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Profile Settings Server - FnG</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197E9D8D" w:rsidR="00C25AAA" w:rsidRPr="00171053" w:rsidRDefault="005F1C02" w:rsidP="00E21A20">
            <w:pPr>
              <w:jc w:val="center"/>
              <w:rPr>
                <w:rFonts w:cs="Arial"/>
                <w:b/>
              </w:rPr>
            </w:pPr>
            <w:r>
              <w:rPr>
                <w:rFonts w:cs="Arial"/>
                <w:b/>
              </w:rPr>
              <w:t>Justin Bauer, Walter Stephens</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9BFE5E3"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2021-02-15</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2021-02-15</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6466529"/>
      <w:bookmarkStart w:id="1" w:name="_Toc521186137"/>
      <w:bookmarkStart w:id="2" w:name="_Toc498356804"/>
      <w:r>
        <w:lastRenderedPageBreak/>
        <w:t>Disclaimer</w:t>
      </w:r>
      <w:bookmarkEnd w:id="0"/>
      <w:bookmarkEnd w:id="1"/>
      <w:bookmarkEnd w:id="2"/>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6466530"/>
      <w:bookmarkStart w:id="5" w:name="_GoBack"/>
      <w:r w:rsidRPr="005222D9">
        <w:lastRenderedPageBreak/>
        <w:t>Content</w:t>
      </w:r>
      <w:bookmarkEnd w:id="3"/>
      <w:r w:rsidR="007841D0">
        <w:t>s</w:t>
      </w:r>
      <w:bookmarkEnd w:id="4"/>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5F1C02">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5F1C02">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6" w:name="_d41d8cd98f00b204e9800998ecf8427e"/>
      <w:bookmarkEnd w:id="6"/>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5F1C02">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5F1C02">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5F1C02">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5F1C02">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7" w:name="_What_is_the"/>
      <w:bookmarkStart w:id="8" w:name="_Purpose"/>
      <w:bookmarkStart w:id="9" w:name="_Toc6466531"/>
      <w:bookmarkEnd w:id="7"/>
      <w:bookmarkEnd w:id="8"/>
      <w:r>
        <w:lastRenderedPageBreak/>
        <w:t>Introduction</w:t>
      </w:r>
      <w:bookmarkEnd w:id="9"/>
    </w:p>
    <w:p w14:paraId="76B5DBD2" w14:textId="77777777" w:rsidR="00A82627" w:rsidRPr="00185AC3" w:rsidRDefault="00212B41" w:rsidP="00A82627">
      <w:pPr>
        <w:pStyle w:val="Heading2"/>
      </w:pPr>
      <w:bookmarkStart w:id="10" w:name="_Toc6466532"/>
      <w:bookmarkStart w:id="11" w:name="_Toc420397661"/>
      <w:bookmarkStart w:id="12" w:name="_Toc215652128"/>
      <w:r>
        <w:t xml:space="preserve">Document </w:t>
      </w:r>
      <w:r w:rsidR="00A82627">
        <w:t>Purpose</w:t>
      </w:r>
      <w:bookmarkEnd w:id="10"/>
      <w:bookmarkEnd w:id="11"/>
      <w:bookmarkEnd w:id="12"/>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3"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3" w:name="_Scope"/>
      <w:bookmarkStart w:id="14" w:name="_Toc6466533"/>
      <w:bookmarkEnd w:id="13"/>
      <w:r>
        <w:t xml:space="preserve">Document </w:t>
      </w:r>
      <w:r w:rsidR="00A82627" w:rsidRPr="004E4B94">
        <w:t>Scope</w:t>
      </w:r>
      <w:bookmarkEnd w:id="14"/>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4"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4859BF84" w:rsidR="000D05F8" w:rsidRPr="00CF3906" w:rsidRDefault="005F1C02" w:rsidP="00341B30">
            <w:pPr>
              <w:rPr>
                <w:rFonts w:ascii="Helvetica" w:hAnsi="Helvetica" w:cs="Helvetica"/>
              </w:rPr>
            </w:pPr>
            <w:r>
              <w:rPr>
                <w:rFonts w:ascii="Helvetica" w:hAnsi="Helvetica" w:cs="Helvetica"/>
              </w:rPr>
              <w:t>Fn012421</w:t>
            </w:r>
          </w:p>
        </w:tc>
        <w:tc>
          <w:tcPr>
            <w:tcW w:w="2508" w:type="dxa"/>
          </w:tcPr>
          <w:p w14:paraId="1F7868C6" w14:textId="4F3A9E19" w:rsidR="000D05F8" w:rsidRPr="00CF3906" w:rsidRDefault="005F1C02" w:rsidP="00915D00">
            <w:pPr>
              <w:rPr>
                <w:rFonts w:ascii="Helvetica" w:hAnsi="Helvetica" w:cs="Helvetica"/>
              </w:rPr>
            </w:pPr>
            <w:r>
              <w:rPr>
                <w:rFonts w:ascii="Helvetica" w:hAnsi="Helvetica" w:cs="Helvetica"/>
              </w:rPr>
              <w:t>Send All Profile Settings</w:t>
            </w: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r w:rsidR="005F1C02" w:rsidRPr="00E80917" w14:paraId="132D377C" w14:textId="77777777" w:rsidTr="00BB7E1C">
        <w:tc>
          <w:tcPr>
            <w:tcW w:w="1320" w:type="dxa"/>
          </w:tcPr>
          <w:p w14:paraId="5D9D3F2C" w14:textId="3537876D" w:rsidR="005F1C02" w:rsidRDefault="005F1C02" w:rsidP="00341B30">
            <w:pPr>
              <w:rPr>
                <w:rFonts w:ascii="Helvetica" w:hAnsi="Helvetica" w:cs="Helvetica"/>
              </w:rPr>
            </w:pPr>
            <w:r>
              <w:rPr>
                <w:rFonts w:ascii="Helvetica" w:hAnsi="Helvetica" w:cs="Helvetica"/>
              </w:rPr>
              <w:t>Fn012438</w:t>
            </w:r>
          </w:p>
        </w:tc>
        <w:tc>
          <w:tcPr>
            <w:tcW w:w="2508" w:type="dxa"/>
          </w:tcPr>
          <w:p w14:paraId="748D5352" w14:textId="1458E896" w:rsidR="005F1C02" w:rsidRDefault="005F1C02" w:rsidP="00915D00">
            <w:pPr>
              <w:rPr>
                <w:rFonts w:ascii="Helvetica" w:hAnsi="Helvetica" w:cs="Helvetica"/>
              </w:rPr>
            </w:pPr>
            <w:r>
              <w:rPr>
                <w:rFonts w:ascii="Helvetica" w:hAnsi="Helvetica" w:cs="Helvetica"/>
              </w:rPr>
              <w:t>Send Changed Profile Setting</w:t>
            </w:r>
          </w:p>
        </w:tc>
        <w:tc>
          <w:tcPr>
            <w:tcW w:w="2551" w:type="dxa"/>
          </w:tcPr>
          <w:p w14:paraId="6CC276E9" w14:textId="77777777" w:rsidR="005F1C02" w:rsidRPr="00CF3906" w:rsidRDefault="005F1C02" w:rsidP="00915D00">
            <w:pPr>
              <w:rPr>
                <w:rFonts w:ascii="Helvetica" w:hAnsi="Helvetica" w:cs="Helvetica"/>
              </w:rPr>
            </w:pPr>
          </w:p>
        </w:tc>
        <w:tc>
          <w:tcPr>
            <w:tcW w:w="3822" w:type="dxa"/>
          </w:tcPr>
          <w:p w14:paraId="7B58A7E0" w14:textId="77777777" w:rsidR="005F1C02" w:rsidRPr="00CF3906" w:rsidRDefault="005F1C02" w:rsidP="00915D00">
            <w:pPr>
              <w:rPr>
                <w:rFonts w:ascii="Helvetica" w:hAnsi="Helvetica" w:cs="Helvetica"/>
              </w:rPr>
            </w:pPr>
          </w:p>
        </w:tc>
      </w:tr>
      <w:tr w:rsidR="005F1C02" w:rsidRPr="00E80917" w14:paraId="79CFAEB0" w14:textId="77777777" w:rsidTr="00BB7E1C">
        <w:tc>
          <w:tcPr>
            <w:tcW w:w="1320" w:type="dxa"/>
          </w:tcPr>
          <w:p w14:paraId="62C8CBC0" w14:textId="4FCEAAF3" w:rsidR="005F1C02" w:rsidRDefault="005F1C02" w:rsidP="00341B30">
            <w:pPr>
              <w:rPr>
                <w:rFonts w:ascii="Helvetica" w:hAnsi="Helvetica" w:cs="Helvetica"/>
              </w:rPr>
            </w:pPr>
            <w:r>
              <w:rPr>
                <w:rFonts w:ascii="Helvetica" w:hAnsi="Helvetica" w:cs="Helvetica"/>
              </w:rPr>
              <w:t>Fn012467</w:t>
            </w:r>
          </w:p>
        </w:tc>
        <w:tc>
          <w:tcPr>
            <w:tcW w:w="2508" w:type="dxa"/>
          </w:tcPr>
          <w:p w14:paraId="4C3D6B2D" w14:textId="510C4E2A" w:rsidR="005F1C02" w:rsidRDefault="005F1C02" w:rsidP="00915D00">
            <w:pPr>
              <w:rPr>
                <w:rFonts w:ascii="Helvetica" w:hAnsi="Helvetica" w:cs="Helvetica"/>
              </w:rPr>
            </w:pPr>
            <w:r>
              <w:rPr>
                <w:rFonts w:ascii="Helvetica" w:hAnsi="Helvetica" w:cs="Helvetica"/>
              </w:rPr>
              <w:t>Execute Profile Settings</w:t>
            </w:r>
          </w:p>
        </w:tc>
        <w:tc>
          <w:tcPr>
            <w:tcW w:w="2551" w:type="dxa"/>
          </w:tcPr>
          <w:p w14:paraId="6B4582CC" w14:textId="77777777" w:rsidR="005F1C02" w:rsidRPr="00CF3906" w:rsidRDefault="005F1C02" w:rsidP="00915D00">
            <w:pPr>
              <w:rPr>
                <w:rFonts w:ascii="Helvetica" w:hAnsi="Helvetica" w:cs="Helvetica"/>
              </w:rPr>
            </w:pPr>
          </w:p>
        </w:tc>
        <w:tc>
          <w:tcPr>
            <w:tcW w:w="3822" w:type="dxa"/>
          </w:tcPr>
          <w:p w14:paraId="64B7CA10" w14:textId="77777777" w:rsidR="005F1C02" w:rsidRPr="00CF3906" w:rsidRDefault="005F1C02" w:rsidP="00915D00">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5"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5"/>
    </w:p>
    <w:p w14:paraId="5B668020" w14:textId="77777777" w:rsidR="00A82627" w:rsidRPr="00185AC3" w:rsidRDefault="00212B41" w:rsidP="00A82627">
      <w:pPr>
        <w:pStyle w:val="Heading2"/>
      </w:pPr>
      <w:bookmarkStart w:id="16" w:name="_Toc6466534"/>
      <w:bookmarkStart w:id="17" w:name="_Toc420397662"/>
      <w:r>
        <w:t xml:space="preserve">Document </w:t>
      </w:r>
      <w:r w:rsidR="00A82627">
        <w:t>Audience</w:t>
      </w:r>
      <w:bookmarkEnd w:id="16"/>
      <w:bookmarkEnd w:id="17"/>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8" w:name="_Toc6466535"/>
      <w:bookmarkStart w:id="19" w:name="_Toc420397663"/>
      <w:r>
        <w:t>Stakeholder List</w:t>
      </w:r>
      <w:bookmarkEnd w:id="18"/>
      <w:bookmarkEnd w:id="19"/>
    </w:p>
    <w:p w14:paraId="0B2454C3" w14:textId="19B09D40" w:rsidR="00CF0B00" w:rsidRPr="00CF0B00" w:rsidRDefault="00A82627" w:rsidP="00A82627">
      <w:pPr>
        <w:rPr>
          <w:color w:val="0000FF"/>
        </w:rPr>
      </w:pPr>
      <w:r>
        <w:t xml:space="preserve">For the latest list of the feature stakeholder and their roles &amp; responsibilities refer to </w:t>
      </w:r>
      <w:hyperlink r:id="rId15" w:history="1">
        <w:r w:rsidR="00CF0B00">
          <w:rPr>
            <w:rStyle w:val="Hyperlink"/>
          </w:rPr>
          <w:t>PPP Stakeholder List</w:t>
        </w:r>
      </w:hyperlink>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6"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0" w:name="_Toc6466536"/>
      <w:bookmarkStart w:id="21" w:name="_Toc420397664"/>
      <w:bookmarkStart w:id="22" w:name="_Toc215652130"/>
      <w:r>
        <w:t>Document Organization</w:t>
      </w:r>
      <w:bookmarkEnd w:id="20"/>
      <w:bookmarkEnd w:id="21"/>
      <w:bookmarkEnd w:id="22"/>
    </w:p>
    <w:p w14:paraId="1E1FC9C9" w14:textId="77777777" w:rsidR="00A82627" w:rsidRDefault="00A82627" w:rsidP="0061324D">
      <w:pPr>
        <w:pStyle w:val="Heading3"/>
        <w:numPr>
          <w:ilvl w:val="2"/>
          <w:numId w:val="6"/>
        </w:numPr>
      </w:pPr>
      <w:bookmarkStart w:id="23" w:name="_Toc6466537"/>
      <w:bookmarkStart w:id="24" w:name="_Toc420397665"/>
      <w:r>
        <w:t>Document Context</w:t>
      </w:r>
      <w:bookmarkEnd w:id="23"/>
      <w:bookmarkEnd w:id="24"/>
    </w:p>
    <w:p w14:paraId="448CE296" w14:textId="62C1E47C" w:rsidR="00A82627" w:rsidRDefault="00A82627" w:rsidP="00A82627">
      <w:pPr>
        <w:pStyle w:val="BlockText"/>
      </w:pPr>
      <w:r>
        <w:t xml:space="preserve">Refer to the </w:t>
      </w:r>
      <w:hyperlink r:id="rId17" w:history="1">
        <w:r w:rsidR="00324F38" w:rsidRPr="007312EA">
          <w:rPr>
            <w:rStyle w:val="Hyperlink"/>
          </w:rPr>
          <w:t>Specification Structure page</w:t>
        </w:r>
      </w:hyperlink>
      <w:r>
        <w:t xml:space="preserve"> in the </w:t>
      </w:r>
      <w:hyperlink r:id="rId18"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5" w:name="_Toc420397666"/>
      <w:bookmarkStart w:id="26" w:name="_Toc6466538"/>
      <w:r>
        <w:t>Document Structure</w:t>
      </w:r>
      <w:bookmarkEnd w:id="25"/>
      <w:bookmarkEnd w:id="26"/>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7" w:name="_Toc6466539"/>
      <w:bookmarkStart w:id="28" w:name="_Toc420397673"/>
      <w:r>
        <w:lastRenderedPageBreak/>
        <w:t>Document Conventions</w:t>
      </w:r>
      <w:bookmarkEnd w:id="27"/>
      <w:bookmarkEnd w:id="28"/>
    </w:p>
    <w:p w14:paraId="5BFDEDCF" w14:textId="77777777" w:rsidR="00A82627" w:rsidRDefault="00A82627" w:rsidP="0071426C">
      <w:pPr>
        <w:pStyle w:val="Heading3"/>
        <w:rPr>
          <w:lang w:val="en-GB"/>
        </w:rPr>
      </w:pPr>
      <w:bookmarkStart w:id="29" w:name="_Ref402369865"/>
      <w:bookmarkStart w:id="30" w:name="_Toc396825968"/>
      <w:bookmarkStart w:id="31" w:name="_Toc388364620"/>
      <w:bookmarkStart w:id="32" w:name="_Toc6466540"/>
      <w:bookmarkStart w:id="33" w:name="_Toc420397674"/>
      <w:r>
        <w:rPr>
          <w:lang w:val="en-GB"/>
        </w:rPr>
        <w:t>Requirements Templates</w:t>
      </w:r>
      <w:bookmarkEnd w:id="29"/>
      <w:bookmarkEnd w:id="30"/>
      <w:bookmarkEnd w:id="31"/>
      <w:bookmarkEnd w:id="32"/>
      <w:bookmarkEnd w:id="33"/>
    </w:p>
    <w:p w14:paraId="3798FC16" w14:textId="4367552B" w:rsidR="007E0C44" w:rsidRDefault="007E0C44" w:rsidP="007E0C44">
      <w:pPr>
        <w:pStyle w:val="BodyText"/>
      </w:pPr>
      <w:bookmarkStart w:id="34"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9"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4"/>
    </w:p>
    <w:p w14:paraId="689E8FC9" w14:textId="77777777" w:rsidR="00A82627" w:rsidRDefault="00A82627" w:rsidP="00A82627">
      <w:pPr>
        <w:pStyle w:val="Heading4"/>
        <w:ind w:left="1135" w:hanging="1135"/>
        <w:rPr>
          <w:lang w:val="en-GB"/>
        </w:rPr>
      </w:pPr>
      <w:bookmarkStart w:id="35" w:name="_Toc420397676"/>
      <w:r>
        <w:rPr>
          <w:lang w:val="en-GB"/>
        </w:rPr>
        <w:t>Requirements Attributes</w:t>
      </w:r>
      <w:bookmarkEnd w:id="35"/>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6" w:name="_ASSUMPTIONS_AND_DEPENDENCIES"/>
      <w:bookmarkStart w:id="37" w:name="_Toc6466541"/>
      <w:bookmarkStart w:id="38" w:name="_Ref294993966"/>
      <w:bookmarkStart w:id="39" w:name="_Ref217349907"/>
      <w:bookmarkStart w:id="40" w:name="_Toc211245034"/>
      <w:bookmarkEnd w:id="36"/>
      <w:r>
        <w:lastRenderedPageBreak/>
        <w:t>Function Group Description</w:t>
      </w:r>
      <w:bookmarkEnd w:id="37"/>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531CB62A" wp14:editId="0F855588">
            <wp:extent cx="152400" cy="152400"/>
            <wp:effectExtent l="0" t="0" r="0" b="0"/>
            <wp:docPr id="2" name="Picture 1052860247.jpg" descr="105286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52860247.jpg"/>
                    <pic:cNvPicPr/>
                  </pic:nvPicPr>
                  <pic:blipFill>
                    <a:blip r:embed="rId21"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Profile Settings Server - FnG</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Profile Settings Server - FnG:</w:t>
      </w:r>
    </w:p>
    <w:p w14:paraId="300401E1" w14:textId="0CFECF0D" w:rsidR="001965D9" w:rsidRDefault="001965D9" w:rsidP="001965D9">
      <w:r>
        <w:t xml:space="preserve">The Profile Setting Server logical block is a generic term for any vehicle module that owns the execution and storage of profile settings. The scope of the logical block is how each module interacts with the Profile System, and not with the customer. This specification describes the general design each Profile Setting Server must follow to enable Personal and Portable Profiles. </w:t>
      </w:r>
    </w:p>
    <w:p w14:paraId="2659E3D7" w14:textId="4B299CE2" w:rsidR="00CF0B00" w:rsidRDefault="00CF0B00" w:rsidP="001965D9"/>
    <w:p w14:paraId="167459AE" w14:textId="1C538B88" w:rsidR="00CF0B00" w:rsidRDefault="00CF0B00" w:rsidP="001965D9"/>
    <w:p w14:paraId="4C1C9BE6" w14:textId="027034B7" w:rsidR="00CF0B00" w:rsidRDefault="00CF0B00" w:rsidP="001965D9"/>
    <w:p w14:paraId="25A30831" w14:textId="02D41F62" w:rsidR="00CF0B00" w:rsidRDefault="00CF0B00" w:rsidP="001965D9">
      <w:r>
        <w:rPr>
          <w:noProof/>
        </w:rPr>
        <w:drawing>
          <wp:inline distT="0" distB="0" distL="0" distR="0" wp14:anchorId="1EC4B61D" wp14:editId="7B8B4343">
            <wp:extent cx="50006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333500"/>
                    </a:xfrm>
                    <a:prstGeom prst="rect">
                      <a:avLst/>
                    </a:prstGeom>
                  </pic:spPr>
                </pic:pic>
              </a:graphicData>
            </a:graphic>
          </wp:inline>
        </w:drawing>
      </w:r>
    </w:p>
    <w:p w14:paraId="59857251" w14:textId="77777777" w:rsidR="00AA09AF" w:rsidRPr="00356018" w:rsidRDefault="00CE78E8" w:rsidP="00BC3FDB">
      <w:pPr>
        <w:pStyle w:val="Heading1"/>
      </w:pPr>
      <w:bookmarkStart w:id="41" w:name="_Toc6466542"/>
      <w:r>
        <w:lastRenderedPageBreak/>
        <w:t>Functional</w:t>
      </w:r>
      <w:r w:rsidR="00AA09AF" w:rsidRPr="00356018">
        <w:t xml:space="preserve"> </w:t>
      </w:r>
      <w:bookmarkEnd w:id="38"/>
      <w:bookmarkEnd w:id="39"/>
      <w:bookmarkEnd w:id="40"/>
      <w:r w:rsidR="00745866">
        <w:t>Architecture</w:t>
      </w:r>
      <w:bookmarkEnd w:id="41"/>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3"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2" w:name="_Toc6466543"/>
      <w:r>
        <w:t>Description</w:t>
      </w:r>
      <w:bookmarkEnd w:id="42"/>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4"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5"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6"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43" w:name="_Toc6466544"/>
      <w:bookmarkStart w:id="44" w:name="_Toc211245036"/>
      <w:r>
        <w:t>Function List</w:t>
      </w:r>
      <w:bookmarkEnd w:id="43"/>
      <w:bookmarkEnd w:id="44"/>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680E0180" w14:textId="76262F44" w:rsidR="00D67406" w:rsidRPr="00C54EF2" w:rsidRDefault="00D67406" w:rsidP="00D67406">
            <w:pPr>
              <w:pStyle w:val="scriptNormal"/>
              <w:rPr>
                <w:color w:val="auto"/>
              </w:rPr>
            </w:pPr>
            <w:r>
              <w:rPr>
                <w:color w:val="auto"/>
              </w:rPr>
              <w:t>Fn012421/A</w:t>
            </w:r>
          </w:p>
        </w:tc>
        <w:tc>
          <w:tcPr>
            <w:tcW w:w="3240" w:type="dxa"/>
          </w:tcPr>
          <w:p w14:paraId="7CAE9E21" w14:textId="77777777" w:rsidR="00C54EF2" w:rsidRDefault="00604AF5" w:rsidP="00C54EF2">
            <w:pPr>
              <w:pStyle w:val="scriptNormal"/>
              <w:rPr>
                <w:color w:val="auto"/>
              </w:rPr>
            </w:pPr>
            <w:r>
              <w:rPr>
                <w:noProof/>
              </w:rPr>
              <w:drawing>
                <wp:inline distT="0" distB="0" distL="0" distR="0" wp14:anchorId="092F07F2" wp14:editId="6C50719A">
                  <wp:extent cx="152400" cy="152400"/>
                  <wp:effectExtent l="0" t="0" r="0" b="0"/>
                  <wp:docPr id="4"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1279064.jpg"/>
                          <pic:cNvPicPr/>
                        </pic:nvPicPr>
                        <pic:blipFill>
                          <a:blip r:embed="rId27" cstate="print"/>
                          <a:stretch>
                            <a:fillRect/>
                          </a:stretch>
                        </pic:blipFill>
                        <pic:spPr>
                          <a:xfrm>
                            <a:off x="0" y="0"/>
                            <a:ext cx="152400" cy="152400"/>
                          </a:xfrm>
                          <a:prstGeom prst="rect">
                            <a:avLst/>
                          </a:prstGeom>
                        </pic:spPr>
                      </pic:pic>
                    </a:graphicData>
                  </a:graphic>
                </wp:inline>
              </w:drawing>
            </w:r>
            <w:r>
              <w:rPr>
                <w:color w:val="auto"/>
              </w:rPr>
              <w:t xml:space="preserve">  </w:t>
            </w:r>
            <w:hyperlink w:anchor="_d87526d82351cb0bfa8bdff9c1927106" w:history="1">
              <w:r w:rsidR="008E73AE">
                <w:rPr>
                  <w:rStyle w:val="Hyperlink"/>
                  <w:color w:val="auto"/>
                </w:rPr>
                <w:t>Send All Profile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This function sends all profile data stored on the Profile Setting Server to the Profile Management Server when the QueryProfile_Rq is received. This function is mainly used during initial profile creation in the vehicle.</w:t>
            </w:r>
          </w:p>
        </w:tc>
        <w:tc>
          <w:tcPr>
            <w:tcW w:w="792" w:type="dxa"/>
          </w:tcPr>
          <w:p w14:paraId="5C223700" w14:textId="77777777" w:rsidR="00AC135F" w:rsidRDefault="00AC135F"/>
        </w:tc>
      </w:tr>
      <w:tr w:rsidR="00D67406" w:rsidRPr="00C54EF2" w14:paraId="26B32B44" w14:textId="77777777" w:rsidTr="00393C96">
        <w:tc>
          <w:tcPr>
            <w:tcW w:w="1435" w:type="dxa"/>
          </w:tcPr>
          <w:p w14:paraId="27A4F523" w14:textId="77777777" w:rsidR="00D67406" w:rsidRPr="00C54EF2" w:rsidRDefault="00D67406" w:rsidP="00D67406">
            <w:pPr>
              <w:pStyle w:val="scriptNormal"/>
              <w:rPr>
                <w:color w:val="auto"/>
              </w:rPr>
            </w:pPr>
            <w:r>
              <w:rPr>
                <w:color w:val="auto"/>
              </w:rPr>
              <w:t>Fn012438/A</w:t>
            </w:r>
          </w:p>
        </w:tc>
        <w:tc>
          <w:tcPr>
            <w:tcW w:w="3240" w:type="dxa"/>
          </w:tcPr>
          <w:p w14:paraId="7E5CF609" w14:textId="77777777" w:rsidR="00C54EF2" w:rsidRDefault="00604AF5" w:rsidP="00C54EF2">
            <w:pPr>
              <w:pStyle w:val="scriptNormal"/>
              <w:rPr>
                <w:color w:val="auto"/>
              </w:rPr>
            </w:pPr>
            <w:r>
              <w:rPr>
                <w:noProof/>
              </w:rPr>
              <w:drawing>
                <wp:inline distT="0" distB="0" distL="0" distR="0" wp14:anchorId="652324F8" wp14:editId="104E1A09">
                  <wp:extent cx="152400" cy="152400"/>
                  <wp:effectExtent l="0" t="0" r="0" b="0"/>
                  <wp:docPr id="6"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1279064.jpg"/>
                          <pic:cNvPicPr/>
                        </pic:nvPicPr>
                        <pic:blipFill>
                          <a:blip r:embed="rId27" cstate="print"/>
                          <a:stretch>
                            <a:fillRect/>
                          </a:stretch>
                        </pic:blipFill>
                        <pic:spPr>
                          <a:xfrm>
                            <a:off x="0" y="0"/>
                            <a:ext cx="152400" cy="152400"/>
                          </a:xfrm>
                          <a:prstGeom prst="rect">
                            <a:avLst/>
                          </a:prstGeom>
                        </pic:spPr>
                      </pic:pic>
                    </a:graphicData>
                  </a:graphic>
                </wp:inline>
              </w:drawing>
            </w:r>
            <w:r>
              <w:rPr>
                <w:color w:val="auto"/>
              </w:rPr>
              <w:t xml:space="preserve">  </w:t>
            </w:r>
            <w:hyperlink w:anchor="_0d06effb0fabf3e76d017fc30043088d" w:history="1">
              <w:r w:rsidR="008E73AE">
                <w:rPr>
                  <w:rStyle w:val="Hyperlink"/>
                  <w:color w:val="auto"/>
                </w:rPr>
                <w:t>Send Changed Profile Setting</w:t>
              </w:r>
            </w:hyperlink>
            <w:r w:rsidR="00BF7800">
              <w:rPr>
                <w:color w:val="auto"/>
              </w:rPr>
              <w:t xml:space="preserve"> &lt;&lt;</w:t>
            </w:r>
            <w:r w:rsidR="001F47AE">
              <w:rPr>
                <w:color w:val="auto"/>
              </w:rPr>
              <w:t>Subsystem Function</w:t>
            </w:r>
            <w:r w:rsidR="00BF7800">
              <w:rPr>
                <w:color w:val="auto"/>
              </w:rPr>
              <w:t>&gt;&gt;</w:t>
            </w:r>
          </w:p>
        </w:tc>
        <w:tc>
          <w:tcPr>
            <w:tcW w:w="4770" w:type="dxa"/>
          </w:tcPr>
          <w:p w14:paraId="4F57AB8F" w14:textId="77777777" w:rsidR="00C54EF2" w:rsidRDefault="00D67406" w:rsidP="00C54EF2">
            <w:pPr>
              <w:pStyle w:val="scriptNormal"/>
              <w:rPr>
                <w:color w:val="auto"/>
              </w:rPr>
            </w:pPr>
            <w:r>
              <w:rPr>
                <w:color w:val="auto"/>
              </w:rPr>
              <w:t>A function of the Profile Setting Servers that sends changed profile settings Feature ID and new Feature Value to the Profile Management Server when the customer makes a change.</w:t>
            </w:r>
          </w:p>
        </w:tc>
        <w:tc>
          <w:tcPr>
            <w:tcW w:w="792" w:type="dxa"/>
          </w:tcPr>
          <w:p w14:paraId="715D6330" w14:textId="77777777" w:rsidR="00AC135F" w:rsidRDefault="00AC135F"/>
        </w:tc>
      </w:tr>
      <w:tr w:rsidR="00D67406" w:rsidRPr="00C54EF2" w14:paraId="79C5D94B" w14:textId="77777777" w:rsidTr="00393C96">
        <w:tc>
          <w:tcPr>
            <w:tcW w:w="1435" w:type="dxa"/>
          </w:tcPr>
          <w:p w14:paraId="428F88E0" w14:textId="77777777" w:rsidR="00D67406" w:rsidRPr="00C54EF2" w:rsidRDefault="00D67406" w:rsidP="00D67406">
            <w:pPr>
              <w:pStyle w:val="scriptNormal"/>
              <w:rPr>
                <w:color w:val="auto"/>
              </w:rPr>
            </w:pPr>
            <w:r>
              <w:rPr>
                <w:color w:val="auto"/>
              </w:rPr>
              <w:t>Fn012467/A</w:t>
            </w:r>
          </w:p>
        </w:tc>
        <w:tc>
          <w:tcPr>
            <w:tcW w:w="3240" w:type="dxa"/>
          </w:tcPr>
          <w:p w14:paraId="1782C38F" w14:textId="77777777" w:rsidR="00C54EF2" w:rsidRDefault="00604AF5" w:rsidP="00C54EF2">
            <w:pPr>
              <w:pStyle w:val="scriptNormal"/>
              <w:rPr>
                <w:color w:val="auto"/>
              </w:rPr>
            </w:pPr>
            <w:r>
              <w:rPr>
                <w:noProof/>
              </w:rPr>
              <w:drawing>
                <wp:inline distT="0" distB="0" distL="0" distR="0" wp14:anchorId="1F4979E1" wp14:editId="60D55F77">
                  <wp:extent cx="152400" cy="152400"/>
                  <wp:effectExtent l="0" t="0" r="0" b="0"/>
                  <wp:docPr id="9"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1279064.jpg"/>
                          <pic:cNvPicPr/>
                        </pic:nvPicPr>
                        <pic:blipFill>
                          <a:blip r:embed="rId27" cstate="print"/>
                          <a:stretch>
                            <a:fillRect/>
                          </a:stretch>
                        </pic:blipFill>
                        <pic:spPr>
                          <a:xfrm>
                            <a:off x="0" y="0"/>
                            <a:ext cx="152400" cy="152400"/>
                          </a:xfrm>
                          <a:prstGeom prst="rect">
                            <a:avLst/>
                          </a:prstGeom>
                        </pic:spPr>
                      </pic:pic>
                    </a:graphicData>
                  </a:graphic>
                </wp:inline>
              </w:drawing>
            </w:r>
            <w:r>
              <w:rPr>
                <w:color w:val="auto"/>
              </w:rPr>
              <w:t xml:space="preserve">  </w:t>
            </w:r>
            <w:hyperlink w:anchor="_cdcb376e446ca387b6a13a78b43e5875" w:history="1">
              <w:r w:rsidR="008E73AE">
                <w:rPr>
                  <w:rStyle w:val="Hyperlink"/>
                  <w:color w:val="auto"/>
                </w:rPr>
                <w:t>Execute Profile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0E94F1AF" w14:textId="77777777" w:rsidR="00C54EF2" w:rsidRDefault="00D67406" w:rsidP="00C54EF2">
            <w:pPr>
              <w:pStyle w:val="scriptNormal"/>
              <w:rPr>
                <w:color w:val="auto"/>
              </w:rPr>
            </w:pPr>
            <w:r>
              <w:rPr>
                <w:color w:val="auto"/>
              </w:rPr>
              <w:t>This is a function of the Profile Setting Servers with the purpose of receiving and applying profile settings that are sent by the Profile Management Server. This function executes profile settings using Feature ID, Feature Value and Pers Index as inputs.</w:t>
            </w:r>
          </w:p>
        </w:tc>
        <w:tc>
          <w:tcPr>
            <w:tcW w:w="792" w:type="dxa"/>
          </w:tcPr>
          <w:p w14:paraId="03088AEA" w14:textId="77777777" w:rsidR="00AC135F" w:rsidRDefault="00AC135F"/>
        </w:tc>
      </w:tr>
    </w:tbl>
    <w:p w14:paraId="4B5B4859" w14:textId="1A43A2BF" w:rsidR="00AD7649" w:rsidRDefault="00797407" w:rsidP="00797407">
      <w:pPr>
        <w:pStyle w:val="Caption"/>
      </w:pPr>
      <w:bookmarkStart w:id="45"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5"/>
    </w:p>
    <w:p w14:paraId="07F36C41" w14:textId="77777777" w:rsidR="007073F4" w:rsidRDefault="007073F4" w:rsidP="007073F4">
      <w:pPr>
        <w:pStyle w:val="Heading2"/>
      </w:pPr>
      <w:bookmarkStart w:id="46" w:name="_FUNCTION_VIEW"/>
      <w:bookmarkStart w:id="47" w:name="_QUALITY_REQUIREMENTS"/>
      <w:bookmarkStart w:id="48" w:name="_Toc478193541"/>
      <w:bookmarkStart w:id="49" w:name="_Toc478193547"/>
      <w:bookmarkStart w:id="50" w:name="_PHYSICAL_COMPONENTS_VIEW"/>
      <w:bookmarkStart w:id="51" w:name="_Toc6466545"/>
      <w:bookmarkEnd w:id="46"/>
      <w:bookmarkEnd w:id="47"/>
      <w:bookmarkEnd w:id="48"/>
      <w:bookmarkEnd w:id="49"/>
      <w:bookmarkEnd w:id="50"/>
      <w:r>
        <w:t>Signal List</w:t>
      </w:r>
      <w:bookmarkEnd w:id="51"/>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2" w:name="_Toc6466546"/>
      <w:bookmarkStart w:id="53" w:name="_Ref521185107"/>
      <w:r>
        <w:lastRenderedPageBreak/>
        <w:t>Function</w:t>
      </w:r>
      <w:r w:rsidR="004C091C">
        <w:t xml:space="preserve"> Specifications</w:t>
      </w:r>
      <w:bookmarkEnd w:id="52"/>
      <w:bookmarkEnd w:id="53"/>
    </w:p>
    <w:p w14:paraId="62CF8DEF" w14:textId="60C28CDF" w:rsidR="009C1EEC" w:rsidRDefault="009C1EEC" w:rsidP="0061324D">
      <w:pPr>
        <w:pStyle w:val="Heading2"/>
        <w:numPr>
          <w:ilvl w:val="1"/>
          <w:numId w:val="4"/>
        </w:numPr>
      </w:pPr>
      <w:bookmarkStart w:id="54" w:name="_Function_A"/>
      <w:bookmarkStart w:id="55" w:name="_PCL_User_Request"/>
      <w:bookmarkStart w:id="56" w:name="_PCL_Control"/>
      <w:bookmarkEnd w:id="54"/>
      <w:bookmarkEnd w:id="55"/>
      <w:bookmarkEnd w:id="56"/>
      <w:r>
        <w:rPr>
          <w:noProof/>
        </w:rPr>
        <w:drawing>
          <wp:inline distT="0" distB="0" distL="0" distR="0" wp14:anchorId="74BC30F1" wp14:editId="72AE9026">
            <wp:extent cx="152400" cy="152400"/>
            <wp:effectExtent l="0" t="0" r="0" b="0"/>
            <wp:docPr id="11"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31279064.jpg"/>
                    <pic:cNvPicPr/>
                  </pic:nvPicPr>
                  <pic:blipFill>
                    <a:blip r:embed="rId27" cstate="print"/>
                    <a:stretch>
                      <a:fillRect/>
                    </a:stretch>
                  </pic:blipFill>
                  <pic:spPr>
                    <a:xfrm>
                      <a:off x="0" y="0"/>
                      <a:ext cx="152400" cy="152400"/>
                    </a:xfrm>
                    <a:prstGeom prst="rect">
                      <a:avLst/>
                    </a:prstGeom>
                  </pic:spPr>
                </pic:pic>
              </a:graphicData>
            </a:graphic>
          </wp:inline>
        </w:drawing>
      </w:r>
      <w:bookmarkStart w:id="57" w:name="_Toc153182176"/>
      <w:bookmarkStart w:id="58" w:name="_Toc152743161"/>
      <w:bookmarkStart w:id="59" w:name="_Toc273517494"/>
      <w:bookmarkStart w:id="60" w:name="_Toc152665350"/>
      <w:bookmarkStart w:id="61" w:name="_Toc157239608"/>
      <w:bookmarkStart w:id="62" w:name="_Toc152475008"/>
      <w:bookmarkStart w:id="63" w:name="_Toc156712169"/>
      <w:bookmarkStart w:id="64" w:name="_Toc151542239"/>
      <w:bookmarkStart w:id="65" w:name="_Toc156379465"/>
      <w:bookmarkStart w:id="66" w:name="_Toc147810600"/>
      <w:bookmarkStart w:id="67" w:name="_Toc156293228"/>
      <w:bookmarkStart w:id="68" w:name="_Toc147810526"/>
      <w:bookmarkStart w:id="69" w:name="_Toc156293079"/>
      <w:bookmarkStart w:id="70" w:name="_Toc156292312"/>
      <w:bookmarkStart w:id="71" w:name="_Toc153267791"/>
      <w:bookmarkStart w:id="72" w:name="_Toc153183126"/>
      <w:r w:rsidRPr="00661D74">
        <w:t xml:space="preserve">  </w:t>
      </w:r>
      <w:bookmarkStart w:id="73" w:name="_cdcb376e446ca387b6a13a78b43e5875"/>
      <w:r w:rsidR="008E73AE">
        <w:t>Execute Profile Settings</w:t>
      </w:r>
      <w:bookmarkEnd w:id="73"/>
    </w:p>
    <w:p w14:paraId="3D06E9EA" w14:textId="77777777" w:rsidR="0061785D" w:rsidRDefault="0061785D" w:rsidP="00783BCF">
      <w:pPr>
        <w:pStyle w:val="Heading3"/>
      </w:pPr>
      <w:bookmarkStart w:id="74" w:name="_Toc6466548"/>
      <w:r>
        <w:t xml:space="preserve">Function </w:t>
      </w:r>
      <w:r w:rsidR="00283752">
        <w:t>Overview</w:t>
      </w:r>
      <w:bookmarkEnd w:id="74"/>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2DDCF2B9" wp14:editId="105872DC">
            <wp:extent cx="152400" cy="152400"/>
            <wp:effectExtent l="0" t="0" r="0" b="0"/>
            <wp:docPr id="13" name="Picture 1052860247.jpg" descr="105286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5286024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r w:rsidR="00AC0C92">
        <w:t>Profile Settings Server - FnG</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This is a function of the Profile Setting Servers with the purpose of receiving and applying profile settings that are sent by the Profile Management Server. This function executes profile settings using Feature ID, Feature Value and Pers Index as inputs.</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8"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5" w:name="_Toc420397667"/>
      <w:bookmarkStart w:id="76" w:name="_Toc216841808"/>
      <w:bookmarkStart w:id="77" w:name="_Toc211245114"/>
      <w:r>
        <w:t>References</w:t>
      </w:r>
      <w:bookmarkEnd w:id="75"/>
    </w:p>
    <w:p w14:paraId="596A037A" w14:textId="77777777" w:rsidR="00427220" w:rsidRPr="00454CBE" w:rsidRDefault="00427220" w:rsidP="00427220">
      <w:pPr>
        <w:pStyle w:val="Heading5"/>
      </w:pPr>
      <w:bookmarkStart w:id="78" w:name="_Toc420397668"/>
      <w:bookmarkStart w:id="79" w:name="_Toc216853727"/>
      <w:r w:rsidRPr="00454CBE">
        <w:t xml:space="preserve">Ford </w:t>
      </w:r>
      <w:r>
        <w:t>D</w:t>
      </w:r>
      <w:r w:rsidRPr="00454CBE">
        <w:t>ocuments</w:t>
      </w:r>
      <w:bookmarkEnd w:id="78"/>
      <w:bookmarkEnd w:id="79"/>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502"/>
        <w:gridCol w:w="1334"/>
      </w:tblGrid>
      <w:tr w:rsidR="005B7CFB" w:rsidRPr="007C20FA" w14:paraId="74358936" w14:textId="77777777" w:rsidTr="00A001A5">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02"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334"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A001A5">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2DD4EE3E" w:rsidR="005B7CFB" w:rsidRPr="005E40CF" w:rsidRDefault="00A001A5" w:rsidP="00202583">
            <w:pPr>
              <w:rPr>
                <w:rFonts w:ascii="Helvetica" w:hAnsi="Helvetica" w:cs="Helvetica"/>
              </w:rPr>
            </w:pPr>
            <w:r>
              <w:rPr>
                <w:rFonts w:ascii="Helvetica" w:hAnsi="Helvetica" w:cs="Helvetica"/>
              </w:rPr>
              <w:t>Enhanced Memory Feature Specification</w:t>
            </w:r>
          </w:p>
        </w:tc>
        <w:tc>
          <w:tcPr>
            <w:tcW w:w="1502" w:type="dxa"/>
            <w:shd w:val="clear" w:color="auto" w:fill="FFFFFF" w:themeFill="background1"/>
          </w:tcPr>
          <w:p w14:paraId="3418E7E9" w14:textId="17F436EF" w:rsidR="005B7CFB" w:rsidRPr="005E40CF" w:rsidRDefault="00A001A5" w:rsidP="00202583">
            <w:pPr>
              <w:rPr>
                <w:rFonts w:ascii="Helvetica" w:hAnsi="Helvetica" w:cs="Helvetica"/>
              </w:rPr>
            </w:pPr>
            <w:r w:rsidRPr="00A001A5">
              <w:rPr>
                <w:rFonts w:ascii="Helvetica" w:hAnsi="Helvetica" w:cs="Helvetica"/>
              </w:rPr>
              <w:t>VDOC041625</w:t>
            </w:r>
          </w:p>
        </w:tc>
        <w:tc>
          <w:tcPr>
            <w:tcW w:w="1334" w:type="dxa"/>
            <w:shd w:val="clear" w:color="auto" w:fill="FFFFFF" w:themeFill="background1"/>
          </w:tcPr>
          <w:p w14:paraId="3A85AC7D" w14:textId="4EC6E7D5" w:rsidR="005B7CFB" w:rsidRPr="005E40CF" w:rsidRDefault="00A001A5" w:rsidP="00202583">
            <w:pPr>
              <w:rPr>
                <w:rFonts w:ascii="Helvetica" w:hAnsi="Helvetica" w:cs="Helvetica"/>
              </w:rPr>
            </w:pPr>
            <w:r>
              <w:rPr>
                <w:rFonts w:ascii="Helvetica" w:hAnsi="Helvetica" w:cs="Helvetica"/>
              </w:rPr>
              <w:t>V3.1</w:t>
            </w:r>
          </w:p>
        </w:tc>
      </w:tr>
    </w:tbl>
    <w:p w14:paraId="19DD559C" w14:textId="2BC71DF9" w:rsidR="005B7CFB" w:rsidRPr="00360B1D" w:rsidRDefault="005B7CFB" w:rsidP="005B7CFB">
      <w:pPr>
        <w:pStyle w:val="Caption"/>
        <w:rPr>
          <w:i/>
          <w:color w:val="7F7F7F" w:themeColor="text1" w:themeTint="80"/>
        </w:rPr>
      </w:pPr>
      <w:bookmarkStart w:id="80" w:name="_Toc468095642"/>
      <w:bookmarkStart w:id="81" w:name="_Toc6466571"/>
      <w:bookmarkStart w:id="82"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bookmarkEnd w:id="80"/>
      <w:r>
        <w:t xml:space="preserve"> </w:t>
      </w:r>
      <w:r w:rsidRPr="006D2E3B">
        <w:rPr>
          <w:b w:val="0"/>
          <w:i/>
          <w:color w:val="A6A6A6" w:themeColor="background1" w:themeShade="A6"/>
        </w:rPr>
        <w:t>(not specified in model)</w:t>
      </w:r>
      <w:bookmarkEnd w:id="81"/>
      <w:bookmarkEnd w:id="82"/>
    </w:p>
    <w:p w14:paraId="572299B8" w14:textId="77777777" w:rsidR="00427220" w:rsidRPr="00FB7B3D" w:rsidRDefault="00427220" w:rsidP="00427220">
      <w:pPr>
        <w:pStyle w:val="Heading5"/>
      </w:pPr>
      <w:bookmarkStart w:id="83" w:name="_Toc420397669"/>
      <w:bookmarkStart w:id="84" w:name="_Toc216853729"/>
      <w:bookmarkStart w:id="85" w:name="_Toc215652136"/>
      <w:r w:rsidRPr="00454CBE">
        <w:t>External</w:t>
      </w:r>
      <w:r>
        <w:t xml:space="preserve"> Documents and P</w:t>
      </w:r>
      <w:r w:rsidRPr="00FB7B3D">
        <w:t>ublications</w:t>
      </w:r>
      <w:bookmarkEnd w:id="76"/>
      <w:bookmarkEnd w:id="77"/>
      <w:bookmarkEnd w:id="83"/>
      <w:bookmarkEnd w:id="84"/>
      <w:bookmarkEnd w:id="85"/>
    </w:p>
    <w:p w14:paraId="656FFDC9" w14:textId="40D66018" w:rsidR="00427220" w:rsidRDefault="00427220" w:rsidP="00427220">
      <w:pPr>
        <w:pStyle w:val="BodyText"/>
        <w:ind w:right="142"/>
        <w:jc w:val="both"/>
        <w:rPr>
          <w:rFonts w:cs="Arial"/>
          <w:lang w:val="en-US"/>
        </w:rPr>
      </w:pPr>
      <w:bookmarkStart w:id="86"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9" w:history="1">
        <w:r w:rsidRPr="00316F4E">
          <w:rPr>
            <w:rStyle w:val="SubtleEmphasis"/>
            <w:color w:val="0000FF"/>
          </w:rPr>
          <w:t>IEEE Citation Reference</w:t>
        </w:r>
      </w:hyperlink>
      <w:r w:rsidRPr="00347A88">
        <w:rPr>
          <w:rStyle w:val="SubtleEmphasis"/>
        </w:rPr>
        <w:t xml:space="preserve"> on how to format a reference.</w:t>
      </w:r>
      <w:bookmarkEnd w:id="86"/>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6F543CE" w:rsidR="005B7CFB" w:rsidRDefault="005B7CFB" w:rsidP="005B7CFB">
      <w:pPr>
        <w:pStyle w:val="Caption"/>
        <w:rPr>
          <w:b w:val="0"/>
          <w:i/>
          <w:color w:val="7F7F7F" w:themeColor="text1" w:themeTint="80"/>
        </w:rPr>
      </w:pPr>
      <w:bookmarkStart w:id="87" w:name="_Toc468095643"/>
      <w:bookmarkStart w:id="88" w:name="_Toc529191301"/>
      <w:bookmarkStart w:id="89" w:name="_Toc6466573"/>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External documents and publications</w:t>
      </w:r>
      <w:bookmarkEnd w:id="87"/>
      <w:r w:rsidRPr="00DB1AC1">
        <w:t xml:space="preserve"> </w:t>
      </w:r>
      <w:r w:rsidRPr="006D2E3B">
        <w:rPr>
          <w:b w:val="0"/>
          <w:i/>
          <w:color w:val="A6A6A6" w:themeColor="background1" w:themeShade="A6"/>
        </w:rPr>
        <w:t>(not specified in model)</w:t>
      </w:r>
      <w:bookmarkEnd w:id="88"/>
      <w:bookmarkEnd w:id="89"/>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0" w:name="_Toc6466549"/>
      <w:r>
        <w:t>Function Scope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90"/>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2C3B189F" wp14:editId="722C562A">
            <wp:extent cx="152400" cy="152400"/>
            <wp:effectExtent l="0" t="0" r="0" b="0"/>
            <wp:docPr id="15"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31279064.jpg"/>
                    <pic:cNvPicPr/>
                  </pic:nvPicPr>
                  <pic:blipFill>
                    <a:blip r:embed="rId2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Execute Profile Settings</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29F27143" wp14:editId="54EFCF4F">
            <wp:extent cx="152400" cy="152400"/>
            <wp:effectExtent l="0" t="0" r="0" b="0"/>
            <wp:docPr id="17"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362E0B7C" w14:textId="77777777" w:rsidR="00306D37" w:rsidRPr="00953D23" w:rsidRDefault="00306D37" w:rsidP="0061324D">
      <w:pPr>
        <w:pStyle w:val="ListParagraph"/>
        <w:numPr>
          <w:ilvl w:val="0"/>
          <w:numId w:val="12"/>
        </w:numPr>
        <w:contextualSpacing/>
      </w:pPr>
      <w:r>
        <w:rPr>
          <w:noProof/>
        </w:rPr>
        <w:drawing>
          <wp:inline distT="0" distB="0" distL="0" distR="0" wp14:anchorId="0EF0FDD7" wp14:editId="4E46E969">
            <wp:extent cx="152400" cy="152400"/>
            <wp:effectExtent l="0" t="0" r="0" b="0"/>
            <wp:docPr id="19"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1F7B5A8F" w14:textId="77777777" w:rsidR="00306D37" w:rsidRPr="00953D23" w:rsidRDefault="00306D37" w:rsidP="0061324D">
      <w:pPr>
        <w:pStyle w:val="ListParagraph"/>
        <w:numPr>
          <w:ilvl w:val="0"/>
          <w:numId w:val="12"/>
        </w:numPr>
        <w:contextualSpacing/>
      </w:pPr>
      <w:r>
        <w:rPr>
          <w:noProof/>
        </w:rPr>
        <w:drawing>
          <wp:inline distT="0" distB="0" distL="0" distR="0" wp14:anchorId="117545DA" wp14:editId="5B057477">
            <wp:extent cx="152400" cy="152400"/>
            <wp:effectExtent l="0" t="0" r="0" b="0"/>
            <wp:docPr id="22"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ad9f3c94cdce0896d2f4bf03c43c78b" w:history="1">
        <w:r w:rsidR="00B66881">
          <w:rPr>
            <w:rStyle w:val="Hyperlink"/>
          </w:rPr>
          <w:t>9 Recall Profile and ID User</w:t>
        </w:r>
      </w:hyperlink>
      <w:r w:rsidR="0004480F">
        <w:t>”</w:t>
      </w:r>
    </w:p>
    <w:p w14:paraId="5A4DD080" w14:textId="77777777" w:rsidR="00306D37" w:rsidRPr="00953D23" w:rsidRDefault="00306D37" w:rsidP="0061324D">
      <w:pPr>
        <w:pStyle w:val="ListParagraph"/>
        <w:numPr>
          <w:ilvl w:val="0"/>
          <w:numId w:val="12"/>
        </w:numPr>
        <w:contextualSpacing/>
      </w:pPr>
      <w:r>
        <w:rPr>
          <w:noProof/>
        </w:rPr>
        <w:drawing>
          <wp:inline distT="0" distB="0" distL="0" distR="0" wp14:anchorId="7B51E2E0" wp14:editId="0F79AFED">
            <wp:extent cx="152400" cy="152400"/>
            <wp:effectExtent l="0" t="0" r="0" b="0"/>
            <wp:docPr id="24"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e11f99639648f12fccf539b57cd0f40" w:history="1">
        <w:r w:rsidR="00B66881">
          <w:rPr>
            <w:rStyle w:val="Hyperlink"/>
          </w:rPr>
          <w:t>14 Send Profile to vehicle from Off-Board Interface</w:t>
        </w:r>
      </w:hyperlink>
      <w:r w:rsidR="0004480F">
        <w:t>”</w:t>
      </w:r>
    </w:p>
    <w:p w14:paraId="7644B34F" w14:textId="77777777" w:rsidR="00306D37" w:rsidRPr="00953D23" w:rsidRDefault="00306D37" w:rsidP="0061324D">
      <w:pPr>
        <w:pStyle w:val="ListParagraph"/>
        <w:numPr>
          <w:ilvl w:val="0"/>
          <w:numId w:val="12"/>
        </w:numPr>
        <w:contextualSpacing/>
      </w:pPr>
      <w:r>
        <w:rPr>
          <w:noProof/>
        </w:rPr>
        <w:drawing>
          <wp:inline distT="0" distB="0" distL="0" distR="0" wp14:anchorId="4A5ED703" wp14:editId="336B659B">
            <wp:extent cx="152400" cy="152400"/>
            <wp:effectExtent l="0" t="0" r="0" b="0"/>
            <wp:docPr id="26"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c640802a8440e99e854190da39d1d1e" w:history="1">
        <w:r w:rsidR="00B66881">
          <w:rPr>
            <w:rStyle w:val="Hyperlink"/>
          </w:rPr>
          <w:t>16 Restore Changed Profile</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3A25CB24" wp14:editId="56EF0A21">
            <wp:extent cx="6466204" cy="4765406"/>
            <wp:effectExtent l="0" t="0" r="0" b="0"/>
            <wp:docPr id="2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0233015.jpg"/>
                    <pic:cNvPicPr/>
                  </pic:nvPicPr>
                  <pic:blipFill>
                    <a:blip r:embed="rId31" cstate="print"/>
                    <a:stretch>
                      <a:fillRect/>
                    </a:stretch>
                  </pic:blipFill>
                  <pic:spPr>
                    <a:xfrm>
                      <a:off x="0" y="0"/>
                      <a:ext cx="6466204" cy="4765406"/>
                    </a:xfrm>
                    <a:prstGeom prst="rect">
                      <a:avLst/>
                    </a:prstGeom>
                  </pic:spPr>
                </pic:pic>
              </a:graphicData>
            </a:graphic>
          </wp:inline>
        </w:drawing>
      </w:r>
    </w:p>
    <w:p w14:paraId="4C1C738F" w14:textId="554C75E4" w:rsidR="00306D37" w:rsidRPr="00294100" w:rsidRDefault="00306D37" w:rsidP="00294100">
      <w:pPr>
        <w:pStyle w:val="Caption"/>
      </w:pPr>
      <w:bookmarkStart w:id="91" w:name="_Toc6466565"/>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2B647CF7" wp14:editId="491AD590">
            <wp:extent cx="152400" cy="152400"/>
            <wp:effectExtent l="0" t="0" r="0" b="0"/>
            <wp:docPr id="30"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257FDA3E" wp14:editId="34E449B3">
            <wp:extent cx="152400" cy="152400"/>
            <wp:effectExtent l="0" t="0" r="0" b="0"/>
            <wp:docPr id="32"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31279064.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Execute Profile Settings</w:t>
      </w:r>
      <w:r w:rsidR="0004480F">
        <w:t>”</w:t>
      </w:r>
      <w:bookmarkEnd w:id="91"/>
    </w:p>
    <w:p w14:paraId="7A8A02B9" w14:textId="77777777" w:rsidR="00306D37" w:rsidRDefault="00306D37" w:rsidP="00306D37">
      <w:pPr>
        <w:contextualSpacing/>
      </w:pPr>
    </w:p>
    <w:p w14:paraId="449FE4B8" w14:textId="77777777" w:rsidR="001A755C" w:rsidRDefault="001A755C" w:rsidP="00306D37"/>
    <w:p w14:paraId="45164CF9" w14:textId="77777777" w:rsidR="00294100" w:rsidRDefault="00294100" w:rsidP="00294100">
      <w:pPr>
        <w:jc w:val="center"/>
      </w:pPr>
      <w:r>
        <w:rPr>
          <w:noProof/>
        </w:rPr>
        <w:drawing>
          <wp:inline distT="0" distB="0" distL="0" distR="0" wp14:anchorId="34EC3550" wp14:editId="64C61D5F">
            <wp:extent cx="6466205" cy="5099762"/>
            <wp:effectExtent l="0" t="0" r="0" b="0"/>
            <wp:docPr id="34"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01089794.jpg"/>
                    <pic:cNvPicPr/>
                  </pic:nvPicPr>
                  <pic:blipFill>
                    <a:blip r:embed="rId32" cstate="print"/>
                    <a:stretch>
                      <a:fillRect/>
                    </a:stretch>
                  </pic:blipFill>
                  <pic:spPr>
                    <a:xfrm>
                      <a:off x="0" y="0"/>
                      <a:ext cx="6466205" cy="5099762"/>
                    </a:xfrm>
                    <a:prstGeom prst="rect">
                      <a:avLst/>
                    </a:prstGeom>
                  </pic:spPr>
                </pic:pic>
              </a:graphicData>
            </a:graphic>
          </wp:inline>
        </w:drawing>
      </w:r>
    </w:p>
    <w:p w14:paraId="0393B60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F61A127" wp14:editId="7F700E43">
            <wp:extent cx="152400" cy="152400"/>
            <wp:effectExtent l="0" t="0" r="0" b="0"/>
            <wp:docPr id="36"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2 Link Pre-existing Vehicle Profile w/ FP account</w:t>
      </w:r>
      <w:r w:rsidR="0004480F">
        <w:t>”</w:t>
      </w:r>
      <w:r w:rsidRPr="00294100">
        <w:t xml:space="preserve"> calling </w:t>
      </w:r>
      <w:r>
        <w:rPr>
          <w:noProof/>
        </w:rPr>
        <w:drawing>
          <wp:inline distT="0" distB="0" distL="0" distR="0" wp14:anchorId="08E009EB" wp14:editId="15E92D4D">
            <wp:extent cx="152400" cy="152400"/>
            <wp:effectExtent l="0" t="0" r="0" b="0"/>
            <wp:docPr id="38"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31279064.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Execute Profile Settings</w:t>
      </w:r>
      <w:r w:rsidR="0004480F">
        <w:t>”</w:t>
      </w:r>
    </w:p>
    <w:p w14:paraId="54BB5F58" w14:textId="77777777" w:rsidR="00306D37" w:rsidRDefault="00306D37" w:rsidP="00306D37">
      <w:pPr>
        <w:contextualSpacing/>
      </w:pPr>
    </w:p>
    <w:p w14:paraId="33459846" w14:textId="77777777" w:rsidR="001A755C" w:rsidRDefault="001A755C" w:rsidP="00306D37"/>
    <w:p w14:paraId="0FEF7F16" w14:textId="77777777" w:rsidR="00294100" w:rsidRDefault="00294100" w:rsidP="00294100">
      <w:pPr>
        <w:jc w:val="center"/>
      </w:pPr>
      <w:r>
        <w:rPr>
          <w:noProof/>
        </w:rPr>
        <w:lastRenderedPageBreak/>
        <w:drawing>
          <wp:inline distT="0" distB="0" distL="0" distR="0" wp14:anchorId="2D7BADE7" wp14:editId="7CCB42F8">
            <wp:extent cx="6466205" cy="3135341"/>
            <wp:effectExtent l="0" t="0" r="0" b="0"/>
            <wp:docPr id="40"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63257735.jpg"/>
                    <pic:cNvPicPr/>
                  </pic:nvPicPr>
                  <pic:blipFill>
                    <a:blip r:embed="rId33" cstate="print"/>
                    <a:stretch>
                      <a:fillRect/>
                    </a:stretch>
                  </pic:blipFill>
                  <pic:spPr>
                    <a:xfrm>
                      <a:off x="0" y="0"/>
                      <a:ext cx="6466205" cy="3135341"/>
                    </a:xfrm>
                    <a:prstGeom prst="rect">
                      <a:avLst/>
                    </a:prstGeom>
                  </pic:spPr>
                </pic:pic>
              </a:graphicData>
            </a:graphic>
          </wp:inline>
        </w:drawing>
      </w:r>
    </w:p>
    <w:p w14:paraId="71EB37A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CD50BF2" wp14:editId="34381377">
            <wp:extent cx="152400" cy="152400"/>
            <wp:effectExtent l="0" t="0" r="0" b="0"/>
            <wp:docPr id="42"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9 Recall Profile and ID User</w:t>
      </w:r>
      <w:r w:rsidR="0004480F">
        <w:t>”</w:t>
      </w:r>
      <w:r w:rsidRPr="00294100">
        <w:t xml:space="preserve"> calling </w:t>
      </w:r>
      <w:r>
        <w:rPr>
          <w:noProof/>
        </w:rPr>
        <w:drawing>
          <wp:inline distT="0" distB="0" distL="0" distR="0" wp14:anchorId="664F79D2" wp14:editId="120152F8">
            <wp:extent cx="152400" cy="152400"/>
            <wp:effectExtent l="0" t="0" r="0" b="0"/>
            <wp:docPr id="44"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Execute Profile Settings</w:t>
      </w:r>
      <w:r w:rsidR="0004480F">
        <w:t>”</w:t>
      </w:r>
    </w:p>
    <w:p w14:paraId="67C3A2AA" w14:textId="77777777" w:rsidR="00306D37" w:rsidRDefault="00306D37" w:rsidP="00306D37">
      <w:pPr>
        <w:contextualSpacing/>
      </w:pPr>
    </w:p>
    <w:p w14:paraId="57444439" w14:textId="77777777" w:rsidR="001A755C" w:rsidRDefault="001A755C" w:rsidP="00306D37"/>
    <w:p w14:paraId="70FA3132" w14:textId="77777777" w:rsidR="00294100" w:rsidRDefault="00294100" w:rsidP="00294100">
      <w:pPr>
        <w:jc w:val="center"/>
      </w:pPr>
      <w:r>
        <w:rPr>
          <w:noProof/>
        </w:rPr>
        <w:drawing>
          <wp:inline distT="0" distB="0" distL="0" distR="0" wp14:anchorId="57D8BA3A" wp14:editId="306D1D83">
            <wp:extent cx="6466205" cy="3760308"/>
            <wp:effectExtent l="0" t="0" r="0" b="0"/>
            <wp:docPr id="46" name="Picture 884555914.jpg" descr="88455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84555914.jpg"/>
                    <pic:cNvPicPr/>
                  </pic:nvPicPr>
                  <pic:blipFill>
                    <a:blip r:embed="rId34" cstate="print"/>
                    <a:stretch>
                      <a:fillRect/>
                    </a:stretch>
                  </pic:blipFill>
                  <pic:spPr>
                    <a:xfrm>
                      <a:off x="0" y="0"/>
                      <a:ext cx="6466205" cy="3760308"/>
                    </a:xfrm>
                    <a:prstGeom prst="rect">
                      <a:avLst/>
                    </a:prstGeom>
                  </pic:spPr>
                </pic:pic>
              </a:graphicData>
            </a:graphic>
          </wp:inline>
        </w:drawing>
      </w:r>
    </w:p>
    <w:p w14:paraId="493E39F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511E748" wp14:editId="7AE293F0">
            <wp:extent cx="152400" cy="152400"/>
            <wp:effectExtent l="0" t="0" r="0" b="0"/>
            <wp:docPr id="48"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14 Send Profile to vehicle from Off-Board Interface</w:t>
      </w:r>
      <w:r w:rsidR="0004480F">
        <w:t>”</w:t>
      </w:r>
      <w:r w:rsidRPr="00294100">
        <w:t xml:space="preserve"> calling </w:t>
      </w:r>
      <w:r>
        <w:rPr>
          <w:noProof/>
        </w:rPr>
        <w:drawing>
          <wp:inline distT="0" distB="0" distL="0" distR="0" wp14:anchorId="615255C5" wp14:editId="2EB162E0">
            <wp:extent cx="152400" cy="152400"/>
            <wp:effectExtent l="0" t="0" r="0" b="0"/>
            <wp:docPr id="5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Execute Profile Settings</w:t>
      </w:r>
      <w:r w:rsidR="0004480F">
        <w:t>”</w:t>
      </w:r>
    </w:p>
    <w:p w14:paraId="734344E5" w14:textId="77777777" w:rsidR="00306D37" w:rsidRDefault="00306D37" w:rsidP="00306D37">
      <w:pPr>
        <w:contextualSpacing/>
      </w:pPr>
    </w:p>
    <w:p w14:paraId="76B708EA" w14:textId="77777777" w:rsidR="001A755C" w:rsidRDefault="001A755C" w:rsidP="00306D37"/>
    <w:p w14:paraId="66DDDF6F" w14:textId="53559288" w:rsidR="00294100" w:rsidRDefault="00C40D89" w:rsidP="00294100">
      <w:pPr>
        <w:jc w:val="center"/>
      </w:pPr>
      <w:r>
        <w:rPr>
          <w:noProof/>
        </w:rPr>
        <w:lastRenderedPageBreak/>
        <w:drawing>
          <wp:inline distT="0" distB="0" distL="0" distR="0" wp14:anchorId="14E34134" wp14:editId="1AC5AA19">
            <wp:extent cx="6466205" cy="3523615"/>
            <wp:effectExtent l="0" t="0" r="0" b="635"/>
            <wp:docPr id="52" name="Picture 488718916.jpg" descr="48871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88718916.jpg"/>
                    <pic:cNvPicPr/>
                  </pic:nvPicPr>
                  <pic:blipFill>
                    <a:blip r:embed="rId35" cstate="print"/>
                    <a:stretch>
                      <a:fillRect/>
                    </a:stretch>
                  </pic:blipFill>
                  <pic:spPr>
                    <a:xfrm>
                      <a:off x="0" y="0"/>
                      <a:ext cx="6466205" cy="3523615"/>
                    </a:xfrm>
                    <a:prstGeom prst="rect">
                      <a:avLst/>
                    </a:prstGeom>
                  </pic:spPr>
                </pic:pic>
              </a:graphicData>
            </a:graphic>
          </wp:inline>
        </w:drawing>
      </w:r>
    </w:p>
    <w:p w14:paraId="68D18AD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CCCDAE8" wp14:editId="79F6B957">
            <wp:extent cx="152400" cy="152400"/>
            <wp:effectExtent l="0" t="0" r="0" b="0"/>
            <wp:docPr id="54"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16 Restore Changed Profile</w:t>
      </w:r>
      <w:r w:rsidR="0004480F">
        <w:t>”</w:t>
      </w:r>
      <w:r w:rsidRPr="00294100">
        <w:t xml:space="preserve"> calling </w:t>
      </w:r>
      <w:r>
        <w:rPr>
          <w:noProof/>
        </w:rPr>
        <w:drawing>
          <wp:inline distT="0" distB="0" distL="0" distR="0" wp14:anchorId="09312E41" wp14:editId="3EC8199A">
            <wp:extent cx="152400" cy="152400"/>
            <wp:effectExtent l="0" t="0" r="0" b="0"/>
            <wp:docPr id="5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Execute Profile Settings</w:t>
      </w:r>
      <w:r w:rsidR="0004480F">
        <w:t>”</w:t>
      </w:r>
    </w:p>
    <w:p w14:paraId="49C8ABC1" w14:textId="77777777" w:rsidR="00306D37" w:rsidRDefault="00306D37" w:rsidP="00306D37">
      <w:pPr>
        <w:contextualSpacing/>
      </w:pPr>
    </w:p>
    <w:p w14:paraId="285C9F19" w14:textId="6CED2263" w:rsidR="00F15706" w:rsidRDefault="00E60B64" w:rsidP="00783BCF">
      <w:pPr>
        <w:pStyle w:val="Heading3"/>
      </w:pPr>
      <w:bookmarkStart w:id="92" w:name="_Goal_G4:_Have"/>
      <w:bookmarkStart w:id="93" w:name="_Toc6466550"/>
      <w:bookmarkEnd w:id="92"/>
      <w:r>
        <w:t>Function Interfaces</w:t>
      </w:r>
      <w:bookmarkEnd w:id="93"/>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6"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FeatureNumber</w:t>
            </w:r>
          </w:p>
          <w:p w14:paraId="26BC99C2" w14:textId="77777777" w:rsidR="0029472F" w:rsidRDefault="00AA2FB2" w:rsidP="00275823">
            <w:pPr>
              <w:contextualSpacing/>
              <w:rPr>
                <w:rFonts w:cs="Arial"/>
              </w:rPr>
            </w:pPr>
            <w:r>
              <w:rPr>
                <w:rFonts w:cs="Arial"/>
              </w:rPr>
              <w:t>Type:</w:t>
            </w:r>
          </w:p>
          <w:p w14:paraId="2EEA3864" w14:textId="54ACBC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D8B064F" wp14:editId="797DC49C">
                  <wp:extent cx="152400" cy="152400"/>
                  <wp:effectExtent l="0" t="0" r="0" b="0"/>
                  <wp:docPr id="58"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1610b646d0bf0400409c8014d7a238" w:history="1">
              <w:r w:rsidR="00704F04">
                <w:rPr>
                  <w:rStyle w:val="Hyperlink"/>
                  <w:rFonts w:cs="Arial"/>
                </w:rPr>
                <w:t>FeatureNumber</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Signal that carries the hexadecimal values assigned to each setting that is stored in the profile.</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68EC928D" wp14:editId="56BF0B0E">
                  <wp:extent cx="152400" cy="152400"/>
                  <wp:effectExtent l="0" t="0" r="0" b="0"/>
                  <wp:docPr id="6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310D8CF7" w14:textId="77777777" w:rsidTr="00331174">
        <w:trPr>
          <w:trHeight w:val="410"/>
        </w:trPr>
        <w:tc>
          <w:tcPr>
            <w:tcW w:w="2695" w:type="dxa"/>
            <w:noWrap/>
          </w:tcPr>
          <w:p w14:paraId="3271EDCC" w14:textId="77777777" w:rsidR="00C15577" w:rsidRDefault="00C15577" w:rsidP="00275823">
            <w:pPr>
              <w:contextualSpacing/>
              <w:rPr>
                <w:rFonts w:cs="Arial"/>
              </w:rPr>
            </w:pPr>
            <w:r w:rsidRPr="00275823">
              <w:rPr>
                <w:rFonts w:cs="Arial"/>
              </w:rPr>
              <w:t>OperationCode</w:t>
            </w:r>
          </w:p>
          <w:p w14:paraId="57BC670D" w14:textId="77777777" w:rsidR="0029472F" w:rsidRDefault="00AA2FB2" w:rsidP="00275823">
            <w:pPr>
              <w:contextualSpacing/>
              <w:rPr>
                <w:rFonts w:cs="Arial"/>
              </w:rPr>
            </w:pPr>
            <w:r>
              <w:rPr>
                <w:rFonts w:cs="Arial"/>
              </w:rPr>
              <w:t>Type:</w:t>
            </w:r>
          </w:p>
          <w:p w14:paraId="71CA438C"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A17FE23" wp14:editId="057D6DB1">
                  <wp:extent cx="152400" cy="152400"/>
                  <wp:effectExtent l="0" t="0" r="0" b="0"/>
                  <wp:docPr id="62"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f0308dbb462d28a861bd83368d80b6" w:history="1">
              <w:r w:rsidR="00704F04">
                <w:rPr>
                  <w:rStyle w:val="Hyperlink"/>
                  <w:rFonts w:cs="Arial"/>
                </w:rPr>
                <w:t>OperationCode</w:t>
              </w:r>
            </w:hyperlink>
          </w:p>
        </w:tc>
        <w:tc>
          <w:tcPr>
            <w:tcW w:w="7506" w:type="dxa"/>
          </w:tcPr>
          <w:p w14:paraId="778E4C4A" w14:textId="77777777" w:rsidR="0029472F" w:rsidRDefault="0029472F" w:rsidP="0029472F">
            <w:pPr>
              <w:rPr>
                <w:rFonts w:cs="Arial"/>
              </w:rPr>
            </w:pPr>
            <w:r>
              <w:rPr>
                <w:rFonts w:cs="Arial"/>
              </w:rPr>
              <w:t>Signal Description:</w:t>
            </w:r>
          </w:p>
          <w:p w14:paraId="2911AB98" w14:textId="77777777" w:rsidR="0029472F" w:rsidRDefault="0029472F" w:rsidP="0029472F">
            <w:pPr>
              <w:rPr>
                <w:rFonts w:cs="Arial"/>
              </w:rPr>
            </w:pPr>
            <w:r w:rsidRPr="00275823">
              <w:rPr>
                <w:rFonts w:cs="Arial"/>
              </w:rPr>
              <w:t>Determines which operation the Profile Setting Server is requested to execute. Depending on the operation code, the following signals could contain more or less data.</w:t>
            </w:r>
          </w:p>
          <w:p w14:paraId="25F0B1AC" w14:textId="77777777" w:rsidR="0029472F" w:rsidRDefault="0029472F" w:rsidP="0029472F">
            <w:pPr>
              <w:rPr>
                <w:rFonts w:cs="Arial"/>
              </w:rPr>
            </w:pPr>
          </w:p>
          <w:p w14:paraId="1DDCE9F4" w14:textId="77777777" w:rsidR="0046598F" w:rsidRPr="0046598F" w:rsidRDefault="0046598F" w:rsidP="00275823">
            <w:pPr>
              <w:rPr>
                <w:rFonts w:cs="Arial"/>
                <w:color w:val="000000"/>
              </w:rPr>
            </w:pPr>
            <w:r>
              <w:rPr>
                <w:rFonts w:cs="Arial"/>
                <w:color w:val="000000"/>
              </w:rPr>
              <w:t>Received from:</w:t>
            </w:r>
          </w:p>
          <w:p w14:paraId="3F0800A5" w14:textId="77777777" w:rsidR="00275823" w:rsidRPr="00C8319B" w:rsidRDefault="00275823" w:rsidP="0061324D">
            <w:pPr>
              <w:pStyle w:val="ListParagraph"/>
              <w:numPr>
                <w:ilvl w:val="0"/>
                <w:numId w:val="12"/>
              </w:numPr>
              <w:rPr>
                <w:rFonts w:cs="Arial"/>
              </w:rPr>
            </w:pPr>
            <w:r>
              <w:rPr>
                <w:noProof/>
              </w:rPr>
              <w:drawing>
                <wp:inline distT="0" distB="0" distL="0" distR="0" wp14:anchorId="37E5E536" wp14:editId="09970E27">
                  <wp:extent cx="152400" cy="152400"/>
                  <wp:effectExtent l="0" t="0" r="0" b="0"/>
                  <wp:docPr id="64"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2020EE40" w14:textId="77777777" w:rsidTr="00331174">
        <w:trPr>
          <w:trHeight w:val="410"/>
        </w:trPr>
        <w:tc>
          <w:tcPr>
            <w:tcW w:w="2695" w:type="dxa"/>
            <w:noWrap/>
          </w:tcPr>
          <w:p w14:paraId="6FE59D18" w14:textId="77777777" w:rsidR="00C15577" w:rsidRDefault="00C15577" w:rsidP="00275823">
            <w:pPr>
              <w:contextualSpacing/>
              <w:rPr>
                <w:rFonts w:cs="Arial"/>
              </w:rPr>
            </w:pPr>
            <w:r w:rsidRPr="00275823">
              <w:rPr>
                <w:rFonts w:cs="Arial"/>
              </w:rPr>
              <w:t>PersIndex</w:t>
            </w:r>
          </w:p>
          <w:p w14:paraId="56C898DB" w14:textId="77777777" w:rsidR="0029472F" w:rsidRDefault="00AA2FB2" w:rsidP="00275823">
            <w:pPr>
              <w:contextualSpacing/>
              <w:rPr>
                <w:rFonts w:cs="Arial"/>
              </w:rPr>
            </w:pPr>
            <w:r>
              <w:rPr>
                <w:rFonts w:cs="Arial"/>
              </w:rPr>
              <w:t>Type:</w:t>
            </w:r>
          </w:p>
          <w:p w14:paraId="689CDC34"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306B73A" wp14:editId="33AFE35E">
                  <wp:extent cx="152400" cy="152400"/>
                  <wp:effectExtent l="0" t="0" r="0" b="0"/>
                  <wp:docPr id="66"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8e4377d355042fcbc255a263fdd2506" w:history="1">
              <w:r w:rsidR="00704F04">
                <w:rPr>
                  <w:rStyle w:val="Hyperlink"/>
                  <w:rFonts w:cs="Arial"/>
                </w:rPr>
                <w:t>PersIndex</w:t>
              </w:r>
            </w:hyperlink>
          </w:p>
        </w:tc>
        <w:tc>
          <w:tcPr>
            <w:tcW w:w="7506" w:type="dxa"/>
          </w:tcPr>
          <w:p w14:paraId="64B89E24" w14:textId="77777777" w:rsidR="0029472F" w:rsidRDefault="0029472F" w:rsidP="0029472F">
            <w:pPr>
              <w:rPr>
                <w:rFonts w:cs="Arial"/>
              </w:rPr>
            </w:pPr>
            <w:r>
              <w:rPr>
                <w:rFonts w:cs="Arial"/>
              </w:rPr>
              <w:t>Signal Description:</w:t>
            </w:r>
          </w:p>
          <w:p w14:paraId="1997B075" w14:textId="77777777" w:rsidR="0029472F" w:rsidRDefault="0029472F" w:rsidP="0029472F">
            <w:pPr>
              <w:rPr>
                <w:rFonts w:cs="Arial"/>
              </w:rPr>
            </w:pPr>
            <w:r w:rsidRPr="00275823">
              <w:rPr>
                <w:rFonts w:cs="Arial"/>
              </w:rPr>
              <w:t>Determines the profile number that the Profile Setting Server needs to execute an operation on.</w:t>
            </w:r>
          </w:p>
          <w:p w14:paraId="6B594920" w14:textId="77777777" w:rsidR="0029472F" w:rsidRDefault="0029472F" w:rsidP="0029472F">
            <w:pPr>
              <w:rPr>
                <w:rFonts w:cs="Arial"/>
              </w:rPr>
            </w:pPr>
          </w:p>
          <w:p w14:paraId="5B573B8C" w14:textId="77777777" w:rsidR="0046598F" w:rsidRPr="0046598F" w:rsidRDefault="0046598F" w:rsidP="00275823">
            <w:pPr>
              <w:rPr>
                <w:rFonts w:cs="Arial"/>
                <w:color w:val="000000"/>
              </w:rPr>
            </w:pPr>
            <w:r>
              <w:rPr>
                <w:rFonts w:cs="Arial"/>
                <w:color w:val="000000"/>
              </w:rPr>
              <w:t>Received from:</w:t>
            </w:r>
          </w:p>
          <w:p w14:paraId="3C944B7E" w14:textId="77777777" w:rsidR="00275823" w:rsidRPr="00C8319B" w:rsidRDefault="00275823" w:rsidP="0061324D">
            <w:pPr>
              <w:pStyle w:val="ListParagraph"/>
              <w:numPr>
                <w:ilvl w:val="0"/>
                <w:numId w:val="12"/>
              </w:numPr>
              <w:rPr>
                <w:rFonts w:cs="Arial"/>
              </w:rPr>
            </w:pPr>
            <w:r>
              <w:rPr>
                <w:noProof/>
              </w:rPr>
              <w:drawing>
                <wp:inline distT="0" distB="0" distL="0" distR="0" wp14:anchorId="7DB268EF" wp14:editId="40709D39">
                  <wp:extent cx="152400" cy="152400"/>
                  <wp:effectExtent l="0" t="0" r="0" b="0"/>
                  <wp:docPr id="68"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05DA20E6" w14:textId="77777777" w:rsidTr="00331174">
        <w:trPr>
          <w:trHeight w:val="410"/>
        </w:trPr>
        <w:tc>
          <w:tcPr>
            <w:tcW w:w="2695" w:type="dxa"/>
            <w:noWrap/>
          </w:tcPr>
          <w:p w14:paraId="2A60E00C" w14:textId="77777777" w:rsidR="00C15577" w:rsidRDefault="00C15577" w:rsidP="00275823">
            <w:pPr>
              <w:contextualSpacing/>
              <w:rPr>
                <w:rFonts w:cs="Arial"/>
              </w:rPr>
            </w:pPr>
            <w:r w:rsidRPr="00275823">
              <w:rPr>
                <w:rFonts w:cs="Arial"/>
              </w:rPr>
              <w:t>FeatureValue</w:t>
            </w:r>
          </w:p>
          <w:p w14:paraId="617FFB2F" w14:textId="77777777" w:rsidR="0029472F" w:rsidRDefault="00AA2FB2" w:rsidP="00275823">
            <w:pPr>
              <w:contextualSpacing/>
              <w:rPr>
                <w:rFonts w:cs="Arial"/>
              </w:rPr>
            </w:pPr>
            <w:r>
              <w:rPr>
                <w:rFonts w:cs="Arial"/>
              </w:rPr>
              <w:t>Type:</w:t>
            </w:r>
          </w:p>
          <w:p w14:paraId="05D4173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B4C6C0C" wp14:editId="7DD9E81D">
                  <wp:extent cx="152400" cy="152400"/>
                  <wp:effectExtent l="0" t="0" r="0" b="0"/>
                  <wp:docPr id="70"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f76653b22964d52e41633e4e1a7ce9a" w:history="1">
              <w:r w:rsidR="00704F04">
                <w:rPr>
                  <w:rStyle w:val="Hyperlink"/>
                  <w:rFonts w:cs="Arial"/>
                </w:rPr>
                <w:t>FeatureValue</w:t>
              </w:r>
            </w:hyperlink>
          </w:p>
        </w:tc>
        <w:tc>
          <w:tcPr>
            <w:tcW w:w="7506" w:type="dxa"/>
          </w:tcPr>
          <w:p w14:paraId="348B43FE" w14:textId="77777777" w:rsidR="0029472F" w:rsidRDefault="0029472F" w:rsidP="0029472F">
            <w:pPr>
              <w:rPr>
                <w:rFonts w:cs="Arial"/>
              </w:rPr>
            </w:pPr>
            <w:r>
              <w:rPr>
                <w:rFonts w:cs="Arial"/>
              </w:rPr>
              <w:t>Signal Description:</w:t>
            </w:r>
          </w:p>
          <w:p w14:paraId="5DBC24CA" w14:textId="77777777" w:rsidR="0029472F" w:rsidRDefault="0029472F" w:rsidP="0029472F">
            <w:pPr>
              <w:rPr>
                <w:rFonts w:cs="Arial"/>
              </w:rPr>
            </w:pPr>
            <w:r w:rsidRPr="00275823">
              <w:rPr>
                <w:rFonts w:cs="Arial"/>
              </w:rPr>
              <w:t>Carries the setting configuration for a Feature Number. Feature Numbers and Feature Values are always paired together.</w:t>
            </w:r>
          </w:p>
          <w:p w14:paraId="15DC3818" w14:textId="77777777" w:rsidR="0029472F" w:rsidRDefault="0029472F" w:rsidP="0029472F">
            <w:pPr>
              <w:rPr>
                <w:rFonts w:cs="Arial"/>
              </w:rPr>
            </w:pPr>
          </w:p>
          <w:p w14:paraId="3C60BAF9" w14:textId="77777777" w:rsidR="0046598F" w:rsidRPr="0046598F" w:rsidRDefault="0046598F" w:rsidP="00275823">
            <w:pPr>
              <w:rPr>
                <w:rFonts w:cs="Arial"/>
                <w:color w:val="000000"/>
              </w:rPr>
            </w:pPr>
            <w:r>
              <w:rPr>
                <w:rFonts w:cs="Arial"/>
                <w:color w:val="000000"/>
              </w:rPr>
              <w:t>Received from:</w:t>
            </w:r>
          </w:p>
          <w:p w14:paraId="65F1BC85" w14:textId="77777777" w:rsidR="00275823" w:rsidRPr="00C8319B" w:rsidRDefault="00275823" w:rsidP="0061324D">
            <w:pPr>
              <w:pStyle w:val="ListParagraph"/>
              <w:numPr>
                <w:ilvl w:val="0"/>
                <w:numId w:val="12"/>
              </w:numPr>
              <w:rPr>
                <w:rFonts w:cs="Arial"/>
              </w:rPr>
            </w:pPr>
            <w:r>
              <w:rPr>
                <w:noProof/>
              </w:rPr>
              <w:drawing>
                <wp:inline distT="0" distB="0" distL="0" distR="0" wp14:anchorId="2BAAA5FC" wp14:editId="4CAE7B5B">
                  <wp:extent cx="152400" cy="152400"/>
                  <wp:effectExtent l="0" t="0" r="0" b="0"/>
                  <wp:docPr id="72"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bl>
    <w:p w14:paraId="353FDC19"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ApplySettingStatus</w:t>
            </w:r>
          </w:p>
          <w:p w14:paraId="1763789E" w14:textId="77777777" w:rsidR="00D94B9F" w:rsidRDefault="00D94B9F" w:rsidP="00D94B9F">
            <w:pPr>
              <w:contextualSpacing/>
              <w:rPr>
                <w:rFonts w:cs="Arial"/>
              </w:rPr>
            </w:pPr>
            <w:r>
              <w:rPr>
                <w:rFonts w:cs="Arial"/>
              </w:rPr>
              <w:t>Type:</w:t>
            </w:r>
          </w:p>
          <w:p w14:paraId="238B3E3A" w14:textId="7A7EA235" w:rsidR="001C41D6" w:rsidRDefault="001C41D6" w:rsidP="001C41D6">
            <w:pPr>
              <w:contextualSpacing/>
              <w:rPr>
                <w:rFonts w:cs="Arial"/>
              </w:rPr>
            </w:pPr>
            <w:r>
              <w:rPr>
                <w:noProof/>
              </w:rPr>
              <w:drawing>
                <wp:inline distT="0" distB="0" distL="0" distR="0" wp14:anchorId="5CBF1E7C" wp14:editId="2B015F61">
                  <wp:extent cx="152400" cy="152400"/>
                  <wp:effectExtent l="0" t="0" r="0" b="0"/>
                  <wp:docPr id="74"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41c0b93ae5b0211d9badc06bb0869ab" w:history="1">
              <w:r>
                <w:rPr>
                  <w:rStyle w:val="Hyperlink"/>
                  <w:rFonts w:cs="Arial"/>
                </w:rPr>
                <w:t>ApplySettingStatus</w:t>
              </w:r>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Determines if a profile setting had successfully been set by the Profile Setting Server.</w:t>
            </w:r>
          </w:p>
          <w:p w14:paraId="6CDE895E" w14:textId="77777777" w:rsidR="00DF52BD" w:rsidRDefault="00DF52BD" w:rsidP="00DF52BD">
            <w:pPr>
              <w:rPr>
                <w:rFonts w:cs="Arial"/>
              </w:rPr>
            </w:pPr>
          </w:p>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6EB4C807" wp14:editId="286AB2CD">
                  <wp:extent cx="152400" cy="152400"/>
                  <wp:effectExtent l="0" t="0" r="0" b="0"/>
                  <wp:docPr id="7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r w:rsidR="00A07A81" w:rsidRPr="003F473D" w14:paraId="42A829DD" w14:textId="77777777" w:rsidTr="00A07A81">
        <w:trPr>
          <w:trHeight w:val="410"/>
        </w:trPr>
        <w:tc>
          <w:tcPr>
            <w:tcW w:w="2689" w:type="dxa"/>
            <w:noWrap/>
          </w:tcPr>
          <w:p w14:paraId="1C2CBE38" w14:textId="77777777" w:rsidR="001C41D6" w:rsidRDefault="001C41D6" w:rsidP="001C41D6">
            <w:pPr>
              <w:contextualSpacing/>
              <w:rPr>
                <w:rFonts w:cs="Arial"/>
              </w:rPr>
            </w:pPr>
            <w:r>
              <w:rPr>
                <w:rFonts w:cs="Arial"/>
              </w:rPr>
              <w:t>FeatureNumber out</w:t>
            </w:r>
          </w:p>
          <w:p w14:paraId="7B8A39B1" w14:textId="77777777" w:rsidR="00D94B9F" w:rsidRDefault="00D94B9F" w:rsidP="00D94B9F">
            <w:pPr>
              <w:contextualSpacing/>
              <w:rPr>
                <w:rFonts w:cs="Arial"/>
              </w:rPr>
            </w:pPr>
            <w:r>
              <w:rPr>
                <w:rFonts w:cs="Arial"/>
              </w:rPr>
              <w:t>Type:</w:t>
            </w:r>
          </w:p>
          <w:p w14:paraId="00D422DB" w14:textId="77777777" w:rsidR="001C41D6" w:rsidRDefault="001C41D6" w:rsidP="001C41D6">
            <w:pPr>
              <w:contextualSpacing/>
              <w:rPr>
                <w:rFonts w:cs="Arial"/>
              </w:rPr>
            </w:pPr>
            <w:r>
              <w:rPr>
                <w:noProof/>
              </w:rPr>
              <w:drawing>
                <wp:inline distT="0" distB="0" distL="0" distR="0" wp14:anchorId="205A1880" wp14:editId="3B6A988D">
                  <wp:extent cx="152400" cy="152400"/>
                  <wp:effectExtent l="0" t="0" r="0" b="0"/>
                  <wp:docPr id="78"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e1610b646d0bf0400409c8014d7a238" w:history="1">
              <w:r>
                <w:rPr>
                  <w:rStyle w:val="Hyperlink"/>
                  <w:rFonts w:cs="Arial"/>
                </w:rPr>
                <w:t>FeatureNumber</w:t>
              </w:r>
            </w:hyperlink>
          </w:p>
        </w:tc>
        <w:tc>
          <w:tcPr>
            <w:tcW w:w="7512" w:type="dxa"/>
            <w:noWrap/>
          </w:tcPr>
          <w:p w14:paraId="6549E03B" w14:textId="77777777" w:rsidR="00DF52BD" w:rsidRDefault="00DF52BD" w:rsidP="00DF52BD">
            <w:pPr>
              <w:rPr>
                <w:rFonts w:cs="Arial"/>
              </w:rPr>
            </w:pPr>
            <w:r>
              <w:rPr>
                <w:rFonts w:cs="Arial"/>
              </w:rPr>
              <w:t>Signal Description:</w:t>
            </w:r>
          </w:p>
          <w:p w14:paraId="5E2C2BDF" w14:textId="77777777" w:rsidR="00DF52BD" w:rsidRDefault="00DF52BD" w:rsidP="00DF52BD">
            <w:pPr>
              <w:rPr>
                <w:rFonts w:cs="Arial"/>
              </w:rPr>
            </w:pPr>
            <w:r>
              <w:rPr>
                <w:rFonts w:cs="Arial"/>
              </w:rPr>
              <w:t>Signal that carries the hexadecimal values assigned to each setting that is stored in the profile.</w:t>
            </w:r>
          </w:p>
          <w:p w14:paraId="5F9BF9A7" w14:textId="77777777" w:rsidR="00DF52BD" w:rsidRDefault="00DF52BD" w:rsidP="00DF52BD">
            <w:pPr>
              <w:rPr>
                <w:rFonts w:cs="Arial"/>
              </w:rPr>
            </w:pPr>
          </w:p>
          <w:p w14:paraId="7DC56E3B" w14:textId="77777777" w:rsidR="0046598F" w:rsidRPr="00275823" w:rsidRDefault="0046598F" w:rsidP="00275823">
            <w:pPr>
              <w:rPr>
                <w:rFonts w:cs="Arial"/>
                <w:color w:val="000000"/>
              </w:rPr>
            </w:pPr>
            <w:r>
              <w:rPr>
                <w:rFonts w:cs="Arial"/>
                <w:color w:val="000000"/>
              </w:rPr>
              <w:t>Sent to:</w:t>
            </w:r>
          </w:p>
          <w:p w14:paraId="1A22C33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36B3FF4" wp14:editId="4481283E">
                  <wp:extent cx="152400" cy="152400"/>
                  <wp:effectExtent l="0" t="0" r="0" b="0"/>
                  <wp:docPr id="8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bl>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94" w:name="_Toc6466551"/>
      <w:r>
        <w:t>Function Modeling</w:t>
      </w:r>
      <w:bookmarkEnd w:id="94"/>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8"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9"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0"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1" w:history="1">
        <w:r w:rsidRPr="00EF5443">
          <w:rPr>
            <w:rStyle w:val="SubtleEmphasis"/>
            <w:color w:val="0000FF"/>
          </w:rPr>
          <w:t>RE Wiki – Activity Diagram</w:t>
        </w:r>
      </w:hyperlink>
      <w:r>
        <w:rPr>
          <w:rStyle w:val="SubtleEmphasis"/>
          <w:color w:val="0000FF"/>
        </w:rPr>
        <w:t xml:space="preserve">, </w:t>
      </w:r>
      <w:hyperlink r:id="rId42"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3" w:history="1">
        <w:r w:rsidRPr="00EF5443">
          <w:rPr>
            <w:rStyle w:val="SubtleEmphasis"/>
            <w:color w:val="0000FF"/>
          </w:rPr>
          <w:t>RE Wiki – Sequence Chart</w:t>
        </w:r>
      </w:hyperlink>
      <w:r>
        <w:rPr>
          <w:rStyle w:val="SubtleEmphasis"/>
          <w:color w:val="0000FF"/>
        </w:rPr>
        <w:t xml:space="preserve">, </w:t>
      </w:r>
      <w:hyperlink r:id="rId44" w:history="1">
        <w:r w:rsidRPr="001134B9">
          <w:rPr>
            <w:rStyle w:val="Hyperlink"/>
          </w:rPr>
          <w:t>SysML User Group – Sequence Diagram Basics</w:t>
        </w:r>
      </w:hyperlink>
    </w:p>
    <w:p w14:paraId="210FC1D6" w14:textId="77777777" w:rsidR="00E21515" w:rsidRDefault="00E21515" w:rsidP="002D15F6"/>
    <w:p w14:paraId="5E7D71E6" w14:textId="77777777" w:rsidR="00A7465B" w:rsidRDefault="00A7465B" w:rsidP="00A7465B">
      <w:pPr>
        <w:contextualSpacing/>
        <w:jc w:val="center"/>
      </w:pPr>
      <w:r>
        <w:rPr>
          <w:noProof/>
        </w:rPr>
        <w:lastRenderedPageBreak/>
        <w:drawing>
          <wp:inline distT="0" distB="0" distL="0" distR="0" wp14:anchorId="29F199A2" wp14:editId="349F9DCA">
            <wp:extent cx="6466205" cy="6251818"/>
            <wp:effectExtent l="0" t="0" r="0" b="0"/>
            <wp:docPr id="82" name="Picture -1366705425.jpg" descr="-1366705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66705425.jpg"/>
                    <pic:cNvPicPr/>
                  </pic:nvPicPr>
                  <pic:blipFill>
                    <a:blip r:embed="rId45" cstate="print"/>
                    <a:stretch>
                      <a:fillRect/>
                    </a:stretch>
                  </pic:blipFill>
                  <pic:spPr>
                    <a:xfrm>
                      <a:off x="0" y="0"/>
                      <a:ext cx="6466205" cy="6251818"/>
                    </a:xfrm>
                    <a:prstGeom prst="rect">
                      <a:avLst/>
                    </a:prstGeom>
                  </pic:spPr>
                </pic:pic>
              </a:graphicData>
            </a:graphic>
          </wp:inline>
        </w:drawing>
      </w:r>
    </w:p>
    <w:p w14:paraId="1605F18A" w14:textId="56385C03" w:rsidR="000A30CD" w:rsidRPr="00294100" w:rsidRDefault="00A7465B" w:rsidP="000A30CD">
      <w:pPr>
        <w:pStyle w:val="Caption"/>
      </w:pPr>
      <w:bookmarkStart w:id="95" w:name="_Toc515373318"/>
      <w:bookmarkStart w:id="96" w:name="_Toc6466566"/>
      <w:r w:rsidRPr="00BD03E8">
        <w:t xml:space="preserve">Figure </w:t>
      </w:r>
      <w:fldSimple w:instr=" SEQ Figure \* ARABIC ">
        <w:r w:rsidR="00171070">
          <w:rPr>
            <w:noProof/>
          </w:rPr>
          <w:t>3</w:t>
        </w:r>
      </w:fldSimple>
      <w:r w:rsidRPr="00BD03E8">
        <w:t>:</w:t>
      </w:r>
      <w:bookmarkEnd w:id="95"/>
      <w:r w:rsidR="00501DFF">
        <w:t xml:space="preserve"> </w:t>
      </w:r>
      <w:r w:rsidR="000A30CD" w:rsidRPr="00294100">
        <w:t>Execute Profile Settings</w:t>
      </w:r>
      <w:bookmarkEnd w:id="96"/>
    </w:p>
    <w:p w14:paraId="09D37D1D" w14:textId="77777777" w:rsidR="000A30CD" w:rsidRPr="000A30CD" w:rsidRDefault="000A30CD" w:rsidP="000A30CD"/>
    <w:p w14:paraId="2050B6EE" w14:textId="77777777" w:rsidR="00A7465B" w:rsidRPr="00834E12" w:rsidRDefault="00A7465B" w:rsidP="00A7465B"/>
    <w:p w14:paraId="485ADA0D" w14:textId="0BC1749C" w:rsidR="00A7465B" w:rsidRDefault="002F2003" w:rsidP="00A7465B">
      <w:pPr>
        <w:contextualSpacing/>
        <w:jc w:val="center"/>
      </w:pPr>
      <w:r>
        <w:rPr>
          <w:noProof/>
        </w:rPr>
        <w:lastRenderedPageBreak/>
        <w:drawing>
          <wp:inline distT="0" distB="0" distL="0" distR="0" wp14:anchorId="4F3523E3" wp14:editId="462EC828">
            <wp:extent cx="6466205" cy="2356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6205" cy="2356485"/>
                    </a:xfrm>
                    <a:prstGeom prst="rect">
                      <a:avLst/>
                    </a:prstGeom>
                  </pic:spPr>
                </pic:pic>
              </a:graphicData>
            </a:graphic>
          </wp:inline>
        </w:drawing>
      </w:r>
    </w:p>
    <w:p w14:paraId="17A3427E" w14:textId="77777777" w:rsidR="002F2003" w:rsidRDefault="002F2003" w:rsidP="00A7465B">
      <w:pPr>
        <w:contextualSpacing/>
        <w:jc w:val="center"/>
      </w:pPr>
    </w:p>
    <w:p w14:paraId="606C0B99" w14:textId="7DED780A"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 xml:space="preserve">Execute Profile Settings </w:t>
      </w:r>
      <w:r w:rsidR="002F2003">
        <w:t>Sequence Diagram</w:t>
      </w:r>
    </w:p>
    <w:p w14:paraId="2C05D57C" w14:textId="77777777" w:rsidR="000A30CD" w:rsidRPr="000A30CD" w:rsidRDefault="000A30CD" w:rsidP="000A30CD"/>
    <w:p w14:paraId="76DBB4E9" w14:textId="77777777" w:rsidR="00A7465B" w:rsidRPr="00834E12" w:rsidRDefault="00A7465B" w:rsidP="00A7465B"/>
    <w:p w14:paraId="32198543" w14:textId="679594AB" w:rsidR="00F15706" w:rsidRDefault="00DA0800" w:rsidP="00822913">
      <w:pPr>
        <w:pStyle w:val="Heading3"/>
      </w:pPr>
      <w:bookmarkStart w:id="97" w:name="_Toc6466552"/>
      <w:r>
        <w:t>Function Requirements</w:t>
      </w:r>
      <w:bookmarkEnd w:id="97"/>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7"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98" w:name="_Toc417661290"/>
      <w:r>
        <w:t>Functional Requirements</w:t>
      </w:r>
      <w:bookmarkEnd w:id="98"/>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99" w:name="_Toc417661292"/>
      <w:r>
        <w:t>Normal Operation</w:t>
      </w:r>
      <w:bookmarkEnd w:id="99"/>
    </w:p>
    <w:p w14:paraId="54C4A3E5" w14:textId="42E49B80" w:rsidR="005961D3" w:rsidRDefault="005961D3" w:rsidP="00BB6A63"/>
    <w:p w14:paraId="0C62F0F4" w14:textId="7FE87795" w:rsidR="001F5E54" w:rsidRPr="0017445F" w:rsidRDefault="00AE04B0" w:rsidP="001F5E54">
      <w:pPr>
        <w:pStyle w:val="RERequirement"/>
        <w:shd w:val="clear" w:color="auto" w:fill="F2F2F2" w:themeFill="background1" w:themeFillShade="F2"/>
      </w:pPr>
      <w:bookmarkStart w:id="100" w:name="_13179e17e111a69526ad12a903a83fec"/>
      <w:bookmarkEnd w:id="100"/>
      <w:r>
        <w:t xml:space="preserve"> PPPSettings_Rsp Message Parameters</w:t>
      </w:r>
    </w:p>
    <w:p w14:paraId="4AC26D13" w14:textId="12693699" w:rsidR="001F5E54" w:rsidRDefault="00AE04B0" w:rsidP="001F5E54">
      <w:pPr>
        <w:rPr>
          <w:rFonts w:cs="Arial"/>
        </w:rPr>
      </w:pPr>
      <w:r>
        <w:rPr>
          <w:rFonts w:cs="Arial"/>
        </w:rPr>
        <w:t>When the Profile Setting Server is responding to a set operation from the Profile Management Server, the following signals shall be packaged into one signal to create the response message:</w:t>
      </w:r>
    </w:p>
    <w:p w14:paraId="65B837B1" w14:textId="77777777" w:rsidR="001F5E54" w:rsidRDefault="001F5E54" w:rsidP="001F5E54">
      <w:pPr>
        <w:rPr>
          <w:rFonts w:cs="Arial"/>
        </w:rPr>
      </w:pPr>
    </w:p>
    <w:p w14:paraId="673D749D" w14:textId="77777777" w:rsidR="001F5E54" w:rsidRDefault="00AE04B0" w:rsidP="001F5E54">
      <w:pPr>
        <w:rPr>
          <w:rFonts w:cs="Arial"/>
        </w:rPr>
      </w:pPr>
      <w:r>
        <w:rPr>
          <w:rFonts w:cs="Arial"/>
        </w:rPr>
        <w:t>- FeatureNumber</w:t>
      </w:r>
    </w:p>
    <w:p w14:paraId="3BAF99C8" w14:textId="77777777" w:rsidR="001F5E54" w:rsidRDefault="00AE04B0" w:rsidP="001F5E54">
      <w:pPr>
        <w:rPr>
          <w:rFonts w:cs="Arial"/>
        </w:rPr>
      </w:pPr>
      <w:r>
        <w:rPr>
          <w:rFonts w:cs="Arial"/>
        </w:rPr>
        <w:t>- ApplySettingStatus</w:t>
      </w:r>
    </w:p>
    <w:p w14:paraId="5AAB52F7" w14:textId="77777777" w:rsidR="001F5E54" w:rsidRDefault="001F5E54" w:rsidP="001F5E54">
      <w:pPr>
        <w:rPr>
          <w:rFonts w:cs="Arial"/>
        </w:rPr>
      </w:pPr>
    </w:p>
    <w:p w14:paraId="799AA83E" w14:textId="77777777" w:rsidR="001F5E54" w:rsidRDefault="00AE04B0" w:rsidP="001F5E54">
      <w:pPr>
        <w:rPr>
          <w:rFonts w:cs="Arial"/>
        </w:rPr>
      </w:pPr>
      <w:r>
        <w:rPr>
          <w:rFonts w:cs="Arial"/>
        </w:rPr>
        <w:t>*Note: Signal definitions can be found in the data dictionary at bottom of specification</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ApplySettingStatus is specific for each Feature Number, so the two signals must be paired together.</w:t>
            </w:r>
          </w:p>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53C8C" w14:textId="77777777" w:rsidR="00AC135F" w:rsidRDefault="00AC135F"/>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0A199" w14:textId="77777777" w:rsidR="00AC135F" w:rsidRDefault="00AC135F"/>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4432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0D71B" w14:textId="77777777" w:rsidR="00AC135F" w:rsidRDefault="00AC135F"/>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8F988"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99E42" w14:textId="77777777" w:rsidR="00AC135F" w:rsidRDefault="00AC135F"/>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495199"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C2BBB"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B673E8" w14:textId="77777777" w:rsidR="00AC135F" w:rsidRDefault="00AC135F"/>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5F1C02"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3C89765B" w14:textId="77777777" w:rsidR="001F5E54" w:rsidRPr="0017445F" w:rsidRDefault="006E25A5" w:rsidP="001F5E54">
      <w:pPr>
        <w:pStyle w:val="RERequirement"/>
        <w:shd w:val="clear" w:color="auto" w:fill="F2F2F2" w:themeFill="background1" w:themeFillShade="F2"/>
      </w:pPr>
      <w:bookmarkStart w:id="101" w:name="_cc93eadcccff72e142094b6b5e1d7d5a"/>
      <w:r>
        <w:t>REQ-352214/A</w:t>
      </w:r>
      <w:bookmarkEnd w:id="101"/>
      <w:r w:rsidR="00AE04B0">
        <w:t xml:space="preserve"> Receiving and Processing PPPSettings_Rq</w:t>
      </w:r>
    </w:p>
    <w:p w14:paraId="008E4A31" w14:textId="77777777" w:rsidR="001F5E54" w:rsidRDefault="00AE04B0" w:rsidP="001F5E54">
      <w:pPr>
        <w:rPr>
          <w:rFonts w:cs="Arial"/>
        </w:rPr>
      </w:pPr>
      <w:r>
        <w:rPr>
          <w:rFonts w:cs="Arial"/>
        </w:rPr>
        <w:t>When a Profile Setting Server receives the PPPSettings_Rq message from the Profile Management Server that contains a OperationCode = Set, PersIndex, FeatureNumber and FeatureValue, the Profile Setting Server shall apply the Feature Value to the Feature Number for the requested Pers Index once the signal parameters are validated.</w:t>
      </w:r>
    </w:p>
    <w:p w14:paraId="6DC0F810" w14:textId="77777777" w:rsidR="001F5E54" w:rsidRDefault="001F5E54" w:rsidP="001F5E54">
      <w:pPr>
        <w:rPr>
          <w:rFonts w:cs="Arial"/>
        </w:rPr>
      </w:pPr>
    </w:p>
    <w:p w14:paraId="1EF97BD8" w14:textId="77777777" w:rsidR="001F5E54" w:rsidRDefault="00AE04B0" w:rsidP="001F5E54">
      <w:pPr>
        <w:rPr>
          <w:rFonts w:cs="Arial"/>
        </w:rPr>
      </w:pPr>
      <w:r>
        <w:rPr>
          <w:rFonts w:cs="Arial"/>
        </w:rPr>
        <w:t>The requested Pers Index does not need to be the active profile to receive and apply the profile settings.</w:t>
      </w:r>
    </w:p>
    <w:p w14:paraId="6410E0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826E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7E1F4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REQ-352214/A</w:t>
            </w:r>
          </w:p>
        </w:tc>
      </w:tr>
      <w:tr w:rsidR="001F5E54" w:rsidRPr="00FD127C" w14:paraId="1B187B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7A5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7691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PPP requires a central profile storage in the Profile Management Server, thus requiring a means to apply settings from the central storage to each Profile Setting Server.</w:t>
            </w:r>
          </w:p>
        </w:tc>
      </w:tr>
      <w:tr w:rsidR="001F5E54" w:rsidRPr="00FD127C" w14:paraId="225192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C10F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33A55" w14:textId="77777777" w:rsidR="00AC135F" w:rsidRDefault="00AC135F"/>
        </w:tc>
      </w:tr>
      <w:tr w:rsidR="001F5E54" w:rsidRPr="00FD127C" w14:paraId="304CDB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272A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5D798" w14:textId="77777777" w:rsidR="00AC135F" w:rsidRDefault="00AC135F"/>
        </w:tc>
      </w:tr>
      <w:tr w:rsidR="001F5E54" w:rsidRPr="00FD127C" w14:paraId="4D4D29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8E7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80DD2"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D6FE8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FD863" w14:textId="77777777" w:rsidR="00AC135F" w:rsidRDefault="00AC135F"/>
        </w:tc>
      </w:tr>
      <w:tr w:rsidR="001F5E54" w:rsidRPr="00FD127C" w14:paraId="0A3F8A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0992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155A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EF964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64D4AB" w14:textId="77777777" w:rsidR="00AC135F" w:rsidRDefault="00AC135F"/>
        </w:tc>
      </w:tr>
      <w:tr w:rsidR="001F5E54" w:rsidRPr="00FD127C" w14:paraId="43A66E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BA2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458C11"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B47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09B0A"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8997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51580" w14:textId="77777777" w:rsidR="00AC135F" w:rsidRDefault="00AC135F"/>
        </w:tc>
      </w:tr>
      <w:tr w:rsidR="001F5E54" w:rsidRPr="00FD127C" w14:paraId="744758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F92527" w14:textId="77777777" w:rsidR="001F5E54" w:rsidRPr="00FD127C" w:rsidRDefault="005F1C02"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3317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D9C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14F1EC" w14:textId="77777777" w:rsidR="00315F1A" w:rsidRDefault="00315F1A" w:rsidP="00215698"/>
    <w:p w14:paraId="6E91CF5C" w14:textId="77777777" w:rsidR="001F5E54" w:rsidRPr="0017445F" w:rsidRDefault="006E25A5" w:rsidP="001F5E54">
      <w:pPr>
        <w:pStyle w:val="RERequirement"/>
        <w:shd w:val="clear" w:color="auto" w:fill="F2F2F2" w:themeFill="background1" w:themeFillShade="F2"/>
      </w:pPr>
      <w:bookmarkStart w:id="102" w:name="_fb9f9b01af8e600a6edfb05a5202aae5"/>
      <w:r>
        <w:t>REQ-352219/A</w:t>
      </w:r>
      <w:bookmarkEnd w:id="102"/>
      <w:r w:rsidR="00AE04B0">
        <w:t xml:space="preserve"> Profile Setting Servers remember valid Feature Number</w:t>
      </w:r>
    </w:p>
    <w:p w14:paraId="6ACCFA86" w14:textId="77777777" w:rsidR="001F5E54" w:rsidRDefault="00AE04B0" w:rsidP="001F5E54">
      <w:pPr>
        <w:rPr>
          <w:rFonts w:cs="Arial"/>
        </w:rPr>
      </w:pPr>
      <w:r>
        <w:rPr>
          <w:rFonts w:cs="Arial"/>
        </w:rPr>
        <w:t>Profile Setting Servers shall only apply Feature Value for Feature Numbers supported by the settings server.</w:t>
      </w:r>
    </w:p>
    <w:p w14:paraId="54B3DB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B5BAEC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851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REQ-352219/A</w:t>
            </w:r>
          </w:p>
        </w:tc>
      </w:tr>
      <w:tr w:rsidR="001F5E54" w:rsidRPr="00FD127C" w14:paraId="3EFBC9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E191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52B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Do not want the Profile Setting Server to apply a Value for an incorrect Feature ID.</w:t>
            </w:r>
          </w:p>
        </w:tc>
      </w:tr>
      <w:tr w:rsidR="001F5E54" w:rsidRPr="00FD127C" w14:paraId="7476E4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A5FB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7EFC9" w14:textId="77777777" w:rsidR="00AC135F" w:rsidRDefault="00AC135F"/>
        </w:tc>
      </w:tr>
      <w:tr w:rsidR="001F5E54" w:rsidRPr="00FD127C" w14:paraId="71FBC8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DBE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47726" w14:textId="77777777" w:rsidR="00AC135F" w:rsidRDefault="00AC135F"/>
        </w:tc>
      </w:tr>
      <w:tr w:rsidR="001F5E54" w:rsidRPr="00FD127C" w14:paraId="588F66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E16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3808C"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575A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AFF42" w14:textId="77777777" w:rsidR="00AC135F" w:rsidRDefault="00AC135F"/>
        </w:tc>
      </w:tr>
      <w:tr w:rsidR="001F5E54" w:rsidRPr="00FD127C" w14:paraId="3A35AC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999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1E3C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BE6E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58901" w14:textId="77777777" w:rsidR="00AC135F" w:rsidRDefault="00AC135F"/>
        </w:tc>
      </w:tr>
      <w:tr w:rsidR="001F5E54" w:rsidRPr="00FD127C" w14:paraId="63FF7E0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698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AB46C9"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752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C9A62"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7B77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91D75A" w14:textId="77777777" w:rsidR="00AC135F" w:rsidRDefault="00AC135F"/>
        </w:tc>
      </w:tr>
      <w:tr w:rsidR="001F5E54" w:rsidRPr="00FD127C" w14:paraId="2B1A9D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9370D8" w14:textId="77777777" w:rsidR="001F5E54" w:rsidRPr="00FD127C" w:rsidRDefault="005F1C02" w:rsidP="00A84EEF">
            <w:pPr>
              <w:rPr>
                <w:rFonts w:cs="Arial"/>
                <w:bCs/>
                <w:color w:val="808080" w:themeColor="background1" w:themeShade="80"/>
                <w:sz w:val="16"/>
                <w:szCs w:val="14"/>
              </w:rPr>
            </w:pPr>
            <w:hyperlink r:id="rId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5CEA2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90CD2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0C5237" w14:textId="77777777" w:rsidR="00315F1A" w:rsidRDefault="00315F1A" w:rsidP="00215698"/>
    <w:p w14:paraId="6EBAD3EB" w14:textId="77777777" w:rsidR="001F5E54" w:rsidRPr="0017445F" w:rsidRDefault="006E25A5" w:rsidP="001F5E54">
      <w:pPr>
        <w:pStyle w:val="RERequirement"/>
        <w:shd w:val="clear" w:color="auto" w:fill="F2F2F2" w:themeFill="background1" w:themeFillShade="F2"/>
      </w:pPr>
      <w:bookmarkStart w:id="103" w:name="_c2a457a91c3b2872d2845512f80fc46a"/>
      <w:r>
        <w:t>REQ-405855/A</w:t>
      </w:r>
      <w:bookmarkEnd w:id="103"/>
      <w:r w:rsidR="00AE04B0">
        <w:t xml:space="preserve"> PPPSettings_Rq Message Parameters</w:t>
      </w:r>
    </w:p>
    <w:p w14:paraId="1060CEEB" w14:textId="77777777" w:rsidR="001F5E54" w:rsidRDefault="00AE04B0" w:rsidP="001F5E54">
      <w:pPr>
        <w:rPr>
          <w:rFonts w:cs="Arial"/>
        </w:rPr>
      </w:pPr>
      <w:r>
        <w:rPr>
          <w:rFonts w:cs="Arial"/>
        </w:rPr>
        <w:t>When profile settings are being pushed from the Profile Management Server to the Profile Setting Servers, the following signals shall all be packaged into a single message:</w:t>
      </w:r>
    </w:p>
    <w:p w14:paraId="6CEEBA40" w14:textId="77777777" w:rsidR="001F5E54" w:rsidRDefault="001F5E54" w:rsidP="001F5E54">
      <w:pPr>
        <w:rPr>
          <w:rFonts w:cs="Arial"/>
        </w:rPr>
      </w:pPr>
    </w:p>
    <w:p w14:paraId="1D6C21E3" w14:textId="77777777" w:rsidR="001F5E54" w:rsidRDefault="00AE04B0" w:rsidP="001F5E54">
      <w:pPr>
        <w:rPr>
          <w:rFonts w:cs="Arial"/>
        </w:rPr>
      </w:pPr>
      <w:r>
        <w:rPr>
          <w:rFonts w:cs="Arial"/>
        </w:rPr>
        <w:t>- OperationCode</w:t>
      </w:r>
    </w:p>
    <w:p w14:paraId="585CC606" w14:textId="77777777" w:rsidR="001F5E54" w:rsidRDefault="00AE04B0" w:rsidP="001F5E54">
      <w:pPr>
        <w:rPr>
          <w:rFonts w:cs="Arial"/>
        </w:rPr>
      </w:pPr>
      <w:r>
        <w:rPr>
          <w:rFonts w:cs="Arial"/>
        </w:rPr>
        <w:t>- PersIndex</w:t>
      </w:r>
    </w:p>
    <w:p w14:paraId="7A25B5BC" w14:textId="77777777" w:rsidR="001F5E54" w:rsidRDefault="00AE04B0" w:rsidP="001F5E54">
      <w:pPr>
        <w:rPr>
          <w:rFonts w:cs="Arial"/>
        </w:rPr>
      </w:pPr>
      <w:r>
        <w:rPr>
          <w:rFonts w:cs="Arial"/>
        </w:rPr>
        <w:t>- FeatureNumber</w:t>
      </w:r>
    </w:p>
    <w:p w14:paraId="13B9DA2C" w14:textId="77777777" w:rsidR="001F5E54" w:rsidRDefault="00AE04B0" w:rsidP="001F5E54">
      <w:pPr>
        <w:rPr>
          <w:rFonts w:cs="Arial"/>
        </w:rPr>
      </w:pPr>
      <w:r>
        <w:rPr>
          <w:rFonts w:cs="Arial"/>
        </w:rPr>
        <w:t>- FeatureValue</w:t>
      </w:r>
    </w:p>
    <w:p w14:paraId="5BF37A9D" w14:textId="77777777" w:rsidR="001F5E54" w:rsidRDefault="001F5E54" w:rsidP="001F5E54">
      <w:pPr>
        <w:rPr>
          <w:rFonts w:cs="Arial"/>
        </w:rPr>
      </w:pPr>
    </w:p>
    <w:p w14:paraId="26B3AE75" w14:textId="77777777" w:rsidR="001F5E54" w:rsidRDefault="00AE04B0" w:rsidP="001F5E54">
      <w:pPr>
        <w:rPr>
          <w:rFonts w:cs="Arial"/>
        </w:rPr>
      </w:pPr>
      <w:r>
        <w:rPr>
          <w:rFonts w:cs="Arial"/>
        </w:rPr>
        <w:t>*Note: Signal definitions can be found in the data dictionary at bottom of specification.</w:t>
      </w:r>
    </w:p>
    <w:p w14:paraId="563874A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783E0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0F7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REQ-405855/A</w:t>
            </w:r>
          </w:p>
        </w:tc>
      </w:tr>
      <w:tr w:rsidR="001F5E54" w:rsidRPr="00FD127C" w14:paraId="054D37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FD4C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3A2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FeatureNumber and FeatureValue signals must be paired together in an array so the profile setting server can apply the correct feature value to the feature number.</w:t>
            </w:r>
          </w:p>
        </w:tc>
      </w:tr>
      <w:tr w:rsidR="001F5E54" w:rsidRPr="00FD127C" w14:paraId="16965F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41F7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80CF9" w14:textId="77777777" w:rsidR="00AC135F" w:rsidRDefault="00AC135F"/>
        </w:tc>
      </w:tr>
      <w:tr w:rsidR="001F5E54" w:rsidRPr="00FD127C" w14:paraId="080CD3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B25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A5286" w14:textId="77777777" w:rsidR="00AC135F" w:rsidRDefault="00AC135F"/>
        </w:tc>
      </w:tr>
      <w:tr w:rsidR="001F5E54" w:rsidRPr="00FD127C" w14:paraId="2B3295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1C9D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8494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F96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668CC0" w14:textId="77777777" w:rsidR="00AC135F" w:rsidRDefault="00AC135F"/>
        </w:tc>
      </w:tr>
      <w:tr w:rsidR="001F5E54" w:rsidRPr="00FD127C" w14:paraId="1FB3B1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EB4C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A2F9A"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5103B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080BA7" w14:textId="77777777" w:rsidR="00AC135F" w:rsidRDefault="00AC135F"/>
        </w:tc>
      </w:tr>
      <w:tr w:rsidR="001F5E54" w:rsidRPr="00FD127C" w14:paraId="3602355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A7F6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7A12F"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F7C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5B1E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69CE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ADDCF2" w14:textId="77777777" w:rsidR="00AC135F" w:rsidRDefault="00AC135F"/>
        </w:tc>
      </w:tr>
      <w:tr w:rsidR="001F5E54" w:rsidRPr="00FD127C" w14:paraId="4F80DD4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C5F799" w14:textId="77777777" w:rsidR="001F5E54" w:rsidRPr="00FD127C" w:rsidRDefault="005F1C02" w:rsidP="00A84EEF">
            <w:pPr>
              <w:rPr>
                <w:rFonts w:cs="Arial"/>
                <w:bCs/>
                <w:color w:val="808080" w:themeColor="background1" w:themeShade="80"/>
                <w:sz w:val="16"/>
                <w:szCs w:val="14"/>
              </w:rPr>
            </w:pPr>
            <w:hyperlink r:id="rId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84E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ADF4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B68B8C" w14:textId="77777777" w:rsidR="00315F1A" w:rsidRDefault="00315F1A" w:rsidP="00215698"/>
    <w:p w14:paraId="7F1432A7" w14:textId="77777777" w:rsidR="001F5E54" w:rsidRPr="0017445F" w:rsidRDefault="006E25A5" w:rsidP="001F5E54">
      <w:pPr>
        <w:pStyle w:val="RERequirement"/>
        <w:shd w:val="clear" w:color="auto" w:fill="F2F2F2" w:themeFill="background1" w:themeFillShade="F2"/>
      </w:pPr>
      <w:bookmarkStart w:id="104" w:name="_8801493756fa3cce194f709429ad0b9e"/>
      <w:r>
        <w:t>REQ-405856/A</w:t>
      </w:r>
      <w:bookmarkEnd w:id="104"/>
      <w:r w:rsidR="00AE04B0">
        <w:t xml:space="preserve"> Conditions to receive Profile Settings</w:t>
      </w:r>
    </w:p>
    <w:p w14:paraId="44E824BB" w14:textId="77777777" w:rsidR="001F5E54" w:rsidRDefault="00AE04B0" w:rsidP="001F5E54">
      <w:pPr>
        <w:rPr>
          <w:rFonts w:cs="Arial"/>
        </w:rPr>
      </w:pPr>
      <w:r>
        <w:rPr>
          <w:rFonts w:cs="Arial"/>
        </w:rPr>
        <w:t>Each Profile Setting Server shall be capable of receiving profile settings when the following conditions are met:</w:t>
      </w:r>
    </w:p>
    <w:p w14:paraId="18D601B6" w14:textId="77777777" w:rsidR="001F5E54" w:rsidRDefault="001F5E54" w:rsidP="001F5E54">
      <w:pPr>
        <w:rPr>
          <w:rFonts w:cs="Arial"/>
        </w:rPr>
      </w:pPr>
    </w:p>
    <w:p w14:paraId="650C6C8C" w14:textId="77777777" w:rsidR="001F5E54" w:rsidRDefault="00AE04B0" w:rsidP="001F5E54">
      <w:pPr>
        <w:rPr>
          <w:rFonts w:cs="Arial"/>
        </w:rPr>
      </w:pPr>
      <w:r>
        <w:rPr>
          <w:rFonts w:cs="Arial"/>
        </w:rPr>
        <w:t>- Ignition Status = Run</w:t>
      </w:r>
    </w:p>
    <w:p w14:paraId="28AD1100" w14:textId="77777777" w:rsidR="001F5E54" w:rsidRDefault="00AE04B0" w:rsidP="001F5E54">
      <w:pPr>
        <w:rPr>
          <w:rFonts w:cs="Arial"/>
        </w:rPr>
      </w:pPr>
      <w:r>
        <w:rPr>
          <w:rFonts w:cs="Arial"/>
        </w:rPr>
        <w:t>- Gear Position = Park (for automatic transmission)</w:t>
      </w:r>
    </w:p>
    <w:p w14:paraId="1271F42F" w14:textId="77777777" w:rsidR="001F5E54" w:rsidRDefault="00AE04B0" w:rsidP="001F5E54">
      <w:pPr>
        <w:rPr>
          <w:rFonts w:cs="Arial"/>
        </w:rPr>
      </w:pPr>
      <w:r>
        <w:rPr>
          <w:rFonts w:cs="Arial"/>
        </w:rPr>
        <w:t>- Vehicle Speed &lt;= Driver Restriction Threshold</w:t>
      </w:r>
    </w:p>
    <w:p w14:paraId="38B177FB" w14:textId="77777777" w:rsidR="001F5E54" w:rsidRDefault="001F5E54" w:rsidP="001F5E54">
      <w:pPr>
        <w:rPr>
          <w:rFonts w:cs="Arial"/>
        </w:rPr>
      </w:pPr>
    </w:p>
    <w:p w14:paraId="0B54A7E9" w14:textId="77777777" w:rsidR="001F5E54" w:rsidRDefault="00AE04B0" w:rsidP="001F5E54">
      <w:pPr>
        <w:rPr>
          <w:rFonts w:cs="Arial"/>
        </w:rPr>
      </w:pPr>
      <w:r>
        <w:rPr>
          <w:rFonts w:cs="Arial"/>
        </w:rPr>
        <w:t>If any of the following conditions are not true, the Profile Setting Server shall individually determine if they are able to apply profile settings.</w:t>
      </w:r>
    </w:p>
    <w:p w14:paraId="49BA534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9D1A5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AEA5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REQ-405856/A</w:t>
            </w:r>
          </w:p>
        </w:tc>
      </w:tr>
      <w:tr w:rsidR="001F5E54" w:rsidRPr="00FD127C" w14:paraId="74E9F5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87CC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7E43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Each setting server may have its own pre-conditions to apply settings. Profile Management Server can still send settings, but Profile Setting Server may not receive.</w:t>
            </w:r>
          </w:p>
        </w:tc>
      </w:tr>
      <w:tr w:rsidR="001F5E54" w:rsidRPr="00FD127C" w14:paraId="1808DD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8E714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C9B91" w14:textId="77777777" w:rsidR="00AC135F" w:rsidRDefault="00AC135F"/>
        </w:tc>
      </w:tr>
      <w:tr w:rsidR="001F5E54" w:rsidRPr="00FD127C" w14:paraId="6426CC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E7B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F4E97" w14:textId="77777777" w:rsidR="00AC135F" w:rsidRDefault="00AC135F"/>
        </w:tc>
      </w:tr>
      <w:tr w:rsidR="001F5E54" w:rsidRPr="00FD127C" w14:paraId="3A5EB9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A55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BD4F9"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6335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CB829E" w14:textId="77777777" w:rsidR="00AC135F" w:rsidRDefault="00AC135F"/>
        </w:tc>
      </w:tr>
      <w:tr w:rsidR="001F5E54" w:rsidRPr="00FD127C" w14:paraId="0EB5AF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480AB"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90C7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0241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59805" w14:textId="77777777" w:rsidR="00AC135F" w:rsidRDefault="00AC135F"/>
        </w:tc>
      </w:tr>
      <w:tr w:rsidR="001F5E54" w:rsidRPr="00FD127C" w14:paraId="39420A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A26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4A93A3"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EB77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2507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5AA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B0B6C" w14:textId="77777777" w:rsidR="00AC135F" w:rsidRDefault="00AC135F"/>
        </w:tc>
      </w:tr>
      <w:tr w:rsidR="001F5E54" w:rsidRPr="00FD127C" w14:paraId="25B925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9E4E2E" w14:textId="77777777" w:rsidR="001F5E54" w:rsidRPr="00FD127C" w:rsidRDefault="005F1C02"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29FB1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91E2D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EA456A" w14:textId="77777777" w:rsidR="00315F1A" w:rsidRDefault="00315F1A" w:rsidP="00215698"/>
    <w:p w14:paraId="1875C75B" w14:textId="77777777" w:rsidR="001F5E54" w:rsidRPr="0017445F" w:rsidRDefault="006E25A5" w:rsidP="001F5E54">
      <w:pPr>
        <w:pStyle w:val="RERequirement"/>
        <w:shd w:val="clear" w:color="auto" w:fill="F2F2F2" w:themeFill="background1" w:themeFillShade="F2"/>
      </w:pPr>
      <w:bookmarkStart w:id="105" w:name="_cef392c4b50caa21563deda9dc614caf"/>
      <w:r>
        <w:t>REQ-405857/A</w:t>
      </w:r>
      <w:bookmarkEnd w:id="105"/>
      <w:r w:rsidR="00AE04B0">
        <w:t xml:space="preserve"> Display active profile settings after being applied</w:t>
      </w:r>
    </w:p>
    <w:p w14:paraId="796DAB59" w14:textId="77777777" w:rsidR="001F5E54" w:rsidRDefault="00AE04B0" w:rsidP="001F5E54">
      <w:pPr>
        <w:rPr>
          <w:rFonts w:cs="Arial"/>
        </w:rPr>
      </w:pPr>
      <w:r>
        <w:rPr>
          <w:rFonts w:cs="Arial"/>
        </w:rPr>
        <w:t>After a profile setting has been sent by the Profile Management Server and applied by the Profile Setting Server, the Profile Setting Server shall update their own HMI client to display the changed setting.</w:t>
      </w:r>
    </w:p>
    <w:p w14:paraId="7F53657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7F55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69B63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REQ-405857/A</w:t>
            </w:r>
          </w:p>
        </w:tc>
      </w:tr>
      <w:tr w:rsidR="001F5E54" w:rsidRPr="00FD127C" w14:paraId="387F9A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ACDA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013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PPP does not own HMI for all profile settings.</w:t>
            </w:r>
          </w:p>
        </w:tc>
      </w:tr>
      <w:tr w:rsidR="001F5E54" w:rsidRPr="00FD127C" w14:paraId="4C1CEC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72B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4F80D" w14:textId="77777777" w:rsidR="00AC135F" w:rsidRDefault="00AC135F"/>
        </w:tc>
      </w:tr>
      <w:tr w:rsidR="001F5E54" w:rsidRPr="00FD127C" w14:paraId="5519D6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B8CE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A18E5" w14:textId="77777777" w:rsidR="00AC135F" w:rsidRDefault="00AC135F"/>
        </w:tc>
      </w:tr>
      <w:tr w:rsidR="001F5E54" w:rsidRPr="00FD127C" w14:paraId="2FC6AC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5D08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DB3DF"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A29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69673" w14:textId="77777777" w:rsidR="00AC135F" w:rsidRDefault="00AC135F"/>
        </w:tc>
      </w:tr>
      <w:tr w:rsidR="001F5E54" w:rsidRPr="00FD127C" w14:paraId="699081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71B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3D78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FE15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54A4F" w14:textId="77777777" w:rsidR="00AC135F" w:rsidRDefault="00AC135F"/>
        </w:tc>
      </w:tr>
      <w:tr w:rsidR="001F5E54" w:rsidRPr="00FD127C" w14:paraId="676CD3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4668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6DA97F"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C5B4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6B372"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EEF18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B4D56F" w14:textId="77777777" w:rsidR="00AC135F" w:rsidRDefault="00AC135F"/>
        </w:tc>
      </w:tr>
      <w:tr w:rsidR="001F5E54" w:rsidRPr="00FD127C" w14:paraId="4AE79A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61618" w14:textId="77777777" w:rsidR="001F5E54" w:rsidRPr="00FD127C" w:rsidRDefault="005F1C02"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8A808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71341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2CE195" w14:textId="77777777" w:rsidR="00315F1A" w:rsidRDefault="00315F1A" w:rsidP="00215698"/>
    <w:p w14:paraId="7ED6EE09" w14:textId="77777777" w:rsidR="001F5E54" w:rsidRPr="0017445F" w:rsidRDefault="006E25A5" w:rsidP="001F5E54">
      <w:pPr>
        <w:pStyle w:val="RERequirement"/>
        <w:shd w:val="clear" w:color="auto" w:fill="F2F2F2" w:themeFill="background1" w:themeFillShade="F2"/>
      </w:pPr>
      <w:bookmarkStart w:id="106" w:name="_69f34de93799c2944a5fe0bd3bbaa1d8"/>
      <w:r>
        <w:t>REQ-405859/A</w:t>
      </w:r>
      <w:bookmarkEnd w:id="106"/>
      <w:r w:rsidR="00AE04B0">
        <w:t xml:space="preserve"> Memory capability</w:t>
      </w:r>
    </w:p>
    <w:p w14:paraId="1676D877" w14:textId="77777777" w:rsidR="001F5E54" w:rsidRDefault="00AE04B0" w:rsidP="001F5E54">
      <w:pPr>
        <w:rPr>
          <w:rFonts w:cs="Arial"/>
        </w:rPr>
      </w:pPr>
      <w:r>
        <w:rPr>
          <w:rFonts w:cs="Arial"/>
        </w:rPr>
        <w:t>Each Profile Setting Server shall support enough memory to support at least 5 profile memory positions:</w:t>
      </w:r>
    </w:p>
    <w:p w14:paraId="685B172F" w14:textId="77777777" w:rsidR="001F5E54" w:rsidRDefault="00AE04B0" w:rsidP="001F5E54">
      <w:pPr>
        <w:rPr>
          <w:rFonts w:cs="Arial"/>
        </w:rPr>
      </w:pPr>
      <w:r>
        <w:rPr>
          <w:rFonts w:cs="Arial"/>
        </w:rPr>
        <w:t>1. Profile 1</w:t>
      </w:r>
    </w:p>
    <w:p w14:paraId="09954AA2" w14:textId="77777777" w:rsidR="001F5E54" w:rsidRDefault="00AE04B0" w:rsidP="001F5E54">
      <w:pPr>
        <w:rPr>
          <w:rFonts w:cs="Arial"/>
        </w:rPr>
      </w:pPr>
      <w:r>
        <w:rPr>
          <w:rFonts w:cs="Arial"/>
        </w:rPr>
        <w:t>2. Profile 2</w:t>
      </w:r>
    </w:p>
    <w:p w14:paraId="3F5CD330" w14:textId="77777777" w:rsidR="001F5E54" w:rsidRDefault="00AE04B0" w:rsidP="001F5E54">
      <w:pPr>
        <w:rPr>
          <w:rFonts w:cs="Arial"/>
        </w:rPr>
      </w:pPr>
      <w:r>
        <w:rPr>
          <w:rFonts w:cs="Arial"/>
        </w:rPr>
        <w:t>3. Profile 3</w:t>
      </w:r>
    </w:p>
    <w:p w14:paraId="671EA3F7" w14:textId="77777777" w:rsidR="001F5E54" w:rsidRDefault="00AE04B0" w:rsidP="001F5E54">
      <w:pPr>
        <w:rPr>
          <w:rFonts w:cs="Arial"/>
        </w:rPr>
      </w:pPr>
      <w:r>
        <w:rPr>
          <w:rFonts w:cs="Arial"/>
        </w:rPr>
        <w:t>4. Profile 4 (transitional)</w:t>
      </w:r>
    </w:p>
    <w:p w14:paraId="1D85182B" w14:textId="77777777" w:rsidR="001F5E54" w:rsidRDefault="00AE04B0" w:rsidP="001F5E54">
      <w:pPr>
        <w:rPr>
          <w:rFonts w:cs="Arial"/>
        </w:rPr>
      </w:pPr>
      <w:r>
        <w:rPr>
          <w:rFonts w:cs="Arial"/>
        </w:rPr>
        <w:t>5. Vehicle/Guest</w:t>
      </w:r>
    </w:p>
    <w:p w14:paraId="15FCF0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7DBC2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358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REQ-405859/A</w:t>
            </w:r>
          </w:p>
        </w:tc>
      </w:tr>
      <w:tr w:rsidR="001F5E54" w:rsidRPr="00FD127C" w14:paraId="4A46B1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939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3C3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PPP allows for 3 locally saved profiles that can be recalled without needing to push data from the profile management server to the setting servers on every recall. The Profile 4 (transitional) is used to allow more than 3 profiles to be saved to the vehicle and recalled by pushing profile data for every recall.</w:t>
            </w:r>
          </w:p>
        </w:tc>
      </w:tr>
      <w:tr w:rsidR="001F5E54" w:rsidRPr="00FD127C" w14:paraId="274C66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457B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4FA8B" w14:textId="77777777" w:rsidR="00AC135F" w:rsidRDefault="00AC135F"/>
        </w:tc>
      </w:tr>
      <w:tr w:rsidR="001F5E54" w:rsidRPr="00FD127C" w14:paraId="492A18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001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3C1AF" w14:textId="77777777" w:rsidR="00AC135F" w:rsidRDefault="00AC135F"/>
        </w:tc>
      </w:tr>
      <w:tr w:rsidR="001F5E54" w:rsidRPr="00FD127C" w14:paraId="33DE5B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CCE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ACD8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B7C0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2C78E" w14:textId="77777777" w:rsidR="00AC135F" w:rsidRDefault="00AC135F"/>
        </w:tc>
      </w:tr>
      <w:tr w:rsidR="001F5E54" w:rsidRPr="00FD127C" w14:paraId="0C2F35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6300C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0D863"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A13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6DBE6E" w14:textId="77777777" w:rsidR="00AC135F" w:rsidRDefault="00AC135F"/>
        </w:tc>
      </w:tr>
      <w:tr w:rsidR="001F5E54" w:rsidRPr="00FD127C" w14:paraId="670E6B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65B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F8A40"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785F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BA1A8"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5A21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73F91" w14:textId="77777777" w:rsidR="00AC135F" w:rsidRDefault="00AC135F"/>
        </w:tc>
      </w:tr>
      <w:tr w:rsidR="001F5E54" w:rsidRPr="00FD127C" w14:paraId="2AF86EA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51288B" w14:textId="77777777" w:rsidR="001F5E54" w:rsidRPr="00FD127C" w:rsidRDefault="005F1C02"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8D245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B871F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B94A9E" w14:textId="77777777" w:rsidR="00315F1A" w:rsidRDefault="00315F1A" w:rsidP="00215698"/>
    <w:p w14:paraId="3A705C5A" w14:textId="77777777" w:rsidR="001F5E54" w:rsidRPr="0017445F" w:rsidRDefault="006E25A5" w:rsidP="001F5E54">
      <w:pPr>
        <w:pStyle w:val="RERequirement"/>
        <w:shd w:val="clear" w:color="auto" w:fill="F2F2F2" w:themeFill="background1" w:themeFillShade="F2"/>
      </w:pPr>
      <w:bookmarkStart w:id="107" w:name="_1c9f9b0064055e57808cb6322a348909"/>
      <w:r>
        <w:t>REQ-405860/A</w:t>
      </w:r>
      <w:bookmarkEnd w:id="107"/>
      <w:r w:rsidR="00AE04B0">
        <w:t xml:space="preserve"> Transitional Memory Position</w:t>
      </w:r>
    </w:p>
    <w:p w14:paraId="0393B114" w14:textId="77777777" w:rsidR="001F5E54" w:rsidRDefault="00AE04B0" w:rsidP="001F5E54">
      <w:pPr>
        <w:rPr>
          <w:rFonts w:cs="Arial"/>
        </w:rPr>
      </w:pPr>
      <w:r>
        <w:rPr>
          <w:rFonts w:cs="Arial"/>
        </w:rPr>
        <w:t>Each Profile Setting Server shall support a Profile 4 memory position for the purpose of a transitional profile.</w:t>
      </w:r>
    </w:p>
    <w:p w14:paraId="53FD1193" w14:textId="77777777" w:rsidR="001F5E54" w:rsidRDefault="001F5E54" w:rsidP="001F5E54">
      <w:pPr>
        <w:rPr>
          <w:rFonts w:cs="Arial"/>
        </w:rPr>
      </w:pPr>
    </w:p>
    <w:p w14:paraId="2E980EEB" w14:textId="77777777" w:rsidR="001F5E54" w:rsidRDefault="00AE04B0" w:rsidP="001F5E54">
      <w:pPr>
        <w:rPr>
          <w:rFonts w:cs="Arial"/>
        </w:rPr>
      </w:pPr>
      <w:r>
        <w:rPr>
          <w:rFonts w:cs="Arial"/>
        </w:rPr>
        <w:t>**Note**</w:t>
      </w:r>
    </w:p>
    <w:p w14:paraId="1A811109" w14:textId="77777777" w:rsidR="001F5E54" w:rsidRDefault="00AE04B0" w:rsidP="001F5E54">
      <w:pPr>
        <w:rPr>
          <w:rFonts w:cs="Arial"/>
        </w:rPr>
      </w:pPr>
      <w:r>
        <w:rPr>
          <w:rFonts w:cs="Arial"/>
        </w:rPr>
        <w:t>PPP allows for 10 profiles, but only 3 profiles are stored on the Profile Setting Server. The 4th profile position will be used to activate profiles 4-10. Each time one of these profiles are activated the settings will be applied from Profile Management Server to the Profile Setting Servers.</w:t>
      </w:r>
    </w:p>
    <w:p w14:paraId="64773A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9A73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EC4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REQ-405860/A</w:t>
            </w:r>
          </w:p>
        </w:tc>
      </w:tr>
      <w:tr w:rsidR="001F5E54" w:rsidRPr="00FD127C" w14:paraId="495B8E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306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F8DB0" w14:textId="77777777" w:rsidR="00AC135F" w:rsidRDefault="00AC135F"/>
        </w:tc>
      </w:tr>
      <w:tr w:rsidR="001F5E54" w:rsidRPr="00FD127C" w14:paraId="76241D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21D9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6493B" w14:textId="77777777" w:rsidR="00AC135F" w:rsidRDefault="00AC135F"/>
        </w:tc>
      </w:tr>
      <w:tr w:rsidR="001F5E54" w:rsidRPr="00FD127C" w14:paraId="28B987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5B82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71A52" w14:textId="77777777" w:rsidR="00AC135F" w:rsidRDefault="00AC135F"/>
        </w:tc>
      </w:tr>
      <w:tr w:rsidR="001F5E54" w:rsidRPr="00FD127C" w14:paraId="47BC9F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90BD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8E42B"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6192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B04E67" w14:textId="77777777" w:rsidR="00AC135F" w:rsidRDefault="00AC135F"/>
        </w:tc>
      </w:tr>
      <w:tr w:rsidR="001F5E54" w:rsidRPr="00FD127C" w14:paraId="7F316E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7B7E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5CD0A"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7C91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AEDCB" w14:textId="77777777" w:rsidR="00AC135F" w:rsidRDefault="00AC135F"/>
        </w:tc>
      </w:tr>
      <w:tr w:rsidR="001F5E54" w:rsidRPr="00FD127C" w14:paraId="129E5D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AB6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CA96E"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CDF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A7CA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DCA9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51DD29" w14:textId="77777777" w:rsidR="00AC135F" w:rsidRDefault="00AC135F"/>
        </w:tc>
      </w:tr>
      <w:tr w:rsidR="001F5E54" w:rsidRPr="00FD127C" w14:paraId="6CDBCD7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6EA3B9" w14:textId="77777777" w:rsidR="001F5E54" w:rsidRPr="00FD127C" w:rsidRDefault="005F1C02"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BCBF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1DBCA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65B31C" w14:textId="77777777" w:rsidR="00315F1A" w:rsidRDefault="00315F1A" w:rsidP="00215698"/>
    <w:p w14:paraId="239501A1" w14:textId="77777777" w:rsidR="001F5E54" w:rsidRPr="0017445F" w:rsidRDefault="006E25A5" w:rsidP="001F5E54">
      <w:pPr>
        <w:pStyle w:val="RERequirement"/>
        <w:shd w:val="clear" w:color="auto" w:fill="F2F2F2" w:themeFill="background1" w:themeFillShade="F2"/>
      </w:pPr>
      <w:bookmarkStart w:id="108" w:name="_d69a576ad520e18600d1c2f89fd6a3e2"/>
      <w:r>
        <w:t>REQ-405862/A</w:t>
      </w:r>
      <w:bookmarkEnd w:id="108"/>
      <w:r w:rsidR="00AE04B0">
        <w:t xml:space="preserve"> Validate PPPSettings_Rq</w:t>
      </w:r>
    </w:p>
    <w:p w14:paraId="266C49C4" w14:textId="77777777" w:rsidR="001F5E54" w:rsidRDefault="00AE04B0" w:rsidP="001F5E54">
      <w:pPr>
        <w:rPr>
          <w:rFonts w:cs="Arial"/>
        </w:rPr>
      </w:pPr>
      <w:r>
        <w:rPr>
          <w:rFonts w:cs="Arial"/>
        </w:rPr>
        <w:t>When a Profile Setting Server receives the PPPSettings_Rq, the Profile Setting Server shall validate that the received parameters are within a valid range identified by the Profile Attribute Specification.</w:t>
      </w:r>
    </w:p>
    <w:p w14:paraId="2356BA99" w14:textId="77777777" w:rsidR="001F5E54" w:rsidRDefault="001F5E54" w:rsidP="001F5E54">
      <w:pPr>
        <w:rPr>
          <w:rFonts w:cs="Arial"/>
        </w:rPr>
      </w:pPr>
    </w:p>
    <w:p w14:paraId="5141439E" w14:textId="77777777" w:rsidR="001F5E54" w:rsidRDefault="00AE04B0" w:rsidP="001F5E54">
      <w:pPr>
        <w:rPr>
          <w:rFonts w:cs="Arial"/>
        </w:rPr>
      </w:pPr>
      <w:r>
        <w:rPr>
          <w:rFonts w:cs="Arial"/>
        </w:rPr>
        <w:lastRenderedPageBreak/>
        <w:t>See reference documents for link to Profile Attribute Specification.</w:t>
      </w:r>
    </w:p>
    <w:p w14:paraId="4FCBDB8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952FB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B2207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REQ-405862/A</w:t>
            </w:r>
          </w:p>
        </w:tc>
      </w:tr>
      <w:tr w:rsidR="001F5E54" w:rsidRPr="00FD127C" w14:paraId="506216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3F3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10036" w14:textId="77777777" w:rsidR="00AC135F" w:rsidRDefault="00AC135F"/>
        </w:tc>
      </w:tr>
      <w:tr w:rsidR="001F5E54" w:rsidRPr="00FD127C" w14:paraId="367683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346C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FA9EC" w14:textId="77777777" w:rsidR="00AC135F" w:rsidRDefault="00AC135F"/>
        </w:tc>
      </w:tr>
      <w:tr w:rsidR="001F5E54" w:rsidRPr="00FD127C" w14:paraId="419ABF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CEF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68360" w14:textId="77777777" w:rsidR="00AC135F" w:rsidRDefault="00AC135F"/>
        </w:tc>
      </w:tr>
      <w:tr w:rsidR="001F5E54" w:rsidRPr="00FD127C" w14:paraId="5F804E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687C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507DC"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B5F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E85137" w14:textId="77777777" w:rsidR="00AC135F" w:rsidRDefault="00AC135F"/>
        </w:tc>
      </w:tr>
      <w:tr w:rsidR="001F5E54" w:rsidRPr="00FD127C" w14:paraId="3801A8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03BB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FFD0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AC0B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F4D9F" w14:textId="77777777" w:rsidR="00AC135F" w:rsidRDefault="00AC135F"/>
        </w:tc>
      </w:tr>
      <w:tr w:rsidR="001F5E54" w:rsidRPr="00FD127C" w14:paraId="5ED53A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070C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132762"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AB11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7CA8B"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B2098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23F0AF" w14:textId="77777777" w:rsidR="00AC135F" w:rsidRDefault="00AC135F"/>
        </w:tc>
      </w:tr>
      <w:tr w:rsidR="001F5E54" w:rsidRPr="00FD127C" w14:paraId="516B09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2F1AB3" w14:textId="77777777" w:rsidR="001F5E54" w:rsidRPr="00FD127C" w:rsidRDefault="005F1C02"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201A3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AC45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69D95E" w14:textId="77777777" w:rsidR="00315F1A" w:rsidRDefault="00315F1A" w:rsidP="00215698"/>
    <w:p w14:paraId="01C4AB11" w14:textId="77777777" w:rsidR="001F5E54" w:rsidRPr="0017445F" w:rsidRDefault="006E25A5" w:rsidP="001F5E54">
      <w:pPr>
        <w:pStyle w:val="RERequirement"/>
        <w:shd w:val="clear" w:color="auto" w:fill="F2F2F2" w:themeFill="background1" w:themeFillShade="F2"/>
      </w:pPr>
      <w:bookmarkStart w:id="109" w:name="_0637fefc839e42f43c22d931ea8aaaa0"/>
      <w:r>
        <w:t>REQ-405864/A</w:t>
      </w:r>
      <w:bookmarkEnd w:id="109"/>
      <w:r w:rsidR="00AE04B0">
        <w:t xml:space="preserve"> Sending a Successful PPPSettings_Rsp</w:t>
      </w:r>
    </w:p>
    <w:p w14:paraId="70E35C53" w14:textId="77777777" w:rsidR="001F5E54" w:rsidRDefault="00AE04B0" w:rsidP="001F5E54">
      <w:pPr>
        <w:rPr>
          <w:rFonts w:cs="Arial"/>
        </w:rPr>
      </w:pPr>
      <w:r>
        <w:rPr>
          <w:rFonts w:cs="Arial"/>
        </w:rPr>
        <w:t>The Profile Setting Server shall send the PPPSettings_Rsp with a status of Final Result - Success when the Profile Setting Server is able to apply the parameters received in the request,  PPPSettings_Rq.</w:t>
      </w:r>
    </w:p>
    <w:p w14:paraId="5D59E25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6A4E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D6D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REQ-405864/A</w:t>
            </w:r>
          </w:p>
        </w:tc>
      </w:tr>
      <w:tr w:rsidR="001F5E54" w:rsidRPr="00FD127C" w14:paraId="3B10F8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0AE0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14DC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Profile Management Server knows not to attempt a retry.</w:t>
            </w:r>
          </w:p>
        </w:tc>
      </w:tr>
      <w:tr w:rsidR="001F5E54" w:rsidRPr="00FD127C" w14:paraId="36F250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8C5C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7CF24" w14:textId="77777777" w:rsidR="00AC135F" w:rsidRDefault="00AC135F"/>
        </w:tc>
      </w:tr>
      <w:tr w:rsidR="001F5E54" w:rsidRPr="00FD127C" w14:paraId="0C23E3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56F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3139B" w14:textId="77777777" w:rsidR="00AC135F" w:rsidRDefault="00AC135F"/>
        </w:tc>
      </w:tr>
      <w:tr w:rsidR="001F5E54" w:rsidRPr="00FD127C" w14:paraId="244DD4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5DAD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8BDD3"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714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7A2797" w14:textId="77777777" w:rsidR="00AC135F" w:rsidRDefault="00AC135F"/>
        </w:tc>
      </w:tr>
      <w:tr w:rsidR="001F5E54" w:rsidRPr="00FD127C" w14:paraId="4FCCFF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C1EB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30B48"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470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C7979" w14:textId="77777777" w:rsidR="00AC135F" w:rsidRDefault="00AC135F"/>
        </w:tc>
      </w:tr>
      <w:tr w:rsidR="001F5E54" w:rsidRPr="00FD127C" w14:paraId="5562BA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D79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BDD30D"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6620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B8B40"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9CE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4ADF8" w14:textId="77777777" w:rsidR="00AC135F" w:rsidRDefault="00AC135F"/>
        </w:tc>
      </w:tr>
      <w:tr w:rsidR="001F5E54" w:rsidRPr="00FD127C" w14:paraId="5910E5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A98936" w14:textId="77777777" w:rsidR="001F5E54" w:rsidRPr="00FD127C" w:rsidRDefault="005F1C02" w:rsidP="00A84EEF">
            <w:pPr>
              <w:rPr>
                <w:rFonts w:cs="Arial"/>
                <w:bCs/>
                <w:color w:val="808080" w:themeColor="background1" w:themeShade="80"/>
                <w:sz w:val="16"/>
                <w:szCs w:val="14"/>
              </w:rPr>
            </w:pPr>
            <w:hyperlink r:id="rId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01AD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D083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395ABD" w14:textId="77777777" w:rsidR="00315F1A" w:rsidRDefault="00315F1A" w:rsidP="00215698"/>
    <w:p w14:paraId="14897AC4" w14:textId="059B2564" w:rsidR="00F15706" w:rsidRDefault="00F15706" w:rsidP="00783BCF">
      <w:pPr>
        <w:pStyle w:val="Heading5"/>
      </w:pPr>
      <w:bookmarkStart w:id="110" w:name="_Toc417661294"/>
      <w:r>
        <w:t>Error Handling</w:t>
      </w:r>
      <w:bookmarkEnd w:id="110"/>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4B5B0576" w14:textId="77777777" w:rsidR="001F5E54" w:rsidRPr="0017445F" w:rsidRDefault="006E25A5" w:rsidP="001F5E54">
      <w:pPr>
        <w:pStyle w:val="RERequirement"/>
        <w:shd w:val="clear" w:color="auto" w:fill="F2F2F2" w:themeFill="background1" w:themeFillShade="F2"/>
      </w:pPr>
      <w:bookmarkStart w:id="111" w:name="_0ef0efb969dc2cd9487e57e6d23638f9"/>
      <w:r>
        <w:t>REQ-353147/A</w:t>
      </w:r>
      <w:bookmarkEnd w:id="111"/>
      <w:r w:rsidR="00AE04B0">
        <w:t xml:space="preserve"> Setting Server Unable to Apply Setting</w:t>
      </w:r>
    </w:p>
    <w:p w14:paraId="7DED62FE" w14:textId="77777777" w:rsidR="001F5E54" w:rsidRDefault="00AE04B0" w:rsidP="001F5E54">
      <w:pPr>
        <w:rPr>
          <w:rFonts w:cs="Arial"/>
        </w:rPr>
      </w:pPr>
      <w:r>
        <w:rPr>
          <w:rFonts w:cs="Arial"/>
        </w:rPr>
        <w:t>If a Profile Setting Server is unable to apply a Feature Value for a Feature Number that is sent from the Profile Management Server, the Profile Setting Server shall retain the previous Feature Value for the requested Feature Number and send a PPPSettings_Rsp with ApplySettingStatus = Final Result - Fail and the FeatureNumber that failed.</w:t>
      </w:r>
    </w:p>
    <w:p w14:paraId="16FBB66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10FD0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0E7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REQ-353147/A</w:t>
            </w:r>
          </w:p>
        </w:tc>
      </w:tr>
      <w:tr w:rsidR="001F5E54" w:rsidRPr="00FD127C" w14:paraId="533B9C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784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FF6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Do not want to change to a default setting, but would rather the user decide the setting preference.</w:t>
            </w:r>
          </w:p>
        </w:tc>
      </w:tr>
      <w:tr w:rsidR="001F5E54" w:rsidRPr="00FD127C" w14:paraId="7C63FE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FBAC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6B67F" w14:textId="77777777" w:rsidR="00AC135F" w:rsidRDefault="00AC135F"/>
        </w:tc>
      </w:tr>
      <w:tr w:rsidR="001F5E54" w:rsidRPr="00FD127C" w14:paraId="65B4B8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4CD6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9E5E1" w14:textId="77777777" w:rsidR="00AC135F" w:rsidRDefault="00AC135F"/>
        </w:tc>
      </w:tr>
      <w:tr w:rsidR="001F5E54" w:rsidRPr="00FD127C" w14:paraId="5A76F9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FAB2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5EC0F"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DBC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D73F9" w14:textId="77777777" w:rsidR="00AC135F" w:rsidRDefault="00AC135F"/>
        </w:tc>
      </w:tr>
      <w:tr w:rsidR="001F5E54" w:rsidRPr="00FD127C" w14:paraId="01DEF3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B73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C451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A3093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4C9D0" w14:textId="77777777" w:rsidR="00AC135F" w:rsidRDefault="00AC135F"/>
        </w:tc>
      </w:tr>
      <w:tr w:rsidR="001F5E54" w:rsidRPr="00FD127C" w14:paraId="6E56188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AC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69D7C5"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761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FA4A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C490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9B3BE8" w14:textId="77777777" w:rsidR="00AC135F" w:rsidRDefault="00AC135F"/>
        </w:tc>
      </w:tr>
      <w:tr w:rsidR="001F5E54" w:rsidRPr="00FD127C" w14:paraId="3B4C11B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F71C46" w14:textId="77777777" w:rsidR="001F5E54" w:rsidRPr="00FD127C" w:rsidRDefault="005F1C02" w:rsidP="00A84EEF">
            <w:pPr>
              <w:rPr>
                <w:rFonts w:cs="Arial"/>
                <w:bCs/>
                <w:color w:val="808080" w:themeColor="background1" w:themeShade="80"/>
                <w:sz w:val="16"/>
                <w:szCs w:val="14"/>
              </w:rPr>
            </w:pPr>
            <w:hyperlink r:id="rId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049CB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FE13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7D0F7" w14:textId="77777777" w:rsidR="00315F1A" w:rsidRDefault="00315F1A" w:rsidP="00215698"/>
    <w:p w14:paraId="7051A2ED" w14:textId="77777777" w:rsidR="001F5E54" w:rsidRPr="0017445F" w:rsidRDefault="006E25A5" w:rsidP="001F5E54">
      <w:pPr>
        <w:pStyle w:val="RERequirement"/>
        <w:shd w:val="clear" w:color="auto" w:fill="F2F2F2" w:themeFill="background1" w:themeFillShade="F2"/>
      </w:pPr>
      <w:bookmarkStart w:id="112" w:name="_46a437433157f4989888b74f135aff52"/>
      <w:r>
        <w:t>REQ-405858/A</w:t>
      </w:r>
      <w:bookmarkEnd w:id="112"/>
      <w:r w:rsidR="00AE04B0">
        <w:t xml:space="preserve"> Priority of applying profile settings</w:t>
      </w:r>
    </w:p>
    <w:p w14:paraId="06E45670" w14:textId="77777777" w:rsidR="001F5E54" w:rsidRDefault="00AE04B0" w:rsidP="001F5E54">
      <w:pPr>
        <w:rPr>
          <w:rFonts w:cs="Arial"/>
        </w:rPr>
      </w:pPr>
      <w:r>
        <w:rPr>
          <w:rFonts w:cs="Arial"/>
        </w:rPr>
        <w:t>If a Profile Setting Server receives a request to change a profile setting from the PPPSettings_Rq signal and the setting's HMI Client simultaneously, the Profile Setting Server shall retain the setting value received from HMI Client.</w:t>
      </w:r>
    </w:p>
    <w:p w14:paraId="00D4AF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0629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8C1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REQ-405858/A</w:t>
            </w:r>
          </w:p>
        </w:tc>
      </w:tr>
      <w:tr w:rsidR="001F5E54" w:rsidRPr="00FD127C" w14:paraId="18ABA0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69CD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B97C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Priority should be given to the customer actions.</w:t>
            </w:r>
          </w:p>
        </w:tc>
      </w:tr>
      <w:tr w:rsidR="001F5E54" w:rsidRPr="00FD127C" w14:paraId="4F70F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5CF9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A69FE" w14:textId="77777777" w:rsidR="00AC135F" w:rsidRDefault="00AC135F"/>
        </w:tc>
      </w:tr>
      <w:tr w:rsidR="001F5E54" w:rsidRPr="00FD127C" w14:paraId="159FE1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DCE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5FDA2" w14:textId="77777777" w:rsidR="00AC135F" w:rsidRDefault="00AC135F"/>
        </w:tc>
      </w:tr>
      <w:tr w:rsidR="001F5E54" w:rsidRPr="00FD127C" w14:paraId="01A4EB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342A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1E2C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5D6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DCFB63" w14:textId="77777777" w:rsidR="00AC135F" w:rsidRDefault="00AC135F"/>
        </w:tc>
      </w:tr>
      <w:tr w:rsidR="001F5E54" w:rsidRPr="00FD127C" w14:paraId="7DC31F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EA1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9D294"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042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B722EA" w14:textId="77777777" w:rsidR="00AC135F" w:rsidRDefault="00AC135F"/>
        </w:tc>
      </w:tr>
      <w:tr w:rsidR="001F5E54" w:rsidRPr="00FD127C" w14:paraId="54E0B17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C1AF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C39DCC"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95EB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2A65D"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4ED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A5020" w14:textId="77777777" w:rsidR="00AC135F" w:rsidRDefault="00AC135F"/>
        </w:tc>
      </w:tr>
      <w:tr w:rsidR="001F5E54" w:rsidRPr="00FD127C" w14:paraId="07DEBF4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060EC2" w14:textId="77777777" w:rsidR="001F5E54" w:rsidRPr="00FD127C" w:rsidRDefault="005F1C02"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70F61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9E242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5D7E23" w14:textId="77777777" w:rsidR="00315F1A" w:rsidRDefault="00315F1A" w:rsidP="00215698"/>
    <w:p w14:paraId="28BCBFAD" w14:textId="77777777" w:rsidR="001F5E54" w:rsidRPr="0017445F" w:rsidRDefault="006E25A5" w:rsidP="001F5E54">
      <w:pPr>
        <w:pStyle w:val="RERequirement"/>
        <w:shd w:val="clear" w:color="auto" w:fill="F2F2F2" w:themeFill="background1" w:themeFillShade="F2"/>
      </w:pPr>
      <w:bookmarkStart w:id="113" w:name="_ec754e997be1468ed0caf651e92ef8ad"/>
      <w:r>
        <w:lastRenderedPageBreak/>
        <w:t>REQ-405863/A</w:t>
      </w:r>
      <w:bookmarkEnd w:id="113"/>
      <w:r w:rsidR="00AE04B0">
        <w:t xml:space="preserve"> PPPSettings_Rq parameters are out of range</w:t>
      </w:r>
    </w:p>
    <w:p w14:paraId="6C12188E" w14:textId="77777777" w:rsidR="001F5E54" w:rsidRDefault="00AE04B0" w:rsidP="001F5E54">
      <w:pPr>
        <w:rPr>
          <w:rFonts w:cs="Arial"/>
        </w:rPr>
      </w:pPr>
      <w:r>
        <w:rPr>
          <w:rFonts w:cs="Arial"/>
        </w:rPr>
        <w:t>If a Profile Setting Server receives an PPPSettings_Rq that is determined to be invalid, the Profile Setting Server shall send a PPPSettings_Rsp with a ApplySettingStatus = Final Result - Fail status and failed FeatureNumber.</w:t>
      </w:r>
    </w:p>
    <w:p w14:paraId="0D44E83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EB38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C42C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REQ-405863/A</w:t>
            </w:r>
          </w:p>
        </w:tc>
      </w:tr>
      <w:tr w:rsidR="001F5E54" w:rsidRPr="00FD127C" w14:paraId="618CC7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35AA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A6760" w14:textId="77777777" w:rsidR="00AC135F" w:rsidRDefault="00AC135F"/>
        </w:tc>
      </w:tr>
      <w:tr w:rsidR="001F5E54" w:rsidRPr="00FD127C" w14:paraId="672D5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CDB25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EB833" w14:textId="77777777" w:rsidR="00AC135F" w:rsidRDefault="00AC135F"/>
        </w:tc>
      </w:tr>
      <w:tr w:rsidR="001F5E54" w:rsidRPr="00FD127C" w14:paraId="4E91AA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B706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C4D7A5" w14:textId="77777777" w:rsidR="00AC135F" w:rsidRDefault="00AC135F"/>
        </w:tc>
      </w:tr>
      <w:tr w:rsidR="001F5E54" w:rsidRPr="00FD127C" w14:paraId="2D59CA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2A72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483B4"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D4AC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9E16D" w14:textId="77777777" w:rsidR="00AC135F" w:rsidRDefault="00AC135F"/>
        </w:tc>
      </w:tr>
      <w:tr w:rsidR="001F5E54" w:rsidRPr="00FD127C" w14:paraId="0A7312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191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1510D"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F64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F30E3" w14:textId="77777777" w:rsidR="00AC135F" w:rsidRDefault="00AC135F"/>
        </w:tc>
      </w:tr>
      <w:tr w:rsidR="001F5E54" w:rsidRPr="00FD127C" w14:paraId="03979E8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15F9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D5733"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6FC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0ADF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EAF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53463" w14:textId="77777777" w:rsidR="00AC135F" w:rsidRDefault="00AC135F"/>
        </w:tc>
      </w:tr>
      <w:tr w:rsidR="001F5E54" w:rsidRPr="00FD127C" w14:paraId="702429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A92503" w14:textId="77777777" w:rsidR="001F5E54" w:rsidRPr="00FD127C" w:rsidRDefault="005F1C02"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FDD5F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6DB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615235" w14:textId="77777777" w:rsidR="00315F1A" w:rsidRDefault="00315F1A" w:rsidP="00215698"/>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4E9B977D" w14:textId="77777777" w:rsidR="001F5E54" w:rsidRPr="0017445F" w:rsidRDefault="006E25A5" w:rsidP="001F5E54">
      <w:pPr>
        <w:pStyle w:val="RERequirement"/>
        <w:shd w:val="clear" w:color="auto" w:fill="F2F2F2" w:themeFill="background1" w:themeFillShade="F2"/>
      </w:pPr>
      <w:bookmarkStart w:id="114" w:name="_cd18823f34b89ae394676f3a6a8156f0"/>
      <w:r>
        <w:t>REQ-405861/A</w:t>
      </w:r>
      <w:bookmarkEnd w:id="114"/>
      <w:r w:rsidR="00AE04B0">
        <w:t xml:space="preserve"> Execute Profile Settings Performance</w:t>
      </w:r>
    </w:p>
    <w:p w14:paraId="420F8741" w14:textId="77777777" w:rsidR="001F5E54" w:rsidRDefault="00AE04B0" w:rsidP="001F5E54">
      <w:pPr>
        <w:rPr>
          <w:rFonts w:cs="Arial"/>
        </w:rPr>
      </w:pPr>
      <w:r>
        <w:rPr>
          <w:rFonts w:cs="Arial"/>
        </w:rPr>
        <w:t>The Profile Setting Servers shall be able to receive a PPPSettings_Rq, process and send a PPPSettings_Rsp within xx ms of receiving the PPPSettings_Rq.</w:t>
      </w:r>
    </w:p>
    <w:p w14:paraId="68C4913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709B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3EB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REQ-405861/A</w:t>
            </w:r>
          </w:p>
        </w:tc>
      </w:tr>
      <w:tr w:rsidR="001F5E54" w:rsidRPr="00FD127C" w14:paraId="15AB6D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AF93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81C88" w14:textId="77777777" w:rsidR="00AC135F" w:rsidRDefault="00AC135F"/>
        </w:tc>
      </w:tr>
      <w:tr w:rsidR="001F5E54" w:rsidRPr="00FD127C" w14:paraId="5DA45A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482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DF09B" w14:textId="77777777" w:rsidR="00AC135F" w:rsidRDefault="00AC135F"/>
        </w:tc>
      </w:tr>
      <w:tr w:rsidR="001F5E54" w:rsidRPr="00FD127C" w14:paraId="244425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E91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BC4A9" w14:textId="77777777" w:rsidR="00AC135F" w:rsidRDefault="00AC135F"/>
        </w:tc>
      </w:tr>
      <w:tr w:rsidR="001F5E54" w:rsidRPr="00FD127C" w14:paraId="3D7AC6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D33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427BC"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C53C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16A61" w14:textId="77777777" w:rsidR="00AC135F" w:rsidRDefault="00AC135F"/>
        </w:tc>
      </w:tr>
      <w:tr w:rsidR="001F5E54" w:rsidRPr="00FD127C" w14:paraId="13C74D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5971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22C84"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8291A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A9B5F" w14:textId="77777777" w:rsidR="00AC135F" w:rsidRDefault="00AC135F"/>
        </w:tc>
      </w:tr>
      <w:tr w:rsidR="001F5E54" w:rsidRPr="00FD127C" w14:paraId="6DB927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733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4C0CE"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545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24F1B"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1AE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42416" w14:textId="77777777" w:rsidR="00AC135F" w:rsidRDefault="00AC135F"/>
        </w:tc>
      </w:tr>
      <w:tr w:rsidR="001F5E54" w:rsidRPr="00FD127C" w14:paraId="53C9077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20B240" w14:textId="77777777" w:rsidR="001F5E54" w:rsidRPr="00FD127C" w:rsidRDefault="005F1C02"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3376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51A2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84E33B" w14:textId="77777777" w:rsidR="00315F1A" w:rsidRDefault="00315F1A" w:rsidP="00DD7D94"/>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62"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63"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4" w:history="1">
        <w:r w:rsidRPr="008A4C8A">
          <w:rPr>
            <w:rStyle w:val="Hyperlink"/>
          </w:rPr>
          <w:t>Functional Safety Sharepoint</w:t>
        </w:r>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15" w:name="_PCL_Status_Monitor"/>
      <w:bookmarkStart w:id="116" w:name="_Power_Locks_Arbitrator"/>
      <w:bookmarkStart w:id="117" w:name="_PCL_Latch_Status"/>
      <w:bookmarkStart w:id="118" w:name="_Child_Lock_State"/>
      <w:bookmarkEnd w:id="115"/>
      <w:bookmarkEnd w:id="116"/>
      <w:bookmarkEnd w:id="117"/>
      <w:bookmarkEnd w:id="118"/>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62309195" w14:textId="77777777" w:rsidR="009C1EEC" w:rsidRDefault="009C1EEC" w:rsidP="0061324D">
      <w:pPr>
        <w:pStyle w:val="Heading2"/>
        <w:numPr>
          <w:ilvl w:val="1"/>
          <w:numId w:val="4"/>
        </w:numPr>
      </w:pPr>
      <w:r>
        <w:rPr>
          <w:noProof/>
        </w:rPr>
        <w:drawing>
          <wp:inline distT="0" distB="0" distL="0" distR="0" wp14:anchorId="14091F61" wp14:editId="3D057C7E">
            <wp:extent cx="152400" cy="152400"/>
            <wp:effectExtent l="0" t="0" r="0" b="0"/>
            <wp:docPr id="8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661D74">
        <w:t xml:space="preserve">  </w:t>
      </w:r>
      <w:bookmarkStart w:id="119" w:name="_d87526d82351cb0bfa8bdff9c1927106"/>
      <w:r w:rsidR="008E73AE">
        <w:t>Send All Profile Settings</w:t>
      </w:r>
      <w:bookmarkEnd w:id="119"/>
    </w:p>
    <w:p w14:paraId="7C4DFF28" w14:textId="77777777" w:rsidR="0061785D" w:rsidRDefault="0061785D" w:rsidP="00783BCF">
      <w:pPr>
        <w:pStyle w:val="Heading3"/>
      </w:pPr>
      <w:r>
        <w:t xml:space="preserve">Function </w:t>
      </w:r>
      <w:r w:rsidR="00283752">
        <w:t>Overview</w:t>
      </w:r>
    </w:p>
    <w:p w14:paraId="57428F4D" w14:textId="77777777" w:rsidR="00427220" w:rsidRDefault="00283752" w:rsidP="00427220">
      <w:pPr>
        <w:pStyle w:val="Heading4"/>
      </w:pPr>
      <w:r>
        <w:t>Description</w:t>
      </w:r>
    </w:p>
    <w:p w14:paraId="2F805ADC" w14:textId="77777777" w:rsidR="00794B45" w:rsidRDefault="00794B45" w:rsidP="009C1EEC">
      <w:pPr>
        <w:contextualSpacing/>
      </w:pPr>
    </w:p>
    <w:p w14:paraId="6A2A7440" w14:textId="77777777" w:rsidR="00AC0C92" w:rsidRDefault="00AC0C92" w:rsidP="009C1EEC">
      <w:pPr>
        <w:contextualSpacing/>
      </w:pPr>
      <w:r>
        <w:t>Function is allocated to:</w:t>
      </w:r>
    </w:p>
    <w:p w14:paraId="79BA9C47" w14:textId="77777777" w:rsidR="00AC0C92" w:rsidRDefault="00604AF5" w:rsidP="0061324D">
      <w:pPr>
        <w:pStyle w:val="ListParagraph"/>
        <w:numPr>
          <w:ilvl w:val="0"/>
          <w:numId w:val="13"/>
        </w:numPr>
        <w:contextualSpacing/>
      </w:pPr>
      <w:r>
        <w:rPr>
          <w:noProof/>
        </w:rPr>
        <w:drawing>
          <wp:inline distT="0" distB="0" distL="0" distR="0" wp14:anchorId="1685C6B7" wp14:editId="25252543">
            <wp:extent cx="152400" cy="152400"/>
            <wp:effectExtent l="0" t="0" r="0" b="0"/>
            <wp:docPr id="88" name="Picture -214814297.jpg" descr="-214814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81429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r w:rsidR="00AC0C92">
        <w:t>Profile Settings Server - FnG</w:t>
      </w:r>
      <w:r>
        <w:t xml:space="preserve"> &lt;&lt;Logical&gt;&gt;</w:t>
      </w:r>
    </w:p>
    <w:p w14:paraId="070A589E" w14:textId="77777777" w:rsidR="00794B45" w:rsidRDefault="00794B45" w:rsidP="009C1EEC">
      <w:pPr>
        <w:contextualSpacing/>
      </w:pPr>
    </w:p>
    <w:p w14:paraId="32F64C96" w14:textId="77777777" w:rsidR="009C1EEC" w:rsidRDefault="009C1EEC" w:rsidP="009C1EEC">
      <w:pPr>
        <w:contextualSpacing/>
      </w:pPr>
      <w:r w:rsidRPr="00A554C4">
        <w:t>This function sends all profile data stored on the Profile Setting Server to the Profile Management Server when the QueryProfile_Rq is received. This function is mainly used during initial profile creation in the vehicle.</w:t>
      </w:r>
    </w:p>
    <w:p w14:paraId="2DE4F042" w14:textId="77777777" w:rsidR="00282E2C" w:rsidRDefault="00282E2C" w:rsidP="00FD32A2">
      <w:pPr>
        <w:pStyle w:val="Heading4"/>
      </w:pPr>
      <w:r>
        <w:t>Variants</w:t>
      </w:r>
    </w:p>
    <w:p w14:paraId="42E1DEAE" w14:textId="77777777" w:rsidR="00E21515" w:rsidRDefault="00E21515" w:rsidP="00282E2C"/>
    <w:p w14:paraId="6E2896B8"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62B050F" w14:textId="77777777" w:rsidR="00427220" w:rsidRDefault="00427220" w:rsidP="00FD32A2">
      <w:pPr>
        <w:pStyle w:val="Heading4"/>
      </w:pPr>
      <w:r>
        <w:t>Input Requirements</w:t>
      </w:r>
    </w:p>
    <w:p w14:paraId="5B6DDFCC" w14:textId="77777777" w:rsidR="00E21515" w:rsidRDefault="00E21515" w:rsidP="00427220"/>
    <w:p w14:paraId="212F7CA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5CE3A49" w14:textId="77777777" w:rsidR="00427220" w:rsidRDefault="00427220" w:rsidP="00427220">
      <w:pPr>
        <w:pStyle w:val="Heading4"/>
      </w:pPr>
      <w:r>
        <w:t>Assumptions</w:t>
      </w:r>
    </w:p>
    <w:p w14:paraId="439EC2A9" w14:textId="77777777" w:rsidR="00A92B2F" w:rsidRDefault="00A92B2F" w:rsidP="00A92B2F"/>
    <w:p w14:paraId="3C9E937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A8B9C9D" w14:textId="77777777" w:rsidR="00C0442C" w:rsidRDefault="00C0442C" w:rsidP="00A92B2F"/>
    <w:p w14:paraId="4903F3D9" w14:textId="77777777" w:rsidR="00427220" w:rsidRDefault="00427220" w:rsidP="00427220">
      <w:pPr>
        <w:pStyle w:val="Heading4"/>
      </w:pPr>
      <w:r>
        <w:t>References</w:t>
      </w:r>
    </w:p>
    <w:p w14:paraId="37AEAA3E" w14:textId="77777777" w:rsidR="00427220" w:rsidRPr="00454CBE" w:rsidRDefault="00427220" w:rsidP="00427220">
      <w:pPr>
        <w:pStyle w:val="Heading5"/>
      </w:pPr>
      <w:r w:rsidRPr="00454CBE">
        <w:t xml:space="preserve">Ford </w:t>
      </w:r>
      <w:r>
        <w:t>D</w:t>
      </w:r>
      <w:r w:rsidRPr="00454CBE">
        <w:t>ocuments</w:t>
      </w:r>
    </w:p>
    <w:p w14:paraId="42C5E14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C5FD84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5200CD4" w14:textId="77777777" w:rsidTr="00202583">
        <w:trPr>
          <w:cantSplit/>
          <w:tblHeader/>
        </w:trPr>
        <w:tc>
          <w:tcPr>
            <w:tcW w:w="1418" w:type="dxa"/>
            <w:shd w:val="clear" w:color="auto" w:fill="E0E0E0"/>
          </w:tcPr>
          <w:p w14:paraId="43F7F45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A6515A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2FB968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8CABF7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E387397" w14:textId="77777777" w:rsidTr="00202583">
        <w:trPr>
          <w:cantSplit/>
          <w:tblHeader/>
        </w:trPr>
        <w:tc>
          <w:tcPr>
            <w:tcW w:w="1418" w:type="dxa"/>
            <w:shd w:val="clear" w:color="auto" w:fill="FFFFFF" w:themeFill="background1"/>
          </w:tcPr>
          <w:p w14:paraId="0998D758" w14:textId="77777777" w:rsidR="005B7CFB" w:rsidRPr="005E40CF" w:rsidRDefault="005B7CFB" w:rsidP="00202583">
            <w:pPr>
              <w:rPr>
                <w:rFonts w:ascii="Helvetica" w:hAnsi="Helvetica" w:cs="Helvetica"/>
              </w:rPr>
            </w:pPr>
          </w:p>
        </w:tc>
        <w:tc>
          <w:tcPr>
            <w:tcW w:w="6237" w:type="dxa"/>
            <w:shd w:val="clear" w:color="auto" w:fill="FFFFFF" w:themeFill="background1"/>
          </w:tcPr>
          <w:p w14:paraId="4789F288" w14:textId="77777777" w:rsidR="005B7CFB" w:rsidRPr="005E40CF" w:rsidRDefault="005B7CFB" w:rsidP="00202583">
            <w:pPr>
              <w:rPr>
                <w:rFonts w:ascii="Helvetica" w:hAnsi="Helvetica" w:cs="Helvetica"/>
              </w:rPr>
            </w:pPr>
          </w:p>
        </w:tc>
        <w:tc>
          <w:tcPr>
            <w:tcW w:w="1418" w:type="dxa"/>
            <w:shd w:val="clear" w:color="auto" w:fill="FFFFFF" w:themeFill="background1"/>
          </w:tcPr>
          <w:p w14:paraId="122A21A7" w14:textId="77777777" w:rsidR="005B7CFB" w:rsidRPr="005E40CF" w:rsidRDefault="005B7CFB" w:rsidP="00202583">
            <w:pPr>
              <w:rPr>
                <w:rFonts w:ascii="Helvetica" w:hAnsi="Helvetica" w:cs="Helvetica"/>
              </w:rPr>
            </w:pPr>
          </w:p>
        </w:tc>
        <w:tc>
          <w:tcPr>
            <w:tcW w:w="1418" w:type="dxa"/>
            <w:shd w:val="clear" w:color="auto" w:fill="FFFFFF" w:themeFill="background1"/>
          </w:tcPr>
          <w:p w14:paraId="7559B9C3" w14:textId="77777777" w:rsidR="005B7CFB" w:rsidRPr="005E40CF" w:rsidRDefault="005B7CFB" w:rsidP="00202583">
            <w:pPr>
              <w:rPr>
                <w:rFonts w:ascii="Helvetica" w:hAnsi="Helvetica" w:cs="Helvetica"/>
              </w:rPr>
            </w:pPr>
          </w:p>
        </w:tc>
      </w:tr>
    </w:tbl>
    <w:p w14:paraId="26B7242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AF38E4A" w14:textId="77777777" w:rsidR="00427220" w:rsidRPr="00FB7B3D" w:rsidRDefault="00427220" w:rsidP="00427220">
      <w:pPr>
        <w:pStyle w:val="Heading5"/>
      </w:pPr>
      <w:r w:rsidRPr="00454CBE">
        <w:t>External</w:t>
      </w:r>
      <w:r>
        <w:t xml:space="preserve"> Documents and P</w:t>
      </w:r>
      <w:r w:rsidRPr="00FB7B3D">
        <w:t>ublications</w:t>
      </w:r>
    </w:p>
    <w:p w14:paraId="4CA692B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D57243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4A355C6" w14:textId="77777777" w:rsidTr="00202583">
        <w:trPr>
          <w:cantSplit/>
          <w:tblHeader/>
        </w:trPr>
        <w:tc>
          <w:tcPr>
            <w:tcW w:w="1418" w:type="dxa"/>
            <w:shd w:val="clear" w:color="auto" w:fill="E0E0E0"/>
          </w:tcPr>
          <w:p w14:paraId="031417A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4DB85A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CE961B7" w14:textId="77777777" w:rsidTr="00202583">
        <w:trPr>
          <w:cantSplit/>
          <w:tblHeader/>
        </w:trPr>
        <w:tc>
          <w:tcPr>
            <w:tcW w:w="1418" w:type="dxa"/>
            <w:shd w:val="clear" w:color="auto" w:fill="FFFFFF" w:themeFill="background1"/>
          </w:tcPr>
          <w:p w14:paraId="691E724E" w14:textId="77777777" w:rsidR="005B7CFB" w:rsidRPr="005E40CF" w:rsidRDefault="005B7CFB" w:rsidP="00202583">
            <w:pPr>
              <w:rPr>
                <w:rFonts w:ascii="Helvetica" w:hAnsi="Helvetica" w:cs="Helvetica"/>
              </w:rPr>
            </w:pPr>
          </w:p>
        </w:tc>
        <w:tc>
          <w:tcPr>
            <w:tcW w:w="9072" w:type="dxa"/>
            <w:shd w:val="clear" w:color="auto" w:fill="FFFFFF" w:themeFill="background1"/>
          </w:tcPr>
          <w:p w14:paraId="50141152" w14:textId="77777777" w:rsidR="005B7CFB" w:rsidRPr="005E40CF" w:rsidRDefault="005B7CFB" w:rsidP="00202583">
            <w:pPr>
              <w:rPr>
                <w:rFonts w:ascii="Helvetica" w:hAnsi="Helvetica" w:cs="Helvetica"/>
              </w:rPr>
            </w:pPr>
          </w:p>
        </w:tc>
      </w:tr>
    </w:tbl>
    <w:p w14:paraId="105664A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D61075B" w14:textId="77777777" w:rsidR="00427220" w:rsidRDefault="00427220" w:rsidP="00427220">
      <w:pPr>
        <w:pStyle w:val="Heading4"/>
      </w:pPr>
      <w:r>
        <w:t>Glossary</w:t>
      </w:r>
    </w:p>
    <w:p w14:paraId="6E6404F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E1FB946" w14:textId="77777777" w:rsidR="00F15706" w:rsidRDefault="00E60B64" w:rsidP="00783BCF">
      <w:pPr>
        <w:pStyle w:val="Heading3"/>
      </w:pPr>
      <w:r>
        <w:t>Function Scope</w:t>
      </w:r>
    </w:p>
    <w:p w14:paraId="72136CCC" w14:textId="77777777" w:rsidR="00055646" w:rsidRPr="00A43B48" w:rsidRDefault="00055646" w:rsidP="00306D37">
      <w:pPr>
        <w:contextualSpacing/>
      </w:pPr>
    </w:p>
    <w:p w14:paraId="6E41BB0D" w14:textId="77777777" w:rsidR="00306D37" w:rsidRDefault="00306D37" w:rsidP="00306D37">
      <w:pPr>
        <w:contextualSpacing/>
      </w:pPr>
      <w:r>
        <w:t xml:space="preserve">The </w:t>
      </w:r>
      <w:r>
        <w:rPr>
          <w:noProof/>
        </w:rPr>
        <w:drawing>
          <wp:inline distT="0" distB="0" distL="0" distR="0" wp14:anchorId="1D133975" wp14:editId="0590073D">
            <wp:extent cx="152400" cy="152400"/>
            <wp:effectExtent l="0" t="0" r="0" b="0"/>
            <wp:docPr id="9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All Profile Settings</w:t>
      </w:r>
      <w:r w:rsidR="0004480F">
        <w:rPr>
          <w:b/>
        </w:rPr>
        <w:t>”</w:t>
      </w:r>
      <w:r>
        <w:t xml:space="preserve"> f</w:t>
      </w:r>
      <w:r w:rsidR="00294100">
        <w:t>unction is called by</w:t>
      </w:r>
      <w:r>
        <w:t xml:space="preserve"> the following </w:t>
      </w:r>
      <w:r w:rsidR="00294100">
        <w:t>functions</w:t>
      </w:r>
      <w:r>
        <w:t>:</w:t>
      </w:r>
    </w:p>
    <w:p w14:paraId="6AB1E61E" w14:textId="77777777" w:rsidR="00306D37" w:rsidRPr="00953D23" w:rsidRDefault="00306D37" w:rsidP="0061324D">
      <w:pPr>
        <w:pStyle w:val="ListParagraph"/>
        <w:numPr>
          <w:ilvl w:val="0"/>
          <w:numId w:val="12"/>
        </w:numPr>
        <w:contextualSpacing/>
      </w:pPr>
      <w:r>
        <w:rPr>
          <w:noProof/>
        </w:rPr>
        <w:drawing>
          <wp:inline distT="0" distB="0" distL="0" distR="0" wp14:anchorId="01725873" wp14:editId="1AB7EA7A">
            <wp:extent cx="152400" cy="152400"/>
            <wp:effectExtent l="0" t="0" r="0" b="0"/>
            <wp:docPr id="92"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45D60B9A" w14:textId="77777777" w:rsidR="00306D37" w:rsidRPr="00953D23" w:rsidRDefault="00306D37" w:rsidP="0061324D">
      <w:pPr>
        <w:pStyle w:val="ListParagraph"/>
        <w:numPr>
          <w:ilvl w:val="0"/>
          <w:numId w:val="12"/>
        </w:numPr>
        <w:contextualSpacing/>
      </w:pPr>
      <w:r>
        <w:rPr>
          <w:noProof/>
        </w:rPr>
        <w:drawing>
          <wp:inline distT="0" distB="0" distL="0" distR="0" wp14:anchorId="1CAB14BA" wp14:editId="6A46F0B5">
            <wp:extent cx="152400" cy="152400"/>
            <wp:effectExtent l="0" t="0" r="0" b="0"/>
            <wp:docPr id="94"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3F87F2B4" w14:textId="77777777" w:rsidR="00393C96" w:rsidRPr="00393C96" w:rsidRDefault="00393C96" w:rsidP="00306D37">
      <w:pPr>
        <w:contextualSpacing/>
      </w:pPr>
    </w:p>
    <w:p w14:paraId="5D76C279" w14:textId="77777777" w:rsidR="001A755C" w:rsidRDefault="001A755C" w:rsidP="00306D37"/>
    <w:p w14:paraId="300F890E" w14:textId="77777777" w:rsidR="00294100" w:rsidRDefault="00294100" w:rsidP="00294100">
      <w:pPr>
        <w:jc w:val="center"/>
      </w:pPr>
      <w:r>
        <w:rPr>
          <w:noProof/>
        </w:rPr>
        <w:lastRenderedPageBreak/>
        <w:drawing>
          <wp:inline distT="0" distB="0" distL="0" distR="0" wp14:anchorId="3E8D3CBD" wp14:editId="4B5FECE3">
            <wp:extent cx="6466204" cy="4765406"/>
            <wp:effectExtent l="0" t="0" r="0" b="0"/>
            <wp:docPr id="9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40233015.jpg"/>
                    <pic:cNvPicPr/>
                  </pic:nvPicPr>
                  <pic:blipFill>
                    <a:blip r:embed="rId31" cstate="print"/>
                    <a:stretch>
                      <a:fillRect/>
                    </a:stretch>
                  </pic:blipFill>
                  <pic:spPr>
                    <a:xfrm>
                      <a:off x="0" y="0"/>
                      <a:ext cx="6466204" cy="4765406"/>
                    </a:xfrm>
                    <a:prstGeom prst="rect">
                      <a:avLst/>
                    </a:prstGeom>
                  </pic:spPr>
                </pic:pic>
              </a:graphicData>
            </a:graphic>
          </wp:inline>
        </w:drawing>
      </w:r>
    </w:p>
    <w:p w14:paraId="5F09A38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A0F8C38" wp14:editId="01830C53">
            <wp:extent cx="152400" cy="152400"/>
            <wp:effectExtent l="0" t="0" r="0" b="0"/>
            <wp:docPr id="98"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1B7C86AD" wp14:editId="13474902">
            <wp:extent cx="152400" cy="152400"/>
            <wp:effectExtent l="0" t="0" r="0" b="0"/>
            <wp:docPr id="10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All Profile Settings</w:t>
      </w:r>
      <w:r w:rsidR="0004480F">
        <w:t>”</w:t>
      </w:r>
    </w:p>
    <w:p w14:paraId="0FD3F3F3" w14:textId="77777777" w:rsidR="00306D37" w:rsidRDefault="00306D37" w:rsidP="00306D37">
      <w:pPr>
        <w:contextualSpacing/>
      </w:pPr>
    </w:p>
    <w:p w14:paraId="51426CB2" w14:textId="77777777" w:rsidR="001A755C" w:rsidRDefault="001A755C" w:rsidP="00306D37"/>
    <w:p w14:paraId="7C50C413" w14:textId="77777777" w:rsidR="00294100" w:rsidRDefault="00294100" w:rsidP="00294100">
      <w:pPr>
        <w:jc w:val="center"/>
      </w:pPr>
      <w:r>
        <w:rPr>
          <w:noProof/>
        </w:rPr>
        <w:lastRenderedPageBreak/>
        <w:drawing>
          <wp:inline distT="0" distB="0" distL="0" distR="0" wp14:anchorId="30C88C82" wp14:editId="18C330F5">
            <wp:extent cx="6466205" cy="5099762"/>
            <wp:effectExtent l="0" t="0" r="0" b="0"/>
            <wp:docPr id="102"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01089794.jpg"/>
                    <pic:cNvPicPr/>
                  </pic:nvPicPr>
                  <pic:blipFill>
                    <a:blip r:embed="rId32" cstate="print"/>
                    <a:stretch>
                      <a:fillRect/>
                    </a:stretch>
                  </pic:blipFill>
                  <pic:spPr>
                    <a:xfrm>
                      <a:off x="0" y="0"/>
                      <a:ext cx="6466205" cy="5099762"/>
                    </a:xfrm>
                    <a:prstGeom prst="rect">
                      <a:avLst/>
                    </a:prstGeom>
                  </pic:spPr>
                </pic:pic>
              </a:graphicData>
            </a:graphic>
          </wp:inline>
        </w:drawing>
      </w:r>
    </w:p>
    <w:p w14:paraId="417EFDD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339DB0B" wp14:editId="2D950163">
            <wp:extent cx="152400" cy="152400"/>
            <wp:effectExtent l="0" t="0" r="0" b="0"/>
            <wp:docPr id="104"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2 Link Pre-existing Vehicle Profile w/ FP account</w:t>
      </w:r>
      <w:r w:rsidR="0004480F">
        <w:t>”</w:t>
      </w:r>
      <w:r w:rsidRPr="00294100">
        <w:t xml:space="preserve"> calling </w:t>
      </w:r>
      <w:r>
        <w:rPr>
          <w:noProof/>
        </w:rPr>
        <w:drawing>
          <wp:inline distT="0" distB="0" distL="0" distR="0" wp14:anchorId="486300A1" wp14:editId="191BF187">
            <wp:extent cx="152400" cy="152400"/>
            <wp:effectExtent l="0" t="0" r="0" b="0"/>
            <wp:docPr id="10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All Profile Settings</w:t>
      </w:r>
      <w:r w:rsidR="0004480F">
        <w:t>”</w:t>
      </w:r>
    </w:p>
    <w:p w14:paraId="3FDC30F0" w14:textId="77777777" w:rsidR="00306D37" w:rsidRDefault="00306D37" w:rsidP="00306D37">
      <w:pPr>
        <w:contextualSpacing/>
      </w:pPr>
    </w:p>
    <w:p w14:paraId="7D4E443F" w14:textId="77777777" w:rsidR="00F15706" w:rsidRDefault="00E60B64" w:rsidP="00783BCF">
      <w:pPr>
        <w:pStyle w:val="Heading3"/>
      </w:pPr>
      <w:r>
        <w:t>Function Interfaces</w:t>
      </w:r>
    </w:p>
    <w:p w14:paraId="3E9D15A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10BCD2C" w14:textId="77777777" w:rsidTr="00331174">
        <w:trPr>
          <w:trHeight w:val="260"/>
        </w:trPr>
        <w:tc>
          <w:tcPr>
            <w:tcW w:w="2695" w:type="dxa"/>
            <w:shd w:val="clear" w:color="auto" w:fill="D9D9D9" w:themeFill="background1" w:themeFillShade="D9"/>
            <w:noWrap/>
            <w:hideMark/>
          </w:tcPr>
          <w:p w14:paraId="2B548FB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61B515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020AB94" w14:textId="77777777" w:rsidTr="00331174">
        <w:trPr>
          <w:trHeight w:val="410"/>
        </w:trPr>
        <w:tc>
          <w:tcPr>
            <w:tcW w:w="2695" w:type="dxa"/>
            <w:noWrap/>
          </w:tcPr>
          <w:p w14:paraId="7CCAD9A9" w14:textId="77777777" w:rsidR="00C15577" w:rsidRDefault="00C15577" w:rsidP="00275823">
            <w:pPr>
              <w:contextualSpacing/>
              <w:rPr>
                <w:rFonts w:cs="Arial"/>
              </w:rPr>
            </w:pPr>
            <w:r w:rsidRPr="00275823">
              <w:rPr>
                <w:rFonts w:cs="Arial"/>
              </w:rPr>
              <w:t>input</w:t>
            </w:r>
          </w:p>
          <w:p w14:paraId="0D0D2FF1" w14:textId="77777777" w:rsidR="0029472F" w:rsidRDefault="00AA2FB2" w:rsidP="00275823">
            <w:pPr>
              <w:contextualSpacing/>
              <w:rPr>
                <w:rFonts w:cs="Arial"/>
              </w:rPr>
            </w:pPr>
            <w:r>
              <w:rPr>
                <w:rFonts w:cs="Arial"/>
              </w:rPr>
              <w:t>Type:</w:t>
            </w:r>
          </w:p>
          <w:p w14:paraId="4DF4FAA8"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00D7958" wp14:editId="7FF512BC">
                  <wp:extent cx="152400" cy="152400"/>
                  <wp:effectExtent l="0" t="0" r="0" b="0"/>
                  <wp:docPr id="108"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1610b646d0bf0400409c8014d7a238" w:history="1">
              <w:r w:rsidR="00704F04">
                <w:rPr>
                  <w:rStyle w:val="Hyperlink"/>
                  <w:rFonts w:cs="Arial"/>
                </w:rPr>
                <w:t>FeatureNumber</w:t>
              </w:r>
            </w:hyperlink>
          </w:p>
        </w:tc>
        <w:tc>
          <w:tcPr>
            <w:tcW w:w="7506" w:type="dxa"/>
          </w:tcPr>
          <w:p w14:paraId="4A40CB28" w14:textId="77777777" w:rsidR="0029472F" w:rsidRDefault="0029472F" w:rsidP="0029472F">
            <w:pPr>
              <w:rPr>
                <w:rFonts w:cs="Arial"/>
              </w:rPr>
            </w:pPr>
            <w:r>
              <w:rPr>
                <w:rFonts w:cs="Arial"/>
              </w:rPr>
              <w:t>Signal Description:</w:t>
            </w:r>
          </w:p>
          <w:p w14:paraId="32BEAC5A" w14:textId="77777777" w:rsidR="0029472F" w:rsidRDefault="0029472F" w:rsidP="0029472F">
            <w:pPr>
              <w:rPr>
                <w:rFonts w:cs="Arial"/>
              </w:rPr>
            </w:pPr>
            <w:r w:rsidRPr="00275823">
              <w:rPr>
                <w:rFonts w:cs="Arial"/>
              </w:rPr>
              <w:t>Signal that carries the hexadecimal values assigned to each setting that is stored in the profile.</w:t>
            </w:r>
          </w:p>
          <w:p w14:paraId="57E6C4F9" w14:textId="77777777" w:rsidR="0029472F" w:rsidRDefault="0029472F" w:rsidP="0029472F">
            <w:pPr>
              <w:rPr>
                <w:rFonts w:cs="Arial"/>
              </w:rPr>
            </w:pPr>
          </w:p>
          <w:p w14:paraId="4B1F5AD9" w14:textId="77777777" w:rsidR="0046598F" w:rsidRPr="0046598F" w:rsidRDefault="0046598F" w:rsidP="00275823">
            <w:pPr>
              <w:rPr>
                <w:rFonts w:cs="Arial"/>
                <w:color w:val="000000"/>
              </w:rPr>
            </w:pPr>
            <w:r>
              <w:rPr>
                <w:rFonts w:cs="Arial"/>
                <w:color w:val="000000"/>
              </w:rPr>
              <w:t>Received from:</w:t>
            </w:r>
          </w:p>
          <w:p w14:paraId="0CED213C" w14:textId="77777777" w:rsidR="00275823" w:rsidRPr="00C8319B" w:rsidRDefault="00275823" w:rsidP="0061324D">
            <w:pPr>
              <w:pStyle w:val="ListParagraph"/>
              <w:numPr>
                <w:ilvl w:val="0"/>
                <w:numId w:val="12"/>
              </w:numPr>
              <w:rPr>
                <w:rFonts w:cs="Arial"/>
              </w:rPr>
            </w:pPr>
            <w:r>
              <w:rPr>
                <w:noProof/>
              </w:rPr>
              <w:drawing>
                <wp:inline distT="0" distB="0" distL="0" distR="0" wp14:anchorId="77DCBA78" wp14:editId="69EA7751">
                  <wp:extent cx="152400" cy="152400"/>
                  <wp:effectExtent l="0" t="0" r="0" b="0"/>
                  <wp:docPr id="11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5E95921A" w14:textId="77777777" w:rsidTr="00331174">
        <w:trPr>
          <w:trHeight w:val="410"/>
        </w:trPr>
        <w:tc>
          <w:tcPr>
            <w:tcW w:w="2695" w:type="dxa"/>
            <w:noWrap/>
          </w:tcPr>
          <w:p w14:paraId="006309C3" w14:textId="77777777" w:rsidR="00C15577" w:rsidRDefault="00C15577" w:rsidP="00275823">
            <w:pPr>
              <w:contextualSpacing/>
              <w:rPr>
                <w:rFonts w:cs="Arial"/>
              </w:rPr>
            </w:pPr>
            <w:r w:rsidRPr="00275823">
              <w:rPr>
                <w:rFonts w:cs="Arial"/>
              </w:rPr>
              <w:t>OperationCode</w:t>
            </w:r>
          </w:p>
          <w:p w14:paraId="727A2BC5" w14:textId="77777777" w:rsidR="0029472F" w:rsidRDefault="00AA2FB2" w:rsidP="00275823">
            <w:pPr>
              <w:contextualSpacing/>
              <w:rPr>
                <w:rFonts w:cs="Arial"/>
              </w:rPr>
            </w:pPr>
            <w:r>
              <w:rPr>
                <w:rFonts w:cs="Arial"/>
              </w:rPr>
              <w:t>Type:</w:t>
            </w:r>
          </w:p>
          <w:p w14:paraId="53EE1A0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2F043A7" wp14:editId="366046B8">
                  <wp:extent cx="152400" cy="152400"/>
                  <wp:effectExtent l="0" t="0" r="0" b="0"/>
                  <wp:docPr id="112"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f0308dbb462d28a861bd83368d80b6" w:history="1">
              <w:r w:rsidR="00704F04">
                <w:rPr>
                  <w:rStyle w:val="Hyperlink"/>
                  <w:rFonts w:cs="Arial"/>
                </w:rPr>
                <w:t>OperationCode</w:t>
              </w:r>
            </w:hyperlink>
          </w:p>
        </w:tc>
        <w:tc>
          <w:tcPr>
            <w:tcW w:w="7506" w:type="dxa"/>
          </w:tcPr>
          <w:p w14:paraId="7069E518" w14:textId="77777777" w:rsidR="0029472F" w:rsidRDefault="0029472F" w:rsidP="0029472F">
            <w:pPr>
              <w:rPr>
                <w:rFonts w:cs="Arial"/>
              </w:rPr>
            </w:pPr>
            <w:r>
              <w:rPr>
                <w:rFonts w:cs="Arial"/>
              </w:rPr>
              <w:t>Signal Description:</w:t>
            </w:r>
          </w:p>
          <w:p w14:paraId="2986C667" w14:textId="77777777" w:rsidR="0029472F" w:rsidRDefault="0029472F" w:rsidP="0029472F">
            <w:pPr>
              <w:rPr>
                <w:rFonts w:cs="Arial"/>
              </w:rPr>
            </w:pPr>
            <w:r w:rsidRPr="00275823">
              <w:rPr>
                <w:rFonts w:cs="Arial"/>
              </w:rPr>
              <w:t>Determines which operation the Profile Setting Server is requested to execute. Depending on the operation code, the following signals could contain more or less data.</w:t>
            </w:r>
          </w:p>
          <w:p w14:paraId="32761A7C" w14:textId="77777777" w:rsidR="0029472F" w:rsidRDefault="0029472F" w:rsidP="0029472F">
            <w:pPr>
              <w:rPr>
                <w:rFonts w:cs="Arial"/>
              </w:rPr>
            </w:pPr>
          </w:p>
          <w:p w14:paraId="77E2E24E" w14:textId="77777777" w:rsidR="0046598F" w:rsidRPr="0046598F" w:rsidRDefault="0046598F" w:rsidP="00275823">
            <w:pPr>
              <w:rPr>
                <w:rFonts w:cs="Arial"/>
                <w:color w:val="000000"/>
              </w:rPr>
            </w:pPr>
            <w:r>
              <w:rPr>
                <w:rFonts w:cs="Arial"/>
                <w:color w:val="000000"/>
              </w:rPr>
              <w:t>Received from:</w:t>
            </w:r>
          </w:p>
          <w:p w14:paraId="5610D3AE" w14:textId="77777777" w:rsidR="00275823" w:rsidRPr="00C8319B" w:rsidRDefault="00275823" w:rsidP="0061324D">
            <w:pPr>
              <w:pStyle w:val="ListParagraph"/>
              <w:numPr>
                <w:ilvl w:val="0"/>
                <w:numId w:val="12"/>
              </w:numPr>
              <w:rPr>
                <w:rFonts w:cs="Arial"/>
              </w:rPr>
            </w:pPr>
            <w:r>
              <w:rPr>
                <w:noProof/>
              </w:rPr>
              <w:drawing>
                <wp:inline distT="0" distB="0" distL="0" distR="0" wp14:anchorId="2685CDA6" wp14:editId="762F13BF">
                  <wp:extent cx="152400" cy="152400"/>
                  <wp:effectExtent l="0" t="0" r="0" b="0"/>
                  <wp:docPr id="114"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540B92A9" w14:textId="77777777" w:rsidTr="00331174">
        <w:trPr>
          <w:trHeight w:val="410"/>
        </w:trPr>
        <w:tc>
          <w:tcPr>
            <w:tcW w:w="2695" w:type="dxa"/>
            <w:noWrap/>
          </w:tcPr>
          <w:p w14:paraId="2B12CBC2" w14:textId="77777777" w:rsidR="00C15577" w:rsidRDefault="00C15577" w:rsidP="00275823">
            <w:pPr>
              <w:contextualSpacing/>
              <w:rPr>
                <w:rFonts w:cs="Arial"/>
              </w:rPr>
            </w:pPr>
            <w:r w:rsidRPr="00275823">
              <w:rPr>
                <w:rFonts w:cs="Arial"/>
              </w:rPr>
              <w:t>PersIndex</w:t>
            </w:r>
          </w:p>
          <w:p w14:paraId="0B1FA2ED" w14:textId="77777777" w:rsidR="0029472F" w:rsidRDefault="00AA2FB2" w:rsidP="00275823">
            <w:pPr>
              <w:contextualSpacing/>
              <w:rPr>
                <w:rFonts w:cs="Arial"/>
              </w:rPr>
            </w:pPr>
            <w:r>
              <w:rPr>
                <w:rFonts w:cs="Arial"/>
              </w:rPr>
              <w:t>Type:</w:t>
            </w:r>
          </w:p>
          <w:p w14:paraId="57BA2295" w14:textId="7777777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07157A4E" wp14:editId="5E01B5CF">
                  <wp:extent cx="152400" cy="152400"/>
                  <wp:effectExtent l="0" t="0" r="0" b="0"/>
                  <wp:docPr id="116"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8e4377d355042fcbc255a263fdd2506" w:history="1">
              <w:r w:rsidR="00704F04">
                <w:rPr>
                  <w:rStyle w:val="Hyperlink"/>
                  <w:rFonts w:cs="Arial"/>
                </w:rPr>
                <w:t>PersIndex</w:t>
              </w:r>
            </w:hyperlink>
          </w:p>
        </w:tc>
        <w:tc>
          <w:tcPr>
            <w:tcW w:w="7506" w:type="dxa"/>
          </w:tcPr>
          <w:p w14:paraId="1ACD88B8" w14:textId="77777777" w:rsidR="0029472F" w:rsidRDefault="0029472F" w:rsidP="0029472F">
            <w:pPr>
              <w:rPr>
                <w:rFonts w:cs="Arial"/>
              </w:rPr>
            </w:pPr>
            <w:r>
              <w:rPr>
                <w:rFonts w:cs="Arial"/>
              </w:rPr>
              <w:lastRenderedPageBreak/>
              <w:t>Signal Description:</w:t>
            </w:r>
          </w:p>
          <w:p w14:paraId="5A02C579" w14:textId="77777777" w:rsidR="0029472F" w:rsidRDefault="0029472F" w:rsidP="0029472F">
            <w:pPr>
              <w:rPr>
                <w:rFonts w:cs="Arial"/>
              </w:rPr>
            </w:pPr>
            <w:r w:rsidRPr="00275823">
              <w:rPr>
                <w:rFonts w:cs="Arial"/>
              </w:rPr>
              <w:lastRenderedPageBreak/>
              <w:t>Determines the profile number that the Profile Setting Server needs to execute an operation on.</w:t>
            </w:r>
          </w:p>
          <w:p w14:paraId="375E8980" w14:textId="77777777" w:rsidR="0029472F" w:rsidRDefault="0029472F" w:rsidP="0029472F">
            <w:pPr>
              <w:rPr>
                <w:rFonts w:cs="Arial"/>
              </w:rPr>
            </w:pPr>
          </w:p>
          <w:p w14:paraId="40CDC579" w14:textId="77777777" w:rsidR="0046598F" w:rsidRPr="0046598F" w:rsidRDefault="0046598F" w:rsidP="00275823">
            <w:pPr>
              <w:rPr>
                <w:rFonts w:cs="Arial"/>
                <w:color w:val="000000"/>
              </w:rPr>
            </w:pPr>
            <w:r>
              <w:rPr>
                <w:rFonts w:cs="Arial"/>
                <w:color w:val="000000"/>
              </w:rPr>
              <w:t>Received from:</w:t>
            </w:r>
          </w:p>
          <w:p w14:paraId="311D81DC" w14:textId="77777777" w:rsidR="00275823" w:rsidRPr="00C8319B" w:rsidRDefault="00275823" w:rsidP="0061324D">
            <w:pPr>
              <w:pStyle w:val="ListParagraph"/>
              <w:numPr>
                <w:ilvl w:val="0"/>
                <w:numId w:val="12"/>
              </w:numPr>
              <w:rPr>
                <w:rFonts w:cs="Arial"/>
              </w:rPr>
            </w:pPr>
            <w:r>
              <w:rPr>
                <w:noProof/>
              </w:rPr>
              <w:drawing>
                <wp:inline distT="0" distB="0" distL="0" distR="0" wp14:anchorId="02A8BE3D" wp14:editId="1E96DD30">
                  <wp:extent cx="152400" cy="152400"/>
                  <wp:effectExtent l="0" t="0" r="0" b="0"/>
                  <wp:docPr id="118"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bl>
    <w:p w14:paraId="5B065102"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D72F586" w14:textId="77777777" w:rsidTr="00A07A81">
        <w:trPr>
          <w:trHeight w:val="260"/>
        </w:trPr>
        <w:tc>
          <w:tcPr>
            <w:tcW w:w="2689" w:type="dxa"/>
            <w:shd w:val="clear" w:color="auto" w:fill="D9D9D9" w:themeFill="background1" w:themeFillShade="D9"/>
            <w:noWrap/>
            <w:hideMark/>
          </w:tcPr>
          <w:p w14:paraId="1C5E9DF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4DF815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AF4D9DB" w14:textId="77777777" w:rsidTr="00A07A81">
        <w:trPr>
          <w:trHeight w:val="410"/>
        </w:trPr>
        <w:tc>
          <w:tcPr>
            <w:tcW w:w="2689" w:type="dxa"/>
            <w:noWrap/>
          </w:tcPr>
          <w:p w14:paraId="7E41F19D" w14:textId="77777777" w:rsidR="001C41D6" w:rsidRDefault="001C41D6" w:rsidP="001C41D6">
            <w:pPr>
              <w:contextualSpacing/>
              <w:rPr>
                <w:rFonts w:cs="Arial"/>
              </w:rPr>
            </w:pPr>
            <w:r>
              <w:rPr>
                <w:rFonts w:cs="Arial"/>
              </w:rPr>
              <w:t>output1</w:t>
            </w:r>
          </w:p>
          <w:p w14:paraId="42DF0F5E" w14:textId="77777777" w:rsidR="00D94B9F" w:rsidRDefault="00D94B9F" w:rsidP="00D94B9F">
            <w:pPr>
              <w:contextualSpacing/>
              <w:rPr>
                <w:rFonts w:cs="Arial"/>
              </w:rPr>
            </w:pPr>
            <w:r>
              <w:rPr>
                <w:rFonts w:cs="Arial"/>
              </w:rPr>
              <w:t>Type:</w:t>
            </w:r>
          </w:p>
          <w:p w14:paraId="025D6264" w14:textId="77777777" w:rsidR="001C41D6" w:rsidRDefault="001C41D6" w:rsidP="001C41D6">
            <w:pPr>
              <w:contextualSpacing/>
              <w:rPr>
                <w:rFonts w:cs="Arial"/>
              </w:rPr>
            </w:pPr>
            <w:r>
              <w:rPr>
                <w:noProof/>
              </w:rPr>
              <w:drawing>
                <wp:inline distT="0" distB="0" distL="0" distR="0" wp14:anchorId="1CB048AB" wp14:editId="31E08484">
                  <wp:extent cx="152400" cy="152400"/>
                  <wp:effectExtent l="0" t="0" r="0" b="0"/>
                  <wp:docPr id="120"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e1610b646d0bf0400409c8014d7a238" w:history="1">
              <w:r>
                <w:rPr>
                  <w:rStyle w:val="Hyperlink"/>
                  <w:rFonts w:cs="Arial"/>
                </w:rPr>
                <w:t>FeatureNumber</w:t>
              </w:r>
            </w:hyperlink>
          </w:p>
        </w:tc>
        <w:tc>
          <w:tcPr>
            <w:tcW w:w="7512" w:type="dxa"/>
            <w:noWrap/>
          </w:tcPr>
          <w:p w14:paraId="5394569E" w14:textId="77777777" w:rsidR="00DF52BD" w:rsidRDefault="00DF52BD" w:rsidP="00DF52BD">
            <w:pPr>
              <w:rPr>
                <w:rFonts w:cs="Arial"/>
              </w:rPr>
            </w:pPr>
            <w:r>
              <w:rPr>
                <w:rFonts w:cs="Arial"/>
              </w:rPr>
              <w:t>Signal Description:</w:t>
            </w:r>
          </w:p>
          <w:p w14:paraId="7CCBBF64" w14:textId="77777777" w:rsidR="00DF52BD" w:rsidRDefault="00DF52BD" w:rsidP="00DF52BD">
            <w:pPr>
              <w:rPr>
                <w:rFonts w:cs="Arial"/>
              </w:rPr>
            </w:pPr>
            <w:r>
              <w:rPr>
                <w:rFonts w:cs="Arial"/>
              </w:rPr>
              <w:t>Signal that carries the hexadecimal values assigned to each setting that is stored in the profile.</w:t>
            </w:r>
          </w:p>
          <w:p w14:paraId="2F7A67EC" w14:textId="77777777" w:rsidR="00DF52BD" w:rsidRDefault="00DF52BD" w:rsidP="00DF52BD">
            <w:pPr>
              <w:rPr>
                <w:rFonts w:cs="Arial"/>
              </w:rPr>
            </w:pPr>
          </w:p>
          <w:p w14:paraId="05F1A7AC" w14:textId="77777777" w:rsidR="0046598F" w:rsidRPr="00275823" w:rsidRDefault="0046598F" w:rsidP="00275823">
            <w:pPr>
              <w:rPr>
                <w:rFonts w:cs="Arial"/>
                <w:color w:val="000000"/>
              </w:rPr>
            </w:pPr>
            <w:r>
              <w:rPr>
                <w:rFonts w:cs="Arial"/>
                <w:color w:val="000000"/>
              </w:rPr>
              <w:t>Sent to:</w:t>
            </w:r>
          </w:p>
          <w:p w14:paraId="22BA2A4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D487EDE" wp14:editId="3137C5FE">
                  <wp:extent cx="152400" cy="152400"/>
                  <wp:effectExtent l="0" t="0" r="0" b="0"/>
                  <wp:docPr id="122"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r w:rsidR="00A07A81" w:rsidRPr="003F473D" w14:paraId="72746553" w14:textId="77777777" w:rsidTr="00A07A81">
        <w:trPr>
          <w:trHeight w:val="410"/>
        </w:trPr>
        <w:tc>
          <w:tcPr>
            <w:tcW w:w="2689" w:type="dxa"/>
            <w:noWrap/>
          </w:tcPr>
          <w:p w14:paraId="7E568E42" w14:textId="77777777" w:rsidR="001C41D6" w:rsidRDefault="001C41D6" w:rsidP="001C41D6">
            <w:pPr>
              <w:contextualSpacing/>
              <w:rPr>
                <w:rFonts w:cs="Arial"/>
              </w:rPr>
            </w:pPr>
            <w:r>
              <w:rPr>
                <w:rFonts w:cs="Arial"/>
              </w:rPr>
              <w:t>output2</w:t>
            </w:r>
          </w:p>
          <w:p w14:paraId="599C62CD" w14:textId="77777777" w:rsidR="00D94B9F" w:rsidRDefault="00D94B9F" w:rsidP="00D94B9F">
            <w:pPr>
              <w:contextualSpacing/>
              <w:rPr>
                <w:rFonts w:cs="Arial"/>
              </w:rPr>
            </w:pPr>
            <w:r>
              <w:rPr>
                <w:rFonts w:cs="Arial"/>
              </w:rPr>
              <w:t>Type:</w:t>
            </w:r>
          </w:p>
          <w:p w14:paraId="5F8730CE" w14:textId="77777777" w:rsidR="001C41D6" w:rsidRDefault="001C41D6" w:rsidP="001C41D6">
            <w:pPr>
              <w:contextualSpacing/>
              <w:rPr>
                <w:rFonts w:cs="Arial"/>
              </w:rPr>
            </w:pPr>
            <w:r>
              <w:rPr>
                <w:noProof/>
              </w:rPr>
              <w:drawing>
                <wp:inline distT="0" distB="0" distL="0" distR="0" wp14:anchorId="43B375B8" wp14:editId="56B7E284">
                  <wp:extent cx="152400" cy="152400"/>
                  <wp:effectExtent l="0" t="0" r="0" b="0"/>
                  <wp:docPr id="124"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f76653b22964d52e41633e4e1a7ce9a" w:history="1">
              <w:r>
                <w:rPr>
                  <w:rStyle w:val="Hyperlink"/>
                  <w:rFonts w:cs="Arial"/>
                </w:rPr>
                <w:t>FeatureValue</w:t>
              </w:r>
            </w:hyperlink>
          </w:p>
        </w:tc>
        <w:tc>
          <w:tcPr>
            <w:tcW w:w="7512" w:type="dxa"/>
            <w:noWrap/>
          </w:tcPr>
          <w:p w14:paraId="606842F9" w14:textId="77777777" w:rsidR="00DF52BD" w:rsidRDefault="00DF52BD" w:rsidP="00DF52BD">
            <w:pPr>
              <w:rPr>
                <w:rFonts w:cs="Arial"/>
              </w:rPr>
            </w:pPr>
            <w:r>
              <w:rPr>
                <w:rFonts w:cs="Arial"/>
              </w:rPr>
              <w:t>Signal Description:</w:t>
            </w:r>
          </w:p>
          <w:p w14:paraId="1ADE3921" w14:textId="77777777" w:rsidR="00DF52BD" w:rsidRDefault="00DF52BD" w:rsidP="00DF52BD">
            <w:pPr>
              <w:rPr>
                <w:rFonts w:cs="Arial"/>
              </w:rPr>
            </w:pPr>
            <w:r>
              <w:rPr>
                <w:rFonts w:cs="Arial"/>
              </w:rPr>
              <w:t>Carries the setting configuration for a Feature Number. Feature Numbers and Feature Values are always paired together.</w:t>
            </w:r>
          </w:p>
          <w:p w14:paraId="5A426554" w14:textId="77777777" w:rsidR="00DF52BD" w:rsidRDefault="00DF52BD" w:rsidP="00DF52BD">
            <w:pPr>
              <w:rPr>
                <w:rFonts w:cs="Arial"/>
              </w:rPr>
            </w:pPr>
          </w:p>
          <w:p w14:paraId="40362626" w14:textId="77777777" w:rsidR="0046598F" w:rsidRPr="00275823" w:rsidRDefault="0046598F" w:rsidP="00275823">
            <w:pPr>
              <w:rPr>
                <w:rFonts w:cs="Arial"/>
                <w:color w:val="000000"/>
              </w:rPr>
            </w:pPr>
            <w:r>
              <w:rPr>
                <w:rFonts w:cs="Arial"/>
                <w:color w:val="000000"/>
              </w:rPr>
              <w:t>Sent to:</w:t>
            </w:r>
          </w:p>
          <w:p w14:paraId="7862697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779D783" wp14:editId="484DBC91">
                  <wp:extent cx="152400" cy="152400"/>
                  <wp:effectExtent l="0" t="0" r="0" b="0"/>
                  <wp:docPr id="12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r w:rsidR="00A07A81" w:rsidRPr="003F473D" w14:paraId="7629ADE2" w14:textId="77777777" w:rsidTr="00A07A81">
        <w:trPr>
          <w:trHeight w:val="410"/>
        </w:trPr>
        <w:tc>
          <w:tcPr>
            <w:tcW w:w="2689" w:type="dxa"/>
            <w:noWrap/>
          </w:tcPr>
          <w:p w14:paraId="7660076D" w14:textId="77777777" w:rsidR="001C41D6" w:rsidRDefault="001C41D6" w:rsidP="001C41D6">
            <w:pPr>
              <w:contextualSpacing/>
              <w:rPr>
                <w:rFonts w:cs="Arial"/>
              </w:rPr>
            </w:pPr>
            <w:r>
              <w:rPr>
                <w:rFonts w:cs="Arial"/>
              </w:rPr>
              <w:t>output</w:t>
            </w:r>
          </w:p>
          <w:p w14:paraId="5D09DE8D" w14:textId="77777777" w:rsidR="00D94B9F" w:rsidRDefault="00D94B9F" w:rsidP="00D94B9F">
            <w:pPr>
              <w:contextualSpacing/>
              <w:rPr>
                <w:rFonts w:cs="Arial"/>
              </w:rPr>
            </w:pPr>
            <w:r>
              <w:rPr>
                <w:rFonts w:cs="Arial"/>
              </w:rPr>
              <w:t>Type:</w:t>
            </w:r>
          </w:p>
          <w:p w14:paraId="5EABAE19" w14:textId="77777777" w:rsidR="001C41D6" w:rsidRDefault="001C41D6" w:rsidP="001C41D6">
            <w:pPr>
              <w:contextualSpacing/>
              <w:rPr>
                <w:rFonts w:cs="Arial"/>
              </w:rPr>
            </w:pPr>
            <w:r>
              <w:rPr>
                <w:noProof/>
              </w:rPr>
              <w:drawing>
                <wp:inline distT="0" distB="0" distL="0" distR="0" wp14:anchorId="6947E9CE" wp14:editId="06E16998">
                  <wp:extent cx="152400" cy="152400"/>
                  <wp:effectExtent l="0" t="0" r="0" b="0"/>
                  <wp:docPr id="128"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8e4377d355042fcbc255a263fdd2506" w:history="1">
              <w:r>
                <w:rPr>
                  <w:rStyle w:val="Hyperlink"/>
                  <w:rFonts w:cs="Arial"/>
                </w:rPr>
                <w:t>PersIndex</w:t>
              </w:r>
            </w:hyperlink>
          </w:p>
        </w:tc>
        <w:tc>
          <w:tcPr>
            <w:tcW w:w="7512" w:type="dxa"/>
            <w:noWrap/>
          </w:tcPr>
          <w:p w14:paraId="7B42DDFA" w14:textId="77777777" w:rsidR="00DF52BD" w:rsidRDefault="00DF52BD" w:rsidP="00DF52BD">
            <w:pPr>
              <w:rPr>
                <w:rFonts w:cs="Arial"/>
              </w:rPr>
            </w:pPr>
            <w:r>
              <w:rPr>
                <w:rFonts w:cs="Arial"/>
              </w:rPr>
              <w:t>Signal Description:</w:t>
            </w:r>
          </w:p>
          <w:p w14:paraId="4F4ACB69" w14:textId="77777777" w:rsidR="00DF52BD" w:rsidRDefault="00DF52BD" w:rsidP="00DF52BD">
            <w:pPr>
              <w:rPr>
                <w:rFonts w:cs="Arial"/>
              </w:rPr>
            </w:pPr>
            <w:r>
              <w:rPr>
                <w:rFonts w:cs="Arial"/>
              </w:rPr>
              <w:t>Determines the profile number that the Profile Setting Server needs to execute an operation on.</w:t>
            </w:r>
          </w:p>
          <w:p w14:paraId="036A6446" w14:textId="77777777" w:rsidR="00DF52BD" w:rsidRDefault="00DF52BD" w:rsidP="00DF52BD">
            <w:pPr>
              <w:rPr>
                <w:rFonts w:cs="Arial"/>
              </w:rPr>
            </w:pPr>
          </w:p>
          <w:p w14:paraId="23957ED7" w14:textId="77777777" w:rsidR="0046598F" w:rsidRPr="00275823" w:rsidRDefault="0046598F" w:rsidP="00275823">
            <w:pPr>
              <w:rPr>
                <w:rFonts w:cs="Arial"/>
                <w:color w:val="000000"/>
              </w:rPr>
            </w:pPr>
            <w:r>
              <w:rPr>
                <w:rFonts w:cs="Arial"/>
                <w:color w:val="000000"/>
              </w:rPr>
              <w:t>Sent to:</w:t>
            </w:r>
          </w:p>
          <w:p w14:paraId="392FB46E"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09C92F6" wp14:editId="61BE9752">
                  <wp:extent cx="152400" cy="152400"/>
                  <wp:effectExtent l="0" t="0" r="0" b="0"/>
                  <wp:docPr id="13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bl>
    <w:p w14:paraId="3800B3B5" w14:textId="77777777" w:rsidR="00A72B37" w:rsidRDefault="00A72B37" w:rsidP="00A72B37">
      <w:pPr>
        <w:pStyle w:val="Heading4"/>
      </w:pPr>
      <w:r>
        <w:t>Logical</w:t>
      </w:r>
      <w:r w:rsidRPr="00F15706">
        <w:t xml:space="preserve"> Parameters</w:t>
      </w:r>
    </w:p>
    <w:p w14:paraId="0DFB034B" w14:textId="77777777" w:rsidR="00E21515" w:rsidRDefault="00E21515" w:rsidP="00A72B37"/>
    <w:p w14:paraId="71BA143B" w14:textId="77777777" w:rsidR="00A72B37" w:rsidRDefault="00BF7A51" w:rsidP="00A72B37">
      <w:r w:rsidRPr="005067FC">
        <w:rPr>
          <w:i/>
          <w:color w:val="A6A6A6" w:themeColor="background1" w:themeShade="A6"/>
        </w:rPr>
        <w:t>Not supported by MagicDraw report generation.</w:t>
      </w:r>
    </w:p>
    <w:p w14:paraId="0AA72049" w14:textId="77777777" w:rsidR="00822913" w:rsidRDefault="00822913" w:rsidP="00822913">
      <w:pPr>
        <w:pStyle w:val="Heading3"/>
      </w:pPr>
      <w:r>
        <w:t>Function Modeling</w:t>
      </w:r>
    </w:p>
    <w:p w14:paraId="488E45F1" w14:textId="77777777" w:rsidR="00E21515" w:rsidRPr="00C75AE5" w:rsidRDefault="00E21515" w:rsidP="00EF5443"/>
    <w:p w14:paraId="151E1BF3" w14:textId="77777777" w:rsidR="002D15F6" w:rsidRDefault="002D15F6" w:rsidP="0061324D">
      <w:pPr>
        <w:pStyle w:val="Heading4"/>
        <w:numPr>
          <w:ilvl w:val="3"/>
          <w:numId w:val="4"/>
        </w:numPr>
      </w:pPr>
      <w:r>
        <w:t>Use Cases</w:t>
      </w:r>
    </w:p>
    <w:p w14:paraId="3F22F43F" w14:textId="77777777" w:rsidR="00E21515" w:rsidRDefault="00E21515" w:rsidP="002D15F6"/>
    <w:p w14:paraId="3B00ECD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D8B4A7A" w14:textId="77777777" w:rsidR="002D15F6" w:rsidRDefault="002D15F6" w:rsidP="0061324D">
      <w:pPr>
        <w:pStyle w:val="Heading4"/>
        <w:numPr>
          <w:ilvl w:val="3"/>
          <w:numId w:val="4"/>
        </w:numPr>
      </w:pPr>
      <w:r>
        <w:t>State Charts / Activity Diagrams / Sequence Diagrams / Decision Tables</w:t>
      </w:r>
    </w:p>
    <w:p w14:paraId="53B4F7A5" w14:textId="77777777" w:rsidR="00E21515" w:rsidRDefault="00E21515" w:rsidP="002D15F6"/>
    <w:p w14:paraId="608D602A" w14:textId="77777777" w:rsidR="00A7465B" w:rsidRDefault="00A7465B" w:rsidP="00A7465B">
      <w:pPr>
        <w:contextualSpacing/>
        <w:jc w:val="center"/>
      </w:pPr>
      <w:r>
        <w:rPr>
          <w:noProof/>
        </w:rPr>
        <w:lastRenderedPageBreak/>
        <w:drawing>
          <wp:inline distT="0" distB="0" distL="0" distR="0" wp14:anchorId="67C00838" wp14:editId="4D08279B">
            <wp:extent cx="6466205" cy="5217459"/>
            <wp:effectExtent l="0" t="0" r="0" b="0"/>
            <wp:docPr id="132" name="Picture 167742805.jpg" descr="167742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7742805.jpg"/>
                    <pic:cNvPicPr/>
                  </pic:nvPicPr>
                  <pic:blipFill>
                    <a:blip r:embed="rId65" cstate="print"/>
                    <a:stretch>
                      <a:fillRect/>
                    </a:stretch>
                  </pic:blipFill>
                  <pic:spPr>
                    <a:xfrm>
                      <a:off x="0" y="0"/>
                      <a:ext cx="6466205" cy="5217459"/>
                    </a:xfrm>
                    <a:prstGeom prst="rect">
                      <a:avLst/>
                    </a:prstGeom>
                  </pic:spPr>
                </pic:pic>
              </a:graphicData>
            </a:graphic>
          </wp:inline>
        </w:drawing>
      </w:r>
    </w:p>
    <w:p w14:paraId="2AAF0253"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Send All Profile Settings</w:t>
      </w:r>
    </w:p>
    <w:p w14:paraId="16F9068B" w14:textId="77777777" w:rsidR="000A30CD" w:rsidRPr="000A30CD" w:rsidRDefault="000A30CD" w:rsidP="000A30CD"/>
    <w:p w14:paraId="6A7CB48C" w14:textId="77777777" w:rsidR="00A7465B" w:rsidRPr="00834E12" w:rsidRDefault="00A7465B" w:rsidP="00A7465B"/>
    <w:p w14:paraId="4D274596" w14:textId="77777777" w:rsidR="00F15706" w:rsidRDefault="00DA0800" w:rsidP="00822913">
      <w:pPr>
        <w:pStyle w:val="Heading3"/>
      </w:pPr>
      <w:r>
        <w:t>Function Requirements</w:t>
      </w:r>
    </w:p>
    <w:p w14:paraId="76A56674" w14:textId="77777777" w:rsidR="00F15706" w:rsidRDefault="00F15706" w:rsidP="00783BCF">
      <w:pPr>
        <w:pStyle w:val="Heading4"/>
      </w:pPr>
      <w:r>
        <w:t>Functional Requirements</w:t>
      </w:r>
    </w:p>
    <w:p w14:paraId="42585D9C" w14:textId="77777777" w:rsidR="006E54B3" w:rsidRDefault="00F15706" w:rsidP="006E54B3">
      <w:pPr>
        <w:pStyle w:val="Heading5"/>
      </w:pPr>
      <w:r>
        <w:t>Normal Operation</w:t>
      </w:r>
    </w:p>
    <w:p w14:paraId="530C120C" w14:textId="77777777" w:rsidR="005961D3" w:rsidRDefault="005961D3" w:rsidP="00BB6A63"/>
    <w:p w14:paraId="111D312D" w14:textId="77777777" w:rsidR="001F5E54" w:rsidRPr="0017445F" w:rsidRDefault="006E25A5" w:rsidP="001F5E54">
      <w:pPr>
        <w:pStyle w:val="RERequirement"/>
        <w:shd w:val="clear" w:color="auto" w:fill="F2F2F2" w:themeFill="background1" w:themeFillShade="F2"/>
      </w:pPr>
      <w:bookmarkStart w:id="120" w:name="_816da900eb239b83e31eb93f35f0c130"/>
      <w:r>
        <w:t>REQ-352238/A</w:t>
      </w:r>
      <w:bookmarkEnd w:id="120"/>
      <w:r w:rsidR="00AE04B0">
        <w:t xml:space="preserve"> Response to a Profile Management Server Query</w:t>
      </w:r>
    </w:p>
    <w:p w14:paraId="27F44485" w14:textId="77777777" w:rsidR="001F5E54" w:rsidRDefault="00AE04B0" w:rsidP="001F5E54">
      <w:pPr>
        <w:rPr>
          <w:rFonts w:cs="Arial"/>
        </w:rPr>
      </w:pPr>
      <w:r>
        <w:rPr>
          <w:rFonts w:cs="Arial"/>
        </w:rPr>
        <w:t>When the Profile Setting Server receives the OperationCode = Query signal and PersIndex from the Profile Management Server, the Profile Setting Server shall send the ReturnProfileSetting message for each FeatureNumber and FeatureValue combination stored by the Profile Setting Server for the requested PersIndex.</w:t>
      </w:r>
    </w:p>
    <w:p w14:paraId="60F56C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981D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017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REQ-352238/A</w:t>
            </w:r>
          </w:p>
        </w:tc>
      </w:tr>
      <w:tr w:rsidR="001F5E54" w:rsidRPr="00FD127C" w14:paraId="5780A6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A26E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2EF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Profile Setting Server needs to respond for each possible Feature ID</w:t>
            </w:r>
          </w:p>
        </w:tc>
      </w:tr>
      <w:tr w:rsidR="001F5E54" w:rsidRPr="00FD127C" w14:paraId="158667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3C7F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A67A1" w14:textId="77777777" w:rsidR="00AC135F" w:rsidRDefault="00AC135F"/>
        </w:tc>
      </w:tr>
      <w:tr w:rsidR="001F5E54" w:rsidRPr="00FD127C" w14:paraId="1EBCDC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6150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25C53" w14:textId="77777777" w:rsidR="00AC135F" w:rsidRDefault="00AC135F"/>
        </w:tc>
      </w:tr>
      <w:tr w:rsidR="001F5E54" w:rsidRPr="00FD127C" w14:paraId="4EE017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CC01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1D0C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332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3106D7" w14:textId="77777777" w:rsidR="00AC135F" w:rsidRDefault="00AC135F"/>
        </w:tc>
      </w:tr>
      <w:tr w:rsidR="001F5E54" w:rsidRPr="00FD127C" w14:paraId="644CCA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D3DE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CB67C"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19EA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FF37E" w14:textId="77777777" w:rsidR="00AC135F" w:rsidRDefault="00AC135F"/>
        </w:tc>
      </w:tr>
      <w:tr w:rsidR="001F5E54" w:rsidRPr="00FD127C" w14:paraId="0274343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5941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3F0B7A"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807F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71F0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7DDFC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FA545" w14:textId="77777777" w:rsidR="00AC135F" w:rsidRDefault="00AC135F"/>
        </w:tc>
      </w:tr>
      <w:tr w:rsidR="001F5E54" w:rsidRPr="00FD127C" w14:paraId="23D463A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02F379" w14:textId="77777777" w:rsidR="001F5E54" w:rsidRPr="00FD127C" w:rsidRDefault="005F1C02"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43413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2A178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FF51C4" w14:textId="77777777" w:rsidR="00315F1A" w:rsidRDefault="00315F1A" w:rsidP="00215698"/>
    <w:p w14:paraId="4EF085BF" w14:textId="77777777" w:rsidR="001F5E54" w:rsidRPr="0017445F" w:rsidRDefault="006E25A5" w:rsidP="001F5E54">
      <w:pPr>
        <w:pStyle w:val="RERequirement"/>
        <w:shd w:val="clear" w:color="auto" w:fill="F2F2F2" w:themeFill="background1" w:themeFillShade="F2"/>
      </w:pPr>
      <w:bookmarkStart w:id="121" w:name="_3efd8e2f5ec396f24ef8020c4f7c8d82"/>
      <w:r>
        <w:t>REQ-352239/A</w:t>
      </w:r>
      <w:bookmarkEnd w:id="121"/>
      <w:r w:rsidR="00AE04B0">
        <w:t xml:space="preserve"> Powermode conditions to send ReturnProfileSetting to Profile Management Server</w:t>
      </w:r>
    </w:p>
    <w:p w14:paraId="7C47DD67" w14:textId="77777777" w:rsidR="001F5E54" w:rsidRDefault="00AE04B0" w:rsidP="001F5E54">
      <w:pPr>
        <w:rPr>
          <w:rFonts w:cs="Arial"/>
        </w:rPr>
      </w:pPr>
      <w:r>
        <w:rPr>
          <w:rFonts w:cs="Arial"/>
        </w:rPr>
        <w:t>Each Profile Setting Server shall be capable of sending the ReturnProfileSetting message to the Profile Management server when the vehicle Ignition = RUN and the Profile Setting Server is fully powered.</w:t>
      </w:r>
    </w:p>
    <w:p w14:paraId="6C05C3A2" w14:textId="77777777" w:rsidR="001F5E54" w:rsidRDefault="001F5E54" w:rsidP="001F5E54">
      <w:pPr>
        <w:rPr>
          <w:rFonts w:cs="Arial"/>
        </w:rPr>
      </w:pPr>
    </w:p>
    <w:p w14:paraId="342F0A93" w14:textId="77777777" w:rsidR="001F5E54" w:rsidRDefault="00AE04B0" w:rsidP="001F5E54">
      <w:pPr>
        <w:rPr>
          <w:rFonts w:cs="Arial"/>
        </w:rPr>
      </w:pPr>
      <w:r>
        <w:rPr>
          <w:rFonts w:cs="Arial"/>
        </w:rPr>
        <w:t>Note: Individual profile setting servers may have additional pre-conditions that prevent sending the ReturnProfileSetting message.</w:t>
      </w:r>
    </w:p>
    <w:p w14:paraId="0BB5727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E2B70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4D0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REQ-352239/A</w:t>
            </w:r>
          </w:p>
        </w:tc>
      </w:tr>
      <w:tr w:rsidR="001F5E54" w:rsidRPr="00FD127C" w14:paraId="197172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50E6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5F3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Each Profile Setting Server has different power mode conditions.</w:t>
            </w:r>
          </w:p>
        </w:tc>
      </w:tr>
      <w:tr w:rsidR="001F5E54" w:rsidRPr="00FD127C" w14:paraId="43338B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3D16B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CC4B8" w14:textId="77777777" w:rsidR="00AC135F" w:rsidRDefault="00AC135F"/>
        </w:tc>
      </w:tr>
      <w:tr w:rsidR="001F5E54" w:rsidRPr="00FD127C" w14:paraId="047D5E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34F7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C17E3" w14:textId="77777777" w:rsidR="00AC135F" w:rsidRDefault="00AC135F"/>
        </w:tc>
      </w:tr>
      <w:tr w:rsidR="001F5E54" w:rsidRPr="00FD127C" w14:paraId="295503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5574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10D3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4BE1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D3A5F" w14:textId="77777777" w:rsidR="00AC135F" w:rsidRDefault="00AC135F"/>
        </w:tc>
      </w:tr>
      <w:tr w:rsidR="001F5E54" w:rsidRPr="00FD127C" w14:paraId="1B124C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256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7AFFE"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1750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73806A" w14:textId="77777777" w:rsidR="00AC135F" w:rsidRDefault="00AC135F"/>
        </w:tc>
      </w:tr>
      <w:tr w:rsidR="001F5E54" w:rsidRPr="00FD127C" w14:paraId="6641C5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918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F7285A"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3FCB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36B79"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8EDD1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5B1C6" w14:textId="77777777" w:rsidR="00AC135F" w:rsidRDefault="00AC135F"/>
        </w:tc>
      </w:tr>
      <w:tr w:rsidR="001F5E54" w:rsidRPr="00FD127C" w14:paraId="49AC425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4B77BF" w14:textId="77777777" w:rsidR="001F5E54" w:rsidRPr="00FD127C" w:rsidRDefault="005F1C02"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D819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A0BE2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7947BC" w14:textId="77777777" w:rsidR="00315F1A" w:rsidRDefault="00315F1A" w:rsidP="00215698"/>
    <w:p w14:paraId="77C1F27A" w14:textId="77777777" w:rsidR="001F5E54" w:rsidRPr="0017445F" w:rsidRDefault="006E25A5" w:rsidP="001F5E54">
      <w:pPr>
        <w:pStyle w:val="RERequirement"/>
        <w:shd w:val="clear" w:color="auto" w:fill="F2F2F2" w:themeFill="background1" w:themeFillShade="F2"/>
      </w:pPr>
      <w:bookmarkStart w:id="122" w:name="_9900bf5203538e251103e9a34ea97e0e"/>
      <w:r>
        <w:t>REQ-405866/A</w:t>
      </w:r>
      <w:bookmarkEnd w:id="122"/>
      <w:r w:rsidR="00AE04B0">
        <w:t xml:space="preserve"> ReturnProfileSetting message parameters</w:t>
      </w:r>
    </w:p>
    <w:p w14:paraId="668023D6" w14:textId="77777777" w:rsidR="001F5E54" w:rsidRDefault="00AE04B0" w:rsidP="001F5E54">
      <w:pPr>
        <w:rPr>
          <w:rFonts w:cs="Arial"/>
        </w:rPr>
      </w:pPr>
      <w:r>
        <w:rPr>
          <w:rFonts w:cs="Arial"/>
        </w:rPr>
        <w:t>The ReturnProfileSetting message sent from the Profile Setting Server to the Profile Management Server shall contain the following signals:</w:t>
      </w:r>
    </w:p>
    <w:p w14:paraId="5CEBA9C6" w14:textId="77777777" w:rsidR="001F5E54" w:rsidRDefault="00AE04B0" w:rsidP="001F5E54">
      <w:pPr>
        <w:rPr>
          <w:rFonts w:cs="Arial"/>
        </w:rPr>
      </w:pPr>
      <w:r>
        <w:rPr>
          <w:rFonts w:cs="Arial"/>
        </w:rPr>
        <w:t>- PersIndex</w:t>
      </w:r>
    </w:p>
    <w:p w14:paraId="57DCF362" w14:textId="77777777" w:rsidR="001F5E54" w:rsidRDefault="00AE04B0" w:rsidP="001F5E54">
      <w:pPr>
        <w:rPr>
          <w:rFonts w:cs="Arial"/>
        </w:rPr>
      </w:pPr>
      <w:r>
        <w:rPr>
          <w:rFonts w:cs="Arial"/>
        </w:rPr>
        <w:t>- FeatureNumber</w:t>
      </w:r>
    </w:p>
    <w:p w14:paraId="5271EA5D" w14:textId="77777777" w:rsidR="001F5E54" w:rsidRDefault="00AE04B0" w:rsidP="001F5E54">
      <w:pPr>
        <w:rPr>
          <w:rFonts w:cs="Arial"/>
        </w:rPr>
      </w:pPr>
      <w:r>
        <w:rPr>
          <w:rFonts w:cs="Arial"/>
        </w:rPr>
        <w:t>- FeatureValue</w:t>
      </w:r>
    </w:p>
    <w:p w14:paraId="7738E3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85FC0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EC0C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REQ-405866/A</w:t>
            </w:r>
          </w:p>
        </w:tc>
      </w:tr>
      <w:tr w:rsidR="001F5E54" w:rsidRPr="00FD127C" w14:paraId="665EF8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22E7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7C14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Feature ID and Value are stored for the profile. Each of the 3 elements are required.</w:t>
            </w:r>
          </w:p>
        </w:tc>
      </w:tr>
      <w:tr w:rsidR="001F5E54" w:rsidRPr="00FD127C" w14:paraId="5204D3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76885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A6C98" w14:textId="77777777" w:rsidR="00AC135F" w:rsidRDefault="00AC135F"/>
        </w:tc>
      </w:tr>
      <w:tr w:rsidR="001F5E54" w:rsidRPr="00FD127C" w14:paraId="6A6449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02B7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FC34D" w14:textId="77777777" w:rsidR="00AC135F" w:rsidRDefault="00AC135F"/>
        </w:tc>
      </w:tr>
      <w:tr w:rsidR="001F5E54" w:rsidRPr="00FD127C" w14:paraId="083529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D15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E9A6F"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73A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96CF1" w14:textId="77777777" w:rsidR="00AC135F" w:rsidRDefault="00AC135F"/>
        </w:tc>
      </w:tr>
      <w:tr w:rsidR="001F5E54" w:rsidRPr="00FD127C" w14:paraId="076C24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73C4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1147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ADF9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06CD5" w14:textId="77777777" w:rsidR="00AC135F" w:rsidRDefault="00AC135F"/>
        </w:tc>
      </w:tr>
      <w:tr w:rsidR="001F5E54" w:rsidRPr="00FD127C" w14:paraId="04959C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E964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992253"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6AA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68D0C"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DE3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971F5" w14:textId="77777777" w:rsidR="00AC135F" w:rsidRDefault="00AC135F"/>
        </w:tc>
      </w:tr>
      <w:tr w:rsidR="001F5E54" w:rsidRPr="00FD127C" w14:paraId="1B332C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ACFAF3" w14:textId="77777777" w:rsidR="001F5E54" w:rsidRPr="00FD127C" w:rsidRDefault="005F1C02"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2428F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45AE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48772D" w14:textId="77777777" w:rsidR="00315F1A" w:rsidRDefault="00315F1A" w:rsidP="00215698"/>
    <w:p w14:paraId="1810C062" w14:textId="77777777" w:rsidR="001F5E54" w:rsidRPr="0017445F" w:rsidRDefault="006E25A5" w:rsidP="001F5E54">
      <w:pPr>
        <w:pStyle w:val="RERequirement"/>
        <w:shd w:val="clear" w:color="auto" w:fill="F2F2F2" w:themeFill="background1" w:themeFillShade="F2"/>
      </w:pPr>
      <w:bookmarkStart w:id="123" w:name="_d341cba82af8c4d1b0f6c930ddbc6a63"/>
      <w:r>
        <w:t>REQ-405868/A</w:t>
      </w:r>
      <w:bookmarkEnd w:id="123"/>
      <w:r w:rsidR="00AE04B0">
        <w:t xml:space="preserve"> Sending all profile settings via ReturnProfileSetting message</w:t>
      </w:r>
    </w:p>
    <w:p w14:paraId="55B12A92" w14:textId="77777777" w:rsidR="001F5E54" w:rsidRDefault="00AE04B0" w:rsidP="001F5E54">
      <w:pPr>
        <w:rPr>
          <w:rFonts w:cs="Arial"/>
        </w:rPr>
      </w:pPr>
      <w:r>
        <w:rPr>
          <w:rFonts w:cs="Arial"/>
        </w:rPr>
        <w:t>Each Profile Setting Server shall send as many ReturnProfileSetting messages as needed to send all profile settings to the Profile Management Server when OperationCode = Query is received.</w:t>
      </w:r>
    </w:p>
    <w:p w14:paraId="08BAFB0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55DF4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C38A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REQ-405868/A</w:t>
            </w:r>
          </w:p>
        </w:tc>
      </w:tr>
      <w:tr w:rsidR="001F5E54" w:rsidRPr="00FD127C" w14:paraId="341EC4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31EE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64129" w14:textId="77777777" w:rsidR="00AC135F" w:rsidRDefault="00AC135F"/>
        </w:tc>
      </w:tr>
      <w:tr w:rsidR="001F5E54" w:rsidRPr="00FD127C" w14:paraId="676E9E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AC6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B57A7" w14:textId="77777777" w:rsidR="00AC135F" w:rsidRDefault="00AC135F"/>
        </w:tc>
      </w:tr>
      <w:tr w:rsidR="001F5E54" w:rsidRPr="00FD127C" w14:paraId="24AD14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1BED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3BC57" w14:textId="77777777" w:rsidR="00AC135F" w:rsidRDefault="00AC135F"/>
        </w:tc>
      </w:tr>
      <w:tr w:rsidR="001F5E54" w:rsidRPr="00FD127C" w14:paraId="4C35D1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5880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F2033"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C300D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0440C6" w14:textId="77777777" w:rsidR="00AC135F" w:rsidRDefault="00AC135F"/>
        </w:tc>
      </w:tr>
      <w:tr w:rsidR="001F5E54" w:rsidRPr="00FD127C" w14:paraId="193089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CD3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C740F"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D20E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3A292" w14:textId="77777777" w:rsidR="00AC135F" w:rsidRDefault="00AC135F"/>
        </w:tc>
      </w:tr>
      <w:tr w:rsidR="001F5E54" w:rsidRPr="00FD127C" w14:paraId="0602598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481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AD4544"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6FC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3A9EE"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B08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068AAA" w14:textId="77777777" w:rsidR="00AC135F" w:rsidRDefault="00AC135F"/>
        </w:tc>
      </w:tr>
      <w:tr w:rsidR="001F5E54" w:rsidRPr="00FD127C" w14:paraId="27AB64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3050C1" w14:textId="77777777" w:rsidR="001F5E54" w:rsidRPr="00FD127C" w:rsidRDefault="005F1C02"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6BA0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A93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312DBB" w14:textId="77777777" w:rsidR="00315F1A" w:rsidRDefault="00315F1A" w:rsidP="00215698"/>
    <w:p w14:paraId="7AB45A43" w14:textId="77777777" w:rsidR="00F15706" w:rsidRDefault="00F15706" w:rsidP="00783BCF">
      <w:pPr>
        <w:pStyle w:val="Heading5"/>
      </w:pPr>
      <w:r>
        <w:t>Error Handling</w:t>
      </w:r>
    </w:p>
    <w:p w14:paraId="73F7BBF1"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01F1F348" w14:textId="77777777" w:rsidR="00DD7D94" w:rsidRDefault="00DD7D94" w:rsidP="00DD7D94">
      <w:pPr>
        <w:pStyle w:val="Heading4"/>
      </w:pPr>
      <w:r>
        <w:t>Non-Functional Requirements</w:t>
      </w:r>
    </w:p>
    <w:p w14:paraId="3A0EC5D5" w14:textId="77777777" w:rsidR="00E21515" w:rsidRDefault="00E21515" w:rsidP="00BB6A63"/>
    <w:p w14:paraId="63C84A74" w14:textId="77777777" w:rsidR="001F5E54" w:rsidRPr="0017445F" w:rsidRDefault="006E25A5" w:rsidP="001F5E54">
      <w:pPr>
        <w:pStyle w:val="RERequirement"/>
        <w:shd w:val="clear" w:color="auto" w:fill="F2F2F2" w:themeFill="background1" w:themeFillShade="F2"/>
      </w:pPr>
      <w:bookmarkStart w:id="124" w:name="_bf51a9967d760c263eb4f68ef033f728"/>
      <w:r>
        <w:t>REQ-405867/A</w:t>
      </w:r>
      <w:bookmarkEnd w:id="124"/>
      <w:r w:rsidR="00AE04B0">
        <w:t xml:space="preserve"> Performance to send ReturnProfileSetting</w:t>
      </w:r>
    </w:p>
    <w:p w14:paraId="15DD3F53" w14:textId="77777777" w:rsidR="001F5E54" w:rsidRDefault="00AE04B0" w:rsidP="001F5E54">
      <w:pPr>
        <w:rPr>
          <w:rFonts w:cs="Arial"/>
        </w:rPr>
      </w:pPr>
      <w:r>
        <w:rPr>
          <w:rFonts w:cs="Arial"/>
        </w:rPr>
        <w:lastRenderedPageBreak/>
        <w:t>When the Profile Setting Server receives the OperationCode = Query signal from the Profile Management Server, the Profile Setting Server shall start sending its saved profile settings to the Profile Management Server using the ReturnProfileSetting message at a rate no slower than xx ms per profile setting.</w:t>
      </w:r>
    </w:p>
    <w:p w14:paraId="63D31E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7353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E774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REQ-405867/A</w:t>
            </w:r>
          </w:p>
        </w:tc>
      </w:tr>
      <w:tr w:rsidR="001F5E54" w:rsidRPr="00FD127C" w14:paraId="013FEA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024D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157BD" w14:textId="77777777" w:rsidR="00AC135F" w:rsidRDefault="00AC135F"/>
        </w:tc>
      </w:tr>
      <w:tr w:rsidR="001F5E54" w:rsidRPr="00FD127C" w14:paraId="7F8B4F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3AE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A9B0E" w14:textId="77777777" w:rsidR="00AC135F" w:rsidRDefault="00AC135F"/>
        </w:tc>
      </w:tr>
      <w:tr w:rsidR="001F5E54" w:rsidRPr="00FD127C" w14:paraId="4BB1DD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56C1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150B4" w14:textId="77777777" w:rsidR="00AC135F" w:rsidRDefault="00AC135F"/>
        </w:tc>
      </w:tr>
      <w:tr w:rsidR="001F5E54" w:rsidRPr="00FD127C" w14:paraId="5D935E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549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3532E"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AE4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FE3065" w14:textId="77777777" w:rsidR="00AC135F" w:rsidRDefault="00AC135F"/>
        </w:tc>
      </w:tr>
      <w:tr w:rsidR="001F5E54" w:rsidRPr="00FD127C" w14:paraId="3D14F5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3A7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AA5E3"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AA4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1EFE78" w14:textId="77777777" w:rsidR="00AC135F" w:rsidRDefault="00AC135F"/>
        </w:tc>
      </w:tr>
      <w:tr w:rsidR="001F5E54" w:rsidRPr="00FD127C" w14:paraId="55682F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044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3215CA"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AB5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C4F21"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C4947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11750" w14:textId="77777777" w:rsidR="00AC135F" w:rsidRDefault="00AC135F"/>
        </w:tc>
      </w:tr>
      <w:tr w:rsidR="001F5E54" w:rsidRPr="00FD127C" w14:paraId="5324C5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FBF759" w14:textId="77777777" w:rsidR="001F5E54" w:rsidRPr="00FD127C" w:rsidRDefault="005F1C02"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4CBFB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393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C67DDB" w14:textId="77777777" w:rsidR="00315F1A" w:rsidRDefault="00315F1A" w:rsidP="00DD7D94"/>
    <w:p w14:paraId="0DD70F9B" w14:textId="77777777" w:rsidR="00DF462B" w:rsidRDefault="00427220" w:rsidP="00DF462B">
      <w:pPr>
        <w:pStyle w:val="Heading4"/>
      </w:pPr>
      <w:r>
        <w:t>Functional</w:t>
      </w:r>
      <w:r w:rsidR="00DF462B">
        <w:t xml:space="preserve"> Safety Requirements</w:t>
      </w:r>
    </w:p>
    <w:p w14:paraId="0E7E6702" w14:textId="77777777" w:rsidR="00E21515" w:rsidRDefault="00E21515" w:rsidP="00DF462B">
      <w:pPr>
        <w:rPr>
          <w:highlight w:val="yellow"/>
        </w:rPr>
      </w:pPr>
    </w:p>
    <w:p w14:paraId="224265F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84E449D" w14:textId="77777777" w:rsidR="00153E5C" w:rsidRDefault="00DC3817" w:rsidP="00DC3817">
      <w:pPr>
        <w:pStyle w:val="Heading5"/>
      </w:pPr>
      <w:r>
        <w:t xml:space="preserve">ASIL Decomposition of </w:t>
      </w:r>
      <w:r w:rsidR="00153E5C">
        <w:t>Functional Safety Requirements</w:t>
      </w:r>
    </w:p>
    <w:p w14:paraId="1DAB285C" w14:textId="77777777" w:rsidR="00E21515" w:rsidRDefault="00E21515" w:rsidP="00B740D4">
      <w:pPr>
        <w:pStyle w:val="NoSpacing"/>
      </w:pPr>
    </w:p>
    <w:p w14:paraId="4A38056C" w14:textId="77777777" w:rsidR="004B4979" w:rsidRDefault="004B4979" w:rsidP="00B740D4">
      <w:pPr>
        <w:pStyle w:val="NoSpacing"/>
      </w:pPr>
    </w:p>
    <w:p w14:paraId="6234DC5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0F518B2" w14:textId="77777777" w:rsidR="00DD7D94" w:rsidRDefault="00DD7D94" w:rsidP="00DD7D94">
      <w:pPr>
        <w:pStyle w:val="Heading4"/>
      </w:pPr>
      <w:r>
        <w:t>Other Requirements</w:t>
      </w:r>
    </w:p>
    <w:p w14:paraId="75C13582" w14:textId="77777777" w:rsidR="00DD7D94" w:rsidRDefault="00DD7D94" w:rsidP="00DD7D94">
      <w:pPr>
        <w:pStyle w:val="Heading5"/>
      </w:pPr>
      <w:r>
        <w:t>Design Requirements</w:t>
      </w:r>
    </w:p>
    <w:p w14:paraId="102EBC0F" w14:textId="77777777" w:rsidR="00E21515" w:rsidRDefault="00E21515" w:rsidP="00CA4A62"/>
    <w:p w14:paraId="6BF13A6D" w14:textId="77777777" w:rsidR="005961D3" w:rsidRDefault="005961D3" w:rsidP="005961D3">
      <w:pPr>
        <w:rPr>
          <w:color w:val="A6A6A6" w:themeColor="background1" w:themeShade="A6"/>
        </w:rPr>
      </w:pPr>
      <w:r>
        <w:rPr>
          <w:color w:val="A6A6A6" w:themeColor="background1" w:themeShade="A6"/>
        </w:rPr>
        <w:t>No Design Requirements specified.</w:t>
      </w:r>
    </w:p>
    <w:p w14:paraId="205B6388" w14:textId="77777777" w:rsidR="009C1EEC" w:rsidRDefault="009C1EEC" w:rsidP="0061324D">
      <w:pPr>
        <w:pStyle w:val="Heading2"/>
        <w:numPr>
          <w:ilvl w:val="1"/>
          <w:numId w:val="4"/>
        </w:numPr>
      </w:pPr>
      <w:r>
        <w:rPr>
          <w:noProof/>
        </w:rPr>
        <w:drawing>
          <wp:inline distT="0" distB="0" distL="0" distR="0" wp14:anchorId="4CE4484A" wp14:editId="6CB616B2">
            <wp:extent cx="152400" cy="152400"/>
            <wp:effectExtent l="0" t="0" r="0" b="0"/>
            <wp:docPr id="134"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661D74">
        <w:t xml:space="preserve">  </w:t>
      </w:r>
      <w:bookmarkStart w:id="125" w:name="_0d06effb0fabf3e76d017fc30043088d"/>
      <w:r w:rsidR="008E73AE">
        <w:t>Send Changed Profile Setting</w:t>
      </w:r>
      <w:bookmarkEnd w:id="125"/>
    </w:p>
    <w:p w14:paraId="6D061CAA" w14:textId="77777777" w:rsidR="0061785D" w:rsidRDefault="0061785D" w:rsidP="00783BCF">
      <w:pPr>
        <w:pStyle w:val="Heading3"/>
      </w:pPr>
      <w:r>
        <w:t xml:space="preserve">Function </w:t>
      </w:r>
      <w:r w:rsidR="00283752">
        <w:t>Overview</w:t>
      </w:r>
    </w:p>
    <w:p w14:paraId="1E8691CF" w14:textId="77777777" w:rsidR="00427220" w:rsidRDefault="00283752" w:rsidP="00427220">
      <w:pPr>
        <w:pStyle w:val="Heading4"/>
      </w:pPr>
      <w:r>
        <w:t>Description</w:t>
      </w:r>
    </w:p>
    <w:p w14:paraId="2B9462FB" w14:textId="77777777" w:rsidR="00794B45" w:rsidRDefault="00794B45" w:rsidP="009C1EEC">
      <w:pPr>
        <w:contextualSpacing/>
      </w:pPr>
    </w:p>
    <w:p w14:paraId="76A5F42C" w14:textId="77777777" w:rsidR="00AC0C92" w:rsidRDefault="00AC0C92" w:rsidP="009C1EEC">
      <w:pPr>
        <w:contextualSpacing/>
      </w:pPr>
      <w:r>
        <w:t>Function is allocated to:</w:t>
      </w:r>
    </w:p>
    <w:p w14:paraId="579536A4" w14:textId="77777777" w:rsidR="00AC0C92" w:rsidRDefault="00604AF5" w:rsidP="0061324D">
      <w:pPr>
        <w:pStyle w:val="ListParagraph"/>
        <w:numPr>
          <w:ilvl w:val="0"/>
          <w:numId w:val="13"/>
        </w:numPr>
        <w:contextualSpacing/>
      </w:pPr>
      <w:r>
        <w:rPr>
          <w:noProof/>
        </w:rPr>
        <w:drawing>
          <wp:inline distT="0" distB="0" distL="0" distR="0" wp14:anchorId="2091A65F" wp14:editId="0EA86028">
            <wp:extent cx="152400" cy="152400"/>
            <wp:effectExtent l="0" t="0" r="0" b="0"/>
            <wp:docPr id="136" name="Picture -214814297.jpg" descr="-214814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81429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r w:rsidR="00AC0C92">
        <w:t>Profile Settings Server - FnG</w:t>
      </w:r>
      <w:r>
        <w:t xml:space="preserve"> &lt;&lt;Logical&gt;&gt;</w:t>
      </w:r>
    </w:p>
    <w:p w14:paraId="125E18C2" w14:textId="77777777" w:rsidR="00794B45" w:rsidRDefault="00794B45" w:rsidP="009C1EEC">
      <w:pPr>
        <w:contextualSpacing/>
      </w:pPr>
    </w:p>
    <w:p w14:paraId="3EE88286" w14:textId="77777777" w:rsidR="009C1EEC" w:rsidRDefault="009C1EEC" w:rsidP="009C1EEC">
      <w:pPr>
        <w:contextualSpacing/>
      </w:pPr>
      <w:r w:rsidRPr="00A554C4">
        <w:t>A function of the Profile Setting Servers that sends changed profile settings Feature ID and new Feature Value to the Profile Management Server when the customer makes a change.</w:t>
      </w:r>
    </w:p>
    <w:p w14:paraId="78E4236C" w14:textId="77777777" w:rsidR="00282E2C" w:rsidRDefault="00282E2C" w:rsidP="00FD32A2">
      <w:pPr>
        <w:pStyle w:val="Heading4"/>
      </w:pPr>
      <w:r>
        <w:t>Variants</w:t>
      </w:r>
    </w:p>
    <w:p w14:paraId="632FD0C8" w14:textId="77777777" w:rsidR="00E21515" w:rsidRDefault="00E21515" w:rsidP="00282E2C"/>
    <w:p w14:paraId="3C696DE3"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3A96027" w14:textId="77777777" w:rsidR="00427220" w:rsidRDefault="00427220" w:rsidP="00FD32A2">
      <w:pPr>
        <w:pStyle w:val="Heading4"/>
      </w:pPr>
      <w:r>
        <w:t>Input Requirements</w:t>
      </w:r>
    </w:p>
    <w:p w14:paraId="03DA84F9" w14:textId="77777777" w:rsidR="00E21515" w:rsidRDefault="00E21515" w:rsidP="00427220"/>
    <w:p w14:paraId="712BFEE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FDEB178" w14:textId="77777777" w:rsidR="00427220" w:rsidRDefault="00427220" w:rsidP="00427220">
      <w:pPr>
        <w:pStyle w:val="Heading4"/>
      </w:pPr>
      <w:r>
        <w:t>Assumptions</w:t>
      </w:r>
    </w:p>
    <w:p w14:paraId="5D4B226E" w14:textId="77777777" w:rsidR="00A92B2F" w:rsidRDefault="00A92B2F" w:rsidP="00A92B2F"/>
    <w:p w14:paraId="2674CDF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A0F8906" w14:textId="77777777" w:rsidR="00C0442C" w:rsidRDefault="00C0442C" w:rsidP="00A92B2F"/>
    <w:p w14:paraId="71089FC4" w14:textId="77777777" w:rsidR="00427220" w:rsidRDefault="00427220" w:rsidP="00427220">
      <w:pPr>
        <w:pStyle w:val="Heading4"/>
      </w:pPr>
      <w:r>
        <w:lastRenderedPageBreak/>
        <w:t>References</w:t>
      </w:r>
    </w:p>
    <w:p w14:paraId="72E61451" w14:textId="77777777" w:rsidR="00427220" w:rsidRPr="00454CBE" w:rsidRDefault="00427220" w:rsidP="00427220">
      <w:pPr>
        <w:pStyle w:val="Heading5"/>
      </w:pPr>
      <w:r w:rsidRPr="00454CBE">
        <w:t xml:space="preserve">Ford </w:t>
      </w:r>
      <w:r>
        <w:t>D</w:t>
      </w:r>
      <w:r w:rsidRPr="00454CBE">
        <w:t>ocuments</w:t>
      </w:r>
    </w:p>
    <w:p w14:paraId="7FA659D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BD1750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207F4D3" w14:textId="77777777" w:rsidTr="00202583">
        <w:trPr>
          <w:cantSplit/>
          <w:tblHeader/>
        </w:trPr>
        <w:tc>
          <w:tcPr>
            <w:tcW w:w="1418" w:type="dxa"/>
            <w:shd w:val="clear" w:color="auto" w:fill="E0E0E0"/>
          </w:tcPr>
          <w:p w14:paraId="1D838B5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A85AE3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5789E5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F5F31D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57F63CD" w14:textId="77777777" w:rsidTr="00202583">
        <w:trPr>
          <w:cantSplit/>
          <w:tblHeader/>
        </w:trPr>
        <w:tc>
          <w:tcPr>
            <w:tcW w:w="1418" w:type="dxa"/>
            <w:shd w:val="clear" w:color="auto" w:fill="FFFFFF" w:themeFill="background1"/>
          </w:tcPr>
          <w:p w14:paraId="164815D3" w14:textId="77777777" w:rsidR="005B7CFB" w:rsidRPr="005E40CF" w:rsidRDefault="005B7CFB" w:rsidP="00202583">
            <w:pPr>
              <w:rPr>
                <w:rFonts w:ascii="Helvetica" w:hAnsi="Helvetica" w:cs="Helvetica"/>
              </w:rPr>
            </w:pPr>
          </w:p>
        </w:tc>
        <w:tc>
          <w:tcPr>
            <w:tcW w:w="6237" w:type="dxa"/>
            <w:shd w:val="clear" w:color="auto" w:fill="FFFFFF" w:themeFill="background1"/>
          </w:tcPr>
          <w:p w14:paraId="667A0AF4" w14:textId="77777777" w:rsidR="005B7CFB" w:rsidRPr="005E40CF" w:rsidRDefault="005B7CFB" w:rsidP="00202583">
            <w:pPr>
              <w:rPr>
                <w:rFonts w:ascii="Helvetica" w:hAnsi="Helvetica" w:cs="Helvetica"/>
              </w:rPr>
            </w:pPr>
          </w:p>
        </w:tc>
        <w:tc>
          <w:tcPr>
            <w:tcW w:w="1418" w:type="dxa"/>
            <w:shd w:val="clear" w:color="auto" w:fill="FFFFFF" w:themeFill="background1"/>
          </w:tcPr>
          <w:p w14:paraId="73032188" w14:textId="77777777" w:rsidR="005B7CFB" w:rsidRPr="005E40CF" w:rsidRDefault="005B7CFB" w:rsidP="00202583">
            <w:pPr>
              <w:rPr>
                <w:rFonts w:ascii="Helvetica" w:hAnsi="Helvetica" w:cs="Helvetica"/>
              </w:rPr>
            </w:pPr>
          </w:p>
        </w:tc>
        <w:tc>
          <w:tcPr>
            <w:tcW w:w="1418" w:type="dxa"/>
            <w:shd w:val="clear" w:color="auto" w:fill="FFFFFF" w:themeFill="background1"/>
          </w:tcPr>
          <w:p w14:paraId="5A2A5803" w14:textId="77777777" w:rsidR="005B7CFB" w:rsidRPr="005E40CF" w:rsidRDefault="005B7CFB" w:rsidP="00202583">
            <w:pPr>
              <w:rPr>
                <w:rFonts w:ascii="Helvetica" w:hAnsi="Helvetica" w:cs="Helvetica"/>
              </w:rPr>
            </w:pPr>
          </w:p>
        </w:tc>
      </w:tr>
    </w:tbl>
    <w:p w14:paraId="23247ADA"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989CCB2" w14:textId="77777777" w:rsidR="00427220" w:rsidRPr="00FB7B3D" w:rsidRDefault="00427220" w:rsidP="00427220">
      <w:pPr>
        <w:pStyle w:val="Heading5"/>
      </w:pPr>
      <w:r w:rsidRPr="00454CBE">
        <w:t>External</w:t>
      </w:r>
      <w:r>
        <w:t xml:space="preserve"> Documents and P</w:t>
      </w:r>
      <w:r w:rsidRPr="00FB7B3D">
        <w:t>ublications</w:t>
      </w:r>
    </w:p>
    <w:p w14:paraId="467E97C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191F30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5E09EB7" w14:textId="77777777" w:rsidTr="00202583">
        <w:trPr>
          <w:cantSplit/>
          <w:tblHeader/>
        </w:trPr>
        <w:tc>
          <w:tcPr>
            <w:tcW w:w="1418" w:type="dxa"/>
            <w:shd w:val="clear" w:color="auto" w:fill="E0E0E0"/>
          </w:tcPr>
          <w:p w14:paraId="57253AC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A4D632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AD3A802" w14:textId="77777777" w:rsidTr="00202583">
        <w:trPr>
          <w:cantSplit/>
          <w:tblHeader/>
        </w:trPr>
        <w:tc>
          <w:tcPr>
            <w:tcW w:w="1418" w:type="dxa"/>
            <w:shd w:val="clear" w:color="auto" w:fill="FFFFFF" w:themeFill="background1"/>
          </w:tcPr>
          <w:p w14:paraId="65358F05" w14:textId="77777777" w:rsidR="005B7CFB" w:rsidRPr="005E40CF" w:rsidRDefault="005B7CFB" w:rsidP="00202583">
            <w:pPr>
              <w:rPr>
                <w:rFonts w:ascii="Helvetica" w:hAnsi="Helvetica" w:cs="Helvetica"/>
              </w:rPr>
            </w:pPr>
          </w:p>
        </w:tc>
        <w:tc>
          <w:tcPr>
            <w:tcW w:w="9072" w:type="dxa"/>
            <w:shd w:val="clear" w:color="auto" w:fill="FFFFFF" w:themeFill="background1"/>
          </w:tcPr>
          <w:p w14:paraId="52BCAA07" w14:textId="77777777" w:rsidR="005B7CFB" w:rsidRPr="005E40CF" w:rsidRDefault="005B7CFB" w:rsidP="00202583">
            <w:pPr>
              <w:rPr>
                <w:rFonts w:ascii="Helvetica" w:hAnsi="Helvetica" w:cs="Helvetica"/>
              </w:rPr>
            </w:pPr>
          </w:p>
        </w:tc>
      </w:tr>
    </w:tbl>
    <w:p w14:paraId="14E129EC"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D120A5E" w14:textId="77777777" w:rsidR="00427220" w:rsidRDefault="00427220" w:rsidP="00427220">
      <w:pPr>
        <w:pStyle w:val="Heading4"/>
      </w:pPr>
      <w:r>
        <w:t>Glossary</w:t>
      </w:r>
    </w:p>
    <w:p w14:paraId="5824848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BFBFFDD" w14:textId="77777777" w:rsidR="00F15706" w:rsidRDefault="00E60B64" w:rsidP="00783BCF">
      <w:pPr>
        <w:pStyle w:val="Heading3"/>
      </w:pPr>
      <w:r>
        <w:t>Function Scope</w:t>
      </w:r>
    </w:p>
    <w:p w14:paraId="5D938133" w14:textId="77777777" w:rsidR="00055646" w:rsidRPr="00A43B48" w:rsidRDefault="00055646" w:rsidP="00306D37">
      <w:pPr>
        <w:contextualSpacing/>
      </w:pPr>
    </w:p>
    <w:p w14:paraId="7ED0590A" w14:textId="77777777" w:rsidR="00306D37" w:rsidRDefault="00306D37" w:rsidP="00306D37">
      <w:pPr>
        <w:contextualSpacing/>
      </w:pPr>
      <w:r>
        <w:t xml:space="preserve">The </w:t>
      </w:r>
      <w:r>
        <w:rPr>
          <w:noProof/>
        </w:rPr>
        <w:drawing>
          <wp:inline distT="0" distB="0" distL="0" distR="0" wp14:anchorId="6C7DA99B" wp14:editId="2BE09FAA">
            <wp:extent cx="152400" cy="152400"/>
            <wp:effectExtent l="0" t="0" r="0" b="0"/>
            <wp:docPr id="138"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Changed Profile Setting</w:t>
      </w:r>
      <w:r w:rsidR="0004480F">
        <w:rPr>
          <w:b/>
        </w:rPr>
        <w:t>”</w:t>
      </w:r>
      <w:r>
        <w:t xml:space="preserve"> f</w:t>
      </w:r>
      <w:r w:rsidR="00294100">
        <w:t>unction is called by</w:t>
      </w:r>
      <w:r>
        <w:t xml:space="preserve"> the following </w:t>
      </w:r>
      <w:r w:rsidR="00294100">
        <w:t>functions</w:t>
      </w:r>
      <w:r>
        <w:t>:</w:t>
      </w:r>
    </w:p>
    <w:p w14:paraId="19F4DAD5" w14:textId="77777777" w:rsidR="00306D37" w:rsidRPr="00953D23" w:rsidRDefault="00306D37" w:rsidP="0061324D">
      <w:pPr>
        <w:pStyle w:val="ListParagraph"/>
        <w:numPr>
          <w:ilvl w:val="0"/>
          <w:numId w:val="12"/>
        </w:numPr>
        <w:contextualSpacing/>
      </w:pPr>
      <w:r>
        <w:rPr>
          <w:noProof/>
        </w:rPr>
        <w:drawing>
          <wp:inline distT="0" distB="0" distL="0" distR="0" wp14:anchorId="6359F613" wp14:editId="0D423562">
            <wp:extent cx="152400" cy="152400"/>
            <wp:effectExtent l="0" t="0" r="0" b="0"/>
            <wp:docPr id="140"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2fb3c8fa292b8aa3da2233f366733a0" w:history="1">
        <w:r w:rsidR="00B66881">
          <w:rPr>
            <w:rStyle w:val="Hyperlink"/>
          </w:rPr>
          <w:t>7 Synchronize Profile with the Cloud</w:t>
        </w:r>
      </w:hyperlink>
      <w:r w:rsidR="0004480F">
        <w:t>”</w:t>
      </w:r>
    </w:p>
    <w:p w14:paraId="617BDD24" w14:textId="77777777" w:rsidR="00393C96" w:rsidRPr="00393C96" w:rsidRDefault="00393C96" w:rsidP="00306D37">
      <w:pPr>
        <w:contextualSpacing/>
      </w:pPr>
    </w:p>
    <w:p w14:paraId="67DF9E05" w14:textId="77777777" w:rsidR="001A755C" w:rsidRDefault="001A755C" w:rsidP="00306D37"/>
    <w:p w14:paraId="08BE0DE5" w14:textId="77777777" w:rsidR="00294100" w:rsidRDefault="00294100" w:rsidP="00294100">
      <w:pPr>
        <w:jc w:val="center"/>
      </w:pPr>
      <w:r>
        <w:rPr>
          <w:noProof/>
        </w:rPr>
        <w:drawing>
          <wp:inline distT="0" distB="0" distL="0" distR="0" wp14:anchorId="4006BB75" wp14:editId="5D523C96">
            <wp:extent cx="6466205" cy="2574507"/>
            <wp:effectExtent l="0" t="0" r="0" b="0"/>
            <wp:docPr id="142"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45078754.jpg"/>
                    <pic:cNvPicPr/>
                  </pic:nvPicPr>
                  <pic:blipFill>
                    <a:blip r:embed="rId71" cstate="print"/>
                    <a:stretch>
                      <a:fillRect/>
                    </a:stretch>
                  </pic:blipFill>
                  <pic:spPr>
                    <a:xfrm>
                      <a:off x="0" y="0"/>
                      <a:ext cx="6466205" cy="2574507"/>
                    </a:xfrm>
                    <a:prstGeom prst="rect">
                      <a:avLst/>
                    </a:prstGeom>
                  </pic:spPr>
                </pic:pic>
              </a:graphicData>
            </a:graphic>
          </wp:inline>
        </w:drawing>
      </w:r>
    </w:p>
    <w:p w14:paraId="7E27C92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6EB3277" wp14:editId="77FBCF40">
            <wp:extent cx="152400" cy="152400"/>
            <wp:effectExtent l="0" t="0" r="0" b="0"/>
            <wp:docPr id="144" name="Picture 168958035.jpg" descr="16895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8958035.jpg"/>
                    <pic:cNvPicPr/>
                  </pic:nvPicPr>
                  <pic:blipFill>
                    <a:blip r:embed="rId30"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7 Synchronize Profile with the Cloud</w:t>
      </w:r>
      <w:r w:rsidR="0004480F">
        <w:t>”</w:t>
      </w:r>
      <w:r w:rsidRPr="00294100">
        <w:t xml:space="preserve"> calling </w:t>
      </w:r>
      <w:r>
        <w:rPr>
          <w:noProof/>
        </w:rPr>
        <w:drawing>
          <wp:inline distT="0" distB="0" distL="0" distR="0" wp14:anchorId="124ACA28" wp14:editId="5A3A1667">
            <wp:extent cx="152400" cy="152400"/>
            <wp:effectExtent l="0" t="0" r="0" b="0"/>
            <wp:docPr id="14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Changed Profile Setting</w:t>
      </w:r>
      <w:r w:rsidR="0004480F">
        <w:t>”</w:t>
      </w:r>
    </w:p>
    <w:p w14:paraId="575BE701" w14:textId="77777777" w:rsidR="00306D37" w:rsidRDefault="00306D37" w:rsidP="00306D37">
      <w:pPr>
        <w:contextualSpacing/>
      </w:pPr>
    </w:p>
    <w:p w14:paraId="7BBA007B" w14:textId="77777777" w:rsidR="00F15706" w:rsidRDefault="00E60B64" w:rsidP="00783BCF">
      <w:pPr>
        <w:pStyle w:val="Heading3"/>
      </w:pPr>
      <w:r>
        <w:t>Function Interfaces</w:t>
      </w:r>
    </w:p>
    <w:p w14:paraId="29B156D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83B00BB" w14:textId="77777777" w:rsidTr="00331174">
        <w:trPr>
          <w:trHeight w:val="260"/>
        </w:trPr>
        <w:tc>
          <w:tcPr>
            <w:tcW w:w="2695" w:type="dxa"/>
            <w:shd w:val="clear" w:color="auto" w:fill="D9D9D9" w:themeFill="background1" w:themeFillShade="D9"/>
            <w:noWrap/>
            <w:hideMark/>
          </w:tcPr>
          <w:p w14:paraId="135D15C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51A2CF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F1DEB69" w14:textId="77777777" w:rsidTr="00331174">
        <w:trPr>
          <w:trHeight w:val="410"/>
        </w:trPr>
        <w:tc>
          <w:tcPr>
            <w:tcW w:w="2695" w:type="dxa"/>
            <w:noWrap/>
          </w:tcPr>
          <w:p w14:paraId="5A97BE0E" w14:textId="77777777" w:rsidR="00C15577" w:rsidRDefault="00C15577" w:rsidP="00275823">
            <w:pPr>
              <w:contextualSpacing/>
              <w:rPr>
                <w:rFonts w:cs="Arial"/>
              </w:rPr>
            </w:pPr>
            <w:r w:rsidRPr="00275823">
              <w:rPr>
                <w:rFonts w:cs="Arial"/>
              </w:rPr>
              <w:t>input</w:t>
            </w:r>
          </w:p>
          <w:p w14:paraId="505D251C" w14:textId="02EC30AF" w:rsidR="0029472F" w:rsidRDefault="0029472F" w:rsidP="00275823">
            <w:pPr>
              <w:contextualSpacing/>
              <w:rPr>
                <w:rFonts w:cs="Arial"/>
              </w:rPr>
            </w:pPr>
            <w:r>
              <w:rPr>
                <w:rFonts w:cs="Arial"/>
              </w:rPr>
              <w:t>Signal:</w:t>
            </w:r>
          </w:p>
          <w:p w14:paraId="0A62FAC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17A5E44" wp14:editId="4E7EF8F2">
                  <wp:extent cx="152400" cy="152400"/>
                  <wp:effectExtent l="0" t="0" r="0" b="0"/>
                  <wp:docPr id="148" name="Picture 2136721000.jpg" descr="213672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36721000.jpg"/>
                          <pic:cNvPicPr/>
                        </pic:nvPicPr>
                        <pic:blipFill>
                          <a:blip r:embed="rId72"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a1937d6bdcbccc7a4e815473f36f9f1" w:history="1">
              <w:r w:rsidR="00704F04">
                <w:rPr>
                  <w:rStyle w:val="Hyperlink"/>
                  <w:rFonts w:cs="Arial"/>
                </w:rPr>
                <w:t>Setting Changed</w:t>
              </w:r>
            </w:hyperlink>
          </w:p>
        </w:tc>
        <w:tc>
          <w:tcPr>
            <w:tcW w:w="7506" w:type="dxa"/>
          </w:tcPr>
          <w:p w14:paraId="123C4A8A" w14:textId="77777777" w:rsidR="0046598F" w:rsidRPr="0046598F" w:rsidRDefault="0046598F" w:rsidP="00275823">
            <w:pPr>
              <w:rPr>
                <w:rFonts w:cs="Arial"/>
                <w:color w:val="000000"/>
              </w:rPr>
            </w:pPr>
            <w:r>
              <w:rPr>
                <w:rFonts w:cs="Arial"/>
                <w:color w:val="000000"/>
              </w:rPr>
              <w:t>Received from:</w:t>
            </w:r>
          </w:p>
          <w:p w14:paraId="2E044F39" w14:textId="77777777" w:rsidR="00275823" w:rsidRPr="00C8319B" w:rsidRDefault="00275823" w:rsidP="0061324D">
            <w:pPr>
              <w:pStyle w:val="ListParagraph"/>
              <w:numPr>
                <w:ilvl w:val="0"/>
                <w:numId w:val="12"/>
              </w:numPr>
              <w:rPr>
                <w:rFonts w:cs="Arial"/>
              </w:rPr>
            </w:pPr>
            <w:r>
              <w:rPr>
                <w:noProof/>
              </w:rPr>
              <w:drawing>
                <wp:inline distT="0" distB="0" distL="0" distR="0" wp14:anchorId="78213620" wp14:editId="2D26699B">
                  <wp:extent cx="152400" cy="152400"/>
                  <wp:effectExtent l="0" t="0" r="0" b="0"/>
                  <wp:docPr id="150" name="Picture 130315544.jpg" descr="130315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30315544.jpg"/>
                          <pic:cNvPicPr/>
                        </pic:nvPicPr>
                        <pic:blipFill>
                          <a:blip r:embed="rId7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a548e806b924f434f2caf972cf66426" w:history="1">
              <w:r w:rsidR="00FE73F2">
                <w:rPr>
                  <w:rStyle w:val="Hyperlink"/>
                  <w:rFonts w:cs="Arial"/>
                </w:rPr>
                <w:t>Edit Profile Setting</w:t>
              </w:r>
            </w:hyperlink>
          </w:p>
          <w:p w14:paraId="7660154C" w14:textId="77777777" w:rsidR="00275823" w:rsidRPr="00C8319B" w:rsidRDefault="00275823" w:rsidP="0061324D">
            <w:pPr>
              <w:pStyle w:val="ListParagraph"/>
              <w:numPr>
                <w:ilvl w:val="0"/>
                <w:numId w:val="12"/>
              </w:numPr>
              <w:rPr>
                <w:rFonts w:cs="Arial"/>
              </w:rPr>
            </w:pPr>
            <w:r>
              <w:rPr>
                <w:noProof/>
              </w:rPr>
              <w:drawing>
                <wp:inline distT="0" distB="0" distL="0" distR="0" wp14:anchorId="35AE1C14" wp14:editId="7377EAA7">
                  <wp:extent cx="152400" cy="152400"/>
                  <wp:effectExtent l="0" t="0" r="0" b="0"/>
                  <wp:docPr id="152" name="Picture 130315544.jpg" descr="130315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30315544.jpg"/>
                          <pic:cNvPicPr/>
                        </pic:nvPicPr>
                        <pic:blipFill>
                          <a:blip r:embed="rId7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3be08bc890cd3755da4b8158c69c765" w:history="1">
              <w:r w:rsidR="00FE73F2">
                <w:rPr>
                  <w:rStyle w:val="Hyperlink"/>
                  <w:rFonts w:cs="Arial"/>
                </w:rPr>
                <w:t>AutoSave Decide Function</w:t>
              </w:r>
            </w:hyperlink>
          </w:p>
        </w:tc>
      </w:tr>
    </w:tbl>
    <w:p w14:paraId="19DCFD14"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6C8BA6C" w14:textId="77777777" w:rsidTr="00A07A81">
        <w:trPr>
          <w:trHeight w:val="260"/>
        </w:trPr>
        <w:tc>
          <w:tcPr>
            <w:tcW w:w="2689" w:type="dxa"/>
            <w:shd w:val="clear" w:color="auto" w:fill="D9D9D9" w:themeFill="background1" w:themeFillShade="D9"/>
            <w:noWrap/>
            <w:hideMark/>
          </w:tcPr>
          <w:p w14:paraId="4DE5AB4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EE79EE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C21BF4" w14:textId="77777777" w:rsidTr="00A07A81">
        <w:trPr>
          <w:trHeight w:val="410"/>
        </w:trPr>
        <w:tc>
          <w:tcPr>
            <w:tcW w:w="2689" w:type="dxa"/>
            <w:noWrap/>
          </w:tcPr>
          <w:p w14:paraId="2DA49049" w14:textId="77777777" w:rsidR="001C41D6" w:rsidRDefault="001C41D6" w:rsidP="001C41D6">
            <w:pPr>
              <w:contextualSpacing/>
              <w:rPr>
                <w:rFonts w:cs="Arial"/>
              </w:rPr>
            </w:pPr>
            <w:r>
              <w:rPr>
                <w:rFonts w:cs="Arial"/>
              </w:rPr>
              <w:t>output2</w:t>
            </w:r>
          </w:p>
          <w:p w14:paraId="1D400C33" w14:textId="77777777" w:rsidR="00D94B9F" w:rsidRDefault="00D94B9F" w:rsidP="00D94B9F">
            <w:pPr>
              <w:contextualSpacing/>
              <w:rPr>
                <w:rFonts w:cs="Arial"/>
              </w:rPr>
            </w:pPr>
            <w:r>
              <w:rPr>
                <w:rFonts w:cs="Arial"/>
              </w:rPr>
              <w:t>Type:</w:t>
            </w:r>
          </w:p>
          <w:p w14:paraId="3D20C589" w14:textId="77777777" w:rsidR="001C41D6" w:rsidRDefault="001C41D6" w:rsidP="001C41D6">
            <w:pPr>
              <w:contextualSpacing/>
              <w:rPr>
                <w:rFonts w:cs="Arial"/>
              </w:rPr>
            </w:pPr>
            <w:r>
              <w:rPr>
                <w:noProof/>
              </w:rPr>
              <w:drawing>
                <wp:inline distT="0" distB="0" distL="0" distR="0" wp14:anchorId="5A71FC22" wp14:editId="61E27ABE">
                  <wp:extent cx="152400" cy="152400"/>
                  <wp:effectExtent l="0" t="0" r="0" b="0"/>
                  <wp:docPr id="154"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f76653b22964d52e41633e4e1a7ce9a" w:history="1">
              <w:r>
                <w:rPr>
                  <w:rStyle w:val="Hyperlink"/>
                  <w:rFonts w:cs="Arial"/>
                </w:rPr>
                <w:t>FeatureValue</w:t>
              </w:r>
            </w:hyperlink>
          </w:p>
        </w:tc>
        <w:tc>
          <w:tcPr>
            <w:tcW w:w="7512" w:type="dxa"/>
            <w:noWrap/>
          </w:tcPr>
          <w:p w14:paraId="2D46FDC6" w14:textId="77777777" w:rsidR="00DF52BD" w:rsidRDefault="00DF52BD" w:rsidP="00DF52BD">
            <w:pPr>
              <w:rPr>
                <w:rFonts w:cs="Arial"/>
              </w:rPr>
            </w:pPr>
            <w:r>
              <w:rPr>
                <w:rFonts w:cs="Arial"/>
              </w:rPr>
              <w:t>Signal Description:</w:t>
            </w:r>
          </w:p>
          <w:p w14:paraId="17826914" w14:textId="77777777" w:rsidR="00DF52BD" w:rsidRDefault="00DF52BD" w:rsidP="00DF52BD">
            <w:pPr>
              <w:rPr>
                <w:rFonts w:cs="Arial"/>
              </w:rPr>
            </w:pPr>
            <w:r>
              <w:rPr>
                <w:rFonts w:cs="Arial"/>
              </w:rPr>
              <w:t>Carries the setting configuration for a Feature Number. Feature Numbers and Feature Values are always paired together.</w:t>
            </w:r>
          </w:p>
          <w:p w14:paraId="0105D712" w14:textId="77777777" w:rsidR="00DF52BD" w:rsidRDefault="00DF52BD" w:rsidP="00DF52BD">
            <w:pPr>
              <w:rPr>
                <w:rFonts w:cs="Arial"/>
              </w:rPr>
            </w:pPr>
          </w:p>
          <w:p w14:paraId="581886DC" w14:textId="77777777" w:rsidR="0046598F" w:rsidRPr="00275823" w:rsidRDefault="0046598F" w:rsidP="00275823">
            <w:pPr>
              <w:rPr>
                <w:rFonts w:cs="Arial"/>
                <w:color w:val="000000"/>
              </w:rPr>
            </w:pPr>
            <w:r>
              <w:rPr>
                <w:rFonts w:cs="Arial"/>
                <w:color w:val="000000"/>
              </w:rPr>
              <w:t>Sent to:</w:t>
            </w:r>
          </w:p>
          <w:p w14:paraId="3FFA7E0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88BB56C" wp14:editId="32BBC761">
                  <wp:extent cx="152400" cy="152400"/>
                  <wp:effectExtent l="0" t="0" r="0" b="0"/>
                  <wp:docPr id="15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r w:rsidR="00A07A81" w:rsidRPr="003F473D" w14:paraId="67BCD431" w14:textId="77777777" w:rsidTr="00A07A81">
        <w:trPr>
          <w:trHeight w:val="410"/>
        </w:trPr>
        <w:tc>
          <w:tcPr>
            <w:tcW w:w="2689" w:type="dxa"/>
            <w:noWrap/>
          </w:tcPr>
          <w:p w14:paraId="3CB71CB5" w14:textId="77777777" w:rsidR="001C41D6" w:rsidRDefault="001C41D6" w:rsidP="001C41D6">
            <w:pPr>
              <w:contextualSpacing/>
              <w:rPr>
                <w:rFonts w:cs="Arial"/>
              </w:rPr>
            </w:pPr>
            <w:r>
              <w:rPr>
                <w:rFonts w:cs="Arial"/>
              </w:rPr>
              <w:t>output</w:t>
            </w:r>
          </w:p>
          <w:p w14:paraId="57D52704" w14:textId="77777777" w:rsidR="00D94B9F" w:rsidRDefault="00D94B9F" w:rsidP="00D94B9F">
            <w:pPr>
              <w:contextualSpacing/>
              <w:rPr>
                <w:rFonts w:cs="Arial"/>
              </w:rPr>
            </w:pPr>
            <w:r>
              <w:rPr>
                <w:rFonts w:cs="Arial"/>
              </w:rPr>
              <w:t>Type:</w:t>
            </w:r>
          </w:p>
          <w:p w14:paraId="2746A76F" w14:textId="77777777" w:rsidR="001C41D6" w:rsidRDefault="001C41D6" w:rsidP="001C41D6">
            <w:pPr>
              <w:contextualSpacing/>
              <w:rPr>
                <w:rFonts w:cs="Arial"/>
              </w:rPr>
            </w:pPr>
            <w:r>
              <w:rPr>
                <w:noProof/>
              </w:rPr>
              <w:drawing>
                <wp:inline distT="0" distB="0" distL="0" distR="0" wp14:anchorId="68DC913A" wp14:editId="70BC58BA">
                  <wp:extent cx="152400" cy="152400"/>
                  <wp:effectExtent l="0" t="0" r="0" b="0"/>
                  <wp:docPr id="158"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8e4377d355042fcbc255a263fdd2506" w:history="1">
              <w:r>
                <w:rPr>
                  <w:rStyle w:val="Hyperlink"/>
                  <w:rFonts w:cs="Arial"/>
                </w:rPr>
                <w:t>PersIndex</w:t>
              </w:r>
            </w:hyperlink>
          </w:p>
        </w:tc>
        <w:tc>
          <w:tcPr>
            <w:tcW w:w="7512" w:type="dxa"/>
            <w:noWrap/>
          </w:tcPr>
          <w:p w14:paraId="5C922524" w14:textId="77777777" w:rsidR="00DF52BD" w:rsidRDefault="00DF52BD" w:rsidP="00DF52BD">
            <w:pPr>
              <w:rPr>
                <w:rFonts w:cs="Arial"/>
              </w:rPr>
            </w:pPr>
            <w:r>
              <w:rPr>
                <w:rFonts w:cs="Arial"/>
              </w:rPr>
              <w:t>Signal Description:</w:t>
            </w:r>
          </w:p>
          <w:p w14:paraId="6DA7AB6B" w14:textId="77777777" w:rsidR="00DF52BD" w:rsidRDefault="00DF52BD" w:rsidP="00DF52BD">
            <w:pPr>
              <w:rPr>
                <w:rFonts w:cs="Arial"/>
              </w:rPr>
            </w:pPr>
            <w:r>
              <w:rPr>
                <w:rFonts w:cs="Arial"/>
              </w:rPr>
              <w:t>Determines the profile number that the Profile Setting Server needs to execute an operation on.</w:t>
            </w:r>
          </w:p>
          <w:p w14:paraId="546823CD" w14:textId="77777777" w:rsidR="00DF52BD" w:rsidRDefault="00DF52BD" w:rsidP="00DF52BD">
            <w:pPr>
              <w:rPr>
                <w:rFonts w:cs="Arial"/>
              </w:rPr>
            </w:pPr>
          </w:p>
          <w:p w14:paraId="3A325A19" w14:textId="77777777" w:rsidR="0046598F" w:rsidRPr="00275823" w:rsidRDefault="0046598F" w:rsidP="00275823">
            <w:pPr>
              <w:rPr>
                <w:rFonts w:cs="Arial"/>
                <w:color w:val="000000"/>
              </w:rPr>
            </w:pPr>
            <w:r>
              <w:rPr>
                <w:rFonts w:cs="Arial"/>
                <w:color w:val="000000"/>
              </w:rPr>
              <w:t>Sent to:</w:t>
            </w:r>
          </w:p>
          <w:p w14:paraId="38B736C4"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4A4BEAD" wp14:editId="3F33A3ED">
                  <wp:extent cx="152400" cy="152400"/>
                  <wp:effectExtent l="0" t="0" r="0" b="0"/>
                  <wp:docPr id="160"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r w:rsidR="00A07A81" w:rsidRPr="003F473D" w14:paraId="2BE708CC" w14:textId="77777777" w:rsidTr="00A07A81">
        <w:trPr>
          <w:trHeight w:val="410"/>
        </w:trPr>
        <w:tc>
          <w:tcPr>
            <w:tcW w:w="2689" w:type="dxa"/>
            <w:noWrap/>
          </w:tcPr>
          <w:p w14:paraId="52255795" w14:textId="77777777" w:rsidR="001C41D6" w:rsidRDefault="001C41D6" w:rsidP="001C41D6">
            <w:pPr>
              <w:contextualSpacing/>
              <w:rPr>
                <w:rFonts w:cs="Arial"/>
              </w:rPr>
            </w:pPr>
            <w:r>
              <w:rPr>
                <w:rFonts w:cs="Arial"/>
              </w:rPr>
              <w:t>output1</w:t>
            </w:r>
          </w:p>
          <w:p w14:paraId="7D9DCBA9" w14:textId="77777777" w:rsidR="00D94B9F" w:rsidRDefault="00D94B9F" w:rsidP="00D94B9F">
            <w:pPr>
              <w:contextualSpacing/>
              <w:rPr>
                <w:rFonts w:cs="Arial"/>
              </w:rPr>
            </w:pPr>
            <w:r>
              <w:rPr>
                <w:rFonts w:cs="Arial"/>
              </w:rPr>
              <w:t>Type:</w:t>
            </w:r>
          </w:p>
          <w:p w14:paraId="299B1F1D" w14:textId="77777777" w:rsidR="001C41D6" w:rsidRDefault="001C41D6" w:rsidP="001C41D6">
            <w:pPr>
              <w:contextualSpacing/>
              <w:rPr>
                <w:rFonts w:cs="Arial"/>
              </w:rPr>
            </w:pPr>
            <w:r>
              <w:rPr>
                <w:noProof/>
              </w:rPr>
              <w:drawing>
                <wp:inline distT="0" distB="0" distL="0" distR="0" wp14:anchorId="3B2493F7" wp14:editId="054D2E8B">
                  <wp:extent cx="152400" cy="152400"/>
                  <wp:effectExtent l="0" t="0" r="0" b="0"/>
                  <wp:docPr id="162"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45473355.jpg"/>
                          <pic:cNvPicPr/>
                        </pic:nvPicPr>
                        <pic:blipFill>
                          <a:blip r:embed="rId37"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e1610b646d0bf0400409c8014d7a238" w:history="1">
              <w:r>
                <w:rPr>
                  <w:rStyle w:val="Hyperlink"/>
                  <w:rFonts w:cs="Arial"/>
                </w:rPr>
                <w:t>FeatureNumber</w:t>
              </w:r>
            </w:hyperlink>
          </w:p>
        </w:tc>
        <w:tc>
          <w:tcPr>
            <w:tcW w:w="7512" w:type="dxa"/>
            <w:noWrap/>
          </w:tcPr>
          <w:p w14:paraId="3F0553CF" w14:textId="77777777" w:rsidR="00DF52BD" w:rsidRDefault="00DF52BD" w:rsidP="00DF52BD">
            <w:pPr>
              <w:rPr>
                <w:rFonts w:cs="Arial"/>
              </w:rPr>
            </w:pPr>
            <w:r>
              <w:rPr>
                <w:rFonts w:cs="Arial"/>
              </w:rPr>
              <w:t>Signal Description:</w:t>
            </w:r>
          </w:p>
          <w:p w14:paraId="4A6CEF7C" w14:textId="77777777" w:rsidR="00DF52BD" w:rsidRDefault="00DF52BD" w:rsidP="00DF52BD">
            <w:pPr>
              <w:rPr>
                <w:rFonts w:cs="Arial"/>
              </w:rPr>
            </w:pPr>
            <w:r>
              <w:rPr>
                <w:rFonts w:cs="Arial"/>
              </w:rPr>
              <w:t>Signal that carries the hexadecimal values assigned to each setting that is stored in the profile.</w:t>
            </w:r>
          </w:p>
          <w:p w14:paraId="502C463B" w14:textId="77777777" w:rsidR="00DF52BD" w:rsidRDefault="00DF52BD" w:rsidP="00DF52BD">
            <w:pPr>
              <w:rPr>
                <w:rFonts w:cs="Arial"/>
              </w:rPr>
            </w:pPr>
          </w:p>
          <w:p w14:paraId="4D8F2BA3" w14:textId="77777777" w:rsidR="0046598F" w:rsidRPr="00275823" w:rsidRDefault="0046598F" w:rsidP="00275823">
            <w:pPr>
              <w:rPr>
                <w:rFonts w:cs="Arial"/>
                <w:color w:val="000000"/>
              </w:rPr>
            </w:pPr>
            <w:r>
              <w:rPr>
                <w:rFonts w:cs="Arial"/>
                <w:color w:val="000000"/>
              </w:rPr>
              <w:t>Sent to:</w:t>
            </w:r>
          </w:p>
          <w:p w14:paraId="0889DCC4"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CFF4CBB" wp14:editId="692F91A6">
                  <wp:extent cx="152400" cy="152400"/>
                  <wp:effectExtent l="0" t="0" r="0" b="0"/>
                  <wp:docPr id="164"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201103667.jpg"/>
                          <pic:cNvPicPr/>
                        </pic:nvPicPr>
                        <pic:blipFill>
                          <a:blip r:embed="rId2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bl>
    <w:p w14:paraId="5949396C" w14:textId="77777777" w:rsidR="00A72B37" w:rsidRDefault="00A72B37" w:rsidP="00A72B37">
      <w:pPr>
        <w:pStyle w:val="Heading4"/>
      </w:pPr>
      <w:r>
        <w:t>Logical</w:t>
      </w:r>
      <w:r w:rsidRPr="00F15706">
        <w:t xml:space="preserve"> Parameters</w:t>
      </w:r>
    </w:p>
    <w:p w14:paraId="692CD0BA" w14:textId="77777777" w:rsidR="00E21515" w:rsidRDefault="00E21515" w:rsidP="00A72B37"/>
    <w:p w14:paraId="7750705E" w14:textId="77777777" w:rsidR="00A72B37" w:rsidRDefault="00BF7A51" w:rsidP="00A72B37">
      <w:r w:rsidRPr="005067FC">
        <w:rPr>
          <w:i/>
          <w:color w:val="A6A6A6" w:themeColor="background1" w:themeShade="A6"/>
        </w:rPr>
        <w:t>Not supported by MagicDraw report generation.</w:t>
      </w:r>
    </w:p>
    <w:p w14:paraId="63F3CF91" w14:textId="77777777" w:rsidR="00822913" w:rsidRDefault="00822913" w:rsidP="00822913">
      <w:pPr>
        <w:pStyle w:val="Heading3"/>
      </w:pPr>
      <w:r>
        <w:t>Function Modeling</w:t>
      </w:r>
    </w:p>
    <w:p w14:paraId="1B6ECC9D" w14:textId="77777777" w:rsidR="00E21515" w:rsidRPr="00C75AE5" w:rsidRDefault="00E21515" w:rsidP="00EF5443"/>
    <w:p w14:paraId="04AC5BD6" w14:textId="77777777" w:rsidR="002D15F6" w:rsidRDefault="002D15F6" w:rsidP="0061324D">
      <w:pPr>
        <w:pStyle w:val="Heading4"/>
        <w:numPr>
          <w:ilvl w:val="3"/>
          <w:numId w:val="4"/>
        </w:numPr>
      </w:pPr>
      <w:r>
        <w:t>Use Cases</w:t>
      </w:r>
    </w:p>
    <w:p w14:paraId="634BC814" w14:textId="77777777" w:rsidR="00E21515" w:rsidRDefault="00E21515" w:rsidP="002D15F6"/>
    <w:p w14:paraId="6D478EF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D44828D" w14:textId="77777777" w:rsidR="002D15F6" w:rsidRDefault="002D15F6" w:rsidP="0061324D">
      <w:pPr>
        <w:pStyle w:val="Heading4"/>
        <w:numPr>
          <w:ilvl w:val="3"/>
          <w:numId w:val="4"/>
        </w:numPr>
      </w:pPr>
      <w:r>
        <w:t>State Charts / Activity Diagrams / Sequence Diagrams / Decision Tables</w:t>
      </w:r>
    </w:p>
    <w:p w14:paraId="78515FEB" w14:textId="77777777" w:rsidR="00E21515" w:rsidRDefault="00E21515" w:rsidP="002D15F6"/>
    <w:p w14:paraId="64D9AE95" w14:textId="77777777" w:rsidR="00A7465B" w:rsidRDefault="00A7465B" w:rsidP="00A7465B">
      <w:pPr>
        <w:contextualSpacing/>
        <w:jc w:val="center"/>
      </w:pPr>
      <w:r>
        <w:rPr>
          <w:noProof/>
        </w:rPr>
        <w:lastRenderedPageBreak/>
        <w:drawing>
          <wp:inline distT="0" distB="0" distL="0" distR="0" wp14:anchorId="60F386E9" wp14:editId="798B9147">
            <wp:extent cx="6466205" cy="4117399"/>
            <wp:effectExtent l="0" t="0" r="0" b="0"/>
            <wp:docPr id="166" name="Picture 1766007325.jpg" descr="1766007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766007325.jpg"/>
                    <pic:cNvPicPr/>
                  </pic:nvPicPr>
                  <pic:blipFill>
                    <a:blip r:embed="rId74" cstate="print"/>
                    <a:stretch>
                      <a:fillRect/>
                    </a:stretch>
                  </pic:blipFill>
                  <pic:spPr>
                    <a:xfrm>
                      <a:off x="0" y="0"/>
                      <a:ext cx="6466205" cy="4117399"/>
                    </a:xfrm>
                    <a:prstGeom prst="rect">
                      <a:avLst/>
                    </a:prstGeom>
                  </pic:spPr>
                </pic:pic>
              </a:graphicData>
            </a:graphic>
          </wp:inline>
        </w:drawing>
      </w:r>
    </w:p>
    <w:p w14:paraId="0E0B7FD8"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Send Changed Profile Setting</w:t>
      </w:r>
    </w:p>
    <w:p w14:paraId="6A3442A7" w14:textId="77777777" w:rsidR="000A30CD" w:rsidRPr="000A30CD" w:rsidRDefault="000A30CD" w:rsidP="000A30CD"/>
    <w:p w14:paraId="71EE01EB" w14:textId="77777777" w:rsidR="00A7465B" w:rsidRPr="00834E12" w:rsidRDefault="00A7465B" w:rsidP="00A7465B"/>
    <w:p w14:paraId="52CC7ADF" w14:textId="77777777" w:rsidR="00F15706" w:rsidRDefault="00DA0800" w:rsidP="00822913">
      <w:pPr>
        <w:pStyle w:val="Heading3"/>
      </w:pPr>
      <w:r>
        <w:t>Function Requirements</w:t>
      </w:r>
    </w:p>
    <w:p w14:paraId="0992A970" w14:textId="77777777" w:rsidR="00F15706" w:rsidRDefault="00F15706" w:rsidP="00783BCF">
      <w:pPr>
        <w:pStyle w:val="Heading4"/>
      </w:pPr>
      <w:r>
        <w:t>Functional Requirements</w:t>
      </w:r>
    </w:p>
    <w:p w14:paraId="5A7ADACB" w14:textId="77777777" w:rsidR="006E54B3" w:rsidRDefault="00F15706" w:rsidP="006E54B3">
      <w:pPr>
        <w:pStyle w:val="Heading5"/>
      </w:pPr>
      <w:r>
        <w:t>Normal Operation</w:t>
      </w:r>
    </w:p>
    <w:p w14:paraId="362884EC" w14:textId="77777777" w:rsidR="005961D3" w:rsidRDefault="005961D3" w:rsidP="00BB6A63"/>
    <w:p w14:paraId="4B803025" w14:textId="77777777" w:rsidR="001F5E54" w:rsidRPr="0017445F" w:rsidRDefault="006E25A5" w:rsidP="001F5E54">
      <w:pPr>
        <w:pStyle w:val="RERequirement"/>
        <w:shd w:val="clear" w:color="auto" w:fill="F2F2F2" w:themeFill="background1" w:themeFillShade="F2"/>
      </w:pPr>
      <w:bookmarkStart w:id="126" w:name="_1c8751157d51ac443859c1f430922ecc"/>
      <w:r>
        <w:t>REQ-352224/A</w:t>
      </w:r>
      <w:bookmarkEnd w:id="126"/>
      <w:r w:rsidR="00AE04B0">
        <w:t xml:space="preserve"> Send ReturnProfileSetting upon setting change</w:t>
      </w:r>
    </w:p>
    <w:p w14:paraId="0FC3D030" w14:textId="77777777" w:rsidR="001F5E54" w:rsidRDefault="00AE04B0" w:rsidP="001F5E54">
      <w:pPr>
        <w:rPr>
          <w:rFonts w:cs="Arial"/>
        </w:rPr>
      </w:pPr>
      <w:r>
        <w:rPr>
          <w:rFonts w:cs="Arial"/>
        </w:rPr>
        <w:t>When a customer makes a change to a profile setting, the Profile Setting Servers shall send a ReturnProfileSetting message with active PersIndex, FeatureNumber and changed FeatureValue to the Profile Management Server.</w:t>
      </w:r>
    </w:p>
    <w:p w14:paraId="661685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B3583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109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REQ-352224/A</w:t>
            </w:r>
          </w:p>
        </w:tc>
      </w:tr>
      <w:tr w:rsidR="001F5E54" w:rsidRPr="00FD127C" w14:paraId="502531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4C316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F8319" w14:textId="77777777" w:rsidR="00AC135F" w:rsidRDefault="00AC135F"/>
        </w:tc>
      </w:tr>
      <w:tr w:rsidR="001F5E54" w:rsidRPr="00FD127C" w14:paraId="4FB6BF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E5F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FECA7" w14:textId="77777777" w:rsidR="00AC135F" w:rsidRDefault="00AC135F"/>
        </w:tc>
      </w:tr>
      <w:tr w:rsidR="001F5E54" w:rsidRPr="00FD127C" w14:paraId="292423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BBBE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58535" w14:textId="77777777" w:rsidR="00AC135F" w:rsidRDefault="00AC135F"/>
        </w:tc>
      </w:tr>
      <w:tr w:rsidR="001F5E54" w:rsidRPr="00FD127C" w14:paraId="017A3F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BC9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28491"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47CC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2B5EE" w14:textId="77777777" w:rsidR="00AC135F" w:rsidRDefault="00AC135F"/>
        </w:tc>
      </w:tr>
      <w:tr w:rsidR="001F5E54" w:rsidRPr="00FD127C" w14:paraId="284E9B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CB63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7336D"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C9A9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26878" w14:textId="77777777" w:rsidR="00AC135F" w:rsidRDefault="00AC135F"/>
        </w:tc>
      </w:tr>
      <w:tr w:rsidR="001F5E54" w:rsidRPr="00FD127C" w14:paraId="507968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FC0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735ADE"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1E17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49FE0"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D62CF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6E7DB" w14:textId="77777777" w:rsidR="00AC135F" w:rsidRDefault="00AC135F"/>
        </w:tc>
      </w:tr>
      <w:tr w:rsidR="001F5E54" w:rsidRPr="00FD127C" w14:paraId="177C78F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BAC73A" w14:textId="77777777" w:rsidR="001F5E54" w:rsidRPr="00FD127C" w:rsidRDefault="005F1C02"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9DD5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2CB0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3A753A" w14:textId="77777777" w:rsidR="00315F1A" w:rsidRDefault="00315F1A" w:rsidP="00215698"/>
    <w:p w14:paraId="66AFFA73" w14:textId="77777777" w:rsidR="001F5E54" w:rsidRPr="0017445F" w:rsidRDefault="006E25A5" w:rsidP="001F5E54">
      <w:pPr>
        <w:pStyle w:val="RERequirement"/>
        <w:shd w:val="clear" w:color="auto" w:fill="F2F2F2" w:themeFill="background1" w:themeFillShade="F2"/>
      </w:pPr>
      <w:bookmarkStart w:id="127" w:name="_6c345530297571ee3f571d498d6290a7"/>
      <w:r>
        <w:t>REQ-405869/A</w:t>
      </w:r>
      <w:bookmarkEnd w:id="127"/>
      <w:r w:rsidR="00AE04B0">
        <w:t xml:space="preserve"> Powermode conditions to send ReturnProfileSetting message</w:t>
      </w:r>
    </w:p>
    <w:p w14:paraId="0827F974" w14:textId="77777777" w:rsidR="001F5E54" w:rsidRDefault="00AE04B0" w:rsidP="001F5E54">
      <w:pPr>
        <w:rPr>
          <w:rFonts w:cs="Arial"/>
        </w:rPr>
      </w:pPr>
      <w:r>
        <w:rPr>
          <w:rFonts w:cs="Arial"/>
        </w:rPr>
        <w:t>Each Profile Setting Server shall be able to send the ReturnProfileSetting message to the Profile Management Server whenever the customer is able to change a setting using the Profile Setting Server's HMI Client.</w:t>
      </w:r>
    </w:p>
    <w:p w14:paraId="00998B4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C14C1F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817FE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REQ-405869/A</w:t>
            </w:r>
          </w:p>
        </w:tc>
      </w:tr>
      <w:tr w:rsidR="001F5E54" w:rsidRPr="00FD127C" w14:paraId="2D8229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13E04"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4DA2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Whenever a customer can make a change to a profile setting, the profile setting server should send the changed value to the profile management server.</w:t>
            </w:r>
          </w:p>
        </w:tc>
      </w:tr>
      <w:tr w:rsidR="001F5E54" w:rsidRPr="00FD127C" w14:paraId="731374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4CA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D85D2" w14:textId="77777777" w:rsidR="00AC135F" w:rsidRDefault="00AC135F"/>
        </w:tc>
      </w:tr>
      <w:tr w:rsidR="001F5E54" w:rsidRPr="00FD127C" w14:paraId="600D6C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E8B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F264E" w14:textId="77777777" w:rsidR="00AC135F" w:rsidRDefault="00AC135F"/>
        </w:tc>
      </w:tr>
      <w:tr w:rsidR="001F5E54" w:rsidRPr="00FD127C" w14:paraId="164E81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784F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51994"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303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7636F" w14:textId="77777777" w:rsidR="00AC135F" w:rsidRDefault="00AC135F"/>
        </w:tc>
      </w:tr>
      <w:tr w:rsidR="001F5E54" w:rsidRPr="00FD127C" w14:paraId="370078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56AB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BA389"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6D62F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7A46F1" w14:textId="77777777" w:rsidR="00AC135F" w:rsidRDefault="00AC135F"/>
        </w:tc>
      </w:tr>
      <w:tr w:rsidR="001F5E54" w:rsidRPr="00FD127C" w14:paraId="580EA0C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41DA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1B42F"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A2A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B5E8B"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6B07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BD6DC" w14:textId="77777777" w:rsidR="00AC135F" w:rsidRDefault="00AC135F"/>
        </w:tc>
      </w:tr>
      <w:tr w:rsidR="001F5E54" w:rsidRPr="00FD127C" w14:paraId="628E1AA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3A8028" w14:textId="77777777" w:rsidR="001F5E54" w:rsidRPr="00FD127C" w:rsidRDefault="005F1C02"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349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A80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A19473" w14:textId="77777777" w:rsidR="00315F1A" w:rsidRDefault="00315F1A" w:rsidP="00215698"/>
    <w:p w14:paraId="51C8A517" w14:textId="77777777" w:rsidR="001F5E54" w:rsidRPr="0017445F" w:rsidRDefault="006E25A5" w:rsidP="001F5E54">
      <w:pPr>
        <w:pStyle w:val="RERequirement"/>
        <w:shd w:val="clear" w:color="auto" w:fill="F2F2F2" w:themeFill="background1" w:themeFillShade="F2"/>
      </w:pPr>
      <w:bookmarkStart w:id="128" w:name="_e89ee327b27fa1201199fafaf0549500"/>
      <w:r>
        <w:t>REQ-405871/A</w:t>
      </w:r>
      <w:bookmarkEnd w:id="128"/>
      <w:r w:rsidR="00AE04B0">
        <w:t xml:space="preserve"> Auto-Saved positional settings</w:t>
      </w:r>
    </w:p>
    <w:p w14:paraId="19724EBB" w14:textId="77777777" w:rsidR="001F5E54" w:rsidRDefault="00AE04B0" w:rsidP="001F5E54">
      <w:pPr>
        <w:rPr>
          <w:rFonts w:cs="Arial"/>
        </w:rPr>
      </w:pPr>
      <w:r>
        <w:rPr>
          <w:rFonts w:cs="Arial"/>
        </w:rPr>
        <w:t>When a positional setting has been determined to be auto-saved by the Auto Save feature, the Profile Setting Server shall send the updated positional settings to the Profile Management Server using the ReturnProfileSetting messagel.</w:t>
      </w:r>
    </w:p>
    <w:p w14:paraId="5143260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4416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719C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REQ-405871/A</w:t>
            </w:r>
          </w:p>
        </w:tc>
      </w:tr>
      <w:tr w:rsidR="001F5E54" w:rsidRPr="00FD127C" w14:paraId="62C342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182D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533DC" w14:textId="77777777" w:rsidR="00AC135F" w:rsidRDefault="00AC135F"/>
        </w:tc>
      </w:tr>
      <w:tr w:rsidR="001F5E54" w:rsidRPr="00FD127C" w14:paraId="6E5024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C88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FD6CC" w14:textId="77777777" w:rsidR="00AC135F" w:rsidRDefault="00AC135F"/>
        </w:tc>
      </w:tr>
      <w:tr w:rsidR="001F5E54" w:rsidRPr="00FD127C" w14:paraId="285C16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72A4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D1BB1" w14:textId="77777777" w:rsidR="00AC135F" w:rsidRDefault="00AC135F"/>
        </w:tc>
      </w:tr>
      <w:tr w:rsidR="001F5E54" w:rsidRPr="00FD127C" w14:paraId="105E0D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7944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10E1D"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7349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97EAF" w14:textId="77777777" w:rsidR="00AC135F" w:rsidRDefault="00AC135F"/>
        </w:tc>
      </w:tr>
      <w:tr w:rsidR="001F5E54" w:rsidRPr="00FD127C" w14:paraId="5E743F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FAF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69F4F"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CA80E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F06C9" w14:textId="77777777" w:rsidR="00AC135F" w:rsidRDefault="00AC135F"/>
        </w:tc>
      </w:tr>
      <w:tr w:rsidR="001F5E54" w:rsidRPr="00FD127C" w14:paraId="1660DC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6EDC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FC600E"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DC97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77010"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303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308AE" w14:textId="77777777" w:rsidR="00AC135F" w:rsidRDefault="00AC135F"/>
        </w:tc>
      </w:tr>
      <w:tr w:rsidR="001F5E54" w:rsidRPr="00FD127C" w14:paraId="5F5048F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FF5835" w14:textId="77777777" w:rsidR="001F5E54" w:rsidRPr="00FD127C" w:rsidRDefault="005F1C02"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79DE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A2818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0B6693" w14:textId="77777777" w:rsidR="00315F1A" w:rsidRDefault="00315F1A" w:rsidP="00215698"/>
    <w:p w14:paraId="1E6AD625" w14:textId="77777777" w:rsidR="00F15706" w:rsidRDefault="00F15706" w:rsidP="00783BCF">
      <w:pPr>
        <w:pStyle w:val="Heading5"/>
      </w:pPr>
      <w:r>
        <w:t>Error Handling</w:t>
      </w:r>
    </w:p>
    <w:p w14:paraId="03A5FA86" w14:textId="77777777" w:rsidR="00E21515" w:rsidRDefault="00E21515" w:rsidP="00BB6A63"/>
    <w:p w14:paraId="1188992F" w14:textId="77777777" w:rsidR="001F5E54" w:rsidRPr="0017445F" w:rsidRDefault="006E25A5" w:rsidP="001F5E54">
      <w:pPr>
        <w:pStyle w:val="RERequirement"/>
        <w:shd w:val="clear" w:color="auto" w:fill="F2F2F2" w:themeFill="background1" w:themeFillShade="F2"/>
      </w:pPr>
      <w:bookmarkStart w:id="129" w:name="_8eefc27f44a2315279ca3d67da94240d"/>
      <w:r>
        <w:t>REQ-405870/A</w:t>
      </w:r>
      <w:bookmarkEnd w:id="129"/>
      <w:r w:rsidR="00AE04B0">
        <w:t xml:space="preserve"> Unable to send changed profile setting</w:t>
      </w:r>
    </w:p>
    <w:p w14:paraId="406963E2" w14:textId="77777777" w:rsidR="001F5E54" w:rsidRDefault="00AE04B0" w:rsidP="001F5E54">
      <w:pPr>
        <w:rPr>
          <w:rFonts w:cs="Arial"/>
        </w:rPr>
      </w:pPr>
      <w:r>
        <w:rPr>
          <w:rFonts w:cs="Arial"/>
        </w:rPr>
        <w:t>If the Profile Setting Server is unable to send a changed profile setting to the Profile Management Server, the Profile Setting Server shall attempt to retry sending the ReturnProfileSetting for the affected setting. The amount of retries is defined by the configurable parameter Retry_Count_PSS.</w:t>
      </w:r>
    </w:p>
    <w:p w14:paraId="2629BD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B5518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F6BB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REQ-405870/A</w:t>
            </w:r>
          </w:p>
        </w:tc>
      </w:tr>
      <w:tr w:rsidR="001F5E54" w:rsidRPr="00FD127C" w14:paraId="1DEB62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6A64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D426" w14:textId="77777777" w:rsidR="00AC135F" w:rsidRDefault="00AC135F"/>
        </w:tc>
      </w:tr>
      <w:tr w:rsidR="001F5E54" w:rsidRPr="00FD127C" w14:paraId="5A22F8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5CC3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7F807" w14:textId="77777777" w:rsidR="00AC135F" w:rsidRDefault="00AC135F"/>
        </w:tc>
      </w:tr>
      <w:tr w:rsidR="001F5E54" w:rsidRPr="00FD127C" w14:paraId="20A0C2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732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64CE4" w14:textId="77777777" w:rsidR="00AC135F" w:rsidRDefault="00AC135F"/>
        </w:tc>
      </w:tr>
      <w:tr w:rsidR="001F5E54" w:rsidRPr="00FD127C" w14:paraId="0CA2EE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997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5BC7F"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D32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A38D4" w14:textId="77777777" w:rsidR="00AC135F" w:rsidRDefault="00AC135F"/>
        </w:tc>
      </w:tr>
      <w:tr w:rsidR="001F5E54" w:rsidRPr="00FD127C" w14:paraId="5EA23A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16F1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ECB8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D2A02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7F016" w14:textId="77777777" w:rsidR="00AC135F" w:rsidRDefault="00AC135F"/>
        </w:tc>
      </w:tr>
      <w:tr w:rsidR="001F5E54" w:rsidRPr="00FD127C" w14:paraId="4E03BFF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02D0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BB0BCD"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097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3B1A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72F82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A701FB" w14:textId="77777777" w:rsidR="00AC135F" w:rsidRDefault="00AC135F"/>
        </w:tc>
      </w:tr>
      <w:tr w:rsidR="001F5E54" w:rsidRPr="00FD127C" w14:paraId="7F2166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E75E84" w14:textId="77777777" w:rsidR="001F5E54" w:rsidRPr="00FD127C" w:rsidRDefault="005F1C02"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2198E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3196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5967D9" w14:textId="77777777" w:rsidR="00315F1A" w:rsidRDefault="00315F1A" w:rsidP="00215698"/>
    <w:p w14:paraId="63F1BCC8" w14:textId="77777777" w:rsidR="001F5E54" w:rsidRPr="0017445F" w:rsidRDefault="006E25A5" w:rsidP="001F5E54">
      <w:pPr>
        <w:pStyle w:val="RERequirement"/>
        <w:shd w:val="clear" w:color="auto" w:fill="F2F2F2" w:themeFill="background1" w:themeFillShade="F2"/>
      </w:pPr>
      <w:bookmarkStart w:id="130" w:name="_1f0ae12c4b822f24311885317c453dc6"/>
      <w:r>
        <w:t>REQ-405873/A</w:t>
      </w:r>
      <w:bookmarkEnd w:id="130"/>
      <w:r w:rsidR="00AE04B0">
        <w:t xml:space="preserve"> Failed to send changed value after retries</w:t>
      </w:r>
    </w:p>
    <w:p w14:paraId="4BE43366" w14:textId="77777777" w:rsidR="001F5E54" w:rsidRDefault="00AE04B0" w:rsidP="001F5E54">
      <w:pPr>
        <w:rPr>
          <w:rFonts w:cs="Arial"/>
        </w:rPr>
      </w:pPr>
      <w:r>
        <w:rPr>
          <w:rFonts w:cs="Arial"/>
        </w:rPr>
        <w:t>If the Profile Setting Server reaches the Retry_Count_PSS maximum and has still not successfully sent the ReturnProfileSetting to the Profile Management Server, the Profile Setting Server shall send an error code to the Profile Management Server indicating a failure.</w:t>
      </w:r>
    </w:p>
    <w:p w14:paraId="0C94BB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4D74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2A91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REQ-405873/A</w:t>
            </w:r>
          </w:p>
        </w:tc>
      </w:tr>
      <w:tr w:rsidR="001F5E54" w:rsidRPr="00FD127C" w14:paraId="1D799D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1055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65F7B" w14:textId="77777777" w:rsidR="00AC135F" w:rsidRDefault="00AC135F"/>
        </w:tc>
      </w:tr>
      <w:tr w:rsidR="001F5E54" w:rsidRPr="00FD127C" w14:paraId="38DD79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5545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28BE4" w14:textId="77777777" w:rsidR="00AC135F" w:rsidRDefault="00AC135F"/>
        </w:tc>
      </w:tr>
      <w:tr w:rsidR="001F5E54" w:rsidRPr="00FD127C" w14:paraId="442C29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45AA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6183A" w14:textId="77777777" w:rsidR="00AC135F" w:rsidRDefault="00AC135F"/>
        </w:tc>
      </w:tr>
      <w:tr w:rsidR="001F5E54" w:rsidRPr="00FD127C" w14:paraId="71D1FA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2816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A5D3A"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73EA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A880C" w14:textId="77777777" w:rsidR="00AC135F" w:rsidRDefault="00AC135F"/>
        </w:tc>
      </w:tr>
      <w:tr w:rsidR="001F5E54" w:rsidRPr="00FD127C" w14:paraId="21DB20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1ED9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3A220"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7F86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4F5E23" w14:textId="77777777" w:rsidR="00AC135F" w:rsidRDefault="00AC135F"/>
        </w:tc>
      </w:tr>
      <w:tr w:rsidR="001F5E54" w:rsidRPr="00FD127C" w14:paraId="76404D3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813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873853"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872F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E3029"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7A7F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8C164E" w14:textId="77777777" w:rsidR="00AC135F" w:rsidRDefault="00AC135F"/>
        </w:tc>
      </w:tr>
      <w:tr w:rsidR="001F5E54" w:rsidRPr="00FD127C" w14:paraId="5A199C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DEBDCD" w14:textId="77777777" w:rsidR="001F5E54" w:rsidRPr="00FD127C" w:rsidRDefault="005F1C02"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2434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0D08D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85F2BA" w14:textId="77777777" w:rsidR="00315F1A" w:rsidRDefault="00315F1A" w:rsidP="00215698"/>
    <w:p w14:paraId="64BD9146" w14:textId="77777777" w:rsidR="00DD7D94" w:rsidRDefault="00DD7D94" w:rsidP="00DD7D94">
      <w:pPr>
        <w:pStyle w:val="Heading4"/>
      </w:pPr>
      <w:r>
        <w:t>Non-Functional Requirements</w:t>
      </w:r>
    </w:p>
    <w:p w14:paraId="577B241D" w14:textId="77777777" w:rsidR="00E21515" w:rsidRDefault="00E21515" w:rsidP="00BB6A63"/>
    <w:p w14:paraId="2A2545C7" w14:textId="77777777" w:rsidR="001F5E54" w:rsidRPr="0017445F" w:rsidRDefault="006E25A5" w:rsidP="001F5E54">
      <w:pPr>
        <w:pStyle w:val="RERequirement"/>
        <w:shd w:val="clear" w:color="auto" w:fill="F2F2F2" w:themeFill="background1" w:themeFillShade="F2"/>
      </w:pPr>
      <w:bookmarkStart w:id="131" w:name="_9438a0a8beeca04466722e2eab20d954"/>
      <w:r>
        <w:lastRenderedPageBreak/>
        <w:t>REQ-352240/A</w:t>
      </w:r>
      <w:bookmarkEnd w:id="131"/>
      <w:r w:rsidR="00AE04B0">
        <w:t xml:space="preserve"> Response to setting change performance</w:t>
      </w:r>
    </w:p>
    <w:p w14:paraId="72F2A394" w14:textId="77777777" w:rsidR="001F5E54" w:rsidRDefault="00AE04B0" w:rsidP="001F5E54">
      <w:pPr>
        <w:rPr>
          <w:rFonts w:cs="Arial"/>
        </w:rPr>
      </w:pPr>
      <w:r>
        <w:rPr>
          <w:rFonts w:cs="Arial"/>
        </w:rPr>
        <w:t>After a setting is changed, the Profile Setting Servers shall send the PPPSetting_Rsp message to the Profile Management Server within XX ms of the setting being changed.</w:t>
      </w:r>
    </w:p>
    <w:p w14:paraId="617A5F1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0F87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019E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REQ-352240/A</w:t>
            </w:r>
          </w:p>
        </w:tc>
      </w:tr>
      <w:tr w:rsidR="001F5E54" w:rsidRPr="00FD127C" w14:paraId="0DDA03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E0EE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B3696" w14:textId="77777777" w:rsidR="00AC135F" w:rsidRDefault="00AC135F"/>
        </w:tc>
      </w:tr>
      <w:tr w:rsidR="001F5E54" w:rsidRPr="00FD127C" w14:paraId="022F2D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C1B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10DE6" w14:textId="77777777" w:rsidR="00AC135F" w:rsidRDefault="00AC135F"/>
        </w:tc>
      </w:tr>
      <w:tr w:rsidR="001F5E54" w:rsidRPr="00FD127C" w14:paraId="570E36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45A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E1450" w14:textId="77777777" w:rsidR="00AC135F" w:rsidRDefault="00AC135F"/>
        </w:tc>
      </w:tr>
      <w:tr w:rsidR="001F5E54" w:rsidRPr="00FD127C" w14:paraId="1C94F1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F91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BD8E7"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CD4E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1A572" w14:textId="77777777" w:rsidR="00AC135F" w:rsidRDefault="00AC135F"/>
        </w:tc>
      </w:tr>
      <w:tr w:rsidR="001F5E54" w:rsidRPr="00FD127C" w14:paraId="1020E3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B51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DEBFA"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2D3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95AE6" w14:textId="77777777" w:rsidR="00AC135F" w:rsidRDefault="00AC135F"/>
        </w:tc>
      </w:tr>
      <w:tr w:rsidR="001F5E54" w:rsidRPr="00FD127C" w14:paraId="68276C1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1E1C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EE986B" w14:textId="44DDEF21" w:rsidR="00B24977" w:rsidRPr="00FD127C" w:rsidRDefault="00B24977" w:rsidP="00B24977">
            <w:pPr>
              <w:rPr>
                <w:rFonts w:cs="Arial"/>
                <w:color w:val="000000" w:themeColor="text1"/>
                <w:sz w:val="16"/>
                <w:szCs w:val="14"/>
              </w:rPr>
            </w:pPr>
            <w:r w:rsidRPr="00FD127C">
              <w:rPr>
                <w:rFonts w:cs="Arial"/>
                <w:color w:val="000000" w:themeColor="text1"/>
                <w:sz w:val="16"/>
                <w:szCs w:val="14"/>
              </w:rPr>
              <w:t>Non-Functional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0A43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84F36"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388C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43DE5" w14:textId="77777777" w:rsidR="00AC135F" w:rsidRDefault="00AC135F"/>
        </w:tc>
      </w:tr>
      <w:tr w:rsidR="001F5E54" w:rsidRPr="00FD127C" w14:paraId="0FED2EA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6A3F10" w14:textId="77777777" w:rsidR="001F5E54" w:rsidRPr="00FD127C" w:rsidRDefault="005F1C02"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2360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0B0D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248562" w14:textId="77777777" w:rsidR="00315F1A" w:rsidRDefault="00315F1A" w:rsidP="00DD7D94"/>
    <w:p w14:paraId="291DAE9C" w14:textId="77777777" w:rsidR="001F5E54" w:rsidRPr="0017445F" w:rsidRDefault="006E25A5" w:rsidP="001F5E54">
      <w:pPr>
        <w:pStyle w:val="RERequirement"/>
        <w:shd w:val="clear" w:color="auto" w:fill="F2F2F2" w:themeFill="background1" w:themeFillShade="F2"/>
      </w:pPr>
      <w:bookmarkStart w:id="132" w:name="_57929e2eafb7448f3a07d31ce6a2fa2a"/>
      <w:r>
        <w:t>REQ-405872/A</w:t>
      </w:r>
      <w:bookmarkEnd w:id="132"/>
      <w:r w:rsidR="00AE04B0">
        <w:t xml:space="preserve"> Retry_Count_PSS</w:t>
      </w:r>
    </w:p>
    <w:p w14:paraId="72C05E60" w14:textId="77777777" w:rsidR="001F5E54" w:rsidRDefault="00AE04B0" w:rsidP="001F5E54">
      <w:pPr>
        <w:rPr>
          <w:rFonts w:cs="Arial"/>
        </w:rPr>
      </w:pPr>
      <w:r>
        <w:rPr>
          <w:rFonts w:cs="Arial"/>
        </w:rPr>
        <w:t>Each Profile Setting Server shall implement the configurable parameter Retry_Count_PSS that defines how many times the Profile Setting Server attempts to send the ChangedSetting_Value after a failure.</w:t>
      </w:r>
    </w:p>
    <w:p w14:paraId="58F1828F" w14:textId="77777777" w:rsidR="001F5E54" w:rsidRDefault="001F5E54" w:rsidP="001F5E54">
      <w:pPr>
        <w:rPr>
          <w:rFonts w:cs="Arial"/>
        </w:rPr>
      </w:pPr>
    </w:p>
    <w:p w14:paraId="442A8130" w14:textId="77777777" w:rsidR="001F5E54" w:rsidRDefault="00AE04B0" w:rsidP="001F5E54">
      <w:pPr>
        <w:rPr>
          <w:rFonts w:cs="Arial"/>
        </w:rPr>
      </w:pPr>
      <w:r>
        <w:rPr>
          <w:rFonts w:cs="Arial"/>
        </w:rPr>
        <w:t>Retry_Count_PSS default = 5.</w:t>
      </w:r>
    </w:p>
    <w:p w14:paraId="2DAAF5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8312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89475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REQ-405872/A</w:t>
            </w:r>
          </w:p>
        </w:tc>
      </w:tr>
      <w:tr w:rsidR="001F5E54" w:rsidRPr="00FD127C" w14:paraId="6AB9D3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79CF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05DC2" w14:textId="77777777" w:rsidR="00AC135F" w:rsidRDefault="00AC135F"/>
        </w:tc>
      </w:tr>
      <w:tr w:rsidR="001F5E54" w:rsidRPr="00FD127C" w14:paraId="6885AA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CC1A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E85F3" w14:textId="77777777" w:rsidR="00AC135F" w:rsidRDefault="00AC135F"/>
        </w:tc>
      </w:tr>
      <w:tr w:rsidR="001F5E54" w:rsidRPr="00FD127C" w14:paraId="23F1F8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6CCE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02040" w14:textId="77777777" w:rsidR="00AC135F" w:rsidRDefault="00AC135F"/>
        </w:tc>
      </w:tr>
      <w:tr w:rsidR="001F5E54" w:rsidRPr="00FD127C" w14:paraId="3C37FD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31A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CEE5B"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1075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A3EFEB" w14:textId="77777777" w:rsidR="00AC135F" w:rsidRDefault="00AC135F"/>
        </w:tc>
      </w:tr>
      <w:tr w:rsidR="001F5E54" w:rsidRPr="00FD127C" w14:paraId="5AD07C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9317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AD23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F15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48AE0" w14:textId="77777777" w:rsidR="00AC135F" w:rsidRDefault="00AC135F"/>
        </w:tc>
      </w:tr>
      <w:tr w:rsidR="001F5E54" w:rsidRPr="00FD127C" w14:paraId="4F4913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CA5E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B48CC5" w14:textId="77777777" w:rsidR="00AC135F" w:rsidRDefault="00AC135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927D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A9835" w14:textId="77777777" w:rsidR="00AC135F" w:rsidRDefault="00AC135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3E041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EDFB7" w14:textId="77777777" w:rsidR="00AC135F" w:rsidRDefault="00AC135F"/>
        </w:tc>
      </w:tr>
      <w:tr w:rsidR="001F5E54" w:rsidRPr="00FD127C" w14:paraId="2FEA97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761DB5" w14:textId="77777777" w:rsidR="001F5E54" w:rsidRPr="00FD127C" w:rsidRDefault="005F1C02"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5E6D1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BD8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C97E3F" w14:textId="77777777" w:rsidR="00315F1A" w:rsidRDefault="00315F1A" w:rsidP="00DD7D94"/>
    <w:p w14:paraId="2DFD0BC8" w14:textId="77777777" w:rsidR="00DF462B" w:rsidRDefault="00427220" w:rsidP="00DF462B">
      <w:pPr>
        <w:pStyle w:val="Heading4"/>
      </w:pPr>
      <w:r>
        <w:t>Functional</w:t>
      </w:r>
      <w:r w:rsidR="00DF462B">
        <w:t xml:space="preserve"> Safety Requirements</w:t>
      </w:r>
    </w:p>
    <w:p w14:paraId="5FB9C9C7" w14:textId="77777777" w:rsidR="00E21515" w:rsidRDefault="00E21515" w:rsidP="00DF462B">
      <w:pPr>
        <w:rPr>
          <w:highlight w:val="yellow"/>
        </w:rPr>
      </w:pPr>
    </w:p>
    <w:p w14:paraId="757EB42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8D131DA" w14:textId="77777777" w:rsidR="00153E5C" w:rsidRDefault="00DC3817" w:rsidP="00DC3817">
      <w:pPr>
        <w:pStyle w:val="Heading5"/>
      </w:pPr>
      <w:r>
        <w:t xml:space="preserve">ASIL Decomposition of </w:t>
      </w:r>
      <w:r w:rsidR="00153E5C">
        <w:t>Functional Safety Requirements</w:t>
      </w:r>
    </w:p>
    <w:p w14:paraId="2C724659" w14:textId="77777777" w:rsidR="00E21515" w:rsidRDefault="00E21515" w:rsidP="00B740D4">
      <w:pPr>
        <w:pStyle w:val="NoSpacing"/>
      </w:pPr>
    </w:p>
    <w:p w14:paraId="3701891E" w14:textId="77777777" w:rsidR="004B4979" w:rsidRDefault="004B4979" w:rsidP="00B740D4">
      <w:pPr>
        <w:pStyle w:val="NoSpacing"/>
      </w:pPr>
    </w:p>
    <w:p w14:paraId="50F613F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B69FE26" w14:textId="77777777" w:rsidR="00DD7D94" w:rsidRDefault="00DD7D94" w:rsidP="00DD7D94">
      <w:pPr>
        <w:pStyle w:val="Heading4"/>
      </w:pPr>
      <w:r>
        <w:t>Other Requirements</w:t>
      </w:r>
    </w:p>
    <w:p w14:paraId="7C47A97B" w14:textId="77777777" w:rsidR="00DD7D94" w:rsidRDefault="00DD7D94" w:rsidP="00DD7D94">
      <w:pPr>
        <w:pStyle w:val="Heading5"/>
      </w:pPr>
      <w:r>
        <w:t>Design Requirements</w:t>
      </w:r>
    </w:p>
    <w:p w14:paraId="643DBDEE" w14:textId="77777777" w:rsidR="00E21515" w:rsidRDefault="00E21515" w:rsidP="00CA4A62"/>
    <w:p w14:paraId="2FAC432E"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33" w:name="_Power_Locks_Arbitrator_1"/>
      <w:bookmarkStart w:id="134" w:name="_Power_Locks_Output"/>
      <w:bookmarkStart w:id="135" w:name="_PCL_State_Indicator"/>
      <w:bookmarkStart w:id="136" w:name="_RR_Door_Latch"/>
      <w:bookmarkStart w:id="137" w:name="_RL_Door_Latch"/>
      <w:bookmarkStart w:id="138" w:name="_DTC_Manager"/>
      <w:bookmarkStart w:id="139" w:name="_Function_B"/>
      <w:bookmarkStart w:id="140" w:name="_Message_Center"/>
      <w:bookmarkStart w:id="141" w:name="_Toc6466553"/>
      <w:bookmarkEnd w:id="133"/>
      <w:bookmarkEnd w:id="134"/>
      <w:bookmarkEnd w:id="135"/>
      <w:bookmarkEnd w:id="136"/>
      <w:bookmarkEnd w:id="137"/>
      <w:bookmarkEnd w:id="138"/>
      <w:bookmarkEnd w:id="139"/>
      <w:bookmarkEnd w:id="140"/>
      <w:r>
        <w:rPr>
          <w:lang w:val="en-GB"/>
        </w:rPr>
        <w:lastRenderedPageBreak/>
        <w:t xml:space="preserve">Open </w:t>
      </w:r>
      <w:r w:rsidR="00D6602D">
        <w:rPr>
          <w:lang w:val="en-GB"/>
        </w:rPr>
        <w:t>Concerns</w:t>
      </w:r>
      <w:bookmarkEnd w:id="141"/>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142"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142"/>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43" w:name="_Toc6466554"/>
      <w:r>
        <w:rPr>
          <w:lang w:val="en-GB"/>
        </w:rPr>
        <w:lastRenderedPageBreak/>
        <w:t>Revision History</w:t>
      </w:r>
      <w:bookmarkEnd w:id="143"/>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144" w:name="_Toc426532436"/>
      <w:bookmarkStart w:id="145" w:name="_Toc426532709"/>
      <w:bookmarkStart w:id="146" w:name="_Toc426533131"/>
      <w:bookmarkStart w:id="147" w:name="_Toc435447515"/>
      <w:bookmarkStart w:id="148" w:name="_Toc442218275"/>
      <w:bookmarkStart w:id="149" w:name="_Toc442218491"/>
      <w:bookmarkStart w:id="150" w:name="_Toc442218707"/>
      <w:bookmarkStart w:id="151" w:name="_Toc442452634"/>
      <w:bookmarkStart w:id="152" w:name="_Toc442452854"/>
      <w:bookmarkStart w:id="153" w:name="_Toc442453074"/>
      <w:bookmarkStart w:id="154" w:name="_Toc442453270"/>
      <w:bookmarkStart w:id="155" w:name="_Toc442781392"/>
      <w:bookmarkStart w:id="156" w:name="_Toc442781605"/>
      <w:bookmarkStart w:id="157" w:name="_Toc442860317"/>
      <w:bookmarkStart w:id="158" w:name="_Toc442874918"/>
      <w:bookmarkStart w:id="159" w:name="_Toc442875138"/>
      <w:bookmarkStart w:id="160" w:name="_Toc442875358"/>
      <w:bookmarkStart w:id="161" w:name="_Toc442883010"/>
      <w:bookmarkStart w:id="162" w:name="_Toc442883231"/>
      <w:bookmarkStart w:id="163" w:name="_Toc442883450"/>
      <w:bookmarkStart w:id="164" w:name="_Toc442883670"/>
      <w:bookmarkStart w:id="165" w:name="_Toc442883891"/>
      <w:bookmarkStart w:id="166" w:name="_Toc442884187"/>
      <w:bookmarkStart w:id="167" w:name="_Toc442884239"/>
      <w:bookmarkStart w:id="168" w:name="_Toc442905502"/>
      <w:bookmarkStart w:id="169" w:name="_Toc442905576"/>
      <w:bookmarkStart w:id="170" w:name="_Toc442908211"/>
      <w:bookmarkStart w:id="171" w:name="_Toc442908436"/>
      <w:bookmarkStart w:id="172" w:name="_Toc442908533"/>
      <w:bookmarkStart w:id="173" w:name="_Toc442909388"/>
      <w:bookmarkStart w:id="174" w:name="_Toc442960180"/>
      <w:bookmarkStart w:id="175" w:name="_Toc442960301"/>
      <w:bookmarkStart w:id="176" w:name="_Toc444239577"/>
      <w:bookmarkStart w:id="177" w:name="_Toc444239668"/>
      <w:bookmarkStart w:id="178" w:name="_Toc444240289"/>
      <w:bookmarkStart w:id="179" w:name="_Toc444240787"/>
      <w:bookmarkStart w:id="180" w:name="_Toc444288558"/>
      <w:bookmarkStart w:id="181" w:name="_Toc446423592"/>
      <w:bookmarkStart w:id="182" w:name="_Toc446423948"/>
      <w:bookmarkStart w:id="183" w:name="_Toc456032576"/>
      <w:bookmarkStart w:id="184" w:name="_Toc456086062"/>
      <w:bookmarkStart w:id="185" w:name="_Toc456089178"/>
      <w:bookmarkStart w:id="186" w:name="_Toc456346162"/>
      <w:bookmarkStart w:id="187" w:name="_Toc468812897"/>
      <w:bookmarkStart w:id="188" w:name="_Toc468813021"/>
      <w:bookmarkStart w:id="189" w:name="_Toc471216813"/>
      <w:bookmarkStart w:id="190" w:name="_Toc471490094"/>
      <w:bookmarkStart w:id="191" w:name="_Toc472080009"/>
      <w:bookmarkStart w:id="192" w:name="_Toc472489949"/>
      <w:bookmarkStart w:id="193" w:name="_Toc479868607"/>
      <w:bookmarkStart w:id="194" w:name="_Toc481144032"/>
      <w:bookmarkStart w:id="195" w:name="_Toc520132743"/>
      <w:bookmarkStart w:id="196" w:name="_Toc520132957"/>
      <w:bookmarkStart w:id="197" w:name="_Toc521185615"/>
      <w:bookmarkStart w:id="198" w:name="_Toc528771612"/>
      <w:bookmarkStart w:id="199" w:name="_Toc531340537"/>
      <w:bookmarkStart w:id="200" w:name="_Toc531352736"/>
      <w:bookmarkStart w:id="201" w:name="_Toc531768188"/>
      <w:bookmarkStart w:id="202" w:name="_Toc531951856"/>
      <w:bookmarkStart w:id="203" w:name="_Toc531952259"/>
      <w:bookmarkStart w:id="204" w:name="_Toc531952392"/>
      <w:bookmarkStart w:id="205" w:name="_Toc531956929"/>
      <w:bookmarkStart w:id="206" w:name="_Toc532366150"/>
      <w:bookmarkStart w:id="207" w:name="_Toc532389664"/>
      <w:bookmarkStart w:id="208" w:name="_Toc2919375"/>
      <w:bookmarkStart w:id="209" w:name="_Toc2919451"/>
      <w:bookmarkStart w:id="210" w:name="_Toc2920736"/>
      <w:bookmarkStart w:id="211" w:name="_Toc2921637"/>
      <w:bookmarkStart w:id="212" w:name="_Toc5100390"/>
      <w:bookmarkStart w:id="213" w:name="_Toc5100470"/>
      <w:bookmarkStart w:id="214" w:name="_Toc6466555"/>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lastRenderedPageBreak/>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lastRenderedPageBreak/>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15" w:name="_Signal_Encoding_Types"/>
      <w:bookmarkStart w:id="216" w:name="_Toc6466556"/>
      <w:bookmarkStart w:id="217" w:name="_Ref2766978"/>
      <w:bookmarkStart w:id="218" w:name="_Ref2766973"/>
      <w:bookmarkEnd w:id="215"/>
      <w:r>
        <w:rPr>
          <w:lang w:val="en-GB"/>
        </w:rPr>
        <w:lastRenderedPageBreak/>
        <w:t>Appendix</w:t>
      </w:r>
      <w:bookmarkEnd w:id="216"/>
      <w:bookmarkEnd w:id="217"/>
      <w:bookmarkEnd w:id="218"/>
    </w:p>
    <w:p w14:paraId="2A3A02F6" w14:textId="77777777" w:rsidR="00602347" w:rsidRDefault="00062770" w:rsidP="00027BB8">
      <w:pPr>
        <w:pStyle w:val="Heading2"/>
        <w:rPr>
          <w:lang w:val="en-GB"/>
        </w:rPr>
      </w:pPr>
      <w:bookmarkStart w:id="219" w:name="_Data_Dictionary"/>
      <w:bookmarkStart w:id="220" w:name="_Toc6466557"/>
      <w:bookmarkStart w:id="221" w:name="_Ref294992279"/>
      <w:bookmarkStart w:id="222" w:name="_Ref294992274"/>
      <w:bookmarkEnd w:id="219"/>
      <w:r>
        <w:rPr>
          <w:lang w:val="en-GB"/>
        </w:rPr>
        <w:t>Data</w:t>
      </w:r>
      <w:r w:rsidR="00602347">
        <w:rPr>
          <w:lang w:val="en-GB"/>
        </w:rPr>
        <w:t xml:space="preserve"> </w:t>
      </w:r>
      <w:r>
        <w:rPr>
          <w:lang w:val="en-GB"/>
        </w:rPr>
        <w:t>Dictionary</w:t>
      </w:r>
      <w:bookmarkEnd w:id="220"/>
      <w:bookmarkEnd w:id="221"/>
      <w:bookmarkEnd w:id="222"/>
    </w:p>
    <w:p w14:paraId="0E906047" w14:textId="77777777" w:rsidR="00584E2D" w:rsidRDefault="00584E2D" w:rsidP="00584E2D">
      <w:pPr>
        <w:pStyle w:val="Heading3"/>
        <w:rPr>
          <w:lang w:val="en-GB"/>
        </w:rPr>
      </w:pPr>
      <w:bookmarkStart w:id="223" w:name="_Logical_Signals"/>
      <w:bookmarkStart w:id="224" w:name="_Toc6466558"/>
      <w:bookmarkStart w:id="225" w:name="_Ref531353605"/>
      <w:bookmarkEnd w:id="223"/>
      <w:r w:rsidRPr="00584E2D">
        <w:rPr>
          <w:lang w:val="en-GB"/>
        </w:rPr>
        <w:t>Logical Signals</w:t>
      </w:r>
      <w:bookmarkEnd w:id="224"/>
      <w:bookmarkEnd w:id="225"/>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82"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01906732" w14:textId="77777777" w:rsidR="002F2003" w:rsidRPr="000371E0" w:rsidRDefault="002F2003" w:rsidP="002F2003">
      <w:pPr>
        <w:pStyle w:val="RELogSignal"/>
        <w:shd w:val="clear" w:color="auto" w:fill="F2F2F2" w:themeFill="background1" w:themeFillShade="F2"/>
      </w:pPr>
      <w:bookmarkStart w:id="226" w:name="_c41c0b93ae5b0211d9badc06bb0869ab"/>
      <w:proofErr w:type="spellStart"/>
      <w:r>
        <w:t>ApplySettingStatus</w:t>
      </w:r>
      <w:bookmarkEnd w:id="226"/>
      <w:proofErr w:type="spellEnd"/>
    </w:p>
    <w:p w14:paraId="1BD392FA" w14:textId="77777777" w:rsidR="002F2003" w:rsidRPr="00200D70" w:rsidRDefault="002F2003" w:rsidP="002F2003">
      <w:pPr>
        <w:rPr>
          <w:rFonts w:cs="Arial"/>
        </w:rPr>
      </w:pPr>
      <w:bookmarkStart w:id="227" w:name="LSG_Test_D"/>
      <w:r>
        <w:rPr>
          <w:rFonts w:cs="Arial"/>
        </w:rPr>
        <w:t>Determines if a profile setting had successfully been set by the Profile Setting Server.</w:t>
      </w:r>
    </w:p>
    <w:p w14:paraId="1EBA41F0" w14:textId="77777777" w:rsidR="002F2003" w:rsidRPr="00200D70" w:rsidRDefault="002F2003" w:rsidP="002F2003">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F2003" w:rsidRPr="00200D70" w14:paraId="0AC9243F"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804D3E" w14:textId="77777777" w:rsidR="002F2003" w:rsidRPr="00200D70" w:rsidRDefault="002F2003" w:rsidP="006E1CC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203CCB" w14:textId="77777777" w:rsidR="002F2003" w:rsidRPr="00320989" w:rsidRDefault="002F2003" w:rsidP="006E1CC2">
            <w:pPr>
              <w:pStyle w:val="scriptNormal"/>
              <w:rPr>
                <w:color w:val="auto"/>
              </w:rPr>
            </w:pPr>
            <w:r>
              <w:rPr>
                <w:color w:val="auto"/>
              </w:rPr>
              <w:t>QM</w:t>
            </w:r>
          </w:p>
        </w:tc>
      </w:tr>
      <w:tr w:rsidR="002F2003" w:rsidRPr="00200D70" w14:paraId="5DB3C604"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8038F6"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16186D" w14:textId="77777777" w:rsidR="002F2003" w:rsidRPr="00200D70" w:rsidRDefault="002F2003" w:rsidP="006E1CC2">
            <w:pPr>
              <w:rPr>
                <w:rFonts w:eastAsiaTheme="minorHAnsi" w:cs="Arial"/>
                <w:color w:val="000000" w:themeColor="text1"/>
              </w:rPr>
            </w:pPr>
            <w:r>
              <w:rPr>
                <w:rFonts w:eastAsiaTheme="minorHAnsi" w:cs="Arial"/>
                <w:color w:val="000000" w:themeColor="text1"/>
              </w:rPr>
              <w:t>Discrete</w:t>
            </w:r>
          </w:p>
        </w:tc>
      </w:tr>
      <w:tr w:rsidR="002F2003" w:rsidRPr="00200D70" w14:paraId="77D67893" w14:textId="77777777" w:rsidTr="006E1CC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4C07F0A" w14:textId="77777777" w:rsidR="002F2003" w:rsidRPr="00200D70" w:rsidRDefault="002F2003" w:rsidP="006E1CC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2F2003" w:rsidRPr="00200D70" w14:paraId="65AD802F" w14:textId="77777777" w:rsidTr="006E1CC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79DC865A" w14:textId="77777777" w:rsidR="002F2003" w:rsidRPr="00200D70" w:rsidRDefault="002F2003" w:rsidP="006E1CC2">
            <w:pPr>
              <w:rPr>
                <w:rFonts w:cs="Arial"/>
                <w:b/>
                <w:bCs/>
                <w:lang w:val="en-GB"/>
              </w:rPr>
            </w:pPr>
            <w:r w:rsidRPr="00200D70">
              <w:rPr>
                <w:rFonts w:cs="Arial"/>
                <w:b/>
                <w:bCs/>
                <w:lang w:val="en-GB"/>
              </w:rPr>
              <w:t>Value</w:t>
            </w:r>
          </w:p>
          <w:p w14:paraId="1C1B1AB7" w14:textId="77777777" w:rsidR="002F2003" w:rsidRPr="00200D70" w:rsidRDefault="002F2003" w:rsidP="006E1CC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DCA73C" w14:textId="77777777" w:rsidR="002F2003" w:rsidRPr="00BE13C2" w:rsidRDefault="002F2003" w:rsidP="006E1CC2">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0890F2" w14:textId="77777777" w:rsidR="002F2003" w:rsidRPr="00200D70" w:rsidRDefault="002F2003" w:rsidP="006E1CC2">
            <w:pPr>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Success</w:t>
            </w:r>
          </w:p>
        </w:tc>
      </w:tr>
      <w:tr w:rsidR="002F2003" w:rsidRPr="00200D70" w14:paraId="79428509"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C1B76F8"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4AFF783" w14:textId="77777777" w:rsidR="002F2003" w:rsidRPr="00BE13C2" w:rsidRDefault="002F2003" w:rsidP="006E1CC2">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B73A3F" w14:textId="77777777" w:rsidR="002F2003" w:rsidRPr="00200D70" w:rsidRDefault="002F2003" w:rsidP="006E1CC2">
            <w:pPr>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Fail</w:t>
            </w:r>
          </w:p>
        </w:tc>
      </w:tr>
      <w:tr w:rsidR="002F2003" w:rsidRPr="00200D70" w14:paraId="16A82F2A"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7F697BE"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A28160A" w14:textId="77777777" w:rsidR="002F2003" w:rsidRPr="00BE13C2" w:rsidRDefault="002F2003" w:rsidP="006E1CC2">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E23216" w14:textId="77777777" w:rsidR="002F2003" w:rsidRPr="00200D70" w:rsidRDefault="002F2003" w:rsidP="006E1CC2">
            <w:pPr>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Information</w:t>
            </w:r>
          </w:p>
        </w:tc>
      </w:tr>
      <w:tr w:rsidR="002F2003" w:rsidRPr="00200D70" w14:paraId="6B0D61B5" w14:textId="77777777" w:rsidTr="006E1CC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D262870"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BEA23C8" w14:textId="77777777" w:rsidR="002F2003" w:rsidRPr="00BE13C2" w:rsidRDefault="002F2003" w:rsidP="006E1CC2">
            <w:pPr>
              <w:rPr>
                <w:rFonts w:eastAsiaTheme="minorHAnsi" w:cs="Arial"/>
                <w:bCs/>
                <w:lang w:val="en-GB"/>
              </w:rPr>
            </w:pPr>
            <w:r w:rsidRPr="00BE13C2">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6B9A5A" w14:textId="77777777" w:rsidR="002F2003" w:rsidRPr="00200D70" w:rsidRDefault="002F2003" w:rsidP="006E1CC2">
            <w:pPr>
              <w:rPr>
                <w:rFonts w:eastAsiaTheme="minorHAnsi" w:cs="Arial"/>
                <w:color w:val="000000" w:themeColor="text1"/>
              </w:rPr>
            </w:pPr>
            <w:r>
              <w:rPr>
                <w:rFonts w:eastAsiaTheme="minorHAnsi" w:cs="Arial"/>
                <w:color w:val="000000" w:themeColor="text1"/>
              </w:rPr>
              <w:t>Intermediate Result - Wait</w:t>
            </w:r>
          </w:p>
        </w:tc>
      </w:tr>
      <w:tr w:rsidR="002F2003" w:rsidRPr="00200D70" w14:paraId="45783C3E"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6A560F"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Unit</w:t>
            </w:r>
            <w:bookmarkEnd w:id="227"/>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7480A6" w14:textId="77777777" w:rsidR="002F2003" w:rsidRPr="00200D70" w:rsidRDefault="002F2003" w:rsidP="006E1CC2">
            <w:pPr>
              <w:rPr>
                <w:rFonts w:eastAsiaTheme="minorHAnsi" w:cs="Arial"/>
                <w:color w:val="000000" w:themeColor="text1"/>
              </w:rPr>
            </w:pPr>
          </w:p>
        </w:tc>
      </w:tr>
    </w:tbl>
    <w:p w14:paraId="30ABEB7E" w14:textId="77777777" w:rsidR="002F2003" w:rsidRDefault="002F2003" w:rsidP="002F2003"/>
    <w:p w14:paraId="4E7619DD" w14:textId="77777777" w:rsidR="002F2003" w:rsidRPr="000371E0" w:rsidRDefault="002F2003" w:rsidP="002F2003">
      <w:pPr>
        <w:pStyle w:val="RELogSignal"/>
        <w:shd w:val="clear" w:color="auto" w:fill="F2F2F2" w:themeFill="background1" w:themeFillShade="F2"/>
      </w:pPr>
      <w:r>
        <w:t xml:space="preserve"> </w:t>
      </w:r>
      <w:bookmarkStart w:id="228" w:name="_be1610b646d0bf0400409c8014d7a238"/>
      <w:proofErr w:type="spellStart"/>
      <w:r>
        <w:t>FeatureNumber</w:t>
      </w:r>
      <w:bookmarkEnd w:id="228"/>
      <w:proofErr w:type="spellEnd"/>
    </w:p>
    <w:p w14:paraId="23CB0C01" w14:textId="77777777" w:rsidR="002F2003" w:rsidRPr="00200D70" w:rsidRDefault="002F2003" w:rsidP="002F2003">
      <w:pPr>
        <w:rPr>
          <w:rFonts w:cs="Arial"/>
        </w:rPr>
      </w:pPr>
      <w:r>
        <w:rPr>
          <w:rFonts w:cs="Arial"/>
        </w:rPr>
        <w:t>Signal that carries the hexadecimal values assigned to each setting that is stored in the profile.</w:t>
      </w:r>
    </w:p>
    <w:p w14:paraId="3F98383D" w14:textId="77777777" w:rsidR="002F2003" w:rsidRPr="00200D70" w:rsidRDefault="002F2003" w:rsidP="002F2003">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F2003" w:rsidRPr="00200D70" w14:paraId="5BF54749"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B246A3" w14:textId="77777777" w:rsidR="002F2003" w:rsidRPr="00200D70" w:rsidRDefault="002F2003" w:rsidP="006E1CC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4CCA2F" w14:textId="77777777" w:rsidR="002F2003" w:rsidRPr="00320989" w:rsidRDefault="002F2003" w:rsidP="006E1CC2">
            <w:pPr>
              <w:pStyle w:val="scriptNormal"/>
              <w:rPr>
                <w:color w:val="auto"/>
              </w:rPr>
            </w:pPr>
            <w:r>
              <w:rPr>
                <w:color w:val="auto"/>
              </w:rPr>
              <w:t>QM</w:t>
            </w:r>
          </w:p>
        </w:tc>
      </w:tr>
      <w:tr w:rsidR="002F2003" w:rsidRPr="00200D70" w14:paraId="3CB9FF56"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BCB008"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BA0E0E" w14:textId="77777777" w:rsidR="002F2003" w:rsidRPr="00200D70" w:rsidRDefault="002F2003" w:rsidP="006E1CC2">
            <w:pPr>
              <w:rPr>
                <w:rFonts w:eastAsiaTheme="minorHAnsi" w:cs="Arial"/>
                <w:color w:val="000000" w:themeColor="text1"/>
              </w:rPr>
            </w:pPr>
            <w:r>
              <w:rPr>
                <w:rFonts w:eastAsiaTheme="minorHAnsi" w:cs="Arial"/>
                <w:color w:val="000000" w:themeColor="text1"/>
              </w:rPr>
              <w:t>Continuous</w:t>
            </w:r>
          </w:p>
        </w:tc>
      </w:tr>
      <w:tr w:rsidR="002F2003" w:rsidRPr="00200D70" w14:paraId="031A95F4" w14:textId="77777777" w:rsidTr="006E1CC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6854E53" w14:textId="77777777" w:rsidR="002F2003" w:rsidRPr="00200D70" w:rsidRDefault="002F2003" w:rsidP="006E1CC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2F2003" w:rsidRPr="00200D70" w14:paraId="600E921F" w14:textId="77777777" w:rsidTr="006E1CC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F77647" w14:textId="77777777" w:rsidR="002F2003" w:rsidRPr="00200D70" w:rsidRDefault="002F2003" w:rsidP="006E1CC2">
            <w:pPr>
              <w:rPr>
                <w:rFonts w:cs="Arial"/>
                <w:b/>
                <w:bCs/>
                <w:lang w:val="en-GB"/>
              </w:rPr>
            </w:pPr>
            <w:r w:rsidRPr="00200D70">
              <w:rPr>
                <w:rFonts w:cs="Arial"/>
                <w:b/>
                <w:bCs/>
                <w:lang w:val="en-GB"/>
              </w:rPr>
              <w:t>Value</w:t>
            </w:r>
          </w:p>
          <w:p w14:paraId="098143F6" w14:textId="77777777" w:rsidR="002F2003" w:rsidRPr="00200D70" w:rsidRDefault="002F2003" w:rsidP="006E1CC2">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18E765" w14:textId="77777777" w:rsidR="002F2003" w:rsidRPr="00200D70" w:rsidRDefault="002F2003" w:rsidP="006E1CC2">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71DBEB" w14:textId="77777777" w:rsidR="002F2003" w:rsidRPr="00200D70" w:rsidRDefault="002F2003" w:rsidP="006E1CC2">
            <w:pPr>
              <w:rPr>
                <w:rFonts w:eastAsiaTheme="minorHAnsi" w:cs="Arial"/>
                <w:color w:val="000000" w:themeColor="text1"/>
              </w:rPr>
            </w:pPr>
            <w:r>
              <w:rPr>
                <w:rFonts w:eastAsiaTheme="minorHAnsi" w:cs="Arial"/>
                <w:color w:val="000000" w:themeColor="text1"/>
              </w:rPr>
              <w:t>0x0000</w:t>
            </w:r>
          </w:p>
        </w:tc>
      </w:tr>
      <w:tr w:rsidR="002F2003" w:rsidRPr="00200D70" w14:paraId="425CAB6A" w14:textId="77777777" w:rsidTr="006E1CC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8A19B" w14:textId="77777777" w:rsidR="002F2003" w:rsidRPr="00200D70" w:rsidRDefault="002F2003" w:rsidP="006E1CC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2C71D4" w14:textId="77777777" w:rsidR="002F2003" w:rsidRPr="00200D70" w:rsidRDefault="002F2003" w:rsidP="006E1CC2">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7A689" w14:textId="77777777" w:rsidR="002F2003" w:rsidRPr="00200D70" w:rsidRDefault="002F2003" w:rsidP="006E1CC2">
            <w:pPr>
              <w:rPr>
                <w:rFonts w:eastAsiaTheme="minorHAnsi" w:cs="Arial"/>
                <w:color w:val="000000" w:themeColor="text1"/>
              </w:rPr>
            </w:pPr>
            <w:r>
              <w:rPr>
                <w:rFonts w:eastAsiaTheme="minorHAnsi" w:cs="Arial"/>
                <w:color w:val="000000" w:themeColor="text1"/>
              </w:rPr>
              <w:t>0xFFFF</w:t>
            </w:r>
          </w:p>
        </w:tc>
      </w:tr>
      <w:tr w:rsidR="002F2003" w:rsidRPr="00200D70" w14:paraId="06FB3445" w14:textId="77777777" w:rsidTr="006E1CC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28CC95" w14:textId="77777777" w:rsidR="002F2003" w:rsidRPr="00200D70" w:rsidRDefault="002F2003" w:rsidP="006E1CC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3D707B" w14:textId="77777777" w:rsidR="002F2003" w:rsidRPr="00200D70" w:rsidRDefault="002F2003" w:rsidP="006E1CC2">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10FE5E" w14:textId="77777777" w:rsidR="002F2003" w:rsidRPr="00200D70" w:rsidRDefault="002F2003" w:rsidP="006E1CC2">
            <w:pPr>
              <w:rPr>
                <w:rFonts w:eastAsiaTheme="minorHAnsi" w:cs="Arial"/>
                <w:color w:val="000000" w:themeColor="text1"/>
              </w:rPr>
            </w:pPr>
            <w:r>
              <w:rPr>
                <w:rFonts w:eastAsiaTheme="minorHAnsi" w:cs="Arial"/>
                <w:color w:val="000000" w:themeColor="text1"/>
              </w:rPr>
              <w:t>0x1</w:t>
            </w:r>
          </w:p>
        </w:tc>
      </w:tr>
      <w:tr w:rsidR="002F2003" w:rsidRPr="00200D70" w14:paraId="43D69381" w14:textId="77777777" w:rsidTr="006E1CC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10DF8E" w14:textId="77777777" w:rsidR="002F2003" w:rsidRPr="00200D70" w:rsidRDefault="002F2003" w:rsidP="006E1CC2">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5D3609" w14:textId="77777777" w:rsidR="002F2003" w:rsidRPr="00200D70" w:rsidRDefault="002F2003" w:rsidP="006E1CC2">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EEBD07" w14:textId="77777777" w:rsidR="002F2003" w:rsidRPr="00200D70" w:rsidRDefault="002F2003" w:rsidP="006E1CC2">
            <w:pPr>
              <w:rPr>
                <w:rFonts w:eastAsiaTheme="minorHAnsi" w:cs="Arial"/>
                <w:color w:val="000000" w:themeColor="text1"/>
              </w:rPr>
            </w:pPr>
            <w:r>
              <w:rPr>
                <w:rFonts w:eastAsiaTheme="minorHAnsi" w:cs="Arial"/>
                <w:color w:val="000000" w:themeColor="text1"/>
              </w:rPr>
              <w:t>None</w:t>
            </w:r>
          </w:p>
        </w:tc>
      </w:tr>
      <w:tr w:rsidR="002F2003" w:rsidRPr="00200D70" w14:paraId="448DD3AB"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E58D2A"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653ACF" w14:textId="77777777" w:rsidR="002F2003" w:rsidRPr="00200D70" w:rsidRDefault="002F2003" w:rsidP="006E1CC2">
            <w:pPr>
              <w:rPr>
                <w:rFonts w:eastAsiaTheme="minorHAnsi" w:cs="Arial"/>
                <w:color w:val="000000" w:themeColor="text1"/>
              </w:rPr>
            </w:pPr>
          </w:p>
        </w:tc>
      </w:tr>
    </w:tbl>
    <w:p w14:paraId="0FFE1101" w14:textId="77777777" w:rsidR="002F2003" w:rsidRDefault="002F2003" w:rsidP="002F2003"/>
    <w:p w14:paraId="20DF0A96" w14:textId="77777777" w:rsidR="002F2003" w:rsidRPr="000371E0" w:rsidRDefault="002F2003" w:rsidP="002F2003">
      <w:pPr>
        <w:pStyle w:val="RELogSignal"/>
        <w:shd w:val="clear" w:color="auto" w:fill="F2F2F2" w:themeFill="background1" w:themeFillShade="F2"/>
      </w:pPr>
      <w:r>
        <w:t xml:space="preserve"> </w:t>
      </w:r>
      <w:bookmarkStart w:id="229" w:name="_2f76653b22964d52e41633e4e1a7ce9a"/>
      <w:proofErr w:type="spellStart"/>
      <w:r>
        <w:t>FeatureValue</w:t>
      </w:r>
      <w:bookmarkEnd w:id="229"/>
      <w:proofErr w:type="spellEnd"/>
    </w:p>
    <w:p w14:paraId="27A5F150" w14:textId="77777777" w:rsidR="002F2003" w:rsidRPr="00200D70" w:rsidRDefault="002F2003" w:rsidP="002F2003">
      <w:pPr>
        <w:rPr>
          <w:rFonts w:cs="Arial"/>
        </w:rPr>
      </w:pPr>
      <w:r>
        <w:rPr>
          <w:rFonts w:cs="Arial"/>
        </w:rPr>
        <w:t>Carries the setting configuration for a Feature Number. Feature Numbers and Feature Values are always paired together.</w:t>
      </w:r>
    </w:p>
    <w:p w14:paraId="24275538" w14:textId="77777777" w:rsidR="002F2003" w:rsidRPr="00200D70" w:rsidRDefault="002F2003" w:rsidP="002F2003">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F2003" w:rsidRPr="00200D70" w14:paraId="75F63F5E"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FCFFF1" w14:textId="77777777" w:rsidR="002F2003" w:rsidRPr="00200D70" w:rsidRDefault="002F2003" w:rsidP="006E1CC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F375AC" w14:textId="77777777" w:rsidR="002F2003" w:rsidRPr="00320989" w:rsidRDefault="002F2003" w:rsidP="006E1CC2">
            <w:pPr>
              <w:pStyle w:val="scriptNormal"/>
              <w:rPr>
                <w:color w:val="auto"/>
              </w:rPr>
            </w:pPr>
            <w:r>
              <w:rPr>
                <w:color w:val="auto"/>
              </w:rPr>
              <w:t>QM</w:t>
            </w:r>
          </w:p>
        </w:tc>
      </w:tr>
      <w:tr w:rsidR="002F2003" w:rsidRPr="00200D70" w14:paraId="73FA3B67"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E9EAF8"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E7DC45" w14:textId="77777777" w:rsidR="002F2003" w:rsidRPr="00200D70" w:rsidRDefault="002F2003" w:rsidP="006E1CC2">
            <w:pPr>
              <w:rPr>
                <w:rFonts w:eastAsiaTheme="minorHAnsi" w:cs="Arial"/>
                <w:color w:val="000000" w:themeColor="text1"/>
              </w:rPr>
            </w:pPr>
            <w:r>
              <w:rPr>
                <w:rFonts w:eastAsiaTheme="minorHAnsi" w:cs="Arial"/>
                <w:color w:val="000000" w:themeColor="text1"/>
              </w:rPr>
              <w:t>Continuous</w:t>
            </w:r>
          </w:p>
        </w:tc>
      </w:tr>
      <w:tr w:rsidR="002F2003" w:rsidRPr="00200D70" w14:paraId="7B0958D3" w14:textId="77777777" w:rsidTr="006E1CC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1C5C452" w14:textId="77777777" w:rsidR="002F2003" w:rsidRPr="00200D70" w:rsidRDefault="002F2003" w:rsidP="006E1CC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2F2003" w:rsidRPr="00200D70" w14:paraId="1EC71FF7" w14:textId="77777777" w:rsidTr="006E1CC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A18B18" w14:textId="77777777" w:rsidR="002F2003" w:rsidRPr="00200D70" w:rsidRDefault="002F2003" w:rsidP="006E1CC2">
            <w:pPr>
              <w:rPr>
                <w:rFonts w:cs="Arial"/>
                <w:b/>
                <w:bCs/>
                <w:lang w:val="en-GB"/>
              </w:rPr>
            </w:pPr>
            <w:r w:rsidRPr="00200D70">
              <w:rPr>
                <w:rFonts w:cs="Arial"/>
                <w:b/>
                <w:bCs/>
                <w:lang w:val="en-GB"/>
              </w:rPr>
              <w:t>Value</w:t>
            </w:r>
          </w:p>
          <w:p w14:paraId="4061D5AF" w14:textId="77777777" w:rsidR="002F2003" w:rsidRPr="00200D70" w:rsidRDefault="002F2003" w:rsidP="006E1CC2">
            <w:pPr>
              <w:rPr>
                <w:rFonts w:eastAsiaTheme="minorHAnsi" w:cs="Arial"/>
                <w:bCs/>
              </w:rPr>
            </w:pPr>
            <w:r w:rsidRPr="00090C2C">
              <w:rPr>
                <w:rFonts w:cs="Arial"/>
                <w:bCs/>
                <w:sz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4F7CBC" w14:textId="77777777" w:rsidR="002F2003" w:rsidRPr="00200D70" w:rsidRDefault="002F2003" w:rsidP="006E1CC2">
            <w:pPr>
              <w:rPr>
                <w:rFonts w:eastAsiaTheme="minorHAnsi" w:cs="Arial"/>
                <w:b/>
                <w:bCs/>
                <w:lang w:val="en-GB"/>
              </w:rPr>
            </w:pPr>
            <w:r w:rsidRPr="00200D70">
              <w:rPr>
                <w:rFonts w:cs="Arial"/>
                <w:bCs/>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0E9D2" w14:textId="77777777" w:rsidR="002F2003" w:rsidRPr="00200D70" w:rsidRDefault="002F2003" w:rsidP="006E1CC2">
            <w:pPr>
              <w:rPr>
                <w:rFonts w:eastAsiaTheme="minorHAnsi" w:cs="Arial"/>
                <w:color w:val="000000" w:themeColor="text1"/>
              </w:rPr>
            </w:pPr>
            <w:r>
              <w:rPr>
                <w:rFonts w:eastAsiaTheme="minorHAnsi" w:cs="Arial"/>
                <w:color w:val="000000" w:themeColor="text1"/>
              </w:rPr>
              <w:t>0x0000</w:t>
            </w:r>
          </w:p>
        </w:tc>
      </w:tr>
      <w:tr w:rsidR="002F2003" w:rsidRPr="00200D70" w14:paraId="773CD7BD" w14:textId="77777777" w:rsidTr="006E1CC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22182D" w14:textId="77777777" w:rsidR="002F2003" w:rsidRPr="00200D70" w:rsidRDefault="002F2003" w:rsidP="006E1CC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066132" w14:textId="77777777" w:rsidR="002F2003" w:rsidRPr="00200D70" w:rsidRDefault="002F2003" w:rsidP="006E1CC2">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CB95C1" w14:textId="77777777" w:rsidR="002F2003" w:rsidRPr="00200D70" w:rsidRDefault="002F2003" w:rsidP="006E1CC2">
            <w:pPr>
              <w:rPr>
                <w:rFonts w:eastAsiaTheme="minorHAnsi" w:cs="Arial"/>
                <w:color w:val="000000" w:themeColor="text1"/>
              </w:rPr>
            </w:pPr>
            <w:r>
              <w:rPr>
                <w:rFonts w:eastAsiaTheme="minorHAnsi" w:cs="Arial"/>
                <w:color w:val="000000" w:themeColor="text1"/>
              </w:rPr>
              <w:t>0xFFFF</w:t>
            </w:r>
          </w:p>
        </w:tc>
      </w:tr>
      <w:tr w:rsidR="002F2003" w:rsidRPr="00200D70" w14:paraId="5F3789C1" w14:textId="77777777" w:rsidTr="006E1CC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2D6A90" w14:textId="77777777" w:rsidR="002F2003" w:rsidRPr="00200D70" w:rsidRDefault="002F2003" w:rsidP="006E1CC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5E0EBA" w14:textId="77777777" w:rsidR="002F2003" w:rsidRPr="00200D70" w:rsidRDefault="002F2003" w:rsidP="006E1CC2">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67A526" w14:textId="77777777" w:rsidR="002F2003" w:rsidRPr="00200D70" w:rsidRDefault="002F2003" w:rsidP="006E1CC2">
            <w:pPr>
              <w:rPr>
                <w:rFonts w:eastAsiaTheme="minorHAnsi" w:cs="Arial"/>
                <w:color w:val="000000" w:themeColor="text1"/>
              </w:rPr>
            </w:pPr>
            <w:r>
              <w:rPr>
                <w:rFonts w:eastAsiaTheme="minorHAnsi" w:cs="Arial"/>
                <w:color w:val="000000" w:themeColor="text1"/>
              </w:rPr>
              <w:t>0x1</w:t>
            </w:r>
          </w:p>
        </w:tc>
      </w:tr>
      <w:tr w:rsidR="002F2003" w:rsidRPr="00200D70" w14:paraId="1D790E21" w14:textId="77777777" w:rsidTr="006E1CC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ACA121" w14:textId="77777777" w:rsidR="002F2003" w:rsidRPr="00200D70" w:rsidRDefault="002F2003" w:rsidP="006E1CC2">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AE5E09" w14:textId="77777777" w:rsidR="002F2003" w:rsidRPr="00200D70" w:rsidRDefault="002F2003" w:rsidP="006E1CC2">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5A3A3E" w14:textId="77777777" w:rsidR="002F2003" w:rsidRPr="00200D70" w:rsidRDefault="002F2003" w:rsidP="006E1CC2">
            <w:pPr>
              <w:rPr>
                <w:rFonts w:eastAsiaTheme="minorHAnsi" w:cs="Arial"/>
                <w:color w:val="000000" w:themeColor="text1"/>
              </w:rPr>
            </w:pPr>
            <w:r>
              <w:rPr>
                <w:rFonts w:eastAsiaTheme="minorHAnsi" w:cs="Arial"/>
                <w:color w:val="000000" w:themeColor="text1"/>
              </w:rPr>
              <w:t>None</w:t>
            </w:r>
          </w:p>
        </w:tc>
      </w:tr>
      <w:tr w:rsidR="002F2003" w:rsidRPr="00200D70" w14:paraId="5B96B688"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1FC4E8"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D1C59C" w14:textId="77777777" w:rsidR="002F2003" w:rsidRPr="00200D70" w:rsidRDefault="002F2003" w:rsidP="006E1CC2">
            <w:pPr>
              <w:rPr>
                <w:rFonts w:eastAsiaTheme="minorHAnsi" w:cs="Arial"/>
                <w:color w:val="000000" w:themeColor="text1"/>
              </w:rPr>
            </w:pPr>
          </w:p>
        </w:tc>
      </w:tr>
    </w:tbl>
    <w:p w14:paraId="3FE55679" w14:textId="77777777" w:rsidR="002F2003" w:rsidRDefault="002F2003" w:rsidP="002F2003"/>
    <w:p w14:paraId="5C333C58" w14:textId="77777777" w:rsidR="002F2003" w:rsidRPr="000371E0" w:rsidRDefault="002F2003" w:rsidP="002F2003">
      <w:pPr>
        <w:pStyle w:val="RELogSignal"/>
        <w:shd w:val="clear" w:color="auto" w:fill="F2F2F2" w:themeFill="background1" w:themeFillShade="F2"/>
      </w:pPr>
      <w:r>
        <w:t xml:space="preserve"> </w:t>
      </w:r>
      <w:bookmarkStart w:id="230" w:name="_bef0308dbb462d28a861bd83368d80b6"/>
      <w:proofErr w:type="spellStart"/>
      <w:r>
        <w:t>OperationCode</w:t>
      </w:r>
      <w:bookmarkEnd w:id="230"/>
      <w:proofErr w:type="spellEnd"/>
    </w:p>
    <w:p w14:paraId="349ED463" w14:textId="77777777" w:rsidR="002F2003" w:rsidRPr="00200D70" w:rsidRDefault="002F2003" w:rsidP="002F2003">
      <w:pPr>
        <w:rPr>
          <w:rFonts w:cs="Arial"/>
        </w:rPr>
      </w:pPr>
      <w:r>
        <w:rPr>
          <w:rFonts w:cs="Arial"/>
        </w:rPr>
        <w:t xml:space="preserve">Determines which operation the Profile Setting Server is requested to execute. Depending on the operation code, the following signals could contain </w:t>
      </w:r>
      <w:proofErr w:type="gramStart"/>
      <w:r>
        <w:rPr>
          <w:rFonts w:cs="Arial"/>
        </w:rPr>
        <w:t>more or less data</w:t>
      </w:r>
      <w:proofErr w:type="gramEnd"/>
      <w:r>
        <w:rPr>
          <w:rFonts w:cs="Arial"/>
        </w:rPr>
        <w:t>.</w:t>
      </w:r>
    </w:p>
    <w:p w14:paraId="4C469A54" w14:textId="77777777" w:rsidR="002F2003" w:rsidRPr="00200D70" w:rsidRDefault="002F2003" w:rsidP="002F2003">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F2003" w:rsidRPr="00200D70" w14:paraId="097729B0"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9B637A" w14:textId="77777777" w:rsidR="002F2003" w:rsidRPr="00200D70" w:rsidRDefault="002F2003" w:rsidP="006E1CC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442CCB" w14:textId="77777777" w:rsidR="002F2003" w:rsidRPr="00320989" w:rsidRDefault="002F2003" w:rsidP="006E1CC2">
            <w:pPr>
              <w:pStyle w:val="scriptNormal"/>
              <w:rPr>
                <w:color w:val="auto"/>
              </w:rPr>
            </w:pPr>
            <w:r>
              <w:rPr>
                <w:color w:val="auto"/>
              </w:rPr>
              <w:t>QM</w:t>
            </w:r>
          </w:p>
        </w:tc>
      </w:tr>
      <w:tr w:rsidR="002F2003" w:rsidRPr="00200D70" w14:paraId="2B48C2D9"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86F26B"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0ED687" w14:textId="77777777" w:rsidR="002F2003" w:rsidRPr="00200D70" w:rsidRDefault="002F2003" w:rsidP="006E1CC2">
            <w:pPr>
              <w:rPr>
                <w:rFonts w:eastAsiaTheme="minorHAnsi" w:cs="Arial"/>
                <w:color w:val="000000" w:themeColor="text1"/>
              </w:rPr>
            </w:pPr>
            <w:r>
              <w:rPr>
                <w:rFonts w:eastAsiaTheme="minorHAnsi" w:cs="Arial"/>
                <w:color w:val="000000" w:themeColor="text1"/>
              </w:rPr>
              <w:t>Discrete</w:t>
            </w:r>
          </w:p>
        </w:tc>
      </w:tr>
      <w:tr w:rsidR="002F2003" w:rsidRPr="00200D70" w14:paraId="277475B8" w14:textId="77777777" w:rsidTr="006E1CC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67D574" w14:textId="77777777" w:rsidR="002F2003" w:rsidRPr="00200D70" w:rsidRDefault="002F2003" w:rsidP="006E1CC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2F2003" w:rsidRPr="00200D70" w14:paraId="43E2AA67" w14:textId="77777777" w:rsidTr="006E1CC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39D4DE9F" w14:textId="77777777" w:rsidR="002F2003" w:rsidRPr="00200D70" w:rsidRDefault="002F2003" w:rsidP="006E1CC2">
            <w:pPr>
              <w:rPr>
                <w:rFonts w:cs="Arial"/>
                <w:b/>
                <w:bCs/>
                <w:lang w:val="en-GB"/>
              </w:rPr>
            </w:pPr>
            <w:r w:rsidRPr="00200D70">
              <w:rPr>
                <w:rFonts w:cs="Arial"/>
                <w:b/>
                <w:bCs/>
                <w:lang w:val="en-GB"/>
              </w:rPr>
              <w:t>Value</w:t>
            </w:r>
          </w:p>
          <w:p w14:paraId="366D5E3E" w14:textId="77777777" w:rsidR="002F2003" w:rsidRPr="00200D70" w:rsidRDefault="002F2003" w:rsidP="006E1CC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C53A41" w14:textId="77777777" w:rsidR="002F2003" w:rsidRPr="00BE13C2" w:rsidRDefault="002F2003" w:rsidP="006E1CC2">
            <w:pPr>
              <w:rPr>
                <w:rFonts w:eastAsiaTheme="minorHAnsi" w:cs="Arial"/>
                <w:bCs/>
                <w:lang w:val="en-GB"/>
              </w:rPr>
            </w:pPr>
            <w:r>
              <w:rPr>
                <w:rFonts w:eastAsiaTheme="minorHAnsi" w:cs="Arial"/>
                <w:bCs/>
                <w:lang w:val="en-GB"/>
              </w:rPr>
              <w:t>0x00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89F43" w14:textId="77777777" w:rsidR="002F2003" w:rsidRPr="00200D70" w:rsidRDefault="002F2003" w:rsidP="006E1CC2">
            <w:pPr>
              <w:rPr>
                <w:rFonts w:eastAsiaTheme="minorHAnsi" w:cs="Arial"/>
                <w:color w:val="000000" w:themeColor="text1"/>
              </w:rPr>
            </w:pPr>
            <w:r>
              <w:rPr>
                <w:rFonts w:eastAsiaTheme="minorHAnsi" w:cs="Arial"/>
                <w:color w:val="000000" w:themeColor="text1"/>
              </w:rPr>
              <w:t>Reserved</w:t>
            </w:r>
          </w:p>
        </w:tc>
      </w:tr>
      <w:tr w:rsidR="002F2003" w:rsidRPr="00200D70" w14:paraId="27667A1F"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9AFFBD2"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F5C8F4B" w14:textId="77777777" w:rsidR="002F2003" w:rsidRPr="00BE13C2" w:rsidRDefault="002F2003" w:rsidP="006E1CC2">
            <w:pPr>
              <w:rPr>
                <w:rFonts w:eastAsiaTheme="minorHAnsi" w:cs="Arial"/>
                <w:bCs/>
                <w:lang w:val="en-GB"/>
              </w:rPr>
            </w:pPr>
            <w:r>
              <w:rPr>
                <w:rFonts w:eastAsiaTheme="minorHAnsi" w:cs="Arial"/>
                <w:bCs/>
                <w:lang w:val="en-GB"/>
              </w:rPr>
              <w:t>0x01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1E838" w14:textId="77777777" w:rsidR="002F2003" w:rsidRPr="00200D70" w:rsidRDefault="002F2003" w:rsidP="006E1CC2">
            <w:pPr>
              <w:rPr>
                <w:rFonts w:eastAsiaTheme="minorHAnsi" w:cs="Arial"/>
                <w:color w:val="000000" w:themeColor="text1"/>
              </w:rPr>
            </w:pPr>
            <w:r>
              <w:rPr>
                <w:rFonts w:eastAsiaTheme="minorHAnsi" w:cs="Arial"/>
                <w:color w:val="000000" w:themeColor="text1"/>
              </w:rPr>
              <w:t>Query</w:t>
            </w:r>
          </w:p>
        </w:tc>
      </w:tr>
      <w:tr w:rsidR="002F2003" w:rsidRPr="00200D70" w14:paraId="253D51AA"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167BF92"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42D0262" w14:textId="77777777" w:rsidR="002F2003" w:rsidRPr="00BE13C2" w:rsidRDefault="002F2003" w:rsidP="006E1CC2">
            <w:pPr>
              <w:rPr>
                <w:rFonts w:eastAsiaTheme="minorHAnsi" w:cs="Arial"/>
                <w:bCs/>
                <w:lang w:val="en-GB"/>
              </w:rPr>
            </w:pPr>
            <w:r>
              <w:rPr>
                <w:rFonts w:eastAsiaTheme="minorHAnsi" w:cs="Arial"/>
                <w:bCs/>
                <w:lang w:val="en-GB"/>
              </w:rPr>
              <w:t>0x02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121DF" w14:textId="77777777" w:rsidR="002F2003" w:rsidRPr="00200D70" w:rsidRDefault="002F2003" w:rsidP="006E1CC2">
            <w:pPr>
              <w:rPr>
                <w:rFonts w:eastAsiaTheme="minorHAnsi" w:cs="Arial"/>
                <w:color w:val="000000" w:themeColor="text1"/>
              </w:rPr>
            </w:pPr>
            <w:r>
              <w:rPr>
                <w:rFonts w:eastAsiaTheme="minorHAnsi" w:cs="Arial"/>
                <w:color w:val="000000" w:themeColor="text1"/>
              </w:rPr>
              <w:t>Set</w:t>
            </w:r>
          </w:p>
        </w:tc>
      </w:tr>
      <w:tr w:rsidR="002F2003" w:rsidRPr="00200D70" w14:paraId="423FEAF0"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C729EBB"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44039B6" w14:textId="77777777" w:rsidR="002F2003" w:rsidRPr="00BE13C2" w:rsidRDefault="002F2003" w:rsidP="006E1CC2">
            <w:pPr>
              <w:rPr>
                <w:rFonts w:eastAsiaTheme="minorHAnsi" w:cs="Arial"/>
                <w:bCs/>
                <w:lang w:val="en-GB"/>
              </w:rPr>
            </w:pPr>
            <w:r>
              <w:rPr>
                <w:rFonts w:eastAsiaTheme="minorHAnsi" w:cs="Arial"/>
                <w:bCs/>
                <w:lang w:val="en-GB"/>
              </w:rPr>
              <w:t>0x03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2C36B" w14:textId="77777777" w:rsidR="002F2003" w:rsidRPr="00200D70" w:rsidRDefault="002F2003" w:rsidP="006E1CC2">
            <w:pPr>
              <w:rPr>
                <w:rFonts w:eastAsiaTheme="minorHAnsi" w:cs="Arial"/>
                <w:color w:val="000000" w:themeColor="text1"/>
              </w:rPr>
            </w:pPr>
            <w:r>
              <w:rPr>
                <w:rFonts w:eastAsiaTheme="minorHAnsi" w:cs="Arial"/>
                <w:color w:val="000000" w:themeColor="text1"/>
              </w:rPr>
              <w:t>Import</w:t>
            </w:r>
          </w:p>
        </w:tc>
      </w:tr>
      <w:tr w:rsidR="002F2003" w:rsidRPr="00200D70" w14:paraId="7E9BDFB6"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924D7D3"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5787CF1" w14:textId="77777777" w:rsidR="002F2003" w:rsidRPr="00BE13C2" w:rsidRDefault="002F2003" w:rsidP="006E1CC2">
            <w:pPr>
              <w:rPr>
                <w:rFonts w:eastAsiaTheme="minorHAnsi" w:cs="Arial"/>
                <w:bCs/>
                <w:lang w:val="en-GB"/>
              </w:rPr>
            </w:pPr>
            <w:r>
              <w:rPr>
                <w:rFonts w:eastAsiaTheme="minorHAnsi" w:cs="Arial"/>
                <w:bCs/>
                <w:lang w:val="en-GB"/>
              </w:rPr>
              <w:t>0x04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DE15E" w14:textId="77777777" w:rsidR="002F2003" w:rsidRPr="00200D70" w:rsidRDefault="002F2003" w:rsidP="006E1CC2">
            <w:pPr>
              <w:rPr>
                <w:rFonts w:eastAsiaTheme="minorHAnsi" w:cs="Arial"/>
                <w:color w:val="000000" w:themeColor="text1"/>
              </w:rPr>
            </w:pPr>
            <w:r>
              <w:rPr>
                <w:rFonts w:eastAsiaTheme="minorHAnsi" w:cs="Arial"/>
                <w:color w:val="000000" w:themeColor="text1"/>
              </w:rPr>
              <w:t>Export</w:t>
            </w:r>
          </w:p>
        </w:tc>
      </w:tr>
      <w:tr w:rsidR="002F2003" w:rsidRPr="00200D70" w14:paraId="6BC64AF2"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CE24007"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EBF3092" w14:textId="77777777" w:rsidR="002F2003" w:rsidRPr="00BE13C2" w:rsidRDefault="002F2003" w:rsidP="006E1CC2">
            <w:pPr>
              <w:rPr>
                <w:rFonts w:eastAsiaTheme="minorHAnsi" w:cs="Arial"/>
                <w:bCs/>
                <w:lang w:val="en-GB"/>
              </w:rPr>
            </w:pPr>
            <w:r>
              <w:rPr>
                <w:rFonts w:eastAsiaTheme="minorHAnsi" w:cs="Arial"/>
                <w:bCs/>
                <w:lang w:val="en-GB"/>
              </w:rPr>
              <w:t>0x05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B73DB0" w14:textId="77777777" w:rsidR="002F2003" w:rsidRPr="00200D70" w:rsidRDefault="002F2003" w:rsidP="006E1CC2">
            <w:pPr>
              <w:rPr>
                <w:rFonts w:eastAsiaTheme="minorHAnsi" w:cs="Arial"/>
                <w:color w:val="000000" w:themeColor="text1"/>
              </w:rPr>
            </w:pPr>
            <w:r>
              <w:rPr>
                <w:rFonts w:eastAsiaTheme="minorHAnsi" w:cs="Arial"/>
                <w:color w:val="000000" w:themeColor="text1"/>
              </w:rPr>
              <w:t>Copy</w:t>
            </w:r>
          </w:p>
        </w:tc>
      </w:tr>
      <w:tr w:rsidR="002F2003" w:rsidRPr="00200D70" w14:paraId="179D7CD3" w14:textId="77777777" w:rsidTr="006E1CC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1362717"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5867CE5" w14:textId="77777777" w:rsidR="002F2003" w:rsidRDefault="002F2003" w:rsidP="006E1CC2">
            <w:pPr>
              <w:rPr>
                <w:rFonts w:eastAsiaTheme="minorHAnsi" w:cs="Arial"/>
                <w:bCs/>
                <w:lang w:val="en-GB"/>
              </w:rPr>
            </w:pPr>
            <w:r>
              <w:rPr>
                <w:rFonts w:eastAsiaTheme="minorHAnsi" w:cs="Arial"/>
                <w:bCs/>
                <w:lang w:val="en-GB"/>
              </w:rPr>
              <w:t>0x06 – 0xFF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20103" w14:textId="77777777" w:rsidR="002F2003" w:rsidRDefault="002F2003" w:rsidP="006E1CC2">
            <w:pPr>
              <w:rPr>
                <w:rFonts w:eastAsiaTheme="minorHAnsi" w:cs="Arial"/>
                <w:color w:val="000000" w:themeColor="text1"/>
              </w:rPr>
            </w:pPr>
            <w:r>
              <w:rPr>
                <w:rFonts w:eastAsiaTheme="minorHAnsi" w:cs="Arial"/>
                <w:color w:val="000000" w:themeColor="text1"/>
              </w:rPr>
              <w:t>Reserved</w:t>
            </w:r>
          </w:p>
        </w:tc>
      </w:tr>
      <w:tr w:rsidR="002F2003" w:rsidRPr="00200D70" w14:paraId="6EB8E32E"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CA6EFD"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10AC8F" w14:textId="77777777" w:rsidR="002F2003" w:rsidRPr="00200D70" w:rsidRDefault="002F2003" w:rsidP="006E1CC2">
            <w:pPr>
              <w:rPr>
                <w:rFonts w:eastAsiaTheme="minorHAnsi" w:cs="Arial"/>
                <w:color w:val="000000" w:themeColor="text1"/>
              </w:rPr>
            </w:pPr>
          </w:p>
        </w:tc>
      </w:tr>
    </w:tbl>
    <w:p w14:paraId="45F057DE" w14:textId="77777777" w:rsidR="002F2003" w:rsidRDefault="002F2003" w:rsidP="002F2003"/>
    <w:p w14:paraId="3067B8BD" w14:textId="77777777" w:rsidR="002F2003" w:rsidRPr="000371E0" w:rsidRDefault="002F2003" w:rsidP="002F2003">
      <w:pPr>
        <w:pStyle w:val="RELogSignal"/>
        <w:shd w:val="clear" w:color="auto" w:fill="F2F2F2" w:themeFill="background1" w:themeFillShade="F2"/>
      </w:pPr>
      <w:r>
        <w:t xml:space="preserve"> </w:t>
      </w:r>
      <w:bookmarkStart w:id="231" w:name="_38e4377d355042fcbc255a263fdd2506"/>
      <w:proofErr w:type="spellStart"/>
      <w:r>
        <w:t>PersIndex</w:t>
      </w:r>
      <w:bookmarkEnd w:id="231"/>
      <w:proofErr w:type="spellEnd"/>
    </w:p>
    <w:p w14:paraId="16270361" w14:textId="77777777" w:rsidR="002F2003" w:rsidRDefault="002F2003" w:rsidP="002F2003">
      <w:pPr>
        <w:rPr>
          <w:rFonts w:cs="Arial"/>
        </w:rPr>
      </w:pPr>
      <w:r>
        <w:rPr>
          <w:rFonts w:cs="Arial"/>
        </w:rPr>
        <w:t>Determines the profile number that the Profile Setting Server needs to execute an operation on.</w:t>
      </w:r>
    </w:p>
    <w:p w14:paraId="71B9561C" w14:textId="77777777" w:rsidR="002F2003" w:rsidRDefault="002F2003" w:rsidP="002F2003">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F2003" w:rsidRPr="00320989" w14:paraId="55979C7A"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296103" w14:textId="77777777" w:rsidR="002F2003" w:rsidRPr="00200D70" w:rsidRDefault="002F2003" w:rsidP="006E1CC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7B9F35" w14:textId="77777777" w:rsidR="002F2003" w:rsidRPr="00320989" w:rsidRDefault="002F2003" w:rsidP="006E1CC2">
            <w:pPr>
              <w:pStyle w:val="scriptNormal"/>
              <w:rPr>
                <w:color w:val="auto"/>
              </w:rPr>
            </w:pPr>
            <w:r>
              <w:rPr>
                <w:color w:val="auto"/>
              </w:rPr>
              <w:t>QM</w:t>
            </w:r>
          </w:p>
        </w:tc>
      </w:tr>
      <w:tr w:rsidR="002F2003" w:rsidRPr="00200D70" w14:paraId="2029E901"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5AE790"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7240BA" w14:textId="77777777" w:rsidR="002F2003" w:rsidRPr="00200D70" w:rsidRDefault="002F2003" w:rsidP="006E1CC2">
            <w:pPr>
              <w:rPr>
                <w:rFonts w:eastAsiaTheme="minorHAnsi" w:cs="Arial"/>
                <w:color w:val="000000" w:themeColor="text1"/>
              </w:rPr>
            </w:pPr>
            <w:r>
              <w:rPr>
                <w:rFonts w:eastAsiaTheme="minorHAnsi" w:cs="Arial"/>
                <w:color w:val="000000" w:themeColor="text1"/>
              </w:rPr>
              <w:t>Discrete</w:t>
            </w:r>
          </w:p>
        </w:tc>
      </w:tr>
      <w:tr w:rsidR="002F2003" w:rsidRPr="00200D70" w14:paraId="60064F42" w14:textId="77777777" w:rsidTr="006E1CC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2DC7F25" w14:textId="77777777" w:rsidR="002F2003" w:rsidRPr="00200D70" w:rsidRDefault="002F2003" w:rsidP="006E1CC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2F2003" w:rsidRPr="00200D70" w14:paraId="233AB400" w14:textId="77777777" w:rsidTr="006E1CC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6D1B863F" w14:textId="77777777" w:rsidR="002F2003" w:rsidRPr="00200D70" w:rsidRDefault="002F2003" w:rsidP="006E1CC2">
            <w:pPr>
              <w:rPr>
                <w:rFonts w:cs="Arial"/>
                <w:b/>
                <w:bCs/>
                <w:lang w:val="en-GB"/>
              </w:rPr>
            </w:pPr>
            <w:r w:rsidRPr="00200D70">
              <w:rPr>
                <w:rFonts w:cs="Arial"/>
                <w:b/>
                <w:bCs/>
                <w:lang w:val="en-GB"/>
              </w:rPr>
              <w:t>Value</w:t>
            </w:r>
          </w:p>
          <w:p w14:paraId="53FA059D" w14:textId="77777777" w:rsidR="002F2003" w:rsidRPr="00200D70" w:rsidRDefault="002F2003" w:rsidP="006E1CC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B63313" w14:textId="77777777" w:rsidR="002F2003" w:rsidRPr="00BE13C2" w:rsidRDefault="002F2003" w:rsidP="006E1CC2">
            <w:pPr>
              <w:rPr>
                <w:rFonts w:eastAsiaTheme="minorHAnsi" w:cs="Arial"/>
                <w:bCs/>
                <w:lang w:val="en-GB"/>
              </w:rPr>
            </w:pPr>
            <w:r>
              <w:rPr>
                <w:rFonts w:eastAsiaTheme="minorHAnsi" w:cs="Arial"/>
                <w:bCs/>
                <w:lang w:val="en-GB"/>
              </w:rPr>
              <w:t>0x00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D22DFB" w14:textId="77777777" w:rsidR="002F2003" w:rsidRPr="00200D70" w:rsidRDefault="002F2003" w:rsidP="006E1CC2">
            <w:pPr>
              <w:rPr>
                <w:rFonts w:eastAsiaTheme="minorHAnsi" w:cs="Arial"/>
                <w:color w:val="000000" w:themeColor="text1"/>
              </w:rPr>
            </w:pPr>
            <w:r>
              <w:rPr>
                <w:rFonts w:eastAsiaTheme="minorHAnsi" w:cs="Arial"/>
                <w:color w:val="000000" w:themeColor="text1"/>
              </w:rPr>
              <w:t>Pers1</w:t>
            </w:r>
          </w:p>
        </w:tc>
      </w:tr>
      <w:tr w:rsidR="002F2003" w:rsidRPr="00200D70" w14:paraId="71CFE997"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E183839"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2319C7B" w14:textId="77777777" w:rsidR="002F2003" w:rsidRPr="00BE13C2" w:rsidRDefault="002F2003" w:rsidP="006E1CC2">
            <w:pPr>
              <w:rPr>
                <w:rFonts w:eastAsiaTheme="minorHAnsi" w:cs="Arial"/>
                <w:bCs/>
                <w:lang w:val="en-GB"/>
              </w:rPr>
            </w:pPr>
            <w:r>
              <w:rPr>
                <w:rFonts w:eastAsiaTheme="minorHAnsi" w:cs="Arial"/>
                <w:bCs/>
                <w:lang w:val="en-GB"/>
              </w:rPr>
              <w:t>0x01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4CCFE1" w14:textId="77777777" w:rsidR="002F2003" w:rsidRPr="00200D70" w:rsidRDefault="002F2003" w:rsidP="006E1CC2">
            <w:pPr>
              <w:rPr>
                <w:rFonts w:eastAsiaTheme="minorHAnsi" w:cs="Arial"/>
                <w:color w:val="000000" w:themeColor="text1"/>
              </w:rPr>
            </w:pPr>
            <w:r>
              <w:rPr>
                <w:rFonts w:eastAsiaTheme="minorHAnsi" w:cs="Arial"/>
                <w:color w:val="000000" w:themeColor="text1"/>
              </w:rPr>
              <w:t>Pers2</w:t>
            </w:r>
          </w:p>
        </w:tc>
      </w:tr>
      <w:tr w:rsidR="002F2003" w:rsidRPr="00200D70" w14:paraId="29EAEFF6"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041338D"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0637F10" w14:textId="77777777" w:rsidR="002F2003" w:rsidRPr="00BE13C2" w:rsidRDefault="002F2003" w:rsidP="006E1CC2">
            <w:pPr>
              <w:rPr>
                <w:rFonts w:eastAsiaTheme="minorHAnsi" w:cs="Arial"/>
                <w:bCs/>
                <w:lang w:val="en-GB"/>
              </w:rPr>
            </w:pPr>
            <w:r>
              <w:rPr>
                <w:rFonts w:eastAsiaTheme="minorHAnsi" w:cs="Arial"/>
                <w:bCs/>
                <w:lang w:val="en-GB"/>
              </w:rPr>
              <w:t>0x02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0E76A9" w14:textId="77777777" w:rsidR="002F2003" w:rsidRPr="00200D70" w:rsidRDefault="002F2003" w:rsidP="006E1CC2">
            <w:pPr>
              <w:rPr>
                <w:rFonts w:eastAsiaTheme="minorHAnsi" w:cs="Arial"/>
                <w:color w:val="000000" w:themeColor="text1"/>
              </w:rPr>
            </w:pPr>
            <w:r>
              <w:rPr>
                <w:rFonts w:eastAsiaTheme="minorHAnsi" w:cs="Arial"/>
                <w:color w:val="000000" w:themeColor="text1"/>
              </w:rPr>
              <w:t>Pers3</w:t>
            </w:r>
          </w:p>
        </w:tc>
      </w:tr>
      <w:tr w:rsidR="002F2003" w:rsidRPr="00200D70" w14:paraId="238B645F"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5047D8B"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8511AC9" w14:textId="77777777" w:rsidR="002F2003" w:rsidRPr="00BE13C2" w:rsidRDefault="002F2003" w:rsidP="006E1CC2">
            <w:pPr>
              <w:rPr>
                <w:rFonts w:eastAsiaTheme="minorHAnsi" w:cs="Arial"/>
                <w:bCs/>
                <w:lang w:val="en-GB"/>
              </w:rPr>
            </w:pPr>
            <w:r>
              <w:rPr>
                <w:rFonts w:eastAsiaTheme="minorHAnsi" w:cs="Arial"/>
                <w:bCs/>
                <w:lang w:val="en-GB"/>
              </w:rPr>
              <w:t>0x03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7D49F7" w14:textId="77777777" w:rsidR="002F2003" w:rsidRPr="00200D70" w:rsidRDefault="002F2003" w:rsidP="006E1CC2">
            <w:pPr>
              <w:rPr>
                <w:rFonts w:eastAsiaTheme="minorHAnsi" w:cs="Arial"/>
                <w:color w:val="000000" w:themeColor="text1"/>
              </w:rPr>
            </w:pPr>
            <w:r>
              <w:rPr>
                <w:rFonts w:eastAsiaTheme="minorHAnsi" w:cs="Arial"/>
                <w:color w:val="000000" w:themeColor="text1"/>
              </w:rPr>
              <w:t>Pers4</w:t>
            </w:r>
          </w:p>
        </w:tc>
      </w:tr>
      <w:tr w:rsidR="002F2003" w:rsidRPr="00200D70" w14:paraId="241CB6C0" w14:textId="77777777" w:rsidTr="006E1CC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596499C"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192A8E1" w14:textId="77777777" w:rsidR="002F2003" w:rsidRPr="00BE13C2" w:rsidRDefault="002F2003" w:rsidP="006E1CC2">
            <w:pPr>
              <w:rPr>
                <w:rFonts w:eastAsiaTheme="minorHAnsi" w:cs="Arial"/>
                <w:bCs/>
                <w:lang w:val="en-GB"/>
              </w:rPr>
            </w:pPr>
            <w:r>
              <w:rPr>
                <w:rFonts w:eastAsiaTheme="minorHAnsi" w:cs="Arial"/>
                <w:bCs/>
                <w:lang w:val="en-GB"/>
              </w:rPr>
              <w:t>0x04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65BD51" w14:textId="77777777" w:rsidR="002F2003" w:rsidRPr="00200D70" w:rsidRDefault="002F2003" w:rsidP="006E1CC2">
            <w:pPr>
              <w:rPr>
                <w:rFonts w:eastAsiaTheme="minorHAnsi" w:cs="Arial"/>
                <w:color w:val="000000" w:themeColor="text1"/>
              </w:rPr>
            </w:pPr>
            <w:r>
              <w:rPr>
                <w:rFonts w:eastAsiaTheme="minorHAnsi" w:cs="Arial"/>
                <w:color w:val="000000" w:themeColor="text1"/>
              </w:rPr>
              <w:t>Vehicle</w:t>
            </w:r>
          </w:p>
        </w:tc>
      </w:tr>
      <w:tr w:rsidR="002F2003" w:rsidRPr="00200D70" w14:paraId="1F595D57" w14:textId="77777777" w:rsidTr="006E1CC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7C9BB3EB" w14:textId="77777777" w:rsidR="002F2003" w:rsidRPr="00200D70" w:rsidRDefault="002F2003" w:rsidP="006E1CC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C524C35" w14:textId="77777777" w:rsidR="002F2003" w:rsidRPr="00BE13C2" w:rsidRDefault="002F2003" w:rsidP="006E1CC2">
            <w:pPr>
              <w:rPr>
                <w:rFonts w:eastAsiaTheme="minorHAnsi" w:cs="Arial"/>
                <w:bCs/>
                <w:lang w:val="en-GB"/>
              </w:rPr>
            </w:pPr>
            <w:r>
              <w:rPr>
                <w:rFonts w:eastAsiaTheme="minorHAnsi" w:cs="Arial"/>
                <w:bCs/>
                <w:lang w:val="en-GB"/>
              </w:rPr>
              <w:t>0x05 – 0xFF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42879C" w14:textId="77777777" w:rsidR="002F2003" w:rsidRPr="00200D70" w:rsidRDefault="002F2003" w:rsidP="006E1CC2">
            <w:pPr>
              <w:rPr>
                <w:rFonts w:eastAsiaTheme="minorHAnsi" w:cs="Arial"/>
                <w:color w:val="000000" w:themeColor="text1"/>
              </w:rPr>
            </w:pPr>
            <w:r>
              <w:rPr>
                <w:rFonts w:eastAsiaTheme="minorHAnsi" w:cs="Arial"/>
                <w:color w:val="000000" w:themeColor="text1"/>
              </w:rPr>
              <w:t>Reserved</w:t>
            </w:r>
          </w:p>
        </w:tc>
      </w:tr>
      <w:tr w:rsidR="002F2003" w:rsidRPr="00200D70" w14:paraId="2744F988" w14:textId="77777777" w:rsidTr="006E1CC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5E9B36" w14:textId="77777777" w:rsidR="002F2003" w:rsidRPr="00200D70" w:rsidRDefault="002F2003" w:rsidP="006E1CC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7540D5" w14:textId="77777777" w:rsidR="002F2003" w:rsidRPr="00200D70" w:rsidRDefault="002F2003" w:rsidP="006E1CC2">
            <w:pPr>
              <w:rPr>
                <w:rFonts w:eastAsiaTheme="minorHAnsi" w:cs="Arial"/>
                <w:color w:val="000000" w:themeColor="text1"/>
              </w:rPr>
            </w:pPr>
          </w:p>
        </w:tc>
      </w:tr>
    </w:tbl>
    <w:p w14:paraId="5CE83885" w14:textId="77777777" w:rsidR="001F5E54" w:rsidRDefault="001F5E54" w:rsidP="001F5E54"/>
    <w:p w14:paraId="58208384" w14:textId="77777777" w:rsidR="00584E2D" w:rsidRDefault="00584E2D" w:rsidP="00584E2D">
      <w:pPr>
        <w:pStyle w:val="Heading3"/>
        <w:rPr>
          <w:lang w:val="en-GB"/>
        </w:rPr>
      </w:pPr>
      <w:bookmarkStart w:id="232" w:name="_Toc6466559"/>
      <w:bookmarkStart w:id="233" w:name="_Ref531353665"/>
      <w:r w:rsidRPr="00584E2D">
        <w:rPr>
          <w:lang w:val="en-GB"/>
        </w:rPr>
        <w:t>Logical Parameters</w:t>
      </w:r>
      <w:bookmarkEnd w:id="232"/>
      <w:bookmarkEnd w:id="233"/>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83"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234" w:name="_Toc6466560"/>
      <w:r>
        <w:rPr>
          <w:lang w:val="en-GB"/>
        </w:rPr>
        <w:t>Encoding</w:t>
      </w:r>
      <w:r w:rsidR="00584E2D" w:rsidRPr="00584E2D">
        <w:rPr>
          <w:lang w:val="en-GB"/>
        </w:rPr>
        <w:t xml:space="preserve"> Types</w:t>
      </w:r>
      <w:bookmarkEnd w:id="234"/>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84"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235" w:name="_Toc6466561"/>
      <w:r>
        <w:t>Glossary</w:t>
      </w:r>
      <w:bookmarkEnd w:id="235"/>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85" w:history="1">
        <w:r w:rsidRPr="000F5F82">
          <w:rPr>
            <w:rStyle w:val="SubtleEmphasis"/>
            <w:color w:val="0000FF"/>
          </w:rPr>
          <w:t>RE Glossary</w:t>
        </w:r>
      </w:hyperlink>
    </w:p>
    <w:p w14:paraId="39339A95" w14:textId="069CDC23" w:rsidR="00A92B2F" w:rsidRDefault="00A92B2F" w:rsidP="00B4449D">
      <w:pPr>
        <w:pStyle w:val="Heading3"/>
      </w:pPr>
      <w:bookmarkStart w:id="236" w:name="_Toc6466562"/>
      <w:bookmarkStart w:id="237" w:name="_Toc534968182"/>
      <w:bookmarkStart w:id="238" w:name="_Toc529191288"/>
      <w:r>
        <w:t>Definitions</w:t>
      </w:r>
      <w:bookmarkEnd w:id="236"/>
      <w:bookmarkEnd w:id="237"/>
      <w:bookmarkEnd w:id="238"/>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86"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Feature Number</w:t>
            </w:r>
          </w:p>
        </w:tc>
        <w:tc>
          <w:tcPr>
            <w:tcW w:w="8222" w:type="dxa"/>
          </w:tcPr>
          <w:p w14:paraId="112F66C6" w14:textId="77777777" w:rsidR="00A92B2F" w:rsidRDefault="00A92B2F" w:rsidP="007C45F4">
            <w:r>
              <w:t>A hexadecimal value assigned to a profile setting. This was established by the Feature Based Message Protocol (FBMP) and is used by PPP to create a common understanding of what the profile settings are between vehicles.</w:t>
            </w:r>
          </w:p>
        </w:tc>
      </w:tr>
      <w:tr w:rsidR="00A92B2F" w:rsidRPr="007C20FA" w14:paraId="293E785C" w14:textId="77777777" w:rsidTr="007C45F4">
        <w:tc>
          <w:tcPr>
            <w:tcW w:w="2268" w:type="dxa"/>
          </w:tcPr>
          <w:p w14:paraId="53CD1EBB" w14:textId="77777777" w:rsidR="00A92B2F" w:rsidRPr="007C20FA" w:rsidRDefault="00A92B2F" w:rsidP="007C45F4">
            <w:r>
              <w:t>Feature Value</w:t>
            </w:r>
          </w:p>
        </w:tc>
        <w:tc>
          <w:tcPr>
            <w:tcW w:w="8222" w:type="dxa"/>
          </w:tcPr>
          <w:p w14:paraId="7F20D2A8" w14:textId="77777777" w:rsidR="00A92B2F" w:rsidRDefault="00A92B2F" w:rsidP="007C45F4">
            <w:r>
              <w:t>Determine the status of the active setting. For example, Easy Entry/Exit can be configured ON or OFF or a profile, the feature value can be either ON 0x01 or OFF 0x00.</w:t>
            </w:r>
          </w:p>
        </w:tc>
      </w:tr>
      <w:tr w:rsidR="00A92B2F" w:rsidRPr="007C20FA" w14:paraId="1605F699" w14:textId="77777777" w:rsidTr="007C45F4">
        <w:tc>
          <w:tcPr>
            <w:tcW w:w="2268" w:type="dxa"/>
          </w:tcPr>
          <w:p w14:paraId="5C9C28AD" w14:textId="77777777" w:rsidR="00A92B2F" w:rsidRPr="007C20FA" w:rsidRDefault="00A92B2F" w:rsidP="007C45F4">
            <w:r>
              <w:t>FTTI</w:t>
            </w:r>
          </w:p>
        </w:tc>
        <w:tc>
          <w:tcPr>
            <w:tcW w:w="8222" w:type="dxa"/>
          </w:tcPr>
          <w:p w14:paraId="6DD16B15" w14:textId="77777777" w:rsidR="00A92B2F" w:rsidRDefault="00A92B2F" w:rsidP="007C45F4">
            <w:r>
              <w:t>Fault Tolerance Time Interval</w:t>
            </w:r>
          </w:p>
        </w:tc>
      </w:tr>
      <w:tr w:rsidR="00A92B2F" w:rsidRPr="007C20FA" w14:paraId="6B439F1F" w14:textId="77777777" w:rsidTr="007C45F4">
        <w:tc>
          <w:tcPr>
            <w:tcW w:w="2268" w:type="dxa"/>
          </w:tcPr>
          <w:p w14:paraId="7DD209B2" w14:textId="77777777" w:rsidR="00A92B2F" w:rsidRPr="007C20FA" w:rsidRDefault="00A92B2F" w:rsidP="007C45F4">
            <w:r>
              <w:t>HMI Client</w:t>
            </w:r>
          </w:p>
        </w:tc>
        <w:tc>
          <w:tcPr>
            <w:tcW w:w="8222" w:type="dxa"/>
          </w:tcPr>
          <w:p w14:paraId="7DCAE1C1" w14:textId="77777777" w:rsidR="00A92B2F" w:rsidRDefault="00A92B2F" w:rsidP="007C45F4">
            <w:r>
              <w:t>The technology used to display a profile setting's current status to the user. Example, radio stations are displayed to the customer using the SYNC screen as an HMI client, but the stations are stored in the Audio Head Unit.</w:t>
            </w:r>
          </w:p>
        </w:tc>
      </w:tr>
      <w:tr w:rsidR="00A92B2F" w:rsidRPr="007C20FA" w14:paraId="5248805E" w14:textId="77777777" w:rsidTr="007C45F4">
        <w:tc>
          <w:tcPr>
            <w:tcW w:w="2268" w:type="dxa"/>
          </w:tcPr>
          <w:p w14:paraId="1C3C6BC3" w14:textId="77777777" w:rsidR="00A92B2F" w:rsidRPr="007C20FA" w:rsidRDefault="00A92B2F" w:rsidP="007C45F4">
            <w:r>
              <w:t>Pers Index</w:t>
            </w:r>
          </w:p>
        </w:tc>
        <w:tc>
          <w:tcPr>
            <w:tcW w:w="8222" w:type="dxa"/>
          </w:tcPr>
          <w:p w14:paraId="54FEE949" w14:textId="77777777" w:rsidR="00A92B2F" w:rsidRDefault="00A92B2F" w:rsidP="007C45F4">
            <w:r>
              <w:t>The index number provided to a profile in the vehicle. This helps determine which profile is activated throughout the vehicle.</w:t>
            </w:r>
          </w:p>
        </w:tc>
      </w:tr>
      <w:tr w:rsidR="00A92B2F" w:rsidRPr="007C20FA" w14:paraId="0E16666E" w14:textId="77777777" w:rsidTr="007C45F4">
        <w:tc>
          <w:tcPr>
            <w:tcW w:w="2268" w:type="dxa"/>
          </w:tcPr>
          <w:p w14:paraId="427170BD" w14:textId="77777777" w:rsidR="00A92B2F" w:rsidRPr="007C20FA" w:rsidRDefault="00A92B2F" w:rsidP="007C45F4">
            <w:r>
              <w:t>PPP</w:t>
            </w:r>
          </w:p>
        </w:tc>
        <w:tc>
          <w:tcPr>
            <w:tcW w:w="8222" w:type="dxa"/>
          </w:tcPr>
          <w:p w14:paraId="14FECD4B" w14:textId="77777777" w:rsidR="00A92B2F" w:rsidRDefault="00A92B2F" w:rsidP="007C45F4">
            <w:r>
              <w:t>Personal and Portable Profiles</w:t>
            </w:r>
          </w:p>
        </w:tc>
      </w:tr>
      <w:tr w:rsidR="00A92B2F" w:rsidRPr="007C20FA" w14:paraId="5D930B4A" w14:textId="77777777" w:rsidTr="007C45F4">
        <w:tc>
          <w:tcPr>
            <w:tcW w:w="2268" w:type="dxa"/>
          </w:tcPr>
          <w:p w14:paraId="0C643593" w14:textId="77777777" w:rsidR="00A92B2F" w:rsidRPr="007C20FA" w:rsidRDefault="00A92B2F" w:rsidP="007C45F4">
            <w:r>
              <w:t>Profile Setting Servers</w:t>
            </w:r>
          </w:p>
        </w:tc>
        <w:tc>
          <w:tcPr>
            <w:tcW w:w="8222" w:type="dxa"/>
          </w:tcPr>
          <w:p w14:paraId="7B67F0EF" w14:textId="77777777" w:rsidR="00A92B2F" w:rsidRDefault="00A92B2F" w:rsidP="007C45F4">
            <w:r>
              <w:t>The Profile Setting Server logical block is a generic term for any vehicle module that owns the execution and storage of profile settings.</w:t>
            </w:r>
          </w:p>
        </w:tc>
      </w:tr>
      <w:tr w:rsidR="00A92B2F" w:rsidRPr="007C20FA" w14:paraId="7375A4AA" w14:textId="77777777" w:rsidTr="007C45F4">
        <w:tc>
          <w:tcPr>
            <w:tcW w:w="2268" w:type="dxa"/>
          </w:tcPr>
          <w:p w14:paraId="6D25097F" w14:textId="77777777" w:rsidR="00A92B2F" w:rsidRPr="007C20FA" w:rsidRDefault="00A92B2F" w:rsidP="007C45F4">
            <w:r>
              <w:t>Profile Settings</w:t>
            </w:r>
          </w:p>
        </w:tc>
        <w:tc>
          <w:tcPr>
            <w:tcW w:w="8222" w:type="dxa"/>
          </w:tcPr>
          <w:p w14:paraId="40EA3164" w14:textId="77777777" w:rsidR="00A92B2F" w:rsidRDefault="00A92B2F" w:rsidP="007C45F4">
            <w:r>
              <w:t xml:space="preserve">All user configurable settings in the vehicle that can be added to the user's profile. Examples include radio stations, ADAS settings, Ambient Light, etc. </w:t>
            </w:r>
          </w:p>
        </w:tc>
      </w:tr>
    </w:tbl>
    <w:p w14:paraId="3A69A0CB" w14:textId="6D1FE137" w:rsidR="00A92B2F" w:rsidRDefault="00A92B2F" w:rsidP="00A92B2F">
      <w:pPr>
        <w:pStyle w:val="Caption"/>
      </w:pPr>
      <w:bookmarkStart w:id="239" w:name="_Toc6466575"/>
      <w:bookmarkStart w:id="240" w:name="_Toc534968211"/>
      <w:bookmarkStart w:id="241"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239"/>
      <w:bookmarkEnd w:id="240"/>
      <w:bookmarkEnd w:id="241"/>
    </w:p>
    <w:p w14:paraId="3586F2FF" w14:textId="77777777" w:rsidR="00A92B2F" w:rsidRDefault="00A92B2F" w:rsidP="00B4449D">
      <w:pPr>
        <w:pStyle w:val="Heading3"/>
      </w:pPr>
      <w:bookmarkStart w:id="242" w:name="_Abbreviations"/>
      <w:bookmarkStart w:id="243" w:name="_Toc6466563"/>
      <w:bookmarkStart w:id="244" w:name="_Toc534968183"/>
      <w:bookmarkStart w:id="245" w:name="_Toc529191289"/>
      <w:bookmarkEnd w:id="242"/>
      <w:r>
        <w:t>Abbreviations</w:t>
      </w:r>
      <w:bookmarkEnd w:id="243"/>
      <w:bookmarkEnd w:id="244"/>
      <w:bookmarkEnd w:id="245"/>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lastRenderedPageBreak/>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87"/>
      <w:footerReference w:type="default" r:id="rId88"/>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A41A1" w14:textId="77777777" w:rsidR="00A06767" w:rsidRDefault="00A06767">
      <w:r>
        <w:separator/>
      </w:r>
    </w:p>
  </w:endnote>
  <w:endnote w:type="continuationSeparator" w:id="0">
    <w:p w14:paraId="4B74645A" w14:textId="77777777" w:rsidR="00A06767" w:rsidRDefault="00A06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5F1C02" w:rsidRPr="004306CB" w:rsidRDefault="005F1C02"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5F1C02" w:rsidRPr="004306CB" w:rsidRDefault="005F1C02"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2021-02-15</w:t>
    </w:r>
  </w:p>
  <w:p w14:paraId="4B65174B" w14:textId="3D7785F5" w:rsidR="005F1C02" w:rsidRPr="004306CB" w:rsidRDefault="005F1C02"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2021-02-15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5F1C02" w:rsidRPr="004306CB" w:rsidRDefault="005F1C02"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5F1C02" w:rsidRPr="004306CB" w:rsidRDefault="005F1C02"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2021-02-15</w:t>
    </w:r>
  </w:p>
  <w:p w14:paraId="041DF9B1" w14:textId="366722D6" w:rsidR="005F1C02" w:rsidRPr="004306CB" w:rsidRDefault="005F1C02"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2021-02-15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3F177" w14:textId="77777777" w:rsidR="00A06767" w:rsidRDefault="00A06767">
      <w:r>
        <w:separator/>
      </w:r>
    </w:p>
  </w:footnote>
  <w:footnote w:type="continuationSeparator" w:id="0">
    <w:p w14:paraId="794508A6" w14:textId="77777777" w:rsidR="00A06767" w:rsidRDefault="00A06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5F1C02" w:rsidRPr="00FC036D" w:rsidRDefault="005F1C02"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5F1C02" w:rsidRPr="00A6652D" w:rsidRDefault="005F1C02"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5F1C02" w:rsidRDefault="005F1C02"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5F1C02" w:rsidRPr="00540F5E" w:rsidRDefault="005F1C02"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5F1C02" w:rsidRPr="00F96466" w:rsidRDefault="005F1C02"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2003"/>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6FBC"/>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1C02"/>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B42"/>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01A5"/>
    <w:rsid w:val="00A01383"/>
    <w:rsid w:val="00A021F8"/>
    <w:rsid w:val="00A02420"/>
    <w:rsid w:val="00A0293B"/>
    <w:rsid w:val="00A03D42"/>
    <w:rsid w:val="00A0560F"/>
    <w:rsid w:val="00A05BFD"/>
    <w:rsid w:val="00A05D40"/>
    <w:rsid w:val="00A06767"/>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135F"/>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0D89"/>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0B00"/>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239"/>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styleId="UnresolvedMention">
    <w:name w:val="Unresolved Mention"/>
    <w:basedOn w:val="DefaultParagraphFont"/>
    <w:uiPriority w:val="99"/>
    <w:semiHidden/>
    <w:unhideWhenUsed/>
    <w:rsid w:val="00CF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ford.com/display/RequirementsEngineering/Requirements+Engineering+for+SW+Enabled+Features" TargetMode="Externa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9" Type="http://schemas.openxmlformats.org/officeDocument/2006/relationships/hyperlink" Target="http://wiki.ford.com/pages/viewpage.action?pageId=110594919&amp;src=contextnavpagetreemode" TargetMode="External"/><Relationship Id="rId21" Type="http://schemas.openxmlformats.org/officeDocument/2006/relationships/image" Target="media/image2.jpg"/><Relationship Id="rId34" Type="http://schemas.openxmlformats.org/officeDocument/2006/relationships/image" Target="media/image9.jpg"/><Relationship Id="rId42" Type="http://schemas.openxmlformats.org/officeDocument/2006/relationships/hyperlink" Target="https://pd3.spt.ford.com/sites/SystemsEngineering/SEC/sysml-teamsite/SysML%20Wiki/Activity%20Diagram%20Basics.aspx" TargetMode="External"/><Relationship Id="rId47" Type="http://schemas.openxmlformats.org/officeDocument/2006/relationships/hyperlink" Target="http://wiki.ford.com/display/RequirementsEngineering/How+to+write+better+requirements?src=contextnavpagetreemode"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Adding+an+Encoding+Type"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yperlink" Target="http://wiki.ford.com/display/RequirementsEngineering/Stakeholder+Analysis" TargetMode="External"/><Relationship Id="rId29" Type="http://schemas.openxmlformats.org/officeDocument/2006/relationships/hyperlink" Target="http://www.ieee.org/documents/ieeecitationref.pdf" TargetMode="External"/><Relationship Id="rId11" Type="http://schemas.openxmlformats.org/officeDocument/2006/relationships/header" Target="header1.xml"/><Relationship Id="rId24" Type="http://schemas.openxmlformats.org/officeDocument/2006/relationships/hyperlink" Target="http://wiki.ford.com/display/RequirementsEngineering/Data+Flow+Diagram?src=contextnavpagetreemode" TargetMode="External"/><Relationship Id="rId32" Type="http://schemas.openxmlformats.org/officeDocument/2006/relationships/image" Target="media/image7.jpg"/><Relationship Id="rId37" Type="http://schemas.openxmlformats.org/officeDocument/2006/relationships/image" Target="media/image11.jpg"/><Relationship Id="rId40" Type="http://schemas.openxmlformats.org/officeDocument/2006/relationships/hyperlink" Target="http://wiki.ford.com/display/RequirementsEngineering/State+Charts?src=contextnavpagetreemode" TargetMode="External"/><Relationship Id="rId45" Type="http://schemas.openxmlformats.org/officeDocument/2006/relationships/image" Target="media/image12.jp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image" Target="media/image18.jpg"/><Relationship Id="rId79" Type="http://schemas.openxmlformats.org/officeDocument/2006/relationships/hyperlink" Target="http://wiki.ford.com/display/RequirementsEngineering/Requirements+Attributes"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Adding+a+Logical+Signal+or+Parameter" TargetMode="External"/><Relationship Id="rId90" Type="http://schemas.openxmlformats.org/officeDocument/2006/relationships/theme" Target="theme/theme1.xml"/><Relationship Id="rId19" Type="http://schemas.openxmlformats.org/officeDocument/2006/relationships/hyperlink" Target="http://wiki.ford.com/display/RequirementsEngineering/Specification+templates?src=contextnavpagetreemo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vsemweb.ford.com:443/tc/launchapp?-attach=true&amp;-s=226TCSession&amp;-o=ZmZNi0JHx3NrTDAAAAAAAAAAAAA" TargetMode="External"/><Relationship Id="rId22" Type="http://schemas.openxmlformats.org/officeDocument/2006/relationships/image" Target="media/image3.png"/><Relationship Id="rId27" Type="http://schemas.openxmlformats.org/officeDocument/2006/relationships/image" Target="media/image4.jpg"/><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hyperlink" Target="http://wiki.ford.com/display/RequirementsEngineering/Sequence+Chart?src=contextnavpagetreemode"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s://pd3.spt.ford.com/sites/GlobalFunctionalSafety/Pages/default.aspx"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image" Target="media/image16.jpg"/><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Glossary?src=contextnavpagetreemode"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iki.ford.com/display/RequirementsEngineering/Specification+templates" TargetMode="External"/><Relationship Id="rId25" Type="http://schemas.openxmlformats.org/officeDocument/2006/relationships/hyperlink" Target="https://pd3.spt.ford.com/sites/SystemsEngineering/SEC/sysml-teamsite/SysML%20Wiki/Internal%20Block%20Diagram%20Basics.aspx" TargetMode="External"/><Relationship Id="rId33" Type="http://schemas.openxmlformats.org/officeDocument/2006/relationships/image" Target="media/image8.jpg"/><Relationship Id="rId38" Type="http://schemas.openxmlformats.org/officeDocument/2006/relationships/hyperlink" Target="http://wiki.ford.com/pages/viewpage.action?pageId=110594919&amp;src=contextnavpagetreemode" TargetMode="External"/><Relationship Id="rId46" Type="http://schemas.openxmlformats.org/officeDocument/2006/relationships/image" Target="media/image13.png"/><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Activity+Diagram?src=contextnavpagetreemode"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s://pd3.spt.ford.com/sites/GlobalFunctionalSafety/Pages/default.aspx"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Adding+a+Logical+Signal+or+Parameter"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vsemweb.ford.com/tc/launchapp?-attach=true&amp;-s=226TCSession&amp;-o=S5U9Hrgbx3NrTDAAAAAAAAAAAAA&amp;servername=Production_Server" TargetMode="External"/><Relationship Id="rId23" Type="http://schemas.openxmlformats.org/officeDocument/2006/relationships/hyperlink" Target="http://wiki.ford.com/display/RequirementsEngineering/Functional+Analysis+and+Architecture" TargetMode="External"/><Relationship Id="rId28" Type="http://schemas.openxmlformats.org/officeDocument/2006/relationships/hyperlink" Target="http://wiki.ford.com/display/RequirementsEngineering/Variant+Management" TargetMode="External"/><Relationship Id="rId36" Type="http://schemas.openxmlformats.org/officeDocument/2006/relationships/hyperlink" Target="http://wiki.ford.com/display/RequirementsEngineering/Adding+a+Logical+Signal+or+Parameter"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6.jpg"/><Relationship Id="rId44" Type="http://schemas.openxmlformats.org/officeDocument/2006/relationships/hyperlink" Target="https://pd3.spt.ford.com/sites/SystemsEngineering/SEC/sysml-teamsite/SysML%20Wiki/Sequence%20Diagram%20Basics.aspx"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14.jpg"/><Relationship Id="rId73" Type="http://schemas.openxmlformats.org/officeDocument/2006/relationships/image" Target="media/image17.jpg"/><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Glossary?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CD972-F471-43FF-9EC1-01B979C20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204A0F9C-234A-4593-93F8-AFA1365F8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161</TotalTime>
  <Pages>39</Pages>
  <Words>9310</Words>
  <Characters>53070</Characters>
  <Application>Microsoft Office Word</Application>
  <DocSecurity>0</DocSecurity>
  <Lines>442</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62256</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Justin Bauer</cp:lastModifiedBy>
  <cp:revision>28</cp:revision>
  <cp:lastPrinted>2006-07-11T12:32:00Z</cp:lastPrinted>
  <dcterms:created xsi:type="dcterms:W3CDTF">2019-09-27T13:41:00Z</dcterms:created>
  <dcterms:modified xsi:type="dcterms:W3CDTF">2021-02-16T03:04:00Z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0x010100CA46488F3B04AF49AF7E6345BEA210A4</vt:lpwstr>
  </property>
</Properties>
</file>