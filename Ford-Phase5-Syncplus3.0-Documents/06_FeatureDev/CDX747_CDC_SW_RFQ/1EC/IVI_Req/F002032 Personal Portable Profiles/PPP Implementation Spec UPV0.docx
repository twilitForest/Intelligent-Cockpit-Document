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BAE" w:rsidRDefault="00236BAE" w:rsidP="00952040">
      <w:pPr>
        <w:rPr>
          <w:highlight w:val="yellow"/>
        </w:rPr>
      </w:pPr>
    </w:p>
    <w:p w:rsidR="008F14D1" w:rsidRDefault="008F14D1" w:rsidP="00C81F57">
      <w:pPr>
        <w:rPr>
          <w:highlight w:val="yellow"/>
        </w:rPr>
      </w:pPr>
    </w:p>
    <w:p w:rsidR="00FB6F3B" w:rsidRDefault="00FB6F3B" w:rsidP="00C81F57">
      <w:pPr>
        <w:overflowPunct/>
        <w:autoSpaceDE/>
        <w:autoSpaceDN/>
        <w:adjustRightInd/>
        <w:textAlignment w:val="auto"/>
        <w:rPr>
          <w:color w:val="808080" w:themeColor="background1" w:themeShade="80"/>
        </w:rPr>
      </w:pPr>
    </w:p>
    <w:p w:rsidR="00C81F57" w:rsidRPr="00C81F57" w:rsidRDefault="00C81F57" w:rsidP="00C81F57">
      <w:pPr>
        <w:rPr>
          <w:color w:val="C00000"/>
        </w:rPr>
      </w:pPr>
    </w:p>
    <w:p w:rsidR="00C81F57" w:rsidRDefault="00C81F57" w:rsidP="00305BF4">
      <w:pPr>
        <w:rPr>
          <w:rFonts w:cs="Arial"/>
        </w:rPr>
      </w:pPr>
    </w:p>
    <w:p w:rsidR="00447480" w:rsidRDefault="00447480" w:rsidP="00305BF4">
      <w:pPr>
        <w:rPr>
          <w:rFonts w:cs="Arial"/>
        </w:rPr>
      </w:pPr>
    </w:p>
    <w:p w:rsidR="00447480" w:rsidRDefault="00447480" w:rsidP="00305BF4">
      <w:pPr>
        <w:rPr>
          <w:rFonts w:cs="Arial"/>
        </w:rPr>
      </w:pPr>
    </w:p>
    <w:p w:rsidR="00447480" w:rsidRDefault="00447480" w:rsidP="00305BF4">
      <w:pPr>
        <w:rPr>
          <w:rFonts w:cs="Arial"/>
        </w:rPr>
      </w:pPr>
    </w:p>
    <w:p w:rsidR="00305BF4" w:rsidRDefault="00305BF4" w:rsidP="00305BF4">
      <w:pPr>
        <w:rPr>
          <w:rFonts w:cs="Arial"/>
        </w:rPr>
      </w:pPr>
    </w:p>
    <w:p w:rsidR="008473B1" w:rsidRPr="008B0AFE" w:rsidRDefault="008473B1" w:rsidP="008473B1">
      <w:pPr>
        <w:pStyle w:val="CoverpageTitle"/>
        <w:spacing w:before="0" w:after="0"/>
      </w:pPr>
      <w:r w:rsidRPr="008B0AFE">
        <w:t>Personal and Portable Profiles</w:t>
      </w:r>
    </w:p>
    <w:p w:rsidR="008473B1" w:rsidRPr="008B0AFE" w:rsidRDefault="008473B1" w:rsidP="008473B1">
      <w:pPr>
        <w:pStyle w:val="CoverpageTitle"/>
        <w:spacing w:before="0" w:after="0"/>
        <w:rPr>
          <w:b w:val="0"/>
          <w:sz w:val="14"/>
          <w:szCs w:val="20"/>
        </w:rPr>
      </w:pPr>
      <w:r w:rsidRPr="008B0AFE">
        <w:rPr>
          <w:sz w:val="20"/>
          <w:szCs w:val="20"/>
        </w:rPr>
        <w:t>&lt;&lt;Feature&gt;&gt;</w:t>
      </w:r>
    </w:p>
    <w:p w:rsidR="008473B1" w:rsidRPr="008B0AFE" w:rsidRDefault="008473B1" w:rsidP="008473B1">
      <w:pPr>
        <w:pStyle w:val="CoverpageTitle"/>
        <w:spacing w:before="0" w:after="0"/>
        <w:rPr>
          <w:sz w:val="20"/>
          <w:szCs w:val="20"/>
        </w:rPr>
      </w:pPr>
      <w:r w:rsidRPr="008B0AFE">
        <w:rPr>
          <w:sz w:val="20"/>
          <w:szCs w:val="20"/>
        </w:rPr>
        <w:t>(F002032/B;1)</w:t>
      </w:r>
    </w:p>
    <w:p w:rsidR="00305BF4" w:rsidRPr="007032D6" w:rsidRDefault="00305BF4" w:rsidP="00305BF4">
      <w:pPr>
        <w:pStyle w:val="VelocityScript"/>
      </w:pPr>
    </w:p>
    <w:p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rsidTr="00271689">
        <w:trPr>
          <w:trHeight w:val="20"/>
        </w:trPr>
        <w:tc>
          <w:tcPr>
            <w:tcW w:w="1977" w:type="dxa"/>
            <w:vAlign w:val="center"/>
          </w:tcPr>
          <w:p w:rsidR="00C00235" w:rsidRPr="00396024" w:rsidRDefault="00C00235" w:rsidP="00271689">
            <w:r>
              <w:t>Document Type</w:t>
            </w:r>
          </w:p>
        </w:tc>
        <w:tc>
          <w:tcPr>
            <w:tcW w:w="6483" w:type="dxa"/>
            <w:gridSpan w:val="2"/>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rsidR="00C00235" w:rsidRPr="00396024" w:rsidRDefault="00C00235" w:rsidP="00271689">
            <w:pPr>
              <w:rPr>
                <w:sz w:val="16"/>
                <w:szCs w:val="16"/>
              </w:rPr>
            </w:pPr>
          </w:p>
        </w:tc>
      </w:tr>
      <w:tr w:rsidR="00C00235" w:rsidRPr="00155160" w:rsidTr="00271689">
        <w:trPr>
          <w:trHeight w:val="20"/>
        </w:trPr>
        <w:tc>
          <w:tcPr>
            <w:tcW w:w="1977" w:type="dxa"/>
            <w:vAlign w:val="center"/>
          </w:tcPr>
          <w:p w:rsidR="00C00235" w:rsidRPr="00155160" w:rsidRDefault="00C00235" w:rsidP="00271689">
            <w:r w:rsidRPr="00155160">
              <w:t>Template Version</w:t>
            </w:r>
          </w:p>
        </w:tc>
        <w:tc>
          <w:tcPr>
            <w:tcW w:w="6483" w:type="dxa"/>
            <w:gridSpan w:val="2"/>
            <w:shd w:val="clear" w:color="auto" w:fill="E6E6E6"/>
            <w:vAlign w:val="center"/>
          </w:tcPr>
          <w:p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rsidR="00C00235" w:rsidRPr="00155160" w:rsidRDefault="00C00235" w:rsidP="00271689">
            <w:pPr>
              <w:rPr>
                <w:sz w:val="16"/>
                <w:szCs w:val="16"/>
              </w:rPr>
            </w:pPr>
          </w:p>
        </w:tc>
      </w:tr>
      <w:tr w:rsidR="00C00235" w:rsidRPr="00155160" w:rsidTr="00271689">
        <w:trPr>
          <w:trHeight w:val="20"/>
        </w:trPr>
        <w:tc>
          <w:tcPr>
            <w:tcW w:w="1977" w:type="dxa"/>
            <w:vAlign w:val="center"/>
          </w:tcPr>
          <w:p w:rsidR="00C00235" w:rsidRPr="00155160" w:rsidRDefault="00C00235" w:rsidP="00271689">
            <w:r>
              <w:rPr>
                <w:rFonts w:cs="Arial"/>
              </w:rPr>
              <w:t>SysML Report Template Version</w:t>
            </w:r>
          </w:p>
        </w:tc>
        <w:tc>
          <w:tcPr>
            <w:tcW w:w="6483" w:type="dxa"/>
            <w:gridSpan w:val="2"/>
            <w:shd w:val="clear" w:color="auto" w:fill="E6E6E6"/>
            <w:vAlign w:val="center"/>
          </w:tcPr>
          <w:p w:rsidR="00C00235" w:rsidRDefault="00C00235" w:rsidP="00271689">
            <w:pPr>
              <w:jc w:val="center"/>
              <w:rPr>
                <w:b/>
              </w:rPr>
            </w:pPr>
            <w:r>
              <w:rPr>
                <w:rFonts w:cs="Arial"/>
                <w:b/>
              </w:rPr>
              <w:t>O Beta (</w:t>
            </w:r>
            <w:r w:rsidR="00F4124D">
              <w:rPr>
                <w:rFonts w:cs="Arial"/>
                <w:b/>
              </w:rPr>
              <w:t>11</w:t>
            </w:r>
            <w:r>
              <w:rPr>
                <w:rFonts w:cs="Arial"/>
                <w:b/>
              </w:rPr>
              <w:t>/2</w:t>
            </w:r>
            <w:r w:rsidR="00F4124D">
              <w:rPr>
                <w:rFonts w:cs="Arial"/>
                <w:b/>
              </w:rPr>
              <w:t>4</w:t>
            </w:r>
            <w:r>
              <w:rPr>
                <w:rFonts w:cs="Arial"/>
                <w:b/>
              </w:rPr>
              <w:t>/2019)</w:t>
            </w:r>
          </w:p>
        </w:tc>
        <w:tc>
          <w:tcPr>
            <w:tcW w:w="0" w:type="auto"/>
            <w:vAlign w:val="center"/>
          </w:tcPr>
          <w:p w:rsidR="00C00235" w:rsidRPr="00155160" w:rsidRDefault="00C00235" w:rsidP="00271689">
            <w:pPr>
              <w:rPr>
                <w:sz w:val="16"/>
                <w:szCs w:val="16"/>
              </w:rPr>
            </w:pPr>
          </w:p>
        </w:tc>
      </w:tr>
      <w:tr w:rsidR="00C00235" w:rsidRPr="00396024" w:rsidTr="00271689">
        <w:trPr>
          <w:trHeight w:val="20"/>
        </w:trPr>
        <w:tc>
          <w:tcPr>
            <w:tcW w:w="1977" w:type="dxa"/>
            <w:vAlign w:val="center"/>
          </w:tcPr>
          <w:p w:rsidR="00C00235" w:rsidRPr="00771878" w:rsidRDefault="00C00235" w:rsidP="00271689">
            <w:r w:rsidRPr="00771878">
              <w:t>Document ID</w:t>
            </w:r>
          </w:p>
        </w:tc>
        <w:tc>
          <w:tcPr>
            <w:tcW w:w="6483" w:type="dxa"/>
            <w:gridSpan w:val="2"/>
            <w:shd w:val="clear" w:color="auto" w:fill="E6E6E6"/>
            <w:vAlign w:val="center"/>
          </w:tcPr>
          <w:p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rsidR="00C00235" w:rsidRPr="00396024" w:rsidRDefault="00C00235" w:rsidP="00271689">
            <w:pPr>
              <w:rPr>
                <w:sz w:val="16"/>
                <w:szCs w:val="16"/>
              </w:rPr>
            </w:pPr>
          </w:p>
        </w:tc>
      </w:tr>
      <w:tr w:rsidR="00C00235" w:rsidRPr="00396024" w:rsidTr="00271689">
        <w:trPr>
          <w:trHeight w:val="20"/>
        </w:trPr>
        <w:tc>
          <w:tcPr>
            <w:tcW w:w="1977" w:type="dxa"/>
            <w:tcBorders>
              <w:bottom w:val="single" w:sz="4" w:space="0" w:color="auto"/>
            </w:tcBorders>
            <w:vAlign w:val="center"/>
          </w:tcPr>
          <w:p w:rsidR="00C00235" w:rsidRDefault="00C00235" w:rsidP="00271689">
            <w:r>
              <w:t>Document Location</w:t>
            </w:r>
          </w:p>
        </w:tc>
        <w:tc>
          <w:tcPr>
            <w:tcW w:w="6483" w:type="dxa"/>
            <w:gridSpan w:val="2"/>
            <w:tcBorders>
              <w:bottom w:val="single" w:sz="4" w:space="0" w:color="auto"/>
            </w:tcBorders>
            <w:shd w:val="clear" w:color="auto" w:fill="E6E6E6"/>
            <w:vAlign w:val="center"/>
          </w:tcPr>
          <w:p w:rsidR="00C00235" w:rsidRPr="009C2BF3" w:rsidRDefault="00C00235" w:rsidP="00271689">
            <w:pPr>
              <w:jc w:val="center"/>
              <w:rPr>
                <w:b/>
              </w:rPr>
            </w:pP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rsidR="00C00235" w:rsidRPr="00A8009D" w:rsidRDefault="00C00235" w:rsidP="00271689">
            <w:pPr>
              <w:jc w:val="center"/>
              <w:rPr>
                <w:b/>
              </w:rPr>
            </w:pPr>
            <w:r>
              <w:rPr>
                <w:b/>
              </w:rPr>
              <w:t>Justin Bauer, Walter Stephens</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vAlign w:val="center"/>
          </w:tcPr>
          <w:p w:rsidR="00C00235" w:rsidRPr="00396024" w:rsidRDefault="00C00235" w:rsidP="00271689">
            <w:r w:rsidRPr="00396024">
              <w:t xml:space="preserve">Document </w:t>
            </w:r>
            <w:r>
              <w:t>Revision</w:t>
            </w:r>
          </w:p>
        </w:tc>
        <w:tc>
          <w:tcPr>
            <w:tcW w:w="6483" w:type="dxa"/>
            <w:gridSpan w:val="2"/>
            <w:shd w:val="clear" w:color="auto" w:fill="E6E6E6"/>
            <w:vAlign w:val="center"/>
          </w:tcPr>
          <w:p w:rsidR="00C00235" w:rsidRPr="009C2BF3" w:rsidRDefault="00C00235" w:rsidP="00271689">
            <w:pPr>
              <w:jc w:val="center"/>
              <w:rPr>
                <w:b/>
              </w:rPr>
            </w:pPr>
            <w:r>
              <w:rPr>
                <w:b/>
              </w:rPr>
              <w:t>FD0</w:t>
            </w:r>
          </w:p>
        </w:tc>
        <w:tc>
          <w:tcPr>
            <w:tcW w:w="0" w:type="auto"/>
            <w:tcBorders>
              <w:bottom w:val="single" w:sz="4" w:space="0" w:color="auto"/>
            </w:tcBorders>
            <w:vAlign w:val="center"/>
          </w:tcPr>
          <w:p w:rsidR="00C00235" w:rsidRPr="00396024" w:rsidRDefault="00C00235" w:rsidP="00271689"/>
        </w:tc>
      </w:tr>
      <w:tr w:rsidR="00C00235" w:rsidRPr="00396024" w:rsidTr="00271689">
        <w:trPr>
          <w:trHeight w:val="20"/>
        </w:trPr>
        <w:tc>
          <w:tcPr>
            <w:tcW w:w="1977" w:type="dxa"/>
            <w:vAlign w:val="center"/>
          </w:tcPr>
          <w:p w:rsidR="00C00235" w:rsidRPr="00396024" w:rsidRDefault="00C00235" w:rsidP="00271689">
            <w:r>
              <w:t>Document Status</w:t>
            </w:r>
          </w:p>
        </w:tc>
        <w:tc>
          <w:tcPr>
            <w:tcW w:w="6483" w:type="dxa"/>
            <w:gridSpan w:val="2"/>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Default="00C00235" w:rsidP="00271689">
            <w:r>
              <w:t>Date Issued</w:t>
            </w:r>
          </w:p>
        </w:tc>
        <w:tc>
          <w:tcPr>
            <w:tcW w:w="6483" w:type="dxa"/>
            <w:gridSpan w:val="2"/>
            <w:tcBorders>
              <w:bottom w:val="single" w:sz="4" w:space="0" w:color="auto"/>
            </w:tcBorders>
            <w:shd w:val="clear" w:color="auto" w:fill="E6E6E6"/>
            <w:vAlign w:val="center"/>
          </w:tcPr>
          <w:p w:rsidR="00C00235" w:rsidRDefault="00C00235" w:rsidP="00271689">
            <w:pPr>
              <w:jc w:val="center"/>
              <w:rPr>
                <w:b/>
              </w:rPr>
            </w:pPr>
            <w:r>
              <w:rPr>
                <w:b/>
              </w:rPr>
              <w:t>2021/03/10</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Default="00C00235" w:rsidP="00271689">
            <w:r>
              <w:t>Date Revised</w:t>
            </w:r>
          </w:p>
        </w:tc>
        <w:tc>
          <w:tcPr>
            <w:tcW w:w="6483" w:type="dxa"/>
            <w:gridSpan w:val="2"/>
            <w:tcBorders>
              <w:bottom w:val="single" w:sz="4" w:space="0" w:color="auto"/>
            </w:tcBorders>
            <w:shd w:val="clear" w:color="auto" w:fill="E6E6E6"/>
            <w:vAlign w:val="center"/>
          </w:tcPr>
          <w:p w:rsidR="00C00235" w:rsidRDefault="00C00235" w:rsidP="00271689">
            <w:pPr>
              <w:jc w:val="center"/>
              <w:rPr>
                <w:b/>
              </w:rPr>
            </w:pPr>
            <w:r>
              <w:rPr>
                <w:b/>
              </w:rPr>
              <w:t>2021/03/10</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vMerge w:val="restart"/>
            <w:vAlign w:val="center"/>
          </w:tcPr>
          <w:p w:rsidR="00C00235" w:rsidRDefault="00C00235" w:rsidP="00271689">
            <w:r>
              <w:t>Document Classification</w:t>
            </w:r>
          </w:p>
        </w:tc>
        <w:tc>
          <w:tcPr>
            <w:tcW w:w="2421" w:type="dxa"/>
            <w:tcBorders>
              <w:right w:val="nil"/>
            </w:tcBorders>
            <w:shd w:val="clear" w:color="auto" w:fill="E6E6E6"/>
            <w:vAlign w:val="center"/>
          </w:tcPr>
          <w:p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rsidR="00C00235" w:rsidRPr="00396024" w:rsidRDefault="00C00235" w:rsidP="00271689"/>
        </w:tc>
      </w:tr>
      <w:tr w:rsidR="00C00235" w:rsidRPr="00396024" w:rsidTr="00271689">
        <w:trPr>
          <w:trHeight w:val="20"/>
        </w:trPr>
        <w:tc>
          <w:tcPr>
            <w:tcW w:w="1977" w:type="dxa"/>
            <w:vMerge/>
            <w:vAlign w:val="center"/>
          </w:tcPr>
          <w:p w:rsidR="00C00235" w:rsidRDefault="00C00235" w:rsidP="00271689"/>
        </w:tc>
        <w:tc>
          <w:tcPr>
            <w:tcW w:w="2421" w:type="dxa"/>
            <w:tcBorders>
              <w:right w:val="nil"/>
            </w:tcBorders>
            <w:shd w:val="clear" w:color="auto" w:fill="E6E6E6"/>
            <w:vAlign w:val="center"/>
          </w:tcPr>
          <w:p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rsidR="00C00235" w:rsidRPr="00396024" w:rsidRDefault="00C00235" w:rsidP="00271689"/>
        </w:tc>
      </w:tr>
    </w:tbl>
    <w:p w:rsidR="00C00235" w:rsidRDefault="00C00235" w:rsidP="00305BF4">
      <w:pPr>
        <w:rPr>
          <w:rFonts w:cs="Arial"/>
        </w:rPr>
      </w:pPr>
    </w:p>
    <w:p w:rsidR="00C00235" w:rsidRDefault="00C00235" w:rsidP="00305BF4">
      <w:pPr>
        <w:rPr>
          <w:rFonts w:cs="Arial"/>
        </w:rPr>
      </w:pPr>
    </w:p>
    <w:p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rsidTr="00E62C97">
        <w:trPr>
          <w:jc w:val="center"/>
        </w:trPr>
        <w:tc>
          <w:tcPr>
            <w:tcW w:w="9350" w:type="dxa"/>
            <w:gridSpan w:val="4"/>
            <w:vAlign w:val="center"/>
          </w:tcPr>
          <w:p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rsidTr="00E62C97">
        <w:trPr>
          <w:jc w:val="center"/>
        </w:trPr>
        <w:tc>
          <w:tcPr>
            <w:tcW w:w="2336" w:type="dxa"/>
            <w:shd w:val="clear" w:color="auto" w:fill="D9D9D9" w:themeFill="background1" w:themeFillShade="D9"/>
            <w:vAlign w:val="center"/>
          </w:tcPr>
          <w:p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rsidTr="00E62C97">
        <w:trPr>
          <w:jc w:val="center"/>
        </w:trPr>
        <w:tc>
          <w:tcPr>
            <w:tcW w:w="2336"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r>
      <w:tr w:rsidR="00305BF4" w:rsidRPr="005D2D41" w:rsidTr="00E62C97">
        <w:trPr>
          <w:jc w:val="center"/>
        </w:trPr>
        <w:tc>
          <w:tcPr>
            <w:tcW w:w="2336"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r>
      <w:tr w:rsidR="00305BF4" w:rsidRPr="005D2D41" w:rsidTr="00E62C97">
        <w:trPr>
          <w:jc w:val="center"/>
        </w:trPr>
        <w:tc>
          <w:tcPr>
            <w:tcW w:w="2336"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c>
          <w:tcPr>
            <w:tcW w:w="2338" w:type="dxa"/>
          </w:tcPr>
          <w:p w:rsidR="00305BF4" w:rsidRPr="005D2D41" w:rsidRDefault="00305BF4" w:rsidP="00535EF7">
            <w:pPr>
              <w:pStyle w:val="CoverpageTitle"/>
              <w:spacing w:before="0" w:after="0"/>
              <w:jc w:val="left"/>
              <w:rPr>
                <w:rFonts w:cs="Arial"/>
                <w:sz w:val="20"/>
                <w:szCs w:val="20"/>
              </w:rPr>
            </w:pPr>
          </w:p>
        </w:tc>
      </w:tr>
    </w:tbl>
    <w:p w:rsidR="00305BF4" w:rsidRDefault="00305BF4" w:rsidP="00305BF4">
      <w:pPr>
        <w:pStyle w:val="CoverpageTitle"/>
        <w:spacing w:before="0" w:after="0"/>
        <w:jc w:val="left"/>
        <w:rPr>
          <w:rFonts w:cs="Arial"/>
          <w:sz w:val="24"/>
          <w:szCs w:val="24"/>
        </w:rPr>
      </w:pPr>
    </w:p>
    <w:p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rsidR="00F4124D" w:rsidRPr="00397AF6" w:rsidRDefault="00F4124D" w:rsidP="00F4124D">
      <w:pPr>
        <w:jc w:val="both"/>
        <w:rPr>
          <w:rFonts w:cs="Arial"/>
          <w:b/>
          <w:bCs/>
          <w:color w:val="000000"/>
        </w:rPr>
      </w:pPr>
    </w:p>
    <w:p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Pr="00334BB8">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rsidR="00F4124D" w:rsidRDefault="00F4124D" w:rsidP="00F4124D">
      <w:pPr>
        <w:pStyle w:val="CoverpageTitle"/>
        <w:spacing w:before="0" w:after="0"/>
        <w:rPr>
          <w:rFonts w:cs="Arial"/>
          <w:sz w:val="20"/>
          <w:szCs w:val="20"/>
        </w:rPr>
      </w:pPr>
    </w:p>
    <w:p w:rsidR="00305BF4" w:rsidRDefault="00305BF4" w:rsidP="00305BF4">
      <w:pPr>
        <w:pStyle w:val="CoverpageTitle"/>
        <w:spacing w:before="0" w:after="0"/>
        <w:jc w:val="left"/>
        <w:rPr>
          <w:rFonts w:cs="Arial"/>
          <w:sz w:val="24"/>
          <w:szCs w:val="24"/>
        </w:rPr>
      </w:pPr>
    </w:p>
    <w:p w:rsidR="00305BF4" w:rsidRDefault="00305BF4" w:rsidP="00305BF4">
      <w:pPr>
        <w:pStyle w:val="CoverpageTitle"/>
        <w:spacing w:before="0" w:after="0"/>
        <w:jc w:val="left"/>
        <w:rPr>
          <w:rFonts w:cs="Arial"/>
          <w:sz w:val="24"/>
          <w:szCs w:val="24"/>
        </w:rPr>
      </w:pPr>
    </w:p>
    <w:p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rsidR="00305BF4" w:rsidRPr="00142F26" w:rsidRDefault="00305BF4" w:rsidP="00305BF4">
      <w:pPr>
        <w:pStyle w:val="CoverpageTitle"/>
        <w:spacing w:before="0" w:after="0"/>
        <w:jc w:val="left"/>
        <w:rPr>
          <w:rFonts w:cs="Arial"/>
          <w:b w:val="0"/>
          <w:szCs w:val="20"/>
        </w:rPr>
      </w:pPr>
    </w:p>
    <w:p w:rsidR="00305BF4" w:rsidRPr="009E3B7C" w:rsidRDefault="00305BF4" w:rsidP="00305BF4">
      <w:pPr>
        <w:rPr>
          <w:rFonts w:cs="Arial"/>
        </w:rPr>
      </w:pPr>
    </w:p>
    <w:p w:rsidR="00305BF4" w:rsidRPr="00951EDE" w:rsidRDefault="00305BF4" w:rsidP="00305BF4">
      <w:pPr>
        <w:pStyle w:val="VelocityScript"/>
      </w:pPr>
    </w:p>
    <w:p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rsidR="00305BF4" w:rsidRPr="006E0D06" w:rsidRDefault="00305BF4" w:rsidP="00305BF4">
      <w:pPr>
        <w:rPr>
          <w:b/>
          <w:sz w:val="32"/>
          <w:szCs w:val="32"/>
        </w:rPr>
      </w:pPr>
      <w:bookmarkStart w:id="1" w:name="_Toc498090117"/>
      <w:r w:rsidRPr="006E0D06">
        <w:rPr>
          <w:b/>
          <w:sz w:val="32"/>
          <w:szCs w:val="32"/>
        </w:rPr>
        <w:lastRenderedPageBreak/>
        <w:t>Disclaimer</w:t>
      </w:r>
      <w:bookmarkEnd w:id="1"/>
    </w:p>
    <w:p w:rsidR="00305BF4" w:rsidRPr="009A63CD" w:rsidRDefault="00305BF4" w:rsidP="00305BF4"/>
    <w:p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rsidR="00305BF4" w:rsidRPr="009E3B7C" w:rsidRDefault="00305BF4" w:rsidP="00305BF4">
      <w:pPr>
        <w:jc w:val="both"/>
        <w:rPr>
          <w:rFonts w:cs="Arial"/>
          <w:b/>
          <w:bCs/>
          <w:color w:val="000000"/>
        </w:rPr>
      </w:pPr>
    </w:p>
    <w:p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rsidR="00305BF4" w:rsidRPr="009E3B7C" w:rsidRDefault="00305BF4" w:rsidP="00305BF4">
      <w:pPr>
        <w:jc w:val="both"/>
        <w:rPr>
          <w:rFonts w:cs="Arial"/>
          <w:color w:val="000000"/>
        </w:rPr>
      </w:pPr>
    </w:p>
    <w:p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201</w:t>
      </w:r>
      <w:r>
        <w:rPr>
          <w:rFonts w:cs="Arial"/>
          <w:b/>
          <w:color w:val="000000"/>
        </w:rPr>
        <w:t>9</w:t>
      </w:r>
      <w:r w:rsidRPr="00DB51D2">
        <w:rPr>
          <w:rFonts w:cs="Arial"/>
          <w:b/>
          <w:bCs/>
          <w:color w:val="000000"/>
        </w:rPr>
        <w:t xml:space="preserve"> </w:t>
      </w:r>
      <w:r w:rsidRPr="00DB51D2">
        <w:rPr>
          <w:rFonts w:cs="Arial"/>
          <w:b/>
          <w:color w:val="000000"/>
        </w:rPr>
        <w:t>Ford Motor Company</w:t>
      </w:r>
    </w:p>
    <w:p w:rsidR="00305BF4" w:rsidRDefault="00305BF4" w:rsidP="00305BF4">
      <w:pPr>
        <w:overflowPunct/>
        <w:autoSpaceDE/>
        <w:autoSpaceDN/>
        <w:adjustRightInd/>
        <w:textAlignment w:val="auto"/>
        <w:rPr>
          <w:rFonts w:cs="Arial"/>
          <w:b/>
          <w:color w:val="000000"/>
        </w:rPr>
      </w:pPr>
    </w:p>
    <w:p w:rsidR="00305BF4" w:rsidRDefault="00305BF4" w:rsidP="00305BF4">
      <w:pPr>
        <w:overflowPunct/>
        <w:autoSpaceDE/>
        <w:autoSpaceDN/>
        <w:adjustRightInd/>
        <w:textAlignment w:val="auto"/>
        <w:rPr>
          <w:rFonts w:cs="Arial"/>
          <w:b/>
          <w:color w:val="000000"/>
        </w:rPr>
      </w:pPr>
    </w:p>
    <w:p w:rsidR="00305BF4" w:rsidRDefault="00305BF4" w:rsidP="00305BF4">
      <w:pPr>
        <w:overflowPunct/>
        <w:autoSpaceDE/>
        <w:autoSpaceDN/>
        <w:adjustRightInd/>
        <w:textAlignment w:val="auto"/>
        <w:rPr>
          <w:rFonts w:cs="Arial"/>
          <w:b/>
          <w:color w:val="000000"/>
        </w:rPr>
      </w:pPr>
      <w:r>
        <w:rPr>
          <w:rFonts w:cs="Arial"/>
          <w:b/>
          <w:color w:val="000000"/>
        </w:rPr>
        <w:br w:type="page"/>
      </w:r>
    </w:p>
    <w:p w:rsidR="00305BF4" w:rsidRPr="00A6556E" w:rsidRDefault="00305BF4" w:rsidP="00305BF4">
      <w:pPr>
        <w:rPr>
          <w:b/>
          <w:sz w:val="32"/>
          <w:szCs w:val="32"/>
        </w:rPr>
      </w:pPr>
      <w:bookmarkStart w:id="2" w:name="_Toc498090118"/>
      <w:r w:rsidRPr="00A6556E">
        <w:rPr>
          <w:b/>
          <w:sz w:val="32"/>
          <w:szCs w:val="32"/>
        </w:rPr>
        <w:lastRenderedPageBreak/>
        <w:t>Contents</w:t>
      </w:r>
      <w:bookmarkEnd w:id="2"/>
    </w:p>
    <w:p w:rsidR="00305BF4" w:rsidRPr="008E155B" w:rsidRDefault="00305BF4" w:rsidP="00305BF4"/>
    <w:p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4F1B6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4F1B6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rsidR="00305BF4" w:rsidRDefault="004F1B6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rsidR="00305BF4" w:rsidRDefault="004F1B6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Default="004F1B6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rsidR="00305BF4" w:rsidRDefault="004F1B6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rsidR="00305BF4" w:rsidRDefault="004F1B68"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4F1B68"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4F1B68"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Default="004F1B68"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Pr="0008696C" w:rsidRDefault="00305BF4" w:rsidP="00300356">
      <w:pPr>
        <w:pStyle w:val="BlockText"/>
        <w:ind w:left="0" w:right="0" w:firstLine="0"/>
        <w:rPr>
          <w:rFonts w:ascii="Arial" w:hAnsi="Arial"/>
        </w:rPr>
      </w:pPr>
      <w:r w:rsidRPr="009E3B7C">
        <w:rPr>
          <w:rFonts w:cs="Arial"/>
        </w:rPr>
        <w:fldChar w:fldCharType="end"/>
      </w:r>
    </w:p>
    <w:p w:rsidR="00305BF4" w:rsidRPr="0008696C" w:rsidRDefault="00305BF4" w:rsidP="00300356">
      <w:pPr>
        <w:rPr>
          <w:b/>
        </w:rPr>
      </w:pPr>
      <w:bookmarkStart w:id="3" w:name="_Toc423619081"/>
      <w:r w:rsidRPr="0008696C">
        <w:rPr>
          <w:b/>
        </w:rPr>
        <w:t>List of Figures</w:t>
      </w:r>
      <w:bookmarkEnd w:id="3"/>
    </w:p>
    <w:p w:rsidR="00305BF4" w:rsidRPr="006C597B" w:rsidRDefault="00305BF4" w:rsidP="00300356">
      <w:pPr>
        <w:pStyle w:val="TOC2"/>
        <w:rPr>
          <w:rStyle w:val="Hyperlink"/>
          <w:color w:val="auto"/>
        </w:rPr>
      </w:pPr>
    </w:p>
    <w:p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4" w:name="_d41d8cd98f00b204e9800998ecf8427e"/>
      <w:bookmarkEnd w:id="4"/>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Pr="006C597B" w:rsidRDefault="00305BF4" w:rsidP="00300356">
      <w:pPr>
        <w:pStyle w:val="TOC2"/>
        <w:rPr>
          <w:rStyle w:val="Hyperlink"/>
          <w:color w:val="auto"/>
          <w:u w:val="none"/>
        </w:rPr>
      </w:pPr>
      <w:r w:rsidRPr="006C597B">
        <w:rPr>
          <w:rStyle w:val="Hyperlink"/>
          <w:color w:val="auto"/>
          <w:u w:val="none"/>
        </w:rPr>
        <w:fldChar w:fldCharType="end"/>
      </w:r>
    </w:p>
    <w:p w:rsidR="00305BF4" w:rsidRPr="0008696C" w:rsidRDefault="00305BF4" w:rsidP="00300356">
      <w:pPr>
        <w:rPr>
          <w:b/>
        </w:rPr>
      </w:pPr>
      <w:bookmarkStart w:id="5" w:name="_Toc423619082"/>
      <w:r w:rsidRPr="0008696C">
        <w:rPr>
          <w:b/>
        </w:rPr>
        <w:t>List of Tables</w:t>
      </w:r>
      <w:bookmarkEnd w:id="5"/>
    </w:p>
    <w:p w:rsidR="00305BF4" w:rsidRPr="00E2703A" w:rsidRDefault="00305BF4" w:rsidP="00300356">
      <w:pPr>
        <w:pStyle w:val="TOC2"/>
        <w:rPr>
          <w:rStyle w:val="Hyperlink"/>
          <w:color w:val="auto"/>
        </w:rPr>
      </w:pPr>
    </w:p>
    <w:p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rsidR="00305BF4" w:rsidRDefault="004F1B68"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rsidR="00305BF4" w:rsidRPr="00E2703A" w:rsidRDefault="00305BF4" w:rsidP="00300356">
      <w:r w:rsidRPr="00E2703A">
        <w:rPr>
          <w:rStyle w:val="Hyperlink"/>
          <w:rFonts w:cs="Arial"/>
          <w:noProof/>
          <w:color w:val="auto"/>
        </w:rPr>
        <w:fldChar w:fldCharType="end"/>
      </w:r>
    </w:p>
    <w:p w:rsidR="00072314" w:rsidRPr="00185AC3" w:rsidRDefault="00072314" w:rsidP="00072314">
      <w:pPr>
        <w:pStyle w:val="Heading1"/>
        <w:tabs>
          <w:tab w:val="clear" w:pos="540"/>
          <w:tab w:val="num" w:pos="432"/>
        </w:tabs>
      </w:pPr>
      <w:bookmarkStart w:id="6" w:name="_Toc35000552"/>
      <w:bookmarkStart w:id="7" w:name="_Toc26368266"/>
      <w:bookmarkStart w:id="8" w:name="_Toc481143785"/>
      <w:r>
        <w:lastRenderedPageBreak/>
        <w:t>Introduction</w:t>
      </w:r>
      <w:bookmarkEnd w:id="6"/>
    </w:p>
    <w:p w:rsidR="00072314" w:rsidRPr="00185AC3" w:rsidRDefault="00072314" w:rsidP="00072314">
      <w:pPr>
        <w:pStyle w:val="Heading2"/>
        <w:spacing w:before="240"/>
      </w:pPr>
      <w:bookmarkStart w:id="9" w:name="_Toc35000553"/>
      <w:r w:rsidRPr="005B03D3">
        <w:rPr>
          <w:szCs w:val="20"/>
        </w:rPr>
        <w:t xml:space="preserve">Document </w:t>
      </w:r>
      <w:r>
        <w:t>Purpose</w:t>
      </w:r>
      <w:bookmarkEnd w:id="9"/>
    </w:p>
    <w:p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rsidR="00072314" w:rsidRDefault="00072314" w:rsidP="00072314">
      <w:pPr>
        <w:pStyle w:val="Heading2"/>
        <w:spacing w:before="240"/>
      </w:pPr>
      <w:bookmarkStart w:id="10" w:name="_Toc35000554"/>
      <w:r w:rsidRPr="005B03D3">
        <w:rPr>
          <w:szCs w:val="20"/>
        </w:rPr>
        <w:t xml:space="preserve">Document </w:t>
      </w:r>
      <w:r>
        <w:t>Scope</w:t>
      </w:r>
      <w:bookmarkEnd w:id="10"/>
    </w:p>
    <w:p w:rsidR="00072314" w:rsidRPr="00175B99" w:rsidRDefault="00072314" w:rsidP="00072314">
      <w:pPr>
        <w:pStyle w:val="REUserHint"/>
        <w:rPr>
          <w:rStyle w:val="SubtleEmphasis"/>
          <w:i/>
          <w:iCs w:val="0"/>
          <w:sz w:val="20"/>
        </w:rPr>
      </w:pPr>
      <w:r w:rsidRPr="00175B99">
        <w:rPr>
          <w:rStyle w:val="SubtleEmphasis"/>
          <w:b/>
          <w:sz w:val="20"/>
        </w:rPr>
        <w:t>#Hint:</w:t>
      </w:r>
      <w:r w:rsidRPr="00175B99">
        <w:rPr>
          <w:rStyle w:val="SubtleEmphasis"/>
          <w:sz w:val="20"/>
        </w:rPr>
        <w:t xml:space="preserve"> The FIS can be used to document multiple deployment variants (refer to chapters “</w:t>
      </w:r>
      <w:r w:rsidRPr="00175B99">
        <w:rPr>
          <w:rStyle w:val="SubtleEmphasis"/>
          <w:i/>
          <w:iCs w:val="0"/>
          <w:sz w:val="20"/>
        </w:rPr>
        <w:fldChar w:fldCharType="begin"/>
      </w:r>
      <w:r w:rsidRPr="00175B99">
        <w:rPr>
          <w:rStyle w:val="SubtleEmphasis"/>
          <w:sz w:val="20"/>
        </w:rPr>
        <w:instrText xml:space="preserve"> REF _Ref13129659 \h  \* MERGEFORMAT </w:instrText>
      </w:r>
      <w:r w:rsidRPr="00175B99">
        <w:rPr>
          <w:rStyle w:val="SubtleEmphasis"/>
          <w:i/>
          <w:iCs w:val="0"/>
          <w:sz w:val="20"/>
        </w:rPr>
      </w:r>
      <w:r w:rsidRPr="00175B99">
        <w:rPr>
          <w:rStyle w:val="SubtleEmphasis"/>
          <w:i/>
          <w:iCs w:val="0"/>
          <w:sz w:val="20"/>
        </w:rPr>
        <w:fldChar w:fldCharType="separate"/>
      </w:r>
      <w:r w:rsidRPr="00175B99">
        <w:rPr>
          <w:rStyle w:val="SubtleEmphasis"/>
          <w:sz w:val="20"/>
        </w:rPr>
        <w:t>Deployment Variants</w:t>
      </w:r>
      <w:r w:rsidRPr="00175B99">
        <w:rPr>
          <w:rStyle w:val="SubtleEmphasis"/>
          <w:i/>
          <w:iCs w:val="0"/>
          <w:sz w:val="20"/>
        </w:rPr>
        <w:fldChar w:fldCharType="end"/>
      </w:r>
      <w:r w:rsidRPr="00175B99">
        <w:rPr>
          <w:rStyle w:val="SubtleEmphasis"/>
          <w:sz w:val="20"/>
        </w:rPr>
        <w:t>” and “</w:t>
      </w:r>
      <w:r w:rsidRPr="00175B99">
        <w:rPr>
          <w:rStyle w:val="SubtleEmphasis"/>
          <w:i/>
          <w:iCs w:val="0"/>
          <w:sz w:val="20"/>
        </w:rPr>
        <w:fldChar w:fldCharType="begin"/>
      </w:r>
      <w:r w:rsidRPr="00175B99">
        <w:rPr>
          <w:rStyle w:val="SubtleEmphasis"/>
          <w:sz w:val="20"/>
        </w:rPr>
        <w:instrText xml:space="preserve"> REF _Ref532302280 \h  \* MERGEFORMAT </w:instrText>
      </w:r>
      <w:r w:rsidRPr="00175B99">
        <w:rPr>
          <w:rStyle w:val="SubtleEmphasis"/>
          <w:i/>
          <w:iCs w:val="0"/>
          <w:sz w:val="20"/>
        </w:rPr>
      </w:r>
      <w:r w:rsidRPr="00175B99">
        <w:rPr>
          <w:rStyle w:val="SubtleEmphasis"/>
          <w:i/>
          <w:iCs w:val="0"/>
          <w:sz w:val="20"/>
        </w:rPr>
        <w:fldChar w:fldCharType="separate"/>
      </w:r>
      <w:r w:rsidRPr="00175B99">
        <w:rPr>
          <w:rStyle w:val="SubtleEmphasis"/>
          <w:sz w:val="20"/>
        </w:rPr>
        <w:t>E/E Architecture Variants</w:t>
      </w:r>
      <w:r w:rsidRPr="00175B99">
        <w:rPr>
          <w:rStyle w:val="SubtleEmphasis"/>
          <w:i/>
          <w:iCs w:val="0"/>
          <w:sz w:val="20"/>
        </w:rPr>
        <w:fldChar w:fldCharType="end"/>
      </w:r>
      <w:r w:rsidRPr="00175B99">
        <w:rPr>
          <w:rStyle w:val="SubtleEmphasis"/>
          <w:sz w:val="20"/>
        </w:rPr>
        <w:t>”). It is however recommended (except for small features) to have a separate FIS for each variant, because managing multiple variants in the same document easily gets complex and cumbersome.</w:t>
      </w:r>
    </w:p>
    <w:p w:rsidR="00072314" w:rsidRPr="00175B99" w:rsidRDefault="00072314" w:rsidP="00072314">
      <w:pPr>
        <w:pStyle w:val="REUserHint"/>
        <w:rPr>
          <w:rStyle w:val="SubtleEmphasis"/>
          <w:i/>
          <w:iCs w:val="0"/>
          <w:sz w:val="20"/>
        </w:rPr>
      </w:pPr>
      <w:r w:rsidRPr="00175B99">
        <w:rPr>
          <w:rStyle w:val="SubtleEmphasis"/>
          <w:b/>
          <w:sz w:val="20"/>
        </w:rPr>
        <w:t>#Functional Safety:</w:t>
      </w:r>
      <w:r w:rsidRPr="00175B99">
        <w:rPr>
          <w:rStyle w:val="SubtleEmphasis"/>
          <w:sz w:val="20"/>
        </w:rPr>
        <w:t xml:space="preserve"> For Functional Safety specify only one deployment variant per FIS.</w:t>
      </w:r>
    </w:p>
    <w:p w:rsidR="00072314" w:rsidRDefault="00072314" w:rsidP="00072314">
      <w:pPr>
        <w:pStyle w:val="BodyText"/>
        <w:ind w:right="142"/>
        <w:jc w:val="both"/>
        <w:rPr>
          <w:rFonts w:cs="Arial"/>
          <w:lang w:val="en-US"/>
        </w:rPr>
      </w:pPr>
    </w:p>
    <w:p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72314" w:rsidRPr="001B1565" w:rsidTr="001D18E6">
        <w:trPr>
          <w:cantSplit/>
          <w:tblHeader/>
        </w:trPr>
        <w:tc>
          <w:tcPr>
            <w:tcW w:w="4508" w:type="dxa"/>
            <w:shd w:val="clear" w:color="auto" w:fill="E0E0E0"/>
          </w:tcPr>
          <w:p w:rsidR="00072314" w:rsidRPr="001B1565" w:rsidRDefault="00072314" w:rsidP="001D18E6">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rsidR="00072314" w:rsidRPr="001B1565" w:rsidRDefault="00072314" w:rsidP="001D18E6">
            <w:pPr>
              <w:rPr>
                <w:rFonts w:ascii="Helvetica" w:hAnsi="Helvetica" w:cs="Helvetica"/>
                <w:b/>
              </w:rPr>
            </w:pPr>
            <w:r w:rsidRPr="001B1565">
              <w:rPr>
                <w:rFonts w:ascii="Helvetica" w:hAnsi="Helvetica" w:cs="Helvetica"/>
                <w:b/>
              </w:rPr>
              <w:t>Owner</w:t>
            </w:r>
          </w:p>
        </w:tc>
        <w:tc>
          <w:tcPr>
            <w:tcW w:w="3148" w:type="dxa"/>
            <w:shd w:val="clear" w:color="auto" w:fill="E0E0E0"/>
          </w:tcPr>
          <w:p w:rsidR="00072314" w:rsidRPr="001B1565" w:rsidRDefault="00072314" w:rsidP="001D18E6">
            <w:pPr>
              <w:rPr>
                <w:rFonts w:ascii="Helvetica" w:hAnsi="Helvetica" w:cs="Helvetica"/>
                <w:b/>
              </w:rPr>
            </w:pPr>
            <w:r w:rsidRPr="001B1565">
              <w:rPr>
                <w:rFonts w:ascii="Helvetica" w:hAnsi="Helvetica" w:cs="Helvetica"/>
                <w:b/>
              </w:rPr>
              <w:t>Reference</w:t>
            </w:r>
          </w:p>
        </w:tc>
      </w:tr>
      <w:tr w:rsidR="00072314" w:rsidRPr="001B1565" w:rsidTr="001D18E6">
        <w:tc>
          <w:tcPr>
            <w:tcW w:w="4508" w:type="dxa"/>
          </w:tcPr>
          <w:p w:rsidR="00072314" w:rsidRPr="003C6F08" w:rsidRDefault="00F74675" w:rsidP="001D18E6">
            <w:pPr>
              <w:rPr>
                <w:rFonts w:ascii="Helvetica" w:hAnsi="Helvetica" w:cs="Helvetica"/>
              </w:rPr>
            </w:pPr>
            <w:r>
              <w:rPr>
                <w:rFonts w:ascii="Helvetica" w:hAnsi="Helvetica" w:cs="Helvetica"/>
              </w:rPr>
              <w:t>FNV3</w:t>
            </w:r>
          </w:p>
        </w:tc>
        <w:tc>
          <w:tcPr>
            <w:tcW w:w="2409" w:type="dxa"/>
          </w:tcPr>
          <w:p w:rsidR="00072314" w:rsidRPr="003C6F08" w:rsidRDefault="00072314" w:rsidP="001D18E6">
            <w:pPr>
              <w:rPr>
                <w:rFonts w:ascii="Helvetica" w:hAnsi="Helvetica" w:cs="Helvetica"/>
              </w:rPr>
            </w:pPr>
          </w:p>
        </w:tc>
        <w:tc>
          <w:tcPr>
            <w:tcW w:w="3148" w:type="dxa"/>
          </w:tcPr>
          <w:p w:rsidR="00072314" w:rsidRPr="003C6F08" w:rsidRDefault="00072314" w:rsidP="001D18E6">
            <w:pPr>
              <w:rPr>
                <w:rFonts w:ascii="Helvetica" w:hAnsi="Helvetica" w:cs="Helvetica"/>
              </w:rPr>
            </w:pPr>
            <w:r w:rsidRPr="003C6F08">
              <w:rPr>
                <w:rFonts w:ascii="Helvetica" w:hAnsi="Helvetica" w:cs="Helvetica"/>
              </w:rPr>
              <w:t>&lt;Add VSEM Link&gt;</w:t>
            </w:r>
          </w:p>
        </w:tc>
      </w:tr>
      <w:tr w:rsidR="00072314" w:rsidRPr="001B1565" w:rsidTr="001D18E6">
        <w:tc>
          <w:tcPr>
            <w:tcW w:w="4508" w:type="dxa"/>
          </w:tcPr>
          <w:p w:rsidR="00072314" w:rsidRPr="003C6F08" w:rsidRDefault="00072314" w:rsidP="001D18E6">
            <w:pPr>
              <w:rPr>
                <w:rFonts w:ascii="Helvetica" w:hAnsi="Helvetica" w:cs="Helvetica"/>
              </w:rPr>
            </w:pPr>
          </w:p>
        </w:tc>
        <w:tc>
          <w:tcPr>
            <w:tcW w:w="2409" w:type="dxa"/>
          </w:tcPr>
          <w:p w:rsidR="00072314" w:rsidRPr="003C6F08" w:rsidRDefault="00072314" w:rsidP="001D18E6">
            <w:pPr>
              <w:rPr>
                <w:rFonts w:ascii="Helvetica" w:hAnsi="Helvetica" w:cs="Helvetica"/>
              </w:rPr>
            </w:pPr>
          </w:p>
        </w:tc>
        <w:tc>
          <w:tcPr>
            <w:tcW w:w="3148" w:type="dxa"/>
          </w:tcPr>
          <w:p w:rsidR="00072314" w:rsidRPr="003C6F08" w:rsidRDefault="00072314" w:rsidP="001D18E6">
            <w:pPr>
              <w:rPr>
                <w:rFonts w:ascii="Helvetica" w:hAnsi="Helvetica" w:cs="Helvetica"/>
              </w:rPr>
            </w:pPr>
          </w:p>
        </w:tc>
      </w:tr>
    </w:tbl>
    <w:p w:rsidR="00072314" w:rsidRDefault="00072314" w:rsidP="00072314">
      <w:pPr>
        <w:pStyle w:val="Caption"/>
      </w:pPr>
      <w:bookmarkStart w:id="11" w:name="_Toc35000657"/>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1B1565">
        <w:t xml:space="preserve">: </w:t>
      </w:r>
      <w:r>
        <w:t>Electrical Architecture(s) referenced in this document</w:t>
      </w:r>
      <w:bookmarkEnd w:id="11"/>
    </w:p>
    <w:p w:rsidR="00072314" w:rsidRDefault="00072314" w:rsidP="00072314">
      <w:pPr>
        <w:pStyle w:val="Heading2"/>
        <w:spacing w:before="240"/>
      </w:pPr>
      <w:bookmarkStart w:id="12" w:name="_Toc35000555"/>
      <w:r w:rsidRPr="005B03D3">
        <w:rPr>
          <w:szCs w:val="20"/>
        </w:rPr>
        <w:t xml:space="preserve">Document </w:t>
      </w:r>
      <w:r>
        <w:t>Audience</w:t>
      </w:r>
      <w:bookmarkEnd w:id="12"/>
    </w:p>
    <w:p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rsidR="00072314" w:rsidRPr="00175B99" w:rsidRDefault="00072314" w:rsidP="00072314">
      <w:pPr>
        <w:pStyle w:val="REUserHint"/>
        <w:rPr>
          <w:rStyle w:val="SubtleEmphasis"/>
          <w:i/>
          <w:iCs w:val="0"/>
          <w:sz w:val="20"/>
        </w:rPr>
      </w:pPr>
      <w:r w:rsidRPr="00175B99">
        <w:rPr>
          <w:rStyle w:val="SubtleEmphasis"/>
          <w:b/>
          <w:sz w:val="20"/>
        </w:rPr>
        <w:t>#Hint:</w:t>
      </w:r>
      <w:r w:rsidRPr="00175B99">
        <w:rPr>
          <w:rStyle w:val="SubtleEmphasis"/>
          <w:sz w:val="20"/>
        </w:rPr>
        <w:t xml:space="preserve"> The FIS template has the IP Classification “Proprietary” by default. IP Classification “Confidential” might be required in some cases, e.g. by Ford Functional Safety.</w:t>
      </w:r>
      <w:r w:rsidRPr="00175B99">
        <w:rPr>
          <w:rStyle w:val="PlaceholderText"/>
          <w:sz w:val="20"/>
        </w:rPr>
        <w:t xml:space="preserve"> </w:t>
      </w:r>
    </w:p>
    <w:p w:rsidR="00072314" w:rsidRPr="00175B99" w:rsidRDefault="00072314" w:rsidP="00072314">
      <w:pPr>
        <w:pStyle w:val="REUserHint"/>
        <w:rPr>
          <w:sz w:val="20"/>
        </w:rPr>
      </w:pPr>
      <w:r w:rsidRPr="00175B99">
        <w:rPr>
          <w:rStyle w:val="SubtleEmphasis"/>
          <w:b/>
          <w:sz w:val="20"/>
        </w:rPr>
        <w:t>#Macro:</w:t>
      </w:r>
      <w:r w:rsidRPr="00175B99">
        <w:rPr>
          <w:rStyle w:val="SubtleEmphasis"/>
          <w:sz w:val="20"/>
        </w:rPr>
        <w:t xml:space="preserve"> </w:t>
      </w:r>
      <w:hyperlink r:id="rId16" w:history="1">
        <w:r w:rsidRPr="00175B99">
          <w:rPr>
            <w:rStyle w:val="SubtleEmphasis"/>
            <w:sz w:val="20"/>
          </w:rPr>
          <w:t xml:space="preserve">Add Ins -&gt; </w:t>
        </w:r>
        <w:r w:rsidRPr="00175B99">
          <w:rPr>
            <w:rStyle w:val="SubtleEmphasis"/>
            <w:color w:val="0000FF"/>
            <w:sz w:val="20"/>
          </w:rPr>
          <w:t>Edit Document Properties macro</w:t>
        </w:r>
      </w:hyperlink>
    </w:p>
    <w:p w:rsidR="00072314" w:rsidRPr="002D2910" w:rsidRDefault="00072314" w:rsidP="00072314"/>
    <w:p w:rsidR="00072314" w:rsidRDefault="00072314" w:rsidP="00072314">
      <w:pPr>
        <w:pStyle w:val="Heading3"/>
        <w:keepNext w:val="0"/>
        <w:tabs>
          <w:tab w:val="clear" w:pos="900"/>
          <w:tab w:val="left" w:pos="709"/>
          <w:tab w:val="left" w:pos="851"/>
        </w:tabs>
        <w:spacing w:before="240"/>
      </w:pPr>
      <w:bookmarkStart w:id="13" w:name="_Toc35000556"/>
      <w:r>
        <w:t>Stakeholder List</w:t>
      </w:r>
      <w:bookmarkEnd w:id="13"/>
    </w:p>
    <w:p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hyperlink r:id="rId17" w:history="1">
        <w:r w:rsidR="00F74675">
          <w:rPr>
            <w:rStyle w:val="Hyperlink"/>
          </w:rPr>
          <w:t>PPP Stakeholder List</w:t>
        </w:r>
      </w:hyperlink>
    </w:p>
    <w:p w:rsidR="00072314" w:rsidRPr="00175B99" w:rsidRDefault="00072314" w:rsidP="00072314">
      <w:pPr>
        <w:pStyle w:val="REUserHint"/>
        <w:rPr>
          <w:rStyle w:val="SubtleEmphasis"/>
          <w:sz w:val="20"/>
        </w:rPr>
      </w:pPr>
      <w:r w:rsidRPr="00175B99">
        <w:rPr>
          <w:rStyle w:val="SubtleEmphasis"/>
          <w:b/>
          <w:sz w:val="20"/>
        </w:rPr>
        <w:t>#Hint:</w:t>
      </w:r>
      <w:r w:rsidRPr="00175B99">
        <w:rPr>
          <w:rStyle w:val="SubtleEmphasis"/>
          <w:sz w:val="20"/>
        </w:rPr>
        <w:t xml:space="preserve"> Refer to </w:t>
      </w:r>
      <w:hyperlink r:id="rId18" w:history="1">
        <w:r w:rsidRPr="00175B99">
          <w:rPr>
            <w:rStyle w:val="SubtleEmphasis"/>
            <w:color w:val="0000FF"/>
            <w:sz w:val="20"/>
          </w:rPr>
          <w:t>Ford RE Wiki – Stakeholder List</w:t>
        </w:r>
      </w:hyperlink>
      <w:r w:rsidRPr="00175B99">
        <w:rPr>
          <w:rStyle w:val="SubtleEmphasis"/>
          <w:sz w:val="20"/>
        </w:rPr>
        <w:t xml:space="preserve"> on how to create a stakeholder list. The stakeholder list should be stored in VSEM in the pseudo folder “General Data Artifacts” of the corresponding feature / function / component.</w:t>
      </w:r>
    </w:p>
    <w:tbl>
      <w:tblPr>
        <w:tblStyle w:val="TableGrid"/>
        <w:tblW w:w="8789" w:type="dxa"/>
        <w:tblInd w:w="-5" w:type="dxa"/>
        <w:tblLook w:val="04A0" w:firstRow="1" w:lastRow="0" w:firstColumn="1" w:lastColumn="0" w:noHBand="0" w:noVBand="1"/>
      </w:tblPr>
      <w:tblGrid>
        <w:gridCol w:w="2239"/>
        <w:gridCol w:w="1564"/>
        <w:gridCol w:w="1589"/>
        <w:gridCol w:w="1642"/>
        <w:gridCol w:w="1755"/>
      </w:tblGrid>
      <w:tr w:rsidR="006B359A" w:rsidRPr="006B359A" w:rsidTr="0051535C">
        <w:tc>
          <w:tcPr>
            <w:tcW w:w="2239" w:type="dxa"/>
            <w:shd w:val="clear" w:color="auto" w:fill="BFBFBF" w:themeFill="background1" w:themeFillShade="BF"/>
          </w:tcPr>
          <w:p w:rsidR="006B359A" w:rsidRPr="006B359A" w:rsidRDefault="006B359A" w:rsidP="0051535C">
            <w:pPr>
              <w:rPr>
                <w:b/>
              </w:rPr>
            </w:pPr>
            <w:r w:rsidRPr="006B359A">
              <w:rPr>
                <w:b/>
              </w:rPr>
              <w:t>Name</w:t>
            </w:r>
          </w:p>
        </w:tc>
        <w:tc>
          <w:tcPr>
            <w:tcW w:w="1564" w:type="dxa"/>
            <w:shd w:val="clear" w:color="auto" w:fill="BFBFBF" w:themeFill="background1" w:themeFillShade="BF"/>
          </w:tcPr>
          <w:p w:rsidR="006B359A" w:rsidRPr="006B359A" w:rsidRDefault="006B359A" w:rsidP="0051535C">
            <w:pPr>
              <w:rPr>
                <w:b/>
              </w:rPr>
            </w:pPr>
            <w:r w:rsidRPr="006B359A">
              <w:rPr>
                <w:b/>
              </w:rPr>
              <w:t>CDSID</w:t>
            </w:r>
          </w:p>
        </w:tc>
        <w:tc>
          <w:tcPr>
            <w:tcW w:w="1589" w:type="dxa"/>
            <w:shd w:val="clear" w:color="auto" w:fill="BFBFBF" w:themeFill="background1" w:themeFillShade="BF"/>
          </w:tcPr>
          <w:p w:rsidR="006B359A" w:rsidRPr="006B359A" w:rsidRDefault="006B359A" w:rsidP="0051535C">
            <w:pPr>
              <w:rPr>
                <w:b/>
              </w:rPr>
            </w:pPr>
            <w:r w:rsidRPr="006B359A">
              <w:rPr>
                <w:b/>
              </w:rPr>
              <w:t>Contact Info</w:t>
            </w:r>
          </w:p>
        </w:tc>
        <w:tc>
          <w:tcPr>
            <w:tcW w:w="1642" w:type="dxa"/>
            <w:shd w:val="clear" w:color="auto" w:fill="BFBFBF" w:themeFill="background1" w:themeFillShade="BF"/>
          </w:tcPr>
          <w:p w:rsidR="006B359A" w:rsidRPr="006B359A" w:rsidRDefault="006B359A" w:rsidP="0051535C">
            <w:pPr>
              <w:rPr>
                <w:b/>
              </w:rPr>
            </w:pPr>
            <w:r w:rsidRPr="006B359A">
              <w:rPr>
                <w:b/>
              </w:rPr>
              <w:t>Role</w:t>
            </w:r>
          </w:p>
        </w:tc>
        <w:tc>
          <w:tcPr>
            <w:tcW w:w="1755" w:type="dxa"/>
            <w:shd w:val="clear" w:color="auto" w:fill="BFBFBF" w:themeFill="background1" w:themeFillShade="BF"/>
          </w:tcPr>
          <w:p w:rsidR="006B359A" w:rsidRPr="006B359A" w:rsidRDefault="006B359A" w:rsidP="0051535C">
            <w:pPr>
              <w:rPr>
                <w:b/>
              </w:rPr>
            </w:pPr>
            <w:r w:rsidRPr="006B359A">
              <w:rPr>
                <w:b/>
              </w:rPr>
              <w:t>Stakeholder Group</w:t>
            </w:r>
          </w:p>
        </w:tc>
      </w:tr>
      <w:tr w:rsidR="006B359A" w:rsidTr="0051535C">
        <w:tc>
          <w:tcPr>
            <w:tcW w:w="2239" w:type="dxa"/>
          </w:tcPr>
          <w:p w:rsidR="006B359A" w:rsidRPr="000346B5" w:rsidRDefault="006B359A" w:rsidP="0051535C">
            <w:pPr>
              <w:rPr>
                <w:rFonts w:cs="Arial"/>
              </w:rPr>
            </w:pPr>
            <w:r w:rsidRPr="000346B5">
              <w:rPr>
                <w:rFonts w:cs="Arial"/>
              </w:rPr>
              <w:t>Naomee Rahman</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Joshep Isho</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Michael Dawson</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John Ricks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Srikanth Hari</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Hina Noor</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John Doe</w:t>
            </w:r>
          </w:p>
        </w:tc>
        <w:tc>
          <w:tcPr>
            <w:tcW w:w="1564" w:type="dxa"/>
          </w:tcPr>
          <w:p w:rsidR="006B359A" w:rsidRPr="000346B5" w:rsidRDefault="006B359A" w:rsidP="0051535C">
            <w:pPr>
              <w:rPr>
                <w:rFonts w:cs="Arial"/>
              </w:rPr>
            </w:pPr>
            <w:r w:rsidRPr="000346B5">
              <w:rPr>
                <w:rFonts w:cs="Arial"/>
              </w:rPr>
              <w:t>Jdoe</w:t>
            </w:r>
          </w:p>
        </w:tc>
        <w:tc>
          <w:tcPr>
            <w:tcW w:w="1589" w:type="dxa"/>
          </w:tcPr>
          <w:p w:rsidR="00776E54" w:rsidRDefault="00776E54"/>
        </w:tc>
        <w:tc>
          <w:tcPr>
            <w:tcW w:w="1642" w:type="dxa"/>
          </w:tcPr>
          <w:p w:rsidR="006B359A" w:rsidRPr="000346B5" w:rsidRDefault="006B359A" w:rsidP="0051535C">
            <w:pPr>
              <w:rPr>
                <w:rFonts w:cs="Arial"/>
              </w:rPr>
            </w:pPr>
            <w:r w:rsidRPr="000346B5">
              <w:rPr>
                <w:rFonts w:cs="Arial"/>
              </w:rPr>
              <w:t>Model Architect</w:t>
            </w:r>
          </w:p>
        </w:tc>
        <w:tc>
          <w:tcPr>
            <w:tcW w:w="1755" w:type="dxa"/>
          </w:tcPr>
          <w:p w:rsidR="006B359A" w:rsidRPr="000346B5" w:rsidRDefault="006B359A" w:rsidP="0051535C">
            <w:pPr>
              <w:rPr>
                <w:rFonts w:cs="Arial"/>
              </w:rPr>
            </w:pPr>
            <w:r w:rsidRPr="000346B5">
              <w:rPr>
                <w:rFonts w:cs="Arial"/>
              </w:rPr>
              <w:t>CVPP Basic Design</w:t>
            </w:r>
          </w:p>
        </w:tc>
      </w:tr>
      <w:tr w:rsidR="006B359A" w:rsidTr="0051535C">
        <w:tc>
          <w:tcPr>
            <w:tcW w:w="2239" w:type="dxa"/>
          </w:tcPr>
          <w:p w:rsidR="006B359A" w:rsidRPr="000346B5" w:rsidRDefault="006B359A" w:rsidP="0051535C">
            <w:pPr>
              <w:rPr>
                <w:rFonts w:cs="Arial"/>
              </w:rPr>
            </w:pPr>
            <w:r w:rsidRPr="000346B5">
              <w:rPr>
                <w:rFonts w:cs="Arial"/>
              </w:rPr>
              <w:t>Scott Watkins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Michaek Alievsky</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Dennis Lenkowski</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Anthony King</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776E54" w:rsidRDefault="00776E54"/>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John Murphy</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Patrick Brown</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Gregory Reed</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Farhan Sethi</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John Rentis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John Correia</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Christopher Van Auken</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Jonathan laquinto</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Dave Walus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Mike Gulyas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Evangelos Foutis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Timothy Thieves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Walter Stephens</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William Falconer</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Dennis Trombley</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Stephan Coe</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Francis Luk</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Vijay Srikakolapu</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r w:rsidR="006B359A" w:rsidTr="0051535C">
        <w:tc>
          <w:tcPr>
            <w:tcW w:w="2239" w:type="dxa"/>
          </w:tcPr>
          <w:p w:rsidR="006B359A" w:rsidRPr="000346B5" w:rsidRDefault="006B359A" w:rsidP="0051535C">
            <w:pPr>
              <w:rPr>
                <w:rFonts w:cs="Arial"/>
              </w:rPr>
            </w:pPr>
            <w:r w:rsidRPr="000346B5">
              <w:rPr>
                <w:rFonts w:cs="Arial"/>
              </w:rPr>
              <w:t>Ibaa Al-Hayek</w:t>
            </w:r>
          </w:p>
        </w:tc>
        <w:tc>
          <w:tcPr>
            <w:tcW w:w="1564" w:type="dxa"/>
          </w:tcPr>
          <w:p w:rsidR="00776E54" w:rsidRDefault="00776E54"/>
        </w:tc>
        <w:tc>
          <w:tcPr>
            <w:tcW w:w="1589" w:type="dxa"/>
          </w:tcPr>
          <w:p w:rsidR="00776E54" w:rsidRDefault="00776E54"/>
        </w:tc>
        <w:tc>
          <w:tcPr>
            <w:tcW w:w="1642" w:type="dxa"/>
          </w:tcPr>
          <w:p w:rsidR="00776E54" w:rsidRDefault="00776E54"/>
        </w:tc>
        <w:tc>
          <w:tcPr>
            <w:tcW w:w="1755" w:type="dxa"/>
          </w:tcPr>
          <w:p w:rsidR="00776E54" w:rsidRDefault="00776E54"/>
        </w:tc>
      </w:tr>
    </w:tbl>
    <w:p w:rsidR="00072314" w:rsidRPr="009E3B7C" w:rsidRDefault="00072314" w:rsidP="00072314">
      <w:pPr>
        <w:pStyle w:val="BodyText"/>
        <w:ind w:right="142"/>
        <w:jc w:val="both"/>
        <w:rPr>
          <w:rFonts w:cs="Arial"/>
          <w:lang w:val="en-US"/>
        </w:rPr>
      </w:pPr>
    </w:p>
    <w:p w:rsidR="00072314" w:rsidRDefault="00072314" w:rsidP="00072314">
      <w:pPr>
        <w:pStyle w:val="Heading2"/>
        <w:spacing w:before="240"/>
      </w:pPr>
      <w:bookmarkStart w:id="14" w:name="_Toc35000557"/>
      <w:r>
        <w:t>Document Organization</w:t>
      </w:r>
      <w:bookmarkEnd w:id="14"/>
    </w:p>
    <w:p w:rsidR="00072314" w:rsidRDefault="00072314" w:rsidP="00072314">
      <w:pPr>
        <w:pStyle w:val="Heading3"/>
        <w:keepNext w:val="0"/>
        <w:tabs>
          <w:tab w:val="clear" w:pos="900"/>
          <w:tab w:val="left" w:pos="709"/>
          <w:tab w:val="left" w:pos="851"/>
        </w:tabs>
        <w:spacing w:before="240"/>
      </w:pPr>
      <w:bookmarkStart w:id="15" w:name="_Toc35000558"/>
      <w:r>
        <w:t>Document Context</w:t>
      </w:r>
      <w:bookmarkEnd w:id="15"/>
    </w:p>
    <w:p w:rsidR="00072314" w:rsidRPr="001B1565" w:rsidRDefault="00072314" w:rsidP="00072314">
      <w:pPr>
        <w:pStyle w:val="BodyText"/>
        <w:ind w:right="142"/>
      </w:pPr>
      <w:r w:rsidRPr="001B1565">
        <w:t xml:space="preserve">Refer to the </w:t>
      </w:r>
      <w:hyperlink r:id="rId19" w:history="1">
        <w:r w:rsidRPr="007312EA">
          <w:rPr>
            <w:rStyle w:val="Hyperlink"/>
          </w:rPr>
          <w:t>Specification Structure page</w:t>
        </w:r>
      </w:hyperlink>
      <w:r w:rsidRPr="001B1565">
        <w:t xml:space="preserve"> in the </w:t>
      </w:r>
      <w:hyperlink r:id="rId20"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rsidR="00072314" w:rsidRPr="00191F34" w:rsidRDefault="00072314" w:rsidP="00072314">
      <w:pPr>
        <w:pStyle w:val="Heading3"/>
        <w:keepNext w:val="0"/>
        <w:tabs>
          <w:tab w:val="clear" w:pos="900"/>
          <w:tab w:val="left" w:pos="709"/>
          <w:tab w:val="left" w:pos="851"/>
        </w:tabs>
        <w:spacing w:before="240"/>
      </w:pPr>
      <w:bookmarkStart w:id="16" w:name="_Toc35000559"/>
      <w:r>
        <w:t>Document Structure</w:t>
      </w:r>
      <w:bookmarkEnd w:id="16"/>
    </w:p>
    <w:p w:rsidR="00072314" w:rsidRPr="005B03D3" w:rsidRDefault="00072314" w:rsidP="00072314">
      <w:pPr>
        <w:rPr>
          <w:lang w:val="en-GB"/>
        </w:rPr>
      </w:pPr>
    </w:p>
    <w:p w:rsidR="00072314" w:rsidRDefault="00072314" w:rsidP="00072314">
      <w:pPr>
        <w:pStyle w:val="BodyText"/>
        <w:ind w:right="142"/>
        <w:rPr>
          <w:rFonts w:cs="Arial"/>
          <w:lang w:val="en-US"/>
        </w:rPr>
      </w:pPr>
      <w:r w:rsidRPr="00185AC3">
        <w:rPr>
          <w:rFonts w:cs="Arial"/>
          <w:lang w:val="en-US"/>
        </w:rPr>
        <w:t>The structure of this document is explained below:</w:t>
      </w:r>
    </w:p>
    <w:p w:rsidR="00072314" w:rsidRPr="004C471C" w:rsidRDefault="00072314" w:rsidP="00072314"/>
    <w:p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Introduction – Giving an explanation how to use this document including responsibilities and the scope of the document. Additionally it contains the revision history and a list of unsettled but known issues that have to be consolidated in future versions. It explains the terminology and gives a clarification of the definitions, concepts and abbreviations used in the document.</w:t>
      </w:r>
    </w:p>
    <w:p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lastRenderedPageBreak/>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rsidR="00072314" w:rsidRDefault="00072314" w:rsidP="00072314">
      <w:pPr>
        <w:pStyle w:val="BodyText"/>
        <w:tabs>
          <w:tab w:val="clear" w:pos="1134"/>
          <w:tab w:val="left" w:pos="1276"/>
        </w:tabs>
        <w:ind w:left="1276" w:right="142" w:hanging="1276"/>
        <w:jc w:val="both"/>
        <w:rPr>
          <w:rFonts w:cs="Arial"/>
          <w:lang w:val="en-US"/>
        </w:rPr>
      </w:pPr>
    </w:p>
    <w:p w:rsidR="00072314" w:rsidRPr="00B53B74" w:rsidRDefault="00072314" w:rsidP="00072314">
      <w:pPr>
        <w:pStyle w:val="Heading2"/>
        <w:spacing w:before="240"/>
      </w:pPr>
      <w:bookmarkStart w:id="17" w:name="_Toc35000560"/>
      <w:r w:rsidRPr="00B53B74">
        <w:t>Document Conventions</w:t>
      </w:r>
      <w:bookmarkEnd w:id="17"/>
    </w:p>
    <w:p w:rsidR="00072314" w:rsidRPr="00B53B74" w:rsidRDefault="00072314" w:rsidP="00072314">
      <w:pPr>
        <w:pStyle w:val="Heading3"/>
        <w:keepNext w:val="0"/>
        <w:tabs>
          <w:tab w:val="clear" w:pos="900"/>
          <w:tab w:val="left" w:pos="709"/>
          <w:tab w:val="left" w:pos="851"/>
        </w:tabs>
        <w:spacing w:before="240"/>
      </w:pPr>
      <w:bookmarkStart w:id="18" w:name="_Toc35000561"/>
      <w:r w:rsidRPr="00B53B74">
        <w:t>Requirements Templates</w:t>
      </w:r>
      <w:bookmarkEnd w:id="18"/>
    </w:p>
    <w:p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21"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rsidR="00072314" w:rsidRPr="003F1018" w:rsidRDefault="00072314" w:rsidP="00072314">
      <w:pPr>
        <w:rPr>
          <w:rStyle w:val="SubtleEmphasis"/>
          <w:i w:val="0"/>
        </w:rPr>
      </w:pPr>
    </w:p>
    <w:p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22" w:history="1">
        <w:r w:rsidRPr="00175B99">
          <w:rPr>
            <w:rStyle w:val="SubtleEmphasis"/>
            <w:i w:val="0"/>
            <w:color w:val="0000FF"/>
          </w:rPr>
          <w:t>"How to import specifications into VSEM as separate requirements"</w:t>
        </w:r>
      </w:hyperlink>
      <w:r w:rsidRPr="00175B99">
        <w:t>).</w:t>
      </w:r>
    </w:p>
    <w:p w:rsidR="00072314" w:rsidRPr="00B14A40" w:rsidRDefault="00072314" w:rsidP="00072314">
      <w:pPr>
        <w:pStyle w:val="Heading4"/>
        <w:keepNext w:val="0"/>
        <w:tabs>
          <w:tab w:val="clear" w:pos="900"/>
          <w:tab w:val="left" w:pos="709"/>
        </w:tabs>
        <w:spacing w:before="240"/>
      </w:pPr>
      <w:bookmarkStart w:id="19" w:name="_Toc35000562"/>
      <w:r w:rsidRPr="00B14A40">
        <w:t>Identification of requirements</w:t>
      </w:r>
      <w:bookmarkEnd w:id="19"/>
    </w:p>
    <w:p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rsidR="00072314" w:rsidRPr="007C20FA" w:rsidRDefault="00072314" w:rsidP="00072314"/>
    <w:p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rsidR="00072314" w:rsidRPr="0008696C" w:rsidRDefault="00072314" w:rsidP="00072314">
      <w:pPr>
        <w:pStyle w:val="FlietextAnwendugsdoku"/>
        <w:rPr>
          <w:rFonts w:ascii="Arial" w:hAnsi="Arial"/>
          <w:b/>
          <w:sz w:val="20"/>
        </w:rPr>
      </w:pPr>
      <w:r w:rsidRPr="0008696C">
        <w:rPr>
          <w:rFonts w:ascii="Arial" w:hAnsi="Arial"/>
          <w:i/>
          <w:sz w:val="20"/>
        </w:rPr>
        <w:t>Example:</w:t>
      </w:r>
    </w:p>
    <w:p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rsidR="00072314" w:rsidRPr="00A50229" w:rsidRDefault="00072314" w:rsidP="00072314">
      <w:pPr>
        <w:pStyle w:val="Heading4"/>
        <w:keepNext w:val="0"/>
        <w:tabs>
          <w:tab w:val="clear" w:pos="900"/>
          <w:tab w:val="left" w:pos="709"/>
        </w:tabs>
        <w:spacing w:before="240"/>
      </w:pPr>
      <w:bookmarkStart w:id="20" w:name="_Toc35000563"/>
      <w:r w:rsidRPr="00A50229">
        <w:t>Requirements Attributes</w:t>
      </w:r>
      <w:bookmarkEnd w:id="20"/>
    </w:p>
    <w:p w:rsidR="00072314" w:rsidRPr="009E3B7C" w:rsidRDefault="00072314" w:rsidP="00072314">
      <w:r w:rsidRPr="007C20FA">
        <w:t xml:space="preserve">Additionally attributes can be added to each requirement. This helps to classify requirements. A </w:t>
      </w:r>
      <w:hyperlink r:id="rId23" w:history="1">
        <w:r w:rsidRPr="00873CEB">
          <w:rPr>
            <w:rStyle w:val="Hyperlink"/>
          </w:rPr>
          <w:t>list of available attributes</w:t>
        </w:r>
      </w:hyperlink>
      <w:r w:rsidRPr="007C20FA">
        <w:t xml:space="preserve"> is given in the RE Wiki.</w:t>
      </w:r>
    </w:p>
    <w:p w:rsidR="00072314" w:rsidRDefault="00072314" w:rsidP="00072314">
      <w:pPr>
        <w:pStyle w:val="Heading2"/>
        <w:spacing w:before="240"/>
        <w:rPr>
          <w:lang w:val="en-GB"/>
        </w:rPr>
      </w:pPr>
      <w:bookmarkStart w:id="21" w:name="_Toc35000564"/>
      <w:bookmarkStart w:id="22" w:name="_Ref12867675"/>
      <w:r w:rsidRPr="0008696C">
        <w:rPr>
          <w:lang w:val="en-GB"/>
        </w:rPr>
        <w:t>References</w:t>
      </w:r>
      <w:bookmarkEnd w:id="21"/>
      <w:bookmarkEnd w:id="22"/>
    </w:p>
    <w:p w:rsidR="00072314" w:rsidRPr="00FB7B3D" w:rsidRDefault="00072314" w:rsidP="00072314">
      <w:pPr>
        <w:pStyle w:val="Heading3"/>
        <w:keepNext w:val="0"/>
        <w:tabs>
          <w:tab w:val="clear" w:pos="900"/>
          <w:tab w:val="left" w:pos="709"/>
          <w:tab w:val="left" w:pos="851"/>
        </w:tabs>
        <w:spacing w:before="240"/>
      </w:pPr>
      <w:bookmarkStart w:id="23" w:name="_Toc35000565"/>
      <w:bookmarkStart w:id="24" w:name="_Ref12637407"/>
      <w:r>
        <w:t>Ford D</w:t>
      </w:r>
      <w:r w:rsidRPr="00FB7B3D">
        <w:t>ocuments</w:t>
      </w:r>
      <w:bookmarkEnd w:id="23"/>
      <w:bookmarkEnd w:id="24"/>
    </w:p>
    <w:p w:rsidR="00072314" w:rsidRDefault="00072314" w:rsidP="00072314">
      <w:pPr>
        <w:pStyle w:val="BodyText"/>
        <w:ind w:right="142"/>
        <w:jc w:val="both"/>
        <w:rPr>
          <w:rFonts w:cs="Arial"/>
        </w:rPr>
      </w:pPr>
      <w:r>
        <w:rPr>
          <w:rFonts w:cs="Arial"/>
        </w:rPr>
        <w:t>The list of</w:t>
      </w:r>
      <w:r w:rsidRPr="009E3B7C">
        <w:rPr>
          <w:rFonts w:cs="Arial"/>
        </w:rPr>
        <w:t xml:space="preserve"> all Ford internal documents, which are directly related.</w:t>
      </w:r>
    </w:p>
    <w:p w:rsidR="006B359A" w:rsidRPr="009E3B7C" w:rsidRDefault="006B359A" w:rsidP="00072314">
      <w:pPr>
        <w:pStyle w:val="BodyText"/>
        <w:ind w:right="142"/>
        <w:jc w:val="both"/>
        <w:rPr>
          <w:rFonts w:cs="Arial"/>
        </w:rPr>
      </w:pPr>
    </w:p>
    <w:p w:rsidR="00072314" w:rsidRPr="00B53B74" w:rsidRDefault="00072314" w:rsidP="00072314">
      <w:pPr>
        <w:pStyle w:val="Heading3"/>
        <w:keepNext w:val="0"/>
        <w:tabs>
          <w:tab w:val="clear" w:pos="900"/>
          <w:tab w:val="left" w:pos="709"/>
          <w:tab w:val="left" w:pos="851"/>
        </w:tabs>
        <w:spacing w:before="240"/>
      </w:pPr>
      <w:bookmarkStart w:id="25" w:name="_Toc35000566"/>
      <w:r w:rsidRPr="00B53B74">
        <w:t>External Documents and Publications</w:t>
      </w:r>
      <w:bookmarkEnd w:id="25"/>
    </w:p>
    <w:p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072314" w:rsidRPr="00720A45" w:rsidRDefault="00072314" w:rsidP="00072314">
      <w:pPr>
        <w:pStyle w:val="REUserHint"/>
        <w:rPr>
          <w:rStyle w:val="SubtleEmphasis"/>
          <w:i/>
          <w:iCs w:val="0"/>
          <w:sz w:val="20"/>
        </w:rPr>
      </w:pPr>
      <w:r w:rsidRPr="00720A45">
        <w:rPr>
          <w:rStyle w:val="SubtleEmphasis"/>
          <w:b/>
          <w:sz w:val="20"/>
        </w:rPr>
        <w:t>#Hint:</w:t>
      </w:r>
      <w:r w:rsidRPr="00720A45">
        <w:rPr>
          <w:rStyle w:val="SubtleEmphasis"/>
          <w:sz w:val="20"/>
        </w:rPr>
        <w:t xml:space="preserve"> You may refer to </w:t>
      </w:r>
      <w:hyperlink r:id="rId24" w:history="1">
        <w:r w:rsidRPr="00720A45">
          <w:rPr>
            <w:rStyle w:val="SubtleEmphasis"/>
            <w:sz w:val="20"/>
          </w:rPr>
          <w:t>IEEE Citation Reference</w:t>
        </w:r>
      </w:hyperlink>
      <w:r w:rsidRPr="00720A45">
        <w:rPr>
          <w:rStyle w:val="SubtleEmphasis"/>
          <w:sz w:val="20"/>
        </w:rPr>
        <w:t xml:space="preserve"> on how to format a reference.</w:t>
      </w:r>
    </w:p>
    <w:p w:rsidR="00072314" w:rsidRPr="009F1EF1" w:rsidRDefault="00072314" w:rsidP="00072314">
      <w:pPr>
        <w:pStyle w:val="Heading2"/>
        <w:spacing w:before="240"/>
        <w:rPr>
          <w:szCs w:val="20"/>
        </w:rPr>
      </w:pPr>
      <w:bookmarkStart w:id="26" w:name="_Toc35000567"/>
      <w:r w:rsidRPr="009F1EF1">
        <w:rPr>
          <w:szCs w:val="20"/>
        </w:rPr>
        <w:lastRenderedPageBreak/>
        <w:t>Glossary</w:t>
      </w:r>
      <w:bookmarkEnd w:id="26"/>
    </w:p>
    <w:p w:rsidR="00072314" w:rsidRDefault="00072314" w:rsidP="00072314">
      <w:pPr>
        <w:pStyle w:val="Heading3"/>
        <w:keepNext w:val="0"/>
        <w:tabs>
          <w:tab w:val="clear" w:pos="900"/>
          <w:tab w:val="left" w:pos="709"/>
          <w:tab w:val="left" w:pos="851"/>
        </w:tabs>
        <w:spacing w:before="240"/>
      </w:pPr>
      <w:bookmarkStart w:id="27" w:name="_Toc35000568"/>
      <w:r w:rsidRPr="009F1EF1">
        <w:t>Definitions</w:t>
      </w:r>
      <w:bookmarkEnd w:id="27"/>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rsidTr="001D18E6">
        <w:trPr>
          <w:tblHeader/>
        </w:trPr>
        <w:tc>
          <w:tcPr>
            <w:tcW w:w="2381" w:type="dxa"/>
            <w:shd w:val="pct20" w:color="auto" w:fill="FFFFFF"/>
          </w:tcPr>
          <w:p w:rsidR="00072314" w:rsidRPr="0008696C" w:rsidRDefault="00072314" w:rsidP="001D18E6">
            <w:pPr>
              <w:rPr>
                <w:b/>
              </w:rPr>
            </w:pPr>
            <w:r w:rsidRPr="0008696C">
              <w:rPr>
                <w:b/>
              </w:rPr>
              <w:t>Definition</w:t>
            </w:r>
          </w:p>
        </w:tc>
        <w:tc>
          <w:tcPr>
            <w:tcW w:w="7825" w:type="dxa"/>
            <w:shd w:val="pct20" w:color="auto" w:fill="FFFFFF"/>
          </w:tcPr>
          <w:p w:rsidR="00072314" w:rsidRPr="0008696C" w:rsidRDefault="00072314" w:rsidP="001D18E6">
            <w:pPr>
              <w:rPr>
                <w:b/>
              </w:rPr>
            </w:pPr>
            <w:r w:rsidRPr="0008696C">
              <w:rPr>
                <w:b/>
              </w:rPr>
              <w:t>Description</w:t>
            </w:r>
          </w:p>
        </w:tc>
      </w:tr>
      <w:tr w:rsidR="00072314" w:rsidRPr="00126E7B" w:rsidTr="001D18E6">
        <w:trPr>
          <w:trHeight w:val="233"/>
        </w:trPr>
        <w:tc>
          <w:tcPr>
            <w:tcW w:w="2381" w:type="dxa"/>
          </w:tcPr>
          <w:p w:rsidR="00072314" w:rsidRPr="0008696C" w:rsidRDefault="00262F5D" w:rsidP="00262F5D">
            <w:r>
              <w:t>Account ID</w:t>
            </w:r>
          </w:p>
        </w:tc>
        <w:tc>
          <w:tcPr>
            <w:tcW w:w="7825" w:type="dxa"/>
          </w:tcPr>
          <w:p w:rsidR="00262F5D" w:rsidRDefault="00262F5D" w:rsidP="00262F5D">
            <w:r>
              <w:t>Ford Account ID stored in the vehicle used to create a link between vehicle profile ID and user's FordPass Account.</w:t>
            </w:r>
          </w:p>
        </w:tc>
      </w:tr>
      <w:tr w:rsidR="00072314" w:rsidRPr="00126E7B" w:rsidTr="001D18E6">
        <w:trPr>
          <w:trHeight w:val="233"/>
        </w:trPr>
        <w:tc>
          <w:tcPr>
            <w:tcW w:w="2381" w:type="dxa"/>
          </w:tcPr>
          <w:p w:rsidR="00072314" w:rsidRPr="0008696C" w:rsidRDefault="00262F5D" w:rsidP="00262F5D">
            <w:r>
              <w:t>Action Validation Criteria</w:t>
            </w:r>
          </w:p>
        </w:tc>
        <w:tc>
          <w:tcPr>
            <w:tcW w:w="7825" w:type="dxa"/>
          </w:tcPr>
          <w:p w:rsidR="00262F5D" w:rsidRDefault="00262F5D" w:rsidP="00262F5D">
            <w:r>
              <w:t>Validation criteria for these actions</w:t>
            </w:r>
          </w:p>
        </w:tc>
      </w:tr>
      <w:tr w:rsidR="00072314" w:rsidRPr="00126E7B" w:rsidTr="001D18E6">
        <w:trPr>
          <w:trHeight w:val="233"/>
        </w:trPr>
        <w:tc>
          <w:tcPr>
            <w:tcW w:w="2381" w:type="dxa"/>
          </w:tcPr>
          <w:p w:rsidR="00072314" w:rsidRPr="0008696C" w:rsidRDefault="00262F5D" w:rsidP="00262F5D">
            <w:r>
              <w:t>Anthropometric Translation</w:t>
            </w:r>
          </w:p>
        </w:tc>
        <w:tc>
          <w:tcPr>
            <w:tcW w:w="7825" w:type="dxa"/>
          </w:tcPr>
          <w:p w:rsidR="00262F5D" w:rsidRDefault="00262F5D" w:rsidP="00262F5D">
            <w:r>
              <w:t>Translation of positional settings from one vehicle to another. Example, translating seat positions from a Navigator to a Mustang.</w:t>
            </w:r>
          </w:p>
        </w:tc>
      </w:tr>
      <w:tr w:rsidR="00072314" w:rsidRPr="00126E7B" w:rsidTr="001D18E6">
        <w:trPr>
          <w:trHeight w:val="233"/>
        </w:trPr>
        <w:tc>
          <w:tcPr>
            <w:tcW w:w="2381" w:type="dxa"/>
          </w:tcPr>
          <w:p w:rsidR="00072314" w:rsidRPr="0008696C" w:rsidRDefault="00262F5D" w:rsidP="00262F5D">
            <w:r>
              <w:t>CV Profile Management Server</w:t>
            </w:r>
          </w:p>
        </w:tc>
        <w:tc>
          <w:tcPr>
            <w:tcW w:w="7825" w:type="dxa"/>
          </w:tcPr>
          <w:p w:rsidR="00262F5D" w:rsidRDefault="00262F5D" w:rsidP="00262F5D">
            <w:r>
              <w:t xml:space="preserve">Cloud based profile server that sends profile settings to the vehicle on a profile import and receives profile settings on a profile export. </w:t>
            </w:r>
          </w:p>
        </w:tc>
      </w:tr>
      <w:tr w:rsidR="00072314" w:rsidRPr="00126E7B" w:rsidTr="001D18E6">
        <w:trPr>
          <w:trHeight w:val="233"/>
        </w:trPr>
        <w:tc>
          <w:tcPr>
            <w:tcW w:w="2381" w:type="dxa"/>
          </w:tcPr>
          <w:p w:rsidR="00072314" w:rsidRPr="0008696C" w:rsidRDefault="00262F5D" w:rsidP="00262F5D">
            <w:r>
              <w:t>Driver Actions or Others</w:t>
            </w:r>
          </w:p>
        </w:tc>
        <w:tc>
          <w:tcPr>
            <w:tcW w:w="7825" w:type="dxa"/>
          </w:tcPr>
          <w:p w:rsidR="00262F5D" w:rsidRDefault="00262F5D" w:rsidP="00262F5D">
            <w:r>
              <w:t>Description of driver actions or other people</w:t>
            </w:r>
          </w:p>
        </w:tc>
      </w:tr>
      <w:tr w:rsidR="00072314" w:rsidRPr="00126E7B" w:rsidTr="001D18E6">
        <w:trPr>
          <w:trHeight w:val="233"/>
        </w:trPr>
        <w:tc>
          <w:tcPr>
            <w:tcW w:w="2381" w:type="dxa"/>
          </w:tcPr>
          <w:p w:rsidR="00072314" w:rsidRPr="0008696C" w:rsidRDefault="00262F5D" w:rsidP="00262F5D">
            <w:r>
              <w:t>EM Profile Server</w:t>
            </w:r>
          </w:p>
        </w:tc>
        <w:tc>
          <w:tcPr>
            <w:tcW w:w="7825" w:type="dxa"/>
          </w:tcPr>
          <w:p w:rsidR="00262F5D" w:rsidRDefault="00262F5D" w:rsidP="00262F5D">
            <w:r>
              <w:t>Logical block of the Enhanced Memory system that is responsible for determining the active profile.</w:t>
            </w:r>
          </w:p>
        </w:tc>
      </w:tr>
      <w:tr w:rsidR="00072314" w:rsidRPr="00126E7B" w:rsidTr="001D18E6">
        <w:trPr>
          <w:trHeight w:val="233"/>
        </w:trPr>
        <w:tc>
          <w:tcPr>
            <w:tcW w:w="2381" w:type="dxa"/>
          </w:tcPr>
          <w:p w:rsidR="00072314" w:rsidRPr="0008696C" w:rsidRDefault="00262F5D" w:rsidP="00262F5D">
            <w:r>
              <w:t>Entry State</w:t>
            </w:r>
          </w:p>
        </w:tc>
        <w:tc>
          <w:tcPr>
            <w:tcW w:w="7825" w:type="dxa"/>
          </w:tcPr>
          <w:p w:rsidR="00262F5D" w:rsidRDefault="00262F5D" w:rsidP="00262F5D">
            <w:r>
              <w:t>The state the feature is in when there is a newly received profile recall request.</w:t>
            </w:r>
          </w:p>
        </w:tc>
      </w:tr>
      <w:tr w:rsidR="00072314" w:rsidRPr="00126E7B" w:rsidTr="001D18E6">
        <w:trPr>
          <w:trHeight w:val="233"/>
        </w:trPr>
        <w:tc>
          <w:tcPr>
            <w:tcW w:w="2381" w:type="dxa"/>
          </w:tcPr>
          <w:p w:rsidR="00072314" w:rsidRPr="0008696C" w:rsidRDefault="00262F5D" w:rsidP="00262F5D">
            <w:r>
              <w:t>Feature Number</w:t>
            </w:r>
          </w:p>
        </w:tc>
        <w:tc>
          <w:tcPr>
            <w:tcW w:w="7825" w:type="dxa"/>
          </w:tcPr>
          <w:p w:rsidR="00262F5D" w:rsidRDefault="00262F5D" w:rsidP="00262F5D">
            <w:r>
              <w:t>A hexadecimal value assigned to a profile setting. This was established by the Feature Based Message Protocol (FBMP) and is used by PPP to create a common understanding of what the profile settings are between vehicles.</w:t>
            </w:r>
          </w:p>
        </w:tc>
      </w:tr>
      <w:tr w:rsidR="00072314" w:rsidRPr="00126E7B" w:rsidTr="001D18E6">
        <w:trPr>
          <w:trHeight w:val="233"/>
        </w:trPr>
        <w:tc>
          <w:tcPr>
            <w:tcW w:w="2381" w:type="dxa"/>
          </w:tcPr>
          <w:p w:rsidR="00072314" w:rsidRPr="0008696C" w:rsidRDefault="00262F5D" w:rsidP="00262F5D">
            <w:r>
              <w:t>Feature Value</w:t>
            </w:r>
          </w:p>
        </w:tc>
        <w:tc>
          <w:tcPr>
            <w:tcW w:w="7825" w:type="dxa"/>
          </w:tcPr>
          <w:p w:rsidR="00262F5D" w:rsidRDefault="00262F5D" w:rsidP="00262F5D">
            <w:r>
              <w:t>Determine the status of the active setting. For example, Easy Entry/Exit can be configured ON or OFF or a profile, the feature value can be either ON 0x01 or OFF 0x00.</w:t>
            </w:r>
          </w:p>
        </w:tc>
      </w:tr>
      <w:tr w:rsidR="00072314" w:rsidRPr="00126E7B" w:rsidTr="001D18E6">
        <w:trPr>
          <w:trHeight w:val="233"/>
        </w:trPr>
        <w:tc>
          <w:tcPr>
            <w:tcW w:w="2381" w:type="dxa"/>
          </w:tcPr>
          <w:p w:rsidR="00072314" w:rsidRPr="0008696C" w:rsidRDefault="00262F5D" w:rsidP="00262F5D">
            <w:r>
              <w:t>FTTI</w:t>
            </w:r>
          </w:p>
        </w:tc>
        <w:tc>
          <w:tcPr>
            <w:tcW w:w="7825" w:type="dxa"/>
          </w:tcPr>
          <w:p w:rsidR="00262F5D" w:rsidRDefault="00262F5D" w:rsidP="00262F5D">
            <w:r>
              <w:t>Fault Tolerance Time Interval</w:t>
            </w:r>
          </w:p>
        </w:tc>
      </w:tr>
      <w:tr w:rsidR="00072314" w:rsidRPr="00126E7B" w:rsidTr="001D18E6">
        <w:trPr>
          <w:trHeight w:val="233"/>
        </w:trPr>
        <w:tc>
          <w:tcPr>
            <w:tcW w:w="2381" w:type="dxa"/>
          </w:tcPr>
          <w:p w:rsidR="00072314" w:rsidRPr="0008696C" w:rsidRDefault="00262F5D" w:rsidP="00262F5D">
            <w:r>
              <w:t>Functional Redundancies</w:t>
            </w:r>
          </w:p>
        </w:tc>
        <w:tc>
          <w:tcPr>
            <w:tcW w:w="7825" w:type="dxa"/>
          </w:tcPr>
          <w:p w:rsidR="00262F5D" w:rsidRDefault="00262F5D" w:rsidP="00262F5D">
            <w:r>
              <w:t>Functional redundancy - fault tolerance</w:t>
            </w:r>
          </w:p>
        </w:tc>
      </w:tr>
      <w:tr w:rsidR="00072314" w:rsidRPr="00126E7B" w:rsidTr="001D18E6">
        <w:trPr>
          <w:trHeight w:val="233"/>
        </w:trPr>
        <w:tc>
          <w:tcPr>
            <w:tcW w:w="2381" w:type="dxa"/>
          </w:tcPr>
          <w:p w:rsidR="00072314" w:rsidRPr="0008696C" w:rsidRDefault="00262F5D" w:rsidP="00262F5D">
            <w:r>
              <w:t>High speed</w:t>
            </w:r>
          </w:p>
        </w:tc>
        <w:tc>
          <w:tcPr>
            <w:tcW w:w="7825" w:type="dxa"/>
          </w:tcPr>
          <w:p w:rsidR="00262F5D" w:rsidRDefault="00262F5D" w:rsidP="00262F5D">
            <w:r>
              <w:t>Approximately more than 52 mph (83 kph)</w:t>
            </w:r>
          </w:p>
        </w:tc>
      </w:tr>
      <w:tr w:rsidR="00072314" w:rsidRPr="00126E7B" w:rsidTr="001D18E6">
        <w:trPr>
          <w:trHeight w:val="233"/>
        </w:trPr>
        <w:tc>
          <w:tcPr>
            <w:tcW w:w="2381" w:type="dxa"/>
          </w:tcPr>
          <w:p w:rsidR="00072314" w:rsidRPr="0008696C" w:rsidRDefault="00262F5D" w:rsidP="00262F5D">
            <w:r>
              <w:t>HMI Client</w:t>
            </w:r>
          </w:p>
        </w:tc>
        <w:tc>
          <w:tcPr>
            <w:tcW w:w="7825" w:type="dxa"/>
          </w:tcPr>
          <w:p w:rsidR="00262F5D" w:rsidRDefault="00262F5D" w:rsidP="00262F5D">
            <w:r>
              <w:t>The technology used to display a profile setting's current status to the user. Example, radio stations are displayed to the customer using the SYNC screen as an HMI client, but the stations are stored in the Audio Head Unit.</w:t>
            </w:r>
          </w:p>
        </w:tc>
      </w:tr>
      <w:tr w:rsidR="00072314" w:rsidRPr="00126E7B" w:rsidTr="001D18E6">
        <w:trPr>
          <w:trHeight w:val="233"/>
        </w:trPr>
        <w:tc>
          <w:tcPr>
            <w:tcW w:w="2381" w:type="dxa"/>
          </w:tcPr>
          <w:p w:rsidR="00072314" w:rsidRPr="0008696C" w:rsidRDefault="00262F5D" w:rsidP="00262F5D">
            <w:r>
              <w:t>Low speed</w:t>
            </w:r>
          </w:p>
        </w:tc>
        <w:tc>
          <w:tcPr>
            <w:tcW w:w="7825" w:type="dxa"/>
          </w:tcPr>
          <w:p w:rsidR="00262F5D" w:rsidRDefault="00262F5D" w:rsidP="00262F5D">
            <w:r>
              <w:t xml:space="preserve">Approximately 12 to 36 mph (19 to 58 kph ) </w:t>
            </w:r>
          </w:p>
        </w:tc>
      </w:tr>
      <w:tr w:rsidR="00072314" w:rsidRPr="00126E7B" w:rsidTr="001D18E6">
        <w:trPr>
          <w:trHeight w:val="233"/>
        </w:trPr>
        <w:tc>
          <w:tcPr>
            <w:tcW w:w="2381" w:type="dxa"/>
          </w:tcPr>
          <w:p w:rsidR="00072314" w:rsidRPr="0008696C" w:rsidRDefault="00262F5D" w:rsidP="00262F5D">
            <w:r>
              <w:t>Medium speed</w:t>
            </w:r>
          </w:p>
        </w:tc>
        <w:tc>
          <w:tcPr>
            <w:tcW w:w="7825" w:type="dxa"/>
          </w:tcPr>
          <w:p w:rsidR="00262F5D" w:rsidRDefault="00262F5D" w:rsidP="00262F5D">
            <w:r>
              <w:t>Approximately 36 mph to 52 mph (58 to 83 kph)</w:t>
            </w:r>
          </w:p>
        </w:tc>
      </w:tr>
      <w:tr w:rsidR="00072314" w:rsidRPr="00126E7B" w:rsidTr="001D18E6">
        <w:trPr>
          <w:trHeight w:val="233"/>
        </w:trPr>
        <w:tc>
          <w:tcPr>
            <w:tcW w:w="2381" w:type="dxa"/>
          </w:tcPr>
          <w:p w:rsidR="00072314" w:rsidRPr="0008696C" w:rsidRDefault="00262F5D" w:rsidP="00262F5D">
            <w:r>
              <w:t>Pers Index</w:t>
            </w:r>
          </w:p>
        </w:tc>
        <w:tc>
          <w:tcPr>
            <w:tcW w:w="7825" w:type="dxa"/>
          </w:tcPr>
          <w:p w:rsidR="00262F5D" w:rsidRDefault="00262F5D" w:rsidP="00262F5D">
            <w:r>
              <w:t>The index number provided to a profile in the vehicle. This helps determine which profile is activated throughout the vehicle.</w:t>
            </w:r>
          </w:p>
        </w:tc>
      </w:tr>
      <w:tr w:rsidR="00072314" w:rsidRPr="00126E7B" w:rsidTr="001D18E6">
        <w:trPr>
          <w:trHeight w:val="233"/>
        </w:trPr>
        <w:tc>
          <w:tcPr>
            <w:tcW w:w="2381" w:type="dxa"/>
          </w:tcPr>
          <w:p w:rsidR="00072314" w:rsidRPr="0008696C" w:rsidRDefault="00262F5D" w:rsidP="00262F5D">
            <w:r>
              <w:t>Positional Settings</w:t>
            </w:r>
          </w:p>
        </w:tc>
        <w:tc>
          <w:tcPr>
            <w:tcW w:w="7825" w:type="dxa"/>
          </w:tcPr>
          <w:p w:rsidR="00262F5D" w:rsidRDefault="00262F5D" w:rsidP="00262F5D">
            <w:r>
              <w:t>Any profile setting in the vehicle that deals with a physical position, such as seats, mirrors, pedals, heads up display and steering column.</w:t>
            </w:r>
          </w:p>
        </w:tc>
      </w:tr>
      <w:tr w:rsidR="00072314" w:rsidRPr="00126E7B" w:rsidTr="001D18E6">
        <w:trPr>
          <w:trHeight w:val="233"/>
        </w:trPr>
        <w:tc>
          <w:tcPr>
            <w:tcW w:w="2381" w:type="dxa"/>
          </w:tcPr>
          <w:p w:rsidR="00072314" w:rsidRPr="0008696C" w:rsidRDefault="00262F5D" w:rsidP="00262F5D">
            <w:r>
              <w:t>Post-entry State</w:t>
            </w:r>
          </w:p>
        </w:tc>
        <w:tc>
          <w:tcPr>
            <w:tcW w:w="7825" w:type="dxa"/>
          </w:tcPr>
          <w:p w:rsidR="00262F5D" w:rsidRDefault="00262F5D" w:rsidP="00262F5D">
            <w:r>
              <w:t>The state after a profile has been recalled and the identity of the user has not been established.</w:t>
            </w:r>
          </w:p>
        </w:tc>
      </w:tr>
      <w:tr w:rsidR="00072314" w:rsidRPr="00126E7B" w:rsidTr="001D18E6">
        <w:trPr>
          <w:trHeight w:val="233"/>
        </w:trPr>
        <w:tc>
          <w:tcPr>
            <w:tcW w:w="2381" w:type="dxa"/>
          </w:tcPr>
          <w:p w:rsidR="00072314" w:rsidRPr="0008696C" w:rsidRDefault="00262F5D" w:rsidP="00262F5D">
            <w:r>
              <w:t>PPP</w:t>
            </w:r>
          </w:p>
        </w:tc>
        <w:tc>
          <w:tcPr>
            <w:tcW w:w="7825" w:type="dxa"/>
          </w:tcPr>
          <w:p w:rsidR="00262F5D" w:rsidRDefault="00262F5D" w:rsidP="00262F5D">
            <w:r>
              <w:t>Personal and Portable Profiles</w:t>
            </w:r>
          </w:p>
        </w:tc>
      </w:tr>
      <w:tr w:rsidR="00072314" w:rsidRPr="00126E7B" w:rsidTr="001D18E6">
        <w:trPr>
          <w:trHeight w:val="233"/>
        </w:trPr>
        <w:tc>
          <w:tcPr>
            <w:tcW w:w="2381" w:type="dxa"/>
          </w:tcPr>
          <w:p w:rsidR="00072314" w:rsidRPr="0008696C" w:rsidRDefault="00262F5D" w:rsidP="00262F5D">
            <w:r>
              <w:t>Profile Interface Client</w:t>
            </w:r>
          </w:p>
        </w:tc>
        <w:tc>
          <w:tcPr>
            <w:tcW w:w="7825" w:type="dxa"/>
          </w:tcPr>
          <w:p w:rsidR="00262F5D" w:rsidRDefault="00262F5D" w:rsidP="00262F5D">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tc>
      </w:tr>
      <w:tr w:rsidR="00072314" w:rsidRPr="00126E7B" w:rsidTr="001D18E6">
        <w:trPr>
          <w:trHeight w:val="233"/>
        </w:trPr>
        <w:tc>
          <w:tcPr>
            <w:tcW w:w="2381" w:type="dxa"/>
          </w:tcPr>
          <w:p w:rsidR="00072314" w:rsidRPr="0008696C" w:rsidRDefault="00262F5D" w:rsidP="00262F5D">
            <w:r>
              <w:t>Profile Setting Servers</w:t>
            </w:r>
          </w:p>
        </w:tc>
        <w:tc>
          <w:tcPr>
            <w:tcW w:w="7825" w:type="dxa"/>
          </w:tcPr>
          <w:p w:rsidR="00262F5D" w:rsidRDefault="00262F5D" w:rsidP="00262F5D">
            <w:r>
              <w:t>The Profile Setting Server logical block is a generic term for any vehicle module that owns the execution and storage of profile settings.</w:t>
            </w:r>
          </w:p>
        </w:tc>
      </w:tr>
      <w:tr w:rsidR="00072314" w:rsidRPr="00126E7B" w:rsidTr="001D18E6">
        <w:trPr>
          <w:trHeight w:val="233"/>
        </w:trPr>
        <w:tc>
          <w:tcPr>
            <w:tcW w:w="2381" w:type="dxa"/>
          </w:tcPr>
          <w:p w:rsidR="00072314" w:rsidRPr="0008696C" w:rsidRDefault="00262F5D" w:rsidP="00262F5D">
            <w:r>
              <w:t>Profile Settings</w:t>
            </w:r>
          </w:p>
        </w:tc>
        <w:tc>
          <w:tcPr>
            <w:tcW w:w="7825" w:type="dxa"/>
          </w:tcPr>
          <w:p w:rsidR="00262F5D" w:rsidRDefault="00262F5D" w:rsidP="00262F5D">
            <w:r>
              <w:t xml:space="preserve">All user configurable settings in the vehicle that can be added to the user's profile. Examples include radio stations, ADAS settings, Ambient Light, etc. </w:t>
            </w:r>
          </w:p>
        </w:tc>
      </w:tr>
      <w:tr w:rsidR="00072314" w:rsidRPr="00126E7B" w:rsidTr="001D18E6">
        <w:trPr>
          <w:trHeight w:val="233"/>
        </w:trPr>
        <w:tc>
          <w:tcPr>
            <w:tcW w:w="2381" w:type="dxa"/>
          </w:tcPr>
          <w:p w:rsidR="00072314" w:rsidRPr="0008696C" w:rsidRDefault="00262F5D" w:rsidP="00262F5D">
            <w:r>
              <w:t>RFI</w:t>
            </w:r>
          </w:p>
        </w:tc>
        <w:tc>
          <w:tcPr>
            <w:tcW w:w="7825" w:type="dxa"/>
          </w:tcPr>
          <w:p w:rsidR="00262F5D" w:rsidRDefault="00262F5D" w:rsidP="00262F5D">
            <w:r>
              <w:t>Reduced Functionality Interval</w:t>
            </w:r>
          </w:p>
        </w:tc>
      </w:tr>
      <w:tr w:rsidR="00072314" w:rsidRPr="00126E7B" w:rsidTr="001D18E6">
        <w:trPr>
          <w:trHeight w:val="233"/>
        </w:trPr>
        <w:tc>
          <w:tcPr>
            <w:tcW w:w="2381" w:type="dxa"/>
          </w:tcPr>
          <w:p w:rsidR="00072314" w:rsidRPr="0008696C" w:rsidRDefault="00262F5D" w:rsidP="00262F5D">
            <w:r>
              <w:t>Secondary Authentication Passcode</w:t>
            </w:r>
          </w:p>
        </w:tc>
        <w:tc>
          <w:tcPr>
            <w:tcW w:w="7825" w:type="dxa"/>
          </w:tcPr>
          <w:p w:rsidR="00262F5D" w:rsidRDefault="00262F5D" w:rsidP="00262F5D">
            <w:r>
              <w:t>A passcode that a user configures for their profile. Entering this passcode provides the user full access to their profile.</w:t>
            </w:r>
          </w:p>
        </w:tc>
      </w:tr>
      <w:tr w:rsidR="00072314" w:rsidRPr="00126E7B" w:rsidTr="001D18E6">
        <w:trPr>
          <w:trHeight w:val="233"/>
        </w:trPr>
        <w:tc>
          <w:tcPr>
            <w:tcW w:w="2381" w:type="dxa"/>
          </w:tcPr>
          <w:p w:rsidR="00072314" w:rsidRPr="0008696C" w:rsidRDefault="00262F5D" w:rsidP="00262F5D">
            <w:r>
              <w:t>SPSS</w:t>
            </w:r>
          </w:p>
        </w:tc>
        <w:tc>
          <w:tcPr>
            <w:tcW w:w="7825" w:type="dxa"/>
          </w:tcPr>
          <w:p w:rsidR="00262F5D" w:rsidRDefault="00262F5D" w:rsidP="00262F5D">
            <w:r>
              <w:t>Subsystem Part Specific Specification. Type of requirement document at Ford.</w:t>
            </w:r>
          </w:p>
        </w:tc>
      </w:tr>
      <w:tr w:rsidR="00072314" w:rsidRPr="00126E7B" w:rsidTr="001D18E6">
        <w:trPr>
          <w:trHeight w:val="233"/>
        </w:trPr>
        <w:tc>
          <w:tcPr>
            <w:tcW w:w="2381" w:type="dxa"/>
          </w:tcPr>
          <w:p w:rsidR="00072314" w:rsidRPr="0008696C" w:rsidRDefault="00262F5D" w:rsidP="00262F5D">
            <w:r>
              <w:t>term glossary</w:t>
            </w:r>
          </w:p>
        </w:tc>
        <w:tc>
          <w:tcPr>
            <w:tcW w:w="7825" w:type="dxa"/>
          </w:tcPr>
          <w:p w:rsidR="00262F5D" w:rsidRDefault="00262F5D" w:rsidP="00262F5D">
            <w:r>
              <w:t>A term glossary is a table of agreed upon definitions for terms used in project development that may provide clarity or avoid confusion to stakeholders.</w:t>
            </w:r>
          </w:p>
        </w:tc>
      </w:tr>
      <w:tr w:rsidR="00072314" w:rsidRPr="00126E7B" w:rsidTr="001D18E6">
        <w:trPr>
          <w:trHeight w:val="233"/>
        </w:trPr>
        <w:tc>
          <w:tcPr>
            <w:tcW w:w="2381" w:type="dxa"/>
          </w:tcPr>
          <w:p w:rsidR="00072314" w:rsidRPr="0008696C" w:rsidRDefault="00262F5D" w:rsidP="00262F5D">
            <w:r>
              <w:lastRenderedPageBreak/>
              <w:t>TLA</w:t>
            </w:r>
          </w:p>
        </w:tc>
        <w:tc>
          <w:tcPr>
            <w:tcW w:w="7825" w:type="dxa"/>
          </w:tcPr>
          <w:p w:rsidR="00262F5D" w:rsidRDefault="00262F5D" w:rsidP="00262F5D">
            <w:r>
              <w:t>Three Letter Acronym</w:t>
            </w:r>
          </w:p>
        </w:tc>
      </w:tr>
      <w:tr w:rsidR="00072314" w:rsidRPr="00126E7B" w:rsidTr="001D18E6">
        <w:trPr>
          <w:trHeight w:val="233"/>
        </w:trPr>
        <w:tc>
          <w:tcPr>
            <w:tcW w:w="2381" w:type="dxa"/>
          </w:tcPr>
          <w:p w:rsidR="00072314" w:rsidRPr="0008696C" w:rsidRDefault="00262F5D" w:rsidP="00262F5D">
            <w:r>
              <w:t>Very Low Speed</w:t>
            </w:r>
          </w:p>
        </w:tc>
        <w:tc>
          <w:tcPr>
            <w:tcW w:w="7825" w:type="dxa"/>
          </w:tcPr>
          <w:p w:rsidR="00262F5D" w:rsidRDefault="00262F5D" w:rsidP="00262F5D">
            <w:r>
              <w:t>Approximately 0 to 12 mph (0 to 19 kph)</w:t>
            </w:r>
          </w:p>
        </w:tc>
      </w:tr>
    </w:tbl>
    <w:p w:rsidR="00072314" w:rsidRDefault="00072314" w:rsidP="00072314">
      <w:pPr>
        <w:pStyle w:val="Caption"/>
      </w:pPr>
      <w:bookmarkStart w:id="28" w:name="_Toc35000660"/>
      <w:bookmarkStart w:id="29"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28"/>
      <w:bookmarkEnd w:id="29"/>
    </w:p>
    <w:p w:rsidR="008F377F" w:rsidRDefault="00072314" w:rsidP="00F05ABE">
      <w:pPr>
        <w:pStyle w:val="Heading3"/>
        <w:keepNext w:val="0"/>
        <w:tabs>
          <w:tab w:val="clear" w:pos="900"/>
          <w:tab w:val="left" w:pos="709"/>
          <w:tab w:val="left" w:pos="851"/>
        </w:tabs>
        <w:spacing w:before="240"/>
      </w:pPr>
      <w:bookmarkStart w:id="30" w:name="_Toc35000569"/>
      <w:r w:rsidRPr="009F1EF1">
        <w:t>Abbreviations</w:t>
      </w:r>
      <w:bookmarkEnd w:id="30"/>
    </w:p>
    <w:p w:rsidR="00F05ABE" w:rsidRPr="00006D1E" w:rsidRDefault="00F05ABE" w:rsidP="00F05ABE">
      <w:pPr>
        <w:rPr>
          <w:i/>
          <w:color w:val="7F7F7F" w:themeColor="text1" w:themeTint="80"/>
        </w:rPr>
      </w:pPr>
      <w:r w:rsidRPr="00006D1E">
        <w:rPr>
          <w:i/>
          <w:color w:val="7F7F7F" w:themeColor="text1" w:themeTint="80"/>
        </w:rPr>
        <w:t>No acronyms specified.</w:t>
      </w:r>
    </w:p>
    <w:p w:rsidR="00072314" w:rsidRPr="009E3B7C" w:rsidRDefault="00072314" w:rsidP="00072314">
      <w:pPr>
        <w:rPr>
          <w:rFonts w:cs="Arial"/>
        </w:rPr>
      </w:pPr>
    </w:p>
    <w:p w:rsidR="00072314" w:rsidRPr="0008696C" w:rsidRDefault="00072314" w:rsidP="00072314">
      <w:pPr>
        <w:pStyle w:val="Heading1"/>
        <w:tabs>
          <w:tab w:val="clear" w:pos="540"/>
          <w:tab w:val="num" w:pos="432"/>
        </w:tabs>
        <w:rPr>
          <w:lang w:val="en-GB"/>
        </w:rPr>
      </w:pPr>
      <w:bookmarkStart w:id="31" w:name="_Toc35000570"/>
      <w:r w:rsidRPr="0008696C">
        <w:rPr>
          <w:lang w:val="en-GB"/>
        </w:rPr>
        <w:lastRenderedPageBreak/>
        <w:t xml:space="preserve">Feature Implementation </w:t>
      </w:r>
      <w:r>
        <w:rPr>
          <w:lang w:val="en-GB"/>
        </w:rPr>
        <w:t>Overview</w:t>
      </w:r>
      <w:bookmarkEnd w:id="31"/>
    </w:p>
    <w:p w:rsidR="00072314" w:rsidRPr="00B53B74" w:rsidRDefault="00072314" w:rsidP="00072314">
      <w:pPr>
        <w:pStyle w:val="Heading2"/>
        <w:spacing w:before="240"/>
      </w:pPr>
      <w:bookmarkStart w:id="32" w:name="_Toc35000571"/>
      <w:r w:rsidRPr="00B53B74">
        <w:t>Description</w:t>
      </w:r>
      <w:bookmarkEnd w:id="32"/>
    </w:p>
    <w:p w:rsidR="00072314" w:rsidRPr="00A73AD2" w:rsidRDefault="00072314" w:rsidP="00072314">
      <w:pPr>
        <w:shd w:val="clear" w:color="auto" w:fill="D6E3BC" w:themeFill="accent3" w:themeFillTint="66"/>
        <w:rPr>
          <w:rStyle w:val="SubtleEmphasis"/>
        </w:rPr>
      </w:pPr>
      <w:r w:rsidRPr="003764F7">
        <w:rPr>
          <w:rStyle w:val="SubtleEmphasis"/>
          <w:b/>
        </w:rPr>
        <w:t>#Hint:</w:t>
      </w:r>
      <w:r w:rsidRPr="00A73AD2">
        <w:rPr>
          <w:rStyle w:val="SubtleEmphasis"/>
        </w:rPr>
        <w:t xml:space="preserve"> </w:t>
      </w:r>
      <w:r>
        <w:rPr>
          <w:rStyle w:val="SubtleEmphasis"/>
        </w:rPr>
        <w:t>Give a short overview on what E/E systems / platforms the feature is implemented and what special considerations have to be taken into account for E/E systems / platforms.</w:t>
      </w:r>
    </w:p>
    <w:p w:rsidR="00072314" w:rsidRDefault="00072314" w:rsidP="00072314"/>
    <w:p w:rsidR="00DD7905" w:rsidRPr="008B0AFE" w:rsidRDefault="00DD7905" w:rsidP="00DD7905">
      <w:pPr>
        <w:pStyle w:val="RERequirement"/>
        <w:spacing w:after="0"/>
      </w:pPr>
      <w:r w:rsidRPr="008B0AFE">
        <w:t>F002032/B;1 Personal and Portable Profiles</w:t>
      </w:r>
    </w:p>
    <w:p w:rsidR="00DD7905" w:rsidRDefault="00DD7905" w:rsidP="00DD7905">
      <w:r w:rsidRPr="008B0AFE">
        <w:t xml:space="preserve">Develop a cloud-based platform / ecosystem to deliver a personalized in-vehicle experience that is seamlessly transferrable between Ford/Lincoln vehicles. This would reduce the time and effort a customer needs to setup / customize a vehicle (known pain point for subscription based ownership). Creating a personalized experience will increase customer loyalty and provide a data platform for vehicle and cloud based predictions, Digital Assistant, in-vehicle purchases and other monetization strategies.  This in-vehicle profile will link with the centralized member profile for a common profile across all channels of the ecosystem.   </w:t>
      </w:r>
    </w:p>
    <w:p w:rsidR="00DD7905" w:rsidRDefault="00DD7905" w:rsidP="00DD7905"/>
    <w:p w:rsidR="00DD7905" w:rsidRPr="00226250" w:rsidRDefault="00DD7905" w:rsidP="00072314"/>
    <w:p w:rsidR="00072314" w:rsidRDefault="00072314" w:rsidP="00072314">
      <w:pPr>
        <w:pStyle w:val="Heading2"/>
        <w:spacing w:before="240"/>
        <w:rPr>
          <w:lang w:val="en-GB"/>
        </w:rPr>
      </w:pPr>
      <w:bookmarkStart w:id="33" w:name="_Toc35000572"/>
      <w:r w:rsidRPr="0008696C">
        <w:rPr>
          <w:lang w:val="en-GB"/>
        </w:rPr>
        <w:t xml:space="preserve">Input </w:t>
      </w:r>
      <w:r>
        <w:rPr>
          <w:lang w:val="en-GB"/>
        </w:rPr>
        <w:t>Requirements/Documents</w:t>
      </w:r>
      <w:bookmarkEnd w:id="33"/>
    </w:p>
    <w:p w:rsidR="00072314" w:rsidRDefault="00072314" w:rsidP="00072314">
      <w:pPr>
        <w:shd w:val="clear" w:color="auto" w:fill="D6E3BC" w:themeFill="accent3" w:themeFillTint="66"/>
        <w:rPr>
          <w:i/>
          <w:color w:val="808080" w:themeColor="background1" w:themeShade="80"/>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feature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feature owner should check, if all inputs have been properly considered by derived/outgoing requirements </w:t>
      </w:r>
      <w:r>
        <w:rPr>
          <w:rStyle w:val="SubtleEmphasis"/>
        </w:rPr>
        <w:t>in chapter “</w:t>
      </w:r>
      <w:r>
        <w:rPr>
          <w:rStyle w:val="SubtleEmphasis"/>
        </w:rPr>
        <w:fldChar w:fldCharType="begin"/>
      </w:r>
      <w:r>
        <w:rPr>
          <w:rStyle w:val="SubtleEmphasis"/>
        </w:rPr>
        <w:instrText xml:space="preserve"> REF _Ref12638483 \h  \* MERGEFORMAT </w:instrText>
      </w:r>
      <w:r>
        <w:rPr>
          <w:rStyle w:val="SubtleEmphasis"/>
        </w:rPr>
      </w:r>
      <w:r>
        <w:rPr>
          <w:rStyle w:val="SubtleEmphasis"/>
        </w:rPr>
        <w:fldChar w:fldCharType="separate"/>
      </w:r>
      <w:r w:rsidRPr="00334BB8">
        <w:rPr>
          <w:rStyle w:val="SubtleEmphasis"/>
        </w:rPr>
        <w:t>Feature Implementation Requirements</w:t>
      </w:r>
      <w:r>
        <w:rPr>
          <w:rStyle w:val="SubtleEmphasis"/>
        </w:rPr>
        <w:fldChar w:fldCharType="end"/>
      </w:r>
      <w:r>
        <w:rPr>
          <w:rStyle w:val="SubtleEmphasis"/>
        </w:rPr>
        <w:t>”</w:t>
      </w:r>
      <w:r>
        <w:rPr>
          <w:i/>
          <w:color w:val="808080" w:themeColor="background1" w:themeShade="80"/>
        </w:rPr>
        <w:t xml:space="preserve"> or the architectural elements.</w:t>
      </w:r>
    </w:p>
    <w:p w:rsidR="00072314" w:rsidRDefault="00072314" w:rsidP="00072314">
      <w:pPr>
        <w:shd w:val="clear" w:color="auto" w:fill="D6E3BC" w:themeFill="accent3" w:themeFillTint="66"/>
        <w:rPr>
          <w:rStyle w:val="SubtleEmphasis"/>
        </w:rPr>
      </w:pPr>
      <w:r>
        <w:rPr>
          <w:i/>
          <w:color w:val="808080" w:themeColor="background1" w:themeShade="80"/>
        </w:rPr>
        <w:t xml:space="preserve">Note: </w:t>
      </w:r>
      <w:r>
        <w:rPr>
          <w:rStyle w:val="SubtleEmphasis"/>
        </w:rPr>
        <w:t>It is not required to list each input requirement individually in this table, referencing the input document is enough (if relevant document section is indicated).</w:t>
      </w:r>
    </w:p>
    <w:p w:rsidR="00072314" w:rsidRDefault="00072314" w:rsidP="00072314">
      <w:pPr>
        <w:rPr>
          <w:rStyle w:val="SubtleEmphasis"/>
        </w:rPr>
      </w:pPr>
    </w:p>
    <w:p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rsidTr="001D18E6">
        <w:trPr>
          <w:trHeight w:val="20"/>
        </w:trPr>
        <w:tc>
          <w:tcPr>
            <w:tcW w:w="1560" w:type="dxa"/>
            <w:shd w:val="clear" w:color="auto" w:fill="D9D9D9" w:themeFill="background1" w:themeFillShade="D9"/>
          </w:tcPr>
          <w:p w:rsidR="00072314" w:rsidRPr="00B723AB" w:rsidRDefault="00072314" w:rsidP="001D18E6">
            <w:pPr>
              <w:rPr>
                <w:rFonts w:ascii="Helvetica" w:hAnsi="Helvetica" w:cs="Helvetica"/>
                <w:b/>
              </w:rPr>
            </w:pPr>
            <w:r w:rsidRPr="00B723AB">
              <w:rPr>
                <w:rFonts w:ascii="Helvetica" w:hAnsi="Helvetica" w:cs="Helvetica"/>
                <w:b/>
              </w:rPr>
              <w:t>Reference</w:t>
            </w:r>
          </w:p>
          <w:p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rsidR="00072314" w:rsidRDefault="00072314" w:rsidP="001D18E6">
            <w:pPr>
              <w:rPr>
                <w:rFonts w:ascii="Helvetica" w:hAnsi="Helvetica" w:cs="Helvetica"/>
                <w:b/>
              </w:rPr>
            </w:pPr>
            <w:r>
              <w:rPr>
                <w:rFonts w:ascii="Helvetica" w:hAnsi="Helvetica" w:cs="Helvetica"/>
                <w:b/>
              </w:rPr>
              <w:t>Derived Requirement</w:t>
            </w:r>
          </w:p>
          <w:p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r>
              <w:rPr>
                <w:rFonts w:cs="Arial"/>
              </w:rPr>
              <w:t>&lt;Example:</w:t>
            </w:r>
          </w:p>
          <w:p w:rsidR="00072314" w:rsidRPr="00D410AE" w:rsidRDefault="00072314" w:rsidP="001D18E6">
            <w:pPr>
              <w:rPr>
                <w:rFonts w:cs="Arial"/>
              </w:rPr>
            </w:pPr>
            <w:r>
              <w:rPr>
                <w:rFonts w:cs="Arial"/>
              </w:rPr>
              <w:t>id + title of relevant Function Spec&gt;</w:t>
            </w:r>
          </w:p>
        </w:tc>
        <w:tc>
          <w:tcPr>
            <w:tcW w:w="2693" w:type="dxa"/>
          </w:tcPr>
          <w:p w:rsidR="00072314" w:rsidRPr="00D410AE" w:rsidRDefault="00072314" w:rsidP="001D18E6">
            <w:pPr>
              <w:rPr>
                <w:rFonts w:cs="Arial"/>
              </w:rPr>
            </w:pPr>
            <w:r>
              <w:rPr>
                <w:rFonts w:cs="Arial"/>
              </w:rPr>
              <w:t>&lt;Example: “Function requirements of Logical Function …”&gt;</w:t>
            </w:r>
          </w:p>
        </w:tc>
        <w:tc>
          <w:tcPr>
            <w:tcW w:w="3260" w:type="dxa"/>
          </w:tcPr>
          <w:p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2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p>
        </w:tc>
        <w:tc>
          <w:tcPr>
            <w:tcW w:w="2693" w:type="dxa"/>
          </w:tcPr>
          <w:p w:rsidR="00072314"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Pr="00D410AE" w:rsidRDefault="00072314" w:rsidP="001D18E6">
            <w:pPr>
              <w:rPr>
                <w:rFonts w:cs="Arial"/>
              </w:rPr>
            </w:pPr>
            <w:r>
              <w:rPr>
                <w:rFonts w:cs="Arial"/>
              </w:rPr>
              <w:t>&lt;Example: some SDS (requirement)&gt;</w:t>
            </w:r>
          </w:p>
        </w:tc>
        <w:tc>
          <w:tcPr>
            <w:tcW w:w="2693" w:type="dxa"/>
          </w:tcPr>
          <w:p w:rsidR="00072314" w:rsidRPr="00D410AE"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560" w:type="dxa"/>
          </w:tcPr>
          <w:p w:rsidR="00072314" w:rsidRDefault="00072314" w:rsidP="001D18E6">
            <w:pPr>
              <w:rPr>
                <w:rFonts w:cs="Arial"/>
              </w:rPr>
            </w:pPr>
          </w:p>
        </w:tc>
        <w:tc>
          <w:tcPr>
            <w:tcW w:w="2693" w:type="dxa"/>
          </w:tcPr>
          <w:p w:rsidR="00072314" w:rsidRDefault="00072314" w:rsidP="001D18E6">
            <w:pPr>
              <w:rPr>
                <w:rFonts w:cs="Arial"/>
              </w:rPr>
            </w:pPr>
          </w:p>
        </w:tc>
        <w:tc>
          <w:tcPr>
            <w:tcW w:w="2693" w:type="dxa"/>
          </w:tcPr>
          <w:p w:rsidR="00072314"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rsidTr="001D18E6">
        <w:trPr>
          <w:trHeight w:val="20"/>
        </w:trPr>
        <w:tc>
          <w:tcPr>
            <w:tcW w:w="1560" w:type="dxa"/>
          </w:tcPr>
          <w:p w:rsidR="00776E54" w:rsidRDefault="00776E54"/>
        </w:tc>
        <w:tc>
          <w:tcPr>
            <w:tcW w:w="2693" w:type="dxa"/>
          </w:tcPr>
          <w:p w:rsidR="00072314" w:rsidRPr="00D410AE" w:rsidRDefault="00DD513D" w:rsidP="001D18E6">
            <w:pPr>
              <w:rPr>
                <w:rFonts w:cs="Arial"/>
              </w:rPr>
            </w:pPr>
            <w:r>
              <w:rPr>
                <w:rFonts w:cs="Arial"/>
              </w:rPr>
              <w:t>Compliance with FMVSS101</w:t>
            </w:r>
          </w:p>
        </w:tc>
        <w:tc>
          <w:tcPr>
            <w:tcW w:w="2693" w:type="dxa"/>
          </w:tcPr>
          <w:p w:rsidR="004D0563" w:rsidRPr="004D0563" w:rsidRDefault="004D0563" w:rsidP="004D0563">
            <w:pPr>
              <w:rPr>
                <w:rFonts w:cs="Arial"/>
              </w:rPr>
            </w:pPr>
            <w:r w:rsidRPr="004D0563">
              <w:rPr>
                <w:rFonts w:cs="Arial"/>
              </w:rPr>
              <w:t>The Feature shall comply with FMVSS101.</w:t>
            </w:r>
          </w:p>
          <w:p w:rsidR="00072314" w:rsidRPr="00D410AE" w:rsidRDefault="00072314" w:rsidP="001D18E6">
            <w:pPr>
              <w:rPr>
                <w:rFonts w:cs="Arial"/>
              </w:rPr>
            </w:pPr>
          </w:p>
        </w:tc>
        <w:tc>
          <w:tcPr>
            <w:tcW w:w="3260" w:type="dxa"/>
          </w:tcPr>
          <w:p w:rsidR="00776E54" w:rsidRDefault="00776E54"/>
        </w:tc>
      </w:tr>
      <w:tr w:rsidR="009550B4" w:rsidRPr="007C20FA" w:rsidTr="001D18E6">
        <w:trPr>
          <w:trHeight w:val="20"/>
        </w:trPr>
        <w:tc>
          <w:tcPr>
            <w:tcW w:w="1560" w:type="dxa"/>
          </w:tcPr>
          <w:p w:rsidR="009550B4" w:rsidRDefault="009550B4" w:rsidP="001D18E6">
            <w:pPr>
              <w:rPr>
                <w:rFonts w:cs="Arial"/>
              </w:rPr>
            </w:pPr>
          </w:p>
        </w:tc>
        <w:tc>
          <w:tcPr>
            <w:tcW w:w="2693" w:type="dxa"/>
          </w:tcPr>
          <w:p w:rsidR="009550B4" w:rsidRDefault="009550B4" w:rsidP="001D18E6">
            <w:pPr>
              <w:rPr>
                <w:rFonts w:cs="Arial"/>
              </w:rPr>
            </w:pPr>
          </w:p>
        </w:tc>
        <w:tc>
          <w:tcPr>
            <w:tcW w:w="2693" w:type="dxa"/>
          </w:tcPr>
          <w:p w:rsidR="009550B4" w:rsidRPr="004D0563" w:rsidRDefault="009550B4" w:rsidP="004D0563">
            <w:pPr>
              <w:rPr>
                <w:rFonts w:cs="Arial"/>
              </w:rPr>
            </w:pPr>
          </w:p>
        </w:tc>
        <w:tc>
          <w:tcPr>
            <w:tcW w:w="3260" w:type="dxa"/>
          </w:tcPr>
          <w:p w:rsidR="009550B4" w:rsidRDefault="009550B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Industry Standards</w:t>
            </w:r>
          </w:p>
        </w:tc>
      </w:tr>
      <w:tr w:rsidR="00072314" w:rsidRPr="007C20FA" w:rsidTr="001D18E6">
        <w:trPr>
          <w:trHeight w:val="20"/>
        </w:trPr>
        <w:tc>
          <w:tcPr>
            <w:tcW w:w="1560" w:type="dxa"/>
          </w:tcPr>
          <w:p w:rsidR="00776E54" w:rsidRDefault="00776E54"/>
        </w:tc>
        <w:tc>
          <w:tcPr>
            <w:tcW w:w="2693" w:type="dxa"/>
          </w:tcPr>
          <w:p w:rsidR="00072314" w:rsidRPr="00D410AE" w:rsidRDefault="009550B4" w:rsidP="001D18E6">
            <w:pPr>
              <w:rPr>
                <w:rFonts w:cs="Arial"/>
              </w:rPr>
            </w:pPr>
            <w:r>
              <w:rPr>
                <w:rFonts w:cs="Arial"/>
              </w:rPr>
              <w:t>ISO 26262</w:t>
            </w:r>
          </w:p>
        </w:tc>
        <w:tc>
          <w:tcPr>
            <w:tcW w:w="2693" w:type="dxa"/>
          </w:tcPr>
          <w:p w:rsidR="009550B4" w:rsidRPr="004D0563" w:rsidRDefault="009550B4" w:rsidP="009550B4">
            <w:pPr>
              <w:rPr>
                <w:rFonts w:cs="Arial"/>
              </w:rPr>
            </w:pPr>
            <w:r w:rsidRPr="004D0563">
              <w:rPr>
                <w:rFonts w:cs="Arial"/>
              </w:rPr>
              <w:t xml:space="preserve">The system should be developed according to </w:t>
            </w:r>
            <w:r w:rsidRPr="004D0563">
              <w:rPr>
                <w:rFonts w:cs="Arial"/>
              </w:rPr>
              <w:lastRenderedPageBreak/>
              <w:t>Ford's implementation of Functional Safety.</w:t>
            </w:r>
          </w:p>
          <w:p w:rsidR="00072314" w:rsidRPr="00D410AE" w:rsidRDefault="00072314" w:rsidP="001D18E6">
            <w:pPr>
              <w:rPr>
                <w:rFonts w:cs="Arial"/>
              </w:rPr>
            </w:pPr>
          </w:p>
        </w:tc>
        <w:tc>
          <w:tcPr>
            <w:tcW w:w="3260" w:type="dxa"/>
          </w:tcPr>
          <w:p w:rsidR="00776E54" w:rsidRDefault="00776E54"/>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Pr="00D410AE" w:rsidRDefault="00072314" w:rsidP="001D18E6">
            <w:pPr>
              <w:rPr>
                <w:rFonts w:cs="Arial"/>
              </w:rPr>
            </w:pPr>
          </w:p>
        </w:tc>
        <w:tc>
          <w:tcPr>
            <w:tcW w:w="2693" w:type="dxa"/>
          </w:tcPr>
          <w:p w:rsidR="00072314" w:rsidRPr="00D410AE" w:rsidRDefault="00072314" w:rsidP="001D18E6">
            <w:pPr>
              <w:rPr>
                <w:rFonts w:cs="Arial"/>
              </w:rPr>
            </w:pPr>
          </w:p>
        </w:tc>
        <w:tc>
          <w:tcPr>
            <w:tcW w:w="3260" w:type="dxa"/>
          </w:tcPr>
          <w:p w:rsidR="00072314" w:rsidRPr="00D410AE"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Other Sources</w:t>
            </w:r>
          </w:p>
        </w:tc>
      </w:tr>
      <w:tr w:rsidR="009550B4" w:rsidRPr="007C20FA" w:rsidTr="00A25D2E">
        <w:trPr>
          <w:trHeight w:val="20"/>
        </w:trPr>
        <w:tc>
          <w:tcPr>
            <w:tcW w:w="1560" w:type="dxa"/>
          </w:tcPr>
          <w:p w:rsidR="009550B4" w:rsidRDefault="009550B4" w:rsidP="00A25D2E">
            <w:pPr>
              <w:rPr>
                <w:rFonts w:cs="Arial"/>
              </w:rPr>
            </w:pPr>
          </w:p>
        </w:tc>
        <w:tc>
          <w:tcPr>
            <w:tcW w:w="2693" w:type="dxa"/>
          </w:tcPr>
          <w:p w:rsidR="009550B4" w:rsidRDefault="009550B4" w:rsidP="00A25D2E">
            <w:pPr>
              <w:rPr>
                <w:rFonts w:cs="Arial"/>
              </w:rPr>
            </w:pPr>
          </w:p>
        </w:tc>
        <w:tc>
          <w:tcPr>
            <w:tcW w:w="2693" w:type="dxa"/>
          </w:tcPr>
          <w:p w:rsidR="009550B4" w:rsidRPr="004D0563" w:rsidRDefault="009550B4" w:rsidP="00A25D2E">
            <w:pPr>
              <w:rPr>
                <w:rFonts w:cs="Arial"/>
              </w:rPr>
            </w:pPr>
          </w:p>
        </w:tc>
        <w:tc>
          <w:tcPr>
            <w:tcW w:w="3260" w:type="dxa"/>
          </w:tcPr>
          <w:p w:rsidR="009550B4" w:rsidRDefault="009550B4" w:rsidP="00A25D2E">
            <w:pPr>
              <w:rPr>
                <w:rFonts w:cs="Arial"/>
              </w:rPr>
            </w:pPr>
          </w:p>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Recall profile</w:t>
            </w:r>
          </w:p>
        </w:tc>
        <w:tc>
          <w:tcPr>
            <w:tcW w:w="2693" w:type="dxa"/>
          </w:tcPr>
          <w:p w:rsidR="009550B4" w:rsidRPr="004D0563" w:rsidRDefault="009550B4" w:rsidP="00A25D2E">
            <w:pPr>
              <w:rPr>
                <w:rFonts w:cs="Arial"/>
              </w:rPr>
            </w:pPr>
            <w:r w:rsidRPr="004D0563">
              <w:rPr>
                <w:rFonts w:cs="Arial"/>
              </w:rPr>
              <w:t>Every time that the user walks up to a ford/lincoln vehicle that he has seen before and saved settings to, the vehicle shall recall the user prefered settings.</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6</w:t>
            </w:r>
          </w:p>
        </w:tc>
        <w:tc>
          <w:tcPr>
            <w:tcW w:w="2693" w:type="dxa"/>
          </w:tcPr>
          <w:p w:rsidR="009550B4" w:rsidRPr="004D0563" w:rsidRDefault="009550B4" w:rsidP="00A25D2E">
            <w:pPr>
              <w:rPr>
                <w:rFonts w:cs="Arial"/>
              </w:rPr>
            </w:pPr>
            <w:r w:rsidRPr="004D0563">
              <w:rPr>
                <w:rFonts w:cs="Arial"/>
              </w:rPr>
              <w:t>When a seat is equipped with power memory recline, an absolute position point shall be defined as full forward recline</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2</w:t>
            </w:r>
          </w:p>
        </w:tc>
        <w:tc>
          <w:tcPr>
            <w:tcW w:w="2693" w:type="dxa"/>
          </w:tcPr>
          <w:p w:rsidR="009550B4" w:rsidRPr="004D0563" w:rsidRDefault="009550B4" w:rsidP="00A25D2E">
            <w:pPr>
              <w:rPr>
                <w:rFonts w:cs="Arial"/>
              </w:rPr>
            </w:pPr>
            <w:r w:rsidRPr="004D0563">
              <w:rPr>
                <w:rFonts w:cs="Arial"/>
              </w:rPr>
              <w:t>When a seat is equipped with power memory height adjust movement, an absolute position point shall be defined as full down track travel position</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3</w:t>
            </w:r>
          </w:p>
        </w:tc>
        <w:tc>
          <w:tcPr>
            <w:tcW w:w="2693" w:type="dxa"/>
          </w:tcPr>
          <w:p w:rsidR="009550B4" w:rsidRPr="004D0563" w:rsidRDefault="009550B4" w:rsidP="00A25D2E">
            <w:pPr>
              <w:rPr>
                <w:rFonts w:cs="Arial"/>
              </w:rPr>
            </w:pPr>
            <w:r w:rsidRPr="004D0563">
              <w:rPr>
                <w:rFonts w:cs="Arial"/>
              </w:rPr>
              <w:t>When a seat is equipped with power memory cushion tilt movement, an absolute position point shall be defined as full tilt down position</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Profile Export</w:t>
            </w:r>
          </w:p>
        </w:tc>
        <w:tc>
          <w:tcPr>
            <w:tcW w:w="2693" w:type="dxa"/>
          </w:tcPr>
          <w:p w:rsidR="009550B4" w:rsidRPr="004D0563" w:rsidRDefault="009550B4" w:rsidP="00A25D2E">
            <w:pPr>
              <w:rPr>
                <w:rFonts w:cs="Arial"/>
              </w:rPr>
            </w:pPr>
            <w:r w:rsidRPr="004D0563">
              <w:rPr>
                <w:rFonts w:cs="Arial"/>
              </w:rPr>
              <w:t>When a user Ford Account is attached to a portable profile, the vehicle using portable profiles shall transfer any new vehicle/ portable profile settings added with any Ford/Lincoln vehicle in the Ecosystem.</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Pedal 1</w:t>
            </w:r>
          </w:p>
        </w:tc>
        <w:tc>
          <w:tcPr>
            <w:tcW w:w="2693" w:type="dxa"/>
          </w:tcPr>
          <w:p w:rsidR="009550B4" w:rsidRPr="004D0563" w:rsidRDefault="009550B4" w:rsidP="00A25D2E">
            <w:pPr>
              <w:rPr>
                <w:rFonts w:cs="Arial"/>
              </w:rPr>
            </w:pPr>
            <w:r w:rsidRPr="004D0563">
              <w:rPr>
                <w:rFonts w:cs="Arial"/>
              </w:rPr>
              <w:t>When a pedal system is equipped with power memory pedal adjustment, an absolute position point shall be defined as the pedal in the farthest away position from the occupant</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1</w:t>
            </w:r>
          </w:p>
        </w:tc>
        <w:tc>
          <w:tcPr>
            <w:tcW w:w="2693" w:type="dxa"/>
          </w:tcPr>
          <w:p w:rsidR="009550B4" w:rsidRPr="004D0563" w:rsidRDefault="009550B4" w:rsidP="00A25D2E">
            <w:pPr>
              <w:rPr>
                <w:rFonts w:cs="Arial"/>
              </w:rPr>
            </w:pPr>
            <w:r w:rsidRPr="004D0563">
              <w:rPr>
                <w:rFonts w:cs="Arial"/>
              </w:rPr>
              <w:t xml:space="preserve">When a seat is equipped with power memory fore/aft movement, an absolute position point shall be </w:t>
            </w:r>
            <w:r w:rsidRPr="004D0563">
              <w:rPr>
                <w:rFonts w:cs="Arial"/>
              </w:rPr>
              <w:lastRenderedPageBreak/>
              <w:t>defined as full rear track travel position</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Steering Column 2</w:t>
            </w:r>
          </w:p>
        </w:tc>
        <w:tc>
          <w:tcPr>
            <w:tcW w:w="2693" w:type="dxa"/>
          </w:tcPr>
          <w:p w:rsidR="009550B4" w:rsidRPr="004D0563" w:rsidRDefault="009550B4" w:rsidP="00A25D2E">
            <w:pPr>
              <w:rPr>
                <w:rFonts w:cs="Arial"/>
              </w:rPr>
            </w:pPr>
            <w:r w:rsidRPr="004D0563">
              <w:rPr>
                <w:rFonts w:cs="Arial"/>
              </w:rPr>
              <w:t>When a steering column is equipped with power memory tele-in/tele-out movement, an absolute position point shall be defined as full tele-in</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5</w:t>
            </w:r>
          </w:p>
        </w:tc>
        <w:tc>
          <w:tcPr>
            <w:tcW w:w="2693" w:type="dxa"/>
          </w:tcPr>
          <w:p w:rsidR="009550B4" w:rsidRPr="004D0563" w:rsidRDefault="009550B4" w:rsidP="00A25D2E">
            <w:pPr>
              <w:rPr>
                <w:rFonts w:cs="Arial"/>
              </w:rPr>
            </w:pPr>
            <w:r w:rsidRPr="004D0563">
              <w:rPr>
                <w:rFonts w:cs="Arial"/>
              </w:rPr>
              <w:t>When a seat is equipped with power memory right cushion extension movement, an absolute position point shall be defined as no extension</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Temporary Profile</w:t>
            </w:r>
          </w:p>
        </w:tc>
        <w:tc>
          <w:tcPr>
            <w:tcW w:w="2693" w:type="dxa"/>
          </w:tcPr>
          <w:p w:rsidR="009550B4" w:rsidRPr="004D0563" w:rsidRDefault="009550B4" w:rsidP="00A25D2E">
            <w:pPr>
              <w:rPr>
                <w:rFonts w:cs="Arial"/>
              </w:rPr>
            </w:pPr>
            <w:r w:rsidRPr="004D0563">
              <w:rPr>
                <w:rFonts w:cs="Arial"/>
              </w:rPr>
              <w:t>The portable profiles feature shall support a type of portable profile called Temporary portable profile.</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User Authentication</w:t>
            </w:r>
          </w:p>
        </w:tc>
        <w:tc>
          <w:tcPr>
            <w:tcW w:w="2693" w:type="dxa"/>
          </w:tcPr>
          <w:p w:rsidR="009550B4" w:rsidRPr="004D0563" w:rsidRDefault="009550B4" w:rsidP="00A25D2E">
            <w:pPr>
              <w:rPr>
                <w:rFonts w:cs="Arial"/>
              </w:rPr>
            </w:pPr>
            <w:r w:rsidRPr="004D0563">
              <w:rPr>
                <w:rFonts w:cs="Arial"/>
              </w:rPr>
              <w:t>The portable profiles feature shall automaticaly authenticate any vehicle ocuppant on approach or entry for any vehicle the occupant has previously paired with.</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4</w:t>
            </w:r>
          </w:p>
        </w:tc>
        <w:tc>
          <w:tcPr>
            <w:tcW w:w="2693" w:type="dxa"/>
          </w:tcPr>
          <w:p w:rsidR="009550B4" w:rsidRPr="004D0563" w:rsidRDefault="009550B4" w:rsidP="00A25D2E">
            <w:pPr>
              <w:rPr>
                <w:rFonts w:cs="Arial"/>
              </w:rPr>
            </w:pPr>
            <w:r w:rsidRPr="004D0563">
              <w:rPr>
                <w:rFonts w:cs="Arial"/>
              </w:rPr>
              <w:t>When a seat is equipped with power memory left cushion extension movement, an absolute position point shall be defined as no extension</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8</w:t>
            </w:r>
          </w:p>
        </w:tc>
        <w:tc>
          <w:tcPr>
            <w:tcW w:w="2693" w:type="dxa"/>
          </w:tcPr>
          <w:p w:rsidR="009550B4" w:rsidRPr="004D0563" w:rsidRDefault="009550B4" w:rsidP="00A25D2E">
            <w:pPr>
              <w:rPr>
                <w:rFonts w:cs="Arial"/>
              </w:rPr>
            </w:pPr>
            <w:r w:rsidRPr="004D0563">
              <w:rPr>
                <w:rFonts w:cs="Arial"/>
              </w:rPr>
              <w:t>When a seat is equipped with power memory lumbar, an absolute position point shall be defined as full off or flush with seat (not engaged) *Covers if there is ever a non-bladder lumbar memory feature added</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Profile Enhancing data enable</w:t>
            </w:r>
          </w:p>
        </w:tc>
        <w:tc>
          <w:tcPr>
            <w:tcW w:w="2693" w:type="dxa"/>
          </w:tcPr>
          <w:p w:rsidR="009550B4" w:rsidRPr="004D0563" w:rsidRDefault="009550B4" w:rsidP="00A25D2E">
            <w:pPr>
              <w:rPr>
                <w:rFonts w:cs="Arial"/>
              </w:rPr>
            </w:pPr>
            <w:r w:rsidRPr="004D0563">
              <w:rPr>
                <w:rFonts w:cs="Arial"/>
              </w:rPr>
              <w:t>the portable profiles feature shall enable customer portable profile data to be collected form user profiles.</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Profile Routine support</w:t>
            </w:r>
          </w:p>
        </w:tc>
        <w:tc>
          <w:tcPr>
            <w:tcW w:w="2693" w:type="dxa"/>
          </w:tcPr>
          <w:p w:rsidR="009550B4" w:rsidRPr="004D0563" w:rsidRDefault="009550B4" w:rsidP="00A25D2E">
            <w:pPr>
              <w:rPr>
                <w:rFonts w:cs="Arial"/>
              </w:rPr>
            </w:pPr>
            <w:r w:rsidRPr="004D0563">
              <w:rPr>
                <w:rFonts w:cs="Arial"/>
              </w:rPr>
              <w:t xml:space="preserve">When the vehicle implements any routines prompted/excecuted by </w:t>
            </w:r>
            <w:r w:rsidRPr="004D0563">
              <w:rPr>
                <w:rFonts w:cs="Arial"/>
              </w:rPr>
              <w:lastRenderedPageBreak/>
              <w:t>habits/patterns/geolocation, the portable profiles feature shall support the exectution of this routines by providing any data collected from the user, vehicle and preferences.</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10</w:t>
            </w:r>
          </w:p>
        </w:tc>
        <w:tc>
          <w:tcPr>
            <w:tcW w:w="2693" w:type="dxa"/>
          </w:tcPr>
          <w:p w:rsidR="009550B4" w:rsidRPr="004D0563" w:rsidRDefault="009550B4" w:rsidP="00A25D2E">
            <w:pPr>
              <w:rPr>
                <w:rFonts w:cs="Arial"/>
              </w:rPr>
            </w:pPr>
            <w:r w:rsidRPr="004D0563">
              <w:rPr>
                <w:rFonts w:cs="Arial"/>
              </w:rPr>
              <w:t>When a seat is equipped with power memory headrest up/down movement, an absolute position point shall be defined as full down</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Restore Profile</w:t>
            </w:r>
          </w:p>
        </w:tc>
        <w:tc>
          <w:tcPr>
            <w:tcW w:w="2693" w:type="dxa"/>
          </w:tcPr>
          <w:p w:rsidR="009550B4" w:rsidRPr="004D0563" w:rsidRDefault="009550B4" w:rsidP="00A25D2E">
            <w:pPr>
              <w:rPr>
                <w:rFonts w:cs="Arial"/>
              </w:rPr>
            </w:pPr>
            <w:r w:rsidRPr="004D0563">
              <w:rPr>
                <w:rFonts w:cs="Arial"/>
              </w:rPr>
              <w:t>The Portable Profile Feature shall store old profile versions so that a user can restore older profile versions</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9</w:t>
            </w:r>
          </w:p>
        </w:tc>
        <w:tc>
          <w:tcPr>
            <w:tcW w:w="2693" w:type="dxa"/>
          </w:tcPr>
          <w:p w:rsidR="009550B4" w:rsidRPr="004D0563" w:rsidRDefault="009550B4" w:rsidP="00A25D2E">
            <w:pPr>
              <w:rPr>
                <w:rFonts w:cs="Arial"/>
              </w:rPr>
            </w:pPr>
            <w:r w:rsidRPr="004D0563">
              <w:rPr>
                <w:rFonts w:cs="Arial"/>
              </w:rPr>
              <w:t>When a seat is equipped with power memory headrest fore/aft movement, an absolute position point shall be defined as full aft (full back)</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Preferencess accesibility</w:t>
            </w:r>
          </w:p>
        </w:tc>
        <w:tc>
          <w:tcPr>
            <w:tcW w:w="2693" w:type="dxa"/>
          </w:tcPr>
          <w:p w:rsidR="009550B4" w:rsidRPr="004D0563" w:rsidRDefault="009550B4" w:rsidP="00A25D2E">
            <w:pPr>
              <w:rPr>
                <w:rFonts w:cs="Arial"/>
              </w:rPr>
            </w:pPr>
            <w:r w:rsidRPr="004D0563">
              <w:rPr>
                <w:rFonts w:cs="Arial"/>
              </w:rPr>
              <w:t>The portable profiles feature shall be capable to access user vehicle preferences at anytime (Mobile Device, Vehicle).</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Steering Column 1</w:t>
            </w:r>
          </w:p>
        </w:tc>
        <w:tc>
          <w:tcPr>
            <w:tcW w:w="2693" w:type="dxa"/>
          </w:tcPr>
          <w:p w:rsidR="009550B4" w:rsidRPr="004D0563" w:rsidRDefault="009550B4" w:rsidP="00A25D2E">
            <w:pPr>
              <w:rPr>
                <w:rFonts w:cs="Arial"/>
              </w:rPr>
            </w:pPr>
            <w:r w:rsidRPr="004D0563">
              <w:rPr>
                <w:rFonts w:cs="Arial"/>
              </w:rPr>
              <w:t>When a steering column is equipped with power memory tilt up/down movement, an absolute position point shall be defined as full tilt up in the travel window</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Sub-portable profile</w:t>
            </w:r>
          </w:p>
        </w:tc>
        <w:tc>
          <w:tcPr>
            <w:tcW w:w="2693" w:type="dxa"/>
          </w:tcPr>
          <w:p w:rsidR="009550B4" w:rsidRPr="004D0563" w:rsidRDefault="009550B4" w:rsidP="00A25D2E">
            <w:pPr>
              <w:rPr>
                <w:rFonts w:cs="Arial"/>
              </w:rPr>
            </w:pPr>
            <w:r w:rsidRPr="004D0563">
              <w:rPr>
                <w:rFonts w:cs="Arial"/>
              </w:rPr>
              <w:t>The portable profiles feature shall allow portable profiles to contain sub profiles.</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Temporary profile remove</w:t>
            </w:r>
          </w:p>
        </w:tc>
        <w:tc>
          <w:tcPr>
            <w:tcW w:w="2693" w:type="dxa"/>
          </w:tcPr>
          <w:p w:rsidR="009550B4" w:rsidRPr="004D0563" w:rsidRDefault="009550B4" w:rsidP="00A25D2E">
            <w:pPr>
              <w:rPr>
                <w:rFonts w:cs="Arial"/>
              </w:rPr>
            </w:pPr>
            <w:r w:rsidRPr="004D0563">
              <w:rPr>
                <w:rFonts w:cs="Arial"/>
              </w:rPr>
              <w:t>When a Ford/Lincoln Customer temporaly uses a Ford/Lincoln vehicle, the portable profiles feature shall remove the user prefered settings after the temporay usage of the vehicle is finished.</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Feature enable/disable</w:t>
            </w:r>
          </w:p>
        </w:tc>
        <w:tc>
          <w:tcPr>
            <w:tcW w:w="2693" w:type="dxa"/>
          </w:tcPr>
          <w:p w:rsidR="009550B4" w:rsidRPr="004D0563" w:rsidRDefault="009550B4" w:rsidP="00A25D2E">
            <w:pPr>
              <w:rPr>
                <w:rFonts w:cs="Arial"/>
              </w:rPr>
            </w:pPr>
            <w:r w:rsidRPr="004D0563">
              <w:rPr>
                <w:rFonts w:cs="Arial"/>
              </w:rPr>
              <w:t>When Portable Profile feature is available in a Ford/Lincoln vehicle, the vehicle shall allow the portable profiles feature to be enabled/disabled.</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to Who Profile data is shared</w:t>
            </w:r>
          </w:p>
        </w:tc>
        <w:tc>
          <w:tcPr>
            <w:tcW w:w="2693" w:type="dxa"/>
          </w:tcPr>
          <w:p w:rsidR="009550B4" w:rsidRPr="004D0563" w:rsidRDefault="009550B4" w:rsidP="00A25D2E">
            <w:pPr>
              <w:rPr>
                <w:rFonts w:cs="Arial"/>
              </w:rPr>
            </w:pPr>
            <w:r w:rsidRPr="004D0563">
              <w:rPr>
                <w:rFonts w:cs="Arial"/>
              </w:rPr>
              <w:t>The portable profiles feature shall allow Ford Motor Company to determine to who the data collected from user profiles is shared with.</w:t>
            </w:r>
          </w:p>
          <w:p w:rsidR="009550B4" w:rsidRPr="00D410AE" w:rsidRDefault="009550B4" w:rsidP="00A25D2E">
            <w:pPr>
              <w:rPr>
                <w:rFonts w:cs="Arial"/>
              </w:rPr>
            </w:pPr>
          </w:p>
        </w:tc>
        <w:tc>
          <w:tcPr>
            <w:tcW w:w="3260" w:type="dxa"/>
          </w:tcPr>
          <w:p w:rsidR="00776E54" w:rsidRDefault="00776E54"/>
        </w:tc>
      </w:tr>
      <w:tr w:rsidR="009550B4" w:rsidRPr="007C20FA" w:rsidTr="00A25D2E">
        <w:trPr>
          <w:trHeight w:val="20"/>
        </w:trPr>
        <w:tc>
          <w:tcPr>
            <w:tcW w:w="1560" w:type="dxa"/>
          </w:tcPr>
          <w:p w:rsidR="00776E54" w:rsidRDefault="00776E54"/>
        </w:tc>
        <w:tc>
          <w:tcPr>
            <w:tcW w:w="2693" w:type="dxa"/>
          </w:tcPr>
          <w:p w:rsidR="009550B4" w:rsidRPr="00D410AE" w:rsidRDefault="009550B4" w:rsidP="00A25D2E">
            <w:pPr>
              <w:rPr>
                <w:rFonts w:cs="Arial"/>
              </w:rPr>
            </w:pPr>
            <w:r>
              <w:rPr>
                <w:rFonts w:cs="Arial"/>
              </w:rPr>
              <w:t>Absolute Position Seat 7</w:t>
            </w:r>
          </w:p>
        </w:tc>
        <w:tc>
          <w:tcPr>
            <w:tcW w:w="2693" w:type="dxa"/>
          </w:tcPr>
          <w:p w:rsidR="009550B4" w:rsidRPr="004D0563" w:rsidRDefault="009550B4" w:rsidP="00A25D2E">
            <w:pPr>
              <w:rPr>
                <w:rFonts w:cs="Arial"/>
              </w:rPr>
            </w:pPr>
            <w:r w:rsidRPr="004D0563">
              <w:rPr>
                <w:rFonts w:cs="Arial"/>
              </w:rPr>
              <w:t>When a seat is equipped with power memory upper back pivot, an absolute position point shall be defined as full rearward recline</w:t>
            </w:r>
          </w:p>
          <w:p w:rsidR="009550B4" w:rsidRPr="00D410AE" w:rsidRDefault="009550B4" w:rsidP="00A25D2E">
            <w:pPr>
              <w:rPr>
                <w:rFonts w:cs="Arial"/>
              </w:rPr>
            </w:pPr>
          </w:p>
        </w:tc>
        <w:tc>
          <w:tcPr>
            <w:tcW w:w="3260" w:type="dxa"/>
          </w:tcPr>
          <w:p w:rsidR="00776E54" w:rsidRDefault="00776E54"/>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p>
        </w:tc>
        <w:tc>
          <w:tcPr>
            <w:tcW w:w="2693" w:type="dxa"/>
          </w:tcPr>
          <w:p w:rsidR="00072314" w:rsidRPr="00D410AE" w:rsidRDefault="00072314" w:rsidP="001D18E6">
            <w:pPr>
              <w:rPr>
                <w:rFonts w:cs="Arial"/>
              </w:rPr>
            </w:pPr>
          </w:p>
        </w:tc>
        <w:tc>
          <w:tcPr>
            <w:tcW w:w="3260" w:type="dxa"/>
          </w:tcPr>
          <w:p w:rsidR="00072314" w:rsidRPr="00D410AE" w:rsidRDefault="00072314" w:rsidP="001D18E6">
            <w:pPr>
              <w:rPr>
                <w:rFonts w:cs="Arial"/>
              </w:rPr>
            </w:pPr>
          </w:p>
        </w:tc>
      </w:tr>
    </w:tbl>
    <w:p w:rsidR="00072314" w:rsidRPr="00C7649D" w:rsidRDefault="00072314" w:rsidP="00072314">
      <w:pPr>
        <w:pStyle w:val="Caption"/>
      </w:pPr>
      <w:bookmarkStart w:id="34" w:name="_Toc35000662"/>
      <w:bookmarkStart w:id="35" w:name="_Toc2532185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t>Input Requirements/Documents</w:t>
      </w:r>
      <w:bookmarkEnd w:id="34"/>
      <w:bookmarkEnd w:id="35"/>
    </w:p>
    <w:p w:rsidR="00072314" w:rsidRDefault="00072314" w:rsidP="00072314">
      <w:pPr>
        <w:pStyle w:val="Heading2"/>
        <w:keepNext/>
        <w:tabs>
          <w:tab w:val="clear" w:pos="709"/>
        </w:tabs>
        <w:spacing w:before="240"/>
        <w:ind w:left="578" w:hanging="578"/>
      </w:pPr>
      <w:bookmarkStart w:id="36" w:name="_Toc35000573"/>
      <w:r>
        <w:t>Lessons Learned</w:t>
      </w:r>
      <w:bookmarkEnd w:id="36"/>
    </w:p>
    <w:p w:rsidR="00072314" w:rsidRPr="00347A88" w:rsidRDefault="00072314" w:rsidP="00072314">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Pr>
          <w:rStyle w:val="SubtleEmphasis"/>
        </w:rPr>
        <w:t>Optional</w:t>
      </w:r>
    </w:p>
    <w:p w:rsidR="00072314" w:rsidRPr="00347A88" w:rsidRDefault="00072314" w:rsidP="00072314">
      <w:pPr>
        <w:shd w:val="clear" w:color="auto" w:fill="D6E3BC" w:themeFill="accent3" w:themeFillTint="66"/>
        <w:rPr>
          <w:rStyle w:val="SubtleEmphasis"/>
        </w:rPr>
      </w:pPr>
      <w:r w:rsidRPr="00347A88">
        <w:rPr>
          <w:rStyle w:val="SubtleEmphasis"/>
          <w:b/>
        </w:rPr>
        <w:t>#Hint:</w:t>
      </w:r>
      <w:r w:rsidRPr="00347A88">
        <w:rPr>
          <w:rStyle w:val="SubtleEmphasis"/>
        </w:rPr>
        <w:t xml:space="preserve"> Additional information and lessons learned from previous development or related features. A typical source for Lessons Learned is the FMA Quality History.</w:t>
      </w:r>
    </w:p>
    <w:p w:rsidR="00E26B6B" w:rsidRPr="002755EC" w:rsidRDefault="00E26B6B" w:rsidP="00E26B6B">
      <w:pPr>
        <w:rPr>
          <w:rFonts w:cs="Arial"/>
        </w:rPr>
      </w:pPr>
    </w:p>
    <w:p w:rsidR="00E26B6B" w:rsidRPr="00617670" w:rsidRDefault="00E26B6B" w:rsidP="00E26B6B">
      <w:pPr>
        <w:pStyle w:val="ListParagraph"/>
        <w:numPr>
          <w:ilvl w:val="0"/>
          <w:numId w:val="37"/>
        </w:numPr>
        <w:rPr>
          <w:rFonts w:ascii="Arial" w:hAnsi="Arial" w:cs="Arial"/>
        </w:rPr>
      </w:pPr>
      <w:r w:rsidRPr="00617670">
        <w:rPr>
          <w:rFonts w:ascii="Arial" w:hAnsi="Arial" w:cs="Arial"/>
        </w:rPr>
        <w:t>There needs to be a clear way to wipe customer data from a vehicle.</w:t>
      </w:r>
    </w:p>
    <w:p w:rsidR="00E26B6B" w:rsidRPr="00617670" w:rsidRDefault="00E26B6B" w:rsidP="00E26B6B">
      <w:pPr>
        <w:pStyle w:val="ListParagraph"/>
        <w:numPr>
          <w:ilvl w:val="0"/>
          <w:numId w:val="37"/>
        </w:numPr>
        <w:rPr>
          <w:rFonts w:ascii="Arial" w:hAnsi="Arial" w:cs="Arial"/>
        </w:rPr>
      </w:pPr>
      <w:r w:rsidRPr="00617670">
        <w:rPr>
          <w:rFonts w:ascii="Arial" w:hAnsi="Arial" w:cs="Arial"/>
        </w:rPr>
        <w:t>Selecting a driver profile should set priority on Bluetooth connection. The owner of the active profile should have their phone connected via Bluetooth.</w:t>
      </w:r>
    </w:p>
    <w:p w:rsidR="00E26B6B" w:rsidRPr="00617670" w:rsidRDefault="00E26B6B" w:rsidP="00E26B6B">
      <w:pPr>
        <w:pStyle w:val="ListParagraph"/>
        <w:numPr>
          <w:ilvl w:val="0"/>
          <w:numId w:val="37"/>
        </w:numPr>
        <w:rPr>
          <w:rFonts w:ascii="Arial" w:hAnsi="Arial" w:cs="Arial"/>
        </w:rPr>
      </w:pPr>
      <w:r w:rsidRPr="00617670">
        <w:rPr>
          <w:rFonts w:ascii="Arial" w:hAnsi="Arial" w:cs="Arial"/>
        </w:rPr>
        <w:t>Positional settings (seats, mirrors, steering wheel, AHUD) should be part of the Portable Profile. Not having these settings is seen as a big miss with the competition.</w:t>
      </w:r>
    </w:p>
    <w:p w:rsidR="00E26B6B" w:rsidRPr="00617670" w:rsidRDefault="00E26B6B" w:rsidP="00E26B6B">
      <w:pPr>
        <w:pStyle w:val="ListParagraph"/>
        <w:numPr>
          <w:ilvl w:val="0"/>
          <w:numId w:val="37"/>
        </w:numPr>
        <w:rPr>
          <w:rFonts w:ascii="Arial" w:hAnsi="Arial" w:cs="Arial"/>
        </w:rPr>
      </w:pPr>
      <w:r w:rsidRPr="00617670">
        <w:rPr>
          <w:rFonts w:ascii="Arial" w:hAnsi="Arial" w:cs="Arial"/>
        </w:rPr>
        <w:t>Customers want the ability to access their Driver Profile from a mobile application.</w:t>
      </w:r>
    </w:p>
    <w:p w:rsidR="00E26B6B" w:rsidRPr="00617670" w:rsidRDefault="00E26B6B" w:rsidP="00E26B6B">
      <w:pPr>
        <w:pStyle w:val="ListParagraph"/>
        <w:numPr>
          <w:ilvl w:val="0"/>
          <w:numId w:val="37"/>
        </w:numPr>
        <w:rPr>
          <w:rFonts w:ascii="Arial" w:hAnsi="Arial" w:cs="Arial"/>
        </w:rPr>
      </w:pPr>
      <w:r w:rsidRPr="00617670">
        <w:rPr>
          <w:rFonts w:ascii="Arial" w:hAnsi="Arial" w:cs="Arial"/>
        </w:rPr>
        <w:t>Profile displays should be simple and easy to use so there are no added distractions or complications for the driver.</w:t>
      </w:r>
    </w:p>
    <w:p w:rsidR="00E26B6B" w:rsidRPr="00617670" w:rsidRDefault="00E26B6B" w:rsidP="00E26B6B">
      <w:pPr>
        <w:pStyle w:val="ListParagraph"/>
        <w:numPr>
          <w:ilvl w:val="0"/>
          <w:numId w:val="37"/>
        </w:numPr>
        <w:rPr>
          <w:rFonts w:ascii="Arial" w:hAnsi="Arial" w:cs="Arial"/>
        </w:rPr>
      </w:pPr>
      <w:r w:rsidRPr="00617670">
        <w:rPr>
          <w:rFonts w:ascii="Arial" w:hAnsi="Arial" w:cs="Arial"/>
        </w:rPr>
        <w:t>Key Fobs are not a completely reliable way to apply a driver profile to a vehicle. Families with 3 or more users of a vehicle cannot all have a key fob to associate to their profile.</w:t>
      </w:r>
    </w:p>
    <w:p w:rsidR="00E26B6B" w:rsidRPr="00617670" w:rsidRDefault="00E26B6B" w:rsidP="00E26B6B">
      <w:pPr>
        <w:pStyle w:val="ListParagraph"/>
        <w:numPr>
          <w:ilvl w:val="0"/>
          <w:numId w:val="37"/>
        </w:numPr>
        <w:rPr>
          <w:rFonts w:ascii="Arial" w:hAnsi="Arial" w:cs="Arial"/>
        </w:rPr>
      </w:pPr>
      <w:r w:rsidRPr="00617670">
        <w:rPr>
          <w:rFonts w:ascii="Arial" w:hAnsi="Arial" w:cs="Arial"/>
        </w:rPr>
        <w:t>After servicing a vehicle, the driver's profile should still be available or easily accessible. A customer does not want to have to reset or restore settings after servicing their vehicle.</w:t>
      </w:r>
    </w:p>
    <w:p w:rsidR="00072314" w:rsidRPr="00AE0397" w:rsidRDefault="00072314" w:rsidP="00072314">
      <w:pPr>
        <w:pStyle w:val="BodyText"/>
      </w:pPr>
    </w:p>
    <w:p w:rsidR="00072314" w:rsidRDefault="00072314" w:rsidP="00072314">
      <w:pPr>
        <w:pStyle w:val="Heading2"/>
        <w:spacing w:before="240"/>
        <w:rPr>
          <w:lang w:val="en-GB"/>
        </w:rPr>
      </w:pPr>
      <w:bookmarkStart w:id="37" w:name="_Toc35000574"/>
      <w:r w:rsidRPr="0008696C">
        <w:rPr>
          <w:lang w:val="en-GB"/>
        </w:rPr>
        <w:t>Assumptions</w:t>
      </w:r>
      <w:bookmarkEnd w:id="37"/>
    </w:p>
    <w:p w:rsidR="00072314" w:rsidRPr="00347A88" w:rsidRDefault="00072314" w:rsidP="00072314">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Pr>
          <w:rStyle w:val="SubtleEmphasis"/>
        </w:rPr>
        <w:t>Optional</w:t>
      </w:r>
    </w:p>
    <w:p w:rsidR="00072314" w:rsidRPr="00C4581C" w:rsidRDefault="00072314" w:rsidP="00072314">
      <w:pPr>
        <w:shd w:val="clear" w:color="auto" w:fill="D6E3BC" w:themeFill="accent3" w:themeFillTint="66"/>
        <w:rPr>
          <w:rStyle w:val="SubtleEmphasis"/>
        </w:rPr>
      </w:pPr>
      <w:r w:rsidRPr="00347A88">
        <w:rPr>
          <w:rStyle w:val="SubtleEmphasis"/>
          <w:b/>
        </w:rPr>
        <w:t>#Hint:</w:t>
      </w:r>
      <w:r w:rsidRPr="00347A88">
        <w:rPr>
          <w:rStyle w:val="SubtleEmphasis"/>
        </w:rPr>
        <w:t xml:space="preserve"> A list of assumptions concerning the effects</w:t>
      </w:r>
      <w:r>
        <w:rPr>
          <w:rStyle w:val="SubtleEmphasis"/>
        </w:rPr>
        <w:t>/dependencies</w:t>
      </w:r>
      <w:r w:rsidRPr="00347A88">
        <w:rPr>
          <w:rStyle w:val="SubtleEmphasis"/>
        </w:rPr>
        <w:t xml:space="preserve"> of the feature’s </w:t>
      </w:r>
      <w:r>
        <w:rPr>
          <w:rStyle w:val="SubtleEmphasis"/>
        </w:rPr>
        <w:t xml:space="preserve">deployment </w:t>
      </w:r>
      <w:r w:rsidRPr="00347A88">
        <w:rPr>
          <w:rStyle w:val="SubtleEmphasis"/>
        </w:rPr>
        <w:t>as well as (e.g. known limitations).</w:t>
      </w:r>
      <w:r>
        <w:rPr>
          <w:rStyle w:val="SubtleEmphasis"/>
        </w:rPr>
        <w:t xml:space="preserve"> During the course of the feature development most of those assumptions are typically either converted into actual requirements or discarded at some point – such that this chapter ideally remains mostly empty.</w:t>
      </w:r>
    </w:p>
    <w:p w:rsidR="0050474F" w:rsidRPr="0059449D" w:rsidRDefault="0050474F" w:rsidP="0050474F">
      <w:pPr>
        <w:rPr>
          <w:highlight w:val="yellow"/>
        </w:rPr>
      </w:pPr>
    </w:p>
    <w:p w:rsidR="0050474F" w:rsidRPr="0059449D" w:rsidRDefault="0050474F" w:rsidP="0050474F">
      <w:pPr>
        <w:rPr>
          <w:color w:val="7F7F7F" w:themeColor="text1" w:themeTint="80"/>
          <w:highlight w:val="yellow"/>
        </w:rPr>
      </w:pPr>
      <w:r w:rsidRPr="0059449D">
        <w:rPr>
          <w:color w:val="7F7F7F" w:themeColor="text1" w:themeTint="80"/>
          <w:highlight w:val="yellow"/>
        </w:rPr>
        <w:t>No Assumptions specified.</w:t>
      </w:r>
    </w:p>
    <w:p w:rsidR="00072314" w:rsidRPr="00F7196D" w:rsidRDefault="00072314" w:rsidP="00072314"/>
    <w:p w:rsidR="00072314" w:rsidRDefault="00072314" w:rsidP="00072314">
      <w:pPr>
        <w:pStyle w:val="Heading1"/>
        <w:tabs>
          <w:tab w:val="clear" w:pos="540"/>
          <w:tab w:val="num" w:pos="432"/>
        </w:tabs>
        <w:rPr>
          <w:lang w:val="en-GB"/>
        </w:rPr>
      </w:pPr>
      <w:bookmarkStart w:id="38" w:name="_Toc35000575"/>
      <w:r>
        <w:rPr>
          <w:lang w:val="en-GB"/>
        </w:rPr>
        <w:lastRenderedPageBreak/>
        <w:t>Feature Implementation Architecture</w:t>
      </w:r>
      <w:bookmarkEnd w:id="38"/>
    </w:p>
    <w:p w:rsidR="00072314" w:rsidRPr="0008696C" w:rsidRDefault="00072314" w:rsidP="00072314">
      <w:pPr>
        <w:pStyle w:val="Heading2"/>
        <w:spacing w:before="240"/>
        <w:rPr>
          <w:lang w:val="en-GB"/>
        </w:rPr>
      </w:pPr>
      <w:bookmarkStart w:id="39" w:name="_Toc35000576"/>
      <w:r w:rsidRPr="0008696C">
        <w:rPr>
          <w:lang w:val="en-GB"/>
        </w:rPr>
        <w:t>Functional Architecture</w:t>
      </w:r>
      <w:bookmarkEnd w:id="39"/>
    </w:p>
    <w:p w:rsidR="00072314" w:rsidRDefault="00072314" w:rsidP="00072314">
      <w:pPr>
        <w:shd w:val="clear" w:color="auto" w:fill="D6E3BC" w:themeFill="accent3" w:themeFillTint="66"/>
        <w:rPr>
          <w:rStyle w:val="SubtleEmphasis"/>
        </w:rPr>
      </w:pPr>
      <w:r w:rsidRPr="00347A88">
        <w:rPr>
          <w:rStyle w:val="SubtleEmphasis"/>
          <w:b/>
        </w:rPr>
        <w:t>#Hint</w:t>
      </w:r>
      <w:r w:rsidRPr="00347A88">
        <w:rPr>
          <w:rStyle w:val="SubtleEmphasis"/>
        </w:rPr>
        <w:t>: This section depicts the Functional Architecture</w:t>
      </w:r>
      <w:r>
        <w:rPr>
          <w:rStyle w:val="SubtleEmphasis"/>
        </w:rPr>
        <w:t>, i.e., the decomposition into Logical Functions</w:t>
      </w:r>
      <w:r w:rsidRPr="00347A88">
        <w:rPr>
          <w:rStyle w:val="SubtleEmphasis"/>
        </w:rPr>
        <w:t>. This architectural step is needed to find the right functional partitioning for the function level.</w:t>
      </w:r>
      <w:r>
        <w:rPr>
          <w:rStyle w:val="SubtleEmphasis"/>
        </w:rPr>
        <w:t xml:space="preserve"> </w:t>
      </w:r>
    </w:p>
    <w:p w:rsidR="0022140F" w:rsidRPr="00720A45" w:rsidRDefault="0022140F" w:rsidP="00720A45">
      <w:pPr>
        <w:rPr>
          <w:rStyle w:val="SubtleEmphasis"/>
          <w:i w:val="0"/>
          <w:iCs w:val="0"/>
          <w:color w:val="auto"/>
          <w:highlight w:val="green"/>
        </w:rPr>
      </w:pPr>
    </w:p>
    <w:p w:rsidR="00072314" w:rsidRDefault="00072314" w:rsidP="00072314">
      <w:pPr>
        <w:pStyle w:val="Heading3"/>
        <w:keepNext w:val="0"/>
        <w:tabs>
          <w:tab w:val="clear" w:pos="900"/>
          <w:tab w:val="left" w:pos="709"/>
          <w:tab w:val="left" w:pos="851"/>
        </w:tabs>
        <w:spacing w:before="240"/>
      </w:pPr>
      <w:bookmarkStart w:id="40" w:name="_Toc35000577"/>
      <w:r>
        <w:t>Description</w:t>
      </w:r>
      <w:bookmarkEnd w:id="40"/>
    </w:p>
    <w:p w:rsidR="00072314" w:rsidRPr="00347A88" w:rsidRDefault="00072314" w:rsidP="0007231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Functional Architecture. Also give some graphical representation of the Functional Architecture. </w:t>
      </w:r>
      <w:r w:rsidRPr="00347A88">
        <w:rPr>
          <w:rStyle w:val="SubtleEmphasis"/>
        </w:rPr>
        <w:t xml:space="preserve">Either SysML activity diagrams or </w:t>
      </w:r>
      <w:hyperlink r:id="rId26" w:history="1">
        <w:r w:rsidRPr="00347A88">
          <w:rPr>
            <w:rStyle w:val="SubtleEmphasis"/>
          </w:rPr>
          <w:t>Data Flow Diagrams</w:t>
        </w:r>
      </w:hyperlink>
      <w:r w:rsidRPr="00347A88">
        <w:rPr>
          <w:rStyle w:val="SubtleEmphasis"/>
        </w:rPr>
        <w:t xml:space="preserve"> could be used to depict such a Functional Architecture.</w:t>
      </w:r>
    </w:p>
    <w:p w:rsidR="00072314" w:rsidRPr="00347A88" w:rsidRDefault="00072314" w:rsidP="00072314">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7" w:history="1">
        <w:r w:rsidRPr="005D37D3">
          <w:rPr>
            <w:rStyle w:val="Hyperlink"/>
            <w:i/>
          </w:rPr>
          <w:t>SysML - Activity Diagrams</w:t>
        </w:r>
      </w:hyperlink>
      <w:r w:rsidRPr="00347A88">
        <w:rPr>
          <w:rStyle w:val="SubtleEmphasis"/>
        </w:rPr>
        <w:t xml:space="preserve"> or </w:t>
      </w:r>
      <w:hyperlink r:id="rId28" w:history="1">
        <w:r w:rsidRPr="005D37D3">
          <w:rPr>
            <w:rStyle w:val="Hyperlink"/>
            <w:i/>
            <w:iCs/>
          </w:rPr>
          <w:t>RE Wiki - Data Flow Diagrams</w:t>
        </w:r>
      </w:hyperlink>
    </w:p>
    <w:p w:rsidR="00E31117" w:rsidRDefault="00E31117" w:rsidP="00E31117">
      <w:pPr>
        <w:rPr>
          <w:color w:val="C0504D" w:themeColor="accent2"/>
        </w:rPr>
      </w:pP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4885141"/>
            <wp:effectExtent l="0" t="0" r="0" b="0"/>
            <wp:docPr id="3"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0233015.jpg"/>
                    <pic:cNvPicPr/>
                  </pic:nvPicPr>
                  <pic:blipFill>
                    <a:blip r:embed="rId29" cstate="print"/>
                    <a:stretch>
                      <a:fillRect/>
                    </a:stretch>
                  </pic:blipFill>
                  <pic:spPr>
                    <a:xfrm>
                      <a:off x="0" y="0"/>
                      <a:ext cx="6570980" cy="4885141"/>
                    </a:xfrm>
                    <a:prstGeom prst="rect">
                      <a:avLst/>
                    </a:prstGeom>
                  </pic:spPr>
                </pic:pic>
              </a:graphicData>
            </a:graphic>
          </wp:inline>
        </w:drawing>
      </w:r>
    </w:p>
    <w:p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1 Link New Vehicle Profile w/ FP Account</w:t>
      </w:r>
    </w:p>
    <w:p w:rsidR="00E31117" w:rsidRDefault="00E31117" w:rsidP="00E31117"/>
    <w:p w:rsidR="00E31117" w:rsidRDefault="00E31117" w:rsidP="00E31117"/>
    <w:p w:rsidR="00E31117" w:rsidRDefault="00E31117" w:rsidP="00E31117">
      <w:pPr>
        <w:jc w:val="center"/>
      </w:pPr>
      <w:r>
        <w:rPr>
          <w:noProof/>
        </w:rPr>
        <w:lastRenderedPageBreak/>
        <w:drawing>
          <wp:inline distT="0" distB="0" distL="0" distR="0">
            <wp:extent cx="6570980" cy="4900392"/>
            <wp:effectExtent l="0" t="0" r="0" b="0"/>
            <wp:docPr id="5"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1089794.jpg"/>
                    <pic:cNvPicPr/>
                  </pic:nvPicPr>
                  <pic:blipFill>
                    <a:blip r:embed="rId30" cstate="print"/>
                    <a:stretch>
                      <a:fillRect/>
                    </a:stretch>
                  </pic:blipFill>
                  <pic:spPr>
                    <a:xfrm>
                      <a:off x="0" y="0"/>
                      <a:ext cx="6570980" cy="4900392"/>
                    </a:xfrm>
                    <a:prstGeom prst="rect">
                      <a:avLst/>
                    </a:prstGeom>
                  </pic:spPr>
                </pic:pic>
              </a:graphicData>
            </a:graphic>
          </wp:inline>
        </w:drawing>
      </w:r>
    </w:p>
    <w:p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2 Link Pre-existing Vehicle Profile w/ FP account</w:t>
      </w: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2714507"/>
            <wp:effectExtent l="0" t="0" r="0" b="0"/>
            <wp:docPr id="7"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5078754.jpg"/>
                    <pic:cNvPicPr/>
                  </pic:nvPicPr>
                  <pic:blipFill>
                    <a:blip r:embed="rId31" cstate="print"/>
                    <a:stretch>
                      <a:fillRect/>
                    </a:stretch>
                  </pic:blipFill>
                  <pic:spPr>
                    <a:xfrm>
                      <a:off x="0" y="0"/>
                      <a:ext cx="6570980" cy="2714507"/>
                    </a:xfrm>
                    <a:prstGeom prst="rect">
                      <a:avLst/>
                    </a:prstGeom>
                  </pic:spPr>
                </pic:pic>
              </a:graphicData>
            </a:graphic>
          </wp:inline>
        </w:drawing>
      </w:r>
    </w:p>
    <w:p w:rsidR="00E31117" w:rsidRDefault="00E31117" w:rsidP="00E31117">
      <w:pPr>
        <w:pStyle w:val="Caption"/>
      </w:pPr>
      <w:r w:rsidRPr="00A13A7B">
        <w:lastRenderedPageBreak/>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7 Synchronize Profile with the Cloud</w:t>
      </w: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2491545"/>
            <wp:effectExtent l="0" t="0" r="0" b="0"/>
            <wp:docPr id="9"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63257735.jpg"/>
                    <pic:cNvPicPr/>
                  </pic:nvPicPr>
                  <pic:blipFill>
                    <a:blip r:embed="rId32" cstate="print"/>
                    <a:stretch>
                      <a:fillRect/>
                    </a:stretch>
                  </pic:blipFill>
                  <pic:spPr>
                    <a:xfrm>
                      <a:off x="0" y="0"/>
                      <a:ext cx="6570980" cy="2491545"/>
                    </a:xfrm>
                    <a:prstGeom prst="rect">
                      <a:avLst/>
                    </a:prstGeom>
                  </pic:spPr>
                </pic:pic>
              </a:graphicData>
            </a:graphic>
          </wp:inline>
        </w:drawing>
      </w:r>
    </w:p>
    <w:p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9 Recall Profile and ID User</w:t>
      </w: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2581456"/>
            <wp:effectExtent l="0" t="0" r="0" b="0"/>
            <wp:docPr id="11" name="Picture -1536425306.jpg" descr="-15364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36425306.jpg"/>
                    <pic:cNvPicPr/>
                  </pic:nvPicPr>
                  <pic:blipFill>
                    <a:blip r:embed="rId33" cstate="print"/>
                    <a:stretch>
                      <a:fillRect/>
                    </a:stretch>
                  </pic:blipFill>
                  <pic:spPr>
                    <a:xfrm>
                      <a:off x="0" y="0"/>
                      <a:ext cx="6570980" cy="2581456"/>
                    </a:xfrm>
                    <a:prstGeom prst="rect">
                      <a:avLst/>
                    </a:prstGeom>
                  </pic:spPr>
                </pic:pic>
              </a:graphicData>
            </a:graphic>
          </wp:inline>
        </w:drawing>
      </w:r>
    </w:p>
    <w:p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10 Remove and Disassociate Portable Profile</w:t>
      </w:r>
    </w:p>
    <w:p w:rsidR="00E31117" w:rsidRDefault="00E31117" w:rsidP="00E31117"/>
    <w:p w:rsidR="00E31117" w:rsidRDefault="00E31117" w:rsidP="00E31117"/>
    <w:p w:rsidR="00E31117" w:rsidRDefault="00E31117" w:rsidP="00E31117">
      <w:pPr>
        <w:jc w:val="center"/>
      </w:pPr>
      <w:r>
        <w:rPr>
          <w:noProof/>
        </w:rPr>
        <w:lastRenderedPageBreak/>
        <w:drawing>
          <wp:inline distT="0" distB="0" distL="0" distR="0">
            <wp:extent cx="6570980" cy="4630262"/>
            <wp:effectExtent l="0" t="0" r="0" b="0"/>
            <wp:docPr id="13" name="Picture 903388195.jpg" descr="90338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03388195.jpg"/>
                    <pic:cNvPicPr/>
                  </pic:nvPicPr>
                  <pic:blipFill>
                    <a:blip r:embed="rId34" cstate="print"/>
                    <a:stretch>
                      <a:fillRect/>
                    </a:stretch>
                  </pic:blipFill>
                  <pic:spPr>
                    <a:xfrm>
                      <a:off x="0" y="0"/>
                      <a:ext cx="6570980" cy="4630262"/>
                    </a:xfrm>
                    <a:prstGeom prst="rect">
                      <a:avLst/>
                    </a:prstGeom>
                  </pic:spPr>
                </pic:pic>
              </a:graphicData>
            </a:graphic>
          </wp:inline>
        </w:drawing>
      </w:r>
    </w:p>
    <w:p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11/12 Off-Board Profile Create/Edit</w:t>
      </w:r>
    </w:p>
    <w:p w:rsidR="00E31117" w:rsidRDefault="00E31117" w:rsidP="00E31117"/>
    <w:p w:rsidR="00E31117" w:rsidRDefault="00E31117" w:rsidP="00E31117"/>
    <w:p w:rsidR="00E31117" w:rsidRDefault="00E31117" w:rsidP="00E31117">
      <w:pPr>
        <w:jc w:val="center"/>
      </w:pPr>
      <w:r>
        <w:rPr>
          <w:noProof/>
        </w:rPr>
        <w:lastRenderedPageBreak/>
        <w:drawing>
          <wp:inline distT="0" distB="0" distL="0" distR="0">
            <wp:extent cx="6570980" cy="3727501"/>
            <wp:effectExtent l="0" t="0" r="0" b="0"/>
            <wp:docPr id="17" name="Picture 884555914.jpg" descr="88455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4555914.jpg"/>
                    <pic:cNvPicPr/>
                  </pic:nvPicPr>
                  <pic:blipFill>
                    <a:blip r:embed="rId35" cstate="print"/>
                    <a:stretch>
                      <a:fillRect/>
                    </a:stretch>
                  </pic:blipFill>
                  <pic:spPr>
                    <a:xfrm>
                      <a:off x="0" y="0"/>
                      <a:ext cx="6570980" cy="3727501"/>
                    </a:xfrm>
                    <a:prstGeom prst="rect">
                      <a:avLst/>
                    </a:prstGeom>
                  </pic:spPr>
                </pic:pic>
              </a:graphicData>
            </a:graphic>
          </wp:inline>
        </w:drawing>
      </w:r>
    </w:p>
    <w:p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14 Send Profile to vehicle from Off-Board Interface</w:t>
      </w: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3419635"/>
            <wp:effectExtent l="0" t="0" r="0" b="0"/>
            <wp:docPr id="20" name="Picture -1829154850.jpg" descr="-182915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29154850.jpg"/>
                    <pic:cNvPicPr/>
                  </pic:nvPicPr>
                  <pic:blipFill>
                    <a:blip r:embed="rId36" cstate="print"/>
                    <a:stretch>
                      <a:fillRect/>
                    </a:stretch>
                  </pic:blipFill>
                  <pic:spPr>
                    <a:xfrm>
                      <a:off x="0" y="0"/>
                      <a:ext cx="6570980" cy="3419635"/>
                    </a:xfrm>
                    <a:prstGeom prst="rect">
                      <a:avLst/>
                    </a:prstGeom>
                  </pic:spPr>
                </pic:pic>
              </a:graphicData>
            </a:graphic>
          </wp:inline>
        </w:drawing>
      </w:r>
    </w:p>
    <w:p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15 Off-Board Remove Request - Specific Vehicle</w:t>
      </w:r>
    </w:p>
    <w:p w:rsidR="00E31117" w:rsidRPr="00E714D5" w:rsidRDefault="00E31117" w:rsidP="00072314"/>
    <w:p w:rsidR="00072314" w:rsidRDefault="00072314" w:rsidP="00072314">
      <w:pPr>
        <w:pStyle w:val="Heading3"/>
        <w:keepNext w:val="0"/>
        <w:tabs>
          <w:tab w:val="clear" w:pos="900"/>
          <w:tab w:val="left" w:pos="709"/>
          <w:tab w:val="left" w:pos="851"/>
        </w:tabs>
        <w:spacing w:before="240"/>
      </w:pPr>
      <w:bookmarkStart w:id="41" w:name="_Toc35000578"/>
      <w:r>
        <w:lastRenderedPageBreak/>
        <w:t>Function List</w:t>
      </w:r>
      <w:bookmarkEnd w:id="41"/>
    </w:p>
    <w:p w:rsidR="00072314" w:rsidRDefault="00072314" w:rsidP="00072314">
      <w:pPr>
        <w:pStyle w:val="BodyText"/>
        <w:rPr>
          <w:lang w:val="en-US"/>
        </w:rPr>
      </w:pPr>
      <w:r>
        <w:rPr>
          <w:lang w:val="en-US"/>
        </w:rPr>
        <w:t xml:space="preserve">The following functions </w:t>
      </w:r>
      <w:r>
        <w:t xml:space="preserve">from the </w:t>
      </w:r>
      <w:hyperlink r:id="rId37" w:history="1">
        <w:r w:rsidRPr="003C6F08">
          <w:rPr>
            <w:rStyle w:val="Hyperlink"/>
          </w:rPr>
          <w:t>Global Feature &amp; Function List</w:t>
        </w:r>
      </w:hyperlink>
      <w:r>
        <w:t xml:space="preserve"> </w:t>
      </w:r>
      <w:r>
        <w:rPr>
          <w:lang w:val="en-US"/>
        </w:rPr>
        <w:t>are referenced in this Feature Implementation Specification:</w:t>
      </w:r>
    </w:p>
    <w:p w:rsidR="00072314" w:rsidRPr="0094354A" w:rsidRDefault="00072314" w:rsidP="00072314"/>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2" w:name="_6a14f0a32911eeb618ca39c3ae499598"/>
            <w:r>
              <w:t>Receive Profile Data</w:t>
            </w:r>
            <w:bookmarkEnd w:id="42"/>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3" w:name="_cdcb376e446ca387b6a13a78b43e5875"/>
            <w:r>
              <w:t>Execute Profile Settings</w:t>
            </w:r>
            <w:bookmarkEnd w:id="43"/>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storing and applying (for synchronization) profile settings that are sent by the Profile Management Server. This function executes profile settings using Feature Number, Feature Value and Pers Index as inputs.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4" w:name="_180ce1f44b60afdbea3369e060a5f4a9"/>
            <w:r>
              <w:t>Display Positional Settings</w:t>
            </w:r>
            <w:bookmarkEnd w:id="44"/>
          </w:p>
        </w:tc>
        <w:tc>
          <w:tcPr>
            <w:tcW w:w="5702" w:type="dxa"/>
          </w:tcPr>
          <w:p w:rsidR="00776E54" w:rsidRDefault="00776E54"/>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5" w:name="_52726291ab8a4b9294fc74664f6dd4af"/>
            <w:r>
              <w:t>Lockout Profile for Download</w:t>
            </w:r>
            <w:bookmarkEnd w:id="45"/>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is allocated to the Profile Interface Client and provides an HMI graphic that locks out the HMI screen so that the customer cannot make any changes while the PPP feature is applying settings.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6" w:name="_09a47ebf2ebf3b4ff4d48210ca26d2f3"/>
            <w:r>
              <w:t>Select Add Profile</w:t>
            </w:r>
            <w:bookmarkEnd w:id="46"/>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7" w:name="_a1c13b3cc6eb11f71c1f835170b26508"/>
            <w:r>
              <w:t>Collect Profile Settings</w:t>
            </w:r>
            <w:bookmarkEnd w:id="47"/>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collects all in-vehicle profile settings from the Profile Setting Servers. The function interacts with the in-vehicle profile storage to save and store the profile settings.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8" w:name="_e8e10c7420e1c787633bbafda3d8db5e"/>
            <w:r>
              <w:t>Request Authentication</w:t>
            </w:r>
            <w:bookmarkEnd w:id="48"/>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authentication status from the cloud and provides the status to requesting vehicle functions. Function occurs when a customer logs in to a vehicle for the first time.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49" w:name="_7f84cd72d84995fd304d2da4fd5e9def"/>
            <w:r>
              <w:t>Display Avatar/Name Screen</w:t>
            </w:r>
            <w:bookmarkEnd w:id="49"/>
          </w:p>
        </w:tc>
        <w:tc>
          <w:tcPr>
            <w:tcW w:w="5702" w:type="dxa"/>
          </w:tcPr>
          <w:p w:rsidR="00776E54" w:rsidRDefault="00776E54"/>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0" w:name="_e630cf1ae58520120c0b2ec207e02faf"/>
            <w:r>
              <w:t>Setup Primary Authentication</w:t>
            </w:r>
            <w:bookmarkEnd w:id="50"/>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an HMI function that allows the user to setup their primary authentication method for their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1" w:name="_1e2a905145445a7f937bd761caa06728"/>
            <w:r>
              <w:t>Complete Profile Updates</w:t>
            </w:r>
            <w:bookmarkEnd w:id="51"/>
          </w:p>
        </w:tc>
        <w:tc>
          <w:tcPr>
            <w:tcW w:w="5702" w:type="dxa"/>
          </w:tcPr>
          <w:p w:rsidR="00776E54" w:rsidRDefault="00776E54"/>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2" w:name="_7cc346b4be1b4b135cd93489f5399a23"/>
            <w:r>
              <w:t>Display Recall Methods</w:t>
            </w:r>
            <w:bookmarkEnd w:id="52"/>
          </w:p>
        </w:tc>
        <w:tc>
          <w:tcPr>
            <w:tcW w:w="5702" w:type="dxa"/>
          </w:tcPr>
          <w:p w:rsidR="00776E54" w:rsidRDefault="00776E54"/>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3" w:name="_c9f94e44d1ba56eeefb798ad626e96fe"/>
            <w:r>
              <w:t>Start Profile Creation</w:t>
            </w:r>
            <w:bookmarkEnd w:id="53"/>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Enhanced Memory</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4" w:name="_1646107c162bd124c923a05e60cdb8a2"/>
            <w:r>
              <w:t>Provide Profile Data</w:t>
            </w:r>
            <w:bookmarkEnd w:id="54"/>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5" w:name="_e8c8125061e177a6285337421ca79f93"/>
            <w:r>
              <w:t>Link Primary Authentication Indicator to Profile</w:t>
            </w:r>
            <w:bookmarkEnd w:id="55"/>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links a primary authentication indicator (BT device, Face ID, NFC, etc.) to the user's vehicle profile to be used for profile authentication.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6" w:name="_79cee6e427407fb771cbdc9e4ecdd1ad"/>
            <w:r>
              <w:t>Display Customize Profile Screen</w:t>
            </w:r>
            <w:bookmarkEnd w:id="56"/>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displays a screen that provides the ability for the user to customize certain parameters/aspects of their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7" w:name="_5fee38793af136b93692fcc431a0a58b"/>
            <w:r>
              <w:t>Authenticate User to FordPass Account</w:t>
            </w:r>
            <w:bookmarkEnd w:id="57"/>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8" w:name="_e80084c12c243dfa4580bf9796dee20a"/>
            <w:r>
              <w:t>Setup Secondary Authentication - Passcode</w:t>
            </w:r>
            <w:bookmarkEnd w:id="58"/>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an HMI function that receives the secondary authentication passcode from the user. This function is executed when primary authentication of a user is unavailable or fails.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59" w:name="_900543ec41b589e1c5036a0010ea5a9f"/>
            <w:r>
              <w:t>Scan QR Code and Extract Vehicle Data</w:t>
            </w:r>
            <w:bookmarkEnd w:id="59"/>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0" w:name="_88540475fbfc3c74e78a672d40a20dc3"/>
            <w:r>
              <w:t>Download Profile</w:t>
            </w:r>
            <w:bookmarkEnd w:id="60"/>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sends a Download_Cmd to the cloud to initiate a profile download and receives a profile payload for the authenticated user of the profile via the Download_Rsp.</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1" w:name="_33bf89eefc911010bf6403f3266c8510"/>
            <w:r>
              <w:t>Display Error Messages</w:t>
            </w:r>
            <w:bookmarkEnd w:id="61"/>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communicates error messages from other functions to the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2" w:name="_cfb07f31f990f861a990de4c0d6413bb"/>
            <w:r>
              <w:t>Display Login Method</w:t>
            </w:r>
            <w:bookmarkEnd w:id="62"/>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FordPass account and import their profile settings.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3" w:name="_99a1ac3ff5a6459a3ff9cedd9b7d4406"/>
            <w:r>
              <w:t>Push Profile Settings</w:t>
            </w:r>
            <w:bookmarkEnd w:id="63"/>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ActiveProfile_St and StoredVehicleProfileSettings to populate the ApplySettings_Rq with the correct profile settings and active Pers Index in order to push the profile settings from the Profile Management Server to the Profile Setting Servers.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4" w:name="_b8ed979331c02a07ba76d90da2845ff5"/>
            <w:r>
              <w:t>Display New Profile Confirmation</w:t>
            </w:r>
            <w:bookmarkEnd w:id="64"/>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Enhanced Memory</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5" w:name="_496317449fc0e6e5d257ae4dd415e54b"/>
            <w:r>
              <w:t>Export Profile Settings</w:t>
            </w:r>
            <w:bookmarkEnd w:id="65"/>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 or when profile settings are changed by the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6" w:name="_664c082428730831eca51317d8ca89ce"/>
            <w:r>
              <w:t>Store VIN Association</w:t>
            </w:r>
            <w:bookmarkEnd w:id="66"/>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7" w:name="_8a8bfe7101ee5dc475355c315ff7192c"/>
            <w:r>
              <w:t>Link Secondary Authentication Passcode to Profile</w:t>
            </w:r>
            <w:bookmarkEnd w:id="67"/>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a passcode value from the Profile Interface Client and links the passcode to the profile being edited or created. The Secondary Authentication Passcode is intended to be a backup method for a user to be authenticated to their profile. If Primary Authentication fails, Secondary Authentication is prompted.</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8" w:name="_01ca952735c6861315e815ab1dc6c5ce"/>
            <w:r>
              <w:t>Store Profile - In Cloud</w:t>
            </w:r>
            <w:bookmarkEnd w:id="68"/>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69" w:name="_d87526d82351cb0bfa8bdff9c1927106"/>
            <w:r>
              <w:t>Send All Profile Settings</w:t>
            </w:r>
            <w:bookmarkEnd w:id="69"/>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sends all profile data stored on the Profile Setting Server to the Profile Management Server when the PPPSettings_Rq with OperationCode = Query is received. This function is mainly used during initial profile creation in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0" w:name="_b94ac98b154bfeb593b9ecf3b105c348"/>
            <w:r>
              <w:t>Build Vehicle Specific Profile</w:t>
            </w:r>
            <w:bookmarkEnd w:id="70"/>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1" w:name="_efdf669f914a03e1861a7ba82c94742a"/>
            <w:r>
              <w:t>Provide Vehicle Content</w:t>
            </w:r>
            <w:bookmarkEnd w:id="71"/>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1 Link New Vehicle Profile w/ FP Account</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Download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sends a Download_Cmd to the cloud to initiate a profile download and receives a profile payload for the authenticated user of the profile via the Download_Rsp.</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Send All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sends all profile data stored on the Profile Setting Server to the Profile Management Server when the PPPSettings_Rq with OperationCode = Query is received. This function is mainly used during initial profile creation in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Display Customize Profile Screen</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displays a screen that provides the ability for the user to customize certain parameters/aspects of their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Provide Profile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Scan QR Code and Extract Vehicle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Store VIN Association</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Display Error Messages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communicates error messages from other functions to the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Display Login Method</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FordPass account and import their profile settings.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2" w:name="_dd704274973ba55c18eff9b644244bff"/>
            <w:r>
              <w:t>Display Option to Edit Profile</w:t>
            </w:r>
            <w:bookmarkEnd w:id="72"/>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Display Customize Profile Screen</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displays a screen that provides the ability for the user to customize certain parameters/aspects of their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Provide Vehicle Content</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Authenticate User to FordPass Account</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Push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ActiveProfile_St and StoredVehicleProfileSettings to populate the </w:t>
            </w:r>
            <w:r>
              <w:rPr>
                <w:lang w:val="en-US"/>
              </w:rPr>
              <w:lastRenderedPageBreak/>
              <w:t>ApplySettings_Rq with the correct profile settings and active Pers Index in order to push the profile settings from the Profile Management Server to the Profile Setting Servers.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Export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 or when profile settings are changed by the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Receive Profile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Lockout Profile for Download</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is allocated to the Profile Interface Client and provides an HMI graphic that locks out the HMI screen so that the customer cannot make any changes while the PPP feature is applying settings.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3" w:name="_5c001b1c7e7cfc900c4fe8736fea7de9"/>
            <w:r>
              <w:t>Display Updated Profile Confirmation</w:t>
            </w:r>
            <w:bookmarkEnd w:id="73"/>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Complete Profile Updates</w:t>
            </w:r>
          </w:p>
        </w:tc>
        <w:tc>
          <w:tcPr>
            <w:tcW w:w="5702" w:type="dxa"/>
          </w:tcPr>
          <w:p w:rsidR="00776E54" w:rsidRDefault="00776E54"/>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4" w:name="_f81d3858df130f0c1bb8bec65c9c7e36"/>
            <w:r>
              <w:t>Select Link/Unlink Profile</w:t>
            </w:r>
            <w:bookmarkEnd w:id="74"/>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Collect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collects all in-vehicle profile settings from the Profile Setting Servers. The function interacts with the in-vehicle profile storage to save and store the profile settings.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Execute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storing and applying (for synchronization) profile settings that are sent by the Profile Management Server. This function executes profile settings using Feature Number, Feature Value and Pers Index as inputs.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Build Vehicle Specific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Request Authentication</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authentication status from the cloud and provides the status to requesting vehicle functions. Function occurs when a customer logs in to a vehicle for the first time.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Store Profile - In Cloud</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2 Link Pre-existing Vehicle Profile w/ FP account</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5" w:name="_73be08bc890cd3755da4b8158c69c765"/>
            <w:r>
              <w:t>AutoSave Decide Function</w:t>
            </w:r>
            <w:bookmarkEnd w:id="75"/>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6" w:name="_4a548e806b924f434f2caf972cf66426"/>
            <w:r>
              <w:t>Edit Profile Setting</w:t>
            </w:r>
            <w:bookmarkEnd w:id="76"/>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Store Profile - In Cloud</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Export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w:t>
            </w:r>
            <w:r>
              <w:rPr>
                <w:lang w:val="en-US"/>
              </w:rPr>
              <w:lastRenderedPageBreak/>
              <w:t>created or when profile settings are changed by the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Receive Profile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7" w:name="_0d06effb0fabf3e76d017fc30043088d"/>
            <w:r>
              <w:t>Send Changed Profile Setting</w:t>
            </w:r>
            <w:bookmarkEnd w:id="77"/>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of the Profile Setting Servers that sends changed profile setting's Feature Number and new Feature Value to the Profile Management Server when the customer makes a change to an active profile setting.</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8" w:name="_e8809aabcd0f92881c80878fad6591dd"/>
            <w:r>
              <w:t>Receive Changed Profile Setting</w:t>
            </w:r>
            <w:bookmarkEnd w:id="78"/>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values of a changed profile setting for an active profile and arbitrates if the setting should be saved to the profile based on the authentication status of the vehicle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79" w:name="_e5ff817cb12ddf5eb171d9f5dcdb9419"/>
            <w:r>
              <w:t>Profile Change</w:t>
            </w:r>
            <w:bookmarkEnd w:id="79"/>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Enhanced Memory</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0" w:name="_8f24a82f24f7f43c98da849e9a9b938d"/>
            <w:r>
              <w:t>Monitor/Compare</w:t>
            </w:r>
            <w:bookmarkEnd w:id="80"/>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1" w:name="_a9406bfe52d146c9aeef12b4595a5c5b"/>
            <w:r>
              <w:t>Provide Ignition Status</w:t>
            </w:r>
            <w:bookmarkEnd w:id="81"/>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Host Vehicle</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7 Synchronize Profile with the Cloud</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2" w:name="_66b50c86c031f264a868391d0761afa8"/>
            <w:r>
              <w:t>Display Confirmation of Updated Profile</w:t>
            </w:r>
            <w:bookmarkEnd w:id="82"/>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An HMI function that is used to communicate the status of an updated profile to the customer. </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Push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ActiveProfile_St and StoredVehicleProfileSettings to populate the ApplySettings_Rq with the correct profile settings and active Pers Index in order to push the profile settings from the Profile Management Server to the Profile Setting Servers.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3" w:name="_8a7f36214abcf39d43dc0da262d16b17"/>
            <w:r>
              <w:t>Identify User - Primary Authentication</w:t>
            </w:r>
            <w:bookmarkEnd w:id="83"/>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identifies the user that has an active profile in the host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4" w:name="_8c2131c216eaf6821631f8b4933c19f0"/>
            <w:r>
              <w:t>Display Authentication Status</w:t>
            </w:r>
            <w:bookmarkEnd w:id="84"/>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will display the authentication status to a customer that is attempting to login to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Provide Vehicle Content</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5" w:name="_906920bd7f83f4b7c1d42cda36d87133"/>
            <w:r>
              <w:t>Recall Profile</w:t>
            </w:r>
            <w:bookmarkEnd w:id="85"/>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6" w:name="_e4d9276e4c7f84a0a5e0555d818dd941"/>
            <w:r>
              <w:t>Provide Authentication Status (Auto Login)</w:t>
            </w:r>
            <w:bookmarkEnd w:id="86"/>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provides the current authentication status of the active profile in the vehicle to other functions of the system. Authentication status is based on the active profile and which user is identified in the vehicle. User identification is provided by the Identification Client.</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7" w:name="_bac53b4489448f8d68ae3fe6bccfad0d"/>
            <w:r>
              <w:t>Provide Active Profile</w:t>
            </w:r>
            <w:bookmarkEnd w:id="87"/>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Enhanced Memory</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Display Error Messages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communicates error messages from other functions to the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Download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sends a Download_Cmd to the cloud to initiate a profile download and receives a profile payload for the authenticated user of the profile via the Download_Rsp.</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Provide Profile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8" w:name="_f8f777ce857c3a020e82565504341a64"/>
            <w:r>
              <w:t>Display Secondary Passcode Screen</w:t>
            </w:r>
            <w:bookmarkEnd w:id="88"/>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displays a screen that allows the user to enter their passcode.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Build Vehicle Specific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Recall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Execute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storing and applying (for synchronization) profile settings that are sent by the Profile Management Server. This function executes profile settings using Feature Number, Feature Value and Pers Index as inputs.</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9 Recall Profile and ID User</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89" w:name="_403f07f8da7a75e45486a7bbc467a865"/>
            <w:r>
              <w:t>Unlink VIN and Cloud Profile</w:t>
            </w:r>
            <w:bookmarkEnd w:id="89"/>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of the cloud that unlinks the cloud profile from a specific VIN. This occurs when a customer unlinks their FordPass account from a vehicle profile or when the customer deletes their profile from a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0" w:name="_086741bb89499ab9328deb8a73952071"/>
            <w:r>
              <w:t>Delete Driver Profile</w:t>
            </w:r>
            <w:bookmarkEnd w:id="90"/>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Enhanced Memory</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1" w:name="_449f4cd9465ac13212db66eb49140078"/>
            <w:r>
              <w:t>Delete Profile From Storage</w:t>
            </w:r>
            <w:bookmarkEnd w:id="91"/>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a request to delete a profile stored to the vehicle, deletes the profile from storage, and then sends a request to the cloud to disassociate the vehicle from the cloud profile. This function also executes the delete profile when a Master Reset occurs on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2" w:name="_6beff19189d2685ebc250931aec4d403"/>
            <w:r>
              <w:t>Select to remove profile</w:t>
            </w:r>
            <w:bookmarkEnd w:id="92"/>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10 Remove and Disassociate Portable Profile</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3" w:name="_eb8600fb3e96bddc951e9f44573cfb81"/>
            <w:r>
              <w:t>Login to Mobile App/Web</w:t>
            </w:r>
            <w:bookmarkEnd w:id="93"/>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4" w:name="_3d4cb322dbb89abdfa35845f983c18df"/>
            <w:r>
              <w:t>Display Current Preferences</w:t>
            </w:r>
            <w:bookmarkEnd w:id="94"/>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An Off-Board Interface Client function that shows the customer their current preferences for their portable profile settings. The function collects these settings from the CV Profile Storage.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5" w:name="_e6ddc6593e97bcc54f04581312fbded7"/>
            <w:r>
              <w:t>Display Off-Board Create Profile</w:t>
            </w:r>
            <w:bookmarkEnd w:id="95"/>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provides the user an interface to create or edit a portable profile from outside a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Store Profile - In Cloud</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6" w:name="_06ce56debc493f4c6659ab879ea206de"/>
            <w:r>
              <w:t>Select to Create Portable Profile</w:t>
            </w:r>
            <w:bookmarkEnd w:id="96"/>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7" w:name="_2af51cefd94d90ec6fc56d04cd5d8bbb"/>
            <w:r>
              <w:t>Display Option to Edit Profile Off-board</w:t>
            </w:r>
            <w:bookmarkEnd w:id="97"/>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8" w:name="_b87114b69288d3b44cf6aa6a0d1e9843"/>
            <w:r>
              <w:t>Collect Profile Preferences</w:t>
            </w:r>
            <w:bookmarkEnd w:id="98"/>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of the Off-Board Interface Client that is used to receive input from the customer to collect profile preferences from outside of the vehicle. This function can be used in the RVS scenario of collecting preferences pre vehicle delivery or when a customer decides to create/edit their profile using the off-board interface.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Provide Profile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99" w:name="_9b25ab3c0ad7dc04138625b16a3d1d48"/>
            <w:r>
              <w:t>Provide Profile Preferences</w:t>
            </w:r>
            <w:bookmarkEnd w:id="99"/>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0" w:name="_3a300236f36febcb7f19e8450d48d759"/>
            <w:r>
              <w:t>Select to Edit Profile</w:t>
            </w:r>
            <w:bookmarkEnd w:id="100"/>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11/12 Off-Board Profile Create/Edit</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Push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ActiveProfile_St and StoredVehicleProfileSettings to populate the ApplySettings_Rq with the correct profile settings and active Pers Index in order to push the profile settings from the Profile Management Server to the Profile Setting Servers.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1" w:name="_359b2eaabbb1c4082557dda470ec9156"/>
            <w:r>
              <w:t>Select Desired VIN</w:t>
            </w:r>
            <w:bookmarkEnd w:id="101"/>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2" w:name="_5844b5dfa4f0538b8f45913f0c8b400e"/>
            <w:r>
              <w:t>Select to Send Profile to Vehicle</w:t>
            </w:r>
            <w:bookmarkEnd w:id="102"/>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Authenticate User to FordPass Account</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Execute Profile Settings</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 function of the Profile Setting Servers with the purpose of receiving, storing and applying (for synchronization) profile settings that are sent by the Profile Management Server. This function executes profile settings using Feature Number, Feature Value and Pers Index as inputs.</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Provide Vehicle Content</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Request Authentication</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the authentication status from the cloud and provides the status to requesting vehicle functions. Function occurs when a customer logs in to a vehicle for the first time.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3" w:name="_3cdb9e2ef4aea5b056306221bc034b7c"/>
            <w:r>
              <w:t>Display Welcome Screen with ID Method</w:t>
            </w:r>
            <w:bookmarkEnd w:id="103"/>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is used during the Remote Vehicle Setup (RVS) scenario and is allocated to the Profile Interface </w:t>
            </w:r>
            <w:r>
              <w:rPr>
                <w:lang w:val="en-US"/>
              </w:rPr>
              <w:lastRenderedPageBreak/>
              <w:t>Client. This function displays a welcome screen to the customer and provides a method for the customer to provide positive ID.</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4" w:name="_fff8ad1349ddaf5213de3fb5bd43604f"/>
            <w:r>
              <w:t>Send Copy Command</w:t>
            </w:r>
            <w:bookmarkEnd w:id="104"/>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5" w:name="_29785088cdcb6f842c07b70a94c559e5"/>
            <w:r>
              <w:t>Display Option to Send to Vehicle</w:t>
            </w:r>
            <w:bookmarkEnd w:id="105"/>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provides the user interface that allows the user to push their portable profile to a specific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Build Vehicle Specific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Provide Profile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Scan QR Code and Extract Vehicle Data</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6" w:name="_12f49f099382139740824ef0a3d6b918"/>
            <w:r>
              <w:t>Receive RVS Profile Payload</w:t>
            </w:r>
            <w:bookmarkEnd w:id="106"/>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that is similar to the "Download Profile" function that receives the Remote Vehicle Setup (RVS) payload and temporarily caches the profile until there is positive ID of the user.</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14 Send Profile to vehicle from Off-Board Interface</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7" w:name="_0d2aa6168a33e73c085be9fe1e8d20a1"/>
            <w:r>
              <w:t>Display Associated Vehicles</w:t>
            </w:r>
            <w:bookmarkEnd w:id="107"/>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is allocated to the Off-Board Interface Client and displays the different vehicles that the user's portable profile is currently saved to. The user can select from the list of vehicles and request to remove their profile from that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8" w:name="_ba875e8b55f359341380b729f7ff5c79"/>
            <w:r>
              <w:t>Select to Remove Profile from a Vehicle</w:t>
            </w:r>
            <w:bookmarkEnd w:id="108"/>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Profile User</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09" w:name="_678b0072140cfa1e2ceec2307b2deb83"/>
            <w:r>
              <w:t>Update Associated Vehicles Display</w:t>
            </w:r>
            <w:bookmarkEnd w:id="109"/>
          </w:p>
        </w:tc>
        <w:tc>
          <w:tcPr>
            <w:tcW w:w="5702" w:type="dxa"/>
          </w:tcPr>
          <w:p w:rsidR="00776E54" w:rsidRDefault="00776E54"/>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Delete Driver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 - Enhanced Memory</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Delete Profile From Storage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a request to delete a profile stored to the vehicle, deletes the profile from storage, and then sends a request to the cloud to disassociate the vehicle from the cloud profile. This function also executes the delete profile when a Master Reset occurs on the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Select to Edit Profile</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10" w:name="_a4aabeb718d992e53a9b748760097878"/>
            <w:r>
              <w:t>Receive Remote Remove Request</w:t>
            </w:r>
            <w:bookmarkEnd w:id="110"/>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function receives a remote remove request from the cloud and then sends a request to the Enhanced Memory system to delete the requested profile.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11" w:name="_04bff2283bf8749095853008af427e2b"/>
            <w:r>
              <w:t>Send Remove Request to Vehicle</w:t>
            </w:r>
            <w:bookmarkEnd w:id="111"/>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A function allocated to the cloud that relays remote remove requests from the Off-Board Interface Client to the Profile Management Server of a specific vehicle.</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Display Option to Edit Profile Off-board</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bookmarkStart w:id="112" w:name="_a675a0b08c199b4379c383b3252257fc"/>
            <w:r>
              <w:t>Provide VIN Associations</w:t>
            </w:r>
            <w:bookmarkEnd w:id="112"/>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This is a cloud function that provides the information of all of the VIN's that are associated to the user's portable profile. </w:t>
            </w:r>
          </w:p>
        </w:tc>
      </w:tr>
      <w:tr w:rsidR="00E31117" w:rsidRPr="00BB0EAC" w:rsidTr="00E31117">
        <w:tc>
          <w:tcPr>
            <w:tcW w:w="1163" w:type="dxa"/>
          </w:tcPr>
          <w:p w:rsidR="00E31117" w:rsidRPr="00A6458B" w:rsidRDefault="00E31117" w:rsidP="00E31117"/>
        </w:tc>
        <w:tc>
          <w:tcPr>
            <w:tcW w:w="3402" w:type="dxa"/>
          </w:tcPr>
          <w:p w:rsidR="00E31117" w:rsidRDefault="00E31117" w:rsidP="00E31117">
            <w:r>
              <w:rPr>
                <w:i/>
              </w:rPr>
              <w:t>(activity</w:t>
            </w:r>
            <w:r w:rsidRPr="005E78E8">
              <w:rPr>
                <w:i/>
              </w:rPr>
              <w:t>)</w:t>
            </w:r>
            <w:r w:rsidRPr="00C15D3D">
              <w:t xml:space="preserve"> </w:t>
            </w:r>
            <w:r>
              <w:t>Login to Mobile App/Web</w:t>
            </w:r>
          </w:p>
        </w:tc>
        <w:tc>
          <w:tcPr>
            <w:tcW w:w="5702" w:type="dxa"/>
          </w:tcPr>
          <w:p w:rsidR="00E31117" w:rsidRDefault="00E31117" w:rsidP="00E31117">
            <w:pPr>
              <w:pStyle w:val="BodyText"/>
              <w:rPr>
                <w:lang w:val="en-US"/>
              </w:rPr>
            </w:pPr>
            <w:r>
              <w:rPr>
                <w:i/>
                <w:lang w:val="en-US"/>
              </w:rPr>
              <w:t>(activity</w:t>
            </w:r>
            <w:r w:rsidRPr="005E78E8">
              <w:rPr>
                <w:i/>
                <w:lang w:val="en-US"/>
              </w:rPr>
              <w:t>)</w:t>
            </w:r>
            <w:r>
              <w:rPr>
                <w:lang w:val="en-US"/>
              </w:rPr>
              <w:t xml:space="preserve"> DOMAIN Function</w:t>
            </w:r>
          </w:p>
        </w:tc>
      </w:tr>
    </w:tbl>
    <w:p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15 Off-Board Remove Request - Specific Vehicle</w:t>
      </w:r>
    </w:p>
    <w:p w:rsidR="00072314" w:rsidRPr="00A14F98" w:rsidRDefault="00072314" w:rsidP="00072314"/>
    <w:p w:rsidR="00072314" w:rsidRPr="0008696C" w:rsidRDefault="00072314" w:rsidP="00072314">
      <w:pPr>
        <w:pStyle w:val="Heading3"/>
        <w:keepNext w:val="0"/>
        <w:tabs>
          <w:tab w:val="clear" w:pos="900"/>
          <w:tab w:val="left" w:pos="709"/>
          <w:tab w:val="left" w:pos="851"/>
        </w:tabs>
        <w:spacing w:before="240"/>
      </w:pPr>
      <w:bookmarkStart w:id="113" w:name="_Toc35000579"/>
      <w:r w:rsidRPr="0008696C">
        <w:t>Signal List</w:t>
      </w:r>
      <w:bookmarkEnd w:id="113"/>
    </w:p>
    <w:p w:rsidR="00072314" w:rsidRPr="00F74675" w:rsidRDefault="00072314" w:rsidP="00F74675">
      <w:pPr>
        <w:shd w:val="clear" w:color="auto" w:fill="D6E3BC" w:themeFill="accent3" w:themeFillTint="66"/>
        <w:rPr>
          <w:lang w:val="en-GB"/>
        </w:rPr>
      </w:pPr>
      <w:r>
        <w:rPr>
          <w:i/>
          <w:color w:val="808080" w:themeColor="background1" w:themeShade="80"/>
        </w:rPr>
        <w:t xml:space="preserve">#Hint: </w:t>
      </w:r>
      <w:r w:rsidRPr="00A30716">
        <w:rPr>
          <w:i/>
          <w:color w:val="808080" w:themeColor="background1" w:themeShade="80"/>
        </w:rPr>
        <w:t>Refer</w:t>
      </w:r>
      <w:r w:rsidRPr="00490508">
        <w:rPr>
          <w:i/>
          <w:color w:val="808080" w:themeColor="background1" w:themeShade="80"/>
        </w:rPr>
        <w:t xml:space="preserve"> to the </w:t>
      </w:r>
      <w:r w:rsidRPr="00490508">
        <w:rPr>
          <w:i/>
          <w:color w:val="0000FF"/>
        </w:rPr>
        <w:fldChar w:fldCharType="begin"/>
      </w:r>
      <w:r w:rsidRPr="00490508">
        <w:rPr>
          <w:i/>
          <w:color w:val="0000FF"/>
        </w:rPr>
        <w:instrText xml:space="preserve"> REF _Ref472500851 \h  \* MERGEFORMAT </w:instrText>
      </w:r>
      <w:r w:rsidRPr="00490508">
        <w:rPr>
          <w:i/>
          <w:color w:val="0000FF"/>
        </w:rPr>
      </w:r>
      <w:r w:rsidRPr="00490508">
        <w:rPr>
          <w:i/>
          <w:color w:val="0000FF"/>
        </w:rPr>
        <w:fldChar w:fldCharType="separate"/>
      </w:r>
      <w:r w:rsidRPr="00334BB8">
        <w:rPr>
          <w:i/>
          <w:color w:val="0000FF"/>
        </w:rPr>
        <w:t>Data Dictionary</w:t>
      </w:r>
      <w:r w:rsidRPr="00490508">
        <w:rPr>
          <w:i/>
          <w:color w:val="0000FF"/>
        </w:rPr>
        <w:fldChar w:fldCharType="end"/>
      </w:r>
      <w:r>
        <w:rPr>
          <w:i/>
          <w:color w:val="0000FF"/>
        </w:rPr>
        <w:t xml:space="preserve"> - </w:t>
      </w:r>
      <w:r w:rsidRPr="009C1582">
        <w:rPr>
          <w:i/>
          <w:color w:val="0000FF"/>
        </w:rPr>
        <w:fldChar w:fldCharType="begin"/>
      </w:r>
      <w:r w:rsidRPr="009C1582">
        <w:rPr>
          <w:i/>
          <w:color w:val="0000FF"/>
        </w:rPr>
        <w:instrText xml:space="preserve"> REF _Ref531361340 \h </w:instrText>
      </w:r>
      <w:r>
        <w:rPr>
          <w:i/>
          <w:color w:val="0000FF"/>
        </w:rPr>
        <w:instrText xml:space="preserve"> \* MERGEFORMAT </w:instrText>
      </w:r>
      <w:r w:rsidRPr="009C1582">
        <w:rPr>
          <w:i/>
          <w:color w:val="0000FF"/>
        </w:rPr>
      </w:r>
      <w:r w:rsidRPr="009C1582">
        <w:rPr>
          <w:i/>
          <w:color w:val="0000FF"/>
        </w:rPr>
        <w:fldChar w:fldCharType="separate"/>
      </w:r>
      <w:r w:rsidRPr="00334BB8">
        <w:rPr>
          <w:i/>
          <w:color w:val="0000FF"/>
        </w:rPr>
        <w:t>Logical Signals</w:t>
      </w:r>
      <w:r w:rsidRPr="009C1582">
        <w:rPr>
          <w:i/>
          <w:color w:val="0000FF"/>
        </w:rPr>
        <w:fldChar w:fldCharType="end"/>
      </w:r>
      <w:r>
        <w:rPr>
          <w:i/>
          <w:color w:val="808080" w:themeColor="background1" w:themeShade="80"/>
        </w:rPr>
        <w:t>.</w:t>
      </w:r>
    </w:p>
    <w:p w:rsidR="00072314" w:rsidRPr="007F6011" w:rsidRDefault="00072314" w:rsidP="00072314">
      <w:pPr>
        <w:pStyle w:val="Heading2"/>
        <w:spacing w:before="240"/>
        <w:rPr>
          <w:lang w:val="en-GB"/>
        </w:rPr>
      </w:pPr>
      <w:bookmarkStart w:id="114" w:name="_Toc35000580"/>
      <w:r w:rsidRPr="007F6011">
        <w:rPr>
          <w:lang w:val="en-GB"/>
        </w:rPr>
        <w:t>Physical Architecture</w:t>
      </w:r>
      <w:bookmarkEnd w:id="114"/>
    </w:p>
    <w:p w:rsidR="00072314" w:rsidRDefault="00072314" w:rsidP="00072314">
      <w:pPr>
        <w:pStyle w:val="Heading3"/>
        <w:keepNext w:val="0"/>
        <w:tabs>
          <w:tab w:val="clear" w:pos="900"/>
          <w:tab w:val="left" w:pos="709"/>
          <w:tab w:val="left" w:pos="851"/>
        </w:tabs>
        <w:spacing w:before="240"/>
      </w:pPr>
      <w:bookmarkStart w:id="115" w:name="_Ref29281872"/>
      <w:bookmarkStart w:id="116" w:name="_Ref29281864"/>
      <w:bookmarkStart w:id="117" w:name="_Toc35000581"/>
      <w:r w:rsidRPr="0008696C">
        <w:t>E/E Architecture</w:t>
      </w:r>
      <w:bookmarkEnd w:id="115"/>
      <w:bookmarkEnd w:id="116"/>
      <w:bookmarkEnd w:id="117"/>
    </w:p>
    <w:p w:rsidR="00F14C22" w:rsidRDefault="00F14C22" w:rsidP="00F14C22"/>
    <w:p w:rsidR="00F14C22" w:rsidRPr="00043A8C" w:rsidRDefault="00F14C22" w:rsidP="00F14C22">
      <w:pPr>
        <w:rPr>
          <w:lang w:val="en-GB"/>
        </w:rPr>
      </w:pPr>
      <w:r>
        <w:rPr>
          <w:noProof/>
        </w:rPr>
        <w:drawing>
          <wp:inline distT="0" distB="0" distL="0" distR="0" wp14:anchorId="04A2772B" wp14:editId="67C271C7">
            <wp:extent cx="6570980" cy="40341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0980" cy="4034155"/>
                    </a:xfrm>
                    <a:prstGeom prst="rect">
                      <a:avLst/>
                    </a:prstGeom>
                  </pic:spPr>
                </pic:pic>
              </a:graphicData>
            </a:graphic>
          </wp:inline>
        </w:drawing>
      </w:r>
    </w:p>
    <w:p w:rsidR="00F14C22" w:rsidRDefault="00F14C22" w:rsidP="00F14C22">
      <w:pPr>
        <w:keepNext/>
      </w:pPr>
    </w:p>
    <w:p w:rsidR="00F14C22" w:rsidRDefault="00F14C22" w:rsidP="00F14C22">
      <w:pPr>
        <w:pStyle w:val="Caption"/>
      </w:pPr>
      <w:bookmarkStart w:id="118" w:name="_Toc35000656"/>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bookmarkEnd w:id="118"/>
      <w:r>
        <w:t>PPP Physical Architecture</w:t>
      </w:r>
    </w:p>
    <w:p w:rsidR="00F14C22" w:rsidRPr="00F14C22" w:rsidRDefault="00F14C22" w:rsidP="00F14C22"/>
    <w:p w:rsidR="00072314" w:rsidRDefault="00072314" w:rsidP="00072314">
      <w:pPr>
        <w:pStyle w:val="Heading4"/>
        <w:keepNext w:val="0"/>
        <w:tabs>
          <w:tab w:val="clear" w:pos="900"/>
          <w:tab w:val="left" w:pos="709"/>
        </w:tabs>
        <w:spacing w:before="240"/>
      </w:pPr>
      <w:bookmarkStart w:id="119" w:name="_Toc35000582"/>
      <w:r>
        <w:t xml:space="preserve">E/E Architecture </w:t>
      </w:r>
      <w:r w:rsidRPr="009E3B7C">
        <w:t>Variants</w:t>
      </w:r>
      <w:bookmarkEnd w:id="119"/>
    </w:p>
    <w:p w:rsidR="00072314" w:rsidRPr="002801D2" w:rsidRDefault="00072314" w:rsidP="00072314">
      <w:pPr>
        <w:shd w:val="clear" w:color="auto" w:fill="D6E3BC" w:themeFill="accent3" w:themeFillTint="66"/>
        <w:rPr>
          <w:rStyle w:val="SubtleEmphasis"/>
        </w:rPr>
      </w:pPr>
      <w:r>
        <w:rPr>
          <w:rStyle w:val="SubtleEmphasis"/>
          <w:b/>
        </w:rPr>
        <w:t xml:space="preserve">#Classification: </w:t>
      </w:r>
      <w:r>
        <w:rPr>
          <w:rStyle w:val="SubtleEmphasis"/>
        </w:rPr>
        <w:t>Mandatory – State “No Variants defined”, if not used.</w:t>
      </w:r>
    </w:p>
    <w:p w:rsidR="00072314" w:rsidRDefault="00072314" w:rsidP="00072314">
      <w:pPr>
        <w:shd w:val="clear" w:color="auto" w:fill="D6E3BC" w:themeFill="accent3" w:themeFillTint="66"/>
        <w:rPr>
          <w:rStyle w:val="SubtleEmphasis"/>
        </w:rPr>
      </w:pPr>
      <w:r>
        <w:rPr>
          <w:rStyle w:val="SubtleEmphasis"/>
          <w:b/>
        </w:rPr>
        <w:lastRenderedPageBreak/>
        <w:t>#Hint:</w:t>
      </w:r>
      <w:r>
        <w:rPr>
          <w:rStyle w:val="SubtleEmphasis"/>
        </w:rPr>
        <w:t xml:space="preserve"> If different variants of the E/E architecture are specified in this section, list those variants in the table below. </w:t>
      </w:r>
    </w:p>
    <w:p w:rsidR="00072314" w:rsidRDefault="00072314" w:rsidP="00072314">
      <w:pPr>
        <w:shd w:val="clear" w:color="auto" w:fill="D6E3BC" w:themeFill="accent3" w:themeFillTint="66"/>
        <w:rPr>
          <w:rStyle w:val="SubtleEmphasis"/>
        </w:rPr>
      </w:pPr>
      <w:r>
        <w:rPr>
          <w:rStyle w:val="SubtleEmphasis"/>
        </w:rPr>
        <w:t>Variants can be expressed based on Variant Options. Typical Variant Options (think of them as Logical Parameters) driven by architecture are e.g. “Network Topology” (e.g. FNV2 or AV) or “Powertrain Type” (e.g. “Electrical Vehicle” vs. “conventional powertrain”. “Conventional Powertrain” might be further split into “ECM+TCM” vs. “PCM”). The optional column “Variant condition” allows to express the dependency of a Variant based on Variant Options/Logical Parameters.</w:t>
      </w:r>
    </w:p>
    <w:p w:rsidR="00072314" w:rsidRDefault="00072314" w:rsidP="00072314">
      <w:pPr>
        <w:shd w:val="clear" w:color="auto" w:fill="D6E3BC" w:themeFill="accent3" w:themeFillTint="66"/>
        <w:rPr>
          <w:rStyle w:val="SubtleEmphasis"/>
        </w:rPr>
      </w:pPr>
    </w:p>
    <w:p w:rsidR="00072314" w:rsidRDefault="00072314" w:rsidP="00072314">
      <w:pPr>
        <w:shd w:val="clear" w:color="auto" w:fill="D6E3BC" w:themeFill="accent3" w:themeFillTint="66"/>
        <w:rPr>
          <w:rStyle w:val="SubtleEmphasis"/>
        </w:rPr>
      </w:pPr>
      <w:r>
        <w:rPr>
          <w:rStyle w:val="SubtleEmphasis"/>
        </w:rPr>
        <w:t>If requirements or certain architectural elements (signals, interfaces, components) are not applicable for all variants, those requirements/elements should state explicitly, which E/E architecture variant they apply to.</w:t>
      </w:r>
    </w:p>
    <w:p w:rsidR="00072314" w:rsidRDefault="00072314" w:rsidP="00072314">
      <w:pPr>
        <w:shd w:val="clear" w:color="auto" w:fill="D6E3BC" w:themeFill="accent3" w:themeFillTint="66"/>
        <w:rPr>
          <w:rStyle w:val="SubtleEmphasis"/>
        </w:rPr>
      </w:pPr>
      <w:r w:rsidRPr="003C3D56">
        <w:rPr>
          <w:rStyle w:val="SubtleEmphasis"/>
          <w:b/>
        </w:rPr>
        <w:t>#Link:</w:t>
      </w:r>
      <w:r>
        <w:rPr>
          <w:rStyle w:val="SubtleEmphasis"/>
        </w:rPr>
        <w:t xml:space="preserve"> </w:t>
      </w:r>
      <w:hyperlink r:id="rId39" w:history="1">
        <w:r w:rsidRPr="00DD553E">
          <w:rPr>
            <w:rStyle w:val="Hyperlink"/>
          </w:rPr>
          <w:t>RE Wiki – Variant Management</w:t>
        </w:r>
      </w:hyperlink>
      <w:r>
        <w:rPr>
          <w:rStyle w:val="SubtleEmphasis"/>
        </w:rPr>
        <w:t>.</w:t>
      </w:r>
    </w:p>
    <w:p w:rsidR="00720A45" w:rsidRPr="00282E2C" w:rsidRDefault="00720A45" w:rsidP="00072314"/>
    <w:p w:rsidR="00E5781B" w:rsidRDefault="00F74675" w:rsidP="00A25D2E">
      <w:pPr>
        <w:rPr>
          <w:rFonts w:cs="Arial"/>
        </w:rPr>
      </w:pPr>
      <w:r>
        <w:rPr>
          <w:rFonts w:cs="Arial"/>
        </w:rPr>
        <w:t>No Variants Defined</w:t>
      </w:r>
    </w:p>
    <w:p w:rsidR="00F6153D" w:rsidRPr="009E3B7C" w:rsidRDefault="00F6153D" w:rsidP="00072314">
      <w:pPr>
        <w:rPr>
          <w:rFonts w:cs="Arial"/>
          <w:lang w:val="en-GB"/>
        </w:rPr>
      </w:pPr>
    </w:p>
    <w:p w:rsidR="00072314" w:rsidRDefault="00072314" w:rsidP="00072314">
      <w:pPr>
        <w:pStyle w:val="Heading4"/>
        <w:keepNext w:val="0"/>
        <w:tabs>
          <w:tab w:val="clear" w:pos="900"/>
          <w:tab w:val="left" w:pos="709"/>
        </w:tabs>
        <w:spacing w:before="240"/>
      </w:pPr>
      <w:bookmarkStart w:id="120" w:name="_Toc35000585"/>
      <w:r w:rsidRPr="00B14A40">
        <w:t>E/E Components</w:t>
      </w:r>
      <w:bookmarkEnd w:id="120"/>
    </w:p>
    <w:p w:rsidR="00072314" w:rsidRDefault="00072314" w:rsidP="00072314">
      <w:pPr>
        <w:shd w:val="clear" w:color="auto" w:fill="D6E3BC" w:themeFill="accent3" w:themeFillTint="66"/>
        <w:tabs>
          <w:tab w:val="left" w:pos="993"/>
        </w:tabs>
        <w:ind w:left="709" w:hanging="709"/>
        <w:rPr>
          <w:rStyle w:val="SubtleEmphasis"/>
        </w:rPr>
      </w:pPr>
      <w:r>
        <w:rPr>
          <w:rStyle w:val="SubtleEmphasis"/>
        </w:rPr>
        <w:t xml:space="preserve">#Hint: </w:t>
      </w:r>
      <w:r w:rsidRPr="00B77171">
        <w:rPr>
          <w:rStyle w:val="SubtleEmphasis"/>
        </w:rPr>
        <w:t xml:space="preserve"> Use component name</w:t>
      </w:r>
      <w:r>
        <w:rPr>
          <w:rStyle w:val="SubtleEmphasis"/>
        </w:rPr>
        <w:t xml:space="preserve">/acronym </w:t>
      </w:r>
      <w:r w:rsidRPr="00B77171">
        <w:rPr>
          <w:rStyle w:val="SubtleEmphasis"/>
        </w:rPr>
        <w:t xml:space="preserve">as given in the </w:t>
      </w:r>
      <w:hyperlink r:id="rId40" w:history="1">
        <w:r w:rsidRPr="00B77171">
          <w:rPr>
            <w:rStyle w:val="Hyperlink"/>
            <w:iCs/>
          </w:rPr>
          <w:t>VSEM Global Core ECU &amp; EE Devices Dictionary</w:t>
        </w:r>
      </w:hyperlink>
      <w:r w:rsidRPr="00B77171">
        <w:rPr>
          <w:rStyle w:val="SubtleEmphasis"/>
        </w:rPr>
        <w:t xml:space="preserve"> If not listed in that</w:t>
      </w:r>
      <w:r>
        <w:rPr>
          <w:rStyle w:val="SubtleEmphasis"/>
        </w:rPr>
        <w:t xml:space="preserve"> </w:t>
      </w:r>
      <w:r w:rsidRPr="00B77171">
        <w:rPr>
          <w:rStyle w:val="SubtleEmphasis"/>
        </w:rPr>
        <w:t xml:space="preserve">database, you may use the use PSF naming convention of the </w:t>
      </w:r>
      <w:hyperlink r:id="rId41" w:history="1">
        <w:r w:rsidRPr="00B77171">
          <w:rPr>
            <w:rStyle w:val="Hyperlink"/>
            <w:iCs/>
          </w:rPr>
          <w:t>EDAS signal database in VSEM</w:t>
        </w:r>
      </w:hyperlink>
      <w:r w:rsidRPr="00B77171">
        <w:rPr>
          <w:rStyle w:val="SubtleEmphasis"/>
        </w:rPr>
        <w:t>.</w:t>
      </w:r>
      <w:r>
        <w:rPr>
          <w:rStyle w:val="SubtleEmphasis"/>
        </w:rPr>
        <w:br/>
      </w:r>
      <w:r w:rsidRPr="00B77171">
        <w:rPr>
          <w:rStyle w:val="SubtleEmphasis"/>
        </w:rPr>
        <w:t xml:space="preserve">You may directly link to the </w:t>
      </w:r>
      <w:r>
        <w:rPr>
          <w:rStyle w:val="SubtleEmphasis"/>
        </w:rPr>
        <w:t xml:space="preserve">corresponding </w:t>
      </w:r>
      <w:r w:rsidRPr="00B77171">
        <w:rPr>
          <w:rStyle w:val="SubtleEmphasis"/>
        </w:rPr>
        <w:t>VSEM entry. Refer to the example</w:t>
      </w:r>
      <w:r>
        <w:rPr>
          <w:rStyle w:val="SubtleEmphasis"/>
        </w:rPr>
        <w:t>s</w:t>
      </w:r>
      <w:r w:rsidRPr="00B77171">
        <w:rPr>
          <w:rStyle w:val="SubtleEmphasis"/>
        </w:rPr>
        <w:t xml:space="preserve"> below”.</w:t>
      </w:r>
    </w:p>
    <w:p w:rsidR="00072314" w:rsidRPr="00EC073F" w:rsidRDefault="00072314" w:rsidP="00072314">
      <w:pPr>
        <w:shd w:val="clear" w:color="auto" w:fill="D6E3BC" w:themeFill="accent3" w:themeFillTint="66"/>
        <w:tabs>
          <w:tab w:val="left" w:pos="993"/>
        </w:tabs>
        <w:ind w:left="720" w:hanging="720"/>
        <w:rPr>
          <w:rStyle w:val="SubtleEmphasis"/>
        </w:rPr>
      </w:pPr>
      <w:r>
        <w:rPr>
          <w:rStyle w:val="SubtleEmphasis"/>
        </w:rPr>
        <w:t xml:space="preserve">#Links:  </w:t>
      </w:r>
      <w:hyperlink r:id="rId42" w:history="1">
        <w:r w:rsidRPr="00EC073F">
          <w:rPr>
            <w:rStyle w:val="Hyperlink"/>
            <w:i/>
          </w:rPr>
          <w:t>PSF Translate</w:t>
        </w:r>
      </w:hyperlink>
      <w:r w:rsidRPr="00EC073F">
        <w:rPr>
          <w:rStyle w:val="Hyperlink"/>
          <w:iCs/>
        </w:rPr>
        <w:t>r</w:t>
      </w:r>
      <w:r>
        <w:rPr>
          <w:rStyle w:val="SubtleEmphasis"/>
        </w:rPr>
        <w:t xml:space="preserve"> </w:t>
      </w:r>
      <w:r w:rsidRPr="00EC073F">
        <w:rPr>
          <w:rStyle w:val="SubtleEmphasis"/>
        </w:rPr>
        <w:t>(a little utility to search for a</w:t>
      </w:r>
      <w:r>
        <w:rPr>
          <w:rStyle w:val="SubtleEmphasis"/>
        </w:rPr>
        <w:t>n EDAS</w:t>
      </w:r>
      <w:r w:rsidRPr="00EC073F">
        <w:rPr>
          <w:rStyle w:val="SubtleEmphasis"/>
        </w:rPr>
        <w:t xml:space="preserve"> </w:t>
      </w:r>
      <w:r>
        <w:rPr>
          <w:rStyle w:val="SubtleEmphasis"/>
        </w:rPr>
        <w:t>component</w:t>
      </w:r>
      <w:r w:rsidRPr="00EC073F">
        <w:rPr>
          <w:rStyle w:val="SubtleEmphasis"/>
        </w:rPr>
        <w:t xml:space="preserve"> name in PSF notation)</w:t>
      </w:r>
    </w:p>
    <w:p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rsidTr="00F6153D">
        <w:tc>
          <w:tcPr>
            <w:tcW w:w="3818" w:type="dxa"/>
            <w:shd w:val="clear" w:color="auto" w:fill="D9D9D9" w:themeFill="background1" w:themeFillShade="D9"/>
          </w:tcPr>
          <w:p w:rsidR="00072314" w:rsidRPr="0008696C" w:rsidRDefault="00072314" w:rsidP="001D18E6">
            <w:r>
              <w:t>Component Name</w:t>
            </w:r>
          </w:p>
        </w:tc>
        <w:tc>
          <w:tcPr>
            <w:tcW w:w="6383" w:type="dxa"/>
            <w:shd w:val="clear" w:color="auto" w:fill="D9D9D9" w:themeFill="background1" w:themeFillShade="D9"/>
          </w:tcPr>
          <w:p w:rsidR="00072314" w:rsidRPr="0008696C" w:rsidRDefault="00072314" w:rsidP="001D18E6">
            <w:pPr>
              <w:pStyle w:val="scriptNormal"/>
              <w:rPr>
                <w:b/>
                <w:color w:val="000000" w:themeColor="text1"/>
              </w:rPr>
            </w:pPr>
            <w:r w:rsidRPr="0008696C">
              <w:rPr>
                <w:b/>
                <w:color w:val="000000" w:themeColor="text1"/>
              </w:rPr>
              <w:t>Description</w:t>
            </w:r>
          </w:p>
        </w:tc>
      </w:tr>
    </w:tbl>
    <w:p w:rsidR="00072314" w:rsidRDefault="00072314" w:rsidP="00072314">
      <w:pPr>
        <w:pStyle w:val="Caption"/>
      </w:pPr>
      <w:bookmarkStart w:id="121" w:name="_Toc350006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121"/>
    </w:p>
    <w:p w:rsidR="00072314" w:rsidRPr="008207B9" w:rsidRDefault="00072314" w:rsidP="00072314"/>
    <w:p w:rsidR="00072314" w:rsidRPr="00B14A40" w:rsidRDefault="00072314" w:rsidP="00072314">
      <w:pPr>
        <w:pStyle w:val="Heading4"/>
        <w:keepNext w:val="0"/>
        <w:tabs>
          <w:tab w:val="clear" w:pos="900"/>
          <w:tab w:val="left" w:pos="709"/>
        </w:tabs>
        <w:spacing w:before="240"/>
      </w:pPr>
      <w:bookmarkStart w:id="122" w:name="_Ref22739178"/>
      <w:bookmarkStart w:id="123" w:name="_Toc35000586"/>
      <w:r w:rsidRPr="00B14A40">
        <w:t>E/E Connections</w:t>
      </w:r>
      <w:bookmarkEnd w:id="122"/>
      <w:bookmarkEnd w:id="123"/>
    </w:p>
    <w:p w:rsidR="00072314" w:rsidRDefault="00072314" w:rsidP="00072314">
      <w:pPr>
        <w:shd w:val="clear" w:color="auto" w:fill="D6E3BC"/>
        <w:rPr>
          <w:rStyle w:val="SubtleEmphasis"/>
        </w:rPr>
      </w:pPr>
      <w:r>
        <w:rPr>
          <w:rStyle w:val="SubtleEmphasis"/>
        </w:rPr>
        <w:t xml:space="preserve">#Hint: </w:t>
      </w:r>
      <w:r w:rsidRPr="00FD479B">
        <w:rPr>
          <w:rStyle w:val="SubtleEmphasis"/>
        </w:rPr>
        <w:t xml:space="preserve">Lists the </w:t>
      </w:r>
      <w:r>
        <w:rPr>
          <w:rStyle w:val="SubtleEmphasis"/>
        </w:rPr>
        <w:t xml:space="preserve">E/E connections relevant for the feature and - for network connections - which </w:t>
      </w:r>
      <w:r w:rsidRPr="00631535">
        <w:rPr>
          <w:i/>
          <w:color w:val="0000FF"/>
          <w:lang w:val="en-GB"/>
        </w:rPr>
        <w:fldChar w:fldCharType="begin"/>
      </w:r>
      <w:r w:rsidRPr="00631535">
        <w:rPr>
          <w:i/>
          <w:color w:val="0000FF"/>
          <w:lang w:val="en-GB"/>
        </w:rPr>
        <w:instrText xml:space="preserve"> REF _Ref529372314 \h  \* MERGEFORMAT </w:instrText>
      </w:r>
      <w:r w:rsidRPr="00631535">
        <w:rPr>
          <w:i/>
          <w:color w:val="0000FF"/>
          <w:lang w:val="en-GB"/>
        </w:rPr>
      </w:r>
      <w:r w:rsidRPr="00631535">
        <w:rPr>
          <w:i/>
          <w:color w:val="0000FF"/>
          <w:lang w:val="en-GB"/>
        </w:rPr>
        <w:fldChar w:fldCharType="separate"/>
      </w:r>
      <w:r w:rsidRPr="00334BB8">
        <w:rPr>
          <w:i/>
          <w:color w:val="0000FF"/>
          <w:lang w:val="en-GB"/>
        </w:rPr>
        <w:t>Messages</w:t>
      </w:r>
      <w:r w:rsidRPr="00631535">
        <w:rPr>
          <w:i/>
          <w:color w:val="0000FF"/>
          <w:lang w:val="en-GB"/>
        </w:rPr>
        <w:fldChar w:fldCharType="end"/>
      </w:r>
      <w:r w:rsidRPr="00F93356">
        <w:rPr>
          <w:rStyle w:val="SubtleEmphasis"/>
          <w:color w:val="0000FF"/>
        </w:rPr>
        <w:t xml:space="preserve"> </w:t>
      </w:r>
      <w:r>
        <w:rPr>
          <w:rStyle w:val="SubtleEmphasis"/>
        </w:rPr>
        <w:t xml:space="preserve">from the </w:t>
      </w:r>
      <w:r w:rsidRPr="005A4FF6">
        <w:rPr>
          <w:iCs/>
          <w:color w:val="0000FF"/>
          <w:lang w:val="en-GB"/>
        </w:rPr>
        <w:fldChar w:fldCharType="begin"/>
      </w:r>
      <w:r w:rsidRPr="005A4FF6">
        <w:rPr>
          <w:iCs/>
          <w:color w:val="0000FF"/>
          <w:lang w:val="en-GB"/>
        </w:rPr>
        <w:instrText xml:space="preserve"> REF _Ref472492871 \h </w:instrText>
      </w:r>
      <w:r>
        <w:rPr>
          <w:iCs/>
          <w:color w:val="0000FF"/>
          <w:lang w:val="en-GB"/>
        </w:rPr>
        <w:instrText xml:space="preserve"> \* MERGEFORMAT </w:instrText>
      </w:r>
      <w:r w:rsidRPr="005A4FF6">
        <w:rPr>
          <w:iCs/>
          <w:color w:val="0000FF"/>
          <w:lang w:val="en-GB"/>
        </w:rPr>
      </w:r>
      <w:r w:rsidRPr="005A4FF6">
        <w:rPr>
          <w:iCs/>
          <w:color w:val="0000FF"/>
          <w:lang w:val="en-GB"/>
        </w:rPr>
        <w:fldChar w:fldCharType="separate"/>
      </w:r>
      <w:r w:rsidRPr="00334BB8">
        <w:rPr>
          <w:i/>
          <w:color w:val="0000FF"/>
          <w:lang w:val="en-GB"/>
        </w:rPr>
        <w:t>Data Dictionary</w:t>
      </w:r>
      <w:r w:rsidRPr="005A4FF6">
        <w:rPr>
          <w:iCs/>
          <w:color w:val="0000FF"/>
          <w:lang w:val="en-GB"/>
        </w:rPr>
        <w:fldChar w:fldCharType="end"/>
      </w:r>
      <w:r>
        <w:rPr>
          <w:rStyle w:val="SubtleEmphasis"/>
        </w:rPr>
        <w:t xml:space="preserve"> are allocated to them. The ‘Connection Type’ is derived from the </w:t>
      </w:r>
      <w:hyperlink r:id="rId43" w:history="1">
        <w:r w:rsidRPr="007A29C3">
          <w:rPr>
            <w:rStyle w:val="Hyperlink"/>
            <w:i/>
          </w:rPr>
          <w:t>GDT/EDAS Signal Classification</w:t>
        </w:r>
      </w:hyperlink>
      <w:r>
        <w:rPr>
          <w:rStyle w:val="SubtleEmphasis"/>
        </w:rPr>
        <w:t>. The ‘Protocol’ selection list might not be complete, yet. Add your protocol definition, if needed.</w:t>
      </w:r>
    </w:p>
    <w:p w:rsidR="00072314" w:rsidRDefault="00072314" w:rsidP="00072314">
      <w:pPr>
        <w:shd w:val="clear" w:color="auto" w:fill="D6E3BC" w:themeFill="accent3" w:themeFillTint="66"/>
        <w:tabs>
          <w:tab w:val="left" w:pos="993"/>
        </w:tabs>
        <w:ind w:left="720" w:hanging="720"/>
        <w:rPr>
          <w:rStyle w:val="SubtleEmphasis"/>
        </w:rPr>
      </w:pPr>
      <w:r>
        <w:rPr>
          <w:rStyle w:val="SubtleEmphasis"/>
        </w:rPr>
        <w:t xml:space="preserve">#Links:  - </w:t>
      </w:r>
      <w:r>
        <w:tab/>
      </w:r>
      <w:hyperlink r:id="rId44" w:history="1">
        <w:r w:rsidRPr="007A29C3">
          <w:rPr>
            <w:rStyle w:val="Hyperlink"/>
            <w:i/>
          </w:rPr>
          <w:t>GDT/EDAS Signal Classification</w:t>
        </w:r>
      </w:hyperlink>
      <w:r>
        <w:rPr>
          <w:rStyle w:val="SubtleEmphasis"/>
        </w:rPr>
        <w:t xml:space="preserve"> (as reference for ‘Connection Type’ below)</w:t>
      </w:r>
    </w:p>
    <w:p w:rsidR="00072314" w:rsidRPr="00EC073F" w:rsidRDefault="004F1B68" w:rsidP="00072314">
      <w:pPr>
        <w:pStyle w:val="ListParagraph"/>
        <w:numPr>
          <w:ilvl w:val="0"/>
          <w:numId w:val="43"/>
        </w:numPr>
        <w:shd w:val="clear" w:color="auto" w:fill="D6E3BC" w:themeFill="accent3" w:themeFillTint="66"/>
        <w:tabs>
          <w:tab w:val="left" w:pos="993"/>
        </w:tabs>
        <w:rPr>
          <w:rStyle w:val="SubtleEmphasis"/>
          <w:rFonts w:ascii="Arial" w:hAnsi="Arial"/>
        </w:rPr>
      </w:pPr>
      <w:hyperlink r:id="rId45" w:history="1">
        <w:r w:rsidR="00072314" w:rsidRPr="00EC073F">
          <w:rPr>
            <w:rStyle w:val="Hyperlink"/>
            <w:rFonts w:ascii="Arial" w:hAnsi="Arial"/>
            <w:i/>
          </w:rPr>
          <w:t>PSF Translate</w:t>
        </w:r>
      </w:hyperlink>
      <w:r w:rsidR="00072314" w:rsidRPr="00EC073F">
        <w:rPr>
          <w:rStyle w:val="Hyperlink"/>
          <w:rFonts w:ascii="Arial" w:hAnsi="Arial"/>
          <w:iCs/>
        </w:rPr>
        <w:t>r</w:t>
      </w:r>
      <w:r w:rsidR="00072314">
        <w:rPr>
          <w:rStyle w:val="SubtleEmphasis"/>
        </w:rPr>
        <w:t xml:space="preserve"> </w:t>
      </w:r>
      <w:r w:rsidR="00072314" w:rsidRPr="00EC073F">
        <w:rPr>
          <w:rStyle w:val="SubtleEmphasis"/>
          <w:rFonts w:ascii="Arial" w:hAnsi="Arial"/>
        </w:rPr>
        <w:t>(a little utility to search for a</w:t>
      </w:r>
      <w:r w:rsidR="00072314">
        <w:rPr>
          <w:rStyle w:val="SubtleEmphasis"/>
          <w:rFonts w:ascii="Arial" w:hAnsi="Arial"/>
        </w:rPr>
        <w:t>n EDAS</w:t>
      </w:r>
      <w:r w:rsidR="00072314" w:rsidRPr="00EC073F">
        <w:rPr>
          <w:rStyle w:val="SubtleEmphasis"/>
          <w:rFonts w:ascii="Arial" w:hAnsi="Arial"/>
        </w:rPr>
        <w:t xml:space="preserve"> signal name in PSF notation)</w:t>
      </w:r>
    </w:p>
    <w:p w:rsidR="00072314" w:rsidRDefault="00072314" w:rsidP="00072314"/>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072314" w:rsidRPr="001B6F3D" w:rsidTr="001D18E6">
        <w:tc>
          <w:tcPr>
            <w:tcW w:w="2093" w:type="dxa"/>
            <w:shd w:val="clear" w:color="auto" w:fill="D9D9D9" w:themeFill="background1" w:themeFillShade="D9"/>
          </w:tcPr>
          <w:p w:rsidR="00072314" w:rsidRPr="0008696C" w:rsidRDefault="00072314" w:rsidP="001D18E6">
            <w:r w:rsidRPr="0008696C">
              <w:t>Connection Name</w:t>
            </w:r>
          </w:p>
        </w:tc>
        <w:tc>
          <w:tcPr>
            <w:tcW w:w="1163" w:type="dxa"/>
            <w:shd w:val="clear" w:color="auto" w:fill="D9D9D9" w:themeFill="background1" w:themeFillShade="D9"/>
          </w:tcPr>
          <w:p w:rsidR="00072314" w:rsidRPr="0008696C" w:rsidRDefault="00072314" w:rsidP="001D18E6">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rsidR="00072314" w:rsidRDefault="00072314" w:rsidP="001D18E6">
            <w:pPr>
              <w:pStyle w:val="scriptNormal"/>
              <w:rPr>
                <w:b/>
                <w:color w:val="000000" w:themeColor="text1"/>
              </w:rPr>
            </w:pPr>
            <w:r>
              <w:rPr>
                <w:b/>
                <w:color w:val="000000" w:themeColor="text1"/>
              </w:rPr>
              <w:t>Protocol</w:t>
            </w:r>
          </w:p>
          <w:p w:rsidR="00072314" w:rsidRDefault="00072314" w:rsidP="001D18E6">
            <w:pPr>
              <w:pStyle w:val="scriptNormal"/>
              <w:rPr>
                <w:color w:val="auto"/>
                <w:sz w:val="16"/>
              </w:rPr>
            </w:pPr>
          </w:p>
          <w:p w:rsidR="00072314" w:rsidRDefault="00072314" w:rsidP="001D18E6">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rsidR="00072314" w:rsidRDefault="00072314" w:rsidP="001D18E6">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rsidR="00072314" w:rsidRDefault="00072314" w:rsidP="001D18E6">
            <w:pPr>
              <w:pStyle w:val="scriptNormal"/>
              <w:rPr>
                <w:b/>
                <w:color w:val="000000" w:themeColor="text1"/>
              </w:rPr>
            </w:pPr>
            <w:r>
              <w:rPr>
                <w:b/>
                <w:color w:val="000000" w:themeColor="text1"/>
              </w:rPr>
              <w:t>Allocated Messages</w:t>
            </w:r>
          </w:p>
          <w:p w:rsidR="00072314" w:rsidRDefault="00072314" w:rsidP="001D18E6">
            <w:pPr>
              <w:pStyle w:val="scriptNormal"/>
              <w:rPr>
                <w:color w:val="auto"/>
                <w:sz w:val="16"/>
              </w:rPr>
            </w:pPr>
          </w:p>
          <w:p w:rsidR="00072314" w:rsidRPr="008D2226" w:rsidRDefault="00072314" w:rsidP="001D18E6">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rsidR="00072314" w:rsidRPr="0008696C" w:rsidRDefault="00072314" w:rsidP="001D18E6">
            <w:pPr>
              <w:pStyle w:val="scriptNormal"/>
              <w:rPr>
                <w:b/>
                <w:color w:val="000000" w:themeColor="text1"/>
              </w:rPr>
            </w:pPr>
            <w:r w:rsidRPr="0008696C">
              <w:rPr>
                <w:b/>
                <w:color w:val="000000" w:themeColor="text1"/>
              </w:rPr>
              <w:t>Connected Nodes</w:t>
            </w:r>
          </w:p>
        </w:tc>
      </w:tr>
      <w:tr w:rsidR="00072314" w:rsidRPr="00922826" w:rsidTr="001D18E6">
        <w:tc>
          <w:tcPr>
            <w:tcW w:w="2093" w:type="dxa"/>
            <w:shd w:val="clear" w:color="auto" w:fill="auto"/>
          </w:tcPr>
          <w:p w:rsidR="00072314" w:rsidRDefault="00072314" w:rsidP="001D18E6">
            <w:pPr>
              <w:rPr>
                <w:color w:val="000000" w:themeColor="text1"/>
              </w:rPr>
            </w:pPr>
            <w:r>
              <w:rPr>
                <w:color w:val="000000" w:themeColor="text1"/>
              </w:rPr>
              <w:t>&lt;Give a Connection Name&gt;</w:t>
            </w:r>
          </w:p>
          <w:p w:rsidR="00072314" w:rsidRPr="00C25DE3" w:rsidRDefault="00072314" w:rsidP="001D18E6">
            <w:pPr>
              <w:rPr>
                <w:color w:val="000000" w:themeColor="text1"/>
              </w:rPr>
            </w:pPr>
          </w:p>
          <w:p w:rsidR="00072314" w:rsidRPr="000C6A5D" w:rsidRDefault="00072314" w:rsidP="001D18E6">
            <w:pPr>
              <w:rPr>
                <w:i/>
                <w:color w:val="808080" w:themeColor="background1" w:themeShade="80"/>
                <w:shd w:val="clear" w:color="auto" w:fill="D6E3BC"/>
              </w:rPr>
            </w:pPr>
            <w:r w:rsidRPr="00E247F1">
              <w:rPr>
                <w:i/>
                <w:color w:val="808080" w:themeColor="background1" w:themeShade="80"/>
                <w:shd w:val="clear" w:color="auto" w:fill="D6E3BC"/>
              </w:rPr>
              <w:t>#Hint:</w:t>
            </w:r>
          </w:p>
          <w:p w:rsidR="00072314" w:rsidRPr="000C6A5D" w:rsidRDefault="00072314" w:rsidP="00072314">
            <w:pPr>
              <w:pStyle w:val="ListParagraph"/>
              <w:numPr>
                <w:ilvl w:val="0"/>
                <w:numId w:val="42"/>
              </w:numPr>
              <w:shd w:val="clear" w:color="auto" w:fill="D6E3BC"/>
              <w:rPr>
                <w:i/>
                <w:color w:val="808080" w:themeColor="background1" w:themeShade="80"/>
              </w:rPr>
            </w:pPr>
            <w:r w:rsidRPr="000C6A5D">
              <w:rPr>
                <w:rFonts w:ascii="Arial" w:hAnsi="Arial" w:cs="Arial"/>
                <w:i/>
                <w:color w:val="808080" w:themeColor="background1" w:themeShade="80"/>
                <w:sz w:val="16"/>
                <w:szCs w:val="16"/>
              </w:rPr>
              <w:t xml:space="preserve">For ‘Connection Type’ “Network” check with Netcom for naming conventions for busses/networks </w:t>
            </w:r>
          </w:p>
          <w:p w:rsidR="00072314" w:rsidRPr="008D2226" w:rsidRDefault="00072314" w:rsidP="00072314">
            <w:pPr>
              <w:pStyle w:val="ListParagraph"/>
              <w:numPr>
                <w:ilvl w:val="0"/>
                <w:numId w:val="42"/>
              </w:numPr>
              <w:shd w:val="clear" w:color="auto" w:fill="D6E3BC"/>
              <w:rPr>
                <w:color w:val="000000" w:themeColor="text1"/>
              </w:rPr>
            </w:pPr>
            <w:r w:rsidRPr="000C6A5D">
              <w:rPr>
                <w:rFonts w:ascii="Arial" w:hAnsi="Arial" w:cs="Arial"/>
                <w:i/>
                <w:color w:val="808080" w:themeColor="background1" w:themeShade="80"/>
                <w:sz w:val="16"/>
                <w:szCs w:val="16"/>
              </w:rPr>
              <w:t>For other ‘Connection Types’</w:t>
            </w:r>
            <w:r w:rsidRPr="000C6A5D">
              <w:rPr>
                <w:rFonts w:ascii="Arial" w:hAnsi="Arial" w:cs="Arial"/>
                <w:i/>
                <w:color w:val="808080" w:themeColor="background1" w:themeShade="80"/>
                <w:sz w:val="16"/>
                <w:szCs w:val="16"/>
              </w:rPr>
              <w:br/>
              <w:t xml:space="preserve"> use PSF naming convention of the </w:t>
            </w:r>
            <w:hyperlink r:id="rId46" w:history="1">
              <w:r w:rsidRPr="00B77171">
                <w:rPr>
                  <w:rStyle w:val="Hyperlink"/>
                  <w:rFonts w:ascii="Arial" w:hAnsi="Arial" w:cs="Arial"/>
                  <w:i/>
                  <w:sz w:val="16"/>
                  <w:szCs w:val="16"/>
                </w:rPr>
                <w:t>EDAS signal database in VSEM</w:t>
              </w:r>
            </w:hyperlink>
            <w:r>
              <w:rPr>
                <w:rStyle w:val="Hyperlink"/>
                <w:rFonts w:ascii="Arial" w:hAnsi="Arial" w:cs="Arial"/>
                <w:i/>
                <w:sz w:val="16"/>
                <w:szCs w:val="16"/>
              </w:rPr>
              <w:t xml:space="preserve">. </w:t>
            </w:r>
            <w:r w:rsidRPr="000C6A5D">
              <w:rPr>
                <w:rFonts w:ascii="Arial" w:hAnsi="Arial" w:cs="Arial"/>
                <w:i/>
                <w:color w:val="808080" w:themeColor="background1" w:themeShade="80"/>
                <w:sz w:val="16"/>
                <w:szCs w:val="16"/>
              </w:rPr>
              <w:t xml:space="preserve">You may directly link </w:t>
            </w:r>
            <w:r w:rsidRPr="000C6A5D">
              <w:rPr>
                <w:rFonts w:ascii="Arial" w:hAnsi="Arial" w:cs="Arial"/>
                <w:color w:val="808080" w:themeColor="background1" w:themeShade="80"/>
                <w:sz w:val="16"/>
                <w:szCs w:val="16"/>
              </w:rPr>
              <w:t xml:space="preserve">to the VSEM entry. Refer to the “Event </w:t>
            </w:r>
            <w:r w:rsidRPr="000C6A5D">
              <w:rPr>
                <w:rFonts w:ascii="Arial" w:hAnsi="Arial" w:cs="Arial"/>
                <w:color w:val="808080" w:themeColor="background1" w:themeShade="80"/>
                <w:sz w:val="16"/>
                <w:szCs w:val="16"/>
              </w:rPr>
              <w:lastRenderedPageBreak/>
              <w:t>Notification Signal” example below”.</w:t>
            </w:r>
          </w:p>
        </w:tc>
        <w:sdt>
          <w:sdtPr>
            <w:rPr>
              <w:color w:val="000000" w:themeColor="text1"/>
            </w:rPr>
            <w:alias w:val="Connection Type"/>
            <w:tag w:val="Connection Type"/>
            <w:id w:val="1185867008"/>
            <w:placeholder>
              <w:docPart w:val="A20E3D39E71248FF9D731D44BB692481"/>
            </w:placeholder>
            <w:showingPlcHd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rsidR="00072314" w:rsidRPr="0008696C" w:rsidRDefault="00072314" w:rsidP="001D18E6">
                <w:pPr>
                  <w:rPr>
                    <w:color w:val="000000" w:themeColor="text1"/>
                  </w:rPr>
                </w:pPr>
                <w:r w:rsidRPr="002C30BD">
                  <w:rPr>
                    <w:rStyle w:val="PlaceholderText"/>
                  </w:rPr>
                  <w:t>Choose an item.</w:t>
                </w:r>
              </w:p>
            </w:tc>
          </w:sdtContent>
        </w:sdt>
        <w:sdt>
          <w:sdtPr>
            <w:rPr>
              <w:color w:val="000000" w:themeColor="text1"/>
            </w:rPr>
            <w:alias w:val="Protocol Type"/>
            <w:tag w:val="Protocol Type"/>
            <w:id w:val="-1517995927"/>
            <w:placeholder>
              <w:docPart w:val="7CFF6A9B30B44935A13A2C4CEEFC68CA"/>
            </w:placeholder>
            <w:showingPlcHd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rsidR="00072314" w:rsidRPr="0008696C" w:rsidRDefault="00072314" w:rsidP="001D18E6">
                <w:pPr>
                  <w:rPr>
                    <w:color w:val="000000" w:themeColor="text1"/>
                  </w:rPr>
                </w:pPr>
                <w:r w:rsidRPr="002C30BD">
                  <w:rPr>
                    <w:rStyle w:val="PlaceholderText"/>
                  </w:rPr>
                  <w:t>Choose an item.</w:t>
                </w:r>
              </w:p>
            </w:tc>
          </w:sdtContent>
        </w:sdt>
        <w:tc>
          <w:tcPr>
            <w:tcW w:w="1559" w:type="dxa"/>
          </w:tcPr>
          <w:p w:rsidR="00072314" w:rsidRPr="00C25DE3" w:rsidRDefault="00072314" w:rsidP="001D18E6">
            <w:pPr>
              <w:rPr>
                <w:color w:val="000000" w:themeColor="text1"/>
              </w:rPr>
            </w:pPr>
            <w:r>
              <w:rPr>
                <w:color w:val="000000" w:themeColor="text1"/>
              </w:rPr>
              <w:t>&lt;Provide a brief description&gt;</w:t>
            </w:r>
          </w:p>
        </w:tc>
        <w:tc>
          <w:tcPr>
            <w:tcW w:w="2127" w:type="dxa"/>
            <w:shd w:val="clear" w:color="auto" w:fill="auto"/>
          </w:tcPr>
          <w:p w:rsidR="00072314" w:rsidRDefault="00072314" w:rsidP="001D18E6">
            <w:pPr>
              <w:rPr>
                <w:color w:val="000000" w:themeColor="text1"/>
              </w:rPr>
            </w:pPr>
            <w:r>
              <w:rPr>
                <w:color w:val="000000" w:themeColor="text1"/>
              </w:rPr>
              <w:t>&lt;Give a list of relevant messages &gt;</w:t>
            </w:r>
          </w:p>
          <w:p w:rsidR="00072314" w:rsidRPr="00C25DE3" w:rsidRDefault="00072314" w:rsidP="001D18E6">
            <w:pPr>
              <w:rPr>
                <w:color w:val="000000" w:themeColor="text1"/>
              </w:rPr>
            </w:pPr>
          </w:p>
          <w:p w:rsidR="00072314" w:rsidRPr="000C6A5D" w:rsidRDefault="00072314" w:rsidP="001D18E6">
            <w:pPr>
              <w:shd w:val="clear" w:color="auto" w:fill="D6E3BC"/>
              <w:rPr>
                <w:i/>
                <w:color w:val="808080" w:themeColor="background1" w:themeShade="80"/>
                <w:shd w:val="clear" w:color="auto" w:fill="D6E3BC"/>
              </w:rPr>
            </w:pPr>
            <w:r w:rsidRPr="00E247F1">
              <w:rPr>
                <w:i/>
                <w:color w:val="808080" w:themeColor="background1" w:themeShade="80"/>
                <w:shd w:val="clear" w:color="auto" w:fill="D6E3BC"/>
              </w:rPr>
              <w:t>#Hint:</w:t>
            </w:r>
          </w:p>
          <w:p w:rsidR="00072314" w:rsidRPr="000C6A5D" w:rsidRDefault="00072314" w:rsidP="001D18E6">
            <w:pPr>
              <w:shd w:val="clear" w:color="auto" w:fill="D6E3BC"/>
              <w:rPr>
                <w:rFonts w:cs="Arial"/>
                <w:i/>
                <w:color w:val="808080" w:themeColor="background1" w:themeShade="80"/>
                <w:sz w:val="16"/>
                <w:szCs w:val="16"/>
              </w:rPr>
            </w:pPr>
            <w:r w:rsidRPr="000C6A5D">
              <w:rPr>
                <w:rFonts w:cs="Arial"/>
                <w:i/>
                <w:color w:val="808080" w:themeColor="background1" w:themeShade="80"/>
                <w:sz w:val="16"/>
                <w:szCs w:val="16"/>
              </w:rPr>
              <w:t>The message name should be linked.</w:t>
            </w:r>
          </w:p>
          <w:p w:rsidR="00072314" w:rsidRPr="00C25DE3" w:rsidRDefault="00072314" w:rsidP="001D18E6">
            <w:pPr>
              <w:shd w:val="clear" w:color="auto" w:fill="D6E3BC"/>
              <w:rPr>
                <w:rFonts w:cs="Arial"/>
                <w:i/>
                <w:color w:val="D9D9D9" w:themeColor="background1" w:themeShade="D9"/>
                <w:sz w:val="16"/>
                <w:szCs w:val="16"/>
              </w:rPr>
            </w:pPr>
            <w:r w:rsidRPr="000C6A5D">
              <w:rPr>
                <w:rFonts w:cs="Arial"/>
                <w:i/>
                <w:color w:val="808080" w:themeColor="background1" w:themeShade="80"/>
                <w:sz w:val="16"/>
                <w:szCs w:val="16"/>
              </w:rPr>
              <w:t>E.g.</w:t>
            </w:r>
          </w:p>
          <w:p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CAN signals to the VSEM CMDB (refer e.g. to </w:t>
            </w:r>
            <w:hyperlink r:id="rId47" w:history="1">
              <w:r w:rsidRPr="000C6A5D">
                <w:rPr>
                  <w:rStyle w:val="Hyperlink"/>
                  <w:rFonts w:ascii="Arial" w:hAnsi="Arial" w:cs="Arial"/>
                  <w:i/>
                  <w:sz w:val="16"/>
                  <w:szCs w:val="16"/>
                </w:rPr>
                <w:t>CGEA 1.3</w:t>
              </w:r>
            </w:hyperlink>
            <w:r w:rsidRPr="000C6A5D">
              <w:rPr>
                <w:rFonts w:ascii="Arial" w:hAnsi="Arial" w:cs="Arial"/>
                <w:i/>
                <w:color w:val="808080" w:themeColor="background1" w:themeShade="80"/>
                <w:sz w:val="16"/>
                <w:szCs w:val="16"/>
              </w:rPr>
              <w:t xml:space="preserve"> or </w:t>
            </w:r>
            <w:hyperlink r:id="rId48" w:history="1">
              <w:r w:rsidRPr="000C6A5D">
                <w:rPr>
                  <w:rStyle w:val="Hyperlink"/>
                  <w:rFonts w:ascii="Arial" w:hAnsi="Arial" w:cs="Arial"/>
                  <w:i/>
                  <w:sz w:val="16"/>
                  <w:szCs w:val="16"/>
                </w:rPr>
                <w:t>FNV2</w:t>
              </w:r>
            </w:hyperlink>
            <w:r w:rsidRPr="000C6A5D">
              <w:rPr>
                <w:rFonts w:ascii="Arial" w:hAnsi="Arial" w:cs="Arial"/>
                <w:i/>
                <w:color w:val="808080" w:themeColor="background1" w:themeShade="80"/>
                <w:sz w:val="16"/>
                <w:szCs w:val="16"/>
              </w:rPr>
              <w:t xml:space="preserve">). </w:t>
            </w:r>
          </w:p>
          <w:p w:rsidR="00072314" w:rsidRPr="000C6A5D" w:rsidRDefault="00072314" w:rsidP="00072314">
            <w:pPr>
              <w:pStyle w:val="ListParagraph"/>
              <w:numPr>
                <w:ilvl w:val="0"/>
                <w:numId w:val="42"/>
              </w:numPr>
              <w:shd w:val="clear" w:color="auto" w:fill="D6E3BC"/>
              <w:rPr>
                <w:rFonts w:ascii="Arial" w:hAnsi="Arial" w:cs="Arial"/>
                <w:i/>
                <w:color w:val="808080" w:themeColor="background1" w:themeShade="80"/>
                <w:sz w:val="16"/>
                <w:szCs w:val="16"/>
              </w:rPr>
            </w:pPr>
            <w:r w:rsidRPr="000C6A5D">
              <w:rPr>
                <w:rFonts w:ascii="Arial" w:hAnsi="Arial" w:cs="Arial"/>
                <w:i/>
                <w:color w:val="808080" w:themeColor="background1" w:themeShade="80"/>
                <w:sz w:val="16"/>
                <w:szCs w:val="16"/>
              </w:rPr>
              <w:t xml:space="preserve">for SOA Service API data elements to the SOA Service API or MQTT/FTCP message in the corresponding central repository (e.g. </w:t>
            </w:r>
            <w:hyperlink r:id="rId49" w:history="1">
              <w:r w:rsidRPr="000C6A5D">
                <w:rPr>
                  <w:rStyle w:val="Hyperlink"/>
                  <w:rFonts w:ascii="Arial" w:hAnsi="Arial" w:cs="Arial"/>
                  <w:i/>
                  <w:sz w:val="16"/>
                  <w:szCs w:val="16"/>
                </w:rPr>
                <w:t>Central SW Service Catalog</w:t>
              </w:r>
            </w:hyperlink>
            <w:r w:rsidRPr="000C6A5D">
              <w:rPr>
                <w:rFonts w:ascii="Arial" w:hAnsi="Arial" w:cs="Arial"/>
                <w:i/>
                <w:color w:val="808080" w:themeColor="background1" w:themeShade="80"/>
                <w:sz w:val="16"/>
                <w:szCs w:val="16"/>
              </w:rPr>
              <w:t>)</w:t>
            </w:r>
          </w:p>
          <w:p w:rsidR="00072314" w:rsidRPr="000C6A5D" w:rsidRDefault="00072314" w:rsidP="001D18E6">
            <w:pPr>
              <w:pStyle w:val="ListParagraph"/>
              <w:shd w:val="clear" w:color="auto" w:fill="D6E3BC"/>
              <w:ind w:left="360"/>
              <w:rPr>
                <w:rFonts w:ascii="Arial" w:hAnsi="Arial" w:cs="Arial"/>
                <w:i/>
                <w:color w:val="808080" w:themeColor="background1" w:themeShade="80"/>
                <w:sz w:val="16"/>
                <w:szCs w:val="16"/>
              </w:rPr>
            </w:pPr>
          </w:p>
          <w:p w:rsidR="00072314" w:rsidRPr="000C6A5D" w:rsidRDefault="00072314" w:rsidP="001D18E6">
            <w:pPr>
              <w:shd w:val="clear" w:color="auto" w:fill="D6E3BC"/>
              <w:rPr>
                <w:rFonts w:cs="Arial"/>
                <w:sz w:val="16"/>
                <w:szCs w:val="16"/>
              </w:rPr>
            </w:pPr>
            <w:r w:rsidRPr="000C6A5D">
              <w:rPr>
                <w:rFonts w:cs="Arial"/>
                <w:i/>
                <w:color w:val="808080" w:themeColor="background1" w:themeShade="80"/>
                <w:sz w:val="16"/>
                <w:szCs w:val="16"/>
              </w:rPr>
              <w:lastRenderedPageBreak/>
              <w:t>If a message is not yet managed in VSEM or any other central repository, add a link to the section “</w:t>
            </w:r>
            <w:r w:rsidRPr="000C6A5D">
              <w:rPr>
                <w:rStyle w:val="Hyperlink"/>
                <w:rFonts w:cs="Arial"/>
                <w:i/>
                <w:sz w:val="16"/>
                <w:szCs w:val="16"/>
              </w:rPr>
              <w:fldChar w:fldCharType="begin"/>
            </w:r>
            <w:r w:rsidRPr="000C6A5D">
              <w:rPr>
                <w:rStyle w:val="Hyperlink"/>
                <w:rFonts w:cs="Arial"/>
                <w:i/>
                <w:sz w:val="16"/>
                <w:szCs w:val="16"/>
              </w:rPr>
              <w:instrText xml:space="preserve"> REF _Ref529372314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Messages</w:t>
            </w:r>
            <w:r w:rsidRPr="000C6A5D">
              <w:rPr>
                <w:rStyle w:val="Hyperlink"/>
                <w:rFonts w:cs="Arial"/>
                <w:i/>
                <w:sz w:val="16"/>
                <w:szCs w:val="16"/>
              </w:rPr>
              <w:fldChar w:fldCharType="end"/>
            </w:r>
            <w:r w:rsidRPr="000C6A5D">
              <w:rPr>
                <w:rFonts w:cs="Arial"/>
                <w:i/>
                <w:color w:val="808080" w:themeColor="background1" w:themeShade="80"/>
                <w:sz w:val="16"/>
                <w:szCs w:val="16"/>
              </w:rPr>
              <w:t xml:space="preserve">” in the </w:t>
            </w:r>
            <w:r w:rsidRPr="000C6A5D">
              <w:rPr>
                <w:rStyle w:val="Hyperlink"/>
                <w:rFonts w:cs="Arial"/>
                <w:i/>
                <w:sz w:val="16"/>
                <w:szCs w:val="16"/>
              </w:rPr>
              <w:fldChar w:fldCharType="begin"/>
            </w:r>
            <w:r w:rsidRPr="000C6A5D">
              <w:rPr>
                <w:rStyle w:val="Hyperlink"/>
                <w:rFonts w:cs="Arial"/>
                <w:i/>
                <w:sz w:val="16"/>
                <w:szCs w:val="16"/>
              </w:rPr>
              <w:instrText xml:space="preserve"> REF _Ref472492871 \h  \* MERGEFORMAT </w:instrText>
            </w:r>
            <w:r w:rsidRPr="000C6A5D">
              <w:rPr>
                <w:rStyle w:val="Hyperlink"/>
                <w:rFonts w:cs="Arial"/>
                <w:i/>
                <w:sz w:val="16"/>
                <w:szCs w:val="16"/>
              </w:rPr>
            </w:r>
            <w:r w:rsidRPr="000C6A5D">
              <w:rPr>
                <w:rStyle w:val="Hyperlink"/>
                <w:rFonts w:cs="Arial"/>
                <w:i/>
                <w:sz w:val="16"/>
                <w:szCs w:val="16"/>
              </w:rPr>
              <w:fldChar w:fldCharType="separate"/>
            </w:r>
            <w:r w:rsidRPr="00334BB8">
              <w:rPr>
                <w:rStyle w:val="Hyperlink"/>
                <w:rFonts w:cs="Arial"/>
                <w:i/>
                <w:sz w:val="16"/>
                <w:szCs w:val="16"/>
              </w:rPr>
              <w:t>Data Dictionary</w:t>
            </w:r>
            <w:r w:rsidRPr="000C6A5D">
              <w:rPr>
                <w:rStyle w:val="Hyperlink"/>
                <w:rFonts w:cs="Arial"/>
                <w:i/>
                <w:sz w:val="16"/>
                <w:szCs w:val="16"/>
              </w:rPr>
              <w:fldChar w:fldCharType="end"/>
            </w:r>
            <w:r w:rsidRPr="000C6A5D">
              <w:rPr>
                <w:rFonts w:cs="Arial"/>
                <w:i/>
                <w:color w:val="808080" w:themeColor="background1" w:themeShade="80"/>
                <w:sz w:val="16"/>
                <w:szCs w:val="16"/>
              </w:rPr>
              <w:t>. In the subsections of that data dictionary chapter you may add a definition of your message.</w:t>
            </w:r>
          </w:p>
        </w:tc>
        <w:tc>
          <w:tcPr>
            <w:tcW w:w="1841" w:type="dxa"/>
          </w:tcPr>
          <w:p w:rsidR="00072314" w:rsidRDefault="00072314" w:rsidP="001D18E6">
            <w:pPr>
              <w:rPr>
                <w:color w:val="000000" w:themeColor="text1"/>
              </w:rPr>
            </w:pPr>
            <w:r>
              <w:rPr>
                <w:color w:val="000000" w:themeColor="text1"/>
              </w:rPr>
              <w:lastRenderedPageBreak/>
              <w:t>&lt;Give a list of relevant nodes&gt;</w:t>
            </w:r>
          </w:p>
          <w:p w:rsidR="00072314" w:rsidRPr="0008696C" w:rsidRDefault="00072314" w:rsidP="001D18E6">
            <w:pPr>
              <w:rPr>
                <w:color w:val="000000" w:themeColor="text1"/>
              </w:rPr>
            </w:pPr>
          </w:p>
        </w:tc>
      </w:tr>
      <w:tr w:rsidR="00072314" w:rsidRPr="00922826" w:rsidTr="001D18E6">
        <w:tc>
          <w:tcPr>
            <w:tcW w:w="2093" w:type="dxa"/>
          </w:tcPr>
          <w:p w:rsidR="00072314" w:rsidRPr="008D2226" w:rsidRDefault="00072314" w:rsidP="001D18E6">
            <w:pPr>
              <w:rPr>
                <w:color w:val="000000" w:themeColor="text1"/>
              </w:rPr>
            </w:pPr>
            <w:r>
              <w:rPr>
                <w:color w:val="000000" w:themeColor="text1"/>
              </w:rPr>
              <w:t>e..g. HS-CAN4</w:t>
            </w:r>
          </w:p>
        </w:tc>
        <w:sdt>
          <w:sdtPr>
            <w:rPr>
              <w:color w:val="000000" w:themeColor="text1"/>
            </w:rPr>
            <w:alias w:val="Connection Type"/>
            <w:tag w:val="Connection Type"/>
            <w:id w:val="-500740752"/>
            <w:placeholder>
              <w:docPart w:val="E8AD3DE87872421BA13C23ACFCFD92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rsidR="00072314" w:rsidRDefault="00072314" w:rsidP="001D18E6">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127F74CAD0034FC38EE07C7E9C686A7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rsidR="00072314" w:rsidRDefault="00072314" w:rsidP="001D18E6">
                <w:pPr>
                  <w:rPr>
                    <w:color w:val="000000" w:themeColor="text1"/>
                  </w:rPr>
                </w:pPr>
                <w:r>
                  <w:rPr>
                    <w:color w:val="000000" w:themeColor="text1"/>
                  </w:rPr>
                  <w:t>CAN (High Speed)</w:t>
                </w:r>
              </w:p>
            </w:tc>
          </w:sdtContent>
        </w:sdt>
        <w:tc>
          <w:tcPr>
            <w:tcW w:w="1559" w:type="dxa"/>
          </w:tcPr>
          <w:p w:rsidR="00072314" w:rsidRDefault="00072314" w:rsidP="001D18E6">
            <w:pPr>
              <w:rPr>
                <w:color w:val="000000" w:themeColor="text1"/>
              </w:rPr>
            </w:pPr>
            <w:r>
              <w:rPr>
                <w:color w:val="000000" w:themeColor="text1"/>
              </w:rPr>
              <w:t>Infotainment High Speed CAN bus</w:t>
            </w:r>
          </w:p>
        </w:tc>
        <w:tc>
          <w:tcPr>
            <w:tcW w:w="2127" w:type="dxa"/>
          </w:tcPr>
          <w:p w:rsidR="00072314" w:rsidRDefault="00072314" w:rsidP="001D18E6">
            <w:pPr>
              <w:rPr>
                <w:color w:val="000000" w:themeColor="text1"/>
              </w:rPr>
            </w:pPr>
            <w:r>
              <w:rPr>
                <w:color w:val="000000" w:themeColor="text1"/>
              </w:rPr>
              <w:t>…</w:t>
            </w:r>
          </w:p>
        </w:tc>
        <w:tc>
          <w:tcPr>
            <w:tcW w:w="1841" w:type="dxa"/>
          </w:tcPr>
          <w:p w:rsidR="00072314" w:rsidRPr="0008696C" w:rsidRDefault="00072314" w:rsidP="001D18E6">
            <w:pPr>
              <w:rPr>
                <w:color w:val="000000" w:themeColor="text1"/>
              </w:rPr>
            </w:pPr>
            <w:r>
              <w:rPr>
                <w:color w:val="000000" w:themeColor="text1"/>
              </w:rPr>
              <w:t>…</w:t>
            </w:r>
          </w:p>
        </w:tc>
      </w:tr>
      <w:tr w:rsidR="00072314" w:rsidRPr="00922826" w:rsidTr="001D18E6">
        <w:tc>
          <w:tcPr>
            <w:tcW w:w="2093" w:type="dxa"/>
          </w:tcPr>
          <w:p w:rsidR="00072314" w:rsidRPr="008D2226" w:rsidRDefault="00072314" w:rsidP="001D18E6">
            <w:pPr>
              <w:rPr>
                <w:color w:val="000000" w:themeColor="text1"/>
              </w:rPr>
            </w:pPr>
            <w:r>
              <w:rPr>
                <w:color w:val="000000" w:themeColor="text1"/>
              </w:rPr>
              <w:t xml:space="preserve">e..g. </w:t>
            </w:r>
            <w:hyperlink r:id="rId50" w:history="1">
              <w:r w:rsidRPr="006B637A">
                <w:rPr>
                  <w:rStyle w:val="Hyperlink"/>
                </w:rPr>
                <w:t>CELL</w:t>
              </w:r>
              <w:r>
                <w:rPr>
                  <w:rStyle w:val="Hyperlink"/>
                </w:rPr>
                <w:t>ULAR</w:t>
              </w:r>
              <w:r w:rsidRPr="006B637A">
                <w:rPr>
                  <w:rStyle w:val="Hyperlink"/>
                </w:rPr>
                <w:t xml:space="preserve"> TCUB WIFI</w:t>
              </w:r>
            </w:hyperlink>
          </w:p>
        </w:tc>
        <w:sdt>
          <w:sdtPr>
            <w:rPr>
              <w:color w:val="000000" w:themeColor="text1"/>
            </w:rPr>
            <w:alias w:val="Connection Type"/>
            <w:tag w:val="Connection Type"/>
            <w:id w:val="-933357952"/>
            <w:placeholder>
              <w:docPart w:val="AC7FF1BDFE5A468A83BBCDCB75BD524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rsidR="00072314" w:rsidRDefault="00072314" w:rsidP="001D18E6">
                <w:pPr>
                  <w:rPr>
                    <w:color w:val="000000" w:themeColor="text1"/>
                  </w:rPr>
                </w:pPr>
                <w:r>
                  <w:rPr>
                    <w:color w:val="000000" w:themeColor="text1"/>
                  </w:rPr>
                  <w:t>RF-Digital</w:t>
                </w:r>
              </w:p>
            </w:tc>
          </w:sdtContent>
        </w:sdt>
        <w:sdt>
          <w:sdtPr>
            <w:rPr>
              <w:color w:val="000000" w:themeColor="text1"/>
            </w:rPr>
            <w:alias w:val="Protocol Type"/>
            <w:tag w:val="Protocol Type"/>
            <w:id w:val="127749760"/>
            <w:placeholder>
              <w:docPart w:val="B381E44622354539AA392BE8C551DC9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rsidR="00072314" w:rsidRDefault="00072314" w:rsidP="001D18E6">
                <w:pPr>
                  <w:rPr>
                    <w:color w:val="000000" w:themeColor="text1"/>
                  </w:rPr>
                </w:pPr>
                <w:r>
                  <w:rPr>
                    <w:color w:val="000000" w:themeColor="text1"/>
                  </w:rPr>
                  <w:t>WiFi (FTCP)</w:t>
                </w:r>
              </w:p>
            </w:tc>
          </w:sdtContent>
        </w:sdt>
        <w:tc>
          <w:tcPr>
            <w:tcW w:w="1559" w:type="dxa"/>
          </w:tcPr>
          <w:p w:rsidR="00072314" w:rsidRDefault="00072314" w:rsidP="001D18E6">
            <w:pPr>
              <w:rPr>
                <w:color w:val="000000" w:themeColor="text1"/>
              </w:rPr>
            </w:pPr>
          </w:p>
        </w:tc>
        <w:tc>
          <w:tcPr>
            <w:tcW w:w="2127" w:type="dxa"/>
          </w:tcPr>
          <w:p w:rsidR="00072314" w:rsidRDefault="00072314" w:rsidP="001D18E6">
            <w:pPr>
              <w:rPr>
                <w:color w:val="000000" w:themeColor="text1"/>
              </w:rPr>
            </w:pPr>
            <w:r>
              <w:rPr>
                <w:color w:val="000000" w:themeColor="text1"/>
              </w:rPr>
              <w:t>…</w:t>
            </w:r>
          </w:p>
        </w:tc>
        <w:tc>
          <w:tcPr>
            <w:tcW w:w="1841" w:type="dxa"/>
          </w:tcPr>
          <w:p w:rsidR="00072314" w:rsidRPr="0008696C" w:rsidRDefault="00072314" w:rsidP="001D18E6">
            <w:pPr>
              <w:rPr>
                <w:color w:val="000000" w:themeColor="text1"/>
              </w:rPr>
            </w:pPr>
            <w:r>
              <w:rPr>
                <w:color w:val="000000" w:themeColor="text1"/>
              </w:rPr>
              <w:t>…</w:t>
            </w:r>
          </w:p>
        </w:tc>
      </w:tr>
      <w:tr w:rsidR="00072314" w:rsidRPr="00922826" w:rsidTr="001D18E6">
        <w:tc>
          <w:tcPr>
            <w:tcW w:w="2093" w:type="dxa"/>
          </w:tcPr>
          <w:p w:rsidR="00072314" w:rsidRPr="008D2226" w:rsidRDefault="00072314" w:rsidP="001D18E6">
            <w:pPr>
              <w:rPr>
                <w:color w:val="000000" w:themeColor="text1"/>
              </w:rPr>
            </w:pPr>
            <w:r>
              <w:rPr>
                <w:color w:val="000000" w:themeColor="text1"/>
              </w:rPr>
              <w:t xml:space="preserve">e.g. </w:t>
            </w:r>
            <w:hyperlink r:id="rId51" w:history="1"/>
            <w:hyperlink r:id="rId52" w:history="1">
              <w:r w:rsidRPr="00EC073F">
                <w:rPr>
                  <w:rStyle w:val="Hyperlink"/>
                </w:rPr>
                <w:t>CR167·CTRL MOD. - RCM # EVENT NOTIFICATION SIGNAL 1</w:t>
              </w:r>
            </w:hyperlink>
          </w:p>
        </w:tc>
        <w:sdt>
          <w:sdtPr>
            <w:rPr>
              <w:color w:val="000000" w:themeColor="text1"/>
            </w:rPr>
            <w:alias w:val="Connection Type"/>
            <w:tag w:val="Connection Type"/>
            <w:id w:val="211319801"/>
            <w:placeholder>
              <w:docPart w:val="E289C0D5DDBF4048AF6093542CCAB10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rsidR="00072314" w:rsidRDefault="00072314" w:rsidP="001D18E6">
                <w:pPr>
                  <w:rPr>
                    <w:color w:val="000000" w:themeColor="text1"/>
                  </w:rPr>
                </w:pPr>
                <w:r>
                  <w:rPr>
                    <w:color w:val="000000" w:themeColor="text1"/>
                  </w:rPr>
                  <w:t>PMW</w:t>
                </w:r>
              </w:p>
            </w:tc>
          </w:sdtContent>
        </w:sdt>
        <w:sdt>
          <w:sdtPr>
            <w:rPr>
              <w:color w:val="000000" w:themeColor="text1"/>
            </w:rPr>
            <w:alias w:val="Protocol Type"/>
            <w:tag w:val="Protocol Type"/>
            <w:id w:val="-2126388110"/>
            <w:placeholder>
              <w:docPart w:val="F07DD40854B94669BD71D22A3499F781"/>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rsidR="00072314" w:rsidRDefault="00072314" w:rsidP="001D18E6">
                <w:pPr>
                  <w:rPr>
                    <w:color w:val="000000" w:themeColor="text1"/>
                  </w:rPr>
                </w:pPr>
                <w:r>
                  <w:rPr>
                    <w:color w:val="000000" w:themeColor="text1"/>
                  </w:rPr>
                  <w:t>n/a</w:t>
                </w:r>
              </w:p>
            </w:tc>
          </w:sdtContent>
        </w:sdt>
        <w:tc>
          <w:tcPr>
            <w:tcW w:w="1559" w:type="dxa"/>
          </w:tcPr>
          <w:p w:rsidR="00072314" w:rsidRDefault="00072314" w:rsidP="001D18E6">
            <w:pPr>
              <w:rPr>
                <w:color w:val="000000" w:themeColor="text1"/>
              </w:rPr>
            </w:pPr>
            <w:r>
              <w:rPr>
                <w:color w:val="000000" w:themeColor="text1"/>
              </w:rPr>
              <w:t>Event Notification Signal</w:t>
            </w:r>
          </w:p>
        </w:tc>
        <w:tc>
          <w:tcPr>
            <w:tcW w:w="2127" w:type="dxa"/>
          </w:tcPr>
          <w:p w:rsidR="00072314" w:rsidRDefault="00072314" w:rsidP="001D18E6">
            <w:pPr>
              <w:rPr>
                <w:color w:val="000000" w:themeColor="text1"/>
              </w:rPr>
            </w:pPr>
            <w:r>
              <w:rPr>
                <w:color w:val="000000" w:themeColor="text1"/>
              </w:rPr>
              <w:t>n/a</w:t>
            </w:r>
          </w:p>
        </w:tc>
        <w:tc>
          <w:tcPr>
            <w:tcW w:w="1841" w:type="dxa"/>
          </w:tcPr>
          <w:p w:rsidR="00072314" w:rsidRPr="0008696C" w:rsidRDefault="00072314" w:rsidP="001D18E6">
            <w:pPr>
              <w:rPr>
                <w:color w:val="000000" w:themeColor="text1"/>
              </w:rPr>
            </w:pPr>
          </w:p>
        </w:tc>
      </w:tr>
      <w:tr w:rsidR="00072314" w:rsidRPr="00922826" w:rsidTr="001D18E6">
        <w:tc>
          <w:tcPr>
            <w:tcW w:w="2093" w:type="dxa"/>
          </w:tcPr>
          <w:p w:rsidR="00072314" w:rsidRPr="004A1170" w:rsidRDefault="00072314" w:rsidP="001D18E6">
            <w:pPr>
              <w:rPr>
                <w:rFonts w:cs="Arial"/>
              </w:rPr>
            </w:pPr>
          </w:p>
        </w:tc>
        <w:tc>
          <w:tcPr>
            <w:tcW w:w="1163" w:type="dxa"/>
          </w:tcPr>
          <w:p w:rsidR="00072314" w:rsidRPr="0008696C" w:rsidRDefault="00072314" w:rsidP="001D18E6">
            <w:pPr>
              <w:rPr>
                <w:color w:val="000000" w:themeColor="text1"/>
              </w:rPr>
            </w:pPr>
          </w:p>
        </w:tc>
        <w:tc>
          <w:tcPr>
            <w:tcW w:w="1417" w:type="dxa"/>
          </w:tcPr>
          <w:p w:rsidR="00072314" w:rsidRPr="0008696C" w:rsidRDefault="00072314" w:rsidP="001D18E6">
            <w:pPr>
              <w:rPr>
                <w:color w:val="000000" w:themeColor="text1"/>
              </w:rPr>
            </w:pPr>
          </w:p>
        </w:tc>
        <w:tc>
          <w:tcPr>
            <w:tcW w:w="1559" w:type="dxa"/>
          </w:tcPr>
          <w:p w:rsidR="00072314" w:rsidRPr="0008696C" w:rsidRDefault="00072314" w:rsidP="001D18E6">
            <w:pPr>
              <w:rPr>
                <w:color w:val="000000" w:themeColor="text1"/>
              </w:rPr>
            </w:pPr>
          </w:p>
        </w:tc>
        <w:tc>
          <w:tcPr>
            <w:tcW w:w="2127" w:type="dxa"/>
          </w:tcPr>
          <w:p w:rsidR="00072314" w:rsidRPr="0008696C" w:rsidRDefault="00072314" w:rsidP="001D18E6">
            <w:pPr>
              <w:rPr>
                <w:color w:val="000000" w:themeColor="text1"/>
              </w:rPr>
            </w:pPr>
          </w:p>
        </w:tc>
        <w:tc>
          <w:tcPr>
            <w:tcW w:w="1841" w:type="dxa"/>
          </w:tcPr>
          <w:p w:rsidR="00072314" w:rsidRPr="0008696C" w:rsidRDefault="00072314" w:rsidP="001D18E6">
            <w:pPr>
              <w:rPr>
                <w:color w:val="000000" w:themeColor="text1"/>
              </w:rPr>
            </w:pPr>
          </w:p>
        </w:tc>
      </w:tr>
    </w:tbl>
    <w:p w:rsidR="00072314" w:rsidRPr="0008696C" w:rsidRDefault="00072314" w:rsidP="00072314">
      <w:pPr>
        <w:pStyle w:val="Caption"/>
        <w:rPr>
          <w:color w:val="000000" w:themeColor="text1"/>
        </w:rPr>
      </w:pPr>
      <w:bookmarkStart w:id="124"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24"/>
    </w:p>
    <w:p w:rsidR="00072314" w:rsidRDefault="00072314" w:rsidP="00072314"/>
    <w:p w:rsidR="00072314" w:rsidRPr="00EE06CE" w:rsidRDefault="00072314" w:rsidP="00072314">
      <w:pPr>
        <w:pStyle w:val="Heading4"/>
        <w:keepNext w:val="0"/>
        <w:tabs>
          <w:tab w:val="clear" w:pos="900"/>
          <w:tab w:val="left" w:pos="709"/>
        </w:tabs>
        <w:spacing w:before="240"/>
        <w:rPr>
          <w:lang w:val="en-GB"/>
        </w:rPr>
      </w:pPr>
      <w:bookmarkStart w:id="125" w:name="_Toc35000587"/>
      <w:r w:rsidRPr="00BE1702">
        <w:t>Signal</w:t>
      </w:r>
      <w:r w:rsidRPr="00EE06CE">
        <w:rPr>
          <w:lang w:val="en-GB"/>
        </w:rPr>
        <w:t xml:space="preserve"> List</w:t>
      </w:r>
      <w:bookmarkEnd w:id="125"/>
    </w:p>
    <w:p w:rsidR="00072314" w:rsidRPr="009E3B7C" w:rsidRDefault="00072314" w:rsidP="00072314">
      <w:pPr>
        <w:shd w:val="clear" w:color="auto" w:fill="D6E3BC" w:themeFill="accent3" w:themeFillTint="66"/>
        <w:rPr>
          <w:rFonts w:cs="Arial"/>
          <w:lang w:val="en-GB"/>
        </w:rPr>
      </w:pPr>
      <w:r w:rsidRPr="006D5952">
        <w:rPr>
          <w:rFonts w:cs="Arial"/>
          <w:b/>
          <w:i/>
          <w:color w:val="808080" w:themeColor="background1" w:themeShade="80"/>
        </w:rPr>
        <w:t>#Hint:</w:t>
      </w:r>
      <w:r w:rsidRPr="009E3B7C">
        <w:rPr>
          <w:rFonts w:cs="Arial"/>
          <w:i/>
          <w:color w:val="808080" w:themeColor="background1" w:themeShade="80"/>
        </w:rPr>
        <w:t xml:space="preserve"> Refer to the</w:t>
      </w:r>
      <w:r>
        <w:rPr>
          <w:rFonts w:cs="Arial"/>
          <w:i/>
          <w:color w:val="808080" w:themeColor="background1" w:themeShade="80"/>
        </w:rPr>
        <w:t xml:space="preserve"> </w:t>
      </w:r>
      <w:hyperlink w:anchor="_Data_Dictionary" w:history="1">
        <w:r w:rsidRPr="001A3059">
          <w:rPr>
            <w:rStyle w:val="Hyperlink"/>
            <w:rFonts w:cs="Arial"/>
            <w:i/>
          </w:rPr>
          <w:t>Data Dictionary</w:t>
        </w:r>
      </w:hyperlink>
      <w:r>
        <w:rPr>
          <w:rFonts w:cs="Arial"/>
          <w:i/>
          <w:color w:val="808080" w:themeColor="background1" w:themeShade="80"/>
        </w:rPr>
        <w:t xml:space="preserve"> - </w:t>
      </w:r>
      <w:hyperlink w:anchor="_Technical_Signals" w:history="1">
        <w:r w:rsidRPr="001A3059">
          <w:rPr>
            <w:rStyle w:val="Hyperlink"/>
            <w:rFonts w:cs="Arial"/>
            <w:i/>
          </w:rPr>
          <w:t>Technical Signals</w:t>
        </w:r>
      </w:hyperlink>
      <w:r w:rsidRPr="009E3B7C">
        <w:rPr>
          <w:rFonts w:cs="Arial"/>
          <w:i/>
          <w:color w:val="808080" w:themeColor="background1" w:themeShade="80"/>
        </w:rPr>
        <w:t>.</w:t>
      </w:r>
    </w:p>
    <w:p w:rsidR="00072314" w:rsidRPr="009E3B7C" w:rsidRDefault="00072314" w:rsidP="00072314">
      <w:pPr>
        <w:rPr>
          <w:rFonts w:cs="Arial"/>
          <w:lang w:val="en-GB"/>
        </w:rPr>
      </w:pPr>
    </w:p>
    <w:p w:rsidR="00072314" w:rsidRDefault="00072314" w:rsidP="00072314">
      <w:pPr>
        <w:pStyle w:val="Heading3"/>
        <w:keepNext w:val="0"/>
        <w:tabs>
          <w:tab w:val="clear" w:pos="900"/>
          <w:tab w:val="left" w:pos="709"/>
          <w:tab w:val="left" w:pos="851"/>
        </w:tabs>
        <w:spacing w:before="240"/>
      </w:pPr>
      <w:bookmarkStart w:id="126" w:name="_Toc35000588"/>
      <w:r>
        <w:t xml:space="preserve">Software Component </w:t>
      </w:r>
      <w:r w:rsidRPr="007F6011">
        <w:t>Architecture</w:t>
      </w:r>
      <w:bookmarkEnd w:id="126"/>
    </w:p>
    <w:p w:rsidR="00072314" w:rsidRDefault="00072314" w:rsidP="00072314">
      <w:pPr>
        <w:shd w:val="clear" w:color="auto" w:fill="D6E3BC" w:themeFill="accent3" w:themeFillTint="66"/>
        <w:rPr>
          <w:rStyle w:val="SubtleEmphasis"/>
        </w:rPr>
      </w:pPr>
      <w:r>
        <w:rPr>
          <w:rStyle w:val="SubtleEmphasis"/>
          <w:b/>
        </w:rPr>
        <w:t xml:space="preserve">#Classification: </w:t>
      </w:r>
      <w:r w:rsidRPr="006D5952">
        <w:rPr>
          <w:rStyle w:val="SubtleEmphasis"/>
        </w:rPr>
        <w:t>Optional</w:t>
      </w:r>
      <w:r>
        <w:rPr>
          <w:rStyle w:val="SubtleEmphasis"/>
        </w:rPr>
        <w:t xml:space="preserve"> – For features with in-house SW development only (remove section otherwise)</w:t>
      </w:r>
    </w:p>
    <w:p w:rsidR="00072314" w:rsidRPr="006D5952" w:rsidRDefault="00072314" w:rsidP="00072314">
      <w:pPr>
        <w:shd w:val="clear" w:color="auto" w:fill="D6E3BC" w:themeFill="accent3" w:themeFillTint="66"/>
        <w:rPr>
          <w:rStyle w:val="SubtleEmphasis"/>
        </w:rPr>
      </w:pPr>
      <w:r w:rsidRPr="006D5952">
        <w:rPr>
          <w:rFonts w:cs="Arial"/>
          <w:b/>
          <w:i/>
          <w:color w:val="808080" w:themeColor="background1" w:themeShade="80"/>
        </w:rPr>
        <w:t>#Hint:</w:t>
      </w:r>
      <w:r w:rsidRPr="009E3B7C">
        <w:rPr>
          <w:rFonts w:cs="Arial"/>
          <w:i/>
          <w:color w:val="808080" w:themeColor="background1" w:themeShade="80"/>
        </w:rPr>
        <w:t xml:space="preserve"> </w:t>
      </w:r>
      <w:r>
        <w:rPr>
          <w:rFonts w:cs="Arial"/>
          <w:i/>
          <w:color w:val="808080" w:themeColor="background1" w:themeShade="80"/>
        </w:rPr>
        <w:t xml:space="preserve">For Features with in-house SW development (specifically in an Agile Environment) it is required, </w:t>
      </w:r>
      <w:r w:rsidRPr="00FD0D63">
        <w:rPr>
          <w:rFonts w:cs="Arial"/>
          <w:i/>
          <w:color w:val="808080" w:themeColor="background1" w:themeShade="80"/>
        </w:rPr>
        <w:t xml:space="preserve">that </w:t>
      </w:r>
      <w:r>
        <w:rPr>
          <w:rFonts w:cs="Arial"/>
          <w:i/>
          <w:color w:val="808080" w:themeColor="background1" w:themeShade="80"/>
        </w:rPr>
        <w:t>the development team</w:t>
      </w:r>
      <w:r w:rsidRPr="00FD0D63">
        <w:rPr>
          <w:rFonts w:cs="Arial"/>
          <w:i/>
          <w:color w:val="808080" w:themeColor="background1" w:themeShade="80"/>
        </w:rPr>
        <w:t xml:space="preserve"> document</w:t>
      </w:r>
      <w:r>
        <w:rPr>
          <w:rFonts w:cs="Arial"/>
          <w:i/>
          <w:color w:val="808080" w:themeColor="background1" w:themeShade="80"/>
        </w:rPr>
        <w:t>s</w:t>
      </w:r>
      <w:r w:rsidRPr="00FD0D63">
        <w:rPr>
          <w:rFonts w:cs="Arial"/>
          <w:i/>
          <w:color w:val="808080" w:themeColor="background1" w:themeShade="80"/>
        </w:rPr>
        <w:t xml:space="preserve"> and agree</w:t>
      </w:r>
      <w:r>
        <w:rPr>
          <w:rFonts w:cs="Arial"/>
          <w:i/>
          <w:color w:val="808080" w:themeColor="background1" w:themeShade="80"/>
        </w:rPr>
        <w:t>s</w:t>
      </w:r>
      <w:r w:rsidRPr="00FD0D63">
        <w:rPr>
          <w:rFonts w:cs="Arial"/>
          <w:i/>
          <w:color w:val="808080" w:themeColor="background1" w:themeShade="80"/>
        </w:rPr>
        <w:t xml:space="preserve"> on at least their SW interfaces to the outside world early in the process</w:t>
      </w:r>
      <w:r>
        <w:rPr>
          <w:rFonts w:cs="Arial"/>
          <w:i/>
          <w:color w:val="808080" w:themeColor="background1" w:themeShade="80"/>
        </w:rPr>
        <w:t>.</w:t>
      </w:r>
    </w:p>
    <w:p w:rsidR="00072314" w:rsidRPr="00FD0D63" w:rsidRDefault="00072314" w:rsidP="00072314"/>
    <w:p w:rsidR="00072314" w:rsidRDefault="00072314" w:rsidP="00072314">
      <w:pPr>
        <w:pStyle w:val="Heading4"/>
        <w:keepNext w:val="0"/>
        <w:tabs>
          <w:tab w:val="clear" w:pos="900"/>
          <w:tab w:val="left" w:pos="709"/>
        </w:tabs>
        <w:spacing w:before="240"/>
      </w:pPr>
      <w:bookmarkStart w:id="127" w:name="_Toc35000589"/>
      <w:r>
        <w:t>Description</w:t>
      </w:r>
      <w:bookmarkEnd w:id="127"/>
    </w:p>
    <w:p w:rsidR="00072314" w:rsidRPr="00347A88" w:rsidRDefault="00072314" w:rsidP="0007231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Software Component Architecture. Also give some graphical representation of the Software Component Architecture. </w:t>
      </w:r>
      <w:r w:rsidRPr="00347A88">
        <w:rPr>
          <w:rStyle w:val="SubtleEmphasis"/>
        </w:rPr>
        <w:t xml:space="preserve">SysML </w:t>
      </w:r>
      <w:r>
        <w:rPr>
          <w:rStyle w:val="SubtleEmphasis"/>
        </w:rPr>
        <w:t xml:space="preserve">Internal Block Diagrams </w:t>
      </w:r>
      <w:r w:rsidRPr="00347A88">
        <w:rPr>
          <w:rStyle w:val="SubtleEmphasis"/>
        </w:rPr>
        <w:t xml:space="preserve">or </w:t>
      </w:r>
      <w:hyperlink r:id="rId53" w:history="1">
        <w:r>
          <w:rPr>
            <w:rStyle w:val="SubtleEmphasis"/>
          </w:rPr>
          <w:t>AUTOSAR</w:t>
        </w:r>
      </w:hyperlink>
      <w:r>
        <w:rPr>
          <w:rStyle w:val="SubtleEmphasis"/>
        </w:rPr>
        <w:t xml:space="preserve"> Virtual Function Bus models</w:t>
      </w:r>
      <w:r w:rsidRPr="00347A88">
        <w:rPr>
          <w:rStyle w:val="SubtleEmphasis"/>
        </w:rPr>
        <w:t xml:space="preserve"> could be used to depict such a </w:t>
      </w:r>
      <w:r>
        <w:rPr>
          <w:rStyle w:val="SubtleEmphasis"/>
        </w:rPr>
        <w:t>Software Component</w:t>
      </w:r>
      <w:r w:rsidRPr="00347A88">
        <w:rPr>
          <w:rStyle w:val="SubtleEmphasis"/>
        </w:rPr>
        <w:t xml:space="preserve"> Architecture.</w:t>
      </w:r>
    </w:p>
    <w:p w:rsidR="00072314" w:rsidRPr="00347A88" w:rsidRDefault="00072314" w:rsidP="00072314">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54" w:history="1">
        <w:r w:rsidRPr="005D37D3">
          <w:rPr>
            <w:rStyle w:val="Hyperlink"/>
            <w:i/>
          </w:rPr>
          <w:t xml:space="preserve">SysML </w:t>
        </w:r>
        <w:r>
          <w:rPr>
            <w:rStyle w:val="Hyperlink"/>
            <w:i/>
          </w:rPr>
          <w:t>–</w:t>
        </w:r>
        <w:r w:rsidRPr="005D37D3">
          <w:rPr>
            <w:rStyle w:val="Hyperlink"/>
            <w:i/>
          </w:rPr>
          <w:t xml:space="preserve"> </w:t>
        </w:r>
        <w:r>
          <w:rPr>
            <w:rStyle w:val="Hyperlink"/>
            <w:i/>
          </w:rPr>
          <w:t>Internal Block Diagram</w:t>
        </w:r>
        <w:r w:rsidRPr="005D37D3">
          <w:rPr>
            <w:rStyle w:val="Hyperlink"/>
            <w:i/>
          </w:rPr>
          <w:t>s</w:t>
        </w:r>
      </w:hyperlink>
      <w:r>
        <w:rPr>
          <w:rStyle w:val="SubtleEmphasis"/>
        </w:rPr>
        <w:t xml:space="preserve"> and </w:t>
      </w:r>
      <w:hyperlink r:id="rId55" w:history="1">
        <w:r w:rsidRPr="00A26FF2">
          <w:rPr>
            <w:rStyle w:val="Hyperlink"/>
            <w:i/>
          </w:rPr>
          <w:t>AUTOSAR</w:t>
        </w:r>
      </w:hyperlink>
    </w:p>
    <w:p w:rsidR="00072314" w:rsidRDefault="00072314" w:rsidP="00072314"/>
    <w:p w:rsidR="00072314" w:rsidRPr="009530F7" w:rsidRDefault="00072314" w:rsidP="00072314"/>
    <w:p w:rsidR="00072314" w:rsidRDefault="00072314" w:rsidP="00072314">
      <w:pPr>
        <w:pStyle w:val="Heading2"/>
        <w:spacing w:before="240"/>
        <w:rPr>
          <w:lang w:val="en-GB"/>
        </w:rPr>
      </w:pPr>
      <w:bookmarkStart w:id="128" w:name="_Toc35000590"/>
      <w:r w:rsidRPr="00B73381">
        <w:rPr>
          <w:lang w:val="en-GB"/>
        </w:rPr>
        <w:t>Function Deployment</w:t>
      </w:r>
      <w:bookmarkEnd w:id="128"/>
    </w:p>
    <w:p w:rsidR="00072314" w:rsidRPr="0046578B" w:rsidRDefault="00072314" w:rsidP="00072314">
      <w:pPr>
        <w:shd w:val="clear" w:color="auto" w:fill="D6E3BC" w:themeFill="accent3" w:themeFillTint="66"/>
        <w:rPr>
          <w:i/>
          <w:color w:val="808080" w:themeColor="background1" w:themeShade="80"/>
        </w:rPr>
      </w:pPr>
      <w:r w:rsidRPr="00057AD3">
        <w:rPr>
          <w:b/>
          <w:i/>
          <w:color w:val="808080" w:themeColor="background1" w:themeShade="80"/>
          <w:lang w:val="en-GB"/>
        </w:rPr>
        <w:t>#Hint:</w:t>
      </w:r>
      <w:r>
        <w:rPr>
          <w:i/>
          <w:color w:val="808080" w:themeColor="background1" w:themeShade="80"/>
          <w:lang w:val="en-GB"/>
        </w:rPr>
        <w:t xml:space="preserve"> This section lists and details the deployment variants of the feature.</w:t>
      </w:r>
    </w:p>
    <w:p w:rsidR="00072314" w:rsidRPr="00563007" w:rsidRDefault="00072314" w:rsidP="00072314"/>
    <w:p w:rsidR="00072314" w:rsidRDefault="00072314" w:rsidP="00072314">
      <w:pPr>
        <w:pStyle w:val="Heading3"/>
        <w:keepNext w:val="0"/>
        <w:tabs>
          <w:tab w:val="clear" w:pos="900"/>
          <w:tab w:val="left" w:pos="709"/>
          <w:tab w:val="left" w:pos="851"/>
        </w:tabs>
        <w:spacing w:before="240"/>
      </w:pPr>
      <w:bookmarkStart w:id="129" w:name="_Toc35000591"/>
      <w:bookmarkStart w:id="130" w:name="_Ref13129659"/>
      <w:r w:rsidRPr="00B73381">
        <w:t>Deployment Variants</w:t>
      </w:r>
      <w:bookmarkEnd w:id="129"/>
      <w:bookmarkEnd w:id="130"/>
    </w:p>
    <w:p w:rsidR="00072314" w:rsidRPr="002801D2" w:rsidRDefault="00072314" w:rsidP="00072314">
      <w:pPr>
        <w:shd w:val="clear" w:color="auto" w:fill="D6E3BC" w:themeFill="accent3" w:themeFillTint="66"/>
        <w:rPr>
          <w:rStyle w:val="SubtleEmphasis"/>
        </w:rPr>
      </w:pPr>
      <w:r>
        <w:rPr>
          <w:rStyle w:val="SubtleEmphasis"/>
          <w:b/>
        </w:rPr>
        <w:t xml:space="preserve">#Classification: </w:t>
      </w:r>
      <w:r>
        <w:rPr>
          <w:rStyle w:val="SubtleEmphasis"/>
        </w:rPr>
        <w:t>Mandatory – State “No Variants defined”, if not used.</w:t>
      </w:r>
    </w:p>
    <w:p w:rsidR="00072314" w:rsidRDefault="00072314" w:rsidP="00072314">
      <w:pPr>
        <w:shd w:val="clear" w:color="auto" w:fill="D6E3BC" w:themeFill="accent3" w:themeFillTint="66"/>
        <w:rPr>
          <w:rStyle w:val="SubtleEmphasis"/>
        </w:rPr>
      </w:pPr>
      <w:r w:rsidRPr="00057AD3">
        <w:rPr>
          <w:rStyle w:val="SubtleEmphasis"/>
          <w:b/>
        </w:rPr>
        <w:t>#Hint:</w:t>
      </w:r>
      <w:r w:rsidRPr="002801D2">
        <w:rPr>
          <w:rStyle w:val="SubtleEmphasis"/>
        </w:rPr>
        <w:t xml:space="preserve"> </w:t>
      </w:r>
      <w:r>
        <w:rPr>
          <w:rStyle w:val="SubtleEmphasis"/>
        </w:rPr>
        <w:t xml:space="preserve">If there is more than 1 variant of deployment, the different variant should be listed and described below. Deployment variants are very much driven by E/E architecture variants (refer to section </w:t>
      </w:r>
      <w:r w:rsidRPr="00A778D1">
        <w:rPr>
          <w:rStyle w:val="SubtleEmphasis"/>
          <w:i w:val="0"/>
          <w:color w:val="0000FF"/>
        </w:rPr>
        <w:fldChar w:fldCharType="begin"/>
      </w:r>
      <w:r w:rsidRPr="00A778D1">
        <w:rPr>
          <w:rStyle w:val="SubtleEmphasis"/>
          <w:color w:val="0000FF"/>
        </w:rPr>
        <w:instrText xml:space="preserve"> REF _Ref532302280 \h </w:instrText>
      </w:r>
      <w:r>
        <w:rPr>
          <w:rStyle w:val="SubtleEmphasis"/>
          <w:color w:val="0000FF"/>
        </w:rPr>
        <w:instrText xml:space="preserve"> \* MERGEFORMAT </w:instrText>
      </w:r>
      <w:r w:rsidRPr="00A778D1">
        <w:rPr>
          <w:rStyle w:val="SubtleEmphasis"/>
          <w:i w:val="0"/>
          <w:color w:val="0000FF"/>
        </w:rPr>
      </w:r>
      <w:r w:rsidRPr="00A778D1">
        <w:rPr>
          <w:rStyle w:val="SubtleEmphasis"/>
          <w:i w:val="0"/>
          <w:color w:val="0000FF"/>
        </w:rPr>
        <w:fldChar w:fldCharType="separate"/>
      </w:r>
      <w:r w:rsidRPr="00334BB8">
        <w:rPr>
          <w:i/>
          <w:color w:val="0000FF"/>
        </w:rPr>
        <w:t>E/E Architecture Variants</w:t>
      </w:r>
      <w:r w:rsidRPr="00A778D1">
        <w:rPr>
          <w:rStyle w:val="SubtleEmphasis"/>
          <w:i w:val="0"/>
          <w:color w:val="0000FF"/>
        </w:rPr>
        <w:fldChar w:fldCharType="end"/>
      </w:r>
      <w:r>
        <w:rPr>
          <w:rStyle w:val="SubtleEmphasis"/>
        </w:rPr>
        <w:t xml:space="preserve">). Nevertheless, Feature/Function variant options might also drive additional deployment variants. </w:t>
      </w:r>
    </w:p>
    <w:p w:rsidR="00072314" w:rsidRPr="000F2E8F" w:rsidRDefault="00072314" w:rsidP="00072314">
      <w:pPr>
        <w:shd w:val="clear" w:color="auto" w:fill="D6E3BC" w:themeFill="accent3" w:themeFillTint="66"/>
        <w:rPr>
          <w:i/>
          <w:iCs/>
          <w:color w:val="808080" w:themeColor="text1" w:themeTint="7F"/>
        </w:rPr>
      </w:pPr>
      <w:r>
        <w:rPr>
          <w:rStyle w:val="SubtleEmphasis"/>
          <w:b/>
        </w:rPr>
        <w:t xml:space="preserve">#For </w:t>
      </w:r>
      <w:r w:rsidRPr="004F06CE">
        <w:rPr>
          <w:rStyle w:val="SubtleEmphasis"/>
          <w:b/>
        </w:rPr>
        <w:t>Functional Safety:</w:t>
      </w:r>
      <w:r>
        <w:rPr>
          <w:rStyle w:val="SubtleEmphasis"/>
        </w:rPr>
        <w:t xml:space="preserve"> Specify each deployment variant in a separate FIS.</w:t>
      </w:r>
    </w:p>
    <w:p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rsidTr="001D18E6">
        <w:trPr>
          <w:trHeight w:val="495"/>
        </w:trPr>
        <w:tc>
          <w:tcPr>
            <w:tcW w:w="2381" w:type="dxa"/>
            <w:shd w:val="clear" w:color="auto" w:fill="D9D9D9" w:themeFill="background1" w:themeFillShade="D9"/>
          </w:tcPr>
          <w:p w:rsidR="00072314" w:rsidRPr="00AD1AC6" w:rsidRDefault="00072314" w:rsidP="001D18E6">
            <w:pPr>
              <w:jc w:val="center"/>
              <w:rPr>
                <w:b/>
                <w:lang w:val="en-GB"/>
              </w:rPr>
            </w:pPr>
            <w:r w:rsidRPr="00AD1AC6">
              <w:rPr>
                <w:b/>
                <w:lang w:val="en-GB"/>
              </w:rPr>
              <w:lastRenderedPageBreak/>
              <w:t>Deployment Variant Name</w:t>
            </w:r>
          </w:p>
        </w:tc>
        <w:tc>
          <w:tcPr>
            <w:tcW w:w="5529" w:type="dxa"/>
            <w:shd w:val="clear" w:color="auto" w:fill="D9D9D9" w:themeFill="background1" w:themeFillShade="D9"/>
          </w:tcPr>
          <w:p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rsidTr="001D18E6">
        <w:trPr>
          <w:trHeight w:val="198"/>
        </w:trPr>
        <w:tc>
          <w:tcPr>
            <w:tcW w:w="2381" w:type="dxa"/>
          </w:tcPr>
          <w:p w:rsidR="00072314" w:rsidRPr="00AF1583" w:rsidRDefault="00F74675" w:rsidP="001D18E6">
            <w:pPr>
              <w:rPr>
                <w:rFonts w:cs="Arial"/>
              </w:rPr>
            </w:pPr>
            <w:r>
              <w:rPr>
                <w:rFonts w:cs="Arial"/>
              </w:rPr>
              <w:t>CAN</w:t>
            </w:r>
          </w:p>
        </w:tc>
        <w:tc>
          <w:tcPr>
            <w:tcW w:w="5529" w:type="dxa"/>
          </w:tcPr>
          <w:p w:rsidR="00072314" w:rsidRPr="00AF1583" w:rsidRDefault="00F74675" w:rsidP="001D18E6">
            <w:pPr>
              <w:overflowPunct/>
              <w:autoSpaceDE/>
              <w:autoSpaceDN/>
              <w:adjustRightInd/>
              <w:textAlignment w:val="center"/>
              <w:rPr>
                <w:rFonts w:cs="Arial"/>
              </w:rPr>
            </w:pPr>
            <w:r>
              <w:rPr>
                <w:lang w:val="en-GB"/>
              </w:rPr>
              <w:t>Normal CAN messages between ECU’s</w:t>
            </w:r>
          </w:p>
        </w:tc>
        <w:tc>
          <w:tcPr>
            <w:tcW w:w="2296" w:type="dxa"/>
          </w:tcPr>
          <w:p w:rsidR="00072314" w:rsidRPr="009E3B7C" w:rsidRDefault="00072314" w:rsidP="001D18E6">
            <w:pPr>
              <w:overflowPunct/>
              <w:autoSpaceDE/>
              <w:autoSpaceDN/>
              <w:adjustRightInd/>
              <w:textAlignment w:val="center"/>
              <w:rPr>
                <w:rFonts w:cs="Arial"/>
              </w:rPr>
            </w:pPr>
          </w:p>
        </w:tc>
      </w:tr>
      <w:tr w:rsidR="00072314" w:rsidRPr="009E3B7C" w:rsidTr="001D18E6">
        <w:trPr>
          <w:trHeight w:val="64"/>
        </w:trPr>
        <w:tc>
          <w:tcPr>
            <w:tcW w:w="2381" w:type="dxa"/>
          </w:tcPr>
          <w:p w:rsidR="00072314" w:rsidRPr="00AF1583" w:rsidRDefault="00F74675" w:rsidP="001D18E6">
            <w:pPr>
              <w:rPr>
                <w:rFonts w:cs="Arial"/>
              </w:rPr>
            </w:pPr>
            <w:r>
              <w:rPr>
                <w:rFonts w:cs="Arial"/>
              </w:rPr>
              <w:t>CAN Transport Protocol</w:t>
            </w:r>
          </w:p>
        </w:tc>
        <w:tc>
          <w:tcPr>
            <w:tcW w:w="5529" w:type="dxa"/>
          </w:tcPr>
          <w:p w:rsidR="00072314" w:rsidRPr="00AF1583" w:rsidRDefault="00F74675" w:rsidP="001D18E6">
            <w:pPr>
              <w:overflowPunct/>
              <w:autoSpaceDE/>
              <w:autoSpaceDN/>
              <w:adjustRightInd/>
              <w:textAlignment w:val="center"/>
              <w:rPr>
                <w:rFonts w:cs="Arial"/>
              </w:rPr>
            </w:pPr>
            <w:r>
              <w:rPr>
                <w:rFonts w:cs="Arial"/>
              </w:rPr>
              <w:t>Dedicated TP Channel between ECU’s</w:t>
            </w:r>
          </w:p>
        </w:tc>
        <w:tc>
          <w:tcPr>
            <w:tcW w:w="2296" w:type="dxa"/>
          </w:tcPr>
          <w:p w:rsidR="00072314" w:rsidRPr="009E3B7C" w:rsidRDefault="00072314" w:rsidP="001D18E6">
            <w:pPr>
              <w:overflowPunct/>
              <w:autoSpaceDE/>
              <w:autoSpaceDN/>
              <w:adjustRightInd/>
              <w:textAlignment w:val="center"/>
              <w:rPr>
                <w:rFonts w:cs="Arial"/>
              </w:rPr>
            </w:pPr>
          </w:p>
        </w:tc>
      </w:tr>
      <w:tr w:rsidR="00072314" w:rsidRPr="009E3B7C" w:rsidTr="001D18E6">
        <w:trPr>
          <w:trHeight w:val="64"/>
        </w:trPr>
        <w:tc>
          <w:tcPr>
            <w:tcW w:w="2381" w:type="dxa"/>
          </w:tcPr>
          <w:p w:rsidR="00072314" w:rsidRPr="00AF1583" w:rsidRDefault="00F74675" w:rsidP="001D18E6">
            <w:pPr>
              <w:rPr>
                <w:rFonts w:cs="Arial"/>
              </w:rPr>
            </w:pPr>
            <w:r>
              <w:rPr>
                <w:rFonts w:cs="Arial"/>
              </w:rPr>
              <w:t>Ethernet</w:t>
            </w:r>
          </w:p>
        </w:tc>
        <w:tc>
          <w:tcPr>
            <w:tcW w:w="5529" w:type="dxa"/>
          </w:tcPr>
          <w:p w:rsidR="00072314" w:rsidRPr="00AF1583" w:rsidRDefault="00F74675" w:rsidP="001D18E6">
            <w:pPr>
              <w:overflowPunct/>
              <w:autoSpaceDE/>
              <w:autoSpaceDN/>
              <w:adjustRightInd/>
              <w:textAlignment w:val="center"/>
              <w:rPr>
                <w:rFonts w:cs="Arial"/>
              </w:rPr>
            </w:pPr>
            <w:r>
              <w:rPr>
                <w:rFonts w:cs="Arial"/>
              </w:rPr>
              <w:t>Ethernet Communication between supporting ECU’s</w:t>
            </w:r>
          </w:p>
        </w:tc>
        <w:tc>
          <w:tcPr>
            <w:tcW w:w="2296" w:type="dxa"/>
          </w:tcPr>
          <w:p w:rsidR="00072314" w:rsidRPr="009E3B7C" w:rsidRDefault="00072314" w:rsidP="001D18E6">
            <w:pPr>
              <w:overflowPunct/>
              <w:autoSpaceDE/>
              <w:autoSpaceDN/>
              <w:adjustRightInd/>
              <w:textAlignment w:val="center"/>
              <w:rPr>
                <w:rFonts w:cs="Arial"/>
              </w:rPr>
            </w:pPr>
          </w:p>
        </w:tc>
      </w:tr>
      <w:tr w:rsidR="00072314" w:rsidRPr="009E3B7C" w:rsidTr="001D18E6">
        <w:trPr>
          <w:trHeight w:val="64"/>
        </w:trPr>
        <w:tc>
          <w:tcPr>
            <w:tcW w:w="2381" w:type="dxa"/>
          </w:tcPr>
          <w:p w:rsidR="00072314" w:rsidRPr="005A69C9" w:rsidRDefault="00072314" w:rsidP="001D18E6">
            <w:pPr>
              <w:rPr>
                <w:rFonts w:cs="Arial"/>
              </w:rPr>
            </w:pPr>
          </w:p>
        </w:tc>
        <w:tc>
          <w:tcPr>
            <w:tcW w:w="5529" w:type="dxa"/>
          </w:tcPr>
          <w:p w:rsidR="00072314" w:rsidRPr="009E3B7C" w:rsidRDefault="00072314" w:rsidP="001D18E6">
            <w:pPr>
              <w:overflowPunct/>
              <w:autoSpaceDE/>
              <w:autoSpaceDN/>
              <w:adjustRightInd/>
              <w:textAlignment w:val="center"/>
              <w:rPr>
                <w:rFonts w:cs="Arial"/>
              </w:rPr>
            </w:pPr>
          </w:p>
        </w:tc>
        <w:tc>
          <w:tcPr>
            <w:tcW w:w="2296" w:type="dxa"/>
          </w:tcPr>
          <w:p w:rsidR="00072314" w:rsidRPr="009E3B7C" w:rsidRDefault="00072314" w:rsidP="001D18E6">
            <w:pPr>
              <w:overflowPunct/>
              <w:autoSpaceDE/>
              <w:autoSpaceDN/>
              <w:adjustRightInd/>
              <w:textAlignment w:val="center"/>
              <w:rPr>
                <w:rFonts w:cs="Arial"/>
              </w:rPr>
            </w:pPr>
          </w:p>
        </w:tc>
      </w:tr>
    </w:tbl>
    <w:p w:rsidR="00072314" w:rsidRPr="00DF060F" w:rsidRDefault="00072314" w:rsidP="00072314"/>
    <w:p w:rsidR="00072314" w:rsidRDefault="00072314" w:rsidP="00072314">
      <w:pPr>
        <w:pStyle w:val="Heading4"/>
        <w:keepNext w:val="0"/>
        <w:tabs>
          <w:tab w:val="clear" w:pos="900"/>
          <w:tab w:val="left" w:pos="709"/>
        </w:tabs>
        <w:spacing w:before="240"/>
        <w:rPr>
          <w:lang w:val="en-GB"/>
        </w:rPr>
      </w:pPr>
      <w:bookmarkStart w:id="131"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131"/>
    </w:p>
    <w:p w:rsidR="00072314" w:rsidRPr="0008696C" w:rsidRDefault="00072314" w:rsidP="00072314">
      <w:pPr>
        <w:shd w:val="clear" w:color="auto" w:fill="D6E3BC" w:themeFill="accent3" w:themeFillTint="66"/>
        <w:rPr>
          <w:i/>
          <w:color w:val="808080" w:themeColor="background1" w:themeShade="80"/>
          <w:lang w:val="en-GB"/>
        </w:rPr>
      </w:pPr>
      <w:r w:rsidRPr="00057AD3">
        <w:rPr>
          <w:b/>
          <w:i/>
          <w:color w:val="808080" w:themeColor="background1" w:themeShade="80"/>
          <w:lang w:val="en-GB"/>
        </w:rPr>
        <w:t>#Classification:</w:t>
      </w:r>
      <w:r>
        <w:rPr>
          <w:i/>
          <w:color w:val="808080" w:themeColor="background1" w:themeShade="80"/>
          <w:lang w:val="en-GB"/>
        </w:rPr>
        <w:t xml:space="preserve"> Optional</w:t>
      </w:r>
    </w:p>
    <w:p w:rsidR="00072314" w:rsidRPr="0046578B" w:rsidRDefault="00072314" w:rsidP="00072314">
      <w:pPr>
        <w:shd w:val="clear" w:color="auto" w:fill="D6E3BC" w:themeFill="accent3" w:themeFillTint="66"/>
        <w:rPr>
          <w:i/>
          <w:color w:val="808080" w:themeColor="background1" w:themeShade="80"/>
        </w:rPr>
      </w:pPr>
      <w:r w:rsidRPr="0008696C">
        <w:rPr>
          <w:b/>
          <w:i/>
          <w:color w:val="808080" w:themeColor="background1" w:themeShade="80"/>
          <w:lang w:val="en-GB"/>
        </w:rPr>
        <w:t>#Hint:</w:t>
      </w:r>
      <w:r w:rsidRPr="0008696C">
        <w:rPr>
          <w:i/>
          <w:color w:val="808080" w:themeColor="background1" w:themeShade="80"/>
          <w:lang w:val="en-GB"/>
        </w:rPr>
        <w:t xml:space="preserve"> </w:t>
      </w:r>
      <w:r>
        <w:rPr>
          <w:i/>
          <w:color w:val="808080" w:themeColor="background1" w:themeShade="80"/>
          <w:lang w:val="en-GB"/>
        </w:rPr>
        <w:t xml:space="preserve">Add a deployment diagram (e.g. a </w:t>
      </w:r>
      <w:r w:rsidRPr="00655CE7">
        <w:rPr>
          <w:i/>
          <w:color w:val="808080" w:themeColor="background1" w:themeShade="80"/>
          <w:lang w:val="en-GB"/>
        </w:rPr>
        <w:t>SysML Activity Diagram</w:t>
      </w:r>
      <w:r>
        <w:rPr>
          <w:i/>
          <w:color w:val="808080" w:themeColor="background1" w:themeShade="80"/>
          <w:lang w:val="en-GB"/>
        </w:rPr>
        <w:t xml:space="preserve"> where the actions represent the Technology Functions and the swimlanes represent the components) and some explanatory text about the variant to this section. The naming of the Technology Functions should make clear, what Logical Function it had been derived from (e.g. VehicleSpeedCalculation(Wheelbased)_ABS)</w:t>
      </w:r>
    </w:p>
    <w:p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rsidR="00072314" w:rsidRPr="00480050" w:rsidRDefault="00072314" w:rsidP="00072314">
      <w:pPr>
        <w:rPr>
          <w:lang w:val="en-GB"/>
        </w:rPr>
      </w:pPr>
    </w:p>
    <w:p w:rsidR="00A953E6" w:rsidRDefault="00A953E6" w:rsidP="00A953E6">
      <w:pPr>
        <w:keepNext/>
      </w:pPr>
      <w:r>
        <w:object w:dxaOrig="16096" w:dyaOrig="8626" w14:anchorId="35E5A9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277.5pt" o:ole="">
            <v:imagedata r:id="rId56" o:title=""/>
          </v:shape>
          <o:OLEObject Type="Embed" ProgID="Visio.Drawing.15" ShapeID="_x0000_i1025" DrawAspect="Content" ObjectID="_1676890543" r:id="rId57"/>
        </w:object>
      </w:r>
    </w:p>
    <w:p w:rsidR="00A953E6" w:rsidRDefault="00A953E6" w:rsidP="00A953E6">
      <w:pPr>
        <w:pStyle w:val="Caption"/>
      </w:pPr>
      <w:bookmarkStart w:id="132" w:name="_Toc35000666"/>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t xml:space="preserve">: </w:t>
      </w:r>
      <w:r>
        <w:rPr>
          <w:rFonts w:cs="Arial"/>
        </w:rPr>
        <w:t>Sample Deployment Diagram</w:t>
      </w:r>
      <w:bookmarkEnd w:id="132"/>
    </w:p>
    <w:p w:rsidR="00A953E6" w:rsidRPr="001B6155" w:rsidRDefault="00A953E6" w:rsidP="00A953E6">
      <w:pPr>
        <w:rPr>
          <w:color w:val="C0504D" w:themeColor="accent2"/>
        </w:rPr>
      </w:pPr>
    </w:p>
    <w:p w:rsidR="00A953E6" w:rsidRPr="00655CE7" w:rsidRDefault="00A953E6" w:rsidP="00072314"/>
    <w:p w:rsidR="00072314" w:rsidRPr="00043A8C" w:rsidRDefault="00072314" w:rsidP="00072314">
      <w:pPr>
        <w:rPr>
          <w:lang w:val="en-GB"/>
        </w:rPr>
      </w:pPr>
    </w:p>
    <w:p w:rsidR="00072314" w:rsidRPr="009E3B7C" w:rsidRDefault="00072314" w:rsidP="00072314">
      <w:pPr>
        <w:rPr>
          <w:rFonts w:cs="Arial"/>
          <w:lang w:val="en-GB"/>
        </w:rPr>
      </w:pPr>
    </w:p>
    <w:p w:rsidR="00072314" w:rsidRDefault="00072314" w:rsidP="00072314">
      <w:pPr>
        <w:pStyle w:val="Heading3"/>
        <w:keepNext w:val="0"/>
        <w:tabs>
          <w:tab w:val="clear" w:pos="900"/>
          <w:tab w:val="left" w:pos="709"/>
          <w:tab w:val="left" w:pos="851"/>
        </w:tabs>
        <w:spacing w:before="240"/>
      </w:pPr>
      <w:bookmarkStart w:id="133" w:name="_Toc35000593"/>
      <w:r>
        <w:t>Function Allocation</w:t>
      </w:r>
      <w:bookmarkEnd w:id="133"/>
    </w:p>
    <w:p w:rsidR="00072314" w:rsidRDefault="00072314" w:rsidP="00072314">
      <w:pPr>
        <w:shd w:val="clear" w:color="auto" w:fill="D6E3BC" w:themeFill="accent3" w:themeFillTint="66"/>
        <w:rPr>
          <w:i/>
          <w:color w:val="808080" w:themeColor="background1" w:themeShade="80"/>
          <w:lang w:val="en-GB"/>
        </w:rPr>
      </w:pPr>
      <w:r w:rsidRPr="00057AD3">
        <w:rPr>
          <w:b/>
          <w:i/>
          <w:color w:val="808080" w:themeColor="background1" w:themeShade="80"/>
          <w:lang w:val="en-GB"/>
        </w:rPr>
        <w:t>#Hint:</w:t>
      </w:r>
      <w:r>
        <w:rPr>
          <w:i/>
          <w:color w:val="808080" w:themeColor="background1" w:themeShade="80"/>
          <w:lang w:val="en-GB"/>
        </w:rPr>
        <w:t xml:space="preserve"> The “</w:t>
      </w:r>
      <w:r>
        <w:rPr>
          <w:i/>
          <w:color w:val="808080" w:themeColor="background1" w:themeShade="80"/>
          <w:lang w:val="en-GB"/>
        </w:rPr>
        <w:fldChar w:fldCharType="begin"/>
      </w:r>
      <w:r>
        <w:rPr>
          <w:i/>
          <w:color w:val="808080" w:themeColor="background1" w:themeShade="80"/>
          <w:lang w:val="en-GB"/>
        </w:rPr>
        <w:instrText xml:space="preserve"> REF _Ref10186287 \h  \* MERGEFORMAT </w:instrText>
      </w:r>
      <w:r>
        <w:rPr>
          <w:i/>
          <w:color w:val="808080" w:themeColor="background1" w:themeShade="80"/>
          <w:lang w:val="en-GB"/>
        </w:rPr>
      </w:r>
      <w:r>
        <w:rPr>
          <w:i/>
          <w:color w:val="808080" w:themeColor="background1" w:themeShade="80"/>
          <w:lang w:val="en-GB"/>
        </w:rPr>
        <w:fldChar w:fldCharType="separate"/>
      </w:r>
      <w:r w:rsidRPr="00334BB8">
        <w:rPr>
          <w:i/>
          <w:color w:val="808080" w:themeColor="background1" w:themeShade="80"/>
          <w:lang w:val="en-GB"/>
        </w:rPr>
        <w:t>Function Allocation Table</w:t>
      </w:r>
      <w:r>
        <w:rPr>
          <w:i/>
          <w:color w:val="808080" w:themeColor="background1" w:themeShade="80"/>
          <w:lang w:val="en-GB"/>
        </w:rPr>
        <w:fldChar w:fldCharType="end"/>
      </w:r>
      <w:r>
        <w:rPr>
          <w:i/>
          <w:color w:val="808080" w:themeColor="background1" w:themeShade="80"/>
          <w:lang w:val="en-GB"/>
        </w:rPr>
        <w:t>” shows the mapping of the Logical Functions and the corresponding Technology Functions of a feature to components of the physical architecture as also shown in the deployment diagrams. Typically, there is a 1:1 relationship between (Atomic) Logical and Technology Functions. For details refer to the</w:t>
      </w:r>
      <w:r w:rsidRPr="004F3706">
        <w:rPr>
          <w:lang w:val="en-GB"/>
        </w:rPr>
        <w:t xml:space="preserve"> </w:t>
      </w:r>
      <w:r w:rsidRPr="004F3706">
        <w:rPr>
          <w:i/>
          <w:color w:val="808080" w:themeColor="background1" w:themeShade="80"/>
          <w:lang w:val="en-GB"/>
        </w:rPr>
        <w:t>RE Wiki page</w:t>
      </w:r>
      <w:r>
        <w:rPr>
          <w:i/>
          <w:color w:val="808080" w:themeColor="background1" w:themeShade="80"/>
          <w:lang w:val="en-GB"/>
        </w:rPr>
        <w:t xml:space="preserve">s </w:t>
      </w:r>
      <w:hyperlink r:id="rId58" w:history="1">
        <w:r w:rsidRPr="00EB1AA6">
          <w:rPr>
            <w:rStyle w:val="Hyperlink"/>
            <w:i/>
            <w:lang w:val="en-GB"/>
          </w:rPr>
          <w:t>“Deriving Implemented Functions from Logical Functions”</w:t>
        </w:r>
      </w:hyperlink>
      <w:r>
        <w:rPr>
          <w:i/>
          <w:color w:val="808080" w:themeColor="background1" w:themeShade="80"/>
          <w:lang w:val="en-GB"/>
        </w:rPr>
        <w:t xml:space="preserve"> and “</w:t>
      </w:r>
      <w:hyperlink r:id="rId59" w:history="1">
        <w:r w:rsidRPr="00DF6A3F">
          <w:rPr>
            <w:rStyle w:val="Hyperlink"/>
            <w:i/>
            <w:lang w:val="en-GB"/>
          </w:rPr>
          <w:t>Cascad</w:t>
        </w:r>
        <w:r>
          <w:rPr>
            <w:rStyle w:val="Hyperlink"/>
            <w:i/>
            <w:lang w:val="en-GB"/>
          </w:rPr>
          <w:t>e Requirements</w:t>
        </w:r>
      </w:hyperlink>
      <w:r>
        <w:rPr>
          <w:i/>
          <w:color w:val="808080" w:themeColor="background1" w:themeShade="80"/>
          <w:lang w:val="en-GB"/>
        </w:rPr>
        <w:t xml:space="preserve">” When applying MBSE methods please refer to </w:t>
      </w:r>
      <w:r>
        <w:rPr>
          <w:rStyle w:val="Hyperlink"/>
          <w:i/>
          <w:lang w:val="en-GB"/>
        </w:rPr>
        <w:t>Guideline for Alignment of SW QoS with Ford Starting Model (SysML)</w:t>
      </w:r>
      <w:r>
        <w:rPr>
          <w:i/>
          <w:color w:val="808080" w:themeColor="background1" w:themeShade="80"/>
          <w:lang w:val="en-GB"/>
        </w:rPr>
        <w:t xml:space="preserve"> for how Logical and Technology Functions in the Ford Starting Model align to Atomic Logical Functions and Technology Functions in RE.</w:t>
      </w:r>
    </w:p>
    <w:p w:rsidR="00072314" w:rsidRPr="00EB1AA6" w:rsidRDefault="00072314" w:rsidP="00072314">
      <w:pPr>
        <w:shd w:val="clear" w:color="auto" w:fill="D6E3BC" w:themeFill="accent3" w:themeFillTint="66"/>
        <w:rPr>
          <w:i/>
          <w:color w:val="808080" w:themeColor="background1" w:themeShade="80"/>
          <w:lang w:val="en-GB"/>
        </w:rPr>
      </w:pPr>
    </w:p>
    <w:p w:rsidR="00072314" w:rsidRPr="00542698" w:rsidRDefault="00072314" w:rsidP="00072314">
      <w:pPr>
        <w:shd w:val="clear" w:color="auto" w:fill="D6E3BC" w:themeFill="accent3" w:themeFillTint="66"/>
        <w:rPr>
          <w:i/>
          <w:color w:val="808080" w:themeColor="background1" w:themeShade="80"/>
          <w:lang w:val="en-GB"/>
        </w:rPr>
      </w:pPr>
      <w:r>
        <w:rPr>
          <w:i/>
          <w:color w:val="808080" w:themeColor="background1" w:themeShade="80"/>
          <w:lang w:val="en-GB"/>
        </w:rPr>
        <w:t>For Functional Safety critical features the second table (“</w:t>
      </w:r>
      <w:r>
        <w:rPr>
          <w:i/>
          <w:color w:val="808080" w:themeColor="background1" w:themeShade="80"/>
          <w:lang w:val="en-GB"/>
        </w:rPr>
        <w:fldChar w:fldCharType="begin"/>
      </w:r>
      <w:r>
        <w:rPr>
          <w:i/>
          <w:color w:val="808080" w:themeColor="background1" w:themeShade="80"/>
          <w:lang w:val="en-GB"/>
        </w:rPr>
        <w:instrText xml:space="preserve"> REF _Ref10186311 \h  \* MERGEFORMAT </w:instrText>
      </w:r>
      <w:r>
        <w:rPr>
          <w:i/>
          <w:color w:val="808080" w:themeColor="background1" w:themeShade="80"/>
          <w:lang w:val="en-GB"/>
        </w:rPr>
      </w:r>
      <w:r>
        <w:rPr>
          <w:i/>
          <w:color w:val="808080" w:themeColor="background1" w:themeShade="80"/>
          <w:lang w:val="en-GB"/>
        </w:rPr>
        <w:fldChar w:fldCharType="separate"/>
      </w:r>
      <w:r w:rsidRPr="00334BB8">
        <w:rPr>
          <w:i/>
          <w:color w:val="808080" w:themeColor="background1" w:themeShade="80"/>
          <w:lang w:val="en-GB"/>
        </w:rPr>
        <w:t>Function Allocation Table (Functional Safety Extension)</w:t>
      </w:r>
      <w:r>
        <w:rPr>
          <w:i/>
          <w:color w:val="808080" w:themeColor="background1" w:themeShade="80"/>
          <w:lang w:val="en-GB"/>
        </w:rPr>
        <w:fldChar w:fldCharType="end"/>
      </w:r>
      <w:r>
        <w:rPr>
          <w:i/>
          <w:color w:val="808080" w:themeColor="background1" w:themeShade="80"/>
          <w:lang w:val="en-GB"/>
        </w:rPr>
        <w:t>”) has to be additionally filled in</w:t>
      </w:r>
    </w:p>
    <w:p w:rsidR="00072314" w:rsidRDefault="00072314" w:rsidP="00072314">
      <w:pPr>
        <w:pStyle w:val="ListParagraph"/>
        <w:numPr>
          <w:ilvl w:val="0"/>
          <w:numId w:val="38"/>
        </w:numPr>
        <w:shd w:val="clear" w:color="auto" w:fill="D6E3BC" w:themeFill="accent3" w:themeFillTint="66"/>
        <w:rPr>
          <w:rFonts w:ascii="Arial" w:hAnsi="Arial" w:cs="Arial"/>
          <w:i/>
          <w:color w:val="808080" w:themeColor="background1" w:themeShade="80"/>
          <w:lang w:val="en-GB"/>
        </w:rPr>
      </w:pPr>
      <w:r w:rsidRPr="008435E0">
        <w:rPr>
          <w:rFonts w:ascii="Arial" w:hAnsi="Arial" w:cs="Arial"/>
          <w:i/>
          <w:color w:val="808080" w:themeColor="background1" w:themeShade="80"/>
          <w:lang w:val="en-GB"/>
        </w:rPr>
        <w:t xml:space="preserve">to map Technical Safety Requirements (TSRs) to </w:t>
      </w:r>
      <w:r>
        <w:rPr>
          <w:rFonts w:ascii="Arial" w:hAnsi="Arial" w:cs="Arial"/>
          <w:i/>
          <w:color w:val="808080" w:themeColor="background1" w:themeShade="80"/>
          <w:lang w:val="en-GB"/>
        </w:rPr>
        <w:t>Technology</w:t>
      </w:r>
      <w:r w:rsidRPr="008435E0">
        <w:rPr>
          <w:rFonts w:ascii="Arial" w:hAnsi="Arial" w:cs="Arial"/>
          <w:i/>
          <w:color w:val="808080" w:themeColor="background1" w:themeShade="80"/>
          <w:lang w:val="en-GB"/>
        </w:rPr>
        <w:t xml:space="preserve"> Functions and </w:t>
      </w:r>
      <w:r>
        <w:rPr>
          <w:rFonts w:ascii="Arial" w:hAnsi="Arial" w:cs="Arial"/>
          <w:i/>
          <w:color w:val="808080" w:themeColor="background1" w:themeShade="80"/>
          <w:lang w:val="en-GB"/>
        </w:rPr>
        <w:t xml:space="preserve">hence </w:t>
      </w:r>
      <w:r w:rsidRPr="008435E0">
        <w:rPr>
          <w:rFonts w:ascii="Arial" w:hAnsi="Arial" w:cs="Arial"/>
          <w:i/>
          <w:color w:val="808080" w:themeColor="background1" w:themeShade="80"/>
          <w:lang w:val="en-GB"/>
        </w:rPr>
        <w:t>Components and</w:t>
      </w:r>
    </w:p>
    <w:p w:rsidR="00072314" w:rsidRDefault="00072314" w:rsidP="00072314">
      <w:pPr>
        <w:pStyle w:val="ListParagraph"/>
        <w:numPr>
          <w:ilvl w:val="0"/>
          <w:numId w:val="38"/>
        </w:numPr>
        <w:shd w:val="clear" w:color="auto" w:fill="D6E3BC" w:themeFill="accent3" w:themeFillTint="66"/>
        <w:rPr>
          <w:rFonts w:ascii="Arial" w:hAnsi="Arial" w:cs="Arial"/>
          <w:i/>
          <w:color w:val="808080" w:themeColor="background1" w:themeShade="80"/>
          <w:lang w:val="en-GB"/>
        </w:rPr>
      </w:pPr>
      <w:r w:rsidRPr="00542698">
        <w:rPr>
          <w:rFonts w:ascii="Arial" w:hAnsi="Arial" w:cs="Arial"/>
          <w:i/>
          <w:color w:val="808080" w:themeColor="background1" w:themeShade="80"/>
          <w:lang w:val="en-GB"/>
        </w:rPr>
        <w:t xml:space="preserve">to assign </w:t>
      </w:r>
      <w:r>
        <w:rPr>
          <w:rFonts w:ascii="Arial" w:hAnsi="Arial" w:cs="Arial"/>
          <w:i/>
          <w:color w:val="808080" w:themeColor="background1" w:themeShade="80"/>
          <w:lang w:val="en-GB"/>
        </w:rPr>
        <w:t xml:space="preserve">an </w:t>
      </w:r>
      <w:r w:rsidRPr="00542698">
        <w:rPr>
          <w:rFonts w:ascii="Arial" w:hAnsi="Arial" w:cs="Arial"/>
          <w:i/>
          <w:color w:val="808080" w:themeColor="background1" w:themeShade="80"/>
          <w:lang w:val="en-GB"/>
        </w:rPr>
        <w:t xml:space="preserve">ASIL level </w:t>
      </w:r>
      <w:r>
        <w:rPr>
          <w:rFonts w:ascii="Arial" w:hAnsi="Arial" w:cs="Arial"/>
          <w:i/>
          <w:color w:val="808080" w:themeColor="background1" w:themeShade="80"/>
          <w:lang w:val="en-GB"/>
        </w:rPr>
        <w:t xml:space="preserve">to </w:t>
      </w:r>
      <w:r w:rsidRPr="00542698">
        <w:rPr>
          <w:rFonts w:ascii="Arial" w:hAnsi="Arial" w:cs="Arial"/>
          <w:i/>
          <w:color w:val="808080" w:themeColor="background1" w:themeShade="80"/>
          <w:lang w:val="en-GB"/>
        </w:rPr>
        <w:t xml:space="preserve">Components </w:t>
      </w:r>
      <w:r>
        <w:rPr>
          <w:rFonts w:ascii="Arial" w:hAnsi="Arial" w:cs="Arial"/>
          <w:i/>
          <w:color w:val="808080" w:themeColor="background1" w:themeShade="80"/>
          <w:lang w:val="en-GB"/>
        </w:rPr>
        <w:t>and</w:t>
      </w:r>
      <w:r w:rsidRPr="008435E0">
        <w:rPr>
          <w:rFonts w:ascii="Arial" w:hAnsi="Arial" w:cs="Arial"/>
          <w:i/>
          <w:color w:val="808080" w:themeColor="background1" w:themeShade="80"/>
          <w:lang w:val="en-GB"/>
        </w:rPr>
        <w:t xml:space="preserve"> TSRs </w:t>
      </w:r>
    </w:p>
    <w:p w:rsidR="00072314" w:rsidRPr="00BC5BEE" w:rsidRDefault="00072314" w:rsidP="00072314">
      <w:pPr>
        <w:shd w:val="clear" w:color="auto" w:fill="D6E3BC" w:themeFill="accent3" w:themeFillTint="66"/>
        <w:rPr>
          <w:rFonts w:cs="Arial"/>
          <w:i/>
          <w:color w:val="808080" w:themeColor="background1" w:themeShade="80"/>
          <w:lang w:val="en-GB"/>
        </w:rPr>
      </w:pPr>
    </w:p>
    <w:p w:rsidR="00072314" w:rsidRDefault="00072314" w:rsidP="00072314">
      <w:pPr>
        <w:shd w:val="clear" w:color="auto" w:fill="D6E3BC" w:themeFill="accent3" w:themeFillTint="66"/>
        <w:rPr>
          <w:i/>
          <w:color w:val="808080" w:themeColor="background1" w:themeShade="80"/>
          <w:lang w:val="en-GB"/>
        </w:rPr>
      </w:pPr>
      <w:r w:rsidRPr="00922BF9">
        <w:rPr>
          <w:b/>
          <w:i/>
          <w:color w:val="808080" w:themeColor="background1" w:themeShade="80"/>
          <w:lang w:val="en-GB"/>
        </w:rPr>
        <w:t>#Link:</w:t>
      </w:r>
      <w:r>
        <w:rPr>
          <w:i/>
          <w:color w:val="808080" w:themeColor="background1" w:themeShade="80"/>
          <w:lang w:val="en-GB"/>
        </w:rPr>
        <w:t xml:space="preserve"> </w:t>
      </w:r>
      <w:r>
        <w:tab/>
      </w:r>
      <w:hyperlink r:id="rId60" w:history="1">
        <w:r w:rsidRPr="00EB1AA6">
          <w:rPr>
            <w:rStyle w:val="Hyperlink"/>
            <w:i/>
            <w:lang w:val="en-GB"/>
          </w:rPr>
          <w:t xml:space="preserve">RE Wiki </w:t>
        </w:r>
        <w:r>
          <w:rPr>
            <w:rStyle w:val="Hyperlink"/>
            <w:i/>
            <w:lang w:val="en-GB"/>
          </w:rPr>
          <w:t>-</w:t>
        </w:r>
        <w:r w:rsidRPr="00EB1AA6">
          <w:rPr>
            <w:rStyle w:val="Hyperlink"/>
            <w:i/>
            <w:lang w:val="en-GB"/>
          </w:rPr>
          <w:t xml:space="preserve"> Deriving Implemented Functions from Logical Functions</w:t>
        </w:r>
      </w:hyperlink>
      <w:r>
        <w:rPr>
          <w:i/>
          <w:color w:val="808080" w:themeColor="background1" w:themeShade="80"/>
          <w:lang w:val="en-GB"/>
        </w:rPr>
        <w:t xml:space="preserve"> </w:t>
      </w:r>
    </w:p>
    <w:p w:rsidR="00072314" w:rsidRPr="007E07F1" w:rsidRDefault="004F1B68" w:rsidP="00072314">
      <w:pPr>
        <w:shd w:val="clear" w:color="auto" w:fill="D6E3BC" w:themeFill="accent3" w:themeFillTint="66"/>
        <w:ind w:firstLine="720"/>
        <w:rPr>
          <w:i/>
          <w:color w:val="808080" w:themeColor="background1" w:themeShade="80"/>
        </w:rPr>
      </w:pPr>
      <w:hyperlink r:id="rId61" w:anchor="CascadeRequirements-CascadingVsTraceability" w:history="1">
        <w:r w:rsidR="00072314">
          <w:rPr>
            <w:rStyle w:val="Hyperlink"/>
            <w:i/>
            <w:lang w:val="en-GB"/>
          </w:rPr>
          <w:t>RE Wiki - Cascade Requirements</w:t>
        </w:r>
      </w:hyperlink>
    </w:p>
    <w:p w:rsidR="00072314" w:rsidRDefault="004F1B68" w:rsidP="00072314">
      <w:pPr>
        <w:shd w:val="clear" w:color="auto" w:fill="D6E3BC" w:themeFill="accent3" w:themeFillTint="66"/>
        <w:ind w:firstLine="720"/>
        <w:rPr>
          <w:rStyle w:val="Hyperlink"/>
          <w:i/>
          <w:lang w:val="en-GB"/>
        </w:rPr>
      </w:pPr>
      <w:hyperlink r:id="rId62" w:history="1">
        <w:r w:rsidR="00072314" w:rsidRPr="00922BF9">
          <w:rPr>
            <w:rStyle w:val="Hyperlink"/>
            <w:i/>
            <w:lang w:val="en-GB"/>
          </w:rPr>
          <w:t>Functional Safety Sharepoint</w:t>
        </w:r>
      </w:hyperlink>
    </w:p>
    <w:p w:rsidR="00072314" w:rsidRDefault="004F1B68" w:rsidP="00072314">
      <w:pPr>
        <w:shd w:val="clear" w:color="auto" w:fill="D6E3BC" w:themeFill="accent3" w:themeFillTint="66"/>
        <w:ind w:firstLine="720"/>
        <w:rPr>
          <w:rStyle w:val="Hyperlink"/>
          <w:i/>
          <w:lang w:val="en-GB"/>
        </w:rPr>
      </w:pPr>
      <w:hyperlink r:id="rId63" w:history="1">
        <w:r w:rsidR="00072314" w:rsidRPr="00C45225">
          <w:rPr>
            <w:rStyle w:val="Hyperlink"/>
            <w:i/>
            <w:lang w:val="en-GB"/>
          </w:rPr>
          <w:t>Guideline for Alignment of SW QoS with Ford Starting Model (SysML)</w:t>
        </w:r>
      </w:hyperlink>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816"/>
        <w:gridCol w:w="3786"/>
      </w:tblGrid>
      <w:tr w:rsidR="00072314" w:rsidTr="00F14C22">
        <w:trPr>
          <w:cantSplit/>
          <w:trHeight w:val="238"/>
          <w:tblHeader/>
          <w:jc w:val="center"/>
        </w:trPr>
        <w:tc>
          <w:tcPr>
            <w:tcW w:w="1243"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lastRenderedPageBreak/>
              <w:t>Component</w:t>
            </w:r>
          </w:p>
        </w:tc>
        <w:tc>
          <w:tcPr>
            <w:tcW w:w="1886"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t>Technology Function Name</w:t>
            </w:r>
          </w:p>
        </w:tc>
        <w:tc>
          <w:tcPr>
            <w:tcW w:w="1871"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t>Logical Function Name</w:t>
            </w:r>
          </w:p>
        </w:tc>
      </w:tr>
      <w:tr w:rsidR="00072314" w:rsidTr="00F14C22">
        <w:trPr>
          <w:cantSplit/>
          <w:trHeight w:val="334"/>
          <w:tblHeader/>
          <w:jc w:val="center"/>
        </w:trPr>
        <w:tc>
          <w:tcPr>
            <w:tcW w:w="1243" w:type="pct"/>
            <w:vMerge/>
            <w:shd w:val="clear" w:color="auto" w:fill="D9D9D9" w:themeFill="background1" w:themeFillShade="D9"/>
            <w:vAlign w:val="center"/>
          </w:tcPr>
          <w:p w:rsidR="00072314" w:rsidRDefault="00072314" w:rsidP="001D18E6">
            <w:pPr>
              <w:pStyle w:val="TableHeader0"/>
              <w:spacing w:line="276" w:lineRule="auto"/>
              <w:jc w:val="center"/>
              <w:rPr>
                <w:lang w:val="en-GB"/>
              </w:rPr>
            </w:pPr>
          </w:p>
        </w:tc>
        <w:tc>
          <w:tcPr>
            <w:tcW w:w="1886" w:type="pct"/>
            <w:vMerge/>
            <w:shd w:val="clear" w:color="auto" w:fill="D9D9D9" w:themeFill="background1" w:themeFillShade="D9"/>
          </w:tcPr>
          <w:p w:rsidR="00072314" w:rsidRDefault="00072314" w:rsidP="001D18E6">
            <w:pPr>
              <w:pStyle w:val="TableHeader0"/>
              <w:spacing w:line="276" w:lineRule="auto"/>
              <w:jc w:val="center"/>
              <w:rPr>
                <w:lang w:val="en-GB"/>
              </w:rPr>
            </w:pPr>
          </w:p>
        </w:tc>
        <w:tc>
          <w:tcPr>
            <w:tcW w:w="1871" w:type="pct"/>
            <w:vMerge/>
            <w:shd w:val="clear" w:color="auto" w:fill="D9D9D9" w:themeFill="background1" w:themeFillShade="D9"/>
            <w:vAlign w:val="center"/>
          </w:tcPr>
          <w:p w:rsidR="00072314" w:rsidRDefault="00072314" w:rsidP="001D18E6">
            <w:pPr>
              <w:pStyle w:val="TableHeader0"/>
              <w:spacing w:line="276" w:lineRule="auto"/>
              <w:jc w:val="center"/>
              <w:rPr>
                <w:lang w:val="en-GB"/>
              </w:rPr>
            </w:pP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ECM</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ECM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ECM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ECM</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ADAS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ADAS</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ADAS</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ADAS</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MCSM</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MCSM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MCSM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MCSM</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DCU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DCU</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DCU</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DCU</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AIPM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Changed Profile Settings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Changed Profile Setting</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Authentication Status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Authentication Status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Confirmation of Updated Profile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Confirmation of Updated Profile</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Customize Profile Screen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Customize Profile Screen</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Error Messages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Error Messages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Login Method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Login Method</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Option to Unlink FP Account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Option to Unlink FP Account</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Secondary Passcode Screen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Secondary Passcode Screen</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Display Welcome Screen with ID Method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Display Welcome Screen with ID Method</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Lockout Profile for Download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Lockout Profile for Download</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Setup Primary Authentication - APIM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Setup Primary Authentication</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Setup Secondary Authentication Passcode - APIM</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Setup Secondary Authentication - Passcode</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SCCM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SCCM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SCCM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SCCM</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AHU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AHU</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AHU</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AHU</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lastRenderedPageBreak/>
              <w:t>AHUD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AHUD</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AHUD</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AHUD</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DSM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DSM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DSM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DSM</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IPC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IPC</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IPC</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IPC</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RCCM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RCCM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RCCM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RCCM</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BCM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BCM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BCM</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Send Changed Profile Settings - BCM</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ECG FMEA</w:t>
            </w:r>
          </w:p>
        </w:tc>
        <w:tc>
          <w:tcPr>
            <w:tcW w:w="1886" w:type="pct"/>
            <w:vAlign w:val="center"/>
          </w:tcPr>
          <w:p w:rsidR="003B4BC9" w:rsidRDefault="003B4BC9" w:rsidP="00176970">
            <w:pPr>
              <w:pStyle w:val="TabelleText"/>
              <w:spacing w:line="276" w:lineRule="auto"/>
              <w:rPr>
                <w:lang w:val="en-US"/>
              </w:rPr>
            </w:pPr>
            <w:r w:rsidRPr="00176970">
              <w:rPr>
                <w:lang w:val="en-US"/>
              </w:rPr>
              <w:t>Collect Profile Settings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Collect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Delete Profile From Storage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Delete Profile From Storage</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Download Profile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Download Profile</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Export Profile Settings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Export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Link Primary Authentication Indicator to Profile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Link Primary Authentication Indicator to Profile</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Link Secondary Authentication Passcode to Profile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Link Secondary Authentication Passcode to Profile</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Provide Authentication Status (Auto Login)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Provide Authentication Status (Auto Login)</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Push Profile Settings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Push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Receive Remote Remove Request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Receive Remote Remove Request</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Receive Changed Profile Settings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Receive Changed Profile Setting</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Receive RVS Profile Payload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Receive RVS Profile Payload</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Request Authentication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Authentication</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Restore Profile Settings - ECG</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Restore Profile Settings</w:t>
            </w:r>
          </w:p>
          <w:p w:rsidR="003B4BC9" w:rsidRPr="003B4BC9" w:rsidRDefault="003B4BC9" w:rsidP="003B4BC9">
            <w:pPr>
              <w:rPr>
                <w:rFonts w:cs="Arial"/>
                <w:color w:val="7030A0"/>
                <w:sz w:val="16"/>
                <w:szCs w:val="14"/>
              </w:rPr>
            </w:pPr>
          </w:p>
        </w:tc>
      </w:tr>
      <w:tr w:rsidR="00F74675" w:rsidTr="00F14C22">
        <w:trPr>
          <w:cantSplit/>
          <w:trHeight w:val="454"/>
          <w:tblHeader/>
          <w:jc w:val="center"/>
        </w:trPr>
        <w:tc>
          <w:tcPr>
            <w:tcW w:w="1243" w:type="pct"/>
            <w:vMerge/>
            <w:vAlign w:val="center"/>
          </w:tcPr>
          <w:p w:rsidR="00F74675" w:rsidRDefault="00F74675" w:rsidP="00BE24A2">
            <w:pPr>
              <w:pStyle w:val="scriptNormal"/>
              <w:rPr>
                <w:color w:val="000000" w:themeColor="text1"/>
              </w:rPr>
            </w:pPr>
          </w:p>
        </w:tc>
        <w:tc>
          <w:tcPr>
            <w:tcW w:w="1886" w:type="pct"/>
            <w:vAlign w:val="center"/>
          </w:tcPr>
          <w:p w:rsidR="00F74675" w:rsidRDefault="00F74675" w:rsidP="00176970">
            <w:pPr>
              <w:pStyle w:val="TabelleText"/>
              <w:spacing w:line="276" w:lineRule="auto"/>
              <w:rPr>
                <w:lang w:val="en-US"/>
              </w:rPr>
            </w:pPr>
            <w:r w:rsidRPr="00176970">
              <w:rPr>
                <w:lang w:val="en-US"/>
              </w:rPr>
              <w:t>Unlink FP Account from Vehicle Profile - ECG</w:t>
            </w:r>
          </w:p>
        </w:tc>
        <w:tc>
          <w:tcPr>
            <w:tcW w:w="1871" w:type="pct"/>
            <w:vAlign w:val="center"/>
          </w:tcPr>
          <w:p w:rsidR="00F74675" w:rsidRDefault="00F74675" w:rsidP="003B4BC9">
            <w:pPr>
              <w:rPr>
                <w:rFonts w:cs="Arial"/>
                <w:color w:val="4BACC6" w:themeColor="accent5"/>
                <w:szCs w:val="22"/>
              </w:rPr>
            </w:pPr>
            <w:r w:rsidRPr="004A20FB">
              <w:rPr>
                <w:rFonts w:cs="Arial"/>
                <w:color w:val="4BACC6" w:themeColor="accent5"/>
                <w:szCs w:val="22"/>
              </w:rPr>
              <w:t xml:space="preserve"> </w:t>
            </w:r>
          </w:p>
          <w:p w:rsidR="00F74675" w:rsidRDefault="00F74675" w:rsidP="006E3D82">
            <w:pPr>
              <w:pStyle w:val="TabelleText"/>
              <w:numPr>
                <w:ilvl w:val="0"/>
                <w:numId w:val="20"/>
              </w:numPr>
              <w:spacing w:line="276" w:lineRule="auto"/>
              <w:ind w:left="220" w:hanging="140"/>
              <w:rPr>
                <w:lang w:val="en-US"/>
              </w:rPr>
            </w:pPr>
            <w:r w:rsidRPr="006E3D82">
              <w:rPr>
                <w:lang w:val="en-US"/>
              </w:rPr>
              <w:t>Unlink FP Account from Vehicle Profile</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t>DSP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DSP</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DSP</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14C22" w:rsidTr="00F14C22">
        <w:trPr>
          <w:cantSplit/>
          <w:trHeight w:val="454"/>
          <w:tblHeader/>
          <w:jc w:val="center"/>
        </w:trPr>
        <w:tc>
          <w:tcPr>
            <w:tcW w:w="1243" w:type="pct"/>
            <w:vMerge/>
            <w:vAlign w:val="center"/>
          </w:tcPr>
          <w:p w:rsidR="00F14C22" w:rsidRDefault="00F14C22" w:rsidP="00BE24A2">
            <w:pPr>
              <w:pStyle w:val="scriptNormal"/>
              <w:rPr>
                <w:color w:val="000000" w:themeColor="text1"/>
              </w:rPr>
            </w:pPr>
          </w:p>
        </w:tc>
        <w:tc>
          <w:tcPr>
            <w:tcW w:w="1886" w:type="pct"/>
            <w:vAlign w:val="center"/>
          </w:tcPr>
          <w:p w:rsidR="00F14C22" w:rsidRDefault="00F14C22" w:rsidP="00176970">
            <w:pPr>
              <w:pStyle w:val="TabelleText"/>
              <w:spacing w:line="276" w:lineRule="auto"/>
              <w:rPr>
                <w:lang w:val="en-US"/>
              </w:rPr>
            </w:pPr>
            <w:r w:rsidRPr="00176970">
              <w:rPr>
                <w:lang w:val="en-US"/>
              </w:rPr>
              <w:t>Send Changed Profile Settings - DSP</w:t>
            </w:r>
          </w:p>
        </w:tc>
        <w:tc>
          <w:tcPr>
            <w:tcW w:w="1871" w:type="pct"/>
            <w:vAlign w:val="center"/>
          </w:tcPr>
          <w:p w:rsidR="00F14C22" w:rsidRDefault="00F14C22" w:rsidP="003B4BC9">
            <w:pPr>
              <w:rPr>
                <w:rFonts w:cs="Arial"/>
                <w:color w:val="4BACC6" w:themeColor="accent5"/>
                <w:szCs w:val="22"/>
              </w:rPr>
            </w:pPr>
            <w:r w:rsidRPr="004A20FB">
              <w:rPr>
                <w:rFonts w:cs="Arial"/>
                <w:color w:val="4BACC6" w:themeColor="accent5"/>
                <w:szCs w:val="22"/>
              </w:rPr>
              <w:t xml:space="preserve"> </w:t>
            </w:r>
          </w:p>
          <w:p w:rsidR="00F14C22" w:rsidRDefault="00F14C22" w:rsidP="006E3D82">
            <w:pPr>
              <w:pStyle w:val="TabelleText"/>
              <w:numPr>
                <w:ilvl w:val="0"/>
                <w:numId w:val="20"/>
              </w:numPr>
              <w:spacing w:line="276" w:lineRule="auto"/>
              <w:ind w:left="220" w:hanging="140"/>
              <w:rPr>
                <w:lang w:val="en-US"/>
              </w:rPr>
            </w:pPr>
            <w:r w:rsidRPr="006E3D82">
              <w:rPr>
                <w:lang w:val="en-US"/>
              </w:rPr>
              <w:t>Send Changed Profile Setting</w:t>
            </w:r>
          </w:p>
        </w:tc>
      </w:tr>
      <w:tr w:rsidR="003B4BC9" w:rsidTr="00F14C22">
        <w:trPr>
          <w:cantSplit/>
          <w:trHeight w:val="454"/>
          <w:tblHeader/>
          <w:jc w:val="center"/>
        </w:trPr>
        <w:tc>
          <w:tcPr>
            <w:tcW w:w="1243" w:type="pct"/>
            <w:vMerge w:val="restart"/>
            <w:vAlign w:val="center"/>
          </w:tcPr>
          <w:p w:rsidR="003B4BC9" w:rsidRPr="00BE24A2" w:rsidRDefault="003B4BC9" w:rsidP="00BE24A2">
            <w:pPr>
              <w:pStyle w:val="scriptNormal"/>
              <w:rPr>
                <w:color w:val="000000" w:themeColor="text1"/>
              </w:rPr>
            </w:pPr>
            <w:r>
              <w:rPr>
                <w:color w:val="000000" w:themeColor="text1"/>
              </w:rPr>
              <w:lastRenderedPageBreak/>
              <w:t>ABS FMEA</w:t>
            </w:r>
          </w:p>
        </w:tc>
        <w:tc>
          <w:tcPr>
            <w:tcW w:w="1886" w:type="pct"/>
            <w:vAlign w:val="center"/>
          </w:tcPr>
          <w:p w:rsidR="003B4BC9" w:rsidRDefault="003B4BC9" w:rsidP="00176970">
            <w:pPr>
              <w:pStyle w:val="TabelleText"/>
              <w:spacing w:line="276" w:lineRule="auto"/>
              <w:rPr>
                <w:lang w:val="en-US"/>
              </w:rPr>
            </w:pPr>
            <w:r w:rsidRPr="00176970">
              <w:rPr>
                <w:lang w:val="en-US"/>
              </w:rPr>
              <w:t>Execute Profile Settings - ABS</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Execute Profile Settings</w:t>
            </w:r>
          </w:p>
          <w:p w:rsidR="003B4BC9" w:rsidRPr="003B4BC9" w:rsidRDefault="003B4BC9" w:rsidP="003B4BC9">
            <w:pPr>
              <w:rPr>
                <w:rFonts w:cs="Arial"/>
                <w:color w:val="7030A0"/>
                <w:sz w:val="16"/>
                <w:szCs w:val="14"/>
              </w:rPr>
            </w:pPr>
          </w:p>
        </w:tc>
      </w:tr>
      <w:tr w:rsidR="003B4BC9" w:rsidTr="00F14C22">
        <w:trPr>
          <w:cantSplit/>
          <w:trHeight w:val="454"/>
          <w:tblHeader/>
          <w:jc w:val="center"/>
        </w:trPr>
        <w:tc>
          <w:tcPr>
            <w:tcW w:w="1243" w:type="pct"/>
            <w:vMerge/>
            <w:vAlign w:val="center"/>
          </w:tcPr>
          <w:p w:rsidR="003B4BC9" w:rsidRDefault="003B4BC9" w:rsidP="00BE24A2">
            <w:pPr>
              <w:pStyle w:val="scriptNormal"/>
              <w:rPr>
                <w:color w:val="000000" w:themeColor="text1"/>
              </w:rPr>
            </w:pPr>
          </w:p>
        </w:tc>
        <w:tc>
          <w:tcPr>
            <w:tcW w:w="1886" w:type="pct"/>
            <w:vAlign w:val="center"/>
          </w:tcPr>
          <w:p w:rsidR="003B4BC9" w:rsidRDefault="003B4BC9" w:rsidP="00176970">
            <w:pPr>
              <w:pStyle w:val="TabelleText"/>
              <w:spacing w:line="276" w:lineRule="auto"/>
              <w:rPr>
                <w:lang w:val="en-US"/>
              </w:rPr>
            </w:pPr>
            <w:r w:rsidRPr="00176970">
              <w:rPr>
                <w:lang w:val="en-US"/>
              </w:rPr>
              <w:t>Send All Profile Settings - ABS</w:t>
            </w:r>
          </w:p>
        </w:tc>
        <w:tc>
          <w:tcPr>
            <w:tcW w:w="187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Send All Profile Settings</w:t>
            </w:r>
          </w:p>
          <w:p w:rsidR="003B4BC9" w:rsidRPr="003B4BC9" w:rsidRDefault="003B4BC9" w:rsidP="003B4BC9">
            <w:pPr>
              <w:rPr>
                <w:rFonts w:cs="Arial"/>
                <w:color w:val="7030A0"/>
                <w:sz w:val="16"/>
                <w:szCs w:val="14"/>
              </w:rPr>
            </w:pPr>
          </w:p>
        </w:tc>
      </w:tr>
      <w:tr w:rsidR="00F14C22" w:rsidTr="00F14C22">
        <w:trPr>
          <w:cantSplit/>
          <w:trHeight w:val="454"/>
          <w:tblHeader/>
          <w:jc w:val="center"/>
        </w:trPr>
        <w:tc>
          <w:tcPr>
            <w:tcW w:w="1243" w:type="pct"/>
            <w:vMerge/>
            <w:vAlign w:val="center"/>
          </w:tcPr>
          <w:p w:rsidR="00F14C22" w:rsidRDefault="00F14C22" w:rsidP="00BE24A2">
            <w:pPr>
              <w:pStyle w:val="scriptNormal"/>
              <w:rPr>
                <w:color w:val="000000" w:themeColor="text1"/>
              </w:rPr>
            </w:pPr>
          </w:p>
        </w:tc>
        <w:tc>
          <w:tcPr>
            <w:tcW w:w="1886" w:type="pct"/>
            <w:vAlign w:val="center"/>
          </w:tcPr>
          <w:p w:rsidR="00F14C22" w:rsidRDefault="00F14C22" w:rsidP="00176970">
            <w:pPr>
              <w:pStyle w:val="TabelleText"/>
              <w:spacing w:line="276" w:lineRule="auto"/>
              <w:rPr>
                <w:lang w:val="en-US"/>
              </w:rPr>
            </w:pPr>
            <w:r w:rsidRPr="00176970">
              <w:rPr>
                <w:lang w:val="en-US"/>
              </w:rPr>
              <w:t>Send Changed Profile Settings - ABS</w:t>
            </w:r>
          </w:p>
        </w:tc>
        <w:tc>
          <w:tcPr>
            <w:tcW w:w="1871" w:type="pct"/>
            <w:vAlign w:val="center"/>
          </w:tcPr>
          <w:p w:rsidR="00F14C22" w:rsidRDefault="00F14C22" w:rsidP="003B4BC9">
            <w:pPr>
              <w:rPr>
                <w:rFonts w:cs="Arial"/>
                <w:color w:val="4BACC6" w:themeColor="accent5"/>
                <w:szCs w:val="22"/>
              </w:rPr>
            </w:pPr>
            <w:r w:rsidRPr="004A20FB">
              <w:rPr>
                <w:rFonts w:cs="Arial"/>
                <w:color w:val="4BACC6" w:themeColor="accent5"/>
                <w:szCs w:val="22"/>
              </w:rPr>
              <w:t xml:space="preserve"> </w:t>
            </w:r>
          </w:p>
          <w:p w:rsidR="00F14C22" w:rsidRDefault="00F14C22" w:rsidP="006E3D82">
            <w:pPr>
              <w:pStyle w:val="TabelleText"/>
              <w:numPr>
                <w:ilvl w:val="0"/>
                <w:numId w:val="20"/>
              </w:numPr>
              <w:spacing w:line="276" w:lineRule="auto"/>
              <w:ind w:left="220" w:hanging="140"/>
              <w:rPr>
                <w:lang w:val="en-US"/>
              </w:rPr>
            </w:pPr>
            <w:r w:rsidRPr="006E3D82">
              <w:rPr>
                <w:lang w:val="en-US"/>
              </w:rPr>
              <w:t>Send Changed Profile Setting</w:t>
            </w:r>
          </w:p>
        </w:tc>
      </w:tr>
    </w:tbl>
    <w:p w:rsidR="00072314" w:rsidRPr="00C60197" w:rsidRDefault="00072314" w:rsidP="00F14C22">
      <w:pPr>
        <w:pStyle w:val="Caption"/>
      </w:pPr>
      <w:bookmarkStart w:id="134" w:name="_Ref10186171"/>
      <w:bookmarkStart w:id="135"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36" w:name="_Ref10186287"/>
      <w:r>
        <w:t>Function Allocation Table</w:t>
      </w:r>
      <w:bookmarkEnd w:id="134"/>
      <w:bookmarkEnd w:id="136"/>
      <w:r>
        <w:t xml:space="preserve"> (Basic)</w:t>
      </w:r>
      <w:bookmarkEnd w:id="135"/>
    </w:p>
    <w:p w:rsidR="00072314" w:rsidRPr="00C60197" w:rsidRDefault="00072314" w:rsidP="00072314"/>
    <w:p w:rsidR="00072314" w:rsidRDefault="00072314" w:rsidP="00072314">
      <w:pPr>
        <w:pStyle w:val="Heading1"/>
        <w:tabs>
          <w:tab w:val="clear" w:pos="540"/>
          <w:tab w:val="num" w:pos="432"/>
        </w:tabs>
      </w:pPr>
      <w:bookmarkStart w:id="137" w:name="_Toc35000594"/>
      <w:r>
        <w:lastRenderedPageBreak/>
        <w:t>Feature Implementation Modeling</w:t>
      </w:r>
      <w:bookmarkEnd w:id="137"/>
    </w:p>
    <w:p w:rsidR="00072314" w:rsidRDefault="00072314" w:rsidP="00072314">
      <w:pPr>
        <w:shd w:val="clear" w:color="auto" w:fill="D6E3BC" w:themeFill="accent3" w:themeFillTint="66"/>
        <w:rPr>
          <w:i/>
          <w:color w:val="808080" w:themeColor="background1" w:themeShade="80"/>
        </w:rPr>
      </w:pPr>
      <w:r w:rsidRPr="00057AD3">
        <w:rPr>
          <w:b/>
          <w:i/>
          <w:color w:val="808080" w:themeColor="background1" w:themeShade="80"/>
        </w:rPr>
        <w:t>#Hint:</w:t>
      </w:r>
      <w:r>
        <w:rPr>
          <w:i/>
          <w:color w:val="808080" w:themeColor="background1" w:themeShade="80"/>
        </w:rPr>
        <w:t xml:space="preserve"> </w:t>
      </w:r>
      <w:r w:rsidRPr="00A30716">
        <w:rPr>
          <w:i/>
          <w:color w:val="808080" w:themeColor="background1" w:themeShade="80"/>
        </w:rPr>
        <w:t xml:space="preserve">This chapter shall give </w:t>
      </w:r>
      <w:r>
        <w:rPr>
          <w:i/>
          <w:color w:val="808080" w:themeColor="background1" w:themeShade="80"/>
        </w:rPr>
        <w:t>deployment</w:t>
      </w:r>
      <w:r w:rsidRPr="00A30716">
        <w:rPr>
          <w:i/>
          <w:color w:val="808080" w:themeColor="background1" w:themeShade="80"/>
        </w:rPr>
        <w:t xml:space="preserve"> specific refinements of the </w:t>
      </w:r>
      <w:r>
        <w:rPr>
          <w:i/>
          <w:color w:val="808080" w:themeColor="background1" w:themeShade="80"/>
        </w:rPr>
        <w:t>customer</w:t>
      </w:r>
      <w:r w:rsidRPr="00A30716">
        <w:rPr>
          <w:i/>
          <w:color w:val="808080" w:themeColor="background1" w:themeShade="80"/>
        </w:rPr>
        <w:t xml:space="preserve"> use cases</w:t>
      </w:r>
      <w:r>
        <w:rPr>
          <w:i/>
          <w:color w:val="808080" w:themeColor="background1" w:themeShade="80"/>
        </w:rPr>
        <w:t>,</w:t>
      </w:r>
      <w:r w:rsidRPr="00A30716">
        <w:rPr>
          <w:i/>
          <w:color w:val="808080" w:themeColor="background1" w:themeShade="80"/>
        </w:rPr>
        <w:t xml:space="preserve"> which are </w:t>
      </w:r>
      <w:r>
        <w:rPr>
          <w:i/>
          <w:color w:val="808080" w:themeColor="background1" w:themeShade="80"/>
        </w:rPr>
        <w:t>defined</w:t>
      </w:r>
      <w:r w:rsidRPr="00A30716">
        <w:rPr>
          <w:i/>
          <w:color w:val="808080" w:themeColor="background1" w:themeShade="80"/>
        </w:rPr>
        <w:t xml:space="preserve"> in the Feature Document. Based on activity diagrams and possibly sequence diagrams, this chapter shows, how the overall functionality is decomposed in activities / functions, which can be allocated to single </w:t>
      </w:r>
      <w:r>
        <w:rPr>
          <w:i/>
          <w:color w:val="808080" w:themeColor="background1" w:themeShade="80"/>
        </w:rPr>
        <w:t xml:space="preserve">physical </w:t>
      </w:r>
      <w:r w:rsidRPr="00A30716">
        <w:rPr>
          <w:i/>
          <w:color w:val="808080" w:themeColor="background1" w:themeShade="80"/>
        </w:rPr>
        <w:t>components. In addition</w:t>
      </w:r>
      <w:r>
        <w:rPr>
          <w:i/>
          <w:color w:val="808080" w:themeColor="background1" w:themeShade="80"/>
        </w:rPr>
        <w:t>,</w:t>
      </w:r>
      <w:r w:rsidRPr="00A30716">
        <w:rPr>
          <w:i/>
          <w:color w:val="808080" w:themeColor="background1" w:themeShade="80"/>
        </w:rPr>
        <w:t xml:space="preserve"> this chapter shows how the individual components / activities collaborate.</w:t>
      </w:r>
    </w:p>
    <w:p w:rsidR="00072314" w:rsidRDefault="00072314" w:rsidP="00072314">
      <w:pPr>
        <w:pStyle w:val="Heading2"/>
        <w:spacing w:before="240"/>
      </w:pPr>
      <w:bookmarkStart w:id="138" w:name="_Toc35000595"/>
      <w:r>
        <w:t xml:space="preserve">Component </w:t>
      </w:r>
      <w:r w:rsidRPr="00882C07">
        <w:t>Interaction Diagrams</w:t>
      </w:r>
      <w:bookmarkEnd w:id="138"/>
    </w:p>
    <w:p w:rsidR="00072314" w:rsidRDefault="00072314" w:rsidP="00072314">
      <w:pPr>
        <w:shd w:val="clear" w:color="auto" w:fill="D6E3BC" w:themeFill="accent3" w:themeFillTint="66"/>
        <w:rPr>
          <w:i/>
          <w:color w:val="808080" w:themeColor="background1" w:themeShade="80"/>
        </w:rPr>
      </w:pPr>
      <w:r w:rsidRPr="00057AD3">
        <w:rPr>
          <w:b/>
          <w:i/>
          <w:color w:val="808080" w:themeColor="background1" w:themeShade="80"/>
        </w:rPr>
        <w:t>#Hint:</w:t>
      </w:r>
      <w:r>
        <w:rPr>
          <w:i/>
          <w:color w:val="808080" w:themeColor="background1" w:themeShade="80"/>
        </w:rPr>
        <w:t xml:space="preserve"> This chapter would typically</w:t>
      </w:r>
      <w:r w:rsidRPr="000202B8">
        <w:rPr>
          <w:i/>
          <w:color w:val="808080" w:themeColor="background1" w:themeShade="80"/>
        </w:rPr>
        <w:t xml:space="preserve"> </w:t>
      </w:r>
      <w:r>
        <w:rPr>
          <w:i/>
          <w:color w:val="808080" w:themeColor="background1" w:themeShade="80"/>
        </w:rPr>
        <w:t>list sequence charts or</w:t>
      </w:r>
      <w:r w:rsidRPr="0046578B">
        <w:rPr>
          <w:i/>
          <w:color w:val="808080" w:themeColor="background1" w:themeShade="80"/>
        </w:rPr>
        <w:t xml:space="preserve"> activity diagram</w:t>
      </w:r>
      <w:r>
        <w:rPr>
          <w:i/>
          <w:color w:val="808080" w:themeColor="background1" w:themeShade="80"/>
        </w:rPr>
        <w:t>s</w:t>
      </w:r>
      <w:r w:rsidRPr="0046578B">
        <w:rPr>
          <w:i/>
          <w:color w:val="808080" w:themeColor="background1" w:themeShade="80"/>
        </w:rPr>
        <w:t xml:space="preserve"> with swim lanes for all involved </w:t>
      </w:r>
      <w:r>
        <w:rPr>
          <w:i/>
          <w:color w:val="808080" w:themeColor="background1" w:themeShade="80"/>
        </w:rPr>
        <w:t>physical</w:t>
      </w:r>
      <w:r w:rsidRPr="0046578B">
        <w:rPr>
          <w:i/>
          <w:color w:val="808080" w:themeColor="background1" w:themeShade="80"/>
        </w:rPr>
        <w:t xml:space="preserve"> components</w:t>
      </w:r>
      <w:r>
        <w:rPr>
          <w:i/>
          <w:color w:val="808080" w:themeColor="background1" w:themeShade="80"/>
        </w:rPr>
        <w:t xml:space="preserve"> to illustrate the interactions between components for relevant scenarios.</w:t>
      </w:r>
    </w:p>
    <w:p w:rsidR="00072314" w:rsidRDefault="00072314" w:rsidP="00072314">
      <w:pPr>
        <w:shd w:val="clear" w:color="auto" w:fill="D6E3BC" w:themeFill="accent3" w:themeFillTint="66"/>
        <w:rPr>
          <w:i/>
          <w:color w:val="808080" w:themeColor="background1" w:themeShade="80"/>
        </w:rPr>
      </w:pPr>
    </w:p>
    <w:p w:rsidR="00072314" w:rsidRPr="0046578B" w:rsidRDefault="00072314" w:rsidP="00072314">
      <w:pPr>
        <w:shd w:val="clear" w:color="auto" w:fill="D6E3BC" w:themeFill="accent3" w:themeFillTint="66"/>
        <w:rPr>
          <w:i/>
          <w:color w:val="808080" w:themeColor="background1" w:themeShade="80"/>
        </w:rPr>
      </w:pPr>
      <w:r w:rsidRPr="0046578B">
        <w:rPr>
          <w:i/>
          <w:color w:val="808080" w:themeColor="background1" w:themeShade="80"/>
        </w:rPr>
        <w:t xml:space="preserve">End-to-end timing constraints could be placed </w:t>
      </w:r>
      <w:r>
        <w:rPr>
          <w:i/>
          <w:color w:val="808080" w:themeColor="background1" w:themeShade="80"/>
        </w:rPr>
        <w:t>in the diagrams</w:t>
      </w:r>
      <w:r w:rsidRPr="0046578B">
        <w:rPr>
          <w:i/>
          <w:color w:val="808080" w:themeColor="background1" w:themeShade="80"/>
        </w:rPr>
        <w:t xml:space="preserve">. End-to-end timing would be relevant if more than 2 nodes (sender / receiver) are involved when information flows from signal generation (e.g. button pressed by user) to signal consumption (e.g. light is switched on). </w:t>
      </w:r>
    </w:p>
    <w:p w:rsidR="00072314" w:rsidRDefault="00072314" w:rsidP="00072314"/>
    <w:p w:rsidR="00072314" w:rsidRDefault="00072314" w:rsidP="00072314">
      <w:pPr>
        <w:pStyle w:val="Heading3"/>
        <w:keepNext w:val="0"/>
        <w:tabs>
          <w:tab w:val="clear" w:pos="900"/>
          <w:tab w:val="left" w:pos="709"/>
          <w:tab w:val="left" w:pos="851"/>
        </w:tabs>
        <w:spacing w:before="240"/>
      </w:pPr>
      <w:bookmarkStart w:id="139" w:name="_Toc35000596"/>
      <w:r>
        <w:t>Scenario: “System Startup / Shutdown”</w:t>
      </w:r>
      <w:bookmarkEnd w:id="139"/>
    </w:p>
    <w:p w:rsidR="00072314" w:rsidRDefault="00072314" w:rsidP="00072314">
      <w:pPr>
        <w:shd w:val="clear" w:color="auto" w:fill="D6E3BC" w:themeFill="accent3" w:themeFillTint="66"/>
        <w:rPr>
          <w:i/>
          <w:color w:val="808080" w:themeColor="background1" w:themeShade="80"/>
        </w:rPr>
      </w:pPr>
      <w:r w:rsidRPr="00057AD3">
        <w:rPr>
          <w:b/>
          <w:i/>
          <w:color w:val="808080" w:themeColor="background1" w:themeShade="80"/>
        </w:rPr>
        <w:t>#Hint:</w:t>
      </w:r>
      <w:r>
        <w:rPr>
          <w:i/>
          <w:color w:val="808080" w:themeColor="background1" w:themeShade="80"/>
        </w:rPr>
        <w:t xml:space="preserve"> </w:t>
      </w:r>
      <w:r w:rsidRPr="0046578B">
        <w:rPr>
          <w:i/>
          <w:color w:val="808080" w:themeColor="background1" w:themeShade="80"/>
        </w:rPr>
        <w:t>This chapter shall define specific scenarios / sequences (e.g. power-up initialization, ignition after-run, NM sleep / wake up, Micro</w:t>
      </w:r>
      <w:r>
        <w:rPr>
          <w:i/>
          <w:color w:val="808080" w:themeColor="background1" w:themeShade="80"/>
        </w:rPr>
        <w:t>Hybrid start / stop inhibition.</w:t>
      </w:r>
    </w:p>
    <w:p w:rsidR="00072314" w:rsidRDefault="00072314" w:rsidP="00072314"/>
    <w:p w:rsidR="00072314" w:rsidRDefault="00072314" w:rsidP="00072314">
      <w:pPr>
        <w:pStyle w:val="Heading3"/>
        <w:keepNext w:val="0"/>
        <w:tabs>
          <w:tab w:val="clear" w:pos="900"/>
          <w:tab w:val="left" w:pos="709"/>
          <w:tab w:val="left" w:pos="851"/>
        </w:tabs>
        <w:spacing w:before="240"/>
      </w:pPr>
      <w:bookmarkStart w:id="140" w:name="_Toc35000597"/>
      <w:r>
        <w:t>Scenario: “Normal Operation”</w:t>
      </w:r>
      <w:bookmarkEnd w:id="140"/>
    </w:p>
    <w:p w:rsidR="00AC73E7" w:rsidRPr="00E22255" w:rsidRDefault="00AC73E7" w:rsidP="00AC73E7">
      <w:pPr>
        <w:rPr>
          <w:color w:val="7030A0"/>
        </w:rPr>
      </w:pPr>
    </w:p>
    <w:p w:rsidR="00AC73E7" w:rsidRPr="00E22255" w:rsidRDefault="00AC73E7" w:rsidP="00AC73E7">
      <w:pPr>
        <w:rPr>
          <w:color w:val="7030A0"/>
        </w:rPr>
      </w:pPr>
    </w:p>
    <w:p w:rsidR="00AC73E7" w:rsidRPr="00E22255" w:rsidRDefault="00AC73E7" w:rsidP="00AC73E7">
      <w:pPr>
        <w:jc w:val="center"/>
        <w:rPr>
          <w:color w:val="7030A0"/>
        </w:rPr>
      </w:pPr>
      <w:r>
        <w:rPr>
          <w:noProof/>
        </w:rPr>
        <w:lastRenderedPageBreak/>
        <w:drawing>
          <wp:inline distT="0" distB="0" distL="0" distR="0">
            <wp:extent cx="6570980" cy="6018393"/>
            <wp:effectExtent l="0" t="0" r="0" b="0"/>
            <wp:docPr id="24" name="Picture 650458493.jpg" descr="650458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0458493.jpg"/>
                    <pic:cNvPicPr/>
                  </pic:nvPicPr>
                  <pic:blipFill>
                    <a:blip r:embed="rId64" cstate="print"/>
                    <a:stretch>
                      <a:fillRect/>
                    </a:stretch>
                  </pic:blipFill>
                  <pic:spPr>
                    <a:xfrm>
                      <a:off x="0" y="0"/>
                      <a:ext cx="6570980" cy="6018393"/>
                    </a:xfrm>
                    <a:prstGeom prst="rect">
                      <a:avLst/>
                    </a:prstGeom>
                  </pic:spPr>
                </pic:pic>
              </a:graphicData>
            </a:graphic>
          </wp:inline>
        </w:drawing>
      </w:r>
    </w:p>
    <w:p w:rsidR="00AC73E7" w:rsidRPr="00E22255" w:rsidRDefault="00AC73E7" w:rsidP="00AC73E7">
      <w:pPr>
        <w:pStyle w:val="Caption"/>
        <w:rPr>
          <w:color w:val="7030A0"/>
        </w:rPr>
      </w:pPr>
      <w:r w:rsidRPr="00E22255">
        <w:rPr>
          <w:color w:val="7030A0"/>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Pr="00E22255">
        <w:rPr>
          <w:noProof/>
          <w:color w:val="7030A0"/>
        </w:rPr>
        <w:t>8</w:t>
      </w:r>
      <w:r w:rsidRPr="00E22255">
        <w:rPr>
          <w:noProof/>
          <w:color w:val="7030A0"/>
        </w:rPr>
        <w:fldChar w:fldCharType="end"/>
      </w:r>
      <w:r w:rsidRPr="00E22255">
        <w:rPr>
          <w:color w:val="7030A0"/>
        </w:rPr>
        <w:t xml:space="preserve">: </w:t>
      </w:r>
      <w:r w:rsidRPr="00E22255">
        <w:rPr>
          <w:rFonts w:cs="Arial"/>
          <w:color w:val="7030A0"/>
        </w:rPr>
        <w:t>Execute Profile Settings</w:t>
      </w:r>
    </w:p>
    <w:p w:rsidR="00AC73E7" w:rsidRDefault="00AC73E7" w:rsidP="00AC73E7"/>
    <w:p w:rsidR="00AC73E7" w:rsidRPr="00E22255" w:rsidRDefault="00AC73E7" w:rsidP="00AC73E7"/>
    <w:p w:rsidR="002F4641" w:rsidRPr="002F4641" w:rsidRDefault="00AC73E7" w:rsidP="002F4641">
      <w:r>
        <w:t xml:space="preserve">See Section </w:t>
      </w:r>
      <w:r>
        <w:fldChar w:fldCharType="begin"/>
      </w:r>
      <w:r>
        <w:instrText xml:space="preserve"> REF _Ref7770903 \r \h </w:instrText>
      </w:r>
      <w:r>
        <w:fldChar w:fldCharType="separate"/>
      </w:r>
      <w:r>
        <w:t>4.2</w:t>
      </w:r>
      <w:r>
        <w:fldChar w:fldCharType="end"/>
      </w:r>
      <w:r>
        <w:t xml:space="preserve"> for State Machine Diagram illustrating operation.</w:t>
      </w:r>
    </w:p>
    <w:p w:rsidR="00AC73E7" w:rsidRDefault="00AC73E7" w:rsidP="00072314"/>
    <w:p w:rsidR="00072314" w:rsidRDefault="00072314" w:rsidP="00072314">
      <w:pPr>
        <w:pStyle w:val="Heading2"/>
        <w:spacing w:before="240"/>
      </w:pPr>
      <w:bookmarkStart w:id="141" w:name="_Toc35000598"/>
      <w:r>
        <w:t>Component Interface Behavior Diagrams</w:t>
      </w:r>
      <w:bookmarkEnd w:id="141"/>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#Hint: For complex (application level) interface protocols a protocol state machine would be more appropriate than a bunch of sequence diagrams to illustrate the interactions between components. So, this section would typically show a (protocol) state machine.</w:t>
      </w:r>
    </w:p>
    <w:p w:rsidR="008F3CA0" w:rsidRPr="00FB6F3B" w:rsidRDefault="008F3CA0" w:rsidP="008F3CA0"/>
    <w:p w:rsidR="008F3CA0" w:rsidRPr="00720A45" w:rsidRDefault="008F3CA0" w:rsidP="00720A45">
      <w:pPr>
        <w:rPr>
          <w:highlight w:val="green"/>
        </w:rPr>
      </w:pPr>
    </w:p>
    <w:p w:rsidR="00072314" w:rsidRPr="0046578B" w:rsidRDefault="00072314" w:rsidP="00072314"/>
    <w:p w:rsidR="00072314" w:rsidRDefault="00072314" w:rsidP="00072314">
      <w:pPr>
        <w:pStyle w:val="Heading1"/>
        <w:tabs>
          <w:tab w:val="clear" w:pos="540"/>
          <w:tab w:val="num" w:pos="432"/>
        </w:tabs>
      </w:pPr>
      <w:bookmarkStart w:id="142" w:name="_Toc35000599"/>
      <w:bookmarkStart w:id="143" w:name="_Ref12638483"/>
      <w:r>
        <w:lastRenderedPageBreak/>
        <w:t>Feature Implementation Requirements</w:t>
      </w:r>
      <w:bookmarkEnd w:id="142"/>
      <w:bookmarkEnd w:id="143"/>
    </w:p>
    <w:p w:rsidR="00072314" w:rsidRPr="009E3B7C"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The Feature Implementation Specification is first of all an architecture document. It shows the Functional and the E/E architecture as well as the deployment of the Functional one to the E/E one</w:t>
      </w:r>
      <w:r w:rsidRPr="009E3B7C">
        <w:rPr>
          <w:rFonts w:cs="Arial"/>
          <w:i/>
          <w:color w:val="808080" w:themeColor="background1" w:themeShade="80"/>
        </w:rPr>
        <w:t>.</w:t>
      </w:r>
    </w:p>
    <w:p w:rsidR="00072314" w:rsidRPr="00512949" w:rsidRDefault="00072314" w:rsidP="00072314"/>
    <w:p w:rsidR="00072314" w:rsidRDefault="00072314" w:rsidP="00072314">
      <w:pPr>
        <w:pStyle w:val="Heading2"/>
        <w:spacing w:before="240"/>
      </w:pPr>
      <w:bookmarkStart w:id="144" w:name="_Toc35000600"/>
      <w:bookmarkStart w:id="145" w:name="_Toc422994379"/>
      <w:bookmarkStart w:id="146" w:name="_Toc481143821"/>
      <w:r w:rsidRPr="00655CE7">
        <w:t>Functional Safety</w:t>
      </w:r>
      <w:bookmarkEnd w:id="144"/>
      <w:r w:rsidRPr="00655CE7">
        <w:t xml:space="preserve"> </w:t>
      </w:r>
    </w:p>
    <w:p w:rsidR="00072314" w:rsidRPr="00347A88" w:rsidRDefault="00072314" w:rsidP="00072314">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rsidR="00072314" w:rsidRDefault="00072314" w:rsidP="00072314">
      <w:pPr>
        <w:shd w:val="clear" w:color="auto" w:fill="D6E3BC"/>
        <w:rPr>
          <w:i/>
          <w:color w:val="808080" w:themeColor="background1" w:themeShade="80"/>
        </w:rPr>
      </w:pPr>
      <w:r w:rsidRPr="004C4439">
        <w:rPr>
          <w:b/>
          <w:i/>
          <w:color w:val="808080" w:themeColor="background1" w:themeShade="80"/>
        </w:rPr>
        <w:t>#Hint:</w:t>
      </w:r>
      <w:r>
        <w:rPr>
          <w:i/>
          <w:color w:val="808080" w:themeColor="background1" w:themeShade="80"/>
        </w:rPr>
        <w:t xml:space="preserve"> If feature is not Functional Safety critical, remove subsections from this chapter and state “Feature is not Functional Safety critical”</w:t>
      </w:r>
    </w:p>
    <w:p w:rsidR="00072314" w:rsidRDefault="00072314" w:rsidP="00072314">
      <w:pPr>
        <w:pStyle w:val="Heading3"/>
        <w:keepNext w:val="0"/>
        <w:tabs>
          <w:tab w:val="clear" w:pos="900"/>
          <w:tab w:val="left" w:pos="709"/>
          <w:tab w:val="left" w:pos="851"/>
        </w:tabs>
        <w:spacing w:before="240"/>
      </w:pPr>
      <w:r>
        <w:t>ASIL Decomposition of Technical Safety Requirements</w:t>
      </w:r>
    </w:p>
    <w:p w:rsidR="00072314" w:rsidRPr="00347A88" w:rsidRDefault="00072314" w:rsidP="00072314">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rsidR="00072314" w:rsidRDefault="00072314" w:rsidP="00072314">
      <w:pPr>
        <w:shd w:val="clear" w:color="auto" w:fill="D6E3BC"/>
        <w:rPr>
          <w:i/>
          <w:color w:val="808080" w:themeColor="background1" w:themeShade="80"/>
        </w:rPr>
      </w:pPr>
      <w:r>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Sometimes an ASIL decomposition of Technical Safety Requirements (TSRs) is required. The (input) TSRs, which are to be decomposed, are derived from FSRs. Those input TSRs are to be specified in this chapter (right above the corresponding ASIL decomposition table). For each input TSR add one “</w:t>
      </w:r>
      <w:r w:rsidRPr="003146B1">
        <w:rPr>
          <w:i/>
          <w:color w:val="808080" w:themeColor="background1" w:themeShade="80"/>
        </w:rPr>
        <w:t>ASIL Decomposition Table</w:t>
      </w:r>
      <w:r>
        <w:rPr>
          <w:i/>
          <w:color w:val="808080" w:themeColor="background1" w:themeShade="80"/>
        </w:rPr>
        <w:t>”. In the “</w:t>
      </w:r>
      <w:r w:rsidRPr="003146B1">
        <w:rPr>
          <w:i/>
          <w:color w:val="808080" w:themeColor="background1" w:themeShade="80"/>
        </w:rPr>
        <w:t>ASIL Decomposition Table</w:t>
      </w:r>
      <w:r>
        <w:rPr>
          <w:i/>
          <w:color w:val="808080" w:themeColor="background1" w:themeShade="80"/>
        </w:rPr>
        <w:t>” the derived, decomposed TSRs are referenced by ID and Title. Those TSRs are however not specified in the FIS but in the ECU Functional Specfication.</w:t>
      </w:r>
    </w:p>
    <w:p w:rsidR="00072314" w:rsidRPr="00347A88" w:rsidRDefault="00072314" w:rsidP="00072314">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65"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Func./Tech. Safety Requirement</w:t>
      </w:r>
      <w:r w:rsidRPr="00347A88">
        <w:rPr>
          <w:rStyle w:val="SubtleEmphasis"/>
        </w:rPr>
        <w:t>” as type)</w:t>
      </w:r>
    </w:p>
    <w:p w:rsidR="00072314" w:rsidRDefault="00072314" w:rsidP="00072314">
      <w:pPr>
        <w:shd w:val="clear" w:color="auto" w:fill="D6E3BC" w:themeFill="accent3" w:themeFillTint="66"/>
        <w:rPr>
          <w:i/>
          <w:color w:val="808080" w:themeColor="background1" w:themeShade="80"/>
        </w:rPr>
      </w:pPr>
      <w:r>
        <w:rPr>
          <w:b/>
          <w:i/>
          <w:color w:val="808080" w:themeColor="background1" w:themeShade="80"/>
          <w:lang w:val="en-GB"/>
        </w:rPr>
        <w:t>#Link:</w:t>
      </w:r>
      <w:r>
        <w:rPr>
          <w:i/>
          <w:color w:val="808080" w:themeColor="background1" w:themeShade="80"/>
          <w:lang w:val="en-GB"/>
        </w:rPr>
        <w:t xml:space="preserve"> </w:t>
      </w:r>
      <w:hyperlink r:id="rId66" w:history="1">
        <w:r>
          <w:rPr>
            <w:rStyle w:val="Hyperlink"/>
            <w:i/>
          </w:rPr>
          <w:t>Functional Safety Sharepoint</w:t>
        </w:r>
      </w:hyperlink>
      <w:r>
        <w:rPr>
          <w:i/>
          <w:color w:val="808080" w:themeColor="background1" w:themeShade="80"/>
        </w:rPr>
        <w:t xml:space="preserve"> - Functional Safety Concept</w:t>
      </w:r>
    </w:p>
    <w:p w:rsidR="00072314" w:rsidRDefault="00072314" w:rsidP="00072314">
      <w:pPr>
        <w:rPr>
          <w:highlight w:val="yellow"/>
        </w:rPr>
      </w:pPr>
    </w:p>
    <w:p w:rsidR="00072314" w:rsidRDefault="00072314" w:rsidP="00072314">
      <w:pPr>
        <w:pStyle w:val="Heading2"/>
        <w:spacing w:before="240"/>
      </w:pPr>
      <w:r w:rsidRPr="0008696C">
        <w:t xml:space="preserve">Requirements on </w:t>
      </w:r>
      <w:bookmarkEnd w:id="145"/>
      <w:r w:rsidRPr="0008696C">
        <w:t>Components</w:t>
      </w:r>
      <w:bookmarkEnd w:id="146"/>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AHUD FMEA</w:t>
      </w:r>
    </w:p>
    <w:p w:rsidR="00210E01" w:rsidRDefault="00210E01" w:rsidP="00210E01">
      <w:r>
        <w:t>AHUD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AHUD</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8"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9"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7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lastRenderedPageBreak/>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7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72"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73"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74"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7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bookmarkStart w:id="147"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147"/>
      <w:r w:rsidRPr="004521EB">
        <w:rPr>
          <w:lang w:val="en-GB"/>
        </w:rPr>
        <w:t>Execute Profile Settings - AHUD</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bookmarkStart w:id="148" w:name="_Toc35000607"/>
      <w:r>
        <w:rPr>
          <w:lang w:val="en-GB"/>
        </w:rPr>
        <w:t>Output</w:t>
      </w:r>
      <w:r w:rsidRPr="002824C9">
        <w:rPr>
          <w:lang w:val="en-GB"/>
        </w:rPr>
        <w:t>s</w:t>
      </w:r>
      <w:bookmarkEnd w:id="148"/>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7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bookmarkStart w:id="149"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149"/>
      <w:r w:rsidRPr="004521EB">
        <w:rPr>
          <w:lang w:val="en-GB"/>
        </w:rPr>
        <w:t>Execute Profile Settings - AHUD</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bookmarkStart w:id="150" w:name="_Toc35000608"/>
      <w:bookmarkStart w:id="151" w:name="_Ref531361235"/>
      <w:r>
        <w:t>Parameters</w:t>
      </w:r>
      <w:bookmarkEnd w:id="150"/>
      <w:bookmarkEnd w:id="151"/>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lastRenderedPageBreak/>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bookmarkStart w:id="152" w:name="_Toc531361795"/>
      <w:bookmarkStart w:id="153" w:name="_Toc530489341"/>
      <w:bookmarkStart w:id="154" w:name="_Toc35000673"/>
      <w:bookmarkStart w:id="155" w:name="_Toc536800495"/>
      <w:bookmarkStart w:id="156"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57" w:name="_Ref536722042"/>
      <w:bookmarkEnd w:id="152"/>
      <w:bookmarkEnd w:id="153"/>
      <w:r>
        <w:t>Component Specific Requirements</w:t>
      </w:r>
      <w:bookmarkEnd w:id="154"/>
      <w:bookmarkEnd w:id="155"/>
      <w:bookmarkEnd w:id="156"/>
      <w:bookmarkEnd w:id="157"/>
    </w:p>
    <w:p w:rsidR="00072314" w:rsidRDefault="00072314" w:rsidP="00072314">
      <w:pPr>
        <w:shd w:val="clear" w:color="auto" w:fill="D6E3BC" w:themeFill="accent3" w:themeFillTint="66"/>
        <w:rPr>
          <w:i/>
          <w:color w:val="808080" w:themeColor="background1" w:themeShade="80"/>
        </w:rPr>
      </w:pPr>
      <w:bookmarkStart w:id="158" w:name="_Hlk26881654"/>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bookmarkStart w:id="159" w:name="_Toc35000674"/>
      <w:bookmarkStart w:id="160"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bookmarkEnd w:id="158"/>
      <w:bookmarkEnd w:id="159"/>
      <w:bookmarkEnd w:id="160"/>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2" name="Picture -602524511.jpg" descr="-60252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252451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AHUD</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77"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78"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7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8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81"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lastRenderedPageBreak/>
        <w:t xml:space="preserve">#Link: </w:t>
      </w:r>
      <w:r>
        <w:tab/>
      </w:r>
      <w:hyperlink r:id="rId82"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83"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8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AHUD</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8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AHUD</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621348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53161120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983131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3878011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4" name="Picture -602524511.jpg" descr="-60252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0252451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AHUD</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86"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87"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8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8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90"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91"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92"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9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AHUD</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9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AHUD</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556976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017025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2706948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9396331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DCU FMEA</w:t>
      </w:r>
    </w:p>
    <w:p w:rsidR="00210E01" w:rsidRDefault="00210E01" w:rsidP="00210E01">
      <w:r>
        <w:t>DCU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6" name="Picture -602524511.jpg" descr="-60252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0252451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DCU</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95"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96"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9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9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99"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00"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01"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0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DCU</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0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DCU</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9145803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 xml:space="preserve">If </w:t>
      </w:r>
      <w:r>
        <w:rPr>
          <w:rFonts w:cs="Arial"/>
          <w:i/>
          <w:color w:val="808080" w:themeColor="background1" w:themeShade="80"/>
        </w:rPr>
        <w:lastRenderedPageBreak/>
        <w:t>“Modification”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76221128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32304315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4496568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8" name="Picture -602524511.jpg" descr="-60252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0252451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DCU</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04"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05"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0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0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08"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09"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10"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1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DCU</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1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DCU</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602164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46974557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1633409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545225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0" name="Picture -539531057.jpg" descr="-5395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39531057.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DCU</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13"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14"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1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1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17"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18"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19"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2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DCU</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2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DCU</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4407766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4187601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9623419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64681786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lastRenderedPageBreak/>
        <w:t>ADAS FMEA</w:t>
      </w:r>
    </w:p>
    <w:p w:rsidR="00210E01" w:rsidRDefault="00210E01" w:rsidP="00210E01">
      <w:r>
        <w:t>ADAS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2" name="Picture -539531057.jpg" descr="-5395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39531057.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ADAS</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22"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23"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2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2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26"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27"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28"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2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ADAS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3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ADAS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1599409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32740525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45857148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73489313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4" name="Picture -539531057.jpg" descr="-5395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39531057.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ADAS</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31"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32"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3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3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35"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36"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37"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3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ADAS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3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ADAS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581033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 xml:space="preserve">If </w:t>
      </w:r>
      <w:r>
        <w:rPr>
          <w:rFonts w:cs="Arial"/>
          <w:i/>
          <w:color w:val="808080" w:themeColor="background1" w:themeShade="80"/>
        </w:rPr>
        <w:lastRenderedPageBreak/>
        <w:t>“Modification”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7197141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77416658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208255985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6" name="Picture -539531057.jpg" descr="-5395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39531057.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ADAS</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40"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41"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4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4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44"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45"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46"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4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ADAS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4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ADAS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9269805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38603262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78414742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1806316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IPC FMEA</w:t>
      </w:r>
    </w:p>
    <w:p w:rsidR="00210E01" w:rsidRDefault="00210E01" w:rsidP="00210E01">
      <w:r>
        <w:t>IPC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8" name="Picture -254316882.jpg" descr="-254316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5431688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IPC</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49"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50"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5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5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53"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54"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55"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5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IPC</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5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IPC</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5235337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0515326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70938857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4928699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0" name="Picture -254316882.jpg" descr="-254316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5431688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IPC</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58"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59"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6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6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62"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63"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64"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6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IPC</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6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IPC</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3182774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7054787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0774980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4741100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2" name="Picture -254316882.jpg" descr="-254316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5431688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IPC</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67"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68"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6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7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71"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72"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73"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7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IPC</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7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IPC</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10822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 xml:space="preserve">If </w:t>
      </w:r>
      <w:r>
        <w:rPr>
          <w:rFonts w:cs="Arial"/>
          <w:i/>
          <w:color w:val="808080" w:themeColor="background1" w:themeShade="80"/>
        </w:rPr>
        <w:lastRenderedPageBreak/>
        <w:t>“Modification”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59111655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28634853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4641381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ABS FMEA</w:t>
      </w:r>
    </w:p>
    <w:p w:rsidR="00210E01" w:rsidRDefault="00210E01" w:rsidP="00210E01">
      <w:r>
        <w:t>ABS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4" name="Picture -254316882.jpg" descr="-254316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5431688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ABS</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76"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77"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7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7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80"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81"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82"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8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ABS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8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ABS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9424318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6790317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1113184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88648525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6" name="Picture -2086633416.jpg" descr="-2086633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8663341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ABS</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85"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86"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8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8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89"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90"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91"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19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ABS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19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ABS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15111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5861708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41797489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6477767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8" name="Picture -2086633416.jpg" descr="-2086633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8663341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ABS</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194"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195"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9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9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98"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199"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00"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0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ABS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0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ABS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3785344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915539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270738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772628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 FMEA</w:t>
      </w:r>
    </w:p>
    <w:p w:rsidR="00210E01" w:rsidRDefault="00210E01" w:rsidP="00210E01">
      <w:r>
        <w:t>BCM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0" name="Picture -2086633416.jpg" descr="-2086633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8663341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BCM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03"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04"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0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0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07"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08"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09"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1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BCM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1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BCM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2346353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2815234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90250055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7274654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2" name="Picture -2086633416.jpg" descr="-2086633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08663341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BCM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12"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13"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1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1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16"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17"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18"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1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BCM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2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BCM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3747563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96978045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5156594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0940161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4" name="Picture -1710163615.jpg" descr="-171016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710163615.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BCM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21"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22"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2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2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25"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26"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27"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2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BCM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2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BCM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6215986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9569742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13332529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656226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AHU FMEA</w:t>
      </w:r>
    </w:p>
    <w:p w:rsidR="00210E01" w:rsidRDefault="00210E01" w:rsidP="00210E01">
      <w:r>
        <w:t>AHU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6" name="Picture -1710163615.jpg" descr="-171016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10163615.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AHU</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30"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31"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3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3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34"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35"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36"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3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AHU</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3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AHU</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7826312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4976466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240658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26320470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8" name="Picture -1710163615.jpg" descr="-171016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10163615.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AHU</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39"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40"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4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4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43"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44"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45"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4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AHU</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4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AHU</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5146568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453996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7695550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96997022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0" name="Picture 2074241822.jpg" descr="2074241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7424182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AHU</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48"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49"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5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5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52"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53"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54"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AHU</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AHU</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747550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6947940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1909491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326672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ECG FMEA</w:t>
      </w:r>
    </w:p>
    <w:p w:rsidR="00210E01" w:rsidRDefault="00210E01" w:rsidP="00210E01">
      <w:r>
        <w:t>ECG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2" name="Picture 2074241822.jpg" descr="2074241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7424182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Collect Profile Settings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57"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58"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5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6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61"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62"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63"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6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Collect Profile Settings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6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Collect Profile Settings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0475874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524946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3579717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362008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4" name="Picture 2074241822.jpg" descr="2074241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7424182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Delete Profile From Storage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66"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67"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6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6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70"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71"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72"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7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Delete Profile From Storage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7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Delete Profile From Storage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3380724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17441772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264720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2348447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6" name="Picture 2074241822.jpg" descr="2074241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74241822.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Download Profile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75"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76"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7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7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79"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80"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81"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8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Download Profile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8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Download Profile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949213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1437438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787772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91041956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8" name="Picture 1964147481.jpg" descr="196414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6414748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Export Profile Settings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84"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85"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 xml:space="preserve">Interface </w:t>
      </w:r>
      <w:r w:rsidRPr="00334BB8">
        <w:rPr>
          <w:i/>
          <w:color w:val="0000FF"/>
        </w:rPr>
        <w:lastRenderedPageBreak/>
        <w:t>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8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8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88"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89"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90"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29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Export Profile Settings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29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Export Profile Settings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4156289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7390601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lastRenderedPageBreak/>
              <w:t>REQ_def</w:t>
            </w:r>
          </w:p>
        </w:tc>
        <w:tc>
          <w:tcPr>
            <w:tcW w:w="2177" w:type="dxa"/>
          </w:tcPr>
          <w:p w:rsidR="00072314" w:rsidRPr="000F4E8B" w:rsidRDefault="00072314" w:rsidP="001D18E6"/>
        </w:tc>
        <w:sdt>
          <w:sdtPr>
            <w:alias w:val="Modification"/>
            <w:tag w:val="Modification"/>
            <w:id w:val="-56247844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3432014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0" name="Picture 1964147481.jpg" descr="196414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6414748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Link Primary Authentication Indicator to Profile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293"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294"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9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9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97"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98"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299"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0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Link Primary Authentication Indicator to Profile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0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Link Primary Authentication Indicator to Profile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6898563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601177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2977750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228860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2" name="Picture 1964147481.jpg" descr="196414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96414748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Link Secondary Authentication Passcode to Profile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02"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03"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0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0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06"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07"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08"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0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Link Secondary Authentication Passcode to Profile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1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Link Secondary Authentication Passcode to Profile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3784081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lastRenderedPageBreak/>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9244494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93257684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7305109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4" name="Picture 1964147481.jpg" descr="196414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6414748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Authentication Status (Auto Login)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11"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12"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1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1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15"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16"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17"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1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Authentication Status (Auto Login)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1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Authentication Status (Auto Login)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6280821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1924291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660067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3982225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6" name="Picture 2120196228.jpg" descr="2120196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2019622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Push Profile Settings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20"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21"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2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2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24"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25"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26"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2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Push Profile Settings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2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Push Profile Settings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5310709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90274572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2439651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8093639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8" name="Picture 2120196228.jpg" descr="2120196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12019622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Remote Remove Request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29"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30"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3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3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33"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34"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35"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3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Receive Remote Remove Request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3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Receive Remote Remove Request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7862024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8154836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5268322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31525995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0" name="Picture 2120196228.jpg" descr="2120196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12019622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Changed Profile Settings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38"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39"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4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4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42"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43"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44"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4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Receive Changed Profile Settings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4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Receive Changed Profile Settings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8923392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1802701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2054415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33357641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2" name="Picture 2120196228.jpg" descr="2120196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12019622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RVS Profile Payload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47"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48"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4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5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51"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52"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53"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5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Receive RVS Profile Payload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5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Receive RVS Profile Payload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8301393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 xml:space="preserve">If </w:t>
      </w:r>
      <w:r>
        <w:rPr>
          <w:rFonts w:cs="Arial"/>
          <w:i/>
          <w:color w:val="808080" w:themeColor="background1" w:themeShade="80"/>
        </w:rPr>
        <w:lastRenderedPageBreak/>
        <w:t>“Modification”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5388303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54441862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0087819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4" name="Picture 1916201523.jpg" descr="191620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916201523.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Authentication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56"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57"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5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5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60"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61"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62"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6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Authentication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6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Authentication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1369615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91716065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12727076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4531536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6" name="Picture 1916201523.jpg" descr="191620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916201523.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Restore Profile Settings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65"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66"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6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6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69"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70"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71"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7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Restore Profile Settings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7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Restore Profile Settings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013344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75685608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0966832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41182162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8" name="Picture 1916201523.jpg" descr="191620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916201523.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Unlink FP Account from Vehicle Profile - ECG</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74"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75"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7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7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78"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79"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80"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8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Unlink FP Account from Vehicle Profile - ECG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8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Unlink FP Account from Vehicle Profile - ECG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7889354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02844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509747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20045401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AIPM FMEA</w:t>
      </w:r>
    </w:p>
    <w:p w:rsidR="00210E01" w:rsidRDefault="00210E01" w:rsidP="00210E01">
      <w:r>
        <w:t>AIPM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0" name="Picture 1916201523.jpg" descr="191620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916201523.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83"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84"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8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8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87"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88"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89"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9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39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9607146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 xml:space="preserve">If </w:t>
      </w:r>
      <w:r>
        <w:rPr>
          <w:rFonts w:cs="Arial"/>
          <w:i/>
          <w:color w:val="808080" w:themeColor="background1" w:themeShade="80"/>
        </w:rPr>
        <w:lastRenderedPageBreak/>
        <w:t>“Modification”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38280155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55646198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200472566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2" name="Picture -1057661821.jpg" descr="-105766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05766182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392"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393"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9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9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96"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97"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398"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39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0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083472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92616141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2312697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3552400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4" name="Picture -1057661821.jpg" descr="-105766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057661821.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01"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02"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0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0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05"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06"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07"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0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0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360054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9617656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0745592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7125468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6" name="Picture -361410294.jpg" descr="-36141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61410294.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Authentication Status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10"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11"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1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1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14"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15"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16"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1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Authentication Status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1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Authentication Status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891301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9780598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7773148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0797972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8" name="Picture -361410294.jpg" descr="-36141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61410294.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Confirmation of Updated Profile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19"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20"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lastRenderedPageBreak/>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2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2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23"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24"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25"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2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Confirmation of Updated Profile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2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Confirmation of Updated Profile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2232758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39500945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0998190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211261824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0" name="Picture -361410294.jpg" descr="-36141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61410294.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Customize Profile Screen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28"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29"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3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3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32"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33"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34"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3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Customize Profile Screen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3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Customize Profile Screen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7018684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w:t>
      </w:r>
      <w:r>
        <w:rPr>
          <w:i/>
          <w:color w:val="808080" w:themeColor="background1" w:themeShade="80"/>
          <w:lang w:val="en-GB"/>
        </w:rPr>
        <w:lastRenderedPageBreak/>
        <w:t xml:space="preserve">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865793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729392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3855516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2"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Error Messages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37"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38"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3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4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41"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42"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lastRenderedPageBreak/>
        <w:t xml:space="preserve">#Link: </w:t>
      </w:r>
      <w:r>
        <w:tab/>
      </w:r>
      <w:hyperlink r:id="rId443"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4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Error Messages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4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Error Messages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5047741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46566179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93620642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84824183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4"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Login Method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lastRenderedPageBreak/>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46"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47"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4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4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50"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51"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52"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5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Login Method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5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Login Method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164111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7586488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614385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6153806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6"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Option to Unlink FP Account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55"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56"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 xml:space="preserve">Interface </w:t>
      </w:r>
      <w:r w:rsidRPr="00334BB8">
        <w:rPr>
          <w:i/>
          <w:color w:val="0000FF"/>
        </w:rPr>
        <w:lastRenderedPageBreak/>
        <w:t>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5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5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59"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60"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61"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6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Option to Unlink FP Account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Option to Unlink FP Account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31429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038257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lastRenderedPageBreak/>
              <w:t>REQ_def</w:t>
            </w:r>
          </w:p>
        </w:tc>
        <w:tc>
          <w:tcPr>
            <w:tcW w:w="2177" w:type="dxa"/>
          </w:tcPr>
          <w:p w:rsidR="00072314" w:rsidRPr="000F4E8B" w:rsidRDefault="00072314" w:rsidP="001D18E6"/>
        </w:tc>
        <w:sdt>
          <w:sdtPr>
            <w:alias w:val="Modification"/>
            <w:tag w:val="Modification"/>
            <w:id w:val="-9508657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77860468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8"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Secondary Passcode Screen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64"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65"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6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6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68"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69"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70"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7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Secondary Passcode Screen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7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Secondary Passcode Screen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5329193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200304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21069139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8439322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0"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Welcome Screen with ID Method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73"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74"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7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7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77"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78"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79"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8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Welcome Screen with ID Method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8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Welcome Screen with ID Method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9272447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lastRenderedPageBreak/>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14487993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9606455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0152774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2"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Lockout Profile for Download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82"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83"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8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8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86"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87"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88"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8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Lockout Profile for Download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9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Lockout Profile for Download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596999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38799974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30376604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5837098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4"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Setup Primary Authentication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491"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492"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9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9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95"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96"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497"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49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Setup Primary Authentication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49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Setup Primary Authentication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6157467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7243736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3117327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56956994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6"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49499113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Setup Secondary Authentication Passcode - APIM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00"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01"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0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0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04"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05"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06"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0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Setup Secondary Authentication Passcode - APIM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0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Setup Secondary Authentication Passcode - APIM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0247890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772465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08321415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97124358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DSP FMEA</w:t>
      </w:r>
    </w:p>
    <w:p w:rsidR="00210E01" w:rsidRDefault="00210E01" w:rsidP="00210E01">
      <w:r>
        <w:t>DSP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8" name="Picture -315134170.jpg" descr="-315134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15134170.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DSP</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09"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10"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1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1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13"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14"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15"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1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DSP</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1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DSP</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085054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80921569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459616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0198075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0" name="Picture -315134170.jpg" descr="-315134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315134170.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DSP</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18"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19"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2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2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22"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23"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24"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2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DSP</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2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DSP</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6922126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412909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4686334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55130736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2" name="Picture -315134170.jpg" descr="-315134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315134170.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DSP</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27"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28"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2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3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31"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32"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33"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3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DSP</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3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DSP</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039941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6237383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6237458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8373790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DSM FMEA</w:t>
      </w:r>
    </w:p>
    <w:p w:rsidR="00210E01" w:rsidRDefault="00210E01" w:rsidP="00210E01">
      <w:r>
        <w:t>DSM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4" name="Picture -519359658.jpg" descr="-519359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51935965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DSM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36"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37"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3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3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40"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41"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42"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4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DSM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4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DSM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916584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77281394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239898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0732917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6" name="Picture -519359658.jpg" descr="-519359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1935965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DSM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45"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46"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4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4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49"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50"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51"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DSM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DSM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179449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9451531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51142273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63854240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8" name="Picture -519359658.jpg" descr="-519359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19359658.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DSM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54"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55"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5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5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58"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59"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60"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6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DSM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6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DSM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4555729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lastRenderedPageBreak/>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4720756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3601928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89402980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MCSM</w:t>
      </w:r>
    </w:p>
    <w:p w:rsidR="00210E01" w:rsidRDefault="00210E01" w:rsidP="00210E01">
      <w:r>
        <w:t>MCSM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50" name="Picture -384924636.jpg" descr="-384924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38492463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MCSM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63"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64"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6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6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67"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68"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69"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7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MCSM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7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MCSM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242456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 xml:space="preserve">Component Specific </w:t>
      </w:r>
      <w:r w:rsidRPr="00334BB8">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8906992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70147177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219300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52" name="Picture -384924636.jpg" descr="-384924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8492463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MCSM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72"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73"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7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lastRenderedPageBreak/>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7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76"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77"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78"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7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MCSM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8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MCSM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4699506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lastRenderedPageBreak/>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4483268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076397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8782557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54" name="Picture -384924636.jpg" descr="-384924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8492463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MCSM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81"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82"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8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8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85"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lastRenderedPageBreak/>
        <w:t xml:space="preserve">#Link: </w:t>
      </w:r>
      <w:r>
        <w:tab/>
      </w:r>
      <w:hyperlink r:id="rId586"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87"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8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MCSM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8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MCSM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9627906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410749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53563293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92229105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lastRenderedPageBreak/>
        <w:t>ECM</w:t>
      </w:r>
    </w:p>
    <w:p w:rsidR="00210E01" w:rsidRDefault="00210E01" w:rsidP="00210E01">
      <w:r>
        <w:t>ECM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56" name="Picture -384924636.jpg" descr="-384924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384924636.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ECM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90"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591"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9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9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94"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95"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596"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59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ECM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59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ECM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5167033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10911030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37885256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40430540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58" name="Picture -934034915.jpg" descr="-934034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934034915.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ECM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599"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00"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0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0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03"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04"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05"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0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ECM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0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ECM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1913459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 xml:space="preserve">If </w:t>
      </w:r>
      <w:r>
        <w:rPr>
          <w:rFonts w:cs="Arial"/>
          <w:i/>
          <w:color w:val="808080" w:themeColor="background1" w:themeShade="80"/>
        </w:rPr>
        <w:lastRenderedPageBreak/>
        <w:t>“Modification”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82694231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8971269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548815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60" name="Picture -934034915.jpg" descr="-934034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34034915.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ECM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08"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09"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1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1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12"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13"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14"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1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ECM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1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ECM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0596793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13593753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4179934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3173743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RCCM FMEA</w:t>
      </w:r>
    </w:p>
    <w:p w:rsidR="00210E01" w:rsidRDefault="00210E01" w:rsidP="00210E01">
      <w:r>
        <w:t>RCCM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62" name="Picture -934034915.jpg" descr="-934034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934034915.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RCCM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17"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18"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1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2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21"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22"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23"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2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RCCM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2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RCCM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308776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47583220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10343981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8985589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64" name="Picture -934034915.jpg" descr="-934034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934034915.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RCCM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26"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27"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2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2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30"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31"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32"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3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RCCM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RCCM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5523186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91905054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6767431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30273250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66" name="Picture 1266185694.jpg" descr="1266185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66185694.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RCCM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35"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36"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3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3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39"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40"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41"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 RCCM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4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 RCCM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4818342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 xml:space="preserve">If </w:t>
      </w:r>
      <w:r>
        <w:rPr>
          <w:rFonts w:cs="Arial"/>
          <w:i/>
          <w:color w:val="808080" w:themeColor="background1" w:themeShade="80"/>
        </w:rPr>
        <w:lastRenderedPageBreak/>
        <w:t>“Modification”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49865146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82944375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69997170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SCCM FMEA</w:t>
      </w:r>
    </w:p>
    <w:p w:rsidR="00210E01" w:rsidRDefault="00210E01" w:rsidP="00210E01">
      <w:r>
        <w:t>SCCM FMEA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68" name="Picture 1266185694.jpg" descr="1266185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266185694.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SCCM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44"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45"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4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4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48"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49"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50"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5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Execute Profile Settings - SCCM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5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Execute Profile Settings - SCCM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8341513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34100826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57432188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53712199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70" name="Picture 1266185694.jpg" descr="1266185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266185694.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All Profile Settings - SCCM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53"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54"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5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5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57"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58"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59"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6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All Profile Settings - SCCM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6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All Profile Settings - SCCM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742734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lastRenderedPageBreak/>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035682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6389905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8635364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72" name="Picture 1266185694.jpg" descr="1266185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266185694.jpg"/>
                    <pic:cNvPicPr/>
                  </pic:nvPicPr>
                  <pic:blipFill>
                    <a:blip r:embed="rId67"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SCCM</w:t>
      </w:r>
    </w:p>
    <w:p w:rsidR="00072314" w:rsidRDefault="00072314" w:rsidP="00072314">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rsidR="00072314" w:rsidRDefault="00072314" w:rsidP="00072314">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334BB8">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rsidR="00072314" w:rsidRPr="00B90ADA" w:rsidRDefault="00072314" w:rsidP="00072314">
      <w:pPr>
        <w:pStyle w:val="ListParagraph"/>
        <w:numPr>
          <w:ilvl w:val="0"/>
          <w:numId w:val="20"/>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334BB8">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rsidR="00072314" w:rsidRDefault="00072314" w:rsidP="00072314">
      <w:pPr>
        <w:shd w:val="clear" w:color="auto" w:fill="D6E3BC" w:themeFill="accent3" w:themeFillTint="66"/>
        <w:rPr>
          <w:rStyle w:val="Hyperlink"/>
          <w:i/>
        </w:rPr>
      </w:pPr>
      <w:r w:rsidRPr="006D3857">
        <w:rPr>
          <w:rStyle w:val="SubtleEmphasis"/>
          <w:b/>
        </w:rPr>
        <w:t xml:space="preserve">#Link: </w:t>
      </w:r>
      <w:r>
        <w:tab/>
      </w:r>
      <w:hyperlink r:id="rId662" w:history="1">
        <w:r w:rsidRPr="00C1355A">
          <w:rPr>
            <w:rStyle w:val="Hyperlink"/>
            <w:i/>
          </w:rPr>
          <w:t>RE Wiki – Deriving an Implemented Function</w:t>
        </w:r>
      </w:hyperlink>
      <w:r>
        <w:rPr>
          <w:rStyle w:val="Hyperlink"/>
          <w:i/>
        </w:rPr>
        <w:t>#</w:t>
      </w:r>
    </w:p>
    <w:p w:rsidR="00072314" w:rsidRPr="007E07F1" w:rsidRDefault="004F1B68" w:rsidP="00072314">
      <w:pPr>
        <w:shd w:val="clear" w:color="auto" w:fill="D6E3BC" w:themeFill="accent3" w:themeFillTint="66"/>
        <w:ind w:firstLine="720"/>
        <w:rPr>
          <w:i/>
          <w:color w:val="808080" w:themeColor="background1" w:themeShade="80"/>
        </w:rPr>
      </w:pPr>
      <w:hyperlink r:id="rId663" w:anchor="CascadeRequirements-CascadingVsTraceability" w:history="1">
        <w:r w:rsidR="00072314">
          <w:rPr>
            <w:rStyle w:val="Hyperlink"/>
            <w:i/>
            <w:lang w:val="en-GB"/>
          </w:rPr>
          <w:t>RE Wiki - Cascade Requirements</w:t>
        </w:r>
      </w:hyperlink>
    </w:p>
    <w:p w:rsidR="00072314" w:rsidRDefault="00072314" w:rsidP="00072314">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Default="00072314" w:rsidP="0007231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rsidR="00072314" w:rsidRPr="006A588D" w:rsidRDefault="00072314" w:rsidP="00072314">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334BB8">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rsidR="00072314" w:rsidRPr="006A588D"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How to …:</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6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rsidR="00072314" w:rsidRPr="00602B80" w:rsidRDefault="00072314" w:rsidP="00072314">
      <w:pPr>
        <w:shd w:val="clear" w:color="auto" w:fill="D6E3BC" w:themeFill="accent3" w:themeFillTint="66"/>
        <w:tabs>
          <w:tab w:val="left" w:pos="567"/>
        </w:tabs>
        <w:ind w:left="360" w:hanging="360"/>
        <w:rPr>
          <w:rFonts w:cs="Arial"/>
          <w:i/>
          <w:color w:val="808080" w:themeColor="background1" w:themeShade="80"/>
        </w:rPr>
      </w:pPr>
    </w:p>
    <w:p w:rsidR="00072314"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p>
    <w:p w:rsidR="00072314" w:rsidRPr="00602B80" w:rsidRDefault="00072314" w:rsidP="00072314">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334BB8">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334BB8">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334BB8">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rsidR="00072314" w:rsidRPr="00602B80" w:rsidRDefault="00072314" w:rsidP="00072314">
      <w:pPr>
        <w:shd w:val="clear" w:color="auto" w:fill="D6E3BC" w:themeFill="accent3" w:themeFillTint="66"/>
        <w:tabs>
          <w:tab w:val="left" w:pos="284"/>
          <w:tab w:val="left" w:pos="567"/>
        </w:tabs>
        <w:ind w:left="360" w:hanging="360"/>
        <w:rPr>
          <w:rFonts w:cs="Arial"/>
          <w:i/>
          <w:color w:val="808080" w:themeColor="background1" w:themeShade="80"/>
        </w:rPr>
      </w:pP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rsidR="00072314" w:rsidRPr="00602B80"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rsidR="00072314" w:rsidRDefault="00072314" w:rsidP="00072314">
      <w:pPr>
        <w:pStyle w:val="ListParagraph"/>
        <w:numPr>
          <w:ilvl w:val="0"/>
          <w:numId w:val="25"/>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334BB8">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6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66" w:history="1">
        <w:r w:rsidRPr="00602B80">
          <w:rPr>
            <w:rStyle w:val="Hyperlink"/>
            <w:rFonts w:ascii="Arial" w:hAnsi="Arial" w:cs="Arial"/>
            <w:i/>
          </w:rPr>
          <w:t>FNV2</w:t>
        </w:r>
      </w:hyperlink>
      <w:r w:rsidRPr="00602B80">
        <w:rPr>
          <w:rFonts w:ascii="Arial" w:hAnsi="Arial" w:cs="Arial"/>
          <w:i/>
          <w:color w:val="808080" w:themeColor="background1" w:themeShade="80"/>
        </w:rPr>
        <w:t>).</w:t>
      </w:r>
    </w:p>
    <w:p w:rsidR="00072314" w:rsidRPr="00602B80" w:rsidRDefault="00072314" w:rsidP="00072314">
      <w:pPr>
        <w:shd w:val="clear" w:color="auto" w:fill="D6E3BC" w:themeFill="accent3" w:themeFillTint="66"/>
        <w:tabs>
          <w:tab w:val="left" w:pos="567"/>
        </w:tabs>
        <w:rPr>
          <w:rFonts w:cs="Arial"/>
          <w:i/>
          <w:color w:val="808080" w:themeColor="background1" w:themeShade="80"/>
        </w:rPr>
      </w:pPr>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67" w:history="1">
        <w:r w:rsidRPr="00602B80">
          <w:rPr>
            <w:rStyle w:val="Hyperlink"/>
            <w:i/>
          </w:rPr>
          <w:t>RE Wiki – Adding a Technical Interface</w:t>
        </w:r>
      </w:hyperlink>
    </w:p>
    <w:p w:rsidR="00072314" w:rsidRPr="00602B80" w:rsidRDefault="00072314" w:rsidP="00072314">
      <w:pPr>
        <w:shd w:val="clear" w:color="auto" w:fill="D6E3BC" w:themeFill="accent3" w:themeFillTint="66"/>
        <w:rPr>
          <w:i/>
          <w:color w:val="0000FF"/>
          <w:u w:val="single"/>
        </w:rPr>
      </w:pPr>
      <w:r w:rsidRPr="00602B80">
        <w:rPr>
          <w:rStyle w:val="SubtleEmphasis"/>
          <w:b/>
        </w:rPr>
        <w:t xml:space="preserve">#Link: </w:t>
      </w:r>
      <w:r>
        <w:tab/>
      </w:r>
      <w:hyperlink r:id="rId668" w:history="1">
        <w:r w:rsidRPr="00602B80">
          <w:rPr>
            <w:rStyle w:val="Hyperlink"/>
            <w:i/>
          </w:rPr>
          <w:t>RE Wiki – Adding a Signal or Parameter Mapping</w:t>
        </w:r>
      </w:hyperlink>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4F1B68" w:rsidP="00236BAE">
            <w:pPr>
              <w:rPr>
                <w:rFonts w:cs="Arial"/>
                <w:bCs/>
                <w:color w:val="808080" w:themeColor="background1" w:themeShade="80"/>
                <w:sz w:val="16"/>
                <w:szCs w:val="14"/>
              </w:rPr>
            </w:pPr>
            <w:hyperlink r:id="rId66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Changed Profile Settings- SCCM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4F1B68" w:rsidP="00CA24CE">
            <w:pPr>
              <w:rPr>
                <w:rFonts w:cs="Arial"/>
                <w:bCs/>
                <w:color w:val="808080" w:themeColor="background1" w:themeShade="80"/>
                <w:sz w:val="16"/>
                <w:szCs w:val="14"/>
              </w:rPr>
            </w:pPr>
            <w:hyperlink r:id="rId67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Changed Profile Settings- SCCM</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0361580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72314" w:rsidRPr="003E2313" w:rsidRDefault="00072314" w:rsidP="00072314">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334BB8">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334BB8">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334BB8">
        <w:rPr>
          <w:i/>
          <w:color w:val="0000FF"/>
        </w:rPr>
        <w:t>Function Requirements</w:t>
      </w:r>
      <w:r w:rsidRPr="00FB16F9">
        <w:rPr>
          <w:i/>
          <w:color w:val="0000FF"/>
        </w:rPr>
        <w:fldChar w:fldCharType="end"/>
      </w:r>
      <w:r>
        <w:rPr>
          <w:i/>
          <w:color w:val="0000FF"/>
        </w:rPr>
        <w:t>.</w:t>
      </w:r>
    </w:p>
    <w:p w:rsidR="00072314" w:rsidRDefault="00072314" w:rsidP="00072314">
      <w:pPr>
        <w:shd w:val="clear" w:color="auto" w:fill="D6E3BC" w:themeFill="accent3" w:themeFillTint="66"/>
        <w:rPr>
          <w:i/>
          <w:color w:val="808080" w:themeColor="background1" w:themeShade="80"/>
        </w:rPr>
      </w:pP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rsidR="00072314" w:rsidRDefault="00072314" w:rsidP="00072314">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rsidR="00072314" w:rsidRDefault="00072314" w:rsidP="00072314">
      <w:pPr>
        <w:shd w:val="clear" w:color="auto" w:fill="D6E3BC" w:themeFill="accent3" w:themeFillTint="66"/>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303"/>
      </w:tblGrid>
      <w:tr w:rsidR="00072314" w:rsidRPr="00DD6BC6" w:rsidTr="001D18E6">
        <w:trPr>
          <w:trHeight w:val="495"/>
        </w:trPr>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072314" w:rsidRPr="00DD6BC6" w:rsidTr="001D18E6">
        <w:tc>
          <w:tcPr>
            <w:tcW w:w="113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rsidR="00072314" w:rsidRDefault="00072314" w:rsidP="00072314">
      <w:pPr>
        <w:shd w:val="clear" w:color="auto" w:fill="D6E3BC" w:themeFill="accent3" w:themeFillTint="66"/>
        <w:tabs>
          <w:tab w:val="left" w:pos="709"/>
        </w:tabs>
        <w:ind w:left="709" w:hanging="709"/>
        <w:rPr>
          <w:i/>
          <w:color w:val="808080" w:themeColor="background1" w:themeShade="80"/>
        </w:rPr>
      </w:pPr>
    </w:p>
    <w:p w:rsidR="00072314" w:rsidRPr="00EE135E" w:rsidRDefault="00072314" w:rsidP="00072314">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072314" w:rsidRPr="00DD6BC6" w:rsidTr="00720A45">
        <w:tc>
          <w:tcPr>
            <w:tcW w:w="2040"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rsidR="00072314" w:rsidRPr="00DD6BC6" w:rsidRDefault="00072314" w:rsidP="001D18E6">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Default="00072314" w:rsidP="00072314">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334BB8">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9767649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0002154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8281182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Default="00072314" w:rsidP="00072314">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334BB8">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rsidR="00072314" w:rsidRPr="00222BAA" w:rsidRDefault="00072314" w:rsidP="00072314">
      <w:pPr>
        <w:rPr>
          <w:lang w:val="en-GB"/>
        </w:rPr>
      </w:pPr>
    </w:p>
    <w:p w:rsidR="00072314" w:rsidRPr="00B16542" w:rsidRDefault="00072314" w:rsidP="00072314">
      <w:pPr>
        <w:pStyle w:val="Heading2"/>
        <w:spacing w:before="240"/>
      </w:pPr>
      <w:bookmarkStart w:id="161" w:name="_Toc422994386"/>
      <w:bookmarkStart w:id="162" w:name="_Toc35000614"/>
      <w:bookmarkStart w:id="163" w:name="_Ref531347950"/>
      <w:bookmarkStart w:id="164" w:name="_Toc481143824"/>
      <w:r w:rsidRPr="00B16542">
        <w:t xml:space="preserve">Requirements on </w:t>
      </w:r>
      <w:bookmarkEnd w:id="161"/>
      <w:r w:rsidRPr="00B16542">
        <w:t>Connections</w:t>
      </w:r>
      <w:bookmarkEnd w:id="162"/>
      <w:bookmarkEnd w:id="163"/>
      <w:bookmarkEnd w:id="164"/>
    </w:p>
    <w:p w:rsidR="00072314" w:rsidRPr="00912020" w:rsidRDefault="00072314" w:rsidP="00072314">
      <w:pPr>
        <w:pStyle w:val="Heading3"/>
        <w:keepNext w:val="0"/>
        <w:tabs>
          <w:tab w:val="clear" w:pos="900"/>
          <w:tab w:val="left" w:pos="709"/>
          <w:tab w:val="left" w:pos="851"/>
        </w:tabs>
        <w:spacing w:before="240"/>
        <w:rPr>
          <w:lang w:val="en-GB"/>
        </w:rPr>
      </w:pPr>
      <w:bookmarkStart w:id="165" w:name="_Toc35000615"/>
      <w:r w:rsidRPr="00912020">
        <w:rPr>
          <w:lang w:val="en-GB"/>
        </w:rPr>
        <w:t>Networks</w:t>
      </w:r>
      <w:bookmarkEnd w:id="165"/>
    </w:p>
    <w:p w:rsidR="00072314" w:rsidRDefault="00072314" w:rsidP="00072314">
      <w:pPr>
        <w:pStyle w:val="Heading4"/>
        <w:keepNext w:val="0"/>
        <w:tabs>
          <w:tab w:val="clear" w:pos="900"/>
          <w:tab w:val="left" w:pos="709"/>
        </w:tabs>
        <w:spacing w:before="240"/>
        <w:rPr>
          <w:lang w:val="en-GB"/>
        </w:rPr>
      </w:pPr>
      <w:bookmarkStart w:id="166" w:name="_Toc481143825"/>
      <w:bookmarkStart w:id="167" w:name="_Toc35000616"/>
      <w:bookmarkStart w:id="168" w:name="_Toc422994387"/>
      <w:r>
        <w:rPr>
          <w:lang w:val="en-GB"/>
        </w:rPr>
        <w:t>“CAN</w:t>
      </w:r>
      <w:bookmarkEnd w:id="166"/>
      <w:r>
        <w:rPr>
          <w:lang w:val="en-GB"/>
        </w:rPr>
        <w:t xml:space="preserve"> Bus xxx”</w:t>
      </w:r>
      <w:bookmarkEnd w:id="167"/>
    </w:p>
    <w:p w:rsidR="00072314" w:rsidRDefault="00072314" w:rsidP="00072314">
      <w:pPr>
        <w:shd w:val="clear" w:color="auto" w:fill="D6E3BC" w:themeFill="accent3" w:themeFillTint="66"/>
        <w:rPr>
          <w:i/>
          <w:color w:val="808080" w:themeColor="background1" w:themeShade="80"/>
        </w:rPr>
      </w:pPr>
      <w:r w:rsidRPr="0039729E">
        <w:rPr>
          <w:b/>
          <w:i/>
          <w:color w:val="808080" w:themeColor="background1" w:themeShade="80"/>
          <w:lang w:val="en-GB"/>
        </w:rPr>
        <w:t>#Hint:</w:t>
      </w:r>
      <w:r>
        <w:rPr>
          <w:i/>
          <w:color w:val="808080" w:themeColor="background1" w:themeShade="80"/>
          <w:lang w:val="en-GB"/>
        </w:rPr>
        <w:t xml:space="preserve"> </w:t>
      </w:r>
      <w:r w:rsidRPr="00E93775">
        <w:rPr>
          <w:i/>
          <w:color w:val="808080" w:themeColor="background1" w:themeShade="80"/>
        </w:rPr>
        <w:t xml:space="preserve">For CAN most requirements are defined by Netcom and </w:t>
      </w:r>
      <w:r>
        <w:rPr>
          <w:i/>
          <w:color w:val="808080" w:themeColor="background1" w:themeShade="80"/>
        </w:rPr>
        <w:t xml:space="preserve">referenced in </w:t>
      </w:r>
      <w:hyperlink r:id="rId671" w:history="1">
        <w:r w:rsidRPr="00B77171">
          <w:rPr>
            <w:rStyle w:val="Hyperlink"/>
            <w:i/>
          </w:rPr>
          <w:t>VSEM “Multiplexing Specifications” section</w:t>
        </w:r>
      </w:hyperlink>
      <w:r>
        <w:rPr>
          <w:i/>
          <w:color w:val="808080" w:themeColor="background1" w:themeShade="80"/>
        </w:rPr>
        <w:t>. Put in this section only those requirements, which deviate from that standard specification.</w:t>
      </w:r>
    </w:p>
    <w:p w:rsidR="00072314" w:rsidRDefault="00072314" w:rsidP="00072314">
      <w:pPr>
        <w:shd w:val="clear" w:color="auto" w:fill="D6E3BC" w:themeFill="accent3" w:themeFillTint="66"/>
        <w:rPr>
          <w:i/>
          <w:color w:val="808080" w:themeColor="background1" w:themeShade="80"/>
        </w:rPr>
      </w:pPr>
      <w:r w:rsidRPr="00E80752">
        <w:rPr>
          <w:i/>
          <w:color w:val="808080" w:themeColor="background1" w:themeShade="80"/>
        </w:rPr>
        <w:t>The CAN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Pr="00334BB8">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Pr="00334BB8">
        <w:rPr>
          <w:i/>
          <w:color w:val="0000FF"/>
        </w:rPr>
        <w:t>Data Dictionary</w:t>
      </w:r>
      <w:r>
        <w:rPr>
          <w:rFonts w:cs="Arial"/>
        </w:rPr>
        <w:fldChar w:fldCharType="end"/>
      </w:r>
      <w:r w:rsidRPr="00E80752">
        <w:rPr>
          <w:i/>
          <w:color w:val="808080" w:themeColor="background1" w:themeShade="80"/>
        </w:rPr>
        <w:t>”.</w:t>
      </w:r>
    </w:p>
    <w:p w:rsidR="00072314" w:rsidRPr="00B66169" w:rsidRDefault="00072314" w:rsidP="00072314">
      <w:pPr>
        <w:pStyle w:val="Heading5"/>
        <w:keepNext w:val="0"/>
        <w:tabs>
          <w:tab w:val="clear" w:pos="900"/>
          <w:tab w:val="left" w:pos="709"/>
        </w:tabs>
        <w:spacing w:before="240"/>
        <w:rPr>
          <w:lang w:val="en-GB"/>
        </w:rPr>
      </w:pPr>
      <w:bookmarkStart w:id="169" w:name="_Toc35000617"/>
      <w:bookmarkStart w:id="170" w:name="_Toc380050580"/>
      <w:r w:rsidRPr="00B66169">
        <w:rPr>
          <w:lang w:val="en-GB"/>
        </w:rPr>
        <w:lastRenderedPageBreak/>
        <w:t>Protocol Requirements</w:t>
      </w:r>
      <w:bookmarkEnd w:id="169"/>
      <w:bookmarkEnd w:id="170"/>
    </w:p>
    <w:p w:rsidR="00072314" w:rsidRDefault="00072314" w:rsidP="00072314">
      <w:pPr>
        <w:shd w:val="clear" w:color="auto" w:fill="D6E3BC" w:themeFill="accent3" w:themeFillTint="66"/>
        <w:rPr>
          <w:rStyle w:val="SubtleEmphasis"/>
        </w:rPr>
      </w:pPr>
      <w:r w:rsidRPr="00815977">
        <w:rPr>
          <w:rStyle w:val="SubtleEmphasis"/>
          <w:b/>
        </w:rPr>
        <w:t>#Hint:</w:t>
      </w:r>
      <w:r w:rsidRPr="00815977">
        <w:rPr>
          <w:rStyle w:val="SubtleEmphasis"/>
        </w:rPr>
        <w:t xml:space="preserve"> </w:t>
      </w:r>
      <w:r w:rsidRPr="00E93775">
        <w:rPr>
          <w:i/>
          <w:color w:val="808080" w:themeColor="background1" w:themeShade="80"/>
        </w:rPr>
        <w:t xml:space="preserve">For CAN </w:t>
      </w:r>
      <w:r>
        <w:rPr>
          <w:i/>
          <w:color w:val="808080" w:themeColor="background1" w:themeShade="80"/>
        </w:rPr>
        <w:t xml:space="preserve">Ford currently mandates </w:t>
      </w:r>
      <w:r w:rsidRPr="00E93775">
        <w:rPr>
          <w:i/>
          <w:color w:val="808080" w:themeColor="background1" w:themeShade="80"/>
        </w:rPr>
        <w:t>FNOS</w:t>
      </w:r>
      <w:r>
        <w:rPr>
          <w:i/>
          <w:color w:val="808080" w:themeColor="background1" w:themeShade="80"/>
        </w:rPr>
        <w:t xml:space="preserve"> as SW implementation for the CAN protocol stack</w:t>
      </w:r>
      <w:r w:rsidRPr="00E93775">
        <w:rPr>
          <w:i/>
          <w:color w:val="808080" w:themeColor="background1" w:themeShade="80"/>
        </w:rPr>
        <w:t>.</w:t>
      </w:r>
      <w:r>
        <w:rPr>
          <w:i/>
          <w:color w:val="808080" w:themeColor="background1" w:themeShade="80"/>
        </w:rPr>
        <w:t xml:space="preserve"> This includes the CAN Network Management and Transport Protocol.</w:t>
      </w:r>
      <w:r w:rsidRPr="00E93775">
        <w:rPr>
          <w:i/>
          <w:color w:val="808080" w:themeColor="background1" w:themeShade="80"/>
        </w:rPr>
        <w:t xml:space="preserve"> </w:t>
      </w:r>
      <w:r>
        <w:rPr>
          <w:i/>
          <w:color w:val="808080" w:themeColor="background1" w:themeShade="80"/>
        </w:rPr>
        <w:t>If you deviate from this assumption or if you have specific requirements on FNOS, which are not contained in the standard package, put requirements in this section. F</w:t>
      </w:r>
      <w:r>
        <w:rPr>
          <w:rStyle w:val="SubtleEmphasis"/>
        </w:rPr>
        <w:t xml:space="preserve">or details the </w:t>
      </w:r>
      <w:r w:rsidRPr="00815977">
        <w:rPr>
          <w:rStyle w:val="SubtleEmphasis"/>
        </w:rPr>
        <w:t>FNOS user guide</w:t>
      </w:r>
      <w:r>
        <w:rPr>
          <w:rStyle w:val="SubtleEmphasis"/>
        </w:rPr>
        <w:t xml:space="preserve"> and application notes could be referenced.</w:t>
      </w:r>
    </w:p>
    <w:p w:rsidR="00072314" w:rsidRDefault="00072314" w:rsidP="00072314"/>
    <w:p w:rsidR="00072314" w:rsidRPr="00BB29B2" w:rsidRDefault="00072314" w:rsidP="00072314">
      <w:pPr>
        <w:pStyle w:val="Heading5"/>
        <w:keepNext w:val="0"/>
        <w:tabs>
          <w:tab w:val="clear" w:pos="900"/>
          <w:tab w:val="left" w:pos="709"/>
        </w:tabs>
        <w:spacing w:before="240"/>
        <w:rPr>
          <w:lang w:val="en-GB"/>
        </w:rPr>
      </w:pPr>
      <w:bookmarkStart w:id="171" w:name="_Toc35000618"/>
      <w:bookmarkStart w:id="172" w:name="_Toc380050579"/>
      <w:r w:rsidRPr="00BB29B2">
        <w:rPr>
          <w:lang w:val="en-GB"/>
        </w:rPr>
        <w:t>Electrical Requirements</w:t>
      </w:r>
      <w:bookmarkEnd w:id="171"/>
      <w:bookmarkEnd w:id="172"/>
    </w:p>
    <w:p w:rsidR="00072314" w:rsidRPr="00815977" w:rsidRDefault="00072314" w:rsidP="00072314">
      <w:pPr>
        <w:shd w:val="clear" w:color="auto" w:fill="D6E3BC" w:themeFill="accent3" w:themeFillTint="66"/>
        <w:rPr>
          <w:rStyle w:val="SubtleEmphasis"/>
        </w:rPr>
      </w:pPr>
      <w:r w:rsidRPr="00815977">
        <w:rPr>
          <w:rStyle w:val="SubtleEmphasis"/>
          <w:b/>
        </w:rPr>
        <w:t>#Hint:</w:t>
      </w:r>
      <w:r>
        <w:rPr>
          <w:rStyle w:val="SubtleEmphasis"/>
        </w:rPr>
        <w:t xml:space="preserve"> List requirements here, only if they deviate from the SDS CAN.</w:t>
      </w:r>
    </w:p>
    <w:p w:rsidR="00072314" w:rsidRDefault="00072314" w:rsidP="00072314"/>
    <w:p w:rsidR="00072314" w:rsidRDefault="00072314" w:rsidP="00072314">
      <w:pPr>
        <w:pStyle w:val="Heading4"/>
        <w:keepNext w:val="0"/>
        <w:tabs>
          <w:tab w:val="clear" w:pos="900"/>
          <w:tab w:val="left" w:pos="709"/>
        </w:tabs>
        <w:spacing w:before="240"/>
        <w:rPr>
          <w:lang w:val="en-GB"/>
        </w:rPr>
      </w:pPr>
      <w:bookmarkStart w:id="173" w:name="_Toc481143826"/>
      <w:bookmarkStart w:id="174" w:name="_Toc35000619"/>
      <w:r>
        <w:rPr>
          <w:lang w:val="en-GB"/>
        </w:rPr>
        <w:t>“</w:t>
      </w:r>
      <w:bookmarkEnd w:id="173"/>
      <w:r>
        <w:rPr>
          <w:lang w:val="en-GB"/>
        </w:rPr>
        <w:t>LIN Bus xxx”</w:t>
      </w:r>
      <w:bookmarkEnd w:id="174"/>
    </w:p>
    <w:p w:rsidR="00072314" w:rsidRPr="00815977" w:rsidRDefault="00072314" w:rsidP="00072314">
      <w:pPr>
        <w:shd w:val="clear" w:color="auto" w:fill="D6E3BC" w:themeFill="accent3" w:themeFillTint="66"/>
        <w:rPr>
          <w:rStyle w:val="SubtleEmphasis"/>
        </w:rPr>
      </w:pPr>
      <w:r w:rsidRPr="00815977">
        <w:rPr>
          <w:rStyle w:val="SubtleEmphasis"/>
          <w:b/>
        </w:rPr>
        <w:t>#Hint:</w:t>
      </w:r>
      <w:r w:rsidRPr="00815977">
        <w:rPr>
          <w:rStyle w:val="SubtleEmphasis"/>
        </w:rPr>
        <w:t xml:space="preserve"> Place requirements here, which are common to all LIN nodes, but not covered by some SDS LIN.</w:t>
      </w:r>
    </w:p>
    <w:p w:rsidR="00072314" w:rsidRDefault="00072314" w:rsidP="00072314">
      <w:pPr>
        <w:shd w:val="clear" w:color="auto" w:fill="D6E3BC" w:themeFill="accent3" w:themeFillTint="66"/>
        <w:rPr>
          <w:i/>
          <w:color w:val="808080" w:themeColor="background1" w:themeShade="80"/>
        </w:rPr>
      </w:pPr>
      <w:r w:rsidRPr="00E80752">
        <w:rPr>
          <w:i/>
          <w:color w:val="808080" w:themeColor="background1" w:themeShade="80"/>
        </w:rPr>
        <w:t xml:space="preserve">The </w:t>
      </w:r>
      <w:r>
        <w:rPr>
          <w:i/>
          <w:color w:val="808080" w:themeColor="background1" w:themeShade="80"/>
        </w:rPr>
        <w:t>LIN</w:t>
      </w:r>
      <w:r w:rsidRPr="00E80752">
        <w:rPr>
          <w:i/>
          <w:color w:val="808080" w:themeColor="background1" w:themeShade="80"/>
        </w:rPr>
        <w:t xml:space="preserve">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Pr="00334BB8">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Pr="00334BB8">
        <w:rPr>
          <w:i/>
          <w:color w:val="0000FF"/>
        </w:rPr>
        <w:t>Data Dictionary</w:t>
      </w:r>
      <w:r>
        <w:rPr>
          <w:rFonts w:cs="Arial"/>
        </w:rPr>
        <w:fldChar w:fldCharType="end"/>
      </w:r>
      <w:r w:rsidRPr="00E80752">
        <w:rPr>
          <w:i/>
          <w:color w:val="808080" w:themeColor="background1" w:themeShade="80"/>
        </w:rPr>
        <w:t>”.</w:t>
      </w:r>
    </w:p>
    <w:p w:rsidR="00072314" w:rsidRPr="00BB29B2" w:rsidRDefault="00072314" w:rsidP="00072314">
      <w:pPr>
        <w:pStyle w:val="Heading5"/>
        <w:keepNext w:val="0"/>
        <w:tabs>
          <w:tab w:val="clear" w:pos="900"/>
          <w:tab w:val="left" w:pos="709"/>
        </w:tabs>
        <w:spacing w:before="240"/>
        <w:rPr>
          <w:lang w:val="en-GB"/>
        </w:rPr>
      </w:pPr>
      <w:bookmarkStart w:id="175" w:name="_Toc35000620"/>
      <w:r w:rsidRPr="00BB29B2">
        <w:rPr>
          <w:lang w:val="en-GB"/>
        </w:rPr>
        <w:t>Protocol Requirements</w:t>
      </w:r>
      <w:bookmarkEnd w:id="175"/>
    </w:p>
    <w:p w:rsidR="00072314" w:rsidRDefault="00072314" w:rsidP="00072314"/>
    <w:p w:rsidR="00072314" w:rsidRPr="00BB29B2" w:rsidRDefault="00072314" w:rsidP="00072314">
      <w:pPr>
        <w:pStyle w:val="Heading6"/>
        <w:keepNext w:val="0"/>
        <w:tabs>
          <w:tab w:val="clear" w:pos="900"/>
          <w:tab w:val="left" w:pos="709"/>
        </w:tabs>
        <w:spacing w:before="240"/>
      </w:pPr>
      <w:bookmarkStart w:id="176" w:name="_Toc35000621"/>
      <w:r w:rsidRPr="00BB29B2">
        <w:t>Schedule Table</w:t>
      </w:r>
      <w:bookmarkEnd w:id="176"/>
    </w:p>
    <w:p w:rsidR="00072314" w:rsidRPr="006B0165"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rsidR="00072314" w:rsidRPr="008D3AB8" w:rsidRDefault="00072314" w:rsidP="00072314"/>
    <w:p w:rsidR="00072314" w:rsidRPr="0008696C" w:rsidRDefault="00072314" w:rsidP="00072314">
      <w:pPr>
        <w:pStyle w:val="Heading5"/>
        <w:keepNext w:val="0"/>
        <w:tabs>
          <w:tab w:val="clear" w:pos="900"/>
          <w:tab w:val="left" w:pos="709"/>
        </w:tabs>
        <w:spacing w:before="240"/>
        <w:rPr>
          <w:sz w:val="20"/>
          <w:lang w:val="en-GB"/>
        </w:rPr>
      </w:pPr>
      <w:bookmarkStart w:id="177" w:name="_Toc35000622"/>
      <w:r w:rsidRPr="00BB29B2">
        <w:rPr>
          <w:lang w:val="en-GB"/>
        </w:rPr>
        <w:t>Electrical Requirements</w:t>
      </w:r>
      <w:bookmarkEnd w:id="177"/>
    </w:p>
    <w:p w:rsidR="00072314" w:rsidRPr="006B0165"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rsidR="00072314" w:rsidRDefault="00072314" w:rsidP="00072314"/>
    <w:p w:rsidR="00072314" w:rsidRDefault="00072314" w:rsidP="00072314">
      <w:pPr>
        <w:pStyle w:val="Heading4"/>
        <w:keepNext w:val="0"/>
        <w:tabs>
          <w:tab w:val="clear" w:pos="900"/>
          <w:tab w:val="left" w:pos="709"/>
        </w:tabs>
        <w:spacing w:before="240"/>
        <w:rPr>
          <w:lang w:val="en-GB"/>
        </w:rPr>
      </w:pPr>
      <w:bookmarkStart w:id="178" w:name="_Toc481143827"/>
      <w:bookmarkStart w:id="179" w:name="_Toc35000623"/>
      <w:r>
        <w:rPr>
          <w:lang w:val="en-GB"/>
        </w:rPr>
        <w:t>“</w:t>
      </w:r>
      <w:r w:rsidRPr="00BB29B2">
        <w:rPr>
          <w:lang w:val="en-GB"/>
        </w:rPr>
        <w:t>Ethernet</w:t>
      </w:r>
      <w:bookmarkEnd w:id="178"/>
      <w:r>
        <w:rPr>
          <w:lang w:val="en-GB"/>
        </w:rPr>
        <w:t xml:space="preserve"> xxx”</w:t>
      </w:r>
      <w:bookmarkEnd w:id="179"/>
    </w:p>
    <w:p w:rsidR="00072314" w:rsidRPr="00334BB8" w:rsidRDefault="00072314" w:rsidP="00072314">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On Ethernet (wired or wireless) we will see most likely the DoIP, MQTT or V2x protocols. Those protocols are described in separate specifications and are implemented in the Ford AUTOSAR stack. While DoIP might be not that relevant in this scope, MQTT (together with the Google Protocol Buffer (GPB) serialization of the payload) will become important for all features, which are mapped to a Service Oriented Architecture/Communcation (SoC). Application data (SOA APIs), which is transmitted via MQTT, are listed in the data dictionary section “</w:t>
      </w:r>
      <w:r>
        <w:rPr>
          <w:i/>
          <w:color w:val="808080" w:themeColor="background1" w:themeShade="80"/>
        </w:rPr>
        <w:fldChar w:fldCharType="begin"/>
      </w:r>
      <w:r>
        <w:rPr>
          <w:i/>
          <w:color w:val="808080" w:themeColor="background1" w:themeShade="80"/>
        </w:rPr>
        <w:instrText xml:space="preserve"> REF _Ref22737477 \h  \* MERGEFORMAT </w:instrText>
      </w:r>
      <w:r>
        <w:rPr>
          <w:i/>
          <w:color w:val="808080" w:themeColor="background1" w:themeShade="80"/>
        </w:rPr>
      </w:r>
      <w:r>
        <w:rPr>
          <w:i/>
          <w:color w:val="808080" w:themeColor="background1" w:themeShade="80"/>
        </w:rPr>
        <w:fldChar w:fldCharType="separate"/>
      </w:r>
      <w:r w:rsidRPr="00334BB8">
        <w:rPr>
          <w:i/>
          <w:color w:val="808080" w:themeColor="background1" w:themeShade="80"/>
        </w:rPr>
        <w:t>AUTOSAR Interfaces</w:t>
      </w:r>
    </w:p>
    <w:p w:rsidR="00072314" w:rsidRPr="009E3B7C" w:rsidRDefault="00072314" w:rsidP="00072314">
      <w:pPr>
        <w:shd w:val="clear" w:color="auto" w:fill="D6E3BC" w:themeFill="accent3" w:themeFillTint="66"/>
        <w:rPr>
          <w:rStyle w:val="SubtleEmphasis"/>
          <w:rFonts w:cs="Arial"/>
        </w:rPr>
      </w:pPr>
      <w:r w:rsidRPr="00334BB8">
        <w:rPr>
          <w:color w:val="808080" w:themeColor="background1" w:themeShade="80"/>
        </w:rPr>
        <w:t>#Hint: Those AUTOSAR</w:t>
      </w:r>
      <w:r>
        <w:rPr>
          <w:rStyle w:val="SubtleEmphasis"/>
          <w:rFonts w:cs="Arial"/>
        </w:rPr>
        <w:t xml:space="preserve"> Classic (Sender/Receiver and Client/Server) Interfaces, which are used by the feature but not managed in a central repository yet, should be listed here.</w:t>
      </w:r>
    </w:p>
    <w:p w:rsidR="00072314" w:rsidRPr="00B71712" w:rsidRDefault="00072314" w:rsidP="00072314"/>
    <w:p w:rsidR="00072314" w:rsidRDefault="00072314" w:rsidP="00072314">
      <w:pPr>
        <w:shd w:val="clear" w:color="auto" w:fill="D6E3BC" w:themeFill="accent3" w:themeFillTint="66"/>
        <w:rPr>
          <w:i/>
          <w:color w:val="808080" w:themeColor="background1" w:themeShade="80"/>
        </w:rPr>
      </w:pPr>
      <w:r>
        <w:t xml:space="preserve">SOA Service </w:t>
      </w:r>
      <w:r>
        <w:rPr>
          <w:i/>
          <w:color w:val="808080" w:themeColor="background1" w:themeShade="80"/>
        </w:rPr>
        <w:fldChar w:fldCharType="end"/>
      </w:r>
      <w:r>
        <w:rPr>
          <w:i/>
          <w:color w:val="808080" w:themeColor="background1" w:themeShade="80"/>
        </w:rPr>
        <w:t>”.</w:t>
      </w:r>
    </w:p>
    <w:p w:rsidR="00072314" w:rsidRDefault="00072314" w:rsidP="00072314">
      <w:pPr>
        <w:shd w:val="clear" w:color="auto" w:fill="D6E3BC" w:themeFill="accent3" w:themeFillTint="66"/>
        <w:rPr>
          <w:rStyle w:val="Hyperlink"/>
          <w:rFonts w:cs="Arial"/>
          <w:i/>
        </w:rPr>
      </w:pPr>
      <w:r w:rsidRPr="00254C46">
        <w:rPr>
          <w:b/>
          <w:i/>
          <w:color w:val="808080" w:themeColor="background1" w:themeShade="80"/>
        </w:rPr>
        <w:t>#Link:</w:t>
      </w:r>
      <w:r>
        <w:rPr>
          <w:i/>
          <w:color w:val="808080" w:themeColor="background1" w:themeShade="80"/>
        </w:rPr>
        <w:t xml:space="preserve"> </w:t>
      </w:r>
      <w:hyperlink r:id="rId672" w:history="1">
        <w:r w:rsidRPr="007D2C71">
          <w:rPr>
            <w:rStyle w:val="Hyperlink"/>
            <w:rFonts w:cs="Arial"/>
            <w:i/>
          </w:rPr>
          <w:t>http://www.mqtt.org</w:t>
        </w:r>
      </w:hyperlink>
      <w:r>
        <w:rPr>
          <w:rFonts w:cs="Arial"/>
          <w:i/>
          <w:color w:val="0000FF"/>
        </w:rPr>
        <w:t xml:space="preserve">, </w:t>
      </w:r>
      <w:hyperlink r:id="rId673" w:history="1">
        <w:r w:rsidR="00050F45" w:rsidRPr="004B1FCE">
          <w:rPr>
            <w:rStyle w:val="Hyperlink"/>
            <w:rFonts w:cs="Arial"/>
            <w:i/>
          </w:rPr>
          <w:t>https://developers.google.com/protocol-buffers/docs/proto</w:t>
        </w:r>
      </w:hyperlink>
    </w:p>
    <w:p w:rsidR="00072314" w:rsidRDefault="00072314" w:rsidP="00072314">
      <w:pPr>
        <w:pStyle w:val="Heading3"/>
        <w:keepNext w:val="0"/>
        <w:tabs>
          <w:tab w:val="clear" w:pos="900"/>
          <w:tab w:val="left" w:pos="709"/>
          <w:tab w:val="left" w:pos="851"/>
        </w:tabs>
        <w:spacing w:before="240"/>
      </w:pPr>
      <w:bookmarkStart w:id="180" w:name="_Toc35000624"/>
      <w:r>
        <w:t>HW I/Os</w:t>
      </w:r>
      <w:bookmarkEnd w:id="180"/>
    </w:p>
    <w:p w:rsidR="00072314" w:rsidRDefault="00072314" w:rsidP="00072314">
      <w:pPr>
        <w:shd w:val="clear" w:color="auto" w:fill="D6E3BC" w:themeFill="accent3" w:themeFillTint="66"/>
        <w:rPr>
          <w:rStyle w:val="SubtleEmphasis"/>
        </w:rPr>
      </w:pPr>
      <w:r w:rsidRPr="0060080E">
        <w:rPr>
          <w:rStyle w:val="SubtleEmphasis"/>
          <w:b/>
        </w:rPr>
        <w:t>#Hint</w:t>
      </w:r>
      <w:r>
        <w:rPr>
          <w:rStyle w:val="SubtleEmphasis"/>
        </w:rPr>
        <w:t xml:space="preserve">: </w:t>
      </w:r>
      <w:r w:rsidRPr="00BE3E98">
        <w:rPr>
          <w:rStyle w:val="SubtleEmphasis"/>
        </w:rPr>
        <w:t xml:space="preserve">This section lists all </w:t>
      </w:r>
      <w:r>
        <w:rPr>
          <w:rStyle w:val="SubtleEmphasis"/>
        </w:rPr>
        <w:t xml:space="preserve">hardwired </w:t>
      </w:r>
      <w:r w:rsidRPr="00BE3E98">
        <w:rPr>
          <w:rStyle w:val="SubtleEmphasis"/>
        </w:rPr>
        <w:t xml:space="preserve">signals relevant for the feature deployment. </w:t>
      </w:r>
      <w:r>
        <w:rPr>
          <w:rStyle w:val="SubtleEmphasis"/>
        </w:rPr>
        <w:t>Those get typically mapped to VSEM EDAS signals  – refer to list of connections in corresponding table in chapter ”</w:t>
      </w:r>
      <w:r>
        <w:rPr>
          <w:rStyle w:val="SubtleEmphasis"/>
        </w:rPr>
        <w:fldChar w:fldCharType="begin"/>
      </w:r>
      <w:r>
        <w:rPr>
          <w:rStyle w:val="SubtleEmphasis"/>
        </w:rPr>
        <w:instrText xml:space="preserve"> REF _Ref29281872 \h  \* MERGEFORMAT </w:instrText>
      </w:r>
      <w:r>
        <w:rPr>
          <w:rStyle w:val="SubtleEmphasis"/>
        </w:rPr>
      </w:r>
      <w:r>
        <w:rPr>
          <w:rStyle w:val="SubtleEmphasis"/>
        </w:rPr>
        <w:fldChar w:fldCharType="separate"/>
      </w:r>
      <w:r w:rsidRPr="00334BB8">
        <w:rPr>
          <w:rStyle w:val="SubtleEmphasis"/>
        </w:rPr>
        <w:t>E/E Architecture</w:t>
      </w:r>
      <w:r>
        <w:rPr>
          <w:rStyle w:val="SubtleEmphasis"/>
        </w:rPr>
        <w:fldChar w:fldCharType="end"/>
      </w:r>
      <w:r>
        <w:rPr>
          <w:rStyle w:val="SubtleEmphasis"/>
        </w:rPr>
        <w:t xml:space="preserve"> </w:t>
      </w:r>
      <w:r>
        <w:rPr>
          <w:rStyle w:val="SubtleEmphasis"/>
          <w:rFonts w:cs="Arial"/>
        </w:rPr>
        <w:t>→</w:t>
      </w:r>
      <w:r>
        <w:rPr>
          <w:rStyle w:val="SubtleEmphasis"/>
        </w:rPr>
        <w:t xml:space="preserve"> </w:t>
      </w:r>
      <w:r>
        <w:rPr>
          <w:rStyle w:val="SubtleEmphasis"/>
        </w:rPr>
        <w:fldChar w:fldCharType="begin"/>
      </w:r>
      <w:r>
        <w:rPr>
          <w:rStyle w:val="SubtleEmphasis"/>
        </w:rPr>
        <w:instrText xml:space="preserve"> REF _Ref22739178 \h  \* MERGEFORMAT </w:instrText>
      </w:r>
      <w:r>
        <w:rPr>
          <w:rStyle w:val="SubtleEmphasis"/>
        </w:rPr>
      </w:r>
      <w:r>
        <w:rPr>
          <w:rStyle w:val="SubtleEmphasis"/>
        </w:rPr>
        <w:fldChar w:fldCharType="separate"/>
      </w:r>
      <w:r w:rsidRPr="00334BB8">
        <w:rPr>
          <w:rStyle w:val="SubtleEmphasis"/>
        </w:rPr>
        <w:t>E/E Connections</w:t>
      </w:r>
      <w:r>
        <w:rPr>
          <w:rStyle w:val="SubtleEmphasis"/>
        </w:rPr>
        <w:fldChar w:fldCharType="end"/>
      </w:r>
      <w:r>
        <w:rPr>
          <w:rStyle w:val="SubtleEmphasis"/>
        </w:rPr>
        <w:t>”. If any specific protocol is used to send/receive signal information or multiplex/demultiplex signals on the HW circuit.</w:t>
      </w:r>
    </w:p>
    <w:p w:rsidR="00072314" w:rsidRDefault="00072314" w:rsidP="00072314">
      <w:pPr>
        <w:pStyle w:val="Heading4"/>
        <w:keepNext w:val="0"/>
        <w:tabs>
          <w:tab w:val="clear" w:pos="900"/>
          <w:tab w:val="left" w:pos="709"/>
        </w:tabs>
        <w:spacing w:before="240"/>
        <w:rPr>
          <w:lang w:val="en-GB"/>
        </w:rPr>
      </w:pPr>
      <w:bookmarkStart w:id="181" w:name="_Toc35000625"/>
      <w:r>
        <w:rPr>
          <w:lang w:val="en-GB"/>
        </w:rPr>
        <w:t>“HW I/O xxx”</w:t>
      </w:r>
      <w:bookmarkEnd w:id="168"/>
      <w:bookmarkEnd w:id="181"/>
    </w:p>
    <w:p w:rsidR="00072314" w:rsidRPr="003225C9" w:rsidRDefault="00072314" w:rsidP="00072314"/>
    <w:p w:rsidR="00072314" w:rsidRPr="00B16542" w:rsidRDefault="00072314" w:rsidP="00072314">
      <w:pPr>
        <w:pStyle w:val="Heading2"/>
        <w:spacing w:before="240"/>
      </w:pPr>
      <w:bookmarkStart w:id="182" w:name="_Signal_4"/>
      <w:bookmarkStart w:id="183" w:name="_Toc35000626"/>
      <w:bookmarkStart w:id="184" w:name="_Toc481143831"/>
      <w:bookmarkStart w:id="185" w:name="_Toc422994394"/>
      <w:bookmarkEnd w:id="182"/>
      <w:r w:rsidRPr="00B16542">
        <w:t>Requirements on Development Process</w:t>
      </w:r>
      <w:bookmarkEnd w:id="183"/>
      <w:bookmarkEnd w:id="184"/>
      <w:bookmarkEnd w:id="185"/>
    </w:p>
    <w:p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86" w:name="_Toc35000627"/>
      <w:bookmarkStart w:id="187" w:name="_Toc423616456"/>
      <w:r w:rsidRPr="00BB29B2">
        <w:rPr>
          <w:lang w:val="en-GB"/>
        </w:rPr>
        <w:lastRenderedPageBreak/>
        <w:t>Open Concerns</w:t>
      </w:r>
      <w:bookmarkEnd w:id="186"/>
    </w:p>
    <w:p w:rsidR="00072314" w:rsidRDefault="00072314" w:rsidP="00072314">
      <w:pPr>
        <w:shd w:val="clear" w:color="auto" w:fill="D6E3BC" w:themeFill="accent3" w:themeFillTint="66"/>
        <w:rPr>
          <w:i/>
          <w:color w:val="808080" w:themeColor="background1" w:themeShade="80"/>
        </w:rPr>
      </w:pPr>
      <w:r w:rsidRPr="004D1AF8">
        <w:rPr>
          <w:b/>
          <w:i/>
          <w:color w:val="808080" w:themeColor="background1" w:themeShade="80"/>
        </w:rPr>
        <w:t>#Hint:</w:t>
      </w:r>
      <w:r>
        <w:rPr>
          <w:i/>
          <w:color w:val="808080" w:themeColor="background1" w:themeShade="80"/>
        </w:rPr>
        <w:t xml:space="preserve"> </w:t>
      </w:r>
      <w:r w:rsidRPr="00A30716">
        <w:rPr>
          <w:i/>
          <w:color w:val="808080" w:themeColor="background1" w:themeShade="80"/>
        </w:rPr>
        <w:t>The following list presents known issues that have to be discussed or clarified over the course of the on-going requirements engineering.</w:t>
      </w:r>
    </w:p>
    <w:p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Solution</w:t>
            </w:r>
          </w:p>
        </w:tc>
      </w:tr>
      <w:tr w:rsidR="00072314" w:rsidTr="001D18E6">
        <w:tc>
          <w:tcPr>
            <w:tcW w:w="851" w:type="dxa"/>
            <w:tcBorders>
              <w:top w:val="single" w:sz="4" w:space="0" w:color="auto"/>
              <w:left w:val="single" w:sz="4" w:space="0" w:color="auto"/>
              <w:bottom w:val="single" w:sz="4" w:space="0" w:color="auto"/>
              <w:right w:val="single" w:sz="4" w:space="0" w:color="auto"/>
            </w:tcBorders>
            <w:hideMark/>
          </w:tcPr>
          <w:p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rsidR="00072314" w:rsidRDefault="007D3DEE" w:rsidP="001D18E6">
            <w:r>
              <w:t>Current version of MagicDraw Implementation Spec Export Template is a WIP and does not properly export all Content</w:t>
            </w: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r w:rsidR="00072314" w:rsidTr="001D18E6">
        <w:tc>
          <w:tcPr>
            <w:tcW w:w="851" w:type="dxa"/>
            <w:tcBorders>
              <w:top w:val="single" w:sz="4" w:space="0" w:color="auto"/>
              <w:left w:val="single" w:sz="4" w:space="0" w:color="auto"/>
              <w:bottom w:val="single" w:sz="4" w:space="0" w:color="auto"/>
              <w:right w:val="single" w:sz="4" w:space="0" w:color="auto"/>
            </w:tcBorders>
            <w:hideMark/>
          </w:tcPr>
          <w:p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rsidR="007D3DEE" w:rsidRDefault="007D3DEE" w:rsidP="001D18E6">
            <w:r>
              <w:t>No specific implementation requirements for each ECU. Functional Spec contains the level of detail needed.</w:t>
            </w: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r w:rsidR="00072314" w:rsidTr="001D18E6">
        <w:tc>
          <w:tcPr>
            <w:tcW w:w="851"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rsidR="00072314" w:rsidRPr="0008696C" w:rsidRDefault="007D3DEE" w:rsidP="001D18E6">
            <w:pPr>
              <w:rPr>
                <w:lang w:val="en-GB"/>
              </w:rPr>
            </w:pPr>
            <w:r>
              <w:rPr>
                <w:lang w:val="en-GB"/>
              </w:rPr>
              <w:t>CAN signals not yet available and will be added for the next rev of the Implementation Spec.</w:t>
            </w:r>
            <w:bookmarkStart w:id="188" w:name="_GoBack"/>
            <w:bookmarkEnd w:id="188"/>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r w:rsidR="00072314" w:rsidTr="001D18E6">
        <w:tc>
          <w:tcPr>
            <w:tcW w:w="851"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bl>
    <w:p w:rsidR="00072314" w:rsidRPr="00B36D98" w:rsidRDefault="00072314" w:rsidP="00072314">
      <w:pPr>
        <w:pStyle w:val="Caption"/>
        <w:rPr>
          <w:lang w:val="en-GB"/>
        </w:rPr>
      </w:pPr>
      <w:bookmarkStart w:id="189" w:name="_Toc520108491"/>
      <w:bookmarkStart w:id="190" w:name="_Toc471490047"/>
      <w:bookmarkStart w:id="191" w:name="_Toc468813035"/>
      <w:bookmarkStart w:id="192" w:name="_Toc3500067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89"/>
      <w:bookmarkEnd w:id="190"/>
      <w:bookmarkEnd w:id="191"/>
      <w:bookmarkEnd w:id="192"/>
    </w:p>
    <w:p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93" w:name="_Toc35000628"/>
      <w:bookmarkStart w:id="194" w:name="_Toc422994348"/>
      <w:r w:rsidRPr="00BB29B2">
        <w:rPr>
          <w:lang w:val="en-GB"/>
        </w:rPr>
        <w:lastRenderedPageBreak/>
        <w:t>Revision History</w:t>
      </w:r>
      <w:bookmarkEnd w:id="193"/>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rsidTr="001D18E6">
        <w:tc>
          <w:tcPr>
            <w:tcW w:w="1163" w:type="dxa"/>
            <w:shd w:val="clear" w:color="auto" w:fill="D9D9D9" w:themeFill="background1" w:themeFillShade="D9"/>
            <w:hideMark/>
          </w:tcPr>
          <w:p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rsidR="00072314" w:rsidRPr="005D5B0A" w:rsidRDefault="00072314" w:rsidP="001D18E6">
            <w:pPr>
              <w:pStyle w:val="Caption"/>
              <w:rPr>
                <w:lang w:val="en-GB"/>
              </w:rPr>
            </w:pPr>
            <w:r w:rsidRPr="005D5B0A">
              <w:rPr>
                <w:lang w:val="en-GB"/>
              </w:rPr>
              <w:t>Responsible</w:t>
            </w:r>
          </w:p>
        </w:tc>
      </w:tr>
      <w:tr w:rsidR="00072314" w:rsidRPr="005D5B0A" w:rsidTr="001D18E6">
        <w:tc>
          <w:tcPr>
            <w:tcW w:w="1163" w:type="dxa"/>
            <w:hideMark/>
          </w:tcPr>
          <w:p w:rsidR="00072314" w:rsidRPr="005D5B0A" w:rsidRDefault="00072314" w:rsidP="001D18E6">
            <w:pPr>
              <w:jc w:val="center"/>
              <w:rPr>
                <w:snapToGrid w:val="0"/>
              </w:rPr>
            </w:pPr>
            <w:r w:rsidRPr="005D5B0A">
              <w:rPr>
                <w:snapToGrid w:val="0"/>
              </w:rPr>
              <w:t>A</w:t>
            </w:r>
          </w:p>
        </w:tc>
        <w:tc>
          <w:tcPr>
            <w:tcW w:w="994" w:type="dxa"/>
          </w:tcPr>
          <w:p w:rsidR="00072314" w:rsidRPr="005D5B0A" w:rsidRDefault="00072314" w:rsidP="001D18E6">
            <w:pPr>
              <w:jc w:val="center"/>
              <w:rPr>
                <w:snapToGrid w:val="0"/>
              </w:rPr>
            </w:pPr>
          </w:p>
        </w:tc>
        <w:tc>
          <w:tcPr>
            <w:tcW w:w="5101" w:type="dxa"/>
            <w:hideMark/>
          </w:tcPr>
          <w:p w:rsidR="00072314" w:rsidRPr="005D5B0A" w:rsidRDefault="00072314" w:rsidP="001D18E6">
            <w:pPr>
              <w:pStyle w:val="Header"/>
              <w:rPr>
                <w:snapToGrid w:val="0"/>
              </w:rPr>
            </w:pPr>
            <w:r w:rsidRPr="005D5B0A">
              <w:rPr>
                <w:snapToGrid w:val="0"/>
              </w:rPr>
              <w:t>Initial version</w:t>
            </w:r>
          </w:p>
        </w:tc>
        <w:tc>
          <w:tcPr>
            <w:tcW w:w="1276" w:type="dxa"/>
          </w:tcPr>
          <w:p w:rsidR="00072314" w:rsidRPr="005D5B0A" w:rsidRDefault="00072314" w:rsidP="001D18E6">
            <w:pPr>
              <w:rPr>
                <w:snapToGrid w:val="0"/>
              </w:rPr>
            </w:pPr>
          </w:p>
        </w:tc>
        <w:tc>
          <w:tcPr>
            <w:tcW w:w="1667" w:type="dxa"/>
            <w:hideMark/>
          </w:tcPr>
          <w:p w:rsidR="00072314" w:rsidRPr="005D5B0A" w:rsidRDefault="00072314" w:rsidP="001D18E6">
            <w:pPr>
              <w:rPr>
                <w:snapToGrid w:val="0"/>
              </w:rPr>
            </w:pPr>
            <w:r w:rsidRPr="005D5B0A">
              <w:rPr>
                <w:snapToGrid w:val="0"/>
              </w:rPr>
              <w:t>Jbaden1</w:t>
            </w:r>
          </w:p>
        </w:tc>
      </w:tr>
      <w:tr w:rsidR="00072314" w:rsidRPr="005D5B0A" w:rsidTr="001D18E6">
        <w:tc>
          <w:tcPr>
            <w:tcW w:w="1163" w:type="dxa"/>
          </w:tcPr>
          <w:p w:rsidR="00072314" w:rsidRPr="005D5B0A" w:rsidRDefault="00072314" w:rsidP="001D18E6">
            <w:pPr>
              <w:jc w:val="center"/>
              <w:rPr>
                <w:snapToGrid w:val="0"/>
              </w:rPr>
            </w:pPr>
          </w:p>
        </w:tc>
        <w:tc>
          <w:tcPr>
            <w:tcW w:w="994" w:type="dxa"/>
          </w:tcPr>
          <w:p w:rsidR="00072314" w:rsidRPr="005D5B0A" w:rsidRDefault="00072314" w:rsidP="001D18E6">
            <w:pPr>
              <w:jc w:val="center"/>
              <w:rPr>
                <w:snapToGrid w:val="0"/>
              </w:rPr>
            </w:pPr>
          </w:p>
        </w:tc>
        <w:tc>
          <w:tcPr>
            <w:tcW w:w="5101" w:type="dxa"/>
          </w:tcPr>
          <w:p w:rsidR="00072314" w:rsidRPr="005D5B0A" w:rsidRDefault="00072314" w:rsidP="001D18E6">
            <w:pPr>
              <w:pStyle w:val="Header"/>
              <w:rPr>
                <w:snapToGrid w:val="0"/>
              </w:rPr>
            </w:pPr>
          </w:p>
        </w:tc>
        <w:tc>
          <w:tcPr>
            <w:tcW w:w="1276" w:type="dxa"/>
          </w:tcPr>
          <w:p w:rsidR="00072314" w:rsidRPr="005D5B0A" w:rsidRDefault="00072314" w:rsidP="001D18E6">
            <w:pPr>
              <w:rPr>
                <w:snapToGrid w:val="0"/>
              </w:rPr>
            </w:pPr>
          </w:p>
        </w:tc>
        <w:tc>
          <w:tcPr>
            <w:tcW w:w="1667" w:type="dxa"/>
          </w:tcPr>
          <w:p w:rsidR="00072314" w:rsidRPr="005D5B0A" w:rsidRDefault="00072314" w:rsidP="001D18E6">
            <w:pPr>
              <w:rPr>
                <w:snapToGrid w:val="0"/>
              </w:rPr>
            </w:pPr>
          </w:p>
        </w:tc>
      </w:tr>
    </w:tbl>
    <w:p w:rsidR="00072314" w:rsidRPr="00F4766E" w:rsidRDefault="00072314" w:rsidP="00072314">
      <w:pPr>
        <w:pStyle w:val="Heading2"/>
        <w:spacing w:before="240"/>
        <w:rPr>
          <w:vanish/>
        </w:rPr>
      </w:pPr>
      <w:r w:rsidRPr="00F4766E">
        <w:rPr>
          <w:vanish/>
        </w:rPr>
        <w:t>Template Revisions</w:t>
      </w:r>
      <w:bookmarkStart w:id="195" w:name="_Toc426532436"/>
      <w:bookmarkStart w:id="196" w:name="_Toc446402368"/>
      <w:bookmarkStart w:id="197" w:name="_Toc446425676"/>
      <w:bookmarkStart w:id="198" w:name="_Toc451775260"/>
      <w:bookmarkStart w:id="199" w:name="_Toc455752516"/>
      <w:bookmarkStart w:id="200" w:name="_Toc456346098"/>
      <w:bookmarkStart w:id="201" w:name="_Toc460940913"/>
      <w:bookmarkStart w:id="202" w:name="_Toc462743835"/>
      <w:bookmarkStart w:id="203" w:name="_Toc462744059"/>
      <w:bookmarkStart w:id="204" w:name="_Toc462744254"/>
      <w:bookmarkStart w:id="205" w:name="_Toc471489767"/>
      <w:bookmarkStart w:id="206" w:name="_Toc471489845"/>
      <w:bookmarkStart w:id="207" w:name="_Toc471490161"/>
      <w:bookmarkStart w:id="208" w:name="_Toc472077557"/>
      <w:bookmarkStart w:id="209" w:name="_Toc472077929"/>
      <w:bookmarkStart w:id="210" w:name="_Toc472080300"/>
      <w:bookmarkStart w:id="211" w:name="_Toc472490846"/>
      <w:bookmarkStart w:id="212" w:name="_Toc472695880"/>
      <w:bookmarkStart w:id="213" w:name="_Toc472696449"/>
      <w:bookmarkStart w:id="214" w:name="_Toc473705155"/>
      <w:bookmarkStart w:id="215" w:name="_Toc481143834"/>
      <w:bookmarkStart w:id="216" w:name="_Toc473894793"/>
      <w:bookmarkStart w:id="217" w:name="_Toc473895357"/>
      <w:bookmarkStart w:id="218" w:name="_Toc482085285"/>
      <w:bookmarkStart w:id="219" w:name="_Toc482085343"/>
      <w:bookmarkStart w:id="220" w:name="_Toc488828527"/>
      <w:bookmarkStart w:id="221" w:name="_Toc488828585"/>
      <w:bookmarkStart w:id="222" w:name="_Toc488842677"/>
      <w:bookmarkStart w:id="223" w:name="_Toc488842868"/>
      <w:bookmarkStart w:id="224" w:name="_Toc488842996"/>
      <w:bookmarkStart w:id="225" w:name="_Toc492467814"/>
      <w:bookmarkStart w:id="226" w:name="_Toc492467906"/>
      <w:bookmarkStart w:id="227" w:name="_Toc495419623"/>
      <w:bookmarkStart w:id="228" w:name="_Toc495419793"/>
      <w:bookmarkStart w:id="229" w:name="_Toc495501362"/>
      <w:bookmarkStart w:id="230" w:name="_Toc495501740"/>
      <w:bookmarkStart w:id="231" w:name="_Toc495501837"/>
      <w:bookmarkStart w:id="232" w:name="_Toc495570271"/>
      <w:bookmarkStart w:id="233" w:name="_Toc495575622"/>
      <w:bookmarkStart w:id="234" w:name="_Toc498099617"/>
      <w:bookmarkStart w:id="235" w:name="_Toc498341580"/>
      <w:bookmarkStart w:id="236" w:name="_Toc498414151"/>
      <w:bookmarkStart w:id="237" w:name="_Toc499221208"/>
      <w:bookmarkStart w:id="238" w:name="_Toc499554719"/>
      <w:bookmarkStart w:id="239" w:name="_Toc499656451"/>
      <w:bookmarkStart w:id="240" w:name="_Toc518288164"/>
      <w:bookmarkStart w:id="241" w:name="_Toc518288312"/>
      <w:bookmarkStart w:id="242" w:name="_Toc520106256"/>
      <w:bookmarkStart w:id="243" w:name="_Toc520108456"/>
      <w:bookmarkStart w:id="244" w:name="_Toc520201040"/>
      <w:bookmarkStart w:id="245" w:name="_Toc520203506"/>
      <w:bookmarkStart w:id="246" w:name="_Toc520203718"/>
      <w:bookmarkStart w:id="247" w:name="_Toc520204233"/>
      <w:bookmarkStart w:id="248" w:name="_Toc521190452"/>
      <w:bookmarkStart w:id="249" w:name="_Toc534371528"/>
      <w:bookmarkStart w:id="250" w:name="_Toc534373706"/>
      <w:bookmarkStart w:id="251" w:name="_Toc536013176"/>
      <w:bookmarkStart w:id="252" w:name="_Toc536016076"/>
      <w:bookmarkStart w:id="253" w:name="_Toc536800583"/>
      <w:bookmarkStart w:id="254" w:name="_Toc258763"/>
      <w:bookmarkStart w:id="255" w:name="_Toc259756"/>
      <w:bookmarkStart w:id="256" w:name="_Toc1128357"/>
      <w:bookmarkStart w:id="257" w:name="_Toc3562956"/>
      <w:bookmarkStart w:id="258" w:name="_Toc5830375"/>
      <w:bookmarkStart w:id="259" w:name="_Toc5869713"/>
      <w:bookmarkStart w:id="260" w:name="_Toc10186525"/>
      <w:bookmarkStart w:id="261" w:name="_Toc10204809"/>
      <w:bookmarkStart w:id="262" w:name="_Toc10206190"/>
      <w:bookmarkStart w:id="263" w:name="_Toc10215745"/>
      <w:bookmarkStart w:id="264" w:name="_Toc12638433"/>
      <w:bookmarkStart w:id="265" w:name="_Toc12639481"/>
      <w:bookmarkStart w:id="266" w:name="_Toc12868707"/>
      <w:bookmarkStart w:id="267" w:name="_Toc12959293"/>
      <w:bookmarkStart w:id="268" w:name="_Toc12962660"/>
      <w:bookmarkStart w:id="269" w:name="_Toc19091536"/>
      <w:bookmarkStart w:id="270" w:name="_Toc21524595"/>
      <w:bookmarkStart w:id="271" w:name="_Toc21531625"/>
      <w:bookmarkStart w:id="272" w:name="_Toc22917805"/>
      <w:bookmarkStart w:id="273" w:name="_Toc22917932"/>
      <w:bookmarkStart w:id="274" w:name="_Toc23857197"/>
      <w:bookmarkStart w:id="275" w:name="_Toc23857323"/>
      <w:bookmarkStart w:id="276" w:name="_Toc23857736"/>
      <w:bookmarkStart w:id="277" w:name="_Toc23858554"/>
      <w:bookmarkStart w:id="278" w:name="_Toc23863524"/>
      <w:bookmarkStart w:id="279" w:name="_Toc23967856"/>
      <w:bookmarkStart w:id="280" w:name="_Toc26362094"/>
      <w:bookmarkStart w:id="281" w:name="_Toc26371778"/>
      <w:bookmarkStart w:id="282" w:name="_Toc26437961"/>
      <w:bookmarkStart w:id="283" w:name="_Toc29286885"/>
      <w:bookmarkStart w:id="284" w:name="_Toc29293079"/>
      <w:bookmarkStart w:id="285" w:name="_Toc29294596"/>
      <w:bookmarkStart w:id="286" w:name="_Toc32412031"/>
      <w:bookmarkStart w:id="287" w:name="_Toc32419149"/>
      <w:bookmarkStart w:id="288" w:name="_Toc34409275"/>
      <w:bookmarkStart w:id="289" w:name="_Toc34638479"/>
      <w:bookmarkStart w:id="290" w:name="_Toc34641783"/>
      <w:bookmarkStart w:id="291" w:name="_Toc34668754"/>
      <w:bookmarkStart w:id="292" w:name="_Toc34913822"/>
      <w:bookmarkStart w:id="293" w:name="_Toc34990598"/>
      <w:bookmarkStart w:id="294" w:name="_Toc3500062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072314" w:rsidRPr="00A30716" w:rsidRDefault="00072314" w:rsidP="00072314">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rsidTr="001D18E6">
        <w:trPr>
          <w:hidden/>
        </w:trPr>
        <w:tc>
          <w:tcPr>
            <w:tcW w:w="993"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Rev.</w:t>
            </w:r>
          </w:p>
          <w:p w:rsidR="00072314" w:rsidRPr="005D5B0A" w:rsidRDefault="00072314" w:rsidP="001D18E6">
            <w:pPr>
              <w:jc w:val="center"/>
              <w:rPr>
                <w:vanish/>
              </w:rPr>
            </w:pPr>
          </w:p>
        </w:tc>
        <w:tc>
          <w:tcPr>
            <w:tcW w:w="993"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Responsible</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0</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2015-08-05</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rsidR="00072314" w:rsidRPr="005D5B0A" w:rsidRDefault="00072314" w:rsidP="001D18E6">
            <w:pPr>
              <w:rPr>
                <w:snapToGrid w:val="0"/>
                <w:vanish/>
              </w:rPr>
            </w:pPr>
            <w:r w:rsidRPr="005D5B0A">
              <w:rPr>
                <w:snapToGrid w:val="0"/>
                <w:vanish/>
              </w:rPr>
              <w:t>Awegman1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2015-11-16</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rsidR="00072314" w:rsidRPr="005D5B0A" w:rsidRDefault="00072314" w:rsidP="001D18E6">
            <w:pPr>
              <w:rPr>
                <w:snapToGrid w:val="0"/>
                <w:vanish/>
              </w:rPr>
            </w:pPr>
            <w:r w:rsidRPr="005D5B0A">
              <w:rPr>
                <w:snapToGrid w:val="0"/>
                <w:vanish/>
              </w:rPr>
              <w:t>Awegman1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2016-03-02</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2016-03-22</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3</w:t>
            </w:r>
          </w:p>
        </w:tc>
        <w:tc>
          <w:tcPr>
            <w:tcW w:w="993" w:type="dxa"/>
          </w:tcPr>
          <w:p w:rsidR="00072314" w:rsidRPr="005D5B0A" w:rsidRDefault="00072314" w:rsidP="001D18E6">
            <w:pPr>
              <w:jc w:val="center"/>
              <w:rPr>
                <w:snapToGrid w:val="0"/>
                <w:vanish/>
              </w:rPr>
            </w:pPr>
            <w:r w:rsidRPr="005D5B0A">
              <w:rPr>
                <w:snapToGrid w:val="0"/>
                <w:vanish/>
              </w:rPr>
              <w:t>2016-04-20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2016-05-23</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2016-07-08</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2016-07-15</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3</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2016-09-05</w:t>
            </w:r>
          </w:p>
        </w:tc>
        <w:tc>
          <w:tcPr>
            <w:tcW w:w="5669" w:type="dxa"/>
          </w:tcPr>
          <w:p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2016-09-27</w:t>
            </w:r>
          </w:p>
        </w:tc>
        <w:tc>
          <w:tcPr>
            <w:tcW w:w="5669" w:type="dxa"/>
          </w:tcPr>
          <w:p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2016-11-04</w:t>
            </w:r>
          </w:p>
        </w:tc>
        <w:tc>
          <w:tcPr>
            <w:tcW w:w="5669" w:type="dxa"/>
          </w:tcPr>
          <w:p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2016-11-10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2017-01-13</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2017-01-18</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1b</w:t>
            </w:r>
          </w:p>
        </w:tc>
        <w:tc>
          <w:tcPr>
            <w:tcW w:w="993" w:type="dxa"/>
          </w:tcPr>
          <w:p w:rsidR="00072314" w:rsidRPr="005D5B0A" w:rsidRDefault="00072314" w:rsidP="001D18E6">
            <w:pPr>
              <w:jc w:val="center"/>
              <w:rPr>
                <w:snapToGrid w:val="0"/>
                <w:vanish/>
              </w:rPr>
            </w:pPr>
            <w:r w:rsidRPr="005D5B0A">
              <w:rPr>
                <w:snapToGrid w:val="0"/>
                <w:vanish/>
              </w:rPr>
              <w:t>2017-01-20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rFonts w:cs="Arial"/>
                <w:snapToGrid w:val="0"/>
                <w:vanish/>
              </w:rPr>
              <w:t>2018-07-24</w:t>
            </w:r>
          </w:p>
        </w:tc>
        <w:tc>
          <w:tcPr>
            <w:tcW w:w="5669" w:type="dxa"/>
          </w:tcPr>
          <w:p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rsidR="00072314" w:rsidRPr="005D5B0A" w:rsidRDefault="00072314" w:rsidP="001D18E6">
            <w:pPr>
              <w:pStyle w:val="Header"/>
              <w:numPr>
                <w:ilvl w:val="0"/>
                <w:numId w:val="8"/>
              </w:numPr>
              <w:rPr>
                <w:rFonts w:cs="Arial"/>
                <w:snapToGrid w:val="0"/>
                <w:vanish/>
              </w:rPr>
            </w:pPr>
            <w:r w:rsidRPr="005D5B0A">
              <w:rPr>
                <w:rFonts w:cs="Arial"/>
                <w:snapToGrid w:val="0"/>
                <w:vanish/>
              </w:rPr>
              <w:lastRenderedPageBreak/>
              <w:t>Add disclaimer section</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rsidR="00072314" w:rsidRPr="005D5B0A" w:rsidRDefault="00072314" w:rsidP="001D18E6">
            <w:pPr>
              <w:rPr>
                <w:snapToGrid w:val="0"/>
                <w:vanish/>
              </w:rPr>
            </w:pPr>
            <w:r w:rsidRPr="005D5B0A">
              <w:rPr>
                <w:snapToGrid w:val="0"/>
                <w:vanish/>
              </w:rPr>
              <w:lastRenderedPageBreak/>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snapToGrid w:val="0"/>
                <w:vanish/>
              </w:rPr>
              <w:t>2018-12-01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2018-12-11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0a</w:t>
            </w:r>
          </w:p>
        </w:tc>
        <w:tc>
          <w:tcPr>
            <w:tcW w:w="993" w:type="dxa"/>
          </w:tcPr>
          <w:p w:rsidR="00072314" w:rsidRPr="005D5B0A" w:rsidRDefault="00072314" w:rsidP="001D18E6">
            <w:pPr>
              <w:jc w:val="center"/>
              <w:rPr>
                <w:snapToGrid w:val="0"/>
                <w:vanish/>
              </w:rPr>
            </w:pPr>
            <w:r w:rsidRPr="005D5B0A">
              <w:rPr>
                <w:snapToGrid w:val="0"/>
                <w:vanish/>
              </w:rPr>
              <w:t>2019-01-04</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0a</w:t>
            </w:r>
          </w:p>
        </w:tc>
        <w:tc>
          <w:tcPr>
            <w:tcW w:w="993" w:type="dxa"/>
          </w:tcPr>
          <w:p w:rsidR="00072314" w:rsidRPr="005D5B0A" w:rsidRDefault="00072314" w:rsidP="001D18E6">
            <w:pPr>
              <w:jc w:val="center"/>
              <w:rPr>
                <w:snapToGrid w:val="0"/>
                <w:vanish/>
              </w:rPr>
            </w:pPr>
            <w:r w:rsidRPr="005D5B0A">
              <w:rPr>
                <w:snapToGrid w:val="0"/>
                <w:vanish/>
              </w:rPr>
              <w:t>2019-01-04</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0b</w:t>
            </w:r>
          </w:p>
        </w:tc>
        <w:tc>
          <w:tcPr>
            <w:tcW w:w="993" w:type="dxa"/>
          </w:tcPr>
          <w:p w:rsidR="00072314" w:rsidRPr="005D5B0A" w:rsidRDefault="00072314" w:rsidP="001D18E6">
            <w:pPr>
              <w:jc w:val="center"/>
              <w:rPr>
                <w:snapToGrid w:val="0"/>
                <w:vanish/>
              </w:rPr>
            </w:pPr>
            <w:r w:rsidRPr="005D5B0A">
              <w:rPr>
                <w:snapToGrid w:val="0"/>
                <w:vanish/>
              </w:rPr>
              <w:t>2019-02-04</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lastRenderedPageBreak/>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rsidR="00072314" w:rsidRPr="005D5B0A" w:rsidRDefault="00072314" w:rsidP="001D18E6">
            <w:pPr>
              <w:rPr>
                <w:snapToGrid w:val="0"/>
                <w:vanish/>
              </w:rPr>
            </w:pPr>
            <w:r w:rsidRPr="005D5B0A">
              <w:rPr>
                <w:snapToGrid w:val="0"/>
                <w:vanish/>
              </w:rPr>
              <w:lastRenderedPageBreak/>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0c</w:t>
            </w:r>
          </w:p>
        </w:tc>
        <w:tc>
          <w:tcPr>
            <w:tcW w:w="993" w:type="dxa"/>
          </w:tcPr>
          <w:p w:rsidR="00072314" w:rsidRPr="005D5B0A" w:rsidRDefault="00072314" w:rsidP="001D18E6">
            <w:pPr>
              <w:jc w:val="center"/>
              <w:rPr>
                <w:snapToGrid w:val="0"/>
                <w:vanish/>
              </w:rPr>
            </w:pPr>
            <w:r w:rsidRPr="005D5B0A">
              <w:rPr>
                <w:snapToGrid w:val="0"/>
                <w:vanish/>
              </w:rPr>
              <w:t>2019-02-05</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0c</w:t>
            </w:r>
          </w:p>
        </w:tc>
        <w:tc>
          <w:tcPr>
            <w:tcW w:w="993" w:type="dxa"/>
          </w:tcPr>
          <w:p w:rsidR="00072314" w:rsidRPr="005D5B0A" w:rsidRDefault="00072314" w:rsidP="001D18E6">
            <w:pPr>
              <w:jc w:val="center"/>
              <w:rPr>
                <w:snapToGrid w:val="0"/>
                <w:vanish/>
              </w:rPr>
            </w:pPr>
            <w:r w:rsidRPr="005D5B0A">
              <w:rPr>
                <w:snapToGrid w:val="0"/>
                <w:vanish/>
              </w:rPr>
              <w:t>2019-02-20</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2019-02-05</w:t>
            </w:r>
          </w:p>
        </w:tc>
        <w:tc>
          <w:tcPr>
            <w:tcW w:w="5669" w:type="dxa"/>
          </w:tcPr>
          <w:p w:rsidR="00072314" w:rsidRPr="005D5B0A" w:rsidRDefault="00072314" w:rsidP="001D18E6">
            <w:pPr>
              <w:pStyle w:val="Header"/>
              <w:rPr>
                <w:rFonts w:cs="Arial"/>
                <w:snapToGrid w:val="0"/>
                <w:vanish/>
              </w:rPr>
            </w:pPr>
            <w:r w:rsidRPr="005D5B0A">
              <w:rPr>
                <w:rFonts w:cs="Arial"/>
                <w:snapToGrid w:val="0"/>
                <w:vanish/>
              </w:rPr>
              <w:t>Functional Safety related changes: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2019-04-02</w:t>
            </w:r>
          </w:p>
        </w:tc>
        <w:tc>
          <w:tcPr>
            <w:tcW w:w="5669" w:type="dxa"/>
          </w:tcPr>
          <w:p w:rsidR="00072314" w:rsidRPr="005D5B0A" w:rsidRDefault="00072314" w:rsidP="001D18E6">
            <w:pPr>
              <w:pStyle w:val="Header"/>
              <w:rPr>
                <w:vanish/>
              </w:rPr>
            </w:pPr>
            <w:r w:rsidRPr="005D5B0A">
              <w:rPr>
                <w:vanish/>
              </w:rPr>
              <w:t>Headings of “Architectural Redundancy Summary” table clarified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2019-04-10</w:t>
            </w:r>
          </w:p>
        </w:tc>
        <w:tc>
          <w:tcPr>
            <w:tcW w:w="5669" w:type="dxa"/>
          </w:tcPr>
          <w:p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2019-05-31</w:t>
            </w:r>
          </w:p>
        </w:tc>
        <w:tc>
          <w:tcPr>
            <w:tcW w:w="5669" w:type="dxa"/>
          </w:tcPr>
          <w:p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2019-05-31</w:t>
            </w:r>
          </w:p>
        </w:tc>
        <w:tc>
          <w:tcPr>
            <w:tcW w:w="5669" w:type="dxa"/>
          </w:tcPr>
          <w:p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2019-07-02</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2019-07-17</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2019-10-08</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lastRenderedPageBreak/>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2019-10-09</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2019-10-25</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Minor updates for HW IOs/Signals</w:t>
            </w:r>
          </w:p>
          <w:p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2019-05-11</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674" w:history="1">
              <w:r w:rsidRPr="005D5B0A">
                <w:rPr>
                  <w:rStyle w:val="Hyperlink"/>
                  <w:vanish/>
                </w:rPr>
                <w:t>with Ford copyright guidelines</w:t>
              </w:r>
            </w:hyperlink>
            <w:r w:rsidRPr="005D5B0A">
              <w:rPr>
                <w:vanish/>
              </w:rPr>
              <w:t>)</w:t>
            </w:r>
          </w:p>
          <w:p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2019-22-11</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2019-12-05</w:t>
            </w:r>
          </w:p>
        </w:tc>
        <w:tc>
          <w:tcPr>
            <w:tcW w:w="5669" w:type="dxa"/>
          </w:tcPr>
          <w:p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Default="00072314" w:rsidP="001D18E6">
            <w:pPr>
              <w:jc w:val="center"/>
              <w:rPr>
                <w:snapToGrid w:val="0"/>
                <w:vanish/>
              </w:rPr>
            </w:pPr>
            <w:r>
              <w:rPr>
                <w:snapToGrid w:val="0"/>
                <w:vanish/>
              </w:rPr>
              <w:t>6</w:t>
            </w:r>
          </w:p>
        </w:tc>
        <w:tc>
          <w:tcPr>
            <w:tcW w:w="850" w:type="dxa"/>
          </w:tcPr>
          <w:p w:rsidR="00072314" w:rsidRDefault="00072314" w:rsidP="001D18E6">
            <w:pPr>
              <w:jc w:val="center"/>
              <w:rPr>
                <w:snapToGrid w:val="0"/>
                <w:vanish/>
              </w:rPr>
            </w:pPr>
            <w:r>
              <w:rPr>
                <w:snapToGrid w:val="0"/>
                <w:vanish/>
              </w:rPr>
              <w:t>1a</w:t>
            </w:r>
          </w:p>
        </w:tc>
        <w:tc>
          <w:tcPr>
            <w:tcW w:w="993" w:type="dxa"/>
          </w:tcPr>
          <w:p w:rsidR="00072314" w:rsidRDefault="00072314" w:rsidP="001D18E6">
            <w:pPr>
              <w:jc w:val="center"/>
              <w:rPr>
                <w:snapToGrid w:val="0"/>
                <w:vanish/>
              </w:rPr>
            </w:pPr>
            <w:r>
              <w:rPr>
                <w:snapToGrid w:val="0"/>
                <w:vanish/>
              </w:rPr>
              <w:t>2020-01-07</w:t>
            </w:r>
          </w:p>
        </w:tc>
        <w:tc>
          <w:tcPr>
            <w:tcW w:w="5669" w:type="dxa"/>
          </w:tcPr>
          <w:p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BE04E8" w:rsidRDefault="00072314" w:rsidP="001D18E6">
            <w:pPr>
              <w:jc w:val="center"/>
              <w:rPr>
                <w:snapToGrid w:val="0"/>
                <w:vanish/>
              </w:rPr>
            </w:pPr>
            <w:r w:rsidRPr="00BE04E8">
              <w:rPr>
                <w:snapToGrid w:val="0"/>
                <w:vanish/>
              </w:rPr>
              <w:t>6</w:t>
            </w:r>
          </w:p>
        </w:tc>
        <w:tc>
          <w:tcPr>
            <w:tcW w:w="850" w:type="dxa"/>
          </w:tcPr>
          <w:p w:rsidR="00072314" w:rsidRPr="00BE04E8" w:rsidRDefault="00072314" w:rsidP="001D18E6">
            <w:pPr>
              <w:jc w:val="center"/>
              <w:rPr>
                <w:snapToGrid w:val="0"/>
                <w:vanish/>
              </w:rPr>
            </w:pPr>
            <w:r>
              <w:rPr>
                <w:snapToGrid w:val="0"/>
                <w:vanish/>
              </w:rPr>
              <w:t>1a</w:t>
            </w:r>
          </w:p>
        </w:tc>
        <w:tc>
          <w:tcPr>
            <w:tcW w:w="993" w:type="dxa"/>
          </w:tcPr>
          <w:p w:rsidR="00072314" w:rsidRPr="00BE04E8" w:rsidRDefault="00072314" w:rsidP="001D18E6">
            <w:pPr>
              <w:jc w:val="center"/>
              <w:rPr>
                <w:snapToGrid w:val="0"/>
                <w:vanish/>
              </w:rPr>
            </w:pPr>
            <w:r w:rsidRPr="00BE04E8">
              <w:rPr>
                <w:snapToGrid w:val="0"/>
                <w:vanish/>
              </w:rPr>
              <w:t>2020-01-07</w:t>
            </w:r>
          </w:p>
        </w:tc>
        <w:tc>
          <w:tcPr>
            <w:tcW w:w="5669" w:type="dxa"/>
          </w:tcPr>
          <w:p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675" w:history="1">
              <w:r w:rsidRPr="00BE04E8">
                <w:rPr>
                  <w:rStyle w:val="Hyperlink"/>
                  <w:rFonts w:cs="Arial"/>
                  <w:snapToGrid w:val="0"/>
                  <w:vanish/>
                </w:rPr>
                <w:t>FSTGB-97</w:t>
              </w:r>
            </w:hyperlink>
            <w:r w:rsidRPr="00BE04E8">
              <w:rPr>
                <w:rFonts w:cs="Arial"/>
                <w:snapToGrid w:val="0"/>
                <w:vanish/>
              </w:rPr>
              <w:t>)</w:t>
            </w:r>
          </w:p>
          <w:p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BE04E8" w:rsidRDefault="00072314" w:rsidP="001D18E6">
            <w:pPr>
              <w:jc w:val="center"/>
              <w:rPr>
                <w:snapToGrid w:val="0"/>
                <w:vanish/>
              </w:rPr>
            </w:pPr>
            <w:r w:rsidRPr="00BE04E8">
              <w:rPr>
                <w:snapToGrid w:val="0"/>
                <w:vanish/>
              </w:rPr>
              <w:t>6</w:t>
            </w:r>
          </w:p>
        </w:tc>
        <w:tc>
          <w:tcPr>
            <w:tcW w:w="850" w:type="dxa"/>
          </w:tcPr>
          <w:p w:rsidR="00072314" w:rsidRPr="00BE04E8" w:rsidRDefault="00072314" w:rsidP="001D18E6">
            <w:pPr>
              <w:jc w:val="center"/>
              <w:rPr>
                <w:snapToGrid w:val="0"/>
                <w:vanish/>
              </w:rPr>
            </w:pPr>
            <w:r>
              <w:rPr>
                <w:snapToGrid w:val="0"/>
                <w:vanish/>
              </w:rPr>
              <w:t>1a</w:t>
            </w:r>
          </w:p>
        </w:tc>
        <w:tc>
          <w:tcPr>
            <w:tcW w:w="993" w:type="dxa"/>
          </w:tcPr>
          <w:p w:rsidR="00072314" w:rsidRPr="00BE04E8" w:rsidRDefault="00072314" w:rsidP="001D18E6">
            <w:pPr>
              <w:jc w:val="center"/>
              <w:rPr>
                <w:snapToGrid w:val="0"/>
                <w:vanish/>
              </w:rPr>
            </w:pPr>
            <w:r w:rsidRPr="00BE04E8">
              <w:rPr>
                <w:snapToGrid w:val="0"/>
                <w:vanish/>
              </w:rPr>
              <w:t>2020-01-07</w:t>
            </w:r>
          </w:p>
        </w:tc>
        <w:tc>
          <w:tcPr>
            <w:tcW w:w="5669" w:type="dxa"/>
          </w:tcPr>
          <w:p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DC33EF" w:rsidRDefault="00072314" w:rsidP="001D18E6">
            <w:pPr>
              <w:jc w:val="center"/>
              <w:rPr>
                <w:snapToGrid w:val="0"/>
                <w:vanish/>
              </w:rPr>
            </w:pPr>
            <w:r w:rsidRPr="00DC33EF">
              <w:rPr>
                <w:snapToGrid w:val="0"/>
                <w:vanish/>
              </w:rPr>
              <w:t>6</w:t>
            </w:r>
          </w:p>
        </w:tc>
        <w:tc>
          <w:tcPr>
            <w:tcW w:w="850" w:type="dxa"/>
          </w:tcPr>
          <w:p w:rsidR="00072314" w:rsidRPr="00DC33EF" w:rsidRDefault="00072314" w:rsidP="001D18E6">
            <w:pPr>
              <w:jc w:val="center"/>
              <w:rPr>
                <w:snapToGrid w:val="0"/>
                <w:vanish/>
              </w:rPr>
            </w:pPr>
            <w:r w:rsidRPr="00DC33EF">
              <w:rPr>
                <w:snapToGrid w:val="0"/>
                <w:vanish/>
              </w:rPr>
              <w:t>1a</w:t>
            </w:r>
          </w:p>
        </w:tc>
        <w:tc>
          <w:tcPr>
            <w:tcW w:w="993" w:type="dxa"/>
          </w:tcPr>
          <w:p w:rsidR="00072314" w:rsidRPr="00DC33EF" w:rsidRDefault="00072314" w:rsidP="001D18E6">
            <w:pPr>
              <w:jc w:val="center"/>
              <w:rPr>
                <w:snapToGrid w:val="0"/>
                <w:vanish/>
              </w:rPr>
            </w:pPr>
            <w:r w:rsidRPr="00DC33EF">
              <w:rPr>
                <w:snapToGrid w:val="0"/>
                <w:vanish/>
              </w:rPr>
              <w:t>2020-03-09</w:t>
            </w:r>
          </w:p>
        </w:tc>
        <w:tc>
          <w:tcPr>
            <w:tcW w:w="5669" w:type="dxa"/>
          </w:tcPr>
          <w:p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rsidR="00072314" w:rsidRPr="00DC33EF" w:rsidRDefault="00072314" w:rsidP="001D18E6">
            <w:pPr>
              <w:rPr>
                <w:snapToGrid w:val="0"/>
                <w:vanish/>
              </w:rPr>
            </w:pPr>
            <w:r w:rsidRPr="00DC33EF">
              <w:rPr>
                <w:snapToGrid w:val="0"/>
                <w:vanish/>
              </w:rPr>
              <w:t>Jbaden1</w:t>
            </w:r>
          </w:p>
        </w:tc>
      </w:tr>
      <w:tr w:rsidR="00072314" w:rsidRPr="005D5B0A" w:rsidTr="001D18E6">
        <w:trPr>
          <w:hidden/>
        </w:trPr>
        <w:tc>
          <w:tcPr>
            <w:tcW w:w="993" w:type="dxa"/>
          </w:tcPr>
          <w:p w:rsidR="00072314" w:rsidRPr="00DC33EF" w:rsidRDefault="00072314" w:rsidP="001D18E6">
            <w:pPr>
              <w:jc w:val="center"/>
              <w:rPr>
                <w:snapToGrid w:val="0"/>
                <w:vanish/>
              </w:rPr>
            </w:pPr>
            <w:r w:rsidRPr="00DC33EF">
              <w:rPr>
                <w:snapToGrid w:val="0"/>
                <w:vanish/>
              </w:rPr>
              <w:t>6</w:t>
            </w:r>
          </w:p>
        </w:tc>
        <w:tc>
          <w:tcPr>
            <w:tcW w:w="850" w:type="dxa"/>
          </w:tcPr>
          <w:p w:rsidR="00072314" w:rsidRPr="00DC33EF" w:rsidRDefault="00072314" w:rsidP="001D18E6">
            <w:pPr>
              <w:jc w:val="center"/>
              <w:rPr>
                <w:snapToGrid w:val="0"/>
                <w:vanish/>
              </w:rPr>
            </w:pPr>
            <w:r w:rsidRPr="00DC33EF">
              <w:rPr>
                <w:snapToGrid w:val="0"/>
                <w:vanish/>
              </w:rPr>
              <w:t>1a</w:t>
            </w:r>
          </w:p>
        </w:tc>
        <w:tc>
          <w:tcPr>
            <w:tcW w:w="993" w:type="dxa"/>
          </w:tcPr>
          <w:p w:rsidR="00072314" w:rsidRPr="00DC33EF" w:rsidRDefault="00072314" w:rsidP="001D18E6">
            <w:pPr>
              <w:jc w:val="center"/>
              <w:rPr>
                <w:snapToGrid w:val="0"/>
                <w:vanish/>
              </w:rPr>
            </w:pPr>
            <w:r w:rsidRPr="00DC33EF">
              <w:rPr>
                <w:snapToGrid w:val="0"/>
                <w:vanish/>
              </w:rPr>
              <w:t>2020-03-11</w:t>
            </w:r>
          </w:p>
        </w:tc>
        <w:tc>
          <w:tcPr>
            <w:tcW w:w="5669" w:type="dxa"/>
          </w:tcPr>
          <w:p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rsidR="00072314" w:rsidRPr="00DC33EF" w:rsidRDefault="00072314" w:rsidP="001D18E6">
            <w:pPr>
              <w:rPr>
                <w:snapToGrid w:val="0"/>
                <w:vanish/>
              </w:rPr>
            </w:pPr>
            <w:r w:rsidRPr="00DC33EF">
              <w:rPr>
                <w:snapToGrid w:val="0"/>
                <w:vanish/>
              </w:rPr>
              <w:t>Jbaden1</w:t>
            </w:r>
          </w:p>
        </w:tc>
      </w:tr>
      <w:tr w:rsidR="00072314" w:rsidTr="001D18E6">
        <w:tblPrEx>
          <w:tblLook w:val="04A0" w:firstRow="1" w:lastRow="0" w:firstColumn="1" w:lastColumn="0" w:noHBand="0" w:noVBand="1"/>
        </w:tblPrEx>
        <w:trPr>
          <w:hidden/>
        </w:trPr>
        <w:tc>
          <w:tcPr>
            <w:tcW w:w="993" w:type="dxa"/>
            <w:hideMark/>
          </w:tcPr>
          <w:p w:rsidR="00072314" w:rsidRPr="00DC33EF" w:rsidRDefault="00072314" w:rsidP="001D18E6">
            <w:pPr>
              <w:jc w:val="center"/>
              <w:rPr>
                <w:snapToGrid w:val="0"/>
                <w:vanish/>
              </w:rPr>
            </w:pPr>
            <w:r w:rsidRPr="00DC33EF">
              <w:rPr>
                <w:snapToGrid w:val="0"/>
                <w:vanish/>
              </w:rPr>
              <w:t>6</w:t>
            </w:r>
          </w:p>
        </w:tc>
        <w:tc>
          <w:tcPr>
            <w:tcW w:w="850" w:type="dxa"/>
            <w:hideMark/>
          </w:tcPr>
          <w:p w:rsidR="00072314" w:rsidRPr="00DC33EF" w:rsidRDefault="00072314" w:rsidP="001D18E6">
            <w:pPr>
              <w:jc w:val="center"/>
              <w:rPr>
                <w:snapToGrid w:val="0"/>
                <w:vanish/>
              </w:rPr>
            </w:pPr>
            <w:r w:rsidRPr="00DC33EF">
              <w:rPr>
                <w:snapToGrid w:val="0"/>
                <w:vanish/>
              </w:rPr>
              <w:t>1a</w:t>
            </w:r>
          </w:p>
        </w:tc>
        <w:tc>
          <w:tcPr>
            <w:tcW w:w="993" w:type="dxa"/>
            <w:hideMark/>
          </w:tcPr>
          <w:p w:rsidR="00072314" w:rsidRPr="00DC33EF" w:rsidRDefault="00072314" w:rsidP="001D18E6">
            <w:pPr>
              <w:jc w:val="center"/>
              <w:rPr>
                <w:snapToGrid w:val="0"/>
                <w:vanish/>
              </w:rPr>
            </w:pPr>
            <w:r w:rsidRPr="00DC33EF">
              <w:rPr>
                <w:snapToGrid w:val="0"/>
                <w:vanish/>
              </w:rPr>
              <w:t>2020-03-13</w:t>
            </w:r>
          </w:p>
        </w:tc>
        <w:tc>
          <w:tcPr>
            <w:tcW w:w="5669" w:type="dxa"/>
            <w:hideMark/>
          </w:tcPr>
          <w:p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lastRenderedPageBreak/>
              <w:t>“Implemented Function” replaced by term “Technology Function”</w:t>
            </w:r>
          </w:p>
        </w:tc>
        <w:tc>
          <w:tcPr>
            <w:tcW w:w="1696" w:type="dxa"/>
            <w:hideMark/>
          </w:tcPr>
          <w:p w:rsidR="00072314" w:rsidRPr="00DC33EF" w:rsidRDefault="00072314" w:rsidP="001D18E6">
            <w:pPr>
              <w:rPr>
                <w:snapToGrid w:val="0"/>
                <w:vanish/>
              </w:rPr>
            </w:pPr>
            <w:r w:rsidRPr="00DC33EF">
              <w:rPr>
                <w:snapToGrid w:val="0"/>
                <w:vanish/>
              </w:rPr>
              <w:lastRenderedPageBreak/>
              <w:t>Jbaden1</w:t>
            </w:r>
            <w:bookmarkEnd w:id="194"/>
          </w:p>
        </w:tc>
      </w:tr>
    </w:tbl>
    <w:p w:rsidR="00072314" w:rsidRDefault="00072314" w:rsidP="00072314"/>
    <w:p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95" w:name="_Toc35000630"/>
      <w:r w:rsidRPr="00BC3C56">
        <w:rPr>
          <w:lang w:val="en-GB"/>
        </w:rPr>
        <w:lastRenderedPageBreak/>
        <w:t>Appendix</w:t>
      </w:r>
      <w:bookmarkEnd w:id="187"/>
      <w:bookmarkEnd w:id="295"/>
    </w:p>
    <w:p w:rsidR="00072314" w:rsidRPr="00BC3C56" w:rsidRDefault="00072314" w:rsidP="00072314">
      <w:pPr>
        <w:pStyle w:val="Heading2"/>
        <w:tabs>
          <w:tab w:val="clear" w:pos="709"/>
        </w:tabs>
        <w:spacing w:before="240"/>
        <w:rPr>
          <w:lang w:val="en-GB"/>
        </w:rPr>
      </w:pPr>
      <w:bookmarkStart w:id="296" w:name="_Toc35000631"/>
      <w:r w:rsidRPr="00BC3C56">
        <w:rPr>
          <w:lang w:val="en-GB"/>
        </w:rPr>
        <w:t>Data Dictionary</w:t>
      </w:r>
      <w:bookmarkEnd w:id="296"/>
    </w:p>
    <w:p w:rsidR="00072314" w:rsidRPr="00BC3C56" w:rsidRDefault="00072314" w:rsidP="00072314">
      <w:pPr>
        <w:pStyle w:val="Heading3"/>
        <w:keepNext w:val="0"/>
        <w:tabs>
          <w:tab w:val="clear" w:pos="900"/>
          <w:tab w:val="left" w:pos="709"/>
          <w:tab w:val="left" w:pos="851"/>
        </w:tabs>
        <w:spacing w:before="240"/>
        <w:rPr>
          <w:lang w:val="en-GB"/>
        </w:rPr>
      </w:pPr>
      <w:bookmarkStart w:id="297" w:name="_Toc35000632"/>
      <w:r w:rsidRPr="00BC3C56">
        <w:rPr>
          <w:lang w:val="en-GB"/>
        </w:rPr>
        <w:t>Logical Signals</w:t>
      </w:r>
      <w:bookmarkEnd w:id="297"/>
    </w:p>
    <w:p w:rsidR="00072314" w:rsidRDefault="00072314" w:rsidP="00072314">
      <w:pPr>
        <w:shd w:val="clear" w:color="auto" w:fill="D6E3BC" w:themeFill="accent3" w:themeFillTint="66"/>
        <w:rPr>
          <w:rStyle w:val="SubtleEmphasis"/>
          <w:rFonts w:cs="Arial"/>
        </w:rPr>
      </w:pPr>
      <w:r w:rsidRPr="000525A2">
        <w:rPr>
          <w:rStyle w:val="SubtleEmphasis"/>
          <w:b/>
        </w:rPr>
        <w:t>#Hint:</w:t>
      </w:r>
      <w:r>
        <w:rPr>
          <w:rStyle w:val="SubtleEmphasis"/>
        </w:rPr>
        <w:t xml:space="preserve"> Logical Signals are managed in VSEM in the </w:t>
      </w:r>
      <w:hyperlink r:id="rId676" w:history="1">
        <w:r w:rsidRPr="007E1FB2">
          <w:rPr>
            <w:rStyle w:val="Hyperlink"/>
            <w:rFonts w:cs="Arial"/>
            <w:i/>
          </w:rPr>
          <w:t>RE Data Dictionary</w:t>
        </w:r>
      </w:hyperlink>
      <w:r>
        <w:rPr>
          <w:rStyle w:val="SubtleEmphasis"/>
          <w:rFonts w:cs="Arial"/>
        </w:rPr>
        <w:t>.</w:t>
      </w:r>
    </w:p>
    <w:p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677" w:history="1">
        <w:r w:rsidRPr="004A0EC9">
          <w:rPr>
            <w:rStyle w:val="Hyperlink"/>
            <w:rFonts w:cs="Arial"/>
            <w:i/>
          </w:rPr>
          <w:t>RE Wiki – Adding a Logical Signal or Parameter</w:t>
        </w:r>
      </w:hyperlink>
    </w:p>
    <w:p w:rsidR="00072314" w:rsidRDefault="00072314" w:rsidP="00072314">
      <w:pPr>
        <w:shd w:val="clear" w:color="auto" w:fill="D6E3BC" w:themeFill="accent3" w:themeFillTint="66"/>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tbl>
      <w:tblPr>
        <w:tblStyle w:val="TableGrid"/>
        <w:tblW w:w="9351" w:type="dxa"/>
        <w:tblLook w:val="04A0" w:firstRow="1" w:lastRow="0" w:firstColumn="1" w:lastColumn="0" w:noHBand="0" w:noVBand="1"/>
      </w:tblPr>
      <w:tblGrid>
        <w:gridCol w:w="3117"/>
        <w:gridCol w:w="3990"/>
        <w:gridCol w:w="2244"/>
      </w:tblGrid>
      <w:tr w:rsidR="00756360" w:rsidTr="00EF1973">
        <w:tc>
          <w:tcPr>
            <w:tcW w:w="2689" w:type="dxa"/>
            <w:shd w:val="clear" w:color="auto" w:fill="D9D9D9" w:themeFill="background1" w:themeFillShade="D9"/>
            <w:vAlign w:val="bottom"/>
          </w:tcPr>
          <w:p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rsidR="00756360" w:rsidRPr="00F259A8" w:rsidRDefault="00756360" w:rsidP="00EF1973">
            <w:pPr>
              <w:rPr>
                <w:b/>
              </w:rPr>
            </w:pPr>
            <w:r>
              <w:rPr>
                <w:b/>
              </w:rPr>
              <w:t>Description</w:t>
            </w:r>
          </w:p>
        </w:tc>
        <w:tc>
          <w:tcPr>
            <w:tcW w:w="2410" w:type="dxa"/>
            <w:shd w:val="clear" w:color="auto" w:fill="D9D9D9" w:themeFill="background1" w:themeFillShade="D9"/>
          </w:tcPr>
          <w:p w:rsidR="00756360" w:rsidRDefault="00756360" w:rsidP="00EF1973">
            <w:pPr>
              <w:rPr>
                <w:b/>
              </w:rPr>
            </w:pPr>
            <w:r>
              <w:rPr>
                <w:b/>
              </w:rPr>
              <w:t>Details</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Create_PP = TRUE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Phone Selection for Protection</w:t>
            </w:r>
          </w:p>
        </w:tc>
        <w:tc>
          <w:tcPr>
            <w:tcW w:w="4252" w:type="dxa"/>
            <w:vAlign w:val="center"/>
          </w:tcPr>
          <w:p w:rsidR="00756360" w:rsidRPr="00761226" w:rsidRDefault="00756360" w:rsidP="00EF1973">
            <w:pPr>
              <w:rPr>
                <w:rFonts w:cs="Arial"/>
              </w:rPr>
            </w:pPr>
            <w:r w:rsidRPr="00761226">
              <w:rPr>
                <w:rFonts w:cs="Arial"/>
              </w:rPr>
              <w:t>User deciding which phone to user for profile protection.</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PPPSettings_Rsp</w:t>
            </w:r>
          </w:p>
        </w:tc>
        <w:tc>
          <w:tcPr>
            <w:tcW w:w="4252" w:type="dxa"/>
            <w:vAlign w:val="center"/>
          </w:tcPr>
          <w:p w:rsidR="00756360" w:rsidRPr="00761226" w:rsidRDefault="00756360" w:rsidP="00EF1973">
            <w:pPr>
              <w:rPr>
                <w:rFonts w:cs="Arial"/>
              </w:rPr>
            </w:pPr>
            <w:r w:rsidRPr="00761226">
              <w:rPr>
                <w:rFonts w:cs="Arial"/>
              </w:rPr>
              <w:t>Success or Failure response that the Profile Settings Server provides to the Profile Management Server after profile settings are applied.</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Unlink Request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Customer Input</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Connection Trigger</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TranslatedProfileData</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Vehicle ON/OFF input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lastRenderedPageBreak/>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ProfilePayload_Rq</w:t>
            </w:r>
          </w:p>
        </w:tc>
        <w:tc>
          <w:tcPr>
            <w:tcW w:w="4252" w:type="dxa"/>
            <w:vAlign w:val="center"/>
          </w:tcPr>
          <w:p w:rsidR="00756360" w:rsidRPr="00761226" w:rsidRDefault="00756360" w:rsidP="00EF1973">
            <w:pPr>
              <w:rPr>
                <w:rFonts w:cs="Arial"/>
              </w:rPr>
            </w:pPr>
            <w:r w:rsidRPr="00761226">
              <w:rPr>
                <w:rFonts w:cs="Arial"/>
              </w:rPr>
              <w:t>This signal will request the CV Preference Management System to collect user profile in order to send it to the vehicle.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 Import | Create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Driver Door Status</w:t>
            </w:r>
          </w:p>
        </w:tc>
        <w:tc>
          <w:tcPr>
            <w:tcW w:w="4252" w:type="dxa"/>
            <w:vAlign w:val="center"/>
          </w:tcPr>
          <w:p w:rsidR="00756360" w:rsidRPr="00761226" w:rsidRDefault="00756360" w:rsidP="00EF1973">
            <w:pPr>
              <w:rPr>
                <w:rFonts w:cs="Arial"/>
              </w:rPr>
            </w:pPr>
            <w:r w:rsidRPr="00761226">
              <w:rPr>
                <w:rFonts w:cs="Arial"/>
              </w:rPr>
              <w:t>Vehicle tells PPP when the driver door goes from closed to ajar.</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SeatData</w:t>
            </w:r>
          </w:p>
        </w:tc>
        <w:tc>
          <w:tcPr>
            <w:tcW w:w="4252" w:type="dxa"/>
            <w:vAlign w:val="center"/>
          </w:tcPr>
          <w:p w:rsidR="00756360" w:rsidRPr="00761226" w:rsidRDefault="00756360" w:rsidP="00EF1973">
            <w:pPr>
              <w:rPr>
                <w:rFonts w:cs="Arial"/>
              </w:rPr>
            </w:pPr>
            <w:r w:rsidRPr="00761226">
              <w:rPr>
                <w:rFonts w:cs="Arial"/>
              </w:rPr>
              <w:t>All of the information needed to perform anthropometric translation.</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Change_Setting_Rq</w:t>
            </w:r>
          </w:p>
        </w:tc>
        <w:tc>
          <w:tcPr>
            <w:tcW w:w="4252" w:type="dxa"/>
            <w:vAlign w:val="center"/>
          </w:tcPr>
          <w:p w:rsidR="00756360" w:rsidRPr="00761226" w:rsidRDefault="00756360" w:rsidP="00EF1973">
            <w:pPr>
              <w:rPr>
                <w:rFonts w:cs="Arial"/>
              </w:rPr>
            </w:pPr>
            <w:r w:rsidRPr="00761226">
              <w:rPr>
                <w:rFonts w:cs="Arial"/>
              </w:rPr>
              <w:t>User's input to changes to their Portable Profile settings.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Request Mobile Device Authentication</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Preference Status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TCU info</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LinkProfile_Rq</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lastRenderedPageBreak/>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Profile_Creation_Confirmation = TRUE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Personal Profile Status</w:t>
            </w:r>
          </w:p>
        </w:tc>
        <w:tc>
          <w:tcPr>
            <w:tcW w:w="4252" w:type="dxa"/>
            <w:vAlign w:val="center"/>
          </w:tcPr>
          <w:p w:rsidR="00756360" w:rsidRPr="00761226" w:rsidRDefault="00756360" w:rsidP="00EF1973">
            <w:pPr>
              <w:rPr>
                <w:rFonts w:cs="Arial"/>
              </w:rPr>
            </w:pPr>
            <w:r w:rsidRPr="00761226">
              <w:rPr>
                <w:rFonts w:cs="Arial"/>
              </w:rPr>
              <w:t>Profile active/inactive status.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DisplayWelcome_Rq</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Search Response</w:t>
            </w:r>
          </w:p>
        </w:tc>
        <w:tc>
          <w:tcPr>
            <w:tcW w:w="4252" w:type="dxa"/>
            <w:vAlign w:val="center"/>
          </w:tcPr>
          <w:p w:rsidR="00756360" w:rsidRPr="00761226" w:rsidRDefault="00756360" w:rsidP="00EF1973">
            <w:pPr>
              <w:rPr>
                <w:rFonts w:cs="Arial"/>
              </w:rPr>
            </w:pPr>
            <w:r w:rsidRPr="00761226">
              <w:rPr>
                <w:rFonts w:cs="Arial"/>
              </w:rPr>
              <w:t>Mobile devices in vicinity of host vehicle responding to a search request.</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Available Profiles</w:t>
            </w:r>
          </w:p>
        </w:tc>
        <w:tc>
          <w:tcPr>
            <w:tcW w:w="4252" w:type="dxa"/>
            <w:vAlign w:val="center"/>
          </w:tcPr>
          <w:p w:rsidR="00756360" w:rsidRPr="00761226" w:rsidRDefault="00756360" w:rsidP="00EF1973">
            <w:pPr>
              <w:rPr>
                <w:rFonts w:cs="Arial"/>
              </w:rPr>
            </w:pPr>
            <w:r w:rsidRPr="00761226">
              <w:rPr>
                <w:rFonts w:cs="Arial"/>
              </w:rPr>
              <w:t>Available profiles as a result of an identification search</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Request Cloud Authentication</w:t>
            </w:r>
          </w:p>
        </w:tc>
        <w:tc>
          <w:tcPr>
            <w:tcW w:w="4252" w:type="dxa"/>
            <w:vAlign w:val="center"/>
          </w:tcPr>
          <w:p w:rsidR="00756360" w:rsidRPr="00761226" w:rsidRDefault="00756360" w:rsidP="00EF1973">
            <w:pPr>
              <w:rPr>
                <w:rFonts w:cs="Arial"/>
              </w:rPr>
            </w:pPr>
            <w:r w:rsidRPr="00761226">
              <w:rPr>
                <w:rFonts w:cs="Arial"/>
              </w:rPr>
              <w:t>PPP requesting the cloud to authenticate a user's credentials.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RetrieveData_Rq</w:t>
            </w:r>
          </w:p>
        </w:tc>
        <w:tc>
          <w:tcPr>
            <w:tcW w:w="4252" w:type="dxa"/>
            <w:vAlign w:val="center"/>
          </w:tcPr>
          <w:p w:rsidR="00756360" w:rsidRPr="00761226" w:rsidRDefault="00756360" w:rsidP="00EF1973">
            <w:pPr>
              <w:rPr>
                <w:rFonts w:cs="Arial"/>
              </w:rPr>
            </w:pPr>
            <w:r w:rsidRPr="00761226">
              <w:rPr>
                <w:rFonts w:cs="Arial"/>
              </w:rPr>
              <w:t>This signal is a request sent to the CV Profile Storage to retrieve a user's profile data from storage.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User Detected</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User Credentials</w:t>
            </w:r>
          </w:p>
        </w:tc>
        <w:tc>
          <w:tcPr>
            <w:tcW w:w="4252" w:type="dxa"/>
            <w:vAlign w:val="center"/>
          </w:tcPr>
          <w:p w:rsidR="00756360" w:rsidRPr="00761226" w:rsidRDefault="00756360" w:rsidP="00EF1973">
            <w:pPr>
              <w:rPr>
                <w:rFonts w:cs="Arial"/>
              </w:rPr>
            </w:pPr>
            <w:r w:rsidRPr="00761226">
              <w:rPr>
                <w:rFonts w:cs="Arial"/>
              </w:rPr>
              <w:t>User credentials being sent from PPP to cloud to be verified.</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Setting Categorization</w:t>
            </w:r>
          </w:p>
        </w:tc>
        <w:tc>
          <w:tcPr>
            <w:tcW w:w="4252" w:type="dxa"/>
            <w:vAlign w:val="center"/>
          </w:tcPr>
          <w:p w:rsidR="00756360" w:rsidRPr="00761226" w:rsidRDefault="00756360" w:rsidP="00EF1973">
            <w:pPr>
              <w:rPr>
                <w:rFonts w:cs="Arial"/>
              </w:rPr>
            </w:pPr>
            <w:r w:rsidRPr="00761226">
              <w:rPr>
                <w:rFonts w:cs="Arial"/>
              </w:rPr>
              <w:t>Profile Attribute deciding how to categorize profile data.</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RemoveProfile_Cmd</w:t>
            </w:r>
          </w:p>
        </w:tc>
        <w:tc>
          <w:tcPr>
            <w:tcW w:w="4252" w:type="dxa"/>
            <w:vAlign w:val="center"/>
          </w:tcPr>
          <w:p w:rsidR="00756360" w:rsidRPr="00761226" w:rsidRDefault="00756360" w:rsidP="00EF1973">
            <w:pPr>
              <w:rPr>
                <w:rFonts w:cs="Arial"/>
              </w:rPr>
            </w:pPr>
            <w:r w:rsidRPr="00761226">
              <w:rPr>
                <w:rFonts w:cs="Arial"/>
              </w:rPr>
              <w:t>This signal is a sent from the cloud to a specific vehicle that requests the removal of a user's portable profile from the specified vehicle.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 Creation Confirmation</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PositiveID_enabled</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Imported Profile</w:t>
            </w:r>
          </w:p>
        </w:tc>
        <w:tc>
          <w:tcPr>
            <w:tcW w:w="4252" w:type="dxa"/>
            <w:vAlign w:val="center"/>
          </w:tcPr>
          <w:p w:rsidR="00756360" w:rsidRPr="00761226" w:rsidRDefault="00756360" w:rsidP="00EF1973">
            <w:pPr>
              <w:rPr>
                <w:rFonts w:cs="Arial"/>
              </w:rPr>
            </w:pPr>
            <w:r w:rsidRPr="00761226">
              <w:rPr>
                <w:rFonts w:cs="Arial"/>
              </w:rPr>
              <w:t>Notify Enhanced Memory that there is a new imported profile in the vehicle.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Profile Data</w:t>
            </w:r>
          </w:p>
        </w:tc>
        <w:tc>
          <w:tcPr>
            <w:tcW w:w="4252" w:type="dxa"/>
            <w:vAlign w:val="center"/>
          </w:tcPr>
          <w:p w:rsidR="00756360" w:rsidRPr="00761226" w:rsidRDefault="00756360" w:rsidP="00EF1973">
            <w:pPr>
              <w:rPr>
                <w:rFonts w:cs="Arial"/>
              </w:rPr>
            </w:pPr>
            <w:r w:rsidRPr="00761226">
              <w:rPr>
                <w:rFonts w:cs="Arial"/>
              </w:rPr>
              <w:t>Target 5000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Identification Search</w:t>
            </w:r>
          </w:p>
        </w:tc>
        <w:tc>
          <w:tcPr>
            <w:tcW w:w="4252" w:type="dxa"/>
            <w:vAlign w:val="center"/>
          </w:tcPr>
          <w:p w:rsidR="00756360" w:rsidRPr="00761226" w:rsidRDefault="00756360" w:rsidP="00EF1973">
            <w:pPr>
              <w:rPr>
                <w:rFonts w:cs="Arial"/>
              </w:rPr>
            </w:pPr>
            <w:r w:rsidRPr="00761226">
              <w:rPr>
                <w:rFonts w:cs="Arial"/>
              </w:rPr>
              <w:t>Portable Profiles searching for available profiles.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ID Request</w:t>
            </w:r>
          </w:p>
        </w:tc>
        <w:tc>
          <w:tcPr>
            <w:tcW w:w="4252" w:type="dxa"/>
            <w:vAlign w:val="center"/>
          </w:tcPr>
          <w:p w:rsidR="00756360" w:rsidRPr="00761226" w:rsidRDefault="00756360" w:rsidP="00EF1973">
            <w:pPr>
              <w:rPr>
                <w:rFonts w:cs="Arial"/>
              </w:rPr>
            </w:pPr>
            <w:r w:rsidRPr="00761226">
              <w:rPr>
                <w:rFonts w:cs="Arial"/>
              </w:rPr>
              <w:t>A request to collect credentials from the user to establish positive identification.</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AuthStatusIndicator</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Auth_Status = Profile_Exists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PPP_Set_Settings2</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Notification</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ActivePersonality_St</w:t>
            </w:r>
          </w:p>
        </w:tc>
        <w:tc>
          <w:tcPr>
            <w:tcW w:w="4252" w:type="dxa"/>
            <w:vAlign w:val="center"/>
          </w:tcPr>
          <w:p w:rsidR="00756360" w:rsidRPr="00761226" w:rsidRDefault="00756360" w:rsidP="00EF1973">
            <w:pPr>
              <w:rPr>
                <w:rFonts w:cs="Arial"/>
              </w:rPr>
            </w:pPr>
            <w:r w:rsidRPr="00761226">
              <w:rPr>
                <w:rFonts w:cs="Arial"/>
              </w:rPr>
              <w:t>Indicates the active vehicle profile.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 Other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Feature Enable Request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DownloadSuccess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Synch_Flag</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Disable Feature Request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SynchEnable_St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Remote Remove Request</w:t>
            </w:r>
          </w:p>
        </w:tc>
        <w:tc>
          <w:tcPr>
            <w:tcW w:w="4252" w:type="dxa"/>
            <w:vAlign w:val="center"/>
          </w:tcPr>
          <w:p w:rsidR="00756360" w:rsidRPr="00761226" w:rsidRDefault="00756360" w:rsidP="00EF1973">
            <w:pPr>
              <w:rPr>
                <w:rFonts w:cs="Arial"/>
              </w:rPr>
            </w:pPr>
            <w:r w:rsidRPr="00761226">
              <w:rPr>
                <w:rFonts w:cs="Arial"/>
              </w:rPr>
              <w:t>Remove profile request coming from outside of the vehicle will be sent from the Profile Management Server to Enhanced Memory so that Enhanced Memory can perform a delete profile operation.</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Setting Selections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FordPass Account information</w:t>
            </w:r>
          </w:p>
        </w:tc>
        <w:tc>
          <w:tcPr>
            <w:tcW w:w="4252" w:type="dxa"/>
            <w:vAlign w:val="center"/>
          </w:tcPr>
          <w:p w:rsidR="00756360" w:rsidRPr="00761226" w:rsidRDefault="00756360" w:rsidP="00EF1973">
            <w:pPr>
              <w:rPr>
                <w:rFonts w:cs="Arial"/>
              </w:rPr>
            </w:pPr>
            <w:r w:rsidRPr="00761226">
              <w:rPr>
                <w:rFonts w:cs="Arial"/>
              </w:rPr>
              <w:t>Target 5000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VINTargetedRemove_Rq</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Link Request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PPP_Set_Settings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Key On and Profile PP Enabled</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Display_Cred_Error_Timeout = TRUE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Vehicle Data</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BeginPrimaryAuth</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ButtonPairing_St</w:t>
            </w:r>
          </w:p>
        </w:tc>
        <w:tc>
          <w:tcPr>
            <w:tcW w:w="4252" w:type="dxa"/>
            <w:vAlign w:val="center"/>
          </w:tcPr>
          <w:p w:rsidR="00756360" w:rsidRPr="00761226" w:rsidRDefault="00756360" w:rsidP="00EF1973">
            <w:pPr>
              <w:rPr>
                <w:rFonts w:cs="Arial"/>
              </w:rPr>
            </w:pPr>
            <w:r w:rsidRPr="00761226">
              <w:rPr>
                <w:rFonts w:cs="Arial"/>
              </w:rPr>
              <w:t>Status to indicate the memory seat button that is paired to a profile.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Passcode_Rq</w:t>
            </w:r>
          </w:p>
        </w:tc>
        <w:tc>
          <w:tcPr>
            <w:tcW w:w="4252" w:type="dxa"/>
            <w:vAlign w:val="center"/>
          </w:tcPr>
          <w:p w:rsidR="00756360" w:rsidRPr="00761226" w:rsidRDefault="00756360" w:rsidP="00EF1973">
            <w:pPr>
              <w:rPr>
                <w:rFonts w:cs="Arial"/>
              </w:rPr>
            </w:pPr>
            <w:r w:rsidRPr="00761226">
              <w:rPr>
                <w:rFonts w:cs="Arial"/>
              </w:rPr>
              <w:t xml:space="preserve">Signal is sent to the Profile Interface client when the primary authentication method failed to identify the user. </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BLEM info</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Changes to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PushSettings_Rq</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CredentialValidation_St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Ignition Status</w:t>
            </w:r>
          </w:p>
        </w:tc>
        <w:tc>
          <w:tcPr>
            <w:tcW w:w="4252" w:type="dxa"/>
            <w:vAlign w:val="center"/>
          </w:tcPr>
          <w:p w:rsidR="00756360" w:rsidRPr="00761226" w:rsidRDefault="00756360" w:rsidP="00EF1973">
            <w:pPr>
              <w:rPr>
                <w:rFonts w:cs="Arial"/>
              </w:rPr>
            </w:pPr>
            <w:r w:rsidRPr="00761226">
              <w:rPr>
                <w:rFonts w:cs="Arial"/>
              </w:rPr>
              <w:t>Vehicle tells PPP what the ignition status of the vehicle is.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Changed Settings</w:t>
            </w:r>
          </w:p>
        </w:tc>
        <w:tc>
          <w:tcPr>
            <w:tcW w:w="4252" w:type="dxa"/>
            <w:vAlign w:val="center"/>
          </w:tcPr>
          <w:p w:rsidR="00756360" w:rsidRPr="00761226" w:rsidRDefault="00756360" w:rsidP="00EF1973">
            <w:pPr>
              <w:rPr>
                <w:rFonts w:cs="Arial"/>
              </w:rPr>
            </w:pPr>
            <w:r w:rsidRPr="00761226">
              <w:rPr>
                <w:rFonts w:cs="Arial"/>
              </w:rPr>
              <w:t>Target 2 Newtons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PPP_Set_Settings1</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NewProfileSettings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RawProfileData</w:t>
            </w:r>
          </w:p>
        </w:tc>
        <w:tc>
          <w:tcPr>
            <w:tcW w:w="4252" w:type="dxa"/>
            <w:vAlign w:val="center"/>
          </w:tcPr>
          <w:p w:rsidR="00756360" w:rsidRPr="00761226" w:rsidRDefault="00756360" w:rsidP="00EF1973">
            <w:pPr>
              <w:rPr>
                <w:rFonts w:cs="Arial"/>
              </w:rPr>
            </w:pPr>
            <w:r w:rsidRPr="00761226">
              <w:rPr>
                <w:rFonts w:cs="Arial"/>
              </w:rPr>
              <w:t>This signal contains a package of profile data that is not in vehicle-readable format.</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ReturnProfileSetting</w:t>
            </w:r>
          </w:p>
        </w:tc>
        <w:tc>
          <w:tcPr>
            <w:tcW w:w="4252" w:type="dxa"/>
            <w:vAlign w:val="center"/>
          </w:tcPr>
          <w:p w:rsidR="00756360" w:rsidRPr="00761226" w:rsidRDefault="00756360" w:rsidP="00EF1973">
            <w:pPr>
              <w:rPr>
                <w:rFonts w:cs="Arial"/>
              </w:rPr>
            </w:pPr>
            <w:r w:rsidRPr="00761226">
              <w:rPr>
                <w:rFonts w:cs="Arial"/>
              </w:rPr>
              <w:t>The current value of a profile setting for the active portable profile. This data is sent to the Profile Management Server to update the user's portable profile.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Cabin comfrot settings</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Skip_Portability = TRUE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QueryProfile_Rq</w:t>
            </w:r>
          </w:p>
        </w:tc>
        <w:tc>
          <w:tcPr>
            <w:tcW w:w="4252" w:type="dxa"/>
            <w:vAlign w:val="center"/>
          </w:tcPr>
          <w:p w:rsidR="00756360" w:rsidRPr="00761226" w:rsidRDefault="00756360" w:rsidP="00EF1973">
            <w:pPr>
              <w:rPr>
                <w:rFonts w:cs="Arial"/>
              </w:rPr>
            </w:pPr>
            <w:r w:rsidRPr="00761226">
              <w:rPr>
                <w:rFonts w:cs="Arial"/>
              </w:rPr>
              <w:t>A request sent from Profile Management Server to the Profile Setting Servers to collect all profile data when a new profile is being created.</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Setting Values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Login HMI</w:t>
            </w:r>
          </w:p>
        </w:tc>
        <w:tc>
          <w:tcPr>
            <w:tcW w:w="4252" w:type="dxa"/>
            <w:vAlign w:val="center"/>
          </w:tcPr>
          <w:p w:rsidR="00756360" w:rsidRPr="00761226" w:rsidRDefault="00756360" w:rsidP="00EF1973">
            <w:pPr>
              <w:rPr>
                <w:rFonts w:cs="Arial"/>
              </w:rPr>
            </w:pPr>
            <w:r w:rsidRPr="00761226">
              <w:rPr>
                <w:rFonts w:cs="Arial"/>
              </w:rPr>
              <w:t>HMI to allow the user to input their user credentials.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 Request</w:t>
            </w:r>
          </w:p>
        </w:tc>
        <w:tc>
          <w:tcPr>
            <w:tcW w:w="4252" w:type="dxa"/>
            <w:vAlign w:val="center"/>
          </w:tcPr>
          <w:p w:rsidR="00756360" w:rsidRPr="00761226" w:rsidRDefault="00756360" w:rsidP="00EF1973">
            <w:pPr>
              <w:rPr>
                <w:rFonts w:cs="Arial"/>
              </w:rPr>
            </w:pPr>
            <w:r w:rsidRPr="00761226">
              <w:rPr>
                <w:rFonts w:cs="Arial"/>
              </w:rPr>
              <w:t>Remove request coming from Enhanced Memory.</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Remove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AssociatedVIN</w:t>
            </w:r>
          </w:p>
        </w:tc>
        <w:tc>
          <w:tcPr>
            <w:tcW w:w="4252" w:type="dxa"/>
            <w:vAlign w:val="center"/>
          </w:tcPr>
          <w:p w:rsidR="00756360" w:rsidRPr="00761226" w:rsidRDefault="00756360" w:rsidP="00EF1973">
            <w:pPr>
              <w:rPr>
                <w:rFonts w:cs="Arial"/>
              </w:rPr>
            </w:pPr>
            <w:r w:rsidRPr="00761226">
              <w:rPr>
                <w:rFonts w:cs="Arial"/>
              </w:rPr>
              <w:t>Signal provides all of the VINs that are associated to the user's portable profile to the Off-Board Interface Client.</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Create Other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ApplyName</w:t>
            </w:r>
          </w:p>
        </w:tc>
        <w:tc>
          <w:tcPr>
            <w:tcW w:w="4252" w:type="dxa"/>
            <w:vAlign w:val="center"/>
          </w:tcPr>
          <w:p w:rsidR="00756360" w:rsidRPr="00761226" w:rsidRDefault="00756360" w:rsidP="00EF1973">
            <w:pPr>
              <w:rPr>
                <w:rFonts w:cs="Arial"/>
              </w:rPr>
            </w:pPr>
            <w:r w:rsidRPr="00761226">
              <w:rPr>
                <w:rFonts w:cs="Arial"/>
              </w:rPr>
              <w:t>Applies downloaded profile name during in vehicle profile creation.</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Trigered Events data</w:t>
            </w:r>
          </w:p>
        </w:tc>
        <w:tc>
          <w:tcPr>
            <w:tcW w:w="4252" w:type="dxa"/>
            <w:vAlign w:val="center"/>
          </w:tcPr>
          <w:p w:rsidR="00756360" w:rsidRPr="00761226" w:rsidRDefault="00756360" w:rsidP="00EF1973">
            <w:pPr>
              <w:rPr>
                <w:rFonts w:cs="Arial"/>
              </w:rPr>
            </w:pPr>
            <w:r w:rsidRPr="00761226">
              <w:rPr>
                <w:rFonts w:cs="Arial"/>
              </w:rPr>
              <w:t>Target 2 Newtons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Auth_Status = Valid AND Export_Confirmation = TRUE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Connection Status</w:t>
            </w:r>
          </w:p>
        </w:tc>
        <w:tc>
          <w:tcPr>
            <w:tcW w:w="4252" w:type="dxa"/>
            <w:vAlign w:val="center"/>
          </w:tcPr>
          <w:p w:rsidR="00756360" w:rsidRPr="00761226" w:rsidRDefault="00756360" w:rsidP="00EF1973">
            <w:pPr>
              <w:rPr>
                <w:rFonts w:cs="Arial"/>
              </w:rPr>
            </w:pPr>
            <w:r w:rsidRPr="00761226">
              <w:rPr>
                <w:rFonts w:cs="Arial"/>
              </w:rPr>
              <w:t>Sync Bluetooth tells PPP which mobile device is actively paired to the vehicle.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 HMI</w:t>
            </w:r>
          </w:p>
        </w:tc>
        <w:tc>
          <w:tcPr>
            <w:tcW w:w="4252" w:type="dxa"/>
            <w:vAlign w:val="center"/>
          </w:tcPr>
          <w:p w:rsidR="00756360" w:rsidRPr="00761226" w:rsidRDefault="00756360" w:rsidP="00EF1973">
            <w:pPr>
              <w:rPr>
                <w:rFonts w:cs="Arial"/>
              </w:rPr>
            </w:pPr>
            <w:r w:rsidRPr="00761226">
              <w:rPr>
                <w:rFonts w:cs="Arial"/>
              </w:rPr>
              <w:t>HMI to allow the user to import a profile.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Vehicle Capabilities</w:t>
            </w:r>
          </w:p>
        </w:tc>
        <w:tc>
          <w:tcPr>
            <w:tcW w:w="4252" w:type="dxa"/>
            <w:vAlign w:val="center"/>
          </w:tcPr>
          <w:p w:rsidR="00756360" w:rsidRPr="00761226" w:rsidRDefault="00756360" w:rsidP="00EF1973">
            <w:pPr>
              <w:rPr>
                <w:rFonts w:cs="Arial"/>
              </w:rPr>
            </w:pPr>
            <w:r w:rsidRPr="00761226">
              <w:rPr>
                <w:rFonts w:cs="Arial"/>
              </w:rPr>
              <w:t>Vehicle providing information to PPP about what personalized features it has.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Export_Rq</w:t>
            </w:r>
          </w:p>
        </w:tc>
        <w:tc>
          <w:tcPr>
            <w:tcW w:w="4252" w:type="dxa"/>
            <w:vAlign w:val="center"/>
          </w:tcPr>
          <w:p w:rsidR="00756360" w:rsidRPr="00761226" w:rsidRDefault="00756360" w:rsidP="00EF1973">
            <w:pPr>
              <w:rPr>
                <w:rFonts w:cs="Arial"/>
              </w:rPr>
            </w:pPr>
            <w:r w:rsidRPr="00761226">
              <w:rPr>
                <w:rFonts w:cs="Arial"/>
              </w:rPr>
              <w:t>A request from the Profile Interface Client to the Profile Management Server based on the user's input. This signal determines if profile data should be exported to the cloud when a profile is linked to a FordPass account.</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Provided Data</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Import_Rq</w:t>
            </w:r>
          </w:p>
        </w:tc>
        <w:tc>
          <w:tcPr>
            <w:tcW w:w="4252" w:type="dxa"/>
            <w:vAlign w:val="center"/>
          </w:tcPr>
          <w:p w:rsidR="00756360" w:rsidRPr="00761226" w:rsidRDefault="00756360" w:rsidP="00EF1973">
            <w:pPr>
              <w:rPr>
                <w:rFonts w:cs="Arial"/>
              </w:rPr>
            </w:pPr>
            <w:r w:rsidRPr="00761226">
              <w:rPr>
                <w:rFonts w:cs="Arial"/>
              </w:rPr>
              <w:t>A request from the Profile Interface Client to the Profile Management Server based on the user's input. This signal determines if profile data should be imported into the vehicle when a profile is linked to a FordPass account.</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Positional Data Points</w:t>
            </w:r>
          </w:p>
        </w:tc>
        <w:tc>
          <w:tcPr>
            <w:tcW w:w="4252" w:type="dxa"/>
            <w:vAlign w:val="center"/>
          </w:tcPr>
          <w:p w:rsidR="00756360" w:rsidRPr="00761226" w:rsidRDefault="00756360" w:rsidP="00EF1973">
            <w:pPr>
              <w:rPr>
                <w:rFonts w:cs="Arial"/>
              </w:rPr>
            </w:pPr>
            <w:r w:rsidRPr="00761226">
              <w:rPr>
                <w:rFonts w:cs="Arial"/>
              </w:rPr>
              <w:t>Autosave notifying PPP which positional data point should be part of the profile.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WelcomeScreen</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Event Confirmation</w:t>
            </w:r>
          </w:p>
        </w:tc>
        <w:tc>
          <w:tcPr>
            <w:tcW w:w="4252" w:type="dxa"/>
            <w:vAlign w:val="center"/>
          </w:tcPr>
          <w:p w:rsidR="00756360" w:rsidRPr="00761226" w:rsidRDefault="00756360" w:rsidP="00EF1973">
            <w:pPr>
              <w:rPr>
                <w:rFonts w:cs="Arial"/>
              </w:rPr>
            </w:pPr>
            <w:r w:rsidRPr="00761226">
              <w:rPr>
                <w:rFonts w:cs="Arial"/>
              </w:rPr>
              <w:t>Enhanced Memory telling PPP that there has been a Profile Recall Event.</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RS Settings</w:t>
            </w:r>
          </w:p>
        </w:tc>
        <w:tc>
          <w:tcPr>
            <w:tcW w:w="4252" w:type="dxa"/>
            <w:vAlign w:val="center"/>
          </w:tcPr>
          <w:p w:rsidR="00756360" w:rsidRPr="00761226" w:rsidRDefault="00756360" w:rsidP="00EF1973">
            <w:pPr>
              <w:rPr>
                <w:rFonts w:cs="Arial"/>
              </w:rPr>
            </w:pPr>
            <w:r w:rsidRPr="00761226">
              <w:rPr>
                <w:rFonts w:cs="Arial"/>
              </w:rPr>
              <w:t>Pre-determined group of settings that Rocket Setup will use to populate a newly created Portable Profile.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Portable Profile Options</w:t>
            </w:r>
          </w:p>
        </w:tc>
        <w:tc>
          <w:tcPr>
            <w:tcW w:w="4252" w:type="dxa"/>
            <w:vAlign w:val="center"/>
          </w:tcPr>
          <w:p w:rsidR="00756360" w:rsidRPr="00761226" w:rsidRDefault="00756360" w:rsidP="00EF1973">
            <w:pPr>
              <w:rPr>
                <w:rFonts w:cs="Arial"/>
              </w:rPr>
            </w:pPr>
            <w:r w:rsidRPr="00761226">
              <w:rPr>
                <w:rFonts w:cs="Arial"/>
              </w:rPr>
              <w:t>The feature providing the user with profile options for their settings.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PortableProflile_Available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PromptPosID</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Autosave Inhibit</w:t>
            </w:r>
          </w:p>
        </w:tc>
        <w:tc>
          <w:tcPr>
            <w:tcW w:w="4252" w:type="dxa"/>
            <w:vAlign w:val="center"/>
          </w:tcPr>
          <w:p w:rsidR="00756360" w:rsidRPr="00761226" w:rsidRDefault="00756360" w:rsidP="00EF1973">
            <w:pPr>
              <w:rPr>
                <w:rFonts w:cs="Arial"/>
              </w:rPr>
            </w:pPr>
            <w:r w:rsidRPr="00761226">
              <w:rPr>
                <w:rFonts w:cs="Arial"/>
              </w:rPr>
              <w:t>Portable Profiles inhibiting the auto save functionality due to profile protection status.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VersionUpdate_Rq</w:t>
            </w:r>
          </w:p>
        </w:tc>
        <w:tc>
          <w:tcPr>
            <w:tcW w:w="4252" w:type="dxa"/>
            <w:vAlign w:val="center"/>
          </w:tcPr>
          <w:p w:rsidR="00756360" w:rsidRPr="00761226" w:rsidRDefault="00756360" w:rsidP="00EF1973">
            <w:pPr>
              <w:rPr>
                <w:rFonts w:cs="Arial"/>
              </w:rPr>
            </w:pPr>
            <w:r w:rsidRPr="00761226">
              <w:rPr>
                <w:rFonts w:cs="Arial"/>
              </w:rPr>
              <w:t>A request sent from a vehicle to the cloud to check if there is an updated version of a user's portable profile stored in the cloud.</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Import_Request = TRUE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ID Response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Guest Profile Request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Key On</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Disassociate Profile from VIN</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information</w:t>
            </w:r>
          </w:p>
        </w:tc>
        <w:tc>
          <w:tcPr>
            <w:tcW w:w="4252" w:type="dxa"/>
            <w:vAlign w:val="center"/>
          </w:tcPr>
          <w:p w:rsidR="00756360" w:rsidRPr="00761226" w:rsidRDefault="00756360" w:rsidP="00EF1973">
            <w:pPr>
              <w:rPr>
                <w:rFonts w:cs="Arial"/>
              </w:rPr>
            </w:pPr>
            <w:r w:rsidRPr="00761226">
              <w:rPr>
                <w:rFonts w:cs="Arial"/>
              </w:rPr>
              <w:t>Target 5000 ms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Auth_Status = Invalid</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Update status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PPPSettings_Rq</w:t>
            </w:r>
          </w:p>
        </w:tc>
        <w:tc>
          <w:tcPr>
            <w:tcW w:w="4252" w:type="dxa"/>
            <w:vAlign w:val="center"/>
          </w:tcPr>
          <w:p w:rsidR="00756360" w:rsidRPr="00761226" w:rsidRDefault="00756360" w:rsidP="00EF1973">
            <w:pPr>
              <w:rPr>
                <w:rFonts w:cs="Arial"/>
              </w:rPr>
            </w:pPr>
            <w:r w:rsidRPr="00761226">
              <w:rPr>
                <w:rFonts w:cs="Arial"/>
              </w:rPr>
              <w:t>Pushing settings from Profile Management Server to all Profile Setting Servers that contain profile settings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Other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ApplyPhoto</w:t>
            </w:r>
          </w:p>
        </w:tc>
        <w:tc>
          <w:tcPr>
            <w:tcW w:w="4252" w:type="dxa"/>
            <w:vAlign w:val="center"/>
          </w:tcPr>
          <w:p w:rsidR="00756360" w:rsidRPr="00761226" w:rsidRDefault="00756360" w:rsidP="00EF1973">
            <w:pPr>
              <w:rPr>
                <w:rFonts w:cs="Arial"/>
              </w:rPr>
            </w:pPr>
            <w:r w:rsidRPr="00761226">
              <w:rPr>
                <w:rFonts w:cs="Arial"/>
              </w:rPr>
              <w:t>Applies downloaded profile photo during in vehicle profile creation.</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RemoveVIN_Rq</w:t>
            </w:r>
          </w:p>
        </w:tc>
        <w:tc>
          <w:tcPr>
            <w:tcW w:w="4252" w:type="dxa"/>
            <w:vAlign w:val="center"/>
          </w:tcPr>
          <w:p w:rsidR="00756360" w:rsidRPr="00761226" w:rsidRDefault="00756360" w:rsidP="00EF1973">
            <w:pPr>
              <w:rPr>
                <w:rFonts w:cs="Arial"/>
              </w:rPr>
            </w:pPr>
            <w:r w:rsidRPr="00761226">
              <w:rPr>
                <w:rFonts w:cs="Arial"/>
              </w:rPr>
              <w:t>Request to remove a VIN association from a user's portable profile storage.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Feature_St</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 Import | Create &amp; Synch Enabled</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RemoveProfile_Rsp</w:t>
            </w:r>
          </w:p>
        </w:tc>
        <w:tc>
          <w:tcPr>
            <w:tcW w:w="4252" w:type="dxa"/>
            <w:vAlign w:val="center"/>
          </w:tcPr>
          <w:p w:rsidR="00756360" w:rsidRPr="00761226" w:rsidRDefault="00756360" w:rsidP="00EF1973">
            <w:pPr>
              <w:rPr>
                <w:rFonts w:cs="Arial"/>
              </w:rPr>
            </w:pPr>
            <w:r w:rsidRPr="00761226">
              <w:rPr>
                <w:rFonts w:cs="Arial"/>
              </w:rPr>
              <w:t>Response to the RemoveProfile_Cmd that determines if the profile removal was a success or failure.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Ignition Status</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ProfileCredential_Value</w:t>
            </w:r>
          </w:p>
        </w:tc>
        <w:tc>
          <w:tcPr>
            <w:tcW w:w="4252" w:type="dxa"/>
            <w:vAlign w:val="center"/>
          </w:tcPr>
          <w:p w:rsidR="00756360" w:rsidRPr="00761226" w:rsidRDefault="00756360" w:rsidP="00EF1973">
            <w:pPr>
              <w:rPr>
                <w:rFonts w:cs="Arial"/>
              </w:rPr>
            </w:pPr>
            <w:r w:rsidRPr="00761226">
              <w:rPr>
                <w:rFonts w:cs="Arial"/>
              </w:rPr>
              <w:t>Credential values that are collected by Profile Interface Client and sent to the Profile Management Server.</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Authorization Status</w:t>
            </w:r>
          </w:p>
        </w:tc>
        <w:tc>
          <w:tcPr>
            <w:tcW w:w="4252" w:type="dxa"/>
            <w:vAlign w:val="center"/>
          </w:tcPr>
          <w:p w:rsidR="00756360" w:rsidRPr="00761226" w:rsidRDefault="00756360" w:rsidP="00EF1973">
            <w:pPr>
              <w:rPr>
                <w:rFonts w:cs="Arial"/>
              </w:rPr>
            </w:pPr>
            <w:r w:rsidRPr="00761226">
              <w:rPr>
                <w:rFonts w:cs="Arial"/>
              </w:rPr>
              <w:t>User is authenticated by the cloud account manager.</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PositiveID_Rq</w:t>
            </w:r>
          </w:p>
        </w:tc>
        <w:tc>
          <w:tcPr>
            <w:tcW w:w="4252" w:type="dxa"/>
            <w:vAlign w:val="center"/>
          </w:tcPr>
          <w:p w:rsidR="00756360" w:rsidRPr="00761226" w:rsidRDefault="00756360" w:rsidP="00EF1973">
            <w:pPr>
              <w:rPr>
                <w:rFonts w:cs="Arial"/>
              </w:rPr>
            </w:pPr>
            <w:r w:rsidRPr="00761226">
              <w:rPr>
                <w:rFonts w:cs="Arial"/>
              </w:rPr>
              <w:t>A request to the Identification Client to attempt to establish positive ID for the active profile.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RemoteRemove_Rq</w:t>
            </w:r>
          </w:p>
        </w:tc>
        <w:tc>
          <w:tcPr>
            <w:tcW w:w="4252" w:type="dxa"/>
            <w:vAlign w:val="center"/>
          </w:tcPr>
          <w:p w:rsidR="00756360" w:rsidRPr="00761226" w:rsidRDefault="00756360" w:rsidP="00EF1973">
            <w:pPr>
              <w:rPr>
                <w:rFonts w:cs="Arial"/>
              </w:rPr>
            </w:pPr>
            <w:r w:rsidRPr="00761226">
              <w:rPr>
                <w:rFonts w:cs="Arial"/>
              </w:rPr>
              <w:t>A request sent from the Off-Board Interface Client to the CV Preference Management Server when the user requests to remove their portable profile from a specific vehicle.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Information</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Manipulated Settings</w:t>
            </w:r>
          </w:p>
        </w:tc>
        <w:tc>
          <w:tcPr>
            <w:tcW w:w="4252" w:type="dxa"/>
            <w:vAlign w:val="center"/>
          </w:tcPr>
          <w:p w:rsidR="00756360" w:rsidRPr="00761226" w:rsidRDefault="00756360" w:rsidP="00EF1973">
            <w:pPr>
              <w:rPr>
                <w:rFonts w:cs="Arial"/>
              </w:rPr>
            </w:pPr>
            <w:r w:rsidRPr="00761226">
              <w:rPr>
                <w:rFonts w:cs="Arial"/>
              </w:rPr>
              <w:t>Target 2 Newtons</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ProcessFeatureID</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Create Profile Request</w:t>
            </w:r>
          </w:p>
        </w:tc>
        <w:tc>
          <w:tcPr>
            <w:tcW w:w="4252" w:type="dxa"/>
            <w:vAlign w:val="center"/>
          </w:tcPr>
          <w:p w:rsidR="00756360" w:rsidRPr="00761226" w:rsidRDefault="00756360" w:rsidP="00EF1973">
            <w:pPr>
              <w:rPr>
                <w:rFonts w:cs="Arial"/>
              </w:rPr>
            </w:pPr>
            <w:r w:rsidRPr="00761226">
              <w:rPr>
                <w:rFonts w:cs="Arial"/>
              </w:rPr>
              <w:t>Request to create a profile that is send from Enhanced Memory to the Profile Management Server of PPP.</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Create Portable Profile</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RVSPayload_St</w:t>
            </w:r>
          </w:p>
        </w:tc>
        <w:tc>
          <w:tcPr>
            <w:tcW w:w="4252" w:type="dxa"/>
            <w:vAlign w:val="center"/>
          </w:tcPr>
          <w:p w:rsidR="00756360" w:rsidRPr="00761226" w:rsidRDefault="00756360" w:rsidP="00EF1973">
            <w:pPr>
              <w:rPr>
                <w:rFonts w:cs="Arial"/>
              </w:rPr>
            </w:pPr>
            <w:r w:rsidRPr="00761226">
              <w:rPr>
                <w:rFonts w:cs="Arial"/>
              </w:rPr>
              <w:t>An internal vehicle flag to determine if an RVS profile has been delivered to the vehicle.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Key Off</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Available Profile Settings</w:t>
            </w:r>
          </w:p>
        </w:tc>
        <w:tc>
          <w:tcPr>
            <w:tcW w:w="4252" w:type="dxa"/>
            <w:vAlign w:val="center"/>
          </w:tcPr>
          <w:p w:rsidR="00756360" w:rsidRPr="00761226" w:rsidRDefault="00756360" w:rsidP="00EF1973">
            <w:pPr>
              <w:rPr>
                <w:rFonts w:cs="Arial"/>
              </w:rPr>
            </w:pPr>
            <w:r w:rsidRPr="00761226">
              <w:rPr>
                <w:rFonts w:cs="Arial"/>
              </w:rPr>
              <w:t>Defined list of profile parameters defined by the Profile Attribute.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PromptUser_Rq</w:t>
            </w:r>
          </w:p>
        </w:tc>
        <w:tc>
          <w:tcPr>
            <w:tcW w:w="4252" w:type="dxa"/>
            <w:vAlign w:val="center"/>
          </w:tcPr>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Login Credentials</w:t>
            </w:r>
          </w:p>
        </w:tc>
        <w:tc>
          <w:tcPr>
            <w:tcW w:w="4252" w:type="dxa"/>
            <w:vAlign w:val="center"/>
          </w:tcPr>
          <w:p w:rsidR="00756360" w:rsidRPr="00761226" w:rsidRDefault="00756360" w:rsidP="00EF1973">
            <w:pPr>
              <w:rPr>
                <w:rFonts w:cs="Arial"/>
              </w:rPr>
            </w:pPr>
            <w:r w:rsidRPr="00761226">
              <w:rPr>
                <w:rFonts w:cs="Arial"/>
              </w:rPr>
              <w:t>User providing login credentials to the system.</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PositiveID_St</w:t>
            </w:r>
          </w:p>
        </w:tc>
        <w:tc>
          <w:tcPr>
            <w:tcW w:w="4252" w:type="dxa"/>
            <w:vAlign w:val="center"/>
          </w:tcPr>
          <w:p w:rsidR="00756360" w:rsidRPr="00761226" w:rsidRDefault="00756360" w:rsidP="00EF1973">
            <w:pPr>
              <w:rPr>
                <w:rFonts w:cs="Arial"/>
              </w:rPr>
            </w:pPr>
            <w:r w:rsidRPr="00761226">
              <w:rPr>
                <w:rFonts w:cs="Arial"/>
              </w:rPr>
              <w:t>The positive identification status of a user that is in the host vehicle.</w:t>
            </w:r>
          </w:p>
          <w:p w:rsidR="00756360" w:rsidRPr="00761226" w:rsidRDefault="00756360" w:rsidP="00EF1973">
            <w:pPr>
              <w:rPr>
                <w:rFonts w:cs="Arial"/>
              </w:rPr>
            </w:pPr>
          </w:p>
        </w:tc>
        <w:tc>
          <w:tcPr>
            <w:tcW w:w="2410" w:type="dxa"/>
            <w:vAlign w:val="center"/>
          </w:tcPr>
          <w:p w:rsidR="00F93523" w:rsidRDefault="00F93523" w:rsidP="00F93523">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F93523">
            <w:pPr>
              <w:rPr>
                <w:rFonts w:cs="Arial"/>
              </w:rPr>
            </w:pPr>
          </w:p>
          <w:p w:rsidR="00F93523" w:rsidRPr="00AE47D0" w:rsidRDefault="00F93523" w:rsidP="00F93523">
            <w:pPr>
              <w:rPr>
                <w:rFonts w:cs="Arial"/>
              </w:rPr>
            </w:pPr>
            <w:r w:rsidRPr="00AE47D0">
              <w:rPr>
                <w:rFonts w:cs="Arial"/>
              </w:rPr>
              <w:t>Source ECU:</w:t>
            </w:r>
          </w:p>
          <w:p w:rsidR="00F93523" w:rsidRPr="00AE47D0" w:rsidRDefault="00F93523" w:rsidP="00F93523">
            <w:pPr>
              <w:rPr>
                <w:rFonts w:cs="Arial"/>
              </w:rPr>
            </w:pPr>
          </w:p>
          <w:p w:rsidR="00F93523" w:rsidRPr="00AE47D0" w:rsidRDefault="00F93523" w:rsidP="00F93523">
            <w:pPr>
              <w:rPr>
                <w:rFonts w:cs="Arial"/>
              </w:rPr>
            </w:pPr>
            <w:r w:rsidRPr="00AE47D0">
              <w:rPr>
                <w:rFonts w:cs="Arial"/>
              </w:rPr>
              <w:t>Target ECU:</w:t>
            </w:r>
          </w:p>
        </w:tc>
      </w:tr>
    </w:tbl>
    <w:p w:rsidR="00756360" w:rsidRDefault="00756360" w:rsidP="00072314"/>
    <w:p w:rsidR="00072314" w:rsidRPr="00BC3C56" w:rsidRDefault="00072314" w:rsidP="00072314">
      <w:pPr>
        <w:pStyle w:val="Heading3"/>
        <w:keepNext w:val="0"/>
        <w:tabs>
          <w:tab w:val="clear" w:pos="900"/>
          <w:tab w:val="left" w:pos="709"/>
          <w:tab w:val="left" w:pos="851"/>
        </w:tabs>
        <w:spacing w:before="240"/>
        <w:rPr>
          <w:lang w:val="en-GB"/>
        </w:rPr>
      </w:pPr>
      <w:bookmarkStart w:id="298" w:name="_Toc35000633"/>
      <w:r w:rsidRPr="00BC3C56">
        <w:rPr>
          <w:lang w:val="en-GB"/>
        </w:rPr>
        <w:t>Logical Parameters</w:t>
      </w:r>
      <w:bookmarkEnd w:id="298"/>
    </w:p>
    <w:p w:rsidR="00072314" w:rsidRDefault="00072314" w:rsidP="00072314">
      <w:pPr>
        <w:shd w:val="clear" w:color="auto" w:fill="D6E3BC" w:themeFill="accent3" w:themeFillTint="66"/>
        <w:rPr>
          <w:rStyle w:val="SubtleEmphasis"/>
          <w:rFonts w:cs="Arial"/>
        </w:rPr>
      </w:pPr>
      <w:r w:rsidRPr="000525A2">
        <w:rPr>
          <w:rStyle w:val="SubtleEmphasis"/>
          <w:b/>
        </w:rPr>
        <w:t>#Hint:</w:t>
      </w:r>
      <w:r>
        <w:rPr>
          <w:rStyle w:val="SubtleEmphasis"/>
        </w:rPr>
        <w:t xml:space="preserve"> Logical Parameters are managed in VSEM in the </w:t>
      </w:r>
      <w:hyperlink r:id="rId678" w:history="1">
        <w:r w:rsidRPr="007E1FB2">
          <w:rPr>
            <w:rStyle w:val="Hyperlink"/>
            <w:rFonts w:cs="Arial"/>
            <w:i/>
          </w:rPr>
          <w:t>RE Data Dictionary</w:t>
        </w:r>
      </w:hyperlink>
      <w:r>
        <w:rPr>
          <w:rStyle w:val="SubtleEmphasis"/>
          <w:rFonts w:cs="Arial"/>
        </w:rPr>
        <w:t>.</w:t>
      </w:r>
    </w:p>
    <w:p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679" w:history="1">
        <w:r w:rsidRPr="004A0EC9">
          <w:rPr>
            <w:rStyle w:val="Hyperlink"/>
            <w:rFonts w:cs="Arial"/>
            <w:i/>
          </w:rPr>
          <w:t>RE Wiki – Adding a Logical Signal or Parameter</w:t>
        </w:r>
      </w:hyperlink>
    </w:p>
    <w:p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rsidR="00072314" w:rsidRDefault="00072314" w:rsidP="00072314"/>
    <w:p w:rsidR="00072314" w:rsidRPr="00BC3C56" w:rsidRDefault="00072314" w:rsidP="00072314">
      <w:pPr>
        <w:pStyle w:val="Heading3"/>
        <w:keepNext w:val="0"/>
        <w:tabs>
          <w:tab w:val="clear" w:pos="900"/>
          <w:tab w:val="left" w:pos="709"/>
          <w:tab w:val="left" w:pos="851"/>
        </w:tabs>
        <w:spacing w:before="240"/>
        <w:rPr>
          <w:szCs w:val="24"/>
        </w:rPr>
      </w:pPr>
      <w:bookmarkStart w:id="299" w:name="_Toc35000634"/>
      <w:r w:rsidRPr="00BC3C56">
        <w:rPr>
          <w:szCs w:val="24"/>
        </w:rPr>
        <w:lastRenderedPageBreak/>
        <w:t>Technical Signals</w:t>
      </w:r>
      <w:bookmarkEnd w:id="299"/>
    </w:p>
    <w:p w:rsidR="00072314" w:rsidRDefault="00072314" w:rsidP="00072314">
      <w:pPr>
        <w:shd w:val="clear" w:color="auto" w:fill="D6E3BC" w:themeFill="accent3" w:themeFillTint="66"/>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680"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tbl>
      <w:tblPr>
        <w:tblStyle w:val="TableGrid"/>
        <w:tblW w:w="9351" w:type="dxa"/>
        <w:tblLook w:val="04A0" w:firstRow="1" w:lastRow="0" w:firstColumn="1" w:lastColumn="0" w:noHBand="0" w:noVBand="1"/>
      </w:tblPr>
      <w:tblGrid>
        <w:gridCol w:w="3117"/>
        <w:gridCol w:w="3990"/>
        <w:gridCol w:w="2244"/>
      </w:tblGrid>
      <w:tr w:rsidR="00756360" w:rsidTr="00EF1973">
        <w:tc>
          <w:tcPr>
            <w:tcW w:w="2689" w:type="dxa"/>
            <w:shd w:val="clear" w:color="auto" w:fill="D9D9D9" w:themeFill="background1" w:themeFillShade="D9"/>
            <w:vAlign w:val="bottom"/>
          </w:tcPr>
          <w:p w:rsidR="00756360" w:rsidRPr="00F259A8" w:rsidRDefault="00756360" w:rsidP="00EF1973">
            <w:pPr>
              <w:rPr>
                <w:rFonts w:cs="Arial"/>
                <w:b/>
                <w:color w:val="000000"/>
              </w:rPr>
            </w:pPr>
            <w:r>
              <w:rPr>
                <w:rFonts w:cs="Arial"/>
                <w:b/>
                <w:color w:val="000000"/>
              </w:rPr>
              <w:t>Signal Name</w:t>
            </w:r>
          </w:p>
        </w:tc>
        <w:tc>
          <w:tcPr>
            <w:tcW w:w="4252" w:type="dxa"/>
            <w:shd w:val="clear" w:color="auto" w:fill="D9D9D9" w:themeFill="background1" w:themeFillShade="D9"/>
            <w:vAlign w:val="bottom"/>
          </w:tcPr>
          <w:p w:rsidR="00756360" w:rsidRPr="00F259A8" w:rsidRDefault="00756360" w:rsidP="00EF1973">
            <w:pPr>
              <w:rPr>
                <w:b/>
              </w:rPr>
            </w:pPr>
            <w:r>
              <w:rPr>
                <w:b/>
              </w:rPr>
              <w:t>Description</w:t>
            </w:r>
          </w:p>
        </w:tc>
        <w:tc>
          <w:tcPr>
            <w:tcW w:w="2410" w:type="dxa"/>
            <w:shd w:val="clear" w:color="auto" w:fill="D9D9D9" w:themeFill="background1" w:themeFillShade="D9"/>
          </w:tcPr>
          <w:p w:rsidR="00756360" w:rsidRDefault="00756360" w:rsidP="00EF1973">
            <w:pPr>
              <w:rPr>
                <w:b/>
              </w:rPr>
            </w:pPr>
            <w:r>
              <w:rPr>
                <w:b/>
              </w:rPr>
              <w:t>Details</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Create_PP = TRUE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Phone Selection for Protection</w:t>
            </w:r>
          </w:p>
        </w:tc>
        <w:tc>
          <w:tcPr>
            <w:tcW w:w="4252" w:type="dxa"/>
            <w:vAlign w:val="center"/>
          </w:tcPr>
          <w:p w:rsidR="00756360" w:rsidRPr="00761226" w:rsidRDefault="00756360" w:rsidP="00EF1973">
            <w:pPr>
              <w:rPr>
                <w:rFonts w:cs="Arial"/>
              </w:rPr>
            </w:pPr>
            <w:r w:rsidRPr="00761226">
              <w:rPr>
                <w:rFonts w:cs="Arial"/>
              </w:rPr>
              <w:t>User deciding which phone to user for profile protection.</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PPPSettings_Rsp</w:t>
            </w:r>
          </w:p>
        </w:tc>
        <w:tc>
          <w:tcPr>
            <w:tcW w:w="4252" w:type="dxa"/>
            <w:vAlign w:val="center"/>
          </w:tcPr>
          <w:p w:rsidR="00756360" w:rsidRPr="00761226" w:rsidRDefault="00756360" w:rsidP="00EF1973">
            <w:pPr>
              <w:rPr>
                <w:rFonts w:cs="Arial"/>
              </w:rPr>
            </w:pPr>
            <w:r w:rsidRPr="00761226">
              <w:rPr>
                <w:rFonts w:cs="Arial"/>
              </w:rPr>
              <w:t>Success or Failure response that the Profile Settings Server provides to the Profile Management Server after profile settings are applied.</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Unlink Request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Customer Input</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Connection Trigger</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TranslatedProfileData</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Vehicle ON/OFF input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ProfilePayload_Rq</w:t>
            </w:r>
          </w:p>
        </w:tc>
        <w:tc>
          <w:tcPr>
            <w:tcW w:w="4252" w:type="dxa"/>
            <w:vAlign w:val="center"/>
          </w:tcPr>
          <w:p w:rsidR="00756360" w:rsidRPr="00761226" w:rsidRDefault="00756360" w:rsidP="00EF1973">
            <w:pPr>
              <w:rPr>
                <w:rFonts w:cs="Arial"/>
              </w:rPr>
            </w:pPr>
            <w:r w:rsidRPr="00761226">
              <w:rPr>
                <w:rFonts w:cs="Arial"/>
              </w:rPr>
              <w:t>This signal will request the CV Preference Management System to collect user profile in order to send it to the vehicle.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lastRenderedPageBreak/>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lastRenderedPageBreak/>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Recall | Import | Create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Driver Door Status</w:t>
            </w:r>
          </w:p>
        </w:tc>
        <w:tc>
          <w:tcPr>
            <w:tcW w:w="4252" w:type="dxa"/>
            <w:vAlign w:val="center"/>
          </w:tcPr>
          <w:p w:rsidR="00756360" w:rsidRPr="00761226" w:rsidRDefault="00756360" w:rsidP="00EF1973">
            <w:pPr>
              <w:rPr>
                <w:rFonts w:cs="Arial"/>
              </w:rPr>
            </w:pPr>
            <w:r w:rsidRPr="00761226">
              <w:rPr>
                <w:rFonts w:cs="Arial"/>
              </w:rPr>
              <w:t>Vehicle tells PPP when the driver door goes from closed to ajar.</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SeatData</w:t>
            </w:r>
          </w:p>
        </w:tc>
        <w:tc>
          <w:tcPr>
            <w:tcW w:w="4252" w:type="dxa"/>
            <w:vAlign w:val="center"/>
          </w:tcPr>
          <w:p w:rsidR="00756360" w:rsidRPr="00761226" w:rsidRDefault="00756360" w:rsidP="00EF1973">
            <w:pPr>
              <w:rPr>
                <w:rFonts w:cs="Arial"/>
              </w:rPr>
            </w:pPr>
            <w:r w:rsidRPr="00761226">
              <w:rPr>
                <w:rFonts w:cs="Arial"/>
              </w:rPr>
              <w:t>All of the information needed to perform anthropometric translation.</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Change_Setting_Rq</w:t>
            </w:r>
          </w:p>
        </w:tc>
        <w:tc>
          <w:tcPr>
            <w:tcW w:w="4252" w:type="dxa"/>
            <w:vAlign w:val="center"/>
          </w:tcPr>
          <w:p w:rsidR="00756360" w:rsidRPr="00761226" w:rsidRDefault="00756360" w:rsidP="00EF1973">
            <w:pPr>
              <w:rPr>
                <w:rFonts w:cs="Arial"/>
              </w:rPr>
            </w:pPr>
            <w:r w:rsidRPr="00761226">
              <w:rPr>
                <w:rFonts w:cs="Arial"/>
              </w:rPr>
              <w:t>User's input to changes to their Portable Profile settings.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Request Mobile Device Authentication</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Preference Status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TCU info</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LinkProfile_Rq</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Profile_Creation_Confirmation = TRUE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lastRenderedPageBreak/>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Personal Profile Status</w:t>
            </w:r>
          </w:p>
        </w:tc>
        <w:tc>
          <w:tcPr>
            <w:tcW w:w="4252" w:type="dxa"/>
            <w:vAlign w:val="center"/>
          </w:tcPr>
          <w:p w:rsidR="00756360" w:rsidRPr="00761226" w:rsidRDefault="00756360" w:rsidP="00EF1973">
            <w:pPr>
              <w:rPr>
                <w:rFonts w:cs="Arial"/>
              </w:rPr>
            </w:pPr>
            <w:r w:rsidRPr="00761226">
              <w:rPr>
                <w:rFonts w:cs="Arial"/>
              </w:rPr>
              <w:t>Profile active/inactive status.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DisplayWelcome_Rq</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Search Response</w:t>
            </w:r>
          </w:p>
        </w:tc>
        <w:tc>
          <w:tcPr>
            <w:tcW w:w="4252" w:type="dxa"/>
            <w:vAlign w:val="center"/>
          </w:tcPr>
          <w:p w:rsidR="00756360" w:rsidRPr="00761226" w:rsidRDefault="00756360" w:rsidP="00EF1973">
            <w:pPr>
              <w:rPr>
                <w:rFonts w:cs="Arial"/>
              </w:rPr>
            </w:pPr>
            <w:r w:rsidRPr="00761226">
              <w:rPr>
                <w:rFonts w:cs="Arial"/>
              </w:rPr>
              <w:t>Mobile devices in vicinity of host vehicle responding to a search request.</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Available Profiles</w:t>
            </w:r>
          </w:p>
        </w:tc>
        <w:tc>
          <w:tcPr>
            <w:tcW w:w="4252" w:type="dxa"/>
            <w:vAlign w:val="center"/>
          </w:tcPr>
          <w:p w:rsidR="00756360" w:rsidRPr="00761226" w:rsidRDefault="00756360" w:rsidP="00EF1973">
            <w:pPr>
              <w:rPr>
                <w:rFonts w:cs="Arial"/>
              </w:rPr>
            </w:pPr>
            <w:r w:rsidRPr="00761226">
              <w:rPr>
                <w:rFonts w:cs="Arial"/>
              </w:rPr>
              <w:t>Available profiles as a result of an identification search</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Request Cloud Authentication</w:t>
            </w:r>
          </w:p>
        </w:tc>
        <w:tc>
          <w:tcPr>
            <w:tcW w:w="4252" w:type="dxa"/>
            <w:vAlign w:val="center"/>
          </w:tcPr>
          <w:p w:rsidR="00756360" w:rsidRPr="00761226" w:rsidRDefault="00756360" w:rsidP="00EF1973">
            <w:pPr>
              <w:rPr>
                <w:rFonts w:cs="Arial"/>
              </w:rPr>
            </w:pPr>
            <w:r w:rsidRPr="00761226">
              <w:rPr>
                <w:rFonts w:cs="Arial"/>
              </w:rPr>
              <w:t>PPP requesting the cloud to authenticate a user's credentials.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RetrieveData_Rq</w:t>
            </w:r>
          </w:p>
        </w:tc>
        <w:tc>
          <w:tcPr>
            <w:tcW w:w="4252" w:type="dxa"/>
            <w:vAlign w:val="center"/>
          </w:tcPr>
          <w:p w:rsidR="00756360" w:rsidRPr="00761226" w:rsidRDefault="00756360" w:rsidP="00EF1973">
            <w:pPr>
              <w:rPr>
                <w:rFonts w:cs="Arial"/>
              </w:rPr>
            </w:pPr>
            <w:r w:rsidRPr="00761226">
              <w:rPr>
                <w:rFonts w:cs="Arial"/>
              </w:rPr>
              <w:t>This signal is a request sent to the CV Profile Storage to retrieve a user's profile data from storage.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User Detected</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User Credentials</w:t>
            </w:r>
          </w:p>
        </w:tc>
        <w:tc>
          <w:tcPr>
            <w:tcW w:w="4252" w:type="dxa"/>
            <w:vAlign w:val="center"/>
          </w:tcPr>
          <w:p w:rsidR="00756360" w:rsidRPr="00761226" w:rsidRDefault="00756360" w:rsidP="00EF1973">
            <w:pPr>
              <w:rPr>
                <w:rFonts w:cs="Arial"/>
              </w:rPr>
            </w:pPr>
            <w:r w:rsidRPr="00761226">
              <w:rPr>
                <w:rFonts w:cs="Arial"/>
              </w:rPr>
              <w:t>User credentials being sent from PPP to cloud to be verified.</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Setting Categorization</w:t>
            </w:r>
          </w:p>
        </w:tc>
        <w:tc>
          <w:tcPr>
            <w:tcW w:w="4252" w:type="dxa"/>
            <w:vAlign w:val="center"/>
          </w:tcPr>
          <w:p w:rsidR="00756360" w:rsidRPr="00761226" w:rsidRDefault="00756360" w:rsidP="00EF1973">
            <w:pPr>
              <w:rPr>
                <w:rFonts w:cs="Arial"/>
              </w:rPr>
            </w:pPr>
            <w:r w:rsidRPr="00761226">
              <w:rPr>
                <w:rFonts w:cs="Arial"/>
              </w:rPr>
              <w:t>Profile Attribute deciding how to categorize profile data.</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RemoveProfile_Cmd</w:t>
            </w:r>
          </w:p>
        </w:tc>
        <w:tc>
          <w:tcPr>
            <w:tcW w:w="4252" w:type="dxa"/>
            <w:vAlign w:val="center"/>
          </w:tcPr>
          <w:p w:rsidR="00756360" w:rsidRPr="00761226" w:rsidRDefault="00756360" w:rsidP="00EF1973">
            <w:pPr>
              <w:rPr>
                <w:rFonts w:cs="Arial"/>
              </w:rPr>
            </w:pPr>
            <w:r w:rsidRPr="00761226">
              <w:rPr>
                <w:rFonts w:cs="Arial"/>
              </w:rPr>
              <w:t>This signal is a sent from the cloud to a specific vehicle that requests the removal of a user's portable profile from the specified vehicle.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 Creation Confirmation</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PositiveID_enabled</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Imported Profile</w:t>
            </w:r>
          </w:p>
        </w:tc>
        <w:tc>
          <w:tcPr>
            <w:tcW w:w="4252" w:type="dxa"/>
            <w:vAlign w:val="center"/>
          </w:tcPr>
          <w:p w:rsidR="00756360" w:rsidRPr="00761226" w:rsidRDefault="00756360" w:rsidP="00EF1973">
            <w:pPr>
              <w:rPr>
                <w:rFonts w:cs="Arial"/>
              </w:rPr>
            </w:pPr>
            <w:r w:rsidRPr="00761226">
              <w:rPr>
                <w:rFonts w:cs="Arial"/>
              </w:rPr>
              <w:t>Notify Enhanced Memory that there is a new imported profile in the vehicle.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Profile Data</w:t>
            </w:r>
          </w:p>
        </w:tc>
        <w:tc>
          <w:tcPr>
            <w:tcW w:w="4252" w:type="dxa"/>
            <w:vAlign w:val="center"/>
          </w:tcPr>
          <w:p w:rsidR="00756360" w:rsidRPr="00761226" w:rsidRDefault="00756360" w:rsidP="00EF1973">
            <w:pPr>
              <w:rPr>
                <w:rFonts w:cs="Arial"/>
              </w:rPr>
            </w:pPr>
            <w:r w:rsidRPr="00761226">
              <w:rPr>
                <w:rFonts w:cs="Arial"/>
              </w:rPr>
              <w:t>Target 5000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Identification Search</w:t>
            </w:r>
          </w:p>
        </w:tc>
        <w:tc>
          <w:tcPr>
            <w:tcW w:w="4252" w:type="dxa"/>
            <w:vAlign w:val="center"/>
          </w:tcPr>
          <w:p w:rsidR="00756360" w:rsidRPr="00761226" w:rsidRDefault="00756360" w:rsidP="00EF1973">
            <w:pPr>
              <w:rPr>
                <w:rFonts w:cs="Arial"/>
              </w:rPr>
            </w:pPr>
            <w:r w:rsidRPr="00761226">
              <w:rPr>
                <w:rFonts w:cs="Arial"/>
              </w:rPr>
              <w:t>Portable Profiles searching for available profiles.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ID Request</w:t>
            </w:r>
          </w:p>
        </w:tc>
        <w:tc>
          <w:tcPr>
            <w:tcW w:w="4252" w:type="dxa"/>
            <w:vAlign w:val="center"/>
          </w:tcPr>
          <w:p w:rsidR="00756360" w:rsidRPr="00761226" w:rsidRDefault="00756360" w:rsidP="00EF1973">
            <w:pPr>
              <w:rPr>
                <w:rFonts w:cs="Arial"/>
              </w:rPr>
            </w:pPr>
            <w:r w:rsidRPr="00761226">
              <w:rPr>
                <w:rFonts w:cs="Arial"/>
              </w:rPr>
              <w:t>A request to collect credentials from the user to establish positive identification.</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AuthStatusIndicator</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Auth_Status = Profile_Exists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PPP_Set_Settings2</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Notification</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ActivePersonality_St</w:t>
            </w:r>
          </w:p>
        </w:tc>
        <w:tc>
          <w:tcPr>
            <w:tcW w:w="4252" w:type="dxa"/>
            <w:vAlign w:val="center"/>
          </w:tcPr>
          <w:p w:rsidR="00756360" w:rsidRPr="00761226" w:rsidRDefault="00756360" w:rsidP="00EF1973">
            <w:pPr>
              <w:rPr>
                <w:rFonts w:cs="Arial"/>
              </w:rPr>
            </w:pPr>
            <w:r w:rsidRPr="00761226">
              <w:rPr>
                <w:rFonts w:cs="Arial"/>
              </w:rPr>
              <w:t>Indicates the active vehicle profile.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 Other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Feature Enable Request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DownloadSuccess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Synch_Flag</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Disable Feature Request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SynchEnable_St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Remote Remove Request</w:t>
            </w:r>
          </w:p>
        </w:tc>
        <w:tc>
          <w:tcPr>
            <w:tcW w:w="4252" w:type="dxa"/>
            <w:vAlign w:val="center"/>
          </w:tcPr>
          <w:p w:rsidR="00756360" w:rsidRPr="00761226" w:rsidRDefault="00756360" w:rsidP="00EF1973">
            <w:pPr>
              <w:rPr>
                <w:rFonts w:cs="Arial"/>
              </w:rPr>
            </w:pPr>
            <w:r w:rsidRPr="00761226">
              <w:rPr>
                <w:rFonts w:cs="Arial"/>
              </w:rPr>
              <w:t xml:space="preserve">Remove profile request coming from outside of the vehicle will be sent from the Profile Management Server to Enhanced </w:t>
            </w:r>
            <w:r w:rsidRPr="00761226">
              <w:rPr>
                <w:rFonts w:cs="Arial"/>
              </w:rPr>
              <w:lastRenderedPageBreak/>
              <w:t>Memory so that Enhanced Memory can perform a delete profile operation.</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lastRenderedPageBreak/>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Setting Selections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FordPass Account information</w:t>
            </w:r>
          </w:p>
        </w:tc>
        <w:tc>
          <w:tcPr>
            <w:tcW w:w="4252" w:type="dxa"/>
            <w:vAlign w:val="center"/>
          </w:tcPr>
          <w:p w:rsidR="00756360" w:rsidRPr="00761226" w:rsidRDefault="00756360" w:rsidP="00EF1973">
            <w:pPr>
              <w:rPr>
                <w:rFonts w:cs="Arial"/>
              </w:rPr>
            </w:pPr>
            <w:r w:rsidRPr="00761226">
              <w:rPr>
                <w:rFonts w:cs="Arial"/>
              </w:rPr>
              <w:t>Target 5000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VINTargetedRemove_Rq</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Link Request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PPP_Set_Settings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Key On and Profile PP Enabled</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Display_Cred_Error_Timeout = TRUE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Vehicle Data</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BeginPrimaryAuth</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lastRenderedPageBreak/>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ButtonPairing_St</w:t>
            </w:r>
          </w:p>
        </w:tc>
        <w:tc>
          <w:tcPr>
            <w:tcW w:w="4252" w:type="dxa"/>
            <w:vAlign w:val="center"/>
          </w:tcPr>
          <w:p w:rsidR="00756360" w:rsidRPr="00761226" w:rsidRDefault="00756360" w:rsidP="00EF1973">
            <w:pPr>
              <w:rPr>
                <w:rFonts w:cs="Arial"/>
              </w:rPr>
            </w:pPr>
            <w:r w:rsidRPr="00761226">
              <w:rPr>
                <w:rFonts w:cs="Arial"/>
              </w:rPr>
              <w:t>Status to indicate the memory seat button that is paired to a profile.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Passcode_Rq</w:t>
            </w:r>
          </w:p>
        </w:tc>
        <w:tc>
          <w:tcPr>
            <w:tcW w:w="4252" w:type="dxa"/>
            <w:vAlign w:val="center"/>
          </w:tcPr>
          <w:p w:rsidR="00756360" w:rsidRPr="00761226" w:rsidRDefault="00756360" w:rsidP="00EF1973">
            <w:pPr>
              <w:rPr>
                <w:rFonts w:cs="Arial"/>
              </w:rPr>
            </w:pPr>
            <w:r w:rsidRPr="00761226">
              <w:rPr>
                <w:rFonts w:cs="Arial"/>
              </w:rPr>
              <w:t xml:space="preserve">Signal is sent to the Profile Interface client when the primary authentication method failed to identify the user. </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BLEM info</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Changes to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PushSettings_Rq</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CredentialValidation_St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Ignition Status</w:t>
            </w:r>
          </w:p>
        </w:tc>
        <w:tc>
          <w:tcPr>
            <w:tcW w:w="4252" w:type="dxa"/>
            <w:vAlign w:val="center"/>
          </w:tcPr>
          <w:p w:rsidR="00756360" w:rsidRPr="00761226" w:rsidRDefault="00756360" w:rsidP="00EF1973">
            <w:pPr>
              <w:rPr>
                <w:rFonts w:cs="Arial"/>
              </w:rPr>
            </w:pPr>
            <w:r w:rsidRPr="00761226">
              <w:rPr>
                <w:rFonts w:cs="Arial"/>
              </w:rPr>
              <w:t>Vehicle tells PPP what the ignition status of the vehicle is.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Changed Settings</w:t>
            </w:r>
          </w:p>
        </w:tc>
        <w:tc>
          <w:tcPr>
            <w:tcW w:w="4252" w:type="dxa"/>
            <w:vAlign w:val="center"/>
          </w:tcPr>
          <w:p w:rsidR="00756360" w:rsidRPr="00761226" w:rsidRDefault="00756360" w:rsidP="00EF1973">
            <w:pPr>
              <w:rPr>
                <w:rFonts w:cs="Arial"/>
              </w:rPr>
            </w:pPr>
            <w:r w:rsidRPr="00761226">
              <w:rPr>
                <w:rFonts w:cs="Arial"/>
              </w:rPr>
              <w:t>Target 2 Newtons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PPP_Set_Settings1</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NewProfileSettings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lastRenderedPageBreak/>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RawProfileData</w:t>
            </w:r>
          </w:p>
        </w:tc>
        <w:tc>
          <w:tcPr>
            <w:tcW w:w="4252" w:type="dxa"/>
            <w:vAlign w:val="center"/>
          </w:tcPr>
          <w:p w:rsidR="00756360" w:rsidRPr="00761226" w:rsidRDefault="00756360" w:rsidP="00EF1973">
            <w:pPr>
              <w:rPr>
                <w:rFonts w:cs="Arial"/>
              </w:rPr>
            </w:pPr>
            <w:r w:rsidRPr="00761226">
              <w:rPr>
                <w:rFonts w:cs="Arial"/>
              </w:rPr>
              <w:t>This signal contains a package of profile data that is not in vehicle-readable format.</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ReturnProfileSetting</w:t>
            </w:r>
          </w:p>
        </w:tc>
        <w:tc>
          <w:tcPr>
            <w:tcW w:w="4252" w:type="dxa"/>
            <w:vAlign w:val="center"/>
          </w:tcPr>
          <w:p w:rsidR="00756360" w:rsidRPr="00761226" w:rsidRDefault="00756360" w:rsidP="00EF1973">
            <w:pPr>
              <w:rPr>
                <w:rFonts w:cs="Arial"/>
              </w:rPr>
            </w:pPr>
            <w:r w:rsidRPr="00761226">
              <w:rPr>
                <w:rFonts w:cs="Arial"/>
              </w:rPr>
              <w:t>The current value of a profile setting for the active portable profile. This data is sent to the Profile Management Server to update the user's portable profile.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Cabin comfrot settings</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Skip_Portability = TRUE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QueryProfile_Rq</w:t>
            </w:r>
          </w:p>
        </w:tc>
        <w:tc>
          <w:tcPr>
            <w:tcW w:w="4252" w:type="dxa"/>
            <w:vAlign w:val="center"/>
          </w:tcPr>
          <w:p w:rsidR="00756360" w:rsidRPr="00761226" w:rsidRDefault="00756360" w:rsidP="00EF1973">
            <w:pPr>
              <w:rPr>
                <w:rFonts w:cs="Arial"/>
              </w:rPr>
            </w:pPr>
            <w:r w:rsidRPr="00761226">
              <w:rPr>
                <w:rFonts w:cs="Arial"/>
              </w:rPr>
              <w:t>A request sent from Profile Management Server to the Profile Setting Servers to collect all profile data when a new profile is being created.</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Setting Values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Login HMI</w:t>
            </w:r>
          </w:p>
        </w:tc>
        <w:tc>
          <w:tcPr>
            <w:tcW w:w="4252" w:type="dxa"/>
            <w:vAlign w:val="center"/>
          </w:tcPr>
          <w:p w:rsidR="00756360" w:rsidRPr="00761226" w:rsidRDefault="00756360" w:rsidP="00EF1973">
            <w:pPr>
              <w:rPr>
                <w:rFonts w:cs="Arial"/>
              </w:rPr>
            </w:pPr>
            <w:r w:rsidRPr="00761226">
              <w:rPr>
                <w:rFonts w:cs="Arial"/>
              </w:rPr>
              <w:t>HMI to allow the user to input their user credentials.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 Request</w:t>
            </w:r>
          </w:p>
        </w:tc>
        <w:tc>
          <w:tcPr>
            <w:tcW w:w="4252" w:type="dxa"/>
            <w:vAlign w:val="center"/>
          </w:tcPr>
          <w:p w:rsidR="00756360" w:rsidRPr="00761226" w:rsidRDefault="00756360" w:rsidP="00EF1973">
            <w:pPr>
              <w:rPr>
                <w:rFonts w:cs="Arial"/>
              </w:rPr>
            </w:pPr>
            <w:r w:rsidRPr="00761226">
              <w:rPr>
                <w:rFonts w:cs="Arial"/>
              </w:rPr>
              <w:t>Remove request coming from Enhanced Memory.</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lastRenderedPageBreak/>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AssociatedVIN</w:t>
            </w:r>
          </w:p>
        </w:tc>
        <w:tc>
          <w:tcPr>
            <w:tcW w:w="4252" w:type="dxa"/>
            <w:vAlign w:val="center"/>
          </w:tcPr>
          <w:p w:rsidR="00756360" w:rsidRPr="00761226" w:rsidRDefault="00756360" w:rsidP="00EF1973">
            <w:pPr>
              <w:rPr>
                <w:rFonts w:cs="Arial"/>
              </w:rPr>
            </w:pPr>
            <w:r w:rsidRPr="00761226">
              <w:rPr>
                <w:rFonts w:cs="Arial"/>
              </w:rPr>
              <w:t>Signal provides all of the VINs that are associated to the user's portable profile to the Off-Board Interface Client.</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Create Other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ApplyName</w:t>
            </w:r>
          </w:p>
        </w:tc>
        <w:tc>
          <w:tcPr>
            <w:tcW w:w="4252" w:type="dxa"/>
            <w:vAlign w:val="center"/>
          </w:tcPr>
          <w:p w:rsidR="00756360" w:rsidRPr="00761226" w:rsidRDefault="00756360" w:rsidP="00EF1973">
            <w:pPr>
              <w:rPr>
                <w:rFonts w:cs="Arial"/>
              </w:rPr>
            </w:pPr>
            <w:r w:rsidRPr="00761226">
              <w:rPr>
                <w:rFonts w:cs="Arial"/>
              </w:rPr>
              <w:t>Applies downloaded profile name during in vehicle profile creation.</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Trigered Events data</w:t>
            </w:r>
          </w:p>
        </w:tc>
        <w:tc>
          <w:tcPr>
            <w:tcW w:w="4252" w:type="dxa"/>
            <w:vAlign w:val="center"/>
          </w:tcPr>
          <w:p w:rsidR="00756360" w:rsidRPr="00761226" w:rsidRDefault="00756360" w:rsidP="00EF1973">
            <w:pPr>
              <w:rPr>
                <w:rFonts w:cs="Arial"/>
              </w:rPr>
            </w:pPr>
            <w:r w:rsidRPr="00761226">
              <w:rPr>
                <w:rFonts w:cs="Arial"/>
              </w:rPr>
              <w:t>Target 2 Newtons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Auth_Status = Valid AND Export_Confirmation = TRUE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Connection Status</w:t>
            </w:r>
          </w:p>
        </w:tc>
        <w:tc>
          <w:tcPr>
            <w:tcW w:w="4252" w:type="dxa"/>
            <w:vAlign w:val="center"/>
          </w:tcPr>
          <w:p w:rsidR="00756360" w:rsidRPr="00761226" w:rsidRDefault="00756360" w:rsidP="00EF1973">
            <w:pPr>
              <w:rPr>
                <w:rFonts w:cs="Arial"/>
              </w:rPr>
            </w:pPr>
            <w:r w:rsidRPr="00761226">
              <w:rPr>
                <w:rFonts w:cs="Arial"/>
              </w:rPr>
              <w:t>Sync Bluetooth tells PPP which mobile device is actively paired to the vehicle.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 HMI</w:t>
            </w:r>
          </w:p>
        </w:tc>
        <w:tc>
          <w:tcPr>
            <w:tcW w:w="4252" w:type="dxa"/>
            <w:vAlign w:val="center"/>
          </w:tcPr>
          <w:p w:rsidR="00756360" w:rsidRPr="00761226" w:rsidRDefault="00756360" w:rsidP="00EF1973">
            <w:pPr>
              <w:rPr>
                <w:rFonts w:cs="Arial"/>
              </w:rPr>
            </w:pPr>
            <w:r w:rsidRPr="00761226">
              <w:rPr>
                <w:rFonts w:cs="Arial"/>
              </w:rPr>
              <w:t>HMI to allow the user to import a profile.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Vehicle Capabilities</w:t>
            </w:r>
          </w:p>
        </w:tc>
        <w:tc>
          <w:tcPr>
            <w:tcW w:w="4252" w:type="dxa"/>
            <w:vAlign w:val="center"/>
          </w:tcPr>
          <w:p w:rsidR="00756360" w:rsidRPr="00761226" w:rsidRDefault="00756360" w:rsidP="00EF1973">
            <w:pPr>
              <w:rPr>
                <w:rFonts w:cs="Arial"/>
              </w:rPr>
            </w:pPr>
            <w:r w:rsidRPr="00761226">
              <w:rPr>
                <w:rFonts w:cs="Arial"/>
              </w:rPr>
              <w:t>Vehicle providing information to PPP about what personalized features it has.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Export_Rq</w:t>
            </w:r>
          </w:p>
        </w:tc>
        <w:tc>
          <w:tcPr>
            <w:tcW w:w="4252" w:type="dxa"/>
            <w:vAlign w:val="center"/>
          </w:tcPr>
          <w:p w:rsidR="00756360" w:rsidRPr="00761226" w:rsidRDefault="00756360" w:rsidP="00EF1973">
            <w:pPr>
              <w:rPr>
                <w:rFonts w:cs="Arial"/>
              </w:rPr>
            </w:pPr>
            <w:r w:rsidRPr="00761226">
              <w:rPr>
                <w:rFonts w:cs="Arial"/>
              </w:rPr>
              <w:t xml:space="preserve">A request from the Profile Interface Client to the Profile Management Server based on the user's input. This signal determines if profile data should be exported to the </w:t>
            </w:r>
            <w:r w:rsidRPr="00761226">
              <w:rPr>
                <w:rFonts w:cs="Arial"/>
              </w:rPr>
              <w:lastRenderedPageBreak/>
              <w:t>cloud when a profile is linked to a FordPass account.</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lastRenderedPageBreak/>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lastRenderedPageBreak/>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Provided Data</w:t>
            </w:r>
          </w:p>
        </w:tc>
        <w:tc>
          <w:tcPr>
            <w:tcW w:w="4252" w:type="dxa"/>
            <w:vAlign w:val="center"/>
          </w:tcPr>
          <w:p w:rsidR="00756360" w:rsidRPr="00761226" w:rsidRDefault="00756360" w:rsidP="00EF1973">
            <w:pPr>
              <w:rPr>
                <w:rFonts w:cs="Arial"/>
              </w:rPr>
            </w:pPr>
            <w:r w:rsidRPr="00761226">
              <w:rPr>
                <w:rFonts w:cs="Arial"/>
              </w:rPr>
              <w:t>Target 50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Import_Rq</w:t>
            </w:r>
          </w:p>
        </w:tc>
        <w:tc>
          <w:tcPr>
            <w:tcW w:w="4252" w:type="dxa"/>
            <w:vAlign w:val="center"/>
          </w:tcPr>
          <w:p w:rsidR="00756360" w:rsidRPr="00761226" w:rsidRDefault="00756360" w:rsidP="00EF1973">
            <w:pPr>
              <w:rPr>
                <w:rFonts w:cs="Arial"/>
              </w:rPr>
            </w:pPr>
            <w:r w:rsidRPr="00761226">
              <w:rPr>
                <w:rFonts w:cs="Arial"/>
              </w:rPr>
              <w:t>A request from the Profile Interface Client to the Profile Management Server based on the user's input. This signal determines if profile data should be imported into the vehicle when a profile is linked to a FordPass account.</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Positional Data Points</w:t>
            </w:r>
          </w:p>
        </w:tc>
        <w:tc>
          <w:tcPr>
            <w:tcW w:w="4252" w:type="dxa"/>
            <w:vAlign w:val="center"/>
          </w:tcPr>
          <w:p w:rsidR="00756360" w:rsidRPr="00761226" w:rsidRDefault="00756360" w:rsidP="00EF1973">
            <w:pPr>
              <w:rPr>
                <w:rFonts w:cs="Arial"/>
              </w:rPr>
            </w:pPr>
            <w:r w:rsidRPr="00761226">
              <w:rPr>
                <w:rFonts w:cs="Arial"/>
              </w:rPr>
              <w:t>Autosave notifying PPP which positional data point should be part of the profile.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WelcomeScreen</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Event Confirmation</w:t>
            </w:r>
          </w:p>
        </w:tc>
        <w:tc>
          <w:tcPr>
            <w:tcW w:w="4252" w:type="dxa"/>
            <w:vAlign w:val="center"/>
          </w:tcPr>
          <w:p w:rsidR="00756360" w:rsidRPr="00761226" w:rsidRDefault="00756360" w:rsidP="00EF1973">
            <w:pPr>
              <w:rPr>
                <w:rFonts w:cs="Arial"/>
              </w:rPr>
            </w:pPr>
            <w:r w:rsidRPr="00761226">
              <w:rPr>
                <w:rFonts w:cs="Arial"/>
              </w:rPr>
              <w:t>Enhanced Memory telling PPP that there has been a Profile Recall Event.</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RS Settings</w:t>
            </w:r>
          </w:p>
        </w:tc>
        <w:tc>
          <w:tcPr>
            <w:tcW w:w="4252" w:type="dxa"/>
            <w:vAlign w:val="center"/>
          </w:tcPr>
          <w:p w:rsidR="00756360" w:rsidRPr="00761226" w:rsidRDefault="00756360" w:rsidP="00EF1973">
            <w:pPr>
              <w:rPr>
                <w:rFonts w:cs="Arial"/>
              </w:rPr>
            </w:pPr>
            <w:r w:rsidRPr="00761226">
              <w:rPr>
                <w:rFonts w:cs="Arial"/>
              </w:rPr>
              <w:t>Pre-determined group of settings that Rocket Setup will use to populate a newly created Portable Profile.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Portable Profile Options</w:t>
            </w:r>
          </w:p>
        </w:tc>
        <w:tc>
          <w:tcPr>
            <w:tcW w:w="4252" w:type="dxa"/>
            <w:vAlign w:val="center"/>
          </w:tcPr>
          <w:p w:rsidR="00756360" w:rsidRPr="00761226" w:rsidRDefault="00756360" w:rsidP="00EF1973">
            <w:pPr>
              <w:rPr>
                <w:rFonts w:cs="Arial"/>
              </w:rPr>
            </w:pPr>
            <w:r w:rsidRPr="00761226">
              <w:rPr>
                <w:rFonts w:cs="Arial"/>
              </w:rPr>
              <w:t>The feature providing the user with profile options for their settings.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PortableProflile_Available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PromptPosID</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Autosave Inhibit</w:t>
            </w:r>
          </w:p>
        </w:tc>
        <w:tc>
          <w:tcPr>
            <w:tcW w:w="4252" w:type="dxa"/>
            <w:vAlign w:val="center"/>
          </w:tcPr>
          <w:p w:rsidR="00756360" w:rsidRPr="00761226" w:rsidRDefault="00756360" w:rsidP="00EF1973">
            <w:pPr>
              <w:rPr>
                <w:rFonts w:cs="Arial"/>
              </w:rPr>
            </w:pPr>
            <w:r w:rsidRPr="00761226">
              <w:rPr>
                <w:rFonts w:cs="Arial"/>
              </w:rPr>
              <w:t>Portable Profiles inhibiting the auto save functionality due to profile protection status.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VersionUpdate_Rq</w:t>
            </w:r>
          </w:p>
        </w:tc>
        <w:tc>
          <w:tcPr>
            <w:tcW w:w="4252" w:type="dxa"/>
            <w:vAlign w:val="center"/>
          </w:tcPr>
          <w:p w:rsidR="00756360" w:rsidRPr="00761226" w:rsidRDefault="00756360" w:rsidP="00EF1973">
            <w:pPr>
              <w:rPr>
                <w:rFonts w:cs="Arial"/>
              </w:rPr>
            </w:pPr>
            <w:r w:rsidRPr="00761226">
              <w:rPr>
                <w:rFonts w:cs="Arial"/>
              </w:rPr>
              <w:t>A request sent from a vehicle to the cloud to check if there is an updated version of a user's portable profile stored in the cloud.</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Import_Request = TRUE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ID Response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Guest Profile Request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Key On</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Disassociate Profile from VIN</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information</w:t>
            </w:r>
          </w:p>
        </w:tc>
        <w:tc>
          <w:tcPr>
            <w:tcW w:w="4252" w:type="dxa"/>
            <w:vAlign w:val="center"/>
          </w:tcPr>
          <w:p w:rsidR="00756360" w:rsidRPr="00761226" w:rsidRDefault="00756360" w:rsidP="00EF1973">
            <w:pPr>
              <w:rPr>
                <w:rFonts w:cs="Arial"/>
              </w:rPr>
            </w:pPr>
            <w:r w:rsidRPr="00761226">
              <w:rPr>
                <w:rFonts w:cs="Arial"/>
              </w:rPr>
              <w:t>Target 5000 ms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Auth_Status = Invalid</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Update status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PPPSettings_Rq</w:t>
            </w:r>
          </w:p>
        </w:tc>
        <w:tc>
          <w:tcPr>
            <w:tcW w:w="4252" w:type="dxa"/>
            <w:vAlign w:val="center"/>
          </w:tcPr>
          <w:p w:rsidR="00756360" w:rsidRPr="00761226" w:rsidRDefault="00756360" w:rsidP="00EF1973">
            <w:pPr>
              <w:rPr>
                <w:rFonts w:cs="Arial"/>
              </w:rPr>
            </w:pPr>
            <w:r w:rsidRPr="00761226">
              <w:rPr>
                <w:rFonts w:cs="Arial"/>
              </w:rPr>
              <w:t>Pushing settings from Profile Management Server to all Profile Setting Servers that contain profile settings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Other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ApplyPhoto</w:t>
            </w:r>
          </w:p>
        </w:tc>
        <w:tc>
          <w:tcPr>
            <w:tcW w:w="4252" w:type="dxa"/>
            <w:vAlign w:val="center"/>
          </w:tcPr>
          <w:p w:rsidR="00756360" w:rsidRPr="00761226" w:rsidRDefault="00756360" w:rsidP="00EF1973">
            <w:pPr>
              <w:rPr>
                <w:rFonts w:cs="Arial"/>
              </w:rPr>
            </w:pPr>
            <w:r w:rsidRPr="00761226">
              <w:rPr>
                <w:rFonts w:cs="Arial"/>
              </w:rPr>
              <w:t>Applies downloaded profile photo during in vehicle profile creation.</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RemoveVIN_Rq</w:t>
            </w:r>
          </w:p>
        </w:tc>
        <w:tc>
          <w:tcPr>
            <w:tcW w:w="4252" w:type="dxa"/>
            <w:vAlign w:val="center"/>
          </w:tcPr>
          <w:p w:rsidR="00756360" w:rsidRPr="00761226" w:rsidRDefault="00756360" w:rsidP="00EF1973">
            <w:pPr>
              <w:rPr>
                <w:rFonts w:cs="Arial"/>
              </w:rPr>
            </w:pPr>
            <w:r w:rsidRPr="00761226">
              <w:rPr>
                <w:rFonts w:cs="Arial"/>
              </w:rPr>
              <w:t>Request to remove a VIN association from a user's portable profile storage.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Feature_St</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 Import | Create &amp; Synch Enabled</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Recall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RemoveProfile_Rsp</w:t>
            </w:r>
          </w:p>
        </w:tc>
        <w:tc>
          <w:tcPr>
            <w:tcW w:w="4252" w:type="dxa"/>
            <w:vAlign w:val="center"/>
          </w:tcPr>
          <w:p w:rsidR="00756360" w:rsidRPr="00761226" w:rsidRDefault="00756360" w:rsidP="00EF1973">
            <w:pPr>
              <w:rPr>
                <w:rFonts w:cs="Arial"/>
              </w:rPr>
            </w:pPr>
            <w:r w:rsidRPr="00761226">
              <w:rPr>
                <w:rFonts w:cs="Arial"/>
              </w:rPr>
              <w:t>Response to the RemoveProfile_Cmd that determines if the profile removal was a success or failure.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Ignition Status</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ProfileCredential_Value</w:t>
            </w:r>
          </w:p>
        </w:tc>
        <w:tc>
          <w:tcPr>
            <w:tcW w:w="4252" w:type="dxa"/>
            <w:vAlign w:val="center"/>
          </w:tcPr>
          <w:p w:rsidR="00756360" w:rsidRPr="00761226" w:rsidRDefault="00756360" w:rsidP="00EF1973">
            <w:pPr>
              <w:rPr>
                <w:rFonts w:cs="Arial"/>
              </w:rPr>
            </w:pPr>
            <w:r w:rsidRPr="00761226">
              <w:rPr>
                <w:rFonts w:cs="Arial"/>
              </w:rPr>
              <w:t>Credential values that are collected by Profile Interface Client and sent to the Profile Management Server.</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Authorization Status</w:t>
            </w:r>
          </w:p>
        </w:tc>
        <w:tc>
          <w:tcPr>
            <w:tcW w:w="4252" w:type="dxa"/>
            <w:vAlign w:val="center"/>
          </w:tcPr>
          <w:p w:rsidR="00756360" w:rsidRPr="00761226" w:rsidRDefault="00756360" w:rsidP="00EF1973">
            <w:pPr>
              <w:rPr>
                <w:rFonts w:cs="Arial"/>
              </w:rPr>
            </w:pPr>
            <w:r w:rsidRPr="00761226">
              <w:rPr>
                <w:rFonts w:cs="Arial"/>
              </w:rPr>
              <w:t>User is authenticated by the cloud account manager.</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Import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PositiveID_Rq</w:t>
            </w:r>
          </w:p>
        </w:tc>
        <w:tc>
          <w:tcPr>
            <w:tcW w:w="4252" w:type="dxa"/>
            <w:vAlign w:val="center"/>
          </w:tcPr>
          <w:p w:rsidR="00756360" w:rsidRPr="00761226" w:rsidRDefault="00756360" w:rsidP="00EF1973">
            <w:pPr>
              <w:rPr>
                <w:rFonts w:cs="Arial"/>
              </w:rPr>
            </w:pPr>
            <w:r w:rsidRPr="00761226">
              <w:rPr>
                <w:rFonts w:cs="Arial"/>
              </w:rPr>
              <w:t>A request to the Identification Client to attempt to establish positive ID for the active profile.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RemoteRemove_Rq</w:t>
            </w:r>
          </w:p>
        </w:tc>
        <w:tc>
          <w:tcPr>
            <w:tcW w:w="4252" w:type="dxa"/>
            <w:vAlign w:val="center"/>
          </w:tcPr>
          <w:p w:rsidR="00756360" w:rsidRPr="00761226" w:rsidRDefault="00756360" w:rsidP="00EF1973">
            <w:pPr>
              <w:rPr>
                <w:rFonts w:cs="Arial"/>
              </w:rPr>
            </w:pPr>
            <w:r w:rsidRPr="00761226">
              <w:rPr>
                <w:rFonts w:cs="Arial"/>
              </w:rPr>
              <w:t>A request sent from the Off-Board Interface Client to the CV Preference Management Server when the user requests to remove their portable profile from a specific vehicle.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Information</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Manipulated Settings</w:t>
            </w:r>
          </w:p>
        </w:tc>
        <w:tc>
          <w:tcPr>
            <w:tcW w:w="4252" w:type="dxa"/>
            <w:vAlign w:val="center"/>
          </w:tcPr>
          <w:p w:rsidR="00756360" w:rsidRPr="00761226" w:rsidRDefault="00756360" w:rsidP="00EF1973">
            <w:pPr>
              <w:rPr>
                <w:rFonts w:cs="Arial"/>
              </w:rPr>
            </w:pPr>
            <w:r w:rsidRPr="00761226">
              <w:rPr>
                <w:rFonts w:cs="Arial"/>
              </w:rPr>
              <w:t>Target 2 Newtons</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ProcessFeatureID</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Create Profile Request</w:t>
            </w:r>
          </w:p>
        </w:tc>
        <w:tc>
          <w:tcPr>
            <w:tcW w:w="4252" w:type="dxa"/>
            <w:vAlign w:val="center"/>
          </w:tcPr>
          <w:p w:rsidR="00756360" w:rsidRPr="00761226" w:rsidRDefault="00756360" w:rsidP="00EF1973">
            <w:pPr>
              <w:rPr>
                <w:rFonts w:cs="Arial"/>
              </w:rPr>
            </w:pPr>
            <w:r w:rsidRPr="00761226">
              <w:rPr>
                <w:rFonts w:cs="Arial"/>
              </w:rPr>
              <w:t>Request to create a profile that is send from Enhanced Memory to the Profile Management Server of PPP.</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lastRenderedPageBreak/>
              <w:t>Create Portable Profile</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RVSPayload_St</w:t>
            </w:r>
          </w:p>
        </w:tc>
        <w:tc>
          <w:tcPr>
            <w:tcW w:w="4252" w:type="dxa"/>
            <w:vAlign w:val="center"/>
          </w:tcPr>
          <w:p w:rsidR="00756360" w:rsidRPr="00761226" w:rsidRDefault="00756360" w:rsidP="00EF1973">
            <w:pPr>
              <w:rPr>
                <w:rFonts w:cs="Arial"/>
              </w:rPr>
            </w:pPr>
            <w:r w:rsidRPr="00761226">
              <w:rPr>
                <w:rFonts w:cs="Arial"/>
              </w:rPr>
              <w:t>An internal vehicle flag to determine if an RVS profile has been delivered to the vehicle.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Key Off</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Available Profile Settings</w:t>
            </w:r>
          </w:p>
        </w:tc>
        <w:tc>
          <w:tcPr>
            <w:tcW w:w="4252" w:type="dxa"/>
            <w:vAlign w:val="center"/>
          </w:tcPr>
          <w:p w:rsidR="00756360" w:rsidRPr="00761226" w:rsidRDefault="00756360" w:rsidP="00EF1973">
            <w:pPr>
              <w:rPr>
                <w:rFonts w:cs="Arial"/>
              </w:rPr>
            </w:pPr>
            <w:r w:rsidRPr="00761226">
              <w:rPr>
                <w:rFonts w:cs="Arial"/>
              </w:rPr>
              <w:t>Defined list of profile parameters defined by the Profile Attribute.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PromptUser_Rq</w:t>
            </w:r>
          </w:p>
        </w:tc>
        <w:tc>
          <w:tcPr>
            <w:tcW w:w="4252" w:type="dxa"/>
            <w:vAlign w:val="center"/>
          </w:tcPr>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Login Credentials</w:t>
            </w:r>
          </w:p>
        </w:tc>
        <w:tc>
          <w:tcPr>
            <w:tcW w:w="4252" w:type="dxa"/>
            <w:vAlign w:val="center"/>
          </w:tcPr>
          <w:p w:rsidR="00756360" w:rsidRPr="00761226" w:rsidRDefault="00756360" w:rsidP="00EF1973">
            <w:pPr>
              <w:rPr>
                <w:rFonts w:cs="Arial"/>
              </w:rPr>
            </w:pPr>
            <w:r w:rsidRPr="00761226">
              <w:rPr>
                <w:rFonts w:cs="Arial"/>
              </w:rPr>
              <w:t>User providing login credentials to the system.</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r w:rsidR="00756360" w:rsidTr="00EF1973">
        <w:tc>
          <w:tcPr>
            <w:tcW w:w="2689" w:type="dxa"/>
            <w:shd w:val="clear" w:color="auto" w:fill="D9D9D9" w:themeFill="background1" w:themeFillShade="D9"/>
            <w:vAlign w:val="center"/>
          </w:tcPr>
          <w:p w:rsidR="00756360" w:rsidRPr="00761226" w:rsidRDefault="00756360" w:rsidP="00EF1973">
            <w:pPr>
              <w:rPr>
                <w:b/>
              </w:rPr>
            </w:pPr>
            <w:r w:rsidRPr="00761226">
              <w:rPr>
                <w:b/>
              </w:rPr>
              <w:t>PositiveID_St</w:t>
            </w:r>
          </w:p>
        </w:tc>
        <w:tc>
          <w:tcPr>
            <w:tcW w:w="4252" w:type="dxa"/>
            <w:vAlign w:val="center"/>
          </w:tcPr>
          <w:p w:rsidR="00756360" w:rsidRPr="00761226" w:rsidRDefault="00756360" w:rsidP="00EF1973">
            <w:pPr>
              <w:rPr>
                <w:rFonts w:cs="Arial"/>
              </w:rPr>
            </w:pPr>
            <w:r w:rsidRPr="00761226">
              <w:rPr>
                <w:rFonts w:cs="Arial"/>
              </w:rPr>
              <w:t>The positive identification status of a user that is in the host vehicle.</w:t>
            </w:r>
          </w:p>
          <w:p w:rsidR="00756360" w:rsidRPr="00761226" w:rsidRDefault="00756360" w:rsidP="00EF1973">
            <w:pPr>
              <w:rPr>
                <w:rFonts w:cs="Arial"/>
              </w:rPr>
            </w:pPr>
          </w:p>
        </w:tc>
        <w:tc>
          <w:tcPr>
            <w:tcW w:w="2410" w:type="dxa"/>
            <w:vAlign w:val="center"/>
          </w:tcPr>
          <w:p w:rsidR="00696879" w:rsidRDefault="00696879" w:rsidP="00696879">
            <w:pPr>
              <w:rPr>
                <w:rFonts w:cs="Arial"/>
              </w:rPr>
            </w:pPr>
            <w:r w:rsidRPr="00AE47D0">
              <w:rPr>
                <w:rFonts w:cs="Arial"/>
              </w:rPr>
              <w:t>Satisfies:</w:t>
            </w:r>
          </w:p>
          <w:p w:rsidR="00DB635C" w:rsidRPr="008B7EF6" w:rsidRDefault="00DB635C" w:rsidP="00DB635C">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DB635C" w:rsidRDefault="00DB635C" w:rsidP="00696879">
            <w:pPr>
              <w:rPr>
                <w:rFonts w:cs="Arial"/>
              </w:rPr>
            </w:pPr>
          </w:p>
          <w:p w:rsidR="00696879" w:rsidRPr="00AE47D0" w:rsidRDefault="00696879" w:rsidP="00696879">
            <w:pPr>
              <w:rPr>
                <w:rFonts w:cs="Arial"/>
              </w:rPr>
            </w:pPr>
            <w:r w:rsidRPr="00AE47D0">
              <w:rPr>
                <w:rFonts w:cs="Arial"/>
              </w:rPr>
              <w:t>Source ECU:</w:t>
            </w:r>
          </w:p>
          <w:p w:rsidR="00696879" w:rsidRPr="00AE47D0" w:rsidRDefault="00696879" w:rsidP="00696879">
            <w:pPr>
              <w:rPr>
                <w:rFonts w:cs="Arial"/>
              </w:rPr>
            </w:pPr>
          </w:p>
          <w:p w:rsidR="00696879" w:rsidRPr="00AE47D0" w:rsidRDefault="00696879" w:rsidP="00696879">
            <w:pPr>
              <w:rPr>
                <w:rFonts w:cs="Arial"/>
              </w:rPr>
            </w:pPr>
            <w:r w:rsidRPr="00AE47D0">
              <w:rPr>
                <w:rFonts w:cs="Arial"/>
              </w:rPr>
              <w:t>Target ECU:</w:t>
            </w:r>
          </w:p>
        </w:tc>
      </w:tr>
    </w:tbl>
    <w:p w:rsidR="002B0D09" w:rsidRDefault="002B0D09" w:rsidP="00072314">
      <w:pPr>
        <w:rPr>
          <w:rFonts w:cs="Arial"/>
          <w:color w:val="000000" w:themeColor="text1"/>
        </w:rPr>
      </w:pPr>
    </w:p>
    <w:p w:rsidR="00072314" w:rsidRPr="009E3B7C" w:rsidRDefault="00072314" w:rsidP="00072314">
      <w:pPr>
        <w:pStyle w:val="Heading4"/>
        <w:keepNext w:val="0"/>
        <w:tabs>
          <w:tab w:val="clear" w:pos="900"/>
          <w:tab w:val="left" w:pos="709"/>
        </w:tabs>
        <w:spacing w:before="240"/>
      </w:pPr>
      <w:bookmarkStart w:id="300" w:name="_Toc35000635"/>
      <w:r>
        <w:t>GSDB Signals</w:t>
      </w:r>
      <w:bookmarkEnd w:id="300"/>
    </w:p>
    <w:p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yet, but are or will be requested for the GSDB. Those would go temporarily to this section in the </w:t>
      </w:r>
      <w:hyperlink r:id="rId681"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rsidR="00072314" w:rsidRPr="009E3B7C" w:rsidRDefault="00072314" w:rsidP="00072314">
      <w:pPr>
        <w:rPr>
          <w:rFonts w:cs="Arial"/>
        </w:rPr>
      </w:pPr>
    </w:p>
    <w:p w:rsidR="00050F45" w:rsidRPr="00050F45" w:rsidRDefault="00072314" w:rsidP="00050F45">
      <w:pPr>
        <w:pStyle w:val="Heading4"/>
        <w:keepNext w:val="0"/>
        <w:tabs>
          <w:tab w:val="clear" w:pos="900"/>
          <w:tab w:val="left" w:pos="709"/>
        </w:tabs>
        <w:spacing w:before="240"/>
      </w:pPr>
      <w:bookmarkStart w:id="301" w:name="_Toc35000636"/>
      <w:r>
        <w:t>HW I/Os</w:t>
      </w:r>
      <w:bookmarkEnd w:id="301"/>
    </w:p>
    <w:p w:rsidR="00072314" w:rsidRPr="0010502A" w:rsidRDefault="00072314" w:rsidP="00072314">
      <w:pPr>
        <w:shd w:val="clear" w:color="auto" w:fill="D6E3BC" w:themeFill="accent3" w:themeFillTint="66"/>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Pr>
          <w:rStyle w:val="SubtleEmphasis"/>
        </w:rPr>
        <w:t>I/Os. Those get typically refer to VSEM EDAS signals (or input/output signals of device transmittals in VSEM GDT)</w:t>
      </w:r>
      <w:r w:rsidRPr="00BD3515">
        <w:rPr>
          <w:rStyle w:val="SubtleEmphasis"/>
        </w:rPr>
        <w:t>.</w:t>
      </w:r>
    </w:p>
    <w:p w:rsidR="00072314" w:rsidRDefault="00072314" w:rsidP="00072314"/>
    <w:p w:rsidR="00072314" w:rsidRDefault="00072314" w:rsidP="00072314">
      <w:pPr>
        <w:pStyle w:val="Heading4"/>
        <w:keepNext w:val="0"/>
        <w:tabs>
          <w:tab w:val="clear" w:pos="900"/>
          <w:tab w:val="left" w:pos="709"/>
        </w:tabs>
        <w:spacing w:before="240"/>
      </w:pPr>
      <w:bookmarkStart w:id="302" w:name="_Toc35000637"/>
      <w:r>
        <w:t>Diagnostic Interfaces</w:t>
      </w:r>
      <w:bookmarkEnd w:id="302"/>
    </w:p>
    <w:p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Parameters in context of the Technology Functions in chapter </w:t>
      </w:r>
      <w:r w:rsidRPr="00BD3515">
        <w:rPr>
          <w:rStyle w:val="SubtleEmphasis"/>
          <w:rFonts w:cs="Arial"/>
        </w:rPr>
        <w:t>“</w:t>
      </w:r>
      <w:r w:rsidRPr="009E68F5">
        <w:rPr>
          <w:rStyle w:val="SubtleEmphasis"/>
          <w:color w:val="0000FF"/>
        </w:rPr>
        <w:fldChar w:fldCharType="begin"/>
      </w:r>
      <w:r w:rsidRPr="009E68F5">
        <w:rPr>
          <w:rStyle w:val="SubtleEmphasis"/>
          <w:color w:val="0000FF"/>
        </w:rPr>
        <w:instrText xml:space="preserve"> REF _Ref531361235 \h </w:instrText>
      </w:r>
      <w:r>
        <w:rPr>
          <w:rStyle w:val="SubtleEmphasis"/>
          <w:color w:val="0000FF"/>
        </w:rPr>
        <w:instrText xml:space="preserve"> \* MERGEFORMAT </w:instrText>
      </w:r>
      <w:r w:rsidRPr="009E68F5">
        <w:rPr>
          <w:rStyle w:val="SubtleEmphasis"/>
          <w:color w:val="0000FF"/>
        </w:rPr>
      </w:r>
      <w:r w:rsidRPr="009E68F5">
        <w:rPr>
          <w:rStyle w:val="SubtleEmphasis"/>
          <w:color w:val="0000FF"/>
        </w:rPr>
        <w:fldChar w:fldCharType="separate"/>
      </w:r>
      <w:r w:rsidRPr="00334BB8">
        <w:rPr>
          <w:rStyle w:val="SubtleEmphasis"/>
          <w:color w:val="0000FF"/>
        </w:rPr>
        <w:t>Parameters</w:t>
      </w:r>
      <w:r w:rsidRPr="009E68F5">
        <w:rPr>
          <w:rStyle w:val="SubtleEmphasis"/>
          <w:color w:val="0000FF"/>
        </w:rPr>
        <w:fldChar w:fldCharType="end"/>
      </w:r>
      <w:r>
        <w:rPr>
          <w:rStyle w:val="SubtleEmphasis"/>
          <w:rFonts w:cs="Arial"/>
        </w:rPr>
        <w:t xml:space="preserve">” of </w:t>
      </w:r>
      <w:r w:rsidRPr="009E68F5">
        <w:rPr>
          <w:rStyle w:val="SubtleEmphasis"/>
          <w:rFonts w:cs="Arial"/>
        </w:rPr>
        <w:t>the</w:t>
      </w:r>
      <w:r w:rsidRPr="009E68F5">
        <w:rPr>
          <w:rStyle w:val="SubtleEmphasis"/>
          <w:color w:val="0000FF"/>
        </w:rPr>
        <w:t xml:space="preserve"> </w:t>
      </w:r>
      <w:r w:rsidRPr="009E68F5">
        <w:rPr>
          <w:rStyle w:val="SubtleEmphasis"/>
          <w:color w:val="0000FF"/>
        </w:rPr>
        <w:fldChar w:fldCharType="begin"/>
      </w:r>
      <w:r w:rsidRPr="009E68F5">
        <w:rPr>
          <w:rStyle w:val="SubtleEmphasis"/>
          <w:color w:val="0000FF"/>
        </w:rPr>
        <w:instrText xml:space="preserve"> REF _Ref531361236 \h </w:instrText>
      </w:r>
      <w:r>
        <w:rPr>
          <w:rStyle w:val="SubtleEmphasis"/>
          <w:color w:val="0000FF"/>
        </w:rPr>
        <w:instrText xml:space="preserve"> \* MERGEFORMAT </w:instrText>
      </w:r>
      <w:r w:rsidRPr="009E68F5">
        <w:rPr>
          <w:rStyle w:val="SubtleEmphasis"/>
          <w:color w:val="0000FF"/>
        </w:rPr>
      </w:r>
      <w:r w:rsidRPr="009E68F5">
        <w:rPr>
          <w:rStyle w:val="SubtleEmphasis"/>
          <w:color w:val="0000FF"/>
        </w:rPr>
        <w:fldChar w:fldCharType="separate"/>
      </w:r>
      <w:r w:rsidRPr="00334BB8">
        <w:rPr>
          <w:rStyle w:val="SubtleEmphasis"/>
          <w:color w:val="0000FF"/>
        </w:rPr>
        <w:t>Function Interfaces</w:t>
      </w:r>
      <w:r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rsidR="00072314" w:rsidRPr="005A3A16" w:rsidRDefault="00072314" w:rsidP="00072314">
      <w:pPr>
        <w:shd w:val="clear" w:color="auto" w:fill="D6E3BC" w:themeFill="accent3" w:themeFillTint="66"/>
        <w:rPr>
          <w:rStyle w:val="SubtleEmphasis"/>
          <w:rFonts w:cs="Arial"/>
        </w:rPr>
      </w:pPr>
      <w:r w:rsidRPr="00B00BC4">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Pr>
          <w:rStyle w:val="SubtleEmphasis"/>
        </w:rPr>
        <w:t>. A macro still needs to be created</w:t>
      </w:r>
    </w:p>
    <w:p w:rsidR="00072314" w:rsidRPr="00A7743A" w:rsidRDefault="00072314" w:rsidP="00072314"/>
    <w:p w:rsidR="00072314" w:rsidRDefault="00072314" w:rsidP="00072314">
      <w:pPr>
        <w:pStyle w:val="Heading5"/>
        <w:keepNext w:val="0"/>
        <w:tabs>
          <w:tab w:val="clear" w:pos="900"/>
          <w:tab w:val="left" w:pos="709"/>
        </w:tabs>
        <w:spacing w:before="240"/>
      </w:pPr>
      <w:bookmarkStart w:id="303" w:name="_Toc35000638"/>
      <w:r>
        <w:t>DTCs</w:t>
      </w:r>
      <w:bookmarkEnd w:id="303"/>
    </w:p>
    <w:p w:rsidR="00072314" w:rsidRDefault="00072314" w:rsidP="00072314"/>
    <w:p w:rsidR="00072314" w:rsidRDefault="00072314" w:rsidP="00072314">
      <w:pPr>
        <w:rPr>
          <w:rFonts w:cs="Arial"/>
          <w:color w:val="000000" w:themeColor="text1"/>
        </w:rPr>
      </w:pPr>
      <w:r>
        <w:rPr>
          <w:rFonts w:cs="Arial"/>
          <w:color w:val="000000" w:themeColor="text1"/>
        </w:rPr>
        <w:t>&lt;Some Description of the DTC.</w:t>
      </w:r>
    </w:p>
    <w:p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rsidR="00072314" w:rsidRPr="00AC7603"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Pr="00AC7603"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bl>
    <w:p w:rsidR="00072314" w:rsidRPr="009E3B7C" w:rsidRDefault="00072314" w:rsidP="00072314">
      <w:pPr>
        <w:rPr>
          <w:rFonts w:cs="Arial"/>
          <w:color w:val="000000" w:themeColor="text1"/>
        </w:rPr>
      </w:pPr>
    </w:p>
    <w:p w:rsidR="00072314" w:rsidRDefault="00072314" w:rsidP="00072314">
      <w:pPr>
        <w:pStyle w:val="Heading5"/>
        <w:keepNext w:val="0"/>
        <w:tabs>
          <w:tab w:val="clear" w:pos="900"/>
          <w:tab w:val="left" w:pos="709"/>
        </w:tabs>
        <w:spacing w:before="240"/>
      </w:pPr>
      <w:bookmarkStart w:id="304" w:name="_Toc35000639"/>
      <w:r>
        <w:t>DIDs</w:t>
      </w:r>
      <w:bookmarkEnd w:id="304"/>
    </w:p>
    <w:p w:rsidR="00072314" w:rsidRDefault="00072314" w:rsidP="00072314">
      <w:pPr>
        <w:shd w:val="clear" w:color="auto" w:fill="D6E3BC" w:themeFill="accent3" w:themeFillTint="66"/>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Technical Parameters get mapped to. </w:t>
      </w:r>
    </w:p>
    <w:p w:rsidR="00072314" w:rsidRDefault="00072314" w:rsidP="00072314">
      <w:pPr>
        <w:shd w:val="clear" w:color="auto" w:fill="D6E3BC" w:themeFill="accent3" w:themeFillTint="66"/>
        <w:rPr>
          <w:rStyle w:val="SubtleEmphasis"/>
        </w:rPr>
      </w:pPr>
      <w:r w:rsidRPr="002C03DA">
        <w:rPr>
          <w:rStyle w:val="SubtleEmphasis"/>
          <w:b/>
        </w:rPr>
        <w:t>#Todo</w:t>
      </w:r>
      <w:r>
        <w:rPr>
          <w:rStyle w:val="SubtleEmphasis"/>
        </w:rPr>
        <w:t>: A proper template derived from the Part 2 spec still needs to be created.</w:t>
      </w:r>
    </w:p>
    <w:p w:rsidR="00072314" w:rsidRDefault="00072314" w:rsidP="00072314">
      <w:pPr>
        <w:overflowPunct/>
        <w:autoSpaceDE/>
        <w:autoSpaceDN/>
        <w:adjustRightInd/>
        <w:textAlignment w:val="auto"/>
      </w:pPr>
    </w:p>
    <w:p w:rsidR="00072314" w:rsidRDefault="00072314" w:rsidP="00072314">
      <w:pPr>
        <w:pStyle w:val="Heading3"/>
        <w:keepNext w:val="0"/>
        <w:tabs>
          <w:tab w:val="clear" w:pos="900"/>
          <w:tab w:val="left" w:pos="709"/>
          <w:tab w:val="left" w:pos="851"/>
        </w:tabs>
        <w:spacing w:before="240"/>
      </w:pPr>
      <w:bookmarkStart w:id="305" w:name="_Toc35000640"/>
      <w:r w:rsidRPr="00BC3C56">
        <w:t>Technical Parameters</w:t>
      </w:r>
      <w:bookmarkEnd w:id="305"/>
    </w:p>
    <w:p w:rsidR="00072314" w:rsidRDefault="00072314" w:rsidP="00072314">
      <w:pPr>
        <w:shd w:val="clear" w:color="auto" w:fill="D6E3BC" w:themeFill="accent3" w:themeFillTint="66"/>
        <w:rPr>
          <w:rStyle w:val="SubtleEmphasis"/>
        </w:rPr>
      </w:pPr>
      <w:r>
        <w:rPr>
          <w:rStyle w:val="SubtleEmphasis"/>
          <w:b/>
        </w:rPr>
        <w:t>#Hint</w:t>
      </w:r>
      <w:r w:rsidRPr="00B00BC4">
        <w:rPr>
          <w:rStyle w:val="SubtleEmphasis"/>
          <w:b/>
        </w:rPr>
        <w: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rsidR="00072314" w:rsidRPr="009E3B7C" w:rsidRDefault="00072314" w:rsidP="00072314">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682"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hyperlink r:id="rId683"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rsidR="00072314" w:rsidRDefault="00072314" w:rsidP="00072314"/>
    <w:p w:rsidR="00072314" w:rsidRDefault="00072314" w:rsidP="00072314">
      <w:pPr>
        <w:pStyle w:val="Heading3"/>
        <w:keepNext w:val="0"/>
        <w:tabs>
          <w:tab w:val="clear" w:pos="900"/>
          <w:tab w:val="left" w:pos="709"/>
          <w:tab w:val="left" w:pos="851"/>
        </w:tabs>
        <w:spacing w:before="240"/>
      </w:pPr>
      <w:bookmarkStart w:id="306" w:name="_Toc35000641"/>
      <w:r>
        <w:t>Mappings</w:t>
      </w:r>
      <w:bookmarkEnd w:id="306"/>
    </w:p>
    <w:p w:rsidR="00072314" w:rsidRDefault="00072314" w:rsidP="00072314">
      <w:pPr>
        <w:shd w:val="clear" w:color="auto" w:fill="D6E3BC" w:themeFill="accent3" w:themeFillTint="66"/>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 xml:space="preserve">counterparts (1:N mapping is supported). Mapping objects are managed in VSEM in the </w:t>
      </w:r>
      <w:hyperlink r:id="rId684" w:history="1">
        <w:r w:rsidRPr="007E1FB2">
          <w:rPr>
            <w:rStyle w:val="Hyperlink"/>
            <w:rFonts w:cs="Arial"/>
            <w:i/>
          </w:rPr>
          <w:t>RE Data Dictionary</w:t>
        </w:r>
      </w:hyperlink>
      <w:r>
        <w:rPr>
          <w:rStyle w:val="SubtleEmphasis"/>
          <w:rFonts w:cs="Arial"/>
        </w:rPr>
        <w:t>.</w:t>
      </w:r>
    </w:p>
    <w:p w:rsidR="00072314" w:rsidRDefault="00072314" w:rsidP="00072314">
      <w:pPr>
        <w:shd w:val="clear" w:color="auto" w:fill="D6E3BC" w:themeFill="accent3" w:themeFillTint="66"/>
        <w:rPr>
          <w:rStyle w:val="Hyperlink"/>
        </w:rPr>
      </w:pPr>
      <w:r w:rsidRPr="005E2008">
        <w:rPr>
          <w:rStyle w:val="SubtleEmphasis"/>
          <w:b/>
        </w:rPr>
        <w:t xml:space="preserve">#Link: </w:t>
      </w:r>
      <w:hyperlink r:id="rId685" w:history="1">
        <w:r w:rsidRPr="005E2008">
          <w:rPr>
            <w:rStyle w:val="Hyperlink"/>
          </w:rPr>
          <w:t xml:space="preserve">RE Wiki – Adding a </w:t>
        </w:r>
        <w:r>
          <w:rPr>
            <w:rStyle w:val="Hyperlink"/>
          </w:rPr>
          <w:t>Signal or Parameter Mapping</w:t>
        </w:r>
      </w:hyperlink>
    </w:p>
    <w:p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rsidR="00072314" w:rsidRDefault="00072314" w:rsidP="00072314">
      <w:pPr>
        <w:overflowPunct/>
        <w:autoSpaceDE/>
        <w:autoSpaceDN/>
        <w:adjustRightInd/>
        <w:textAlignment w:val="auto"/>
      </w:pPr>
    </w:p>
    <w:p w:rsidR="00072314" w:rsidRDefault="00072314" w:rsidP="00072314">
      <w:pPr>
        <w:overflowPunct/>
        <w:autoSpaceDE/>
        <w:autoSpaceDN/>
        <w:adjustRightInd/>
        <w:textAlignment w:val="auto"/>
      </w:pPr>
    </w:p>
    <w:p w:rsidR="00072314" w:rsidRDefault="00072314" w:rsidP="00072314">
      <w:pPr>
        <w:pStyle w:val="Heading3"/>
        <w:keepNext w:val="0"/>
        <w:tabs>
          <w:tab w:val="clear" w:pos="900"/>
          <w:tab w:val="left" w:pos="709"/>
          <w:tab w:val="left" w:pos="851"/>
        </w:tabs>
        <w:spacing w:before="240"/>
        <w:rPr>
          <w:szCs w:val="20"/>
        </w:rPr>
      </w:pPr>
      <w:bookmarkStart w:id="307" w:name="_Toc35000642"/>
      <w:r w:rsidRPr="00BC3C56">
        <w:rPr>
          <w:szCs w:val="20"/>
        </w:rPr>
        <w:t>Technical Interfaces</w:t>
      </w:r>
      <w:bookmarkEnd w:id="307"/>
    </w:p>
    <w:p w:rsidR="00072314" w:rsidRDefault="00072314" w:rsidP="00072314">
      <w:pPr>
        <w:shd w:val="clear" w:color="auto" w:fill="D6E3BC" w:themeFill="accent3" w:themeFillTint="66"/>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rsidR="00072314" w:rsidRPr="00F169AF" w:rsidRDefault="00072314" w:rsidP="00072314">
      <w:pPr>
        <w:shd w:val="clear" w:color="auto" w:fill="D6E3BC" w:themeFill="accent3" w:themeFillTint="66"/>
        <w:rPr>
          <w:rStyle w:val="Hyperlink"/>
          <w:i/>
        </w:rPr>
      </w:pPr>
      <w:r w:rsidRPr="00F169AF">
        <w:rPr>
          <w:rStyle w:val="SubtleEmphasis"/>
          <w:b/>
        </w:rPr>
        <w:t xml:space="preserve">#Link: </w:t>
      </w:r>
      <w:hyperlink r:id="rId686" w:history="1">
        <w:r w:rsidRPr="00F169AF">
          <w:rPr>
            <w:rStyle w:val="Hyperlink"/>
            <w:i/>
          </w:rPr>
          <w:t>RE Wiki – Adding a Te</w:t>
        </w:r>
        <w:r>
          <w:rPr>
            <w:rStyle w:val="Hyperlink"/>
            <w:i/>
          </w:rPr>
          <w:t>ch</w:t>
        </w:r>
        <w:r w:rsidRPr="00F169AF">
          <w:rPr>
            <w:rStyle w:val="Hyperlink"/>
            <w:i/>
          </w:rPr>
          <w:t>nical Interface</w:t>
        </w:r>
      </w:hyperlink>
    </w:p>
    <w:p w:rsidR="00072314" w:rsidRDefault="00072314" w:rsidP="00072314">
      <w:pPr>
        <w:rPr>
          <w:rFonts w:cs="Arial"/>
          <w:color w:val="000000" w:themeColor="text1"/>
        </w:rPr>
      </w:pPr>
    </w:p>
    <w:p w:rsidR="00072314" w:rsidRDefault="00072314" w:rsidP="00072314">
      <w:pPr>
        <w:pStyle w:val="Heading4"/>
        <w:keepNext w:val="0"/>
        <w:tabs>
          <w:tab w:val="clear" w:pos="900"/>
          <w:tab w:val="left" w:pos="709"/>
        </w:tabs>
        <w:spacing w:before="240"/>
      </w:pPr>
      <w:bookmarkStart w:id="308" w:name="_Toc35000643"/>
      <w:r>
        <w:t>AIS Interfaces</w:t>
      </w:r>
      <w:bookmarkEnd w:id="308"/>
    </w:p>
    <w:p w:rsidR="00072314" w:rsidRDefault="00072314" w:rsidP="00072314">
      <w:pPr>
        <w:shd w:val="clear" w:color="auto" w:fill="D6E3BC" w:themeFill="accent3" w:themeFillTint="66"/>
        <w:rPr>
          <w:rStyle w:val="SubtleEmphasis"/>
          <w:rFonts w:cs="Arial"/>
        </w:rPr>
      </w:pPr>
      <w:r w:rsidRPr="009E3B7C">
        <w:rPr>
          <w:rStyle w:val="SubtleEmphasis"/>
          <w:rFonts w:cs="Arial"/>
          <w:b/>
        </w:rPr>
        <w:lastRenderedPageBreak/>
        <w:t>#Hint:</w:t>
      </w:r>
      <w:r w:rsidRPr="007E1FB2">
        <w:rPr>
          <w:rStyle w:val="SubtleEmphasis"/>
          <w:rFonts w:cs="Arial"/>
        </w:rPr>
        <w:t xml:space="preserve"> </w:t>
      </w:r>
      <w:r>
        <w:rPr>
          <w:rStyle w:val="SubtleEmphasis"/>
          <w:rFonts w:cs="Arial"/>
        </w:rPr>
        <w:t xml:space="preserve">This chapter lists the AIS subscriber and publisher interface objects (managed in VSEM), which are needed to deploy the feature to the E/E architecture. If AIS interfaces do not yet exist in VSEM, those may temporarily be managed as a workaround in the </w:t>
      </w:r>
      <w:hyperlink r:id="rId687" w:history="1">
        <w:r w:rsidRPr="00B22739">
          <w:rPr>
            <w:rStyle w:val="Hyperlink"/>
            <w:rFonts w:cs="Arial"/>
            <w:i/>
          </w:rPr>
          <w:t>RE Data Dictionary</w:t>
        </w:r>
      </w:hyperlink>
      <w:r>
        <w:rPr>
          <w:rStyle w:val="SubtleEmphasis"/>
          <w:rFonts w:cs="Arial"/>
        </w:rPr>
        <w:t>.</w:t>
      </w:r>
    </w:p>
    <w:p w:rsidR="00072314" w:rsidRDefault="00072314" w:rsidP="00072314">
      <w:pPr>
        <w:shd w:val="clear" w:color="auto" w:fill="D6E3BC" w:themeFill="accent3" w:themeFillTint="66"/>
        <w:ind w:left="720" w:hanging="720"/>
        <w:rPr>
          <w:rStyle w:val="Hyperlink"/>
        </w:rPr>
      </w:pPr>
      <w:r w:rsidRPr="003E5346">
        <w:rPr>
          <w:rStyle w:val="SubtleEmphasis"/>
          <w:b/>
        </w:rPr>
        <w:t>#Link:</w:t>
      </w:r>
      <w:r>
        <w:tab/>
      </w:r>
      <w:hyperlink r:id="rId688" w:history="1">
        <w:r w:rsidRPr="00D44448">
          <w:rPr>
            <w:rStyle w:val="Hyperlink"/>
          </w:rPr>
          <w:t>System Engineering Portal – AIS Release 3.2</w:t>
        </w:r>
      </w:hyperlink>
      <w:r>
        <w:rPr>
          <w:rStyle w:val="SubtleEmphasis"/>
        </w:rPr>
        <w:br/>
      </w:r>
      <w:hyperlink r:id="rId689" w:anchor="AddingaTechnicalInterface-AisInterfaces" w:history="1">
        <w:r w:rsidRPr="00AB016F">
          <w:rPr>
            <w:rStyle w:val="Hyperlink"/>
          </w:rPr>
          <w:t>RE Wiki - AIS Interfaces</w:t>
        </w:r>
      </w:hyperlink>
    </w:p>
    <w:p w:rsidR="00072314" w:rsidRDefault="004F1B68" w:rsidP="00072314">
      <w:pPr>
        <w:shd w:val="clear" w:color="auto" w:fill="D6E3BC" w:themeFill="accent3" w:themeFillTint="66"/>
        <w:ind w:firstLine="720"/>
        <w:rPr>
          <w:rStyle w:val="Hyperlink"/>
          <w:i/>
        </w:rPr>
      </w:pPr>
      <w:hyperlink r:id="rId690" w:history="1">
        <w:r w:rsidR="00072314" w:rsidRPr="003E5346">
          <w:rPr>
            <w:rStyle w:val="Hyperlink"/>
            <w:i/>
          </w:rPr>
          <w:t>Publisher Interface AIS in VSEM</w:t>
        </w:r>
      </w:hyperlink>
      <w:r w:rsidR="00072314">
        <w:rPr>
          <w:rStyle w:val="Hyperlink"/>
          <w:i/>
        </w:rPr>
        <w:t xml:space="preserve"> </w:t>
      </w:r>
    </w:p>
    <w:p w:rsidR="00072314" w:rsidRDefault="004F1B68" w:rsidP="00072314">
      <w:pPr>
        <w:shd w:val="clear" w:color="auto" w:fill="D6E3BC" w:themeFill="accent3" w:themeFillTint="66"/>
        <w:ind w:firstLine="720"/>
        <w:rPr>
          <w:rStyle w:val="Hyperlink"/>
          <w:i/>
        </w:rPr>
      </w:pPr>
      <w:hyperlink r:id="rId691" w:history="1">
        <w:r w:rsidR="00072314">
          <w:rPr>
            <w:rStyle w:val="Hyperlink"/>
            <w:i/>
          </w:rPr>
          <w:t>Subscrib</w:t>
        </w:r>
        <w:r w:rsidR="00072314" w:rsidRPr="003E5346">
          <w:rPr>
            <w:rStyle w:val="Hyperlink"/>
            <w:i/>
          </w:rPr>
          <w:t>er Interface AIS in VSEM</w:t>
        </w:r>
      </w:hyperlink>
    </w:p>
    <w:p w:rsidR="00072314" w:rsidRDefault="00072314" w:rsidP="00072314">
      <w:pPr>
        <w:shd w:val="clear" w:color="auto" w:fill="D6E3BC" w:themeFill="accent3" w:themeFillTint="66"/>
        <w:rPr>
          <w:rStyle w:val="Hyperlink"/>
        </w:rPr>
      </w:pPr>
    </w:p>
    <w:p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“AIS Subscriber If” or “AIS Publisher If”</w:t>
      </w:r>
      <w:r w:rsidRPr="00347A88">
        <w:rPr>
          <w:rStyle w:val="SubtleEmphasis"/>
        </w:rPr>
        <w:t xml:space="preserve"> as type)</w:t>
      </w:r>
    </w:p>
    <w:p w:rsidR="00072314" w:rsidRDefault="00072314" w:rsidP="00072314">
      <w:pPr>
        <w:pStyle w:val="Heading5"/>
        <w:keepNext w:val="0"/>
        <w:tabs>
          <w:tab w:val="clear" w:pos="900"/>
          <w:tab w:val="left" w:pos="709"/>
        </w:tabs>
        <w:spacing w:before="240"/>
      </w:pPr>
      <w:bookmarkStart w:id="309" w:name="_Toc35000644"/>
      <w:r w:rsidRPr="00532AF2">
        <w:t>Publisher Interfaces</w:t>
      </w:r>
      <w:bookmarkEnd w:id="309"/>
    </w:p>
    <w:p w:rsidR="00072314" w:rsidRPr="00A57D05" w:rsidRDefault="00072314" w:rsidP="00072314"/>
    <w:p w:rsidR="00072314" w:rsidRDefault="00072314" w:rsidP="00072314">
      <w:pPr>
        <w:pStyle w:val="Heading5"/>
        <w:keepNext w:val="0"/>
        <w:tabs>
          <w:tab w:val="clear" w:pos="900"/>
          <w:tab w:val="left" w:pos="709"/>
        </w:tabs>
        <w:spacing w:before="240"/>
      </w:pPr>
      <w:bookmarkStart w:id="310" w:name="_Toc35000645"/>
      <w:r w:rsidRPr="00BC3C56">
        <w:t>Subscriber Interfaces</w:t>
      </w:r>
      <w:bookmarkEnd w:id="310"/>
    </w:p>
    <w:p w:rsidR="00072314" w:rsidRDefault="00072314" w:rsidP="00072314">
      <w:bookmarkStart w:id="311" w:name="_Hlk29288916"/>
      <w:bookmarkEnd w:id="311"/>
    </w:p>
    <w:p w:rsidR="00072314" w:rsidRDefault="00072314" w:rsidP="00072314">
      <w:pPr>
        <w:pStyle w:val="Heading4"/>
        <w:keepNext w:val="0"/>
        <w:tabs>
          <w:tab w:val="clear" w:pos="900"/>
          <w:tab w:val="left" w:pos="709"/>
        </w:tabs>
        <w:spacing w:before="240"/>
      </w:pPr>
      <w:bookmarkStart w:id="312" w:name="_Toc35000646"/>
      <w:r>
        <w:t>AUTOSAR Ports</w:t>
      </w:r>
      <w:bookmarkEnd w:id="312"/>
    </w:p>
    <w:p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(provided and required) ports, which are used by the feature but are not managed in a central repository yet, could be listed here.</w:t>
      </w:r>
    </w:p>
    <w:p w:rsidR="00072314" w:rsidRDefault="00072314" w:rsidP="00072314">
      <w:pPr>
        <w:pStyle w:val="BlockText"/>
        <w:ind w:left="0" w:firstLine="0"/>
      </w:pPr>
    </w:p>
    <w:p w:rsidR="00072314" w:rsidRDefault="00072314" w:rsidP="00072314">
      <w:pPr>
        <w:pStyle w:val="Heading3"/>
        <w:keepNext w:val="0"/>
        <w:tabs>
          <w:tab w:val="clear" w:pos="900"/>
          <w:tab w:val="left" w:pos="709"/>
          <w:tab w:val="left" w:pos="851"/>
        </w:tabs>
        <w:spacing w:before="240"/>
      </w:pPr>
      <w:bookmarkStart w:id="313" w:name="_Toc35000647"/>
      <w:r>
        <w:t>Messages/APIs</w:t>
      </w:r>
      <w:bookmarkEnd w:id="313"/>
    </w:p>
    <w:p w:rsidR="00072314" w:rsidRPr="00AA48C6" w:rsidRDefault="00072314" w:rsidP="00072314">
      <w:pPr>
        <w:pStyle w:val="Heading4"/>
        <w:keepNext w:val="0"/>
        <w:tabs>
          <w:tab w:val="clear" w:pos="900"/>
          <w:tab w:val="clear" w:pos="992"/>
          <w:tab w:val="left" w:pos="709"/>
          <w:tab w:val="left" w:pos="1134"/>
        </w:tabs>
        <w:spacing w:before="240"/>
      </w:pPr>
      <w:bookmarkStart w:id="314" w:name="_Toc35000648"/>
      <w:r>
        <w:t>CAN Bus “&lt;Bus Name&gt;”</w:t>
      </w:r>
      <w:bookmarkEnd w:id="314"/>
    </w:p>
    <w:p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692"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rsidTr="001D18E6">
        <w:trPr>
          <w:trHeight w:val="166"/>
        </w:trPr>
        <w:tc>
          <w:tcPr>
            <w:tcW w:w="1163"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rsidTr="001D18E6">
        <w:trPr>
          <w:trHeight w:val="233"/>
        </w:trPr>
        <w:tc>
          <w:tcPr>
            <w:tcW w:w="1163" w:type="dxa"/>
            <w:vMerge w:val="restart"/>
          </w:tcPr>
          <w:p w:rsidR="00072314" w:rsidRPr="00427709" w:rsidRDefault="00072314" w:rsidP="001D18E6">
            <w:pPr>
              <w:spacing w:before="100" w:beforeAutospacing="1"/>
              <w:rPr>
                <w:rFonts w:cs="Arial"/>
                <w:color w:val="333333"/>
                <w:sz w:val="14"/>
                <w:szCs w:val="21"/>
                <w:lang w:eastAsia="de-DE"/>
              </w:rPr>
            </w:pPr>
          </w:p>
        </w:tc>
        <w:tc>
          <w:tcPr>
            <w:tcW w:w="1530" w:type="dxa"/>
            <w:vMerge w:val="restart"/>
          </w:tcPr>
          <w:p w:rsidR="00072314" w:rsidRPr="00427709" w:rsidRDefault="00072314" w:rsidP="001D18E6">
            <w:pPr>
              <w:spacing w:before="100" w:beforeAutospacing="1"/>
              <w:rPr>
                <w:rFonts w:cs="Arial"/>
                <w:color w:val="333333"/>
                <w:sz w:val="14"/>
                <w:szCs w:val="21"/>
                <w:lang w:eastAsia="de-DE"/>
              </w:rPr>
            </w:pPr>
          </w:p>
        </w:tc>
        <w:tc>
          <w:tcPr>
            <w:tcW w:w="900" w:type="dxa"/>
            <w:vMerge w:val="restart"/>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val="restart"/>
          </w:tcPr>
          <w:p w:rsidR="00072314" w:rsidRPr="00427709" w:rsidRDefault="00072314" w:rsidP="001D18E6">
            <w:pPr>
              <w:spacing w:before="100" w:beforeAutospacing="1"/>
              <w:rPr>
                <w:color w:val="333333"/>
                <w:sz w:val="14"/>
                <w:szCs w:val="21"/>
                <w:lang w:eastAsia="de-DE"/>
              </w:rPr>
            </w:pPr>
          </w:p>
        </w:tc>
        <w:tc>
          <w:tcPr>
            <w:tcW w:w="1843" w:type="dxa"/>
            <w:vMerge w:val="restart"/>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bl>
    <w:p w:rsidR="00072314" w:rsidRPr="00427709" w:rsidRDefault="00072314" w:rsidP="00072314"/>
    <w:p w:rsidR="00072314" w:rsidRPr="00AA48C6" w:rsidRDefault="00072314" w:rsidP="00072314">
      <w:pPr>
        <w:pStyle w:val="Heading4"/>
        <w:keepNext w:val="0"/>
        <w:tabs>
          <w:tab w:val="clear" w:pos="900"/>
          <w:tab w:val="clear" w:pos="992"/>
          <w:tab w:val="left" w:pos="709"/>
          <w:tab w:val="left" w:pos="1134"/>
        </w:tabs>
        <w:spacing w:before="240"/>
      </w:pPr>
      <w:bookmarkStart w:id="315" w:name="_Toc35000649"/>
      <w:r>
        <w:t>LIN Bus “&lt;Bus Name&gt;”</w:t>
      </w:r>
      <w:bookmarkEnd w:id="315"/>
    </w:p>
    <w:p w:rsidR="00072314" w:rsidRDefault="00072314" w:rsidP="00072314"/>
    <w:p w:rsidR="00072314" w:rsidRDefault="00072314" w:rsidP="00072314">
      <w:pPr>
        <w:pStyle w:val="Heading4"/>
        <w:keepNext w:val="0"/>
        <w:tabs>
          <w:tab w:val="clear" w:pos="900"/>
          <w:tab w:val="left" w:pos="709"/>
        </w:tabs>
        <w:spacing w:before="240"/>
      </w:pPr>
      <w:bookmarkStart w:id="316" w:name="_Toc35000650"/>
      <w:bookmarkStart w:id="317" w:name="_Ref22737477"/>
      <w:bookmarkStart w:id="318" w:name="_Ref21531676"/>
      <w:bookmarkStart w:id="319" w:name="_Ref21531342"/>
      <w:bookmarkStart w:id="320" w:name="_Hlk25066769"/>
      <w:r>
        <w:t>AUTOSAR Interfaces</w:t>
      </w:r>
      <w:bookmarkEnd w:id="316"/>
    </w:p>
    <w:p w:rsidR="00072314" w:rsidRPr="009E3B7C"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rsidR="00072314" w:rsidRPr="00B71712" w:rsidRDefault="00072314" w:rsidP="00072314"/>
    <w:p w:rsidR="00072314" w:rsidRDefault="00072314" w:rsidP="00072314">
      <w:pPr>
        <w:pStyle w:val="Heading4"/>
        <w:keepNext w:val="0"/>
        <w:tabs>
          <w:tab w:val="clear" w:pos="900"/>
          <w:tab w:val="left" w:pos="709"/>
        </w:tabs>
        <w:spacing w:before="240"/>
      </w:pPr>
      <w:bookmarkStart w:id="321" w:name="_Toc35000651"/>
      <w:r>
        <w:t xml:space="preserve">SOA Service </w:t>
      </w:r>
      <w:bookmarkEnd w:id="317"/>
      <w:bookmarkEnd w:id="318"/>
      <w:bookmarkEnd w:id="319"/>
      <w:r>
        <w:t>Contracts</w:t>
      </w:r>
      <w:bookmarkEnd w:id="320"/>
      <w:bookmarkEnd w:id="321"/>
    </w:p>
    <w:p w:rsidR="00072314" w:rsidRDefault="00072314" w:rsidP="0007231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Service APIs/MQTT messages and embedded data elements, which are used for the Service Oriented Architecture (SOA). If those APIs/MQTT messages already exist e.g. in the </w:t>
      </w:r>
      <w:hyperlink r:id="rId693"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rsidR="00072314" w:rsidRDefault="00072314" w:rsidP="00072314">
      <w:pPr>
        <w:shd w:val="clear" w:color="auto" w:fill="D6E3BC" w:themeFill="accent3" w:themeFillTint="66"/>
        <w:rPr>
          <w:rStyle w:val="SubtleEmphasis"/>
          <w:rFonts w:cs="Arial"/>
        </w:rPr>
      </w:pPr>
    </w:p>
    <w:p w:rsidR="00072314" w:rsidRPr="001824DD" w:rsidRDefault="00072314" w:rsidP="00072314">
      <w:pPr>
        <w:shd w:val="clear" w:color="auto" w:fill="D6E3BC" w:themeFill="accent3" w:themeFillTint="66"/>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rsidR="00072314" w:rsidRPr="001824DD" w:rsidRDefault="00072314" w:rsidP="00072314">
      <w:pPr>
        <w:pStyle w:val="ListParagraph"/>
        <w:numPr>
          <w:ilvl w:val="0"/>
          <w:numId w:val="40"/>
        </w:numPr>
        <w:shd w:val="clear" w:color="auto" w:fill="D6E3BC" w:themeFill="accent3" w:themeFillTint="66"/>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694" w:history="1">
        <w:r w:rsidRPr="001824DD">
          <w:rPr>
            <w:rStyle w:val="Hyperlink"/>
            <w:rFonts w:ascii="Arial" w:hAnsi="Arial" w:cs="Arial"/>
            <w:i/>
          </w:rPr>
          <w:t>FNV2-SOA: MQTT Topic and Message Structure</w:t>
        </w:r>
      </w:hyperlink>
    </w:p>
    <w:p w:rsidR="00072314" w:rsidRPr="001824DD" w:rsidRDefault="00072314" w:rsidP="00072314">
      <w:pPr>
        <w:pStyle w:val="ListParagraph"/>
        <w:numPr>
          <w:ilvl w:val="0"/>
          <w:numId w:val="40"/>
        </w:numPr>
        <w:shd w:val="clear" w:color="auto" w:fill="D6E3BC" w:themeFill="accent3" w:themeFillTint="66"/>
        <w:rPr>
          <w:rStyle w:val="Hyperlink"/>
          <w:rFonts w:ascii="Arial" w:hAnsi="Arial" w:cs="Arial"/>
          <w:i/>
          <w:iCs/>
          <w:color w:val="808080" w:themeColor="text1" w:themeTint="7F"/>
        </w:rPr>
      </w:pPr>
      <w:r w:rsidRPr="001824DD">
        <w:rPr>
          <w:rStyle w:val="SubtleEmphasis"/>
          <w:rFonts w:ascii="Arial" w:hAnsi="Arial" w:cs="Arial"/>
        </w:rPr>
        <w:t xml:space="preserve">message syntax and proper naming can be found </w:t>
      </w:r>
      <w:hyperlink r:id="rId695" w:history="1">
        <w:r w:rsidRPr="001824DD">
          <w:rPr>
            <w:rStyle w:val="Hyperlink"/>
            <w:rFonts w:ascii="Arial" w:hAnsi="Arial" w:cs="Arial"/>
            <w:i/>
          </w:rPr>
          <w:t xml:space="preserve">SOA API Messaging Guidelines </w:t>
        </w:r>
      </w:hyperlink>
    </w:p>
    <w:p w:rsidR="00072314" w:rsidRPr="001824DD" w:rsidRDefault="00072314" w:rsidP="00072314">
      <w:pPr>
        <w:shd w:val="clear" w:color="auto" w:fill="D6E3BC" w:themeFill="accent3" w:themeFillTint="66"/>
        <w:rPr>
          <w:rStyle w:val="SubtleEmphasis"/>
          <w:rFonts w:cs="Arial"/>
        </w:rPr>
      </w:pPr>
      <w:r>
        <w:rPr>
          <w:rStyle w:val="SubtleEmphasis"/>
          <w:rFonts w:cs="Arial"/>
        </w:rPr>
        <w:t xml:space="preserve">For examples what to fill into the table fields below refer to </w:t>
      </w:r>
      <w:hyperlink r:id="rId696" w:history="1">
        <w:r w:rsidRPr="001824DD">
          <w:rPr>
            <w:rStyle w:val="Hyperlink"/>
            <w:rFonts w:cs="Arial"/>
            <w:i/>
          </w:rPr>
          <w:t>Central SW Service Catalog</w:t>
        </w:r>
      </w:hyperlink>
    </w:p>
    <w:p w:rsidR="00072314" w:rsidRDefault="00072314" w:rsidP="00072314">
      <w:pPr>
        <w:rPr>
          <w:rFonts w:cs="Arial"/>
        </w:rPr>
      </w:pPr>
    </w:p>
    <w:p w:rsidR="00072314" w:rsidRDefault="00072314" w:rsidP="00072314">
      <w:pPr>
        <w:rPr>
          <w:rFonts w:cs="Arial"/>
        </w:rPr>
      </w:pPr>
      <w:r>
        <w:rPr>
          <w:rFonts w:cs="Arial"/>
        </w:rPr>
        <w:lastRenderedPageBreak/>
        <w:t>&lt;Service contract purpose/behavior&gt;</w:t>
      </w:r>
    </w:p>
    <w:p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rsidTr="001D18E6">
        <w:trPr>
          <w:trHeight w:val="625"/>
        </w:trPr>
        <w:tc>
          <w:tcPr>
            <w:tcW w:w="1271"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rsidR="00072314" w:rsidRPr="00C96BC7" w:rsidRDefault="00072314" w:rsidP="001D18E6">
            <w:pPr>
              <w:spacing w:before="100" w:beforeAutospacing="1"/>
              <w:rPr>
                <w:rFonts w:cs="Arial"/>
                <w:color w:val="333333"/>
                <w:szCs w:val="21"/>
                <w:lang w:val="de-DE" w:eastAsia="de-DE"/>
              </w:rPr>
            </w:pPr>
          </w:p>
        </w:tc>
        <w:tc>
          <w:tcPr>
            <w:tcW w:w="2218"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rsidR="00072314" w:rsidRPr="00C96BC7" w:rsidRDefault="00072314" w:rsidP="001D18E6">
            <w:pPr>
              <w:spacing w:before="100" w:beforeAutospacing="1"/>
              <w:rPr>
                <w:rFonts w:cs="Arial"/>
                <w:color w:val="333333"/>
                <w:szCs w:val="21"/>
                <w:lang w:eastAsia="de-DE"/>
              </w:rPr>
            </w:pPr>
          </w:p>
        </w:tc>
      </w:tr>
      <w:tr w:rsidR="00072314" w:rsidRPr="00C0260E" w:rsidTr="001D18E6">
        <w:tc>
          <w:tcPr>
            <w:tcW w:w="1271" w:type="dxa"/>
            <w:vMerge/>
          </w:tcPr>
          <w:p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rsidR="00072314" w:rsidRPr="00C96BC7" w:rsidRDefault="00072314" w:rsidP="001D18E6">
            <w:pPr>
              <w:spacing w:before="150"/>
              <w:rPr>
                <w:rFonts w:cs="Arial"/>
                <w:color w:val="333333"/>
                <w:szCs w:val="21"/>
                <w:lang w:eastAsia="de-DE"/>
              </w:rPr>
            </w:pPr>
          </w:p>
        </w:tc>
        <w:tc>
          <w:tcPr>
            <w:tcW w:w="2218" w:type="dxa"/>
          </w:tcPr>
          <w:p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rsidR="00072314" w:rsidRPr="00C96BC7" w:rsidRDefault="00072314" w:rsidP="001D18E6">
            <w:pPr>
              <w:spacing w:before="100" w:beforeAutospacing="1"/>
              <w:rPr>
                <w:rFonts w:cs="Arial"/>
                <w:color w:val="333333"/>
                <w:szCs w:val="21"/>
                <w:lang w:val="de-DE" w:eastAsia="de-DE"/>
              </w:rPr>
            </w:pPr>
          </w:p>
        </w:tc>
        <w:tc>
          <w:tcPr>
            <w:tcW w:w="2327" w:type="dxa"/>
          </w:tcPr>
          <w:p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rsidTr="001D18E6">
        <w:tc>
          <w:tcPr>
            <w:tcW w:w="1271" w:type="dxa"/>
            <w:vMerge/>
          </w:tcPr>
          <w:p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rsidR="00072314" w:rsidRPr="00C96BC7" w:rsidRDefault="00072314" w:rsidP="001D18E6">
            <w:pPr>
              <w:spacing w:before="150"/>
              <w:rPr>
                <w:rFonts w:cs="Arial"/>
                <w:color w:val="333333"/>
                <w:szCs w:val="21"/>
                <w:lang w:eastAsia="de-DE"/>
              </w:rPr>
            </w:pPr>
          </w:p>
        </w:tc>
        <w:tc>
          <w:tcPr>
            <w:tcW w:w="2218"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rsidR="00072314" w:rsidRPr="00016962" w:rsidRDefault="00072314" w:rsidP="00072314"/>
    <w:p w:rsidR="00072314" w:rsidRPr="00BC3C56" w:rsidRDefault="00072314" w:rsidP="00072314">
      <w:pPr>
        <w:pStyle w:val="Heading3"/>
        <w:keepNext w:val="0"/>
        <w:tabs>
          <w:tab w:val="clear" w:pos="900"/>
          <w:tab w:val="left" w:pos="709"/>
          <w:tab w:val="left" w:pos="851"/>
        </w:tabs>
        <w:spacing w:before="240"/>
      </w:pPr>
      <w:bookmarkStart w:id="322" w:name="_Toc35000652"/>
      <w:r>
        <w:t>Encoding</w:t>
      </w:r>
      <w:r w:rsidRPr="00BC3C56">
        <w:t xml:space="preserve"> Types</w:t>
      </w:r>
      <w:bookmarkEnd w:id="322"/>
    </w:p>
    <w:p w:rsidR="00072314" w:rsidRDefault="00072314" w:rsidP="00072314">
      <w:pPr>
        <w:shd w:val="clear" w:color="auto" w:fill="D6E3BC" w:themeFill="accent3" w:themeFillTint="66"/>
        <w:rPr>
          <w:rStyle w:val="SubtleEmphasis"/>
        </w:rPr>
      </w:pPr>
      <w:r w:rsidRPr="00F169AF">
        <w:rPr>
          <w:rStyle w:val="SubtleEmphasis"/>
          <w:b/>
        </w:rPr>
        <w:t>#Link:</w:t>
      </w:r>
      <w:r>
        <w:rPr>
          <w:rStyle w:val="SubtleEmphasis"/>
        </w:rPr>
        <w:t xml:space="preserve"> </w:t>
      </w:r>
      <w:hyperlink r:id="rId697" w:history="1">
        <w:r w:rsidRPr="00F169AF">
          <w:rPr>
            <w:rStyle w:val="Hyperlink"/>
            <w:i/>
          </w:rPr>
          <w:t>RE Wiki – Adding Encoding Types</w:t>
        </w:r>
      </w:hyperlink>
    </w:p>
    <w:p w:rsidR="00072314" w:rsidRDefault="00072314" w:rsidP="00072314">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Pr>
          <w:rStyle w:val="SubtleEmphasis"/>
        </w:rPr>
        <w:t>Encoding Type”</w:t>
      </w:r>
      <w:r w:rsidRPr="00347A88">
        <w:rPr>
          <w:rStyle w:val="SubtleEmphasis"/>
        </w:rPr>
        <w:t xml:space="preserve"> as type)</w:t>
      </w:r>
    </w:p>
    <w:p w:rsidR="00072314" w:rsidRPr="009E3B7C" w:rsidRDefault="00072314" w:rsidP="00072314">
      <w:pPr>
        <w:rPr>
          <w:rFonts w:cs="Arial"/>
        </w:rPr>
      </w:pPr>
    </w:p>
    <w:p w:rsidR="00756360" w:rsidRDefault="00756360" w:rsidP="00756360">
      <w:pPr>
        <w:pStyle w:val="Heading4"/>
        <w:tabs>
          <w:tab w:val="clear" w:pos="900"/>
          <w:tab w:val="clear" w:pos="992"/>
        </w:tabs>
        <w:spacing w:before="240"/>
      </w:pPr>
      <w:r>
        <w:t>ExportProfile_Rsp</w:t>
      </w:r>
    </w:p>
    <w:p w:rsidR="00756360" w:rsidRDefault="00756360" w:rsidP="00756360">
      <w:r>
        <w:t>A response to the ExportProfile_Rq that indicates if the export was a success or failure.</w:t>
      </w:r>
    </w:p>
    <w:p w:rsidR="00756360" w:rsidRDefault="00756360" w:rsidP="00756360">
      <w:pPr>
        <w:pStyle w:val="Heading4"/>
        <w:tabs>
          <w:tab w:val="clear" w:pos="900"/>
          <w:tab w:val="clear" w:pos="992"/>
        </w:tabs>
        <w:spacing w:before="240"/>
      </w:pPr>
      <w:r>
        <w:t>Export Cmd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HWCategory</w:t>
      </w:r>
    </w:p>
    <w:p w:rsidR="00756360" w:rsidRDefault="00756360" w:rsidP="00756360">
      <w:r>
        <w:t>FSRCategory is a value type that defines literals used for specifying the "Category" of a Functional Safety Requirement.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529"/>
        <w:gridCol w:w="6809"/>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Design Verification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External Fault Detection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External Fault Tolerance</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General</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Internal Fault Detection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Metrics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Production/Service/Decommissioning</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UserID_Rsp</w:t>
      </w:r>
    </w:p>
    <w:p w:rsidR="00756360" w:rsidRDefault="00756360" w:rsidP="00756360">
      <w:r>
        <w:t>User ID information sent by the Identification Client to the Profile Management Server that indicates who is identified in the vehicle.</w:t>
      </w:r>
    </w:p>
    <w:p w:rsidR="00756360" w:rsidRDefault="00756360" w:rsidP="00756360">
      <w:pPr>
        <w:pStyle w:val="Heading4"/>
        <w:tabs>
          <w:tab w:val="clear" w:pos="900"/>
          <w:tab w:val="clear" w:pos="992"/>
        </w:tabs>
        <w:spacing w:before="240"/>
      </w:pPr>
      <w:r>
        <w:lastRenderedPageBreak/>
        <w:t>ErrorMessage_DISPLAY</w:t>
      </w:r>
    </w:p>
    <w:p w:rsidR="00756360" w:rsidRDefault="00756360" w:rsidP="00756360">
      <w:pPr>
        <w:pStyle w:val="Heading4"/>
        <w:tabs>
          <w:tab w:val="clear" w:pos="900"/>
          <w:tab w:val="clear" w:pos="992"/>
        </w:tabs>
        <w:spacing w:before="240"/>
      </w:pPr>
      <w:r>
        <w:t>Result</w:t>
      </w:r>
    </w:p>
    <w:p w:rsidR="00756360" w:rsidRDefault="00756360" w:rsidP="00756360">
      <w:r>
        <w:t>Result is an enumeration that defines literals for specifying the outcome of a review.</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passed review</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did not pass review</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SecondaryAuth_Cmd</w:t>
      </w:r>
    </w:p>
    <w:p w:rsidR="00756360" w:rsidRDefault="00756360" w:rsidP="00756360">
      <w:r>
        <w:t>A command to display the secondary authentication screen on the Profile Interface Client.</w:t>
      </w:r>
    </w:p>
    <w:p w:rsidR="00756360" w:rsidRDefault="00756360" w:rsidP="00756360">
      <w:pPr>
        <w:pStyle w:val="Heading4"/>
        <w:tabs>
          <w:tab w:val="clear" w:pos="900"/>
          <w:tab w:val="clear" w:pos="992"/>
        </w:tabs>
        <w:spacing w:before="240"/>
      </w:pPr>
      <w:r>
        <w:t>Primary Authentication Status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Active</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Inactive</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RetrieveProfile_Rsp</w:t>
      </w:r>
    </w:p>
    <w:p w:rsidR="00756360" w:rsidRDefault="00756360" w:rsidP="00756360">
      <w:r>
        <w:t>CV Profile Storage providing the requested profile data to the CV Profile Management Server</w:t>
      </w:r>
    </w:p>
    <w:p w:rsidR="00756360" w:rsidRDefault="00756360" w:rsidP="00756360">
      <w:pPr>
        <w:pStyle w:val="Heading4"/>
        <w:tabs>
          <w:tab w:val="clear" w:pos="900"/>
          <w:tab w:val="clear" w:pos="992"/>
        </w:tabs>
        <w:spacing w:before="240"/>
      </w:pPr>
      <w:r>
        <w:t>PrimaryAuth_Rq</w:t>
      </w:r>
    </w:p>
    <w:p w:rsidR="00756360" w:rsidRDefault="00756360" w:rsidP="00756360">
      <w:r>
        <w:t>Signal from Profile Interface Client to Profile Management Server to store Primary Authentication for the active user.</w:t>
      </w:r>
    </w:p>
    <w:p w:rsidR="00756360" w:rsidRDefault="00756360" w:rsidP="00756360">
      <w:pPr>
        <w:pStyle w:val="Heading4"/>
        <w:tabs>
          <w:tab w:val="clear" w:pos="900"/>
          <w:tab w:val="clear" w:pos="992"/>
        </w:tabs>
        <w:spacing w:before="240"/>
      </w:pPr>
      <w:r>
        <w:t>SetupSecondaryAuth_Rsp</w:t>
      </w:r>
    </w:p>
    <w:p w:rsidR="00756360" w:rsidRDefault="00756360" w:rsidP="00756360">
      <w:r>
        <w:t>Response to creating the passcode.</w:t>
      </w:r>
    </w:p>
    <w:p w:rsidR="00756360" w:rsidRDefault="00756360" w:rsidP="00756360">
      <w:pPr>
        <w:pStyle w:val="Heading4"/>
        <w:tabs>
          <w:tab w:val="clear" w:pos="900"/>
          <w:tab w:val="clear" w:pos="992"/>
        </w:tabs>
        <w:spacing w:before="240"/>
      </w:pPr>
      <w:r>
        <w:t>CloudProfileData_Rsp</w:t>
      </w:r>
    </w:p>
    <w:p w:rsidR="00756360" w:rsidRDefault="00756360" w:rsidP="00756360">
      <w:r>
        <w:t>A success/failure response when profile data is sent to the CV Profile Storage to be saved.</w:t>
      </w:r>
    </w:p>
    <w:p w:rsidR="00756360" w:rsidRDefault="00756360" w:rsidP="00756360">
      <w:pPr>
        <w:pStyle w:val="Heading4"/>
        <w:tabs>
          <w:tab w:val="clear" w:pos="900"/>
          <w:tab w:val="clear" w:pos="992"/>
        </w:tabs>
        <w:spacing w:before="240"/>
      </w:pPr>
      <w:r>
        <w:t>X Setting Type</w:t>
      </w:r>
    </w:p>
    <w:p w:rsidR="00756360" w:rsidRDefault="00756360" w:rsidP="00756360">
      <w:pPr>
        <w:pStyle w:val="Heading4"/>
        <w:tabs>
          <w:tab w:val="clear" w:pos="900"/>
          <w:tab w:val="clear" w:pos="992"/>
        </w:tabs>
        <w:spacing w:before="240"/>
      </w:pPr>
      <w:r>
        <w:t>ProfileComplete_St</w:t>
      </w:r>
    </w:p>
    <w:p w:rsidR="00756360" w:rsidRDefault="00756360" w:rsidP="00756360">
      <w:r>
        <w:t>Status sent by the Profile Management Server to the Enhanced Memory Profile Interface Client to indicate that a profile has been successfully created and exported to the cloud.</w:t>
      </w:r>
    </w:p>
    <w:p w:rsidR="00756360" w:rsidRDefault="00756360" w:rsidP="00756360">
      <w:pPr>
        <w:pStyle w:val="Heading4"/>
        <w:tabs>
          <w:tab w:val="clear" w:pos="900"/>
          <w:tab w:val="clear" w:pos="992"/>
        </w:tabs>
        <w:spacing w:before="240"/>
      </w:pPr>
      <w:r>
        <w:t>PositionalSetting_USER INPUT</w:t>
      </w:r>
    </w:p>
    <w:p w:rsidR="00756360" w:rsidRDefault="00756360" w:rsidP="00756360">
      <w:pPr>
        <w:pStyle w:val="Heading4"/>
        <w:tabs>
          <w:tab w:val="clear" w:pos="900"/>
          <w:tab w:val="clear" w:pos="992"/>
        </w:tabs>
        <w:spacing w:before="240"/>
      </w:pPr>
      <w:r>
        <w:t>Apply Setting Status</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Active</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Inactive</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lastRenderedPageBreak/>
        <w:t>CustomizeProfileOptions_DISPLAY</w:t>
      </w:r>
    </w:p>
    <w:p w:rsidR="00756360" w:rsidRDefault="00756360" w:rsidP="00756360">
      <w:pPr>
        <w:pStyle w:val="Heading4"/>
        <w:tabs>
          <w:tab w:val="clear" w:pos="900"/>
          <w:tab w:val="clear" w:pos="992"/>
        </w:tabs>
        <w:spacing w:before="240"/>
      </w:pPr>
      <w:r>
        <w:t>Download Rsp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Download_Cmd</w:t>
      </w:r>
    </w:p>
    <w:p w:rsidR="00756360" w:rsidRDefault="00756360" w:rsidP="00756360">
      <w:r>
        <w:t>Command sent from the vehicle to the cloud to download a portable profile.</w:t>
      </w:r>
    </w:p>
    <w:p w:rsidR="00756360" w:rsidRDefault="00756360" w:rsidP="00756360">
      <w:pPr>
        <w:pStyle w:val="Heading4"/>
        <w:tabs>
          <w:tab w:val="clear" w:pos="900"/>
          <w:tab w:val="clear" w:pos="992"/>
        </w:tabs>
        <w:spacing w:before="240"/>
      </w:pPr>
      <w:r>
        <w:t>FordPassLogin</w:t>
      </w:r>
    </w:p>
    <w:p w:rsidR="00756360" w:rsidRDefault="00756360" w:rsidP="00756360">
      <w:pPr>
        <w:pStyle w:val="Heading4"/>
        <w:tabs>
          <w:tab w:val="clear" w:pos="900"/>
          <w:tab w:val="clear" w:pos="992"/>
        </w:tabs>
        <w:spacing w:before="240"/>
      </w:pPr>
      <w:r>
        <w:t>OperationCode</w:t>
      </w:r>
    </w:p>
    <w:p w:rsidR="00756360" w:rsidRDefault="00756360" w:rsidP="00756360">
      <w:r>
        <w:t>Determines which operation the Profile Setting Server is requested to execute. Depending on the operation code, the following signals could contain more or less data.</w:t>
      </w:r>
    </w:p>
    <w:p w:rsidR="00756360" w:rsidRDefault="00756360" w:rsidP="00756360">
      <w:pPr>
        <w:pStyle w:val="Heading4"/>
        <w:tabs>
          <w:tab w:val="clear" w:pos="900"/>
          <w:tab w:val="clear" w:pos="992"/>
        </w:tabs>
        <w:spacing w:before="240"/>
      </w:pPr>
      <w:r>
        <w:t>DisplayAccountLink_Cmd</w:t>
      </w:r>
    </w:p>
    <w:p w:rsidR="00756360" w:rsidRDefault="00756360" w:rsidP="00756360">
      <w:pPr>
        <w:pStyle w:val="Heading4"/>
        <w:tabs>
          <w:tab w:val="clear" w:pos="900"/>
          <w:tab w:val="clear" w:pos="992"/>
        </w:tabs>
        <w:spacing w:before="240"/>
      </w:pPr>
      <w:r>
        <w:t>FeatureValue</w:t>
      </w:r>
    </w:p>
    <w:p w:rsidR="00756360" w:rsidRDefault="00756360" w:rsidP="00756360">
      <w:r>
        <w:t>Carries the setting configuration for a Feature Number. Feature Numbers and Feature Values are always paired together.</w:t>
      </w:r>
    </w:p>
    <w:p w:rsidR="00756360" w:rsidRDefault="00756360" w:rsidP="00756360">
      <w:pPr>
        <w:pStyle w:val="Heading4"/>
        <w:tabs>
          <w:tab w:val="clear" w:pos="900"/>
          <w:tab w:val="clear" w:pos="992"/>
        </w:tabs>
        <w:spacing w:before="240"/>
      </w:pPr>
      <w:r>
        <w:t>ExportProfile_Cmd</w:t>
      </w:r>
    </w:p>
    <w:p w:rsidR="00756360" w:rsidRDefault="00756360" w:rsidP="00756360">
      <w:r>
        <w:t>This signal will send user profile data from the vehicle to the cloud to be stored.</w:t>
      </w:r>
    </w:p>
    <w:p w:rsidR="00756360" w:rsidRDefault="00756360" w:rsidP="00756360">
      <w:pPr>
        <w:pStyle w:val="Heading4"/>
        <w:tabs>
          <w:tab w:val="clear" w:pos="900"/>
          <w:tab w:val="clear" w:pos="992"/>
        </w:tabs>
        <w:spacing w:before="240"/>
      </w:pPr>
      <w:r>
        <w:t xml:space="preserve">Start Prim Auth Rq - logic </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RemovedVIN_Cmd</w:t>
      </w:r>
    </w:p>
    <w:p w:rsidR="00756360" w:rsidRDefault="00756360" w:rsidP="00756360">
      <w:r>
        <w:t>A command from the Off-Board Interface Client (mobile app/web) that requests a profile to be removed from a specific VIN.</w:t>
      </w:r>
    </w:p>
    <w:p w:rsidR="00756360" w:rsidRDefault="00756360" w:rsidP="00756360">
      <w:pPr>
        <w:pStyle w:val="Heading4"/>
        <w:tabs>
          <w:tab w:val="clear" w:pos="900"/>
          <w:tab w:val="clear" w:pos="992"/>
        </w:tabs>
        <w:spacing w:before="240"/>
      </w:pPr>
      <w:r>
        <w:t>Authentication Rsp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lastRenderedPageBreak/>
        <w:t>PrimaryAuth_Rsp</w:t>
      </w:r>
    </w:p>
    <w:p w:rsidR="00756360" w:rsidRDefault="00756360" w:rsidP="00756360">
      <w:r>
        <w:t>Signal from Profile Management Server to Profile Interface Client providing the status of the Primary Authentication linking to the active profile.</w:t>
      </w:r>
    </w:p>
    <w:p w:rsidR="00756360" w:rsidRDefault="00756360" w:rsidP="00756360">
      <w:pPr>
        <w:pStyle w:val="Heading4"/>
        <w:tabs>
          <w:tab w:val="clear" w:pos="900"/>
          <w:tab w:val="clear" w:pos="992"/>
        </w:tabs>
        <w:spacing w:before="240"/>
      </w:pPr>
      <w:r>
        <w:t>ScanQR_USER INPUT</w:t>
      </w:r>
    </w:p>
    <w:p w:rsidR="00756360" w:rsidRDefault="00756360" w:rsidP="00756360">
      <w:pPr>
        <w:pStyle w:val="Heading4"/>
        <w:tabs>
          <w:tab w:val="clear" w:pos="900"/>
          <w:tab w:val="clear" w:pos="992"/>
        </w:tabs>
        <w:spacing w:before="240"/>
      </w:pPr>
      <w:r>
        <w:t>UserID_Rq</w:t>
      </w:r>
    </w:p>
    <w:p w:rsidR="00756360" w:rsidRDefault="00756360" w:rsidP="00756360">
      <w:r>
        <w:t>Request to the authentication manager to ID the user of the vehicle.</w:t>
      </w:r>
    </w:p>
    <w:p w:rsidR="00756360" w:rsidRDefault="00756360" w:rsidP="00756360">
      <w:pPr>
        <w:pStyle w:val="Heading4"/>
        <w:tabs>
          <w:tab w:val="clear" w:pos="900"/>
          <w:tab w:val="clear" w:pos="992"/>
        </w:tabs>
        <w:spacing w:before="240"/>
      </w:pPr>
      <w:r>
        <w:t>CollectProfile_Rq</w:t>
      </w:r>
    </w:p>
    <w:p w:rsidR="00756360" w:rsidRDefault="00756360" w:rsidP="00756360">
      <w:r>
        <w:t>Internal request in the Profile Management Server that requests the Collect Profile Settings function to initiate and begin collecting profile settings from the Profile Setting Servers.</w:t>
      </w:r>
    </w:p>
    <w:p w:rsidR="00756360" w:rsidRDefault="00756360" w:rsidP="00756360">
      <w:pPr>
        <w:pStyle w:val="Heading4"/>
        <w:tabs>
          <w:tab w:val="clear" w:pos="900"/>
          <w:tab w:val="clear" w:pos="992"/>
        </w:tabs>
        <w:spacing w:before="240"/>
      </w:pPr>
      <w:r>
        <w:t>UpdateConfirmation_Rq</w:t>
      </w:r>
    </w:p>
    <w:p w:rsidR="00756360" w:rsidRDefault="00756360" w:rsidP="00756360">
      <w:r>
        <w:t>Request to the Profile Interface Client to display a profile update confirmation to the user.</w:t>
      </w:r>
    </w:p>
    <w:p w:rsidR="00756360" w:rsidRDefault="00756360" w:rsidP="00756360">
      <w:pPr>
        <w:pStyle w:val="Heading4"/>
        <w:tabs>
          <w:tab w:val="clear" w:pos="900"/>
          <w:tab w:val="clear" w:pos="992"/>
        </w:tabs>
        <w:spacing w:before="240"/>
      </w:pPr>
      <w:r>
        <w:t>DeleteProfile_Rsp</w:t>
      </w:r>
    </w:p>
    <w:p w:rsidR="00756360" w:rsidRDefault="00756360" w:rsidP="00756360">
      <w:r>
        <w:t>Profile Management Server response to the DeleteProfile_Rq. Indicates Success or Failure.</w:t>
      </w:r>
    </w:p>
    <w:p w:rsidR="00756360" w:rsidRDefault="00756360" w:rsidP="00756360">
      <w:pPr>
        <w:pStyle w:val="Heading4"/>
        <w:tabs>
          <w:tab w:val="clear" w:pos="900"/>
          <w:tab w:val="clear" w:pos="992"/>
        </w:tabs>
        <w:spacing w:before="240"/>
      </w:pPr>
      <w:r>
        <w:t>AvatarName_USER INPUT</w:t>
      </w:r>
    </w:p>
    <w:p w:rsidR="00756360" w:rsidRDefault="00756360" w:rsidP="00756360">
      <w:pPr>
        <w:pStyle w:val="Heading4"/>
        <w:tabs>
          <w:tab w:val="clear" w:pos="900"/>
          <w:tab w:val="clear" w:pos="992"/>
        </w:tabs>
        <w:spacing w:before="240"/>
      </w:pPr>
      <w:r>
        <w:t>Passcode_Rq</w:t>
      </w:r>
    </w:p>
    <w:p w:rsidR="00756360" w:rsidRDefault="00756360" w:rsidP="00756360">
      <w:r>
        <w:t>Signal from Profile Management Server to Profile Interface Client to display the passcode screen.</w:t>
      </w:r>
    </w:p>
    <w:p w:rsidR="00756360" w:rsidRDefault="00756360" w:rsidP="00756360">
      <w:pPr>
        <w:pStyle w:val="Heading4"/>
        <w:tabs>
          <w:tab w:val="clear" w:pos="900"/>
          <w:tab w:val="clear" w:pos="992"/>
        </w:tabs>
        <w:spacing w:before="240"/>
      </w:pPr>
      <w:r>
        <w:t>Download_Error</w:t>
      </w:r>
    </w:p>
    <w:p w:rsidR="00756360" w:rsidRDefault="00756360" w:rsidP="00756360">
      <w:r>
        <w:t>Message sent to the Profile Interface Client indicating an error in the profile download so that a message can be displayed to the user.</w:t>
      </w:r>
    </w:p>
    <w:p w:rsidR="00756360" w:rsidRDefault="00756360" w:rsidP="00756360">
      <w:pPr>
        <w:pStyle w:val="Heading4"/>
        <w:tabs>
          <w:tab w:val="clear" w:pos="900"/>
          <w:tab w:val="clear" w:pos="992"/>
        </w:tabs>
        <w:spacing w:before="240"/>
      </w:pPr>
      <w:r>
        <w:t>Assumption Categories</w:t>
      </w:r>
    </w:p>
    <w:p w:rsidR="00756360" w:rsidRDefault="00756360" w:rsidP="00756360">
      <w:r>
        <w:t>Assumption Categories is a value type that defines literals used for specifying the "Category" of an Assumptions element.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&lt;UNSPECIFIED&gt;</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Behavioral</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Controllability</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Vehicle</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Other Systems</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ProfileSettings</w:t>
      </w:r>
    </w:p>
    <w:p w:rsidR="00756360" w:rsidRDefault="00756360" w:rsidP="00756360">
      <w:r>
        <w:t>Sends profile settings to be stored in the Profile Management Server.</w:t>
      </w:r>
    </w:p>
    <w:p w:rsidR="00756360" w:rsidRDefault="00756360" w:rsidP="00756360">
      <w:pPr>
        <w:pStyle w:val="Heading4"/>
        <w:tabs>
          <w:tab w:val="clear" w:pos="900"/>
          <w:tab w:val="clear" w:pos="992"/>
        </w:tabs>
        <w:spacing w:before="240"/>
      </w:pPr>
      <w:r>
        <w:t>SecondaryAuthComplete_Status</w:t>
      </w:r>
    </w:p>
    <w:p w:rsidR="00756360" w:rsidRDefault="00756360" w:rsidP="00756360">
      <w:r>
        <w:t>A status sent by the Profile Management Server to indicate that the Secondary Authentication has been successfully linked to a profile.</w:t>
      </w:r>
    </w:p>
    <w:p w:rsidR="00756360" w:rsidRDefault="00756360" w:rsidP="00756360">
      <w:pPr>
        <w:pStyle w:val="Heading4"/>
        <w:tabs>
          <w:tab w:val="clear" w:pos="900"/>
          <w:tab w:val="clear" w:pos="992"/>
        </w:tabs>
        <w:spacing w:before="240"/>
      </w:pPr>
      <w:r>
        <w:lastRenderedPageBreak/>
        <w:t>DisplayProfile_Cmd</w:t>
      </w:r>
    </w:p>
    <w:p w:rsidR="00756360" w:rsidRDefault="00756360" w:rsidP="00756360">
      <w:pPr>
        <w:pStyle w:val="Heading4"/>
        <w:tabs>
          <w:tab w:val="clear" w:pos="900"/>
          <w:tab w:val="clear" w:pos="992"/>
        </w:tabs>
        <w:spacing w:before="240"/>
      </w:pPr>
      <w:r>
        <w:t>VINAvailableOffline</w:t>
      </w:r>
    </w:p>
    <w:p w:rsidR="00756360" w:rsidRDefault="00756360" w:rsidP="00756360">
      <w:pPr>
        <w:pStyle w:val="Heading4"/>
        <w:tabs>
          <w:tab w:val="clear" w:pos="900"/>
          <w:tab w:val="clear" w:pos="992"/>
        </w:tabs>
        <w:spacing w:before="240"/>
      </w:pPr>
      <w:r>
        <w:t>Selected Login Method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Method 1</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Method 2</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Method 3</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RemoteRemoveProfile_Rq</w:t>
      </w:r>
    </w:p>
    <w:p w:rsidR="00756360" w:rsidRDefault="00756360" w:rsidP="00756360">
      <w:r>
        <w:t>A request sent from the cloud to the vehicle to remotely remove a profile from a vehicle.</w:t>
      </w:r>
    </w:p>
    <w:p w:rsidR="00756360" w:rsidRDefault="00756360" w:rsidP="00756360">
      <w:pPr>
        <w:pStyle w:val="Heading4"/>
        <w:tabs>
          <w:tab w:val="clear" w:pos="900"/>
          <w:tab w:val="clear" w:pos="992"/>
        </w:tabs>
        <w:spacing w:before="240"/>
      </w:pPr>
      <w:r>
        <w:t>UserIDRecall_Rq</w:t>
      </w:r>
    </w:p>
    <w:p w:rsidR="00756360" w:rsidRDefault="00756360" w:rsidP="00756360">
      <w:r>
        <w:t>Recall request based on a user ID.</w:t>
      </w:r>
    </w:p>
    <w:p w:rsidR="00756360" w:rsidRDefault="00756360" w:rsidP="00756360">
      <w:pPr>
        <w:pStyle w:val="Heading4"/>
        <w:tabs>
          <w:tab w:val="clear" w:pos="900"/>
          <w:tab w:val="clear" w:pos="992"/>
        </w:tabs>
        <w:spacing w:before="240"/>
      </w:pPr>
      <w:r>
        <w:t>Portable Profile Attribute</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76E54" w:rsidRDefault="00776E54"/>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UnlinkProfile_Rsp</w:t>
      </w:r>
    </w:p>
    <w:p w:rsidR="00756360" w:rsidRDefault="00756360" w:rsidP="00756360">
      <w:r>
        <w:t>Signal sent from the CV Profile Management Server tot he vehicle with the status of the Unlink profile command.</w:t>
      </w:r>
    </w:p>
    <w:p w:rsidR="00756360" w:rsidRDefault="00756360" w:rsidP="00756360">
      <w:pPr>
        <w:pStyle w:val="Heading4"/>
        <w:tabs>
          <w:tab w:val="clear" w:pos="900"/>
          <w:tab w:val="clear" w:pos="992"/>
        </w:tabs>
        <w:spacing w:before="240"/>
      </w:pPr>
      <w:r>
        <w:t>LinkPersIndex_Cmd</w:t>
      </w:r>
    </w:p>
    <w:p w:rsidR="00756360" w:rsidRDefault="00756360" w:rsidP="00756360">
      <w:pPr>
        <w:pStyle w:val="Heading4"/>
        <w:tabs>
          <w:tab w:val="clear" w:pos="900"/>
          <w:tab w:val="clear" w:pos="992"/>
        </w:tabs>
        <w:spacing w:before="240"/>
      </w:pPr>
      <w:r>
        <w:t>PositionalExportValues</w:t>
      </w:r>
    </w:p>
    <w:p w:rsidR="00756360" w:rsidRDefault="00756360" w:rsidP="00756360">
      <w:pPr>
        <w:pStyle w:val="Heading4"/>
        <w:tabs>
          <w:tab w:val="clear" w:pos="900"/>
          <w:tab w:val="clear" w:pos="992"/>
        </w:tabs>
        <w:spacing w:before="240"/>
      </w:pPr>
      <w:r>
        <w:t>StoredVehicleProfileSettings</w:t>
      </w:r>
    </w:p>
    <w:p w:rsidR="00756360" w:rsidRDefault="00756360" w:rsidP="00756360">
      <w:r>
        <w:t>Internal signal within the Profile Management Server that provides other functions with profile settings stored on the vehicle.</w:t>
      </w:r>
    </w:p>
    <w:p w:rsidR="00756360" w:rsidRDefault="00756360" w:rsidP="00756360">
      <w:pPr>
        <w:pStyle w:val="Heading4"/>
        <w:tabs>
          <w:tab w:val="clear" w:pos="900"/>
          <w:tab w:val="clear" w:pos="992"/>
        </w:tabs>
        <w:spacing w:before="240"/>
      </w:pPr>
      <w:r>
        <w:t>DeleteProfile_Rq</w:t>
      </w:r>
    </w:p>
    <w:p w:rsidR="00756360" w:rsidRDefault="00756360" w:rsidP="00756360">
      <w:r>
        <w:t>A command to the Profile Management Server to delete a specific profile. The profile identifier shall be a parameter of the DeleteProfile_Cmd</w:t>
      </w:r>
    </w:p>
    <w:p w:rsidR="00756360" w:rsidRDefault="00756360" w:rsidP="00756360">
      <w:pPr>
        <w:pStyle w:val="Heading4"/>
        <w:tabs>
          <w:tab w:val="clear" w:pos="900"/>
          <w:tab w:val="clear" w:pos="992"/>
        </w:tabs>
        <w:spacing w:before="240"/>
      </w:pPr>
      <w:r>
        <w:t>ExportError_Rq</w:t>
      </w:r>
    </w:p>
    <w:p w:rsidR="00756360" w:rsidRDefault="00756360" w:rsidP="00756360">
      <w:pPr>
        <w:pStyle w:val="Heading4"/>
        <w:tabs>
          <w:tab w:val="clear" w:pos="900"/>
          <w:tab w:val="clear" w:pos="992"/>
        </w:tabs>
        <w:spacing w:before="240"/>
      </w:pPr>
      <w:r>
        <w:t>Download Cmd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V&amp;VMethod</w:t>
      </w:r>
    </w:p>
    <w:p w:rsidR="00756360" w:rsidRDefault="00756360" w:rsidP="00756360">
      <w:r>
        <w:t>V&amp;VMethod is a value type that defines literals for specifying the V&amp;V Method(s) used to verify proper implementation of a Functional or Technical Safety Requirement.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Vehicle test</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Peer review</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System test</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Software test</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Unlink_Rq</w:t>
      </w:r>
    </w:p>
    <w:p w:rsidR="00756360" w:rsidRDefault="00756360" w:rsidP="00756360">
      <w:r>
        <w:t>Request from the Profile Interface Client to the Profile Management Server to unlink a profile from its linked FordPass account.</w:t>
      </w:r>
    </w:p>
    <w:p w:rsidR="00756360" w:rsidRDefault="00756360" w:rsidP="00756360">
      <w:pPr>
        <w:pStyle w:val="Heading4"/>
        <w:tabs>
          <w:tab w:val="clear" w:pos="900"/>
          <w:tab w:val="clear" w:pos="992"/>
        </w:tabs>
        <w:spacing w:before="240"/>
      </w:pPr>
      <w:r>
        <w:t>User Selection-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Opition 1</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Option 2</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Option 3</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Option 4</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Authentication Cmd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Z Setting Type</w:t>
      </w:r>
    </w:p>
    <w:p w:rsidR="00756360" w:rsidRDefault="00756360" w:rsidP="00756360">
      <w:pPr>
        <w:pStyle w:val="Heading4"/>
        <w:tabs>
          <w:tab w:val="clear" w:pos="900"/>
          <w:tab w:val="clear" w:pos="992"/>
        </w:tabs>
        <w:spacing w:before="240"/>
      </w:pPr>
      <w:r>
        <w:t>Y Settings Type</w:t>
      </w:r>
    </w:p>
    <w:p w:rsidR="00756360" w:rsidRDefault="00756360" w:rsidP="00756360">
      <w:pPr>
        <w:pStyle w:val="Heading4"/>
        <w:tabs>
          <w:tab w:val="clear" w:pos="900"/>
          <w:tab w:val="clear" w:pos="992"/>
        </w:tabs>
        <w:spacing w:before="240"/>
      </w:pPr>
      <w:r>
        <w:t>RecallMethod_USER INPUT</w:t>
      </w:r>
    </w:p>
    <w:p w:rsidR="00756360" w:rsidRDefault="00756360" w:rsidP="00756360">
      <w:pPr>
        <w:pStyle w:val="Heading4"/>
        <w:tabs>
          <w:tab w:val="clear" w:pos="900"/>
          <w:tab w:val="clear" w:pos="992"/>
        </w:tabs>
        <w:spacing w:before="240"/>
      </w:pPr>
      <w:r>
        <w:t>RVS_Cmd</w:t>
      </w:r>
    </w:p>
    <w:p w:rsidR="00756360" w:rsidRDefault="00756360" w:rsidP="00756360">
      <w:r>
        <w:t>A command from Profile Management Server to Profile Interface Client to indicate a RVS payload has been received by the vehicle.</w:t>
      </w:r>
    </w:p>
    <w:p w:rsidR="00756360" w:rsidRDefault="00756360" w:rsidP="00756360">
      <w:pPr>
        <w:pStyle w:val="Heading4"/>
        <w:tabs>
          <w:tab w:val="clear" w:pos="900"/>
          <w:tab w:val="clear" w:pos="992"/>
        </w:tabs>
        <w:spacing w:before="240"/>
      </w:pPr>
      <w:r>
        <w:t>PrimaryAuthenticationSetupComplete</w:t>
      </w:r>
    </w:p>
    <w:p w:rsidR="00756360" w:rsidRDefault="00756360" w:rsidP="00756360">
      <w:pPr>
        <w:pStyle w:val="Heading4"/>
        <w:tabs>
          <w:tab w:val="clear" w:pos="900"/>
          <w:tab w:val="clear" w:pos="992"/>
        </w:tabs>
        <w:spacing w:before="240"/>
      </w:pPr>
      <w:r>
        <w:t>DisassociateVIN_Rsp</w:t>
      </w:r>
    </w:p>
    <w:p w:rsidR="00756360" w:rsidRDefault="00756360" w:rsidP="00756360">
      <w:r>
        <w:t>A response to the DisassociateVIN_Rq that indicates if the request was a success or failure.</w:t>
      </w:r>
    </w:p>
    <w:p w:rsidR="00756360" w:rsidRDefault="00756360" w:rsidP="00756360">
      <w:pPr>
        <w:pStyle w:val="Heading4"/>
        <w:tabs>
          <w:tab w:val="clear" w:pos="900"/>
          <w:tab w:val="clear" w:pos="992"/>
        </w:tabs>
        <w:spacing w:before="240"/>
      </w:pPr>
      <w:r>
        <w:lastRenderedPageBreak/>
        <w:t>Delete_Rq</w:t>
      </w:r>
    </w:p>
    <w:p w:rsidR="00756360" w:rsidRDefault="00756360" w:rsidP="00756360">
      <w:r>
        <w:t>Request from Profile Management Server to Enhanced Memory system to delete a profile.</w:t>
      </w:r>
    </w:p>
    <w:p w:rsidR="00756360" w:rsidRDefault="00756360" w:rsidP="00756360">
      <w:pPr>
        <w:pStyle w:val="Heading4"/>
        <w:tabs>
          <w:tab w:val="clear" w:pos="900"/>
          <w:tab w:val="clear" w:pos="992"/>
        </w:tabs>
        <w:spacing w:before="240"/>
      </w:pPr>
      <w:r>
        <w:t>ExportTrigger_Rq</w:t>
      </w:r>
    </w:p>
    <w:p w:rsidR="00756360" w:rsidRDefault="00756360" w:rsidP="00756360">
      <w:r>
        <w:t>Signal received by the Profile Management Server that triggers an export of profile settings to the CV Profile Management Server.</w:t>
      </w:r>
    </w:p>
    <w:p w:rsidR="00756360" w:rsidRDefault="00756360" w:rsidP="00756360">
      <w:pPr>
        <w:pStyle w:val="Heading4"/>
        <w:tabs>
          <w:tab w:val="clear" w:pos="900"/>
          <w:tab w:val="clear" w:pos="992"/>
        </w:tabs>
        <w:spacing w:before="240"/>
      </w:pPr>
      <w:r>
        <w:t>Authentication_Status</w:t>
      </w:r>
    </w:p>
    <w:p w:rsidR="00756360" w:rsidRDefault="00756360" w:rsidP="00756360">
      <w:r>
        <w:t xml:space="preserve">Internal vehicle status that broadcasts if a profile is authenticated or not. </w:t>
      </w:r>
    </w:p>
    <w:p w:rsidR="00756360" w:rsidRDefault="00756360" w:rsidP="00756360">
      <w:pPr>
        <w:pStyle w:val="Heading4"/>
        <w:tabs>
          <w:tab w:val="clear" w:pos="900"/>
          <w:tab w:val="clear" w:pos="992"/>
        </w:tabs>
        <w:spacing w:before="240"/>
      </w:pPr>
      <w:r>
        <w:t>SettingChanged</w:t>
      </w:r>
    </w:p>
    <w:p w:rsidR="00756360" w:rsidRDefault="00756360" w:rsidP="00756360">
      <w:pPr>
        <w:pStyle w:val="Heading4"/>
        <w:tabs>
          <w:tab w:val="clear" w:pos="900"/>
          <w:tab w:val="clear" w:pos="992"/>
        </w:tabs>
        <w:spacing w:before="240"/>
      </w:pPr>
      <w:r>
        <w:t>Authentication_Cmd</w:t>
      </w:r>
    </w:p>
    <w:p w:rsidR="00756360" w:rsidRDefault="00756360" w:rsidP="00756360">
      <w:r>
        <w:t xml:space="preserve">Profile credentials sent to the cloud to be authenticated. </w:t>
      </w:r>
    </w:p>
    <w:p w:rsidR="00756360" w:rsidRDefault="00756360" w:rsidP="00756360">
      <w:pPr>
        <w:pStyle w:val="Heading4"/>
        <w:tabs>
          <w:tab w:val="clear" w:pos="900"/>
          <w:tab w:val="clear" w:pos="992"/>
        </w:tabs>
        <w:spacing w:before="240"/>
      </w:pPr>
      <w:r>
        <w:t>CloudProfileData_Cmd</w:t>
      </w:r>
    </w:p>
    <w:p w:rsidR="00756360" w:rsidRDefault="00756360" w:rsidP="00756360">
      <w:r>
        <w:t>Profile data that is either sent from the Off-Board Interface Client or the vehicle to the CV Profile Storage.</w:t>
      </w:r>
    </w:p>
    <w:p w:rsidR="00756360" w:rsidRDefault="00756360" w:rsidP="00756360">
      <w:pPr>
        <w:pStyle w:val="Heading4"/>
        <w:tabs>
          <w:tab w:val="clear" w:pos="900"/>
          <w:tab w:val="clear" w:pos="992"/>
        </w:tabs>
        <w:spacing w:before="240"/>
      </w:pPr>
      <w:r>
        <w:t>ProfileCredentials</w:t>
      </w:r>
    </w:p>
    <w:p w:rsidR="00756360" w:rsidRDefault="00756360" w:rsidP="00756360">
      <w:r>
        <w:t>Credential values that are collected by Profile Interface Client and sent to the Profile Management Server.</w:t>
      </w:r>
    </w:p>
    <w:p w:rsidR="00756360" w:rsidRDefault="00756360" w:rsidP="00756360">
      <w:pPr>
        <w:pStyle w:val="Heading4"/>
        <w:tabs>
          <w:tab w:val="clear" w:pos="900"/>
          <w:tab w:val="clear" w:pos="992"/>
        </w:tabs>
        <w:spacing w:before="240"/>
      </w:pPr>
      <w:r>
        <w:t>CollectPreferences_Cmd</w:t>
      </w:r>
    </w:p>
    <w:p w:rsidR="00756360" w:rsidRDefault="00756360" w:rsidP="00756360">
      <w:pPr>
        <w:pStyle w:val="Heading4"/>
        <w:tabs>
          <w:tab w:val="clear" w:pos="900"/>
          <w:tab w:val="clear" w:pos="992"/>
        </w:tabs>
        <w:spacing w:before="240"/>
      </w:pPr>
      <w:r>
        <w:t>TranslatedPositional_Values</w:t>
      </w:r>
    </w:p>
    <w:p w:rsidR="00756360" w:rsidRDefault="00756360" w:rsidP="00756360">
      <w:pPr>
        <w:pStyle w:val="Heading4"/>
        <w:tabs>
          <w:tab w:val="clear" w:pos="900"/>
          <w:tab w:val="clear" w:pos="992"/>
        </w:tabs>
        <w:spacing w:before="240"/>
      </w:pPr>
      <w:r>
        <w:t>Unlink_Rsp</w:t>
      </w:r>
    </w:p>
    <w:p w:rsidR="00756360" w:rsidRDefault="00756360" w:rsidP="00756360">
      <w:r>
        <w:t>Response to the Unlink_Rq indicating a Success or Fail.</w:t>
      </w:r>
    </w:p>
    <w:p w:rsidR="00756360" w:rsidRDefault="00756360" w:rsidP="00756360">
      <w:pPr>
        <w:pStyle w:val="Heading4"/>
        <w:tabs>
          <w:tab w:val="clear" w:pos="900"/>
          <w:tab w:val="clear" w:pos="992"/>
        </w:tabs>
        <w:spacing w:before="240"/>
      </w:pPr>
      <w:r>
        <w:t>QRValue</w:t>
      </w:r>
    </w:p>
    <w:p w:rsidR="00756360" w:rsidRDefault="00756360" w:rsidP="00756360">
      <w:pPr>
        <w:pStyle w:val="Heading4"/>
        <w:tabs>
          <w:tab w:val="clear" w:pos="900"/>
          <w:tab w:val="clear" w:pos="992"/>
        </w:tabs>
        <w:spacing w:before="240"/>
      </w:pPr>
      <w:r>
        <w:t>CustomizeProfileSelection</w:t>
      </w:r>
    </w:p>
    <w:p w:rsidR="00756360" w:rsidRDefault="00756360" w:rsidP="00756360">
      <w:pPr>
        <w:pStyle w:val="Heading4"/>
        <w:tabs>
          <w:tab w:val="clear" w:pos="900"/>
          <w:tab w:val="clear" w:pos="992"/>
        </w:tabs>
        <w:spacing w:before="240"/>
      </w:pPr>
      <w:r>
        <w:t>HardwareV&amp;VMethods</w:t>
      </w:r>
    </w:p>
    <w:p w:rsidR="00756360" w:rsidRDefault="00756360" w:rsidP="00756360">
      <w:r>
        <w:t>HardwareV&amp;VMethods is a value type that defines literals used for specifying the V&amp;V Method(s) used for to verify proper implementation of a Hardware Safety Requirement.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Durability Test</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DownloadComplete</w:t>
      </w:r>
    </w:p>
    <w:p w:rsidR="00756360" w:rsidRDefault="00756360" w:rsidP="00756360">
      <w:r>
        <w:t>Signal to indicate to the Profile Interface Client that the profile download/creation is complete and the screen no longer needs to be locked out.</w:t>
      </w:r>
    </w:p>
    <w:p w:rsidR="00756360" w:rsidRDefault="00756360" w:rsidP="00756360">
      <w:pPr>
        <w:pStyle w:val="Heading4"/>
        <w:tabs>
          <w:tab w:val="clear" w:pos="900"/>
          <w:tab w:val="clear" w:pos="992"/>
        </w:tabs>
        <w:spacing w:before="240"/>
      </w:pPr>
      <w:r>
        <w:t>SetupSecondaryAuth_Rq</w:t>
      </w:r>
    </w:p>
    <w:p w:rsidR="00756360" w:rsidRDefault="00756360" w:rsidP="00756360">
      <w:r>
        <w:t>Passcode values sent from Profile Interface Client to Profile Management Server during initial passcode creation.</w:t>
      </w:r>
    </w:p>
    <w:p w:rsidR="00756360" w:rsidRDefault="00756360" w:rsidP="00756360">
      <w:pPr>
        <w:pStyle w:val="Heading4"/>
        <w:tabs>
          <w:tab w:val="clear" w:pos="900"/>
          <w:tab w:val="clear" w:pos="992"/>
        </w:tabs>
        <w:spacing w:before="240"/>
      </w:pPr>
      <w:r>
        <w:lastRenderedPageBreak/>
        <w:t>LinkIgnitionDevice_Cmd</w:t>
      </w:r>
    </w:p>
    <w:p w:rsidR="00756360" w:rsidRDefault="00756360" w:rsidP="00756360">
      <w:pPr>
        <w:pStyle w:val="Heading4"/>
        <w:tabs>
          <w:tab w:val="clear" w:pos="900"/>
          <w:tab w:val="clear" w:pos="992"/>
        </w:tabs>
        <w:spacing w:before="240"/>
      </w:pPr>
      <w:r>
        <w:t>PositionalSettingValues</w:t>
      </w:r>
    </w:p>
    <w:p w:rsidR="00756360" w:rsidRDefault="00756360" w:rsidP="00756360">
      <w:pPr>
        <w:pStyle w:val="Heading4"/>
        <w:tabs>
          <w:tab w:val="clear" w:pos="900"/>
          <w:tab w:val="clear" w:pos="992"/>
        </w:tabs>
        <w:spacing w:before="240"/>
      </w:pPr>
      <w:r>
        <w:t>ApplySettingStatus</w:t>
      </w:r>
    </w:p>
    <w:p w:rsidR="00756360" w:rsidRDefault="00756360" w:rsidP="00756360">
      <w:r>
        <w:t>Determines if a profile setting had successfully been set by the Profile Setting Server.</w:t>
      </w:r>
    </w:p>
    <w:p w:rsidR="00756360" w:rsidRDefault="00756360" w:rsidP="00756360">
      <w:pPr>
        <w:pStyle w:val="Heading4"/>
        <w:tabs>
          <w:tab w:val="clear" w:pos="900"/>
          <w:tab w:val="clear" w:pos="992"/>
        </w:tabs>
        <w:spacing w:before="240"/>
      </w:pPr>
      <w:r>
        <w:t>VINAssociations</w:t>
      </w:r>
    </w:p>
    <w:p w:rsidR="00756360" w:rsidRDefault="00756360" w:rsidP="00756360">
      <w:pPr>
        <w:pStyle w:val="Heading4"/>
        <w:tabs>
          <w:tab w:val="clear" w:pos="900"/>
          <w:tab w:val="clear" w:pos="992"/>
        </w:tabs>
        <w:spacing w:before="240"/>
      </w:pPr>
      <w:r>
        <w:t>QuerySettingStatus</w:t>
      </w:r>
    </w:p>
    <w:p w:rsidR="00756360" w:rsidRDefault="00756360" w:rsidP="00756360">
      <w:pPr>
        <w:pStyle w:val="Heading4"/>
        <w:tabs>
          <w:tab w:val="clear" w:pos="900"/>
          <w:tab w:val="clear" w:pos="992"/>
        </w:tabs>
        <w:spacing w:before="240"/>
      </w:pPr>
      <w:r>
        <w:t>PasscodeValues</w:t>
      </w:r>
    </w:p>
    <w:p w:rsidR="00756360" w:rsidRDefault="00756360" w:rsidP="00756360">
      <w:r>
        <w:t>Passcode values received by the user and passed to Profile Management Server.</w:t>
      </w:r>
    </w:p>
    <w:p w:rsidR="00756360" w:rsidRDefault="00756360" w:rsidP="00756360">
      <w:pPr>
        <w:pStyle w:val="Heading4"/>
        <w:tabs>
          <w:tab w:val="clear" w:pos="900"/>
          <w:tab w:val="clear" w:pos="992"/>
        </w:tabs>
        <w:spacing w:before="240"/>
      </w:pPr>
      <w:r>
        <w:t>UnlinkProfile_USER INPUT</w:t>
      </w:r>
    </w:p>
    <w:p w:rsidR="00756360" w:rsidRDefault="00756360" w:rsidP="00756360">
      <w:pPr>
        <w:pStyle w:val="Heading4"/>
        <w:tabs>
          <w:tab w:val="clear" w:pos="900"/>
          <w:tab w:val="clear" w:pos="992"/>
        </w:tabs>
        <w:spacing w:before="240"/>
      </w:pPr>
      <w:r>
        <w:t>DisassociateVIN_Rq</w:t>
      </w:r>
    </w:p>
    <w:p w:rsidR="00756360" w:rsidRDefault="00756360" w:rsidP="00756360">
      <w:r>
        <w:t>A request from vehicle to cloud to disassociate a VIN from a user's cloud profile.</w:t>
      </w:r>
    </w:p>
    <w:p w:rsidR="00756360" w:rsidRDefault="00756360" w:rsidP="00756360">
      <w:pPr>
        <w:pStyle w:val="Heading4"/>
        <w:tabs>
          <w:tab w:val="clear" w:pos="900"/>
          <w:tab w:val="clear" w:pos="992"/>
        </w:tabs>
        <w:spacing w:before="240"/>
      </w:pPr>
      <w:r>
        <w:t>Authentication_Rsp</w:t>
      </w:r>
    </w:p>
    <w:p w:rsidR="00756360" w:rsidRDefault="00756360" w:rsidP="00756360">
      <w:r>
        <w:t>A success or failure response for the Authentication_Cmd. The response tells the vehicle if the provided credentials are authenticated or not.</w:t>
      </w:r>
    </w:p>
    <w:p w:rsidR="00756360" w:rsidRDefault="00756360" w:rsidP="00756360">
      <w:pPr>
        <w:pStyle w:val="Heading4"/>
        <w:tabs>
          <w:tab w:val="clear" w:pos="900"/>
          <w:tab w:val="clear" w:pos="992"/>
        </w:tabs>
        <w:spacing w:before="240"/>
      </w:pPr>
      <w:r>
        <w:t>SRSCategory</w:t>
      </w:r>
    </w:p>
    <w:p w:rsidR="00756360" w:rsidRDefault="00756360" w:rsidP="00756360">
      <w:r>
        <w:t>SRSCategory is a value type that defines literals used for specifying the "Category" of a Technical Safety Requirement.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General</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Safety Related Function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Internal Fault Handling</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External Fault Handling</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Latent Fault Handling</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Metric</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Reduced Functionality</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User Information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Maintain Safe State / Recovery</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Export Rsp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Message_Rq</w:t>
      </w:r>
    </w:p>
    <w:p w:rsidR="00756360" w:rsidRDefault="00756360" w:rsidP="00756360">
      <w:r>
        <w:t>Generic signal from Profile Management Server to Profile Interface Client to request a message to the user.</w:t>
      </w:r>
    </w:p>
    <w:p w:rsidR="00756360" w:rsidRDefault="00756360" w:rsidP="00756360">
      <w:pPr>
        <w:pStyle w:val="Heading4"/>
        <w:tabs>
          <w:tab w:val="clear" w:pos="900"/>
          <w:tab w:val="clear" w:pos="992"/>
        </w:tabs>
        <w:spacing w:before="240"/>
      </w:pPr>
      <w:r>
        <w:lastRenderedPageBreak/>
        <w:t>Absolute Positioning</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76E54" w:rsidRDefault="00776E54"/>
        </w:tc>
        <w:tc>
          <w:tcPr>
            <w:tcW w:w="6840" w:type="dxa"/>
            <w:shd w:val="clear" w:color="auto" w:fill="auto"/>
          </w:tcPr>
          <w:p w:rsidR="00776E54" w:rsidRDefault="00776E54"/>
        </w:tc>
      </w:tr>
      <w:tr w:rsidR="00756360" w:rsidTr="00EF1973">
        <w:tc>
          <w:tcPr>
            <w:tcW w:w="3325" w:type="dxa"/>
            <w:shd w:val="clear" w:color="auto" w:fill="auto"/>
          </w:tcPr>
          <w:p w:rsidR="00776E54" w:rsidRDefault="00776E54"/>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SecondaryPasscode_USER INPUT</w:t>
      </w:r>
    </w:p>
    <w:p w:rsidR="00756360" w:rsidRDefault="00756360" w:rsidP="00756360">
      <w:pPr>
        <w:pStyle w:val="Heading4"/>
        <w:tabs>
          <w:tab w:val="clear" w:pos="900"/>
          <w:tab w:val="clear" w:pos="992"/>
        </w:tabs>
        <w:spacing w:before="240"/>
      </w:pPr>
      <w:r>
        <w:t>Display login Rq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YES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SecondAuth Status -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Complete</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Not Complete</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 xml:space="preserve">Operation Code - logic </w:t>
      </w:r>
    </w:p>
    <w:p w:rsidR="00756360" w:rsidRDefault="00756360" w:rsidP="00756360">
      <w:pPr>
        <w:pStyle w:val="Heading4"/>
        <w:tabs>
          <w:tab w:val="clear" w:pos="900"/>
          <w:tab w:val="clear" w:pos="992"/>
        </w:tabs>
        <w:spacing w:before="240"/>
      </w:pPr>
      <w:r>
        <w:t>DownloadLockout_Rq</w:t>
      </w:r>
    </w:p>
    <w:p w:rsidR="00756360" w:rsidRDefault="00756360" w:rsidP="00756360">
      <w:r>
        <w:t>A command sent to the Profile Interface Client when the Profile Management Server is actively applying profile data.</w:t>
      </w:r>
    </w:p>
    <w:p w:rsidR="00756360" w:rsidRDefault="00756360" w:rsidP="00756360">
      <w:pPr>
        <w:pStyle w:val="Heading4"/>
        <w:tabs>
          <w:tab w:val="clear" w:pos="900"/>
          <w:tab w:val="clear" w:pos="992"/>
        </w:tabs>
        <w:spacing w:before="240"/>
      </w:pPr>
      <w:r>
        <w:t>DisplayLogin_Rq</w:t>
      </w:r>
    </w:p>
    <w:p w:rsidR="00756360" w:rsidRDefault="00756360" w:rsidP="00756360">
      <w:pPr>
        <w:pStyle w:val="Heading4"/>
        <w:tabs>
          <w:tab w:val="clear" w:pos="900"/>
          <w:tab w:val="clear" w:pos="992"/>
        </w:tabs>
        <w:spacing w:before="240"/>
      </w:pPr>
      <w:r>
        <w:t>SoftwareV&amp;VMethods</w:t>
      </w:r>
    </w:p>
    <w:p w:rsidR="00756360" w:rsidRDefault="00756360" w:rsidP="00756360">
      <w:r>
        <w:t>SoftwareV&amp;VMethods is a value type that defines literals used for specifying the V&amp;V Method(s) used to verify proper implementation of a Software Safety Requirement.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Inspection</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NoPositionalData</w:t>
      </w:r>
    </w:p>
    <w:p w:rsidR="00756360" w:rsidRDefault="00756360" w:rsidP="00756360">
      <w:pPr>
        <w:pStyle w:val="Heading4"/>
        <w:tabs>
          <w:tab w:val="clear" w:pos="900"/>
          <w:tab w:val="clear" w:pos="992"/>
        </w:tabs>
        <w:spacing w:before="240"/>
      </w:pPr>
      <w:r>
        <w:t>UnlinkProfile_Cmd</w:t>
      </w:r>
    </w:p>
    <w:p w:rsidR="00756360" w:rsidRDefault="00756360" w:rsidP="00756360">
      <w:r>
        <w:t>A command sent from the vehicle to the cloud to unlink a FordPass account from the requesting vehicle profile.</w:t>
      </w:r>
    </w:p>
    <w:p w:rsidR="00756360" w:rsidRDefault="00756360" w:rsidP="00756360">
      <w:pPr>
        <w:pStyle w:val="Heading4"/>
        <w:tabs>
          <w:tab w:val="clear" w:pos="900"/>
          <w:tab w:val="clear" w:pos="992"/>
        </w:tabs>
        <w:spacing w:before="240"/>
      </w:pPr>
      <w:r>
        <w:lastRenderedPageBreak/>
        <w:t>LoginStatus_DISPLAY</w:t>
      </w:r>
    </w:p>
    <w:p w:rsidR="00756360" w:rsidRDefault="00756360" w:rsidP="00756360">
      <w:pPr>
        <w:pStyle w:val="Heading4"/>
        <w:tabs>
          <w:tab w:val="clear" w:pos="900"/>
          <w:tab w:val="clear" w:pos="992"/>
        </w:tabs>
        <w:spacing w:before="240"/>
      </w:pPr>
      <w:r>
        <w:t>VaVStatus</w:t>
      </w:r>
    </w:p>
    <w:p w:rsidR="00756360" w:rsidRDefault="00756360" w:rsidP="00756360">
      <w:r>
        <w:t>VaVStatus is a value type that defines literals used for specifying that status of a FS V&amp;V review activity.</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not yet started</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review in progress</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review complete</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AuthenticatedCredentials</w:t>
      </w:r>
    </w:p>
    <w:p w:rsidR="00756360" w:rsidRDefault="00756360" w:rsidP="00756360">
      <w:r>
        <w:t>Internal signal in the Profile Management Server that passes received Authenticated Credentials that are stored with the newly linked vehicle profile.</w:t>
      </w:r>
    </w:p>
    <w:p w:rsidR="00756360" w:rsidRDefault="00756360" w:rsidP="00756360">
      <w:pPr>
        <w:pStyle w:val="Heading4"/>
        <w:tabs>
          <w:tab w:val="clear" w:pos="900"/>
          <w:tab w:val="clear" w:pos="992"/>
        </w:tabs>
        <w:spacing w:before="240"/>
      </w:pPr>
      <w:r>
        <w:t>Download_Rsp</w:t>
      </w:r>
    </w:p>
    <w:p w:rsidR="00756360" w:rsidRDefault="00756360" w:rsidP="00756360">
      <w:r>
        <w:t>A response to the Download_Cmd. The response imports profile data for the requesting profile.</w:t>
      </w:r>
    </w:p>
    <w:p w:rsidR="00756360" w:rsidRDefault="00756360" w:rsidP="00756360">
      <w:pPr>
        <w:pStyle w:val="Heading4"/>
        <w:tabs>
          <w:tab w:val="clear" w:pos="900"/>
          <w:tab w:val="clear" w:pos="992"/>
        </w:tabs>
        <w:spacing w:before="240"/>
      </w:pPr>
      <w:r>
        <w:t>VehicleContent_Rq</w:t>
      </w:r>
    </w:p>
    <w:p w:rsidR="00756360" w:rsidRDefault="00756360" w:rsidP="00756360">
      <w:r>
        <w:t>A request to gather the personalizable vehicle content for a specific VIN.</w:t>
      </w:r>
    </w:p>
    <w:p w:rsidR="00756360" w:rsidRDefault="00756360" w:rsidP="00756360">
      <w:pPr>
        <w:pStyle w:val="Heading4"/>
        <w:tabs>
          <w:tab w:val="clear" w:pos="900"/>
          <w:tab w:val="clear" w:pos="992"/>
        </w:tabs>
        <w:spacing w:before="240"/>
      </w:pPr>
      <w:r>
        <w:t>FSRCategory</w:t>
      </w:r>
    </w:p>
    <w:p w:rsidR="00756360" w:rsidRDefault="00756360" w:rsidP="00756360">
      <w:r>
        <w:t>FSRCategory is a value type that defines literals used for specifying the "Category" of a Functional Safety Requirement.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General</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Safety Related Function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Maintain Safe State/Recovery</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User Information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Reduced Functionality</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UserCredentials_USER INPUT</w:t>
      </w:r>
    </w:p>
    <w:p w:rsidR="00756360" w:rsidRDefault="00756360" w:rsidP="00756360">
      <w:pPr>
        <w:pStyle w:val="Heading4"/>
        <w:tabs>
          <w:tab w:val="clear" w:pos="900"/>
          <w:tab w:val="clear" w:pos="992"/>
        </w:tabs>
        <w:spacing w:before="240"/>
      </w:pPr>
      <w:r>
        <w:t>VehicleContent_Rsp</w:t>
      </w:r>
    </w:p>
    <w:p w:rsidR="00756360" w:rsidRDefault="00756360" w:rsidP="00756360">
      <w:r>
        <w:t>A response to VehicleContent_Rq that contains personalizable vehicle content for a specific VIN.</w:t>
      </w:r>
    </w:p>
    <w:p w:rsidR="00756360" w:rsidRDefault="00756360" w:rsidP="00756360">
      <w:pPr>
        <w:pStyle w:val="Heading4"/>
        <w:tabs>
          <w:tab w:val="clear" w:pos="900"/>
          <w:tab w:val="clear" w:pos="992"/>
        </w:tabs>
        <w:spacing w:before="240"/>
      </w:pPr>
      <w:r>
        <w:lastRenderedPageBreak/>
        <w:t xml:space="preserve">Feature Value - logic </w:t>
      </w:r>
    </w:p>
    <w:p w:rsidR="00756360" w:rsidRDefault="00756360" w:rsidP="00756360">
      <w:pPr>
        <w:pStyle w:val="Heading4"/>
        <w:tabs>
          <w:tab w:val="clear" w:pos="900"/>
          <w:tab w:val="clear" w:pos="992"/>
        </w:tabs>
        <w:spacing w:before="240"/>
      </w:pPr>
      <w:r>
        <w:t xml:space="preserve">Feature Number - logic </w:t>
      </w:r>
    </w:p>
    <w:p w:rsidR="00756360" w:rsidRDefault="00756360" w:rsidP="00756360">
      <w:pPr>
        <w:pStyle w:val="Heading4"/>
        <w:tabs>
          <w:tab w:val="clear" w:pos="900"/>
          <w:tab w:val="clear" w:pos="992"/>
        </w:tabs>
        <w:spacing w:before="240"/>
      </w:pPr>
      <w:r>
        <w:t>UserCredentials</w:t>
      </w:r>
    </w:p>
    <w:p w:rsidR="00756360" w:rsidRDefault="00756360" w:rsidP="00756360">
      <w:pPr>
        <w:pStyle w:val="Heading4"/>
        <w:tabs>
          <w:tab w:val="clear" w:pos="900"/>
          <w:tab w:val="clear" w:pos="992"/>
        </w:tabs>
        <w:spacing w:before="240"/>
      </w:pPr>
      <w:r>
        <w:t xml:space="preserve">Person Index - Logic </w:t>
      </w:r>
    </w:p>
    <w:p w:rsidR="00756360" w:rsidRDefault="00756360" w:rsidP="00756360">
      <w:pPr>
        <w:pStyle w:val="Heading4"/>
        <w:tabs>
          <w:tab w:val="clear" w:pos="900"/>
          <w:tab w:val="clear" w:pos="992"/>
        </w:tabs>
        <w:spacing w:before="240"/>
      </w:pPr>
      <w:r>
        <w:t>Dwld Lockout status- logic</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Active</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Inactive</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StoreVINCloud_Rq</w:t>
      </w:r>
    </w:p>
    <w:p w:rsidR="00756360" w:rsidRDefault="00756360" w:rsidP="00756360">
      <w:pPr>
        <w:pStyle w:val="Heading4"/>
        <w:tabs>
          <w:tab w:val="clear" w:pos="900"/>
          <w:tab w:val="clear" w:pos="992"/>
        </w:tabs>
        <w:spacing w:before="240"/>
      </w:pPr>
      <w:r>
        <w:t>asil</w:t>
      </w:r>
    </w:p>
    <w:p w:rsidR="00756360" w:rsidRDefault="00756360" w:rsidP="00756360">
      <w:r>
        <w:t>asil is a value type that defines literals used for specifying the automotive safety integrity level for requirements, functions, and architecture elements.</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QM</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A</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B</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C</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D</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A(B)</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A(C)</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A(D)</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B(C)</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B(D)</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C(D)</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A(A)</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B(B)</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C(C)</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D(D)</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QM(A)</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QM(B)</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QM(C)</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QM(D)</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AccountID</w:t>
      </w:r>
    </w:p>
    <w:p w:rsidR="00756360" w:rsidRDefault="00756360" w:rsidP="00756360">
      <w:r>
        <w:t>Identifier assigned to a user's Ford Account in a vehicle that is used to link profiles with the Ford Account.</w:t>
      </w:r>
    </w:p>
    <w:p w:rsidR="00756360" w:rsidRDefault="00756360" w:rsidP="00756360">
      <w:pPr>
        <w:pStyle w:val="Heading4"/>
        <w:tabs>
          <w:tab w:val="clear" w:pos="900"/>
          <w:tab w:val="clear" w:pos="992"/>
        </w:tabs>
        <w:spacing w:before="240"/>
      </w:pPr>
      <w:r>
        <w:t>PersIndex</w:t>
      </w:r>
    </w:p>
    <w:p w:rsidR="00756360" w:rsidRDefault="00756360" w:rsidP="00756360">
      <w:r>
        <w:t>Determines the profile number that the Profile Setting Server needs to execute an operation on.</w:t>
      </w:r>
    </w:p>
    <w:p w:rsidR="00756360" w:rsidRDefault="00756360" w:rsidP="00756360">
      <w:pPr>
        <w:pStyle w:val="Heading4"/>
        <w:tabs>
          <w:tab w:val="clear" w:pos="900"/>
          <w:tab w:val="clear" w:pos="992"/>
        </w:tabs>
        <w:spacing w:before="240"/>
      </w:pPr>
      <w:r>
        <w:lastRenderedPageBreak/>
        <w:t>DisplayCustomizeScreen_Rq</w:t>
      </w:r>
    </w:p>
    <w:p w:rsidR="00756360" w:rsidRDefault="00756360" w:rsidP="00756360">
      <w:pPr>
        <w:pStyle w:val="Heading4"/>
        <w:tabs>
          <w:tab w:val="clear" w:pos="900"/>
          <w:tab w:val="clear" w:pos="992"/>
        </w:tabs>
        <w:spacing w:before="240"/>
      </w:pPr>
      <w:r>
        <w:t>NormalizedPositionalData</w:t>
      </w:r>
    </w:p>
    <w:p w:rsidR="00756360" w:rsidRDefault="00756360" w:rsidP="00756360">
      <w:pPr>
        <w:pStyle w:val="Heading4"/>
        <w:tabs>
          <w:tab w:val="clear" w:pos="900"/>
          <w:tab w:val="clear" w:pos="992"/>
        </w:tabs>
        <w:spacing w:before="240"/>
      </w:pPr>
      <w:r>
        <w:t>FeatureNumber</w:t>
      </w:r>
    </w:p>
    <w:p w:rsidR="00756360" w:rsidRDefault="00756360" w:rsidP="00756360">
      <w:r>
        <w:t>Signal that carries the hexadecimal values assigned to each setting that is stored in the profile.</w:t>
      </w:r>
    </w:p>
    <w:p w:rsidR="00756360" w:rsidRDefault="00756360" w:rsidP="00756360">
      <w:pPr>
        <w:pStyle w:val="Heading4"/>
        <w:tabs>
          <w:tab w:val="clear" w:pos="900"/>
          <w:tab w:val="clear" w:pos="992"/>
        </w:tabs>
        <w:spacing w:before="240"/>
      </w:pPr>
      <w:r>
        <w:t>SWCategory</w:t>
      </w:r>
    </w:p>
    <w:p w:rsidR="00756360" w:rsidRDefault="00756360" w:rsidP="00756360">
      <w:r>
        <w:t>FSRCategory is a value type that defines literals used for specifying the "Category" of a Functional Safety Requirement.</w:t>
      </w:r>
    </w:p>
    <w:p w:rsidR="00756360" w:rsidRDefault="00756360" w:rsidP="00756360">
      <w:pPr>
        <w:pStyle w:val="Heading5"/>
        <w:tabs>
          <w:tab w:val="clear" w:pos="900"/>
        </w:tabs>
        <w:spacing w:before="240"/>
      </w:pPr>
      <w:r>
        <w:t>Encoding values</w:t>
      </w:r>
    </w:p>
    <w:tbl>
      <w:tblPr>
        <w:tblStyle w:val="TableGrid"/>
        <w:tblW w:w="0" w:type="auto"/>
        <w:tblLook w:val="04A0" w:firstRow="1" w:lastRow="0" w:firstColumn="1" w:lastColumn="0" w:noHBand="0" w:noVBand="1"/>
      </w:tblPr>
      <w:tblGrid>
        <w:gridCol w:w="3325"/>
        <w:gridCol w:w="6840"/>
      </w:tblGrid>
      <w:tr w:rsidR="00756360" w:rsidTr="00EF1973">
        <w:tc>
          <w:tcPr>
            <w:tcW w:w="3325" w:type="dxa"/>
            <w:shd w:val="clear" w:color="auto" w:fill="D9D9D9" w:themeFill="background1" w:themeFillShade="D9"/>
          </w:tcPr>
          <w:p w:rsidR="00756360" w:rsidRDefault="00756360" w:rsidP="00EF1973">
            <w:pPr>
              <w:rPr>
                <w:sz w:val="18"/>
                <w:szCs w:val="18"/>
                <w:lang w:val="en-GB"/>
              </w:rPr>
            </w:pPr>
            <w:r w:rsidRPr="00905235">
              <w:rPr>
                <w:b/>
                <w:lang w:val="en-GB"/>
              </w:rPr>
              <w:t>Enumeration Values</w:t>
            </w:r>
          </w:p>
        </w:tc>
        <w:tc>
          <w:tcPr>
            <w:tcW w:w="6840" w:type="dxa"/>
            <w:shd w:val="clear" w:color="auto" w:fill="D9D9D9" w:themeFill="background1" w:themeFillShade="D9"/>
          </w:tcPr>
          <w:p w:rsidR="00756360" w:rsidRDefault="00756360" w:rsidP="00EF1973">
            <w:pPr>
              <w:rPr>
                <w:sz w:val="18"/>
                <w:szCs w:val="18"/>
                <w:lang w:val="en-GB"/>
              </w:rPr>
            </w:pPr>
            <w:r w:rsidRPr="00905235">
              <w:rPr>
                <w:b/>
                <w:lang w:val="en-GB"/>
              </w:rPr>
              <w:t>Enumeration Value Description</w:t>
            </w:r>
          </w:p>
        </w:tc>
      </w:tr>
      <w:tr w:rsidR="00756360" w:rsidTr="00EF1973">
        <w:tc>
          <w:tcPr>
            <w:tcW w:w="3325" w:type="dxa"/>
            <w:shd w:val="clear" w:color="auto" w:fill="auto"/>
          </w:tcPr>
          <w:p w:rsidR="00756360" w:rsidRPr="00905235" w:rsidRDefault="00756360" w:rsidP="00EF1973">
            <w:pPr>
              <w:rPr>
                <w:lang w:val="en-GB"/>
              </w:rPr>
            </w:pPr>
            <w:r>
              <w:rPr>
                <w:lang w:val="en-GB"/>
              </w:rPr>
              <w:t>General Software Safety</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Safety Related Function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Internal Fault Handling</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External Fault Handling</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Latent Fault Handling</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Reduced Functionality</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User Information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Maintain Safe State/Recovery</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Off-Board Tests and Coordination</w:t>
            </w:r>
          </w:p>
        </w:tc>
        <w:tc>
          <w:tcPr>
            <w:tcW w:w="6840" w:type="dxa"/>
            <w:shd w:val="clear" w:color="auto" w:fill="auto"/>
          </w:tcPr>
          <w:p w:rsidR="00776E54" w:rsidRDefault="00776E54"/>
        </w:tc>
      </w:tr>
      <w:tr w:rsidR="00756360" w:rsidTr="00EF1973">
        <w:tc>
          <w:tcPr>
            <w:tcW w:w="3325" w:type="dxa"/>
            <w:shd w:val="clear" w:color="auto" w:fill="auto"/>
          </w:tcPr>
          <w:p w:rsidR="00756360" w:rsidRPr="00905235" w:rsidRDefault="00756360" w:rsidP="00EF1973">
            <w:pPr>
              <w:rPr>
                <w:lang w:val="en-GB"/>
              </w:rPr>
            </w:pPr>
            <w:r>
              <w:rPr>
                <w:lang w:val="en-GB"/>
              </w:rPr>
              <w:t>Production and Service Modification of Software</w:t>
            </w:r>
          </w:p>
        </w:tc>
        <w:tc>
          <w:tcPr>
            <w:tcW w:w="6840" w:type="dxa"/>
            <w:shd w:val="clear" w:color="auto" w:fill="auto"/>
          </w:tcPr>
          <w:p w:rsidR="00776E54" w:rsidRDefault="00776E54"/>
        </w:tc>
      </w:tr>
    </w:tbl>
    <w:p w:rsidR="00F94FA8" w:rsidRDefault="00F94FA8" w:rsidP="00756360">
      <w:pPr>
        <w:pStyle w:val="VelocityScript"/>
      </w:pPr>
    </w:p>
    <w:p w:rsidR="00756360" w:rsidRDefault="00756360" w:rsidP="00756360">
      <w:pPr>
        <w:pStyle w:val="Heading4"/>
        <w:tabs>
          <w:tab w:val="clear" w:pos="900"/>
          <w:tab w:val="clear" w:pos="992"/>
        </w:tabs>
        <w:spacing w:before="240"/>
      </w:pPr>
      <w:r>
        <w:t>RetrieveProfile_Rq</w:t>
      </w:r>
    </w:p>
    <w:p w:rsidR="00756360" w:rsidRDefault="00756360" w:rsidP="00756360">
      <w:r>
        <w:t>CV Profile Management Server requests to retrieve profile data from the CV Profile Storage.</w:t>
      </w:r>
    </w:p>
    <w:p w:rsidR="00756360" w:rsidRDefault="00756360" w:rsidP="00756360">
      <w:pPr>
        <w:pStyle w:val="Heading4"/>
        <w:tabs>
          <w:tab w:val="clear" w:pos="900"/>
          <w:tab w:val="clear" w:pos="992"/>
        </w:tabs>
        <w:spacing w:before="240"/>
      </w:pPr>
      <w:r>
        <w:t>PushProfile_Rq</w:t>
      </w:r>
    </w:p>
    <w:p w:rsidR="00756360" w:rsidRDefault="00756360" w:rsidP="00756360">
      <w:r>
        <w:t>Internal Profile Management Server signal to determine when settings should be pushed to the Profile Setting Servers.</w:t>
      </w:r>
    </w:p>
    <w:p w:rsidR="00756360" w:rsidRDefault="00756360" w:rsidP="00756360">
      <w:pPr>
        <w:pStyle w:val="Heading4"/>
        <w:tabs>
          <w:tab w:val="clear" w:pos="900"/>
          <w:tab w:val="clear" w:pos="992"/>
        </w:tabs>
        <w:spacing w:before="240"/>
      </w:pPr>
      <w:r>
        <w:t>CustomizeProfileOptions_USER INPUT</w:t>
      </w:r>
    </w:p>
    <w:p w:rsidR="00756360" w:rsidRDefault="00756360" w:rsidP="00756360">
      <w:pPr>
        <w:rPr>
          <w:rFonts w:cs="Arial"/>
          <w:bCs/>
          <w:color w:val="7030A0"/>
        </w:rPr>
      </w:pPr>
    </w:p>
    <w:p w:rsidR="00072314" w:rsidRDefault="00072314" w:rsidP="00072314">
      <w:pPr>
        <w:overflowPunct/>
        <w:autoSpaceDE/>
        <w:autoSpaceDN/>
        <w:adjustRightInd/>
        <w:textAlignment w:val="auto"/>
        <w:rPr>
          <w:rFonts w:cs="Arial"/>
        </w:rPr>
      </w:pPr>
      <w:r>
        <w:rPr>
          <w:rFonts w:cs="Arial"/>
        </w:rPr>
        <w:br w:type="page"/>
      </w:r>
    </w:p>
    <w:p w:rsidR="00072314" w:rsidRDefault="00072314" w:rsidP="00072314">
      <w:pPr>
        <w:rPr>
          <w:rFonts w:cs="Arial"/>
        </w:rPr>
      </w:pPr>
    </w:p>
    <w:p w:rsidR="00072314" w:rsidRPr="00A56C52" w:rsidRDefault="00072314" w:rsidP="00072314">
      <w:pPr>
        <w:spacing w:before="1440"/>
        <w:jc w:val="center"/>
        <w:rPr>
          <w:sz w:val="32"/>
        </w:rPr>
      </w:pPr>
      <w:r w:rsidRPr="00A56C52">
        <w:rPr>
          <w:sz w:val="32"/>
        </w:rPr>
        <w:t>Document ends here.</w:t>
      </w:r>
      <w:bookmarkEnd w:id="7"/>
      <w:bookmarkEnd w:id="8"/>
    </w:p>
    <w:p w:rsidR="00072314" w:rsidRDefault="00072314" w:rsidP="00072314">
      <w:pPr>
        <w:pStyle w:val="Heading1"/>
        <w:numPr>
          <w:ilvl w:val="0"/>
          <w:numId w:val="0"/>
        </w:numPr>
      </w:pPr>
    </w:p>
    <w:sectPr w:rsidR="00072314" w:rsidSect="00300356">
      <w:headerReference w:type="default" r:id="rId698"/>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1B68" w:rsidRDefault="004F1B68">
      <w:r>
        <w:separator/>
      </w:r>
    </w:p>
    <w:p w:rsidR="004F1B68" w:rsidRDefault="004F1B68"/>
  </w:endnote>
  <w:endnote w:type="continuationSeparator" w:id="0">
    <w:p w:rsidR="004F1B68" w:rsidRDefault="004F1B68">
      <w:r>
        <w:continuationSeparator/>
      </w:r>
    </w:p>
    <w:p w:rsidR="004F1B68" w:rsidRDefault="004F1B68"/>
  </w:endnote>
  <w:endnote w:type="continuationNotice" w:id="1">
    <w:p w:rsidR="004F1B68" w:rsidRDefault="004F1B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675" w:rsidRPr="004D7C06" w:rsidRDefault="00F74675"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rsidR="00F74675" w:rsidRPr="004D7C06" w:rsidRDefault="00F74675"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rsidR="00F74675" w:rsidRPr="00A160D7" w:rsidRDefault="00F74675"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1B68" w:rsidRDefault="004F1B68">
      <w:r>
        <w:separator/>
      </w:r>
    </w:p>
    <w:p w:rsidR="004F1B68" w:rsidRDefault="004F1B68"/>
  </w:footnote>
  <w:footnote w:type="continuationSeparator" w:id="0">
    <w:p w:rsidR="004F1B68" w:rsidRDefault="004F1B68">
      <w:r>
        <w:continuationSeparator/>
      </w:r>
    </w:p>
    <w:p w:rsidR="004F1B68" w:rsidRDefault="004F1B68"/>
  </w:footnote>
  <w:footnote w:type="continuationNotice" w:id="1">
    <w:p w:rsidR="004F1B68" w:rsidRDefault="004F1B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675" w:rsidRDefault="00F74675"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rsidR="00F74675" w:rsidRDefault="00F74675"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675" w:rsidRPr="00A22B00" w:rsidRDefault="00F74675"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rsidR="00F74675" w:rsidRPr="00A22B00" w:rsidRDefault="00F74675"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675" w:rsidRPr="003B5B23" w:rsidRDefault="00F74675" w:rsidP="003B5B23">
    <w:pPr>
      <w:jc w:val="center"/>
      <w:rPr>
        <w:rFonts w:cs="Arial"/>
        <w:b/>
        <w:sz w:val="28"/>
        <w:szCs w:val="28"/>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B23">
      <w:rPr>
        <w:rFonts w:cs="Arial"/>
        <w:b/>
        <w:sz w:val="28"/>
        <w:szCs w:val="28"/>
      </w:rPr>
      <w:fldChar w:fldCharType="begin"/>
    </w:r>
    <w:r w:rsidRPr="003B5B23">
      <w:rPr>
        <w:rFonts w:cs="Arial"/>
        <w:b/>
        <w:sz w:val="28"/>
        <w:szCs w:val="28"/>
      </w:rPr>
      <w:instrText xml:space="preserve"> DOCPROPERTY  DocType  \* MERGEFORMAT </w:instrText>
    </w:r>
    <w:r w:rsidRPr="003B5B23">
      <w:rPr>
        <w:rFonts w:cs="Arial"/>
        <w:b/>
        <w:sz w:val="28"/>
        <w:szCs w:val="28"/>
      </w:rPr>
      <w:fldChar w:fldCharType="separate"/>
    </w:r>
    <w:r w:rsidRPr="003B5B23">
      <w:rPr>
        <w:rFonts w:cs="Arial"/>
        <w:b/>
        <w:sz w:val="28"/>
        <w:szCs w:val="28"/>
      </w:rPr>
      <w:t>Feature Implementation Specification (FIS)</w:t>
    </w:r>
    <w:r w:rsidRPr="003B5B23">
      <w:rPr>
        <w:rFonts w:cs="Arial"/>
        <w:b/>
        <w:sz w:val="28"/>
        <w:szCs w:val="28"/>
      </w:rPr>
      <w:fldChar w:fldCharType="end"/>
    </w:r>
  </w:p>
  <w:p w:rsidR="00F74675" w:rsidRDefault="00F74675" w:rsidP="0008696C">
    <w:pPr>
      <w:pBdr>
        <w:bottom w:val="single" w:sz="4" w:space="1" w:color="auto"/>
      </w:pBdr>
      <w:rPr>
        <w:rFonts w:cs="Arial"/>
      </w:rPr>
    </w:pPr>
  </w:p>
  <w:p w:rsidR="00F74675" w:rsidRPr="001F16A4" w:rsidRDefault="00F74675" w:rsidP="0008696C">
    <w:pPr>
      <w:pBdr>
        <w:bottom w:val="single" w:sz="4" w:space="1" w:color="auto"/>
      </w:pBdr>
      <w:rPr>
        <w:rFonts w:cs="Arial"/>
      </w:rPr>
    </w:pPr>
  </w:p>
  <w:p w:rsidR="00F74675" w:rsidRPr="00F96466" w:rsidRDefault="00F74675"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0"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2"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8"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1"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7"/>
  </w:num>
  <w:num w:numId="6">
    <w:abstractNumId w:val="33"/>
  </w:num>
  <w:num w:numId="7">
    <w:abstractNumId w:val="41"/>
  </w:num>
  <w:num w:numId="8">
    <w:abstractNumId w:val="16"/>
  </w:num>
  <w:num w:numId="9">
    <w:abstractNumId w:val="31"/>
  </w:num>
  <w:num w:numId="10">
    <w:abstractNumId w:val="6"/>
  </w:num>
  <w:num w:numId="11">
    <w:abstractNumId w:val="2"/>
  </w:num>
  <w:num w:numId="12">
    <w:abstractNumId w:val="8"/>
  </w:num>
  <w:num w:numId="13">
    <w:abstractNumId w:val="37"/>
  </w:num>
  <w:num w:numId="14">
    <w:abstractNumId w:val="37"/>
  </w:num>
  <w:num w:numId="15">
    <w:abstractNumId w:val="37"/>
  </w:num>
  <w:num w:numId="16">
    <w:abstractNumId w:val="14"/>
  </w:num>
  <w:num w:numId="17">
    <w:abstractNumId w:val="13"/>
  </w:num>
  <w:num w:numId="18">
    <w:abstractNumId w:val="35"/>
  </w:num>
  <w:num w:numId="19">
    <w:abstractNumId w:val="25"/>
  </w:num>
  <w:num w:numId="20">
    <w:abstractNumId w:val="32"/>
  </w:num>
  <w:num w:numId="21">
    <w:abstractNumId w:val="27"/>
  </w:num>
  <w:num w:numId="22">
    <w:abstractNumId w:val="29"/>
  </w:num>
  <w:num w:numId="23">
    <w:abstractNumId w:val="40"/>
  </w:num>
  <w:num w:numId="24">
    <w:abstractNumId w:val="10"/>
  </w:num>
  <w:num w:numId="25">
    <w:abstractNumId w:val="12"/>
  </w:num>
  <w:num w:numId="26">
    <w:abstractNumId w:val="15"/>
  </w:num>
  <w:num w:numId="27">
    <w:abstractNumId w:val="9"/>
  </w:num>
  <w:num w:numId="28">
    <w:abstractNumId w:val="34"/>
  </w:num>
  <w:num w:numId="29">
    <w:abstractNumId w:val="30"/>
  </w:num>
  <w:num w:numId="30">
    <w:abstractNumId w:val="18"/>
  </w:num>
  <w:num w:numId="31">
    <w:abstractNumId w:val="1"/>
  </w:num>
  <w:num w:numId="32">
    <w:abstractNumId w:val="22"/>
  </w:num>
  <w:num w:numId="33">
    <w:abstractNumId w:val="5"/>
  </w:num>
  <w:num w:numId="34">
    <w:abstractNumId w:val="39"/>
  </w:num>
  <w:num w:numId="35">
    <w:abstractNumId w:val="7"/>
  </w:num>
  <w:num w:numId="36">
    <w:abstractNumId w:val="38"/>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4464"/>
    <w:rsid w:val="00024A17"/>
    <w:rsid w:val="00024ADF"/>
    <w:rsid w:val="000250FD"/>
    <w:rsid w:val="000251F3"/>
    <w:rsid w:val="00026128"/>
    <w:rsid w:val="000262BA"/>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8CD"/>
    <w:rsid w:val="000508F5"/>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8A5"/>
    <w:rsid w:val="00092119"/>
    <w:rsid w:val="0009327C"/>
    <w:rsid w:val="000947F5"/>
    <w:rsid w:val="00095AD3"/>
    <w:rsid w:val="00095D20"/>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B34"/>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5071"/>
    <w:rsid w:val="00135115"/>
    <w:rsid w:val="00135152"/>
    <w:rsid w:val="001358C9"/>
    <w:rsid w:val="00135DB5"/>
    <w:rsid w:val="0013656E"/>
    <w:rsid w:val="00137900"/>
    <w:rsid w:val="00137E0E"/>
    <w:rsid w:val="001403F8"/>
    <w:rsid w:val="00140572"/>
    <w:rsid w:val="0014103A"/>
    <w:rsid w:val="00141F2A"/>
    <w:rsid w:val="00142032"/>
    <w:rsid w:val="001424E5"/>
    <w:rsid w:val="0014272C"/>
    <w:rsid w:val="00142F26"/>
    <w:rsid w:val="001435C8"/>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335F"/>
    <w:rsid w:val="00164139"/>
    <w:rsid w:val="00164337"/>
    <w:rsid w:val="00164612"/>
    <w:rsid w:val="001656A2"/>
    <w:rsid w:val="001657E0"/>
    <w:rsid w:val="0016582C"/>
    <w:rsid w:val="00165B1D"/>
    <w:rsid w:val="00165BB1"/>
    <w:rsid w:val="00165CA2"/>
    <w:rsid w:val="00167AE9"/>
    <w:rsid w:val="0017067E"/>
    <w:rsid w:val="001708BE"/>
    <w:rsid w:val="00170E04"/>
    <w:rsid w:val="00170F54"/>
    <w:rsid w:val="00172807"/>
    <w:rsid w:val="001728A6"/>
    <w:rsid w:val="001728BF"/>
    <w:rsid w:val="001728E0"/>
    <w:rsid w:val="00173325"/>
    <w:rsid w:val="00173661"/>
    <w:rsid w:val="00173B15"/>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C00A0"/>
    <w:rsid w:val="001C028B"/>
    <w:rsid w:val="001C05BA"/>
    <w:rsid w:val="001C0636"/>
    <w:rsid w:val="001C0F8F"/>
    <w:rsid w:val="001C1397"/>
    <w:rsid w:val="001C17FF"/>
    <w:rsid w:val="001C19DD"/>
    <w:rsid w:val="001C1ED9"/>
    <w:rsid w:val="001C1F1D"/>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250"/>
    <w:rsid w:val="001D0C09"/>
    <w:rsid w:val="001D156D"/>
    <w:rsid w:val="001D18E6"/>
    <w:rsid w:val="001D2071"/>
    <w:rsid w:val="001D2105"/>
    <w:rsid w:val="001D24F7"/>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5103"/>
    <w:rsid w:val="0020555C"/>
    <w:rsid w:val="00205D5D"/>
    <w:rsid w:val="00205FD9"/>
    <w:rsid w:val="00206DCE"/>
    <w:rsid w:val="00207487"/>
    <w:rsid w:val="00207BF7"/>
    <w:rsid w:val="0021035C"/>
    <w:rsid w:val="0021094D"/>
    <w:rsid w:val="00210E01"/>
    <w:rsid w:val="00211473"/>
    <w:rsid w:val="00211749"/>
    <w:rsid w:val="0021183C"/>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80D"/>
    <w:rsid w:val="00230828"/>
    <w:rsid w:val="002321C0"/>
    <w:rsid w:val="002326D9"/>
    <w:rsid w:val="00232E46"/>
    <w:rsid w:val="00233029"/>
    <w:rsid w:val="00234036"/>
    <w:rsid w:val="0023431C"/>
    <w:rsid w:val="00234716"/>
    <w:rsid w:val="002355DB"/>
    <w:rsid w:val="0023577F"/>
    <w:rsid w:val="002362D0"/>
    <w:rsid w:val="00236BAE"/>
    <w:rsid w:val="00236EFB"/>
    <w:rsid w:val="0023700E"/>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E1"/>
    <w:rsid w:val="00264A29"/>
    <w:rsid w:val="00264A2C"/>
    <w:rsid w:val="0026506A"/>
    <w:rsid w:val="002657BC"/>
    <w:rsid w:val="00265EA7"/>
    <w:rsid w:val="00265F1B"/>
    <w:rsid w:val="0026616D"/>
    <w:rsid w:val="0026726F"/>
    <w:rsid w:val="00267598"/>
    <w:rsid w:val="0026773B"/>
    <w:rsid w:val="002703F6"/>
    <w:rsid w:val="0027085D"/>
    <w:rsid w:val="00270909"/>
    <w:rsid w:val="0027098A"/>
    <w:rsid w:val="002711DC"/>
    <w:rsid w:val="002713A7"/>
    <w:rsid w:val="00271689"/>
    <w:rsid w:val="00271B4F"/>
    <w:rsid w:val="0027218A"/>
    <w:rsid w:val="002724FC"/>
    <w:rsid w:val="00272545"/>
    <w:rsid w:val="0027285F"/>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370"/>
    <w:rsid w:val="002C3848"/>
    <w:rsid w:val="002C3990"/>
    <w:rsid w:val="002C4627"/>
    <w:rsid w:val="002C515A"/>
    <w:rsid w:val="002C55A5"/>
    <w:rsid w:val="002C569F"/>
    <w:rsid w:val="002C58C5"/>
    <w:rsid w:val="002C640D"/>
    <w:rsid w:val="002C6922"/>
    <w:rsid w:val="002C6943"/>
    <w:rsid w:val="002D0379"/>
    <w:rsid w:val="002D0D7F"/>
    <w:rsid w:val="002D225B"/>
    <w:rsid w:val="002D2910"/>
    <w:rsid w:val="002D2FAE"/>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A7F"/>
    <w:rsid w:val="003446D3"/>
    <w:rsid w:val="00344988"/>
    <w:rsid w:val="003449E9"/>
    <w:rsid w:val="00344B8E"/>
    <w:rsid w:val="00344F18"/>
    <w:rsid w:val="003459C6"/>
    <w:rsid w:val="00345C60"/>
    <w:rsid w:val="0035020D"/>
    <w:rsid w:val="00350417"/>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5A3"/>
    <w:rsid w:val="00441D56"/>
    <w:rsid w:val="00443B60"/>
    <w:rsid w:val="00443BFF"/>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D75"/>
    <w:rsid w:val="004763B3"/>
    <w:rsid w:val="0047682B"/>
    <w:rsid w:val="004771A8"/>
    <w:rsid w:val="0047731B"/>
    <w:rsid w:val="00477374"/>
    <w:rsid w:val="00477EAF"/>
    <w:rsid w:val="00480050"/>
    <w:rsid w:val="00480206"/>
    <w:rsid w:val="00480EC7"/>
    <w:rsid w:val="00481527"/>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E6E"/>
    <w:rsid w:val="004B065A"/>
    <w:rsid w:val="004B09AD"/>
    <w:rsid w:val="004B09E4"/>
    <w:rsid w:val="004B0E95"/>
    <w:rsid w:val="004B0EDB"/>
    <w:rsid w:val="004B1816"/>
    <w:rsid w:val="004B1D2F"/>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1B68"/>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D2C"/>
    <w:rsid w:val="00527EEB"/>
    <w:rsid w:val="00530320"/>
    <w:rsid w:val="00530659"/>
    <w:rsid w:val="00531017"/>
    <w:rsid w:val="0053113A"/>
    <w:rsid w:val="005317E2"/>
    <w:rsid w:val="00531B92"/>
    <w:rsid w:val="00531C2B"/>
    <w:rsid w:val="00532B0A"/>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3301"/>
    <w:rsid w:val="006437A3"/>
    <w:rsid w:val="0064395C"/>
    <w:rsid w:val="00643C80"/>
    <w:rsid w:val="00643EE2"/>
    <w:rsid w:val="0064492C"/>
    <w:rsid w:val="0064509D"/>
    <w:rsid w:val="0064522B"/>
    <w:rsid w:val="00646473"/>
    <w:rsid w:val="006464F5"/>
    <w:rsid w:val="006465F6"/>
    <w:rsid w:val="00646636"/>
    <w:rsid w:val="006473F9"/>
    <w:rsid w:val="00647553"/>
    <w:rsid w:val="006477B9"/>
    <w:rsid w:val="00647941"/>
    <w:rsid w:val="006503FD"/>
    <w:rsid w:val="0065055C"/>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EC9"/>
    <w:rsid w:val="006571C4"/>
    <w:rsid w:val="00657236"/>
    <w:rsid w:val="0065728A"/>
    <w:rsid w:val="0065731D"/>
    <w:rsid w:val="0065792C"/>
    <w:rsid w:val="00657C61"/>
    <w:rsid w:val="00661851"/>
    <w:rsid w:val="00661A81"/>
    <w:rsid w:val="006622AE"/>
    <w:rsid w:val="00662EBE"/>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1BE6"/>
    <w:rsid w:val="00681FCE"/>
    <w:rsid w:val="006820E1"/>
    <w:rsid w:val="006826C5"/>
    <w:rsid w:val="006829E3"/>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56D9"/>
    <w:rsid w:val="006A5B8F"/>
    <w:rsid w:val="006A5D65"/>
    <w:rsid w:val="006A601C"/>
    <w:rsid w:val="006A6409"/>
    <w:rsid w:val="006A677C"/>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7C6"/>
    <w:rsid w:val="00715D15"/>
    <w:rsid w:val="00715EAF"/>
    <w:rsid w:val="00716510"/>
    <w:rsid w:val="00716A3E"/>
    <w:rsid w:val="00716A5C"/>
    <w:rsid w:val="00716C86"/>
    <w:rsid w:val="00717643"/>
    <w:rsid w:val="00717931"/>
    <w:rsid w:val="00717D11"/>
    <w:rsid w:val="007203C6"/>
    <w:rsid w:val="00720416"/>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93D"/>
    <w:rsid w:val="00743DE4"/>
    <w:rsid w:val="00743F67"/>
    <w:rsid w:val="007442AA"/>
    <w:rsid w:val="00744384"/>
    <w:rsid w:val="00744D1F"/>
    <w:rsid w:val="00745B77"/>
    <w:rsid w:val="00745ED1"/>
    <w:rsid w:val="0074664E"/>
    <w:rsid w:val="00746848"/>
    <w:rsid w:val="00746B24"/>
    <w:rsid w:val="007479A3"/>
    <w:rsid w:val="0075035B"/>
    <w:rsid w:val="00750C6D"/>
    <w:rsid w:val="00750EF2"/>
    <w:rsid w:val="00751197"/>
    <w:rsid w:val="007514C3"/>
    <w:rsid w:val="00751A93"/>
    <w:rsid w:val="00751AEE"/>
    <w:rsid w:val="00751E79"/>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2BF"/>
    <w:rsid w:val="00763F80"/>
    <w:rsid w:val="00764C16"/>
    <w:rsid w:val="00765132"/>
    <w:rsid w:val="007651D8"/>
    <w:rsid w:val="00765CC1"/>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F90"/>
    <w:rsid w:val="00776039"/>
    <w:rsid w:val="007760DC"/>
    <w:rsid w:val="00776458"/>
    <w:rsid w:val="00776B36"/>
    <w:rsid w:val="00776D2E"/>
    <w:rsid w:val="00776D88"/>
    <w:rsid w:val="00776E54"/>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3041"/>
    <w:rsid w:val="007C353C"/>
    <w:rsid w:val="007C3E36"/>
    <w:rsid w:val="007C5296"/>
    <w:rsid w:val="007C54C9"/>
    <w:rsid w:val="007C55BD"/>
    <w:rsid w:val="007C5792"/>
    <w:rsid w:val="007C5BA7"/>
    <w:rsid w:val="007C5CAC"/>
    <w:rsid w:val="007C5EED"/>
    <w:rsid w:val="007C6565"/>
    <w:rsid w:val="007C710C"/>
    <w:rsid w:val="007C7F45"/>
    <w:rsid w:val="007D0937"/>
    <w:rsid w:val="007D19FC"/>
    <w:rsid w:val="007D1ABE"/>
    <w:rsid w:val="007D2147"/>
    <w:rsid w:val="007D2292"/>
    <w:rsid w:val="007D23B6"/>
    <w:rsid w:val="007D2541"/>
    <w:rsid w:val="007D26FF"/>
    <w:rsid w:val="007D3594"/>
    <w:rsid w:val="007D3646"/>
    <w:rsid w:val="007D3DBB"/>
    <w:rsid w:val="007D3DEE"/>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DF6"/>
    <w:rsid w:val="0080529A"/>
    <w:rsid w:val="00805F9D"/>
    <w:rsid w:val="00806C3F"/>
    <w:rsid w:val="00807ACA"/>
    <w:rsid w:val="00807D12"/>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C7C"/>
    <w:rsid w:val="00817954"/>
    <w:rsid w:val="00817C46"/>
    <w:rsid w:val="00817E3C"/>
    <w:rsid w:val="0082004F"/>
    <w:rsid w:val="008207B9"/>
    <w:rsid w:val="00821175"/>
    <w:rsid w:val="008219C5"/>
    <w:rsid w:val="00821CC9"/>
    <w:rsid w:val="00821F42"/>
    <w:rsid w:val="00822F4B"/>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9B1"/>
    <w:rsid w:val="00885E4A"/>
    <w:rsid w:val="00886938"/>
    <w:rsid w:val="0088704C"/>
    <w:rsid w:val="00887800"/>
    <w:rsid w:val="00887DA9"/>
    <w:rsid w:val="00890A2E"/>
    <w:rsid w:val="00890F91"/>
    <w:rsid w:val="00891099"/>
    <w:rsid w:val="008918CD"/>
    <w:rsid w:val="00891A93"/>
    <w:rsid w:val="00891BC9"/>
    <w:rsid w:val="00891DFB"/>
    <w:rsid w:val="00891F3A"/>
    <w:rsid w:val="008920F2"/>
    <w:rsid w:val="008938DF"/>
    <w:rsid w:val="0089397F"/>
    <w:rsid w:val="00893BFD"/>
    <w:rsid w:val="00893E0F"/>
    <w:rsid w:val="00894BB1"/>
    <w:rsid w:val="00895223"/>
    <w:rsid w:val="008955F6"/>
    <w:rsid w:val="00896205"/>
    <w:rsid w:val="0089649A"/>
    <w:rsid w:val="00896559"/>
    <w:rsid w:val="00897567"/>
    <w:rsid w:val="008976EA"/>
    <w:rsid w:val="00897A16"/>
    <w:rsid w:val="00897CA3"/>
    <w:rsid w:val="008A03EA"/>
    <w:rsid w:val="008A0729"/>
    <w:rsid w:val="008A0A3D"/>
    <w:rsid w:val="008A0AA4"/>
    <w:rsid w:val="008A18F9"/>
    <w:rsid w:val="008A2FBE"/>
    <w:rsid w:val="008A357E"/>
    <w:rsid w:val="008A3869"/>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354A"/>
    <w:rsid w:val="00944366"/>
    <w:rsid w:val="009445B6"/>
    <w:rsid w:val="00944CDA"/>
    <w:rsid w:val="00945053"/>
    <w:rsid w:val="00945571"/>
    <w:rsid w:val="00945B43"/>
    <w:rsid w:val="00946843"/>
    <w:rsid w:val="00946F52"/>
    <w:rsid w:val="00947058"/>
    <w:rsid w:val="0094720E"/>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938"/>
    <w:rsid w:val="00960E06"/>
    <w:rsid w:val="00960E0A"/>
    <w:rsid w:val="009617DC"/>
    <w:rsid w:val="009619C6"/>
    <w:rsid w:val="00961D77"/>
    <w:rsid w:val="0096224E"/>
    <w:rsid w:val="00963181"/>
    <w:rsid w:val="00963A52"/>
    <w:rsid w:val="00963A70"/>
    <w:rsid w:val="009653C3"/>
    <w:rsid w:val="0096541A"/>
    <w:rsid w:val="00965A53"/>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69EA"/>
    <w:rsid w:val="00977B86"/>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F85"/>
    <w:rsid w:val="009B08C3"/>
    <w:rsid w:val="009B0A27"/>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A81"/>
    <w:rsid w:val="00A72C26"/>
    <w:rsid w:val="00A72F2D"/>
    <w:rsid w:val="00A731D4"/>
    <w:rsid w:val="00A734A9"/>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62C4"/>
    <w:rsid w:val="00AD64BF"/>
    <w:rsid w:val="00AD6902"/>
    <w:rsid w:val="00AD6BDA"/>
    <w:rsid w:val="00AD757C"/>
    <w:rsid w:val="00AE02E7"/>
    <w:rsid w:val="00AE0305"/>
    <w:rsid w:val="00AE056C"/>
    <w:rsid w:val="00AE086E"/>
    <w:rsid w:val="00AE13D2"/>
    <w:rsid w:val="00AE17BA"/>
    <w:rsid w:val="00AE1EE3"/>
    <w:rsid w:val="00AE241E"/>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3A61"/>
    <w:rsid w:val="00B03C22"/>
    <w:rsid w:val="00B049E9"/>
    <w:rsid w:val="00B04DE6"/>
    <w:rsid w:val="00B06229"/>
    <w:rsid w:val="00B06DA3"/>
    <w:rsid w:val="00B06E35"/>
    <w:rsid w:val="00B075F9"/>
    <w:rsid w:val="00B07A89"/>
    <w:rsid w:val="00B101FF"/>
    <w:rsid w:val="00B106BC"/>
    <w:rsid w:val="00B10BC8"/>
    <w:rsid w:val="00B10C92"/>
    <w:rsid w:val="00B11250"/>
    <w:rsid w:val="00B1142A"/>
    <w:rsid w:val="00B116E3"/>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208C"/>
    <w:rsid w:val="00B2260B"/>
    <w:rsid w:val="00B2260D"/>
    <w:rsid w:val="00B22854"/>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DC0"/>
    <w:rsid w:val="00B64DCA"/>
    <w:rsid w:val="00B64F78"/>
    <w:rsid w:val="00B65728"/>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674"/>
    <w:rsid w:val="00B777AA"/>
    <w:rsid w:val="00B777FA"/>
    <w:rsid w:val="00B77DE2"/>
    <w:rsid w:val="00B80ABD"/>
    <w:rsid w:val="00B81482"/>
    <w:rsid w:val="00B8178B"/>
    <w:rsid w:val="00B819C0"/>
    <w:rsid w:val="00B82334"/>
    <w:rsid w:val="00B8281F"/>
    <w:rsid w:val="00B831E3"/>
    <w:rsid w:val="00B83830"/>
    <w:rsid w:val="00B83DB9"/>
    <w:rsid w:val="00B84C8E"/>
    <w:rsid w:val="00B8510F"/>
    <w:rsid w:val="00B851AB"/>
    <w:rsid w:val="00B85957"/>
    <w:rsid w:val="00B85D0F"/>
    <w:rsid w:val="00B85EB0"/>
    <w:rsid w:val="00B865D1"/>
    <w:rsid w:val="00B8663E"/>
    <w:rsid w:val="00B869C0"/>
    <w:rsid w:val="00B86CF5"/>
    <w:rsid w:val="00B87777"/>
    <w:rsid w:val="00B90ADA"/>
    <w:rsid w:val="00B91885"/>
    <w:rsid w:val="00B91910"/>
    <w:rsid w:val="00B91F89"/>
    <w:rsid w:val="00B921BE"/>
    <w:rsid w:val="00B92835"/>
    <w:rsid w:val="00B93196"/>
    <w:rsid w:val="00B9339E"/>
    <w:rsid w:val="00B93AAF"/>
    <w:rsid w:val="00B93B33"/>
    <w:rsid w:val="00B93FEA"/>
    <w:rsid w:val="00B940AB"/>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5362"/>
    <w:rsid w:val="00BA5810"/>
    <w:rsid w:val="00BA6C29"/>
    <w:rsid w:val="00BA6CFE"/>
    <w:rsid w:val="00BA6D69"/>
    <w:rsid w:val="00BA6E0B"/>
    <w:rsid w:val="00BA75FB"/>
    <w:rsid w:val="00BA7722"/>
    <w:rsid w:val="00BA7B22"/>
    <w:rsid w:val="00BA7EA5"/>
    <w:rsid w:val="00BA7EE7"/>
    <w:rsid w:val="00BB0012"/>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5622"/>
    <w:rsid w:val="00BF5A02"/>
    <w:rsid w:val="00BF5AF4"/>
    <w:rsid w:val="00BF5C29"/>
    <w:rsid w:val="00BF5E7B"/>
    <w:rsid w:val="00BF65D3"/>
    <w:rsid w:val="00C00235"/>
    <w:rsid w:val="00C00809"/>
    <w:rsid w:val="00C00C04"/>
    <w:rsid w:val="00C01191"/>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CA8"/>
    <w:rsid w:val="00C14CE8"/>
    <w:rsid w:val="00C15836"/>
    <w:rsid w:val="00C1653D"/>
    <w:rsid w:val="00C17FCF"/>
    <w:rsid w:val="00C20EAB"/>
    <w:rsid w:val="00C2131B"/>
    <w:rsid w:val="00C213F2"/>
    <w:rsid w:val="00C21463"/>
    <w:rsid w:val="00C22037"/>
    <w:rsid w:val="00C22A1D"/>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D6"/>
    <w:rsid w:val="00C51150"/>
    <w:rsid w:val="00C517AA"/>
    <w:rsid w:val="00C518CC"/>
    <w:rsid w:val="00C51D2B"/>
    <w:rsid w:val="00C520AB"/>
    <w:rsid w:val="00C520DF"/>
    <w:rsid w:val="00C523D2"/>
    <w:rsid w:val="00C5283F"/>
    <w:rsid w:val="00C52C6F"/>
    <w:rsid w:val="00C52C94"/>
    <w:rsid w:val="00C52FD3"/>
    <w:rsid w:val="00C532C3"/>
    <w:rsid w:val="00C538D2"/>
    <w:rsid w:val="00C539AB"/>
    <w:rsid w:val="00C541E8"/>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5EB"/>
    <w:rsid w:val="00CA4F61"/>
    <w:rsid w:val="00CA544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D048C"/>
    <w:rsid w:val="00CD04B9"/>
    <w:rsid w:val="00CD06C7"/>
    <w:rsid w:val="00CD0E8E"/>
    <w:rsid w:val="00CD12B3"/>
    <w:rsid w:val="00CD1ED3"/>
    <w:rsid w:val="00CD26EE"/>
    <w:rsid w:val="00CD2CCE"/>
    <w:rsid w:val="00CD2CDD"/>
    <w:rsid w:val="00CD2D77"/>
    <w:rsid w:val="00CD390A"/>
    <w:rsid w:val="00CD3B64"/>
    <w:rsid w:val="00CD4023"/>
    <w:rsid w:val="00CD408D"/>
    <w:rsid w:val="00CD40A5"/>
    <w:rsid w:val="00CD47B3"/>
    <w:rsid w:val="00CD5392"/>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2B0"/>
    <w:rsid w:val="00CF449B"/>
    <w:rsid w:val="00CF465E"/>
    <w:rsid w:val="00CF4E4C"/>
    <w:rsid w:val="00CF4E74"/>
    <w:rsid w:val="00CF5664"/>
    <w:rsid w:val="00CF59AC"/>
    <w:rsid w:val="00CF5AE5"/>
    <w:rsid w:val="00CF5E9A"/>
    <w:rsid w:val="00CF5F10"/>
    <w:rsid w:val="00CF6649"/>
    <w:rsid w:val="00CF6AB9"/>
    <w:rsid w:val="00CF79C9"/>
    <w:rsid w:val="00CF7F17"/>
    <w:rsid w:val="00D00458"/>
    <w:rsid w:val="00D0048D"/>
    <w:rsid w:val="00D01050"/>
    <w:rsid w:val="00D014FD"/>
    <w:rsid w:val="00D01606"/>
    <w:rsid w:val="00D01F75"/>
    <w:rsid w:val="00D01F9C"/>
    <w:rsid w:val="00D02009"/>
    <w:rsid w:val="00D02163"/>
    <w:rsid w:val="00D0268C"/>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452"/>
    <w:rsid w:val="00D41F5C"/>
    <w:rsid w:val="00D42884"/>
    <w:rsid w:val="00D42BDB"/>
    <w:rsid w:val="00D42BDE"/>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328E"/>
    <w:rsid w:val="00DA3897"/>
    <w:rsid w:val="00DA3961"/>
    <w:rsid w:val="00DA423C"/>
    <w:rsid w:val="00DA52AC"/>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EFF"/>
    <w:rsid w:val="00DE3333"/>
    <w:rsid w:val="00DE35B3"/>
    <w:rsid w:val="00DE38AF"/>
    <w:rsid w:val="00DE3EA4"/>
    <w:rsid w:val="00DE4551"/>
    <w:rsid w:val="00DE4665"/>
    <w:rsid w:val="00DE4BCD"/>
    <w:rsid w:val="00DE5E08"/>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3BAB"/>
    <w:rsid w:val="00E743AB"/>
    <w:rsid w:val="00E751C7"/>
    <w:rsid w:val="00E7557C"/>
    <w:rsid w:val="00E75B0C"/>
    <w:rsid w:val="00E76885"/>
    <w:rsid w:val="00E76995"/>
    <w:rsid w:val="00E77DFE"/>
    <w:rsid w:val="00E807B0"/>
    <w:rsid w:val="00E807BF"/>
    <w:rsid w:val="00E80917"/>
    <w:rsid w:val="00E80B63"/>
    <w:rsid w:val="00E80F65"/>
    <w:rsid w:val="00E810BE"/>
    <w:rsid w:val="00E814E7"/>
    <w:rsid w:val="00E81E61"/>
    <w:rsid w:val="00E82344"/>
    <w:rsid w:val="00E83237"/>
    <w:rsid w:val="00E83565"/>
    <w:rsid w:val="00E83932"/>
    <w:rsid w:val="00E83B1E"/>
    <w:rsid w:val="00E8426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A15"/>
    <w:rsid w:val="00ED1D26"/>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4C22"/>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BF9"/>
    <w:rsid w:val="00F24CC7"/>
    <w:rsid w:val="00F251DB"/>
    <w:rsid w:val="00F2549D"/>
    <w:rsid w:val="00F2605B"/>
    <w:rsid w:val="00F262BD"/>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C78"/>
    <w:rsid w:val="00F652F5"/>
    <w:rsid w:val="00F65EDB"/>
    <w:rsid w:val="00F660BC"/>
    <w:rsid w:val="00F66145"/>
    <w:rsid w:val="00F66257"/>
    <w:rsid w:val="00F6634B"/>
    <w:rsid w:val="00F666B0"/>
    <w:rsid w:val="00F6681D"/>
    <w:rsid w:val="00F669AD"/>
    <w:rsid w:val="00F66ABD"/>
    <w:rsid w:val="00F66B65"/>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1B8"/>
    <w:rsid w:val="00F73367"/>
    <w:rsid w:val="00F73672"/>
    <w:rsid w:val="00F73799"/>
    <w:rsid w:val="00F73A5A"/>
    <w:rsid w:val="00F73C8D"/>
    <w:rsid w:val="00F74675"/>
    <w:rsid w:val="00F759D8"/>
    <w:rsid w:val="00F7658E"/>
    <w:rsid w:val="00F7693E"/>
    <w:rsid w:val="00F76D54"/>
    <w:rsid w:val="00F76FC3"/>
    <w:rsid w:val="00F774D2"/>
    <w:rsid w:val="00F80D48"/>
    <w:rsid w:val="00F80DDE"/>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104B"/>
    <w:rsid w:val="00FA1A48"/>
    <w:rsid w:val="00FA1C89"/>
    <w:rsid w:val="00FA20E7"/>
    <w:rsid w:val="00FA2205"/>
    <w:rsid w:val="00FA2BC0"/>
    <w:rsid w:val="00FA2E1B"/>
    <w:rsid w:val="00FA331C"/>
    <w:rsid w:val="00FA3369"/>
    <w:rsid w:val="00FA3662"/>
    <w:rsid w:val="00FA3D27"/>
    <w:rsid w:val="00FA3DED"/>
    <w:rsid w:val="00FA4559"/>
    <w:rsid w:val="00FA508C"/>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A6920"/>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vsemweb.ford.com/tc/launchapp?-attach=true&amp;-s=226TCSession&amp;-o=jXfpx2PHx3NrTDAAAAAAAAAAAAA&amp;servername=Production_Server" TargetMode="External"/><Relationship Id="rId299" Type="http://schemas.openxmlformats.org/officeDocument/2006/relationships/hyperlink" Target="http://wiki.ford.com/display/RequirementsEngineering/Adding+a+Signal+or+Parameter+Mapping" TargetMode="External"/><Relationship Id="rId671" Type="http://schemas.openxmlformats.org/officeDocument/2006/relationships/hyperlink" Target="https://www.vsemweb.ford.com/tc/launchapp?-attach=true&amp;-s=226TCSession&amp;-o=xcbJ6OwAx3NrTDAAAAAAAAAAAAA&amp;servername=Production_Server" TargetMode="External"/><Relationship Id="rId21" Type="http://schemas.openxmlformats.org/officeDocument/2006/relationships/hyperlink" Target="http://wiki.ford.com/display/RequirementsEngineering/How+to+use+the+Specification+Templates?src=contextnavpagetreemode" TargetMode="External"/><Relationship Id="rId63" Type="http://schemas.openxmlformats.org/officeDocument/2006/relationships/hyperlink" Target="http://wiki.ford.com/display/RequirementsEngineering/Alignment+with+the+Ford+Starting+Model" TargetMode="External"/><Relationship Id="rId159" Type="http://schemas.openxmlformats.org/officeDocument/2006/relationships/hyperlink" Target="http://wiki.ford.com/display/RequirementsEngineering/Cascade+Requirements" TargetMode="External"/><Relationship Id="rId324" Type="http://schemas.openxmlformats.org/officeDocument/2006/relationships/hyperlink" Target="https://www.vsemweb.ford.com/tc/launchapp?-attach=true&amp;-s=226TCSession&amp;-o=jXfpx2PHx3NrTDAAAAAAAAAAAAA&amp;servername=Production_Server" TargetMode="External"/><Relationship Id="rId366" Type="http://schemas.openxmlformats.org/officeDocument/2006/relationships/hyperlink" Target="http://wiki.ford.com/display/RequirementsEngineering/Cascade+Requirements" TargetMode="External"/><Relationship Id="rId531" Type="http://schemas.openxmlformats.org/officeDocument/2006/relationships/hyperlink" Target="https://www.vsemweb.ford.com/tc/launchapp?-attach=true&amp;-s=226TCSession&amp;-o=jXfpx2PHx3NrTDAAAAAAAAAAAAA&amp;servername=Production_Server" TargetMode="External"/><Relationship Id="rId573" Type="http://schemas.openxmlformats.org/officeDocument/2006/relationships/hyperlink" Target="http://wiki.ford.com/display/RequirementsEngineering/Cascade+Requirements" TargetMode="External"/><Relationship Id="rId629" Type="http://schemas.openxmlformats.org/officeDocument/2006/relationships/hyperlink" Target="https://www.vsemweb.ford.com/tc/launchapp?-attach=true&amp;-s=226TCSession&amp;-o=n0SJN9h0x3NrTDAAAAAAAAAAAAA&amp;servername=Production_Server" TargetMode="External"/><Relationship Id="rId170" Type="http://schemas.openxmlformats.org/officeDocument/2006/relationships/hyperlink" Target="https://www.vsemweb.ford.com/tc/launchapp?-attach=true&amp;-s=226TCSession&amp;-o=n0SJN9h0x3NrTDAAAAAAAAAAAAA&amp;servername=Production_Server" TargetMode="External"/><Relationship Id="rId226" Type="http://schemas.openxmlformats.org/officeDocument/2006/relationships/hyperlink" Target="http://wiki.ford.com/display/RequirementsEngineering/Adding+a+Technical+Interface" TargetMode="External"/><Relationship Id="rId433" Type="http://schemas.openxmlformats.org/officeDocument/2006/relationships/hyperlink" Target="http://wiki.ford.com/display/RequirementsEngineering/Adding+a+Technical+Interface" TargetMode="External"/><Relationship Id="rId268" Type="http://schemas.openxmlformats.org/officeDocument/2006/relationships/hyperlink" Target="http://wiki.ford.com/display/RequirementsEngineering/How+to+use+the+Specification+Templates" TargetMode="External"/><Relationship Id="rId475" Type="http://schemas.openxmlformats.org/officeDocument/2006/relationships/hyperlink" Target="http://wiki.ford.com/display/RequirementsEngineering/How+to+use+the+Specification+Templates" TargetMode="External"/><Relationship Id="rId640" Type="http://schemas.openxmlformats.org/officeDocument/2006/relationships/hyperlink" Target="http://wiki.ford.com/display/RequirementsEngineering/Adding+a+Technical+Interface" TargetMode="External"/><Relationship Id="rId682" Type="http://schemas.openxmlformats.org/officeDocument/2006/relationships/hyperlink" Target="http://wiki.ford.com/display/RequirementsEngineering/Adding+a+Technical+Signal+or+Parameter" TargetMode="External"/><Relationship Id="rId32" Type="http://schemas.openxmlformats.org/officeDocument/2006/relationships/image" Target="media/image5.jpg"/><Relationship Id="rId74" Type="http://schemas.openxmlformats.org/officeDocument/2006/relationships/hyperlink" Target="http://wiki.ford.com/display/RequirementsEngineering/Adding+a+Signal+or+Parameter+Mapping" TargetMode="External"/><Relationship Id="rId128" Type="http://schemas.openxmlformats.org/officeDocument/2006/relationships/hyperlink" Target="http://wiki.ford.com/display/RequirementsEngineering/Adding+a+Signal+or+Parameter+Mapping" TargetMode="External"/><Relationship Id="rId335" Type="http://schemas.openxmlformats.org/officeDocument/2006/relationships/hyperlink" Target="http://wiki.ford.com/display/RequirementsEngineering/Adding+a+Signal+or+Parameter+Mapping" TargetMode="External"/><Relationship Id="rId377" Type="http://schemas.openxmlformats.org/officeDocument/2006/relationships/hyperlink" Target="https://www.vsemweb.ford.com/tc/launchapp?-attach=true&amp;-s=226TCSession&amp;-o=n0SJN9h0x3NrTDAAAAAAAAAAAAA&amp;servername=Production_Server" TargetMode="External"/><Relationship Id="rId500" Type="http://schemas.openxmlformats.org/officeDocument/2006/relationships/hyperlink" Target="http://wiki.ford.com/display/RequirementsEngineering/Deriving+Implemented+Functions+from+Logical+Functions" TargetMode="External"/><Relationship Id="rId542" Type="http://schemas.openxmlformats.org/officeDocument/2006/relationships/hyperlink" Target="http://wiki.ford.com/display/RequirementsEngineering/Adding+a+Signal+or+Parameter+Mapping" TargetMode="External"/><Relationship Id="rId584" Type="http://schemas.openxmlformats.org/officeDocument/2006/relationships/hyperlink" Target="https://www.vsemweb.ford.com/tc/launchapp?-attach=true&amp;-s=226TCSession&amp;-o=n0SJN9h0x3NrTDAAAAAAAAAAAAA&amp;servername=Production_Server" TargetMode="External"/><Relationship Id="rId5" Type="http://schemas.openxmlformats.org/officeDocument/2006/relationships/customXml" Target="../customXml/item5.xml"/><Relationship Id="rId181" Type="http://schemas.openxmlformats.org/officeDocument/2006/relationships/hyperlink" Target="http://wiki.ford.com/display/RequirementsEngineering/Adding+a+Technical+Interface" TargetMode="External"/><Relationship Id="rId237" Type="http://schemas.openxmlformats.org/officeDocument/2006/relationships/hyperlink" Target="http://wiki.ford.com/display/RequirementsEngineering/Requirements+Attributes" TargetMode="External"/><Relationship Id="rId402" Type="http://schemas.openxmlformats.org/officeDocument/2006/relationships/hyperlink" Target="http://wiki.ford.com/display/RequirementsEngineering/Cascade+Requirements" TargetMode="External"/><Relationship Id="rId279" Type="http://schemas.openxmlformats.org/officeDocument/2006/relationships/hyperlink" Target="https://www.vsemweb.ford.com/tc/launchapp?-attach=true&amp;-s=226TCSession&amp;-o=jXfpx2PHx3NrTDAAAAAAAAAAAAA&amp;servername=Production_Server" TargetMode="External"/><Relationship Id="rId444" Type="http://schemas.openxmlformats.org/officeDocument/2006/relationships/hyperlink" Target="http://wiki.ford.com/display/RequirementsEngineering/Requirements+Attributes" TargetMode="External"/><Relationship Id="rId486" Type="http://schemas.openxmlformats.org/officeDocument/2006/relationships/hyperlink" Target="https://www.vsemweb.ford.com/tc/launchapp?-attach=true&amp;-s=226TCSession&amp;-o=jXfpx2PHx3NrTDAAAAAAAAAAAAA&amp;servername=Production_Server" TargetMode="External"/><Relationship Id="rId651" Type="http://schemas.openxmlformats.org/officeDocument/2006/relationships/hyperlink" Target="http://wiki.ford.com/display/RequirementsEngineering/Requirements+Attributes" TargetMode="External"/><Relationship Id="rId693" Type="http://schemas.openxmlformats.org/officeDocument/2006/relationships/hyperlink" Target="http://wiki.ford.com/display/CS/Service+Catalog" TargetMode="External"/><Relationship Id="rId43" Type="http://schemas.openxmlformats.org/officeDocument/2006/relationships/hyperlink" Target="https://pd3.spt.ford.com/sites/fede/vsem-spls/Shared%20Documents/13-gdt/training/ppt/Signal_Classifications_v6.ppt?web=1" TargetMode="External"/><Relationship Id="rId139" Type="http://schemas.openxmlformats.org/officeDocument/2006/relationships/hyperlink" Target="http://wiki.ford.com/display/RequirementsEngineering/Requirements+Attributes" TargetMode="External"/><Relationship Id="rId290" Type="http://schemas.openxmlformats.org/officeDocument/2006/relationships/hyperlink" Target="http://wiki.ford.com/display/RequirementsEngineering/Adding+a+Signal+or+Parameter+Mapping" TargetMode="External"/><Relationship Id="rId304" Type="http://schemas.openxmlformats.org/officeDocument/2006/relationships/hyperlink" Target="http://wiki.ford.com/display/RequirementsEngineering/How+to+use+the+Specification+Templates" TargetMode="External"/><Relationship Id="rId346" Type="http://schemas.openxmlformats.org/officeDocument/2006/relationships/hyperlink" Target="http://wiki.ford.com/display/RequirementsEngineering/Requirements+Attributes" TargetMode="External"/><Relationship Id="rId388" Type="http://schemas.openxmlformats.org/officeDocument/2006/relationships/hyperlink" Target="http://wiki.ford.com/display/RequirementsEngineering/Adding+a+Technical+Interface" TargetMode="External"/><Relationship Id="rId511" Type="http://schemas.openxmlformats.org/officeDocument/2006/relationships/hyperlink" Target="http://wiki.ford.com/display/RequirementsEngineering/How+to+use+the+Specification+Templates" TargetMode="External"/><Relationship Id="rId553" Type="http://schemas.openxmlformats.org/officeDocument/2006/relationships/hyperlink" Target="http://wiki.ford.com/display/RequirementsEngineering/Requirements+Attributes" TargetMode="External"/><Relationship Id="rId609" Type="http://schemas.openxmlformats.org/officeDocument/2006/relationships/hyperlink" Target="http://wiki.ford.com/display/RequirementsEngineering/Cascade+Requirement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Cascade+Requirement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s://www.vsemweb.ford.com/tc/launchapp?-attach=true&amp;-s=226TCSession&amp;-o=n0SJN9h0x3NrTDAAAAAAAAAAAAA&amp;servername=Production_Server" TargetMode="External"/><Relationship Id="rId413" Type="http://schemas.openxmlformats.org/officeDocument/2006/relationships/hyperlink" Target="https://www.vsemweb.ford.com/tc/launchapp?-attach=true&amp;-s=226TCSession&amp;-o=n0SJN9h0x3NrTDAAAAAAAAAAAAA&amp;servername=Production_Server" TargetMode="External"/><Relationship Id="rId595" Type="http://schemas.openxmlformats.org/officeDocument/2006/relationships/hyperlink" Target="http://wiki.ford.com/display/RequirementsEngineering/Adding+a+Technical+Interface" TargetMode="External"/><Relationship Id="rId248" Type="http://schemas.openxmlformats.org/officeDocument/2006/relationships/hyperlink" Target="http://wiki.ford.com/display/RequirementsEngineering/Deriving+Implemented+Functions+from+Logical+Functions" TargetMode="External"/><Relationship Id="rId455" Type="http://schemas.openxmlformats.org/officeDocument/2006/relationships/hyperlink" Target="http://wiki.ford.com/display/RequirementsEngineering/Deriving+Implemented+Functions+from+Logical+Functions" TargetMode="External"/><Relationship Id="rId497" Type="http://schemas.openxmlformats.org/officeDocument/2006/relationships/hyperlink" Target="http://wiki.ford.com/display/RequirementsEngineering/Adding+a+Signal+or+Parameter+Mapping" TargetMode="External"/><Relationship Id="rId620" Type="http://schemas.openxmlformats.org/officeDocument/2006/relationships/hyperlink" Target="https://www.vsemweb.ford.com/tc/launchapp?-attach=true&amp;-s=226TCSession&amp;-o=n0SJN9h0x3NrTDAAAAAAAAAAAAA&amp;servername=Production_Server" TargetMode="External"/><Relationship Id="rId662" Type="http://schemas.openxmlformats.org/officeDocument/2006/relationships/hyperlink" Target="http://wiki.ford.com/display/RequirementsEngineering/Deriving+Implemented+Functions+from+Logical+Functions" TargetMode="External"/><Relationship Id="rId12" Type="http://schemas.openxmlformats.org/officeDocument/2006/relationships/header" Target="header1.xml"/><Relationship Id="rId108" Type="http://schemas.openxmlformats.org/officeDocument/2006/relationships/hyperlink" Target="https://www.vsemweb.ford.com/tc/launchapp?-attach=true&amp;-s=226TCSession&amp;-o=jXfpx2PHx3NrTDAAAAAAAAAAAAA&amp;servername=Production_Server" TargetMode="External"/><Relationship Id="rId315" Type="http://schemas.openxmlformats.org/officeDocument/2006/relationships/hyperlink" Target="https://www.vsemweb.ford.com/tc/launchapp?-attach=true&amp;-s=226TCSession&amp;-o=jXfpx2PHx3NrTDAAAAAAAAAAAAA&amp;servername=Production_Server" TargetMode="External"/><Relationship Id="rId357" Type="http://schemas.openxmlformats.org/officeDocument/2006/relationships/hyperlink" Target="http://wiki.ford.com/display/RequirementsEngineering/Cascade+Requirements" TargetMode="External"/><Relationship Id="rId522" Type="http://schemas.openxmlformats.org/officeDocument/2006/relationships/hyperlink" Target="https://www.vsemweb.ford.com/tc/launchapp?-attach=true&amp;-s=226TCSession&amp;-o=jXfpx2PHx3NrTDAAAAAAAAAAAAA&amp;servername=Production_Server" TargetMode="External"/><Relationship Id="rId54" Type="http://schemas.openxmlformats.org/officeDocument/2006/relationships/hyperlink" Target="https://pd3.spt.ford.com/sites/SystemsEngineering/SEC/sysml-teamsite/SysML%20Wiki/Internal%20Block%20Diagram%20Basics.aspx" TargetMode="External"/><Relationship Id="rId96" Type="http://schemas.openxmlformats.org/officeDocument/2006/relationships/hyperlink" Target="http://wiki.ford.com/display/RequirementsEngineering/Cascade+Requirements" TargetMode="External"/><Relationship Id="rId161" Type="http://schemas.openxmlformats.org/officeDocument/2006/relationships/hyperlink" Target="https://www.vsemweb.ford.com/tc/launchapp?-attach=true&amp;-s=226TCSession&amp;-o=n0SJN9h0x3NrTDAAAAAAAAAAAAA&amp;servername=Production_Server" TargetMode="External"/><Relationship Id="rId217" Type="http://schemas.openxmlformats.org/officeDocument/2006/relationships/hyperlink" Target="http://wiki.ford.com/display/RequirementsEngineering/Adding+a+Technical+Interface" TargetMode="External"/><Relationship Id="rId399" Type="http://schemas.openxmlformats.org/officeDocument/2006/relationships/hyperlink" Target="http://wiki.ford.com/display/RequirementsEngineering/Requirements+Attributes" TargetMode="External"/><Relationship Id="rId564" Type="http://schemas.openxmlformats.org/officeDocument/2006/relationships/hyperlink" Target="http://wiki.ford.com/display/RequirementsEngineering/Cascade+Requirements" TargetMode="External"/><Relationship Id="rId259" Type="http://schemas.openxmlformats.org/officeDocument/2006/relationships/hyperlink" Target="http://wiki.ford.com/display/RequirementsEngineering/How+to+use+the+Specification+Templates" TargetMode="External"/><Relationship Id="rId424" Type="http://schemas.openxmlformats.org/officeDocument/2006/relationships/hyperlink" Target="http://wiki.ford.com/display/RequirementsEngineering/Adding+a+Technical+Interface" TargetMode="External"/><Relationship Id="rId466" Type="http://schemas.openxmlformats.org/officeDocument/2006/relationships/hyperlink" Target="http://wiki.ford.com/display/RequirementsEngineering/How+to+use+the+Specification+Templates" TargetMode="External"/><Relationship Id="rId631" Type="http://schemas.openxmlformats.org/officeDocument/2006/relationships/hyperlink" Target="http://wiki.ford.com/display/RequirementsEngineering/Adding+a+Technical+Interface" TargetMode="External"/><Relationship Id="rId673" Type="http://schemas.openxmlformats.org/officeDocument/2006/relationships/hyperlink" Target="https://developers.google.com/protocol-buffers/docs/proto" TargetMode="External"/><Relationship Id="rId23" Type="http://schemas.openxmlformats.org/officeDocument/2006/relationships/hyperlink" Target="http://wiki.ford.com/display/RequirementsEngineering/Requirements+Attributes?src=contextnavpagetreemode" TargetMode="External"/><Relationship Id="rId119" Type="http://schemas.openxmlformats.org/officeDocument/2006/relationships/hyperlink" Target="http://wiki.ford.com/display/RequirementsEngineering/Adding+a+Signal+or+Parameter+Mapping" TargetMode="External"/><Relationship Id="rId270" Type="http://schemas.openxmlformats.org/officeDocument/2006/relationships/hyperlink" Target="https://www.vsemweb.ford.com/tc/launchapp?-attach=true&amp;-s=226TCSession&amp;-o=jXfpx2PHx3NrTDAAAAAAAAAAAAA&amp;servername=Production_Server" TargetMode="External"/><Relationship Id="rId326" Type="http://schemas.openxmlformats.org/officeDocument/2006/relationships/hyperlink" Target="http://wiki.ford.com/display/RequirementsEngineering/Adding+a+Signal+or+Parameter+Mapping" TargetMode="External"/><Relationship Id="rId533" Type="http://schemas.openxmlformats.org/officeDocument/2006/relationships/hyperlink" Target="http://wiki.ford.com/display/RequirementsEngineering/Adding+a+Signal+or+Parameter+Mapping" TargetMode="External"/><Relationship Id="rId65" Type="http://schemas.openxmlformats.org/officeDocument/2006/relationships/hyperlink" Target="http://wiki.ford.com/pages/viewpage.action?pageId=174654231" TargetMode="External"/><Relationship Id="rId130" Type="http://schemas.openxmlformats.org/officeDocument/2006/relationships/hyperlink" Target="http://wiki.ford.com/display/RequirementsEngineering/Requirements+Attributes" TargetMode="External"/><Relationship Id="rId368" Type="http://schemas.openxmlformats.org/officeDocument/2006/relationships/hyperlink" Target="https://www.vsemweb.ford.com/tc/launchapp?-attach=true&amp;-s=226TCSession&amp;-o=n0SJN9h0x3NrTDAAAAAAAAAAAAA&amp;servername=Production_Server" TargetMode="External"/><Relationship Id="rId575" Type="http://schemas.openxmlformats.org/officeDocument/2006/relationships/hyperlink" Target="https://www.vsemweb.ford.com/tc/launchapp?-attach=true&amp;-s=226TCSession&amp;-o=n0SJN9h0x3NrTDAAAAAAAAAAAAA&amp;servername=Production_Server" TargetMode="External"/><Relationship Id="rId172" Type="http://schemas.openxmlformats.org/officeDocument/2006/relationships/hyperlink" Target="http://wiki.ford.com/display/RequirementsEngineering/Adding+a+Technical+Interface" TargetMode="External"/><Relationship Id="rId228" Type="http://schemas.openxmlformats.org/officeDocument/2006/relationships/hyperlink" Target="http://wiki.ford.com/display/RequirementsEngineering/Requirements+Attributes" TargetMode="External"/><Relationship Id="rId435" Type="http://schemas.openxmlformats.org/officeDocument/2006/relationships/hyperlink" Target="http://wiki.ford.com/display/RequirementsEngineering/Requirements+Attributes" TargetMode="External"/><Relationship Id="rId477" Type="http://schemas.openxmlformats.org/officeDocument/2006/relationships/hyperlink" Target="https://www.vsemweb.ford.com/tc/launchapp?-attach=true&amp;-s=226TCSession&amp;-o=jXfpx2PHx3NrTDAAAAAAAAAAAAA&amp;servername=Production_Server" TargetMode="External"/><Relationship Id="rId600" Type="http://schemas.openxmlformats.org/officeDocument/2006/relationships/hyperlink" Target="http://wiki.ford.com/display/RequirementsEngineering/Cascade+Requirements" TargetMode="External"/><Relationship Id="rId642" Type="http://schemas.openxmlformats.org/officeDocument/2006/relationships/hyperlink" Target="http://wiki.ford.com/display/RequirementsEngineering/Requirements+Attributes" TargetMode="External"/><Relationship Id="rId684" Type="http://schemas.openxmlformats.org/officeDocument/2006/relationships/hyperlink" Target="https://www.vsemweb.ford.com/tc/launchapp?-attach=true&amp;-s=226TCSession&amp;-o=SoYl_k7px3NrTD&amp;servername=Production_Server" TargetMode="External"/><Relationship Id="rId281" Type="http://schemas.openxmlformats.org/officeDocument/2006/relationships/hyperlink" Target="http://wiki.ford.com/display/RequirementsEngineering/Adding+a+Signal+or+Parameter+Mapping" TargetMode="External"/><Relationship Id="rId337" Type="http://schemas.openxmlformats.org/officeDocument/2006/relationships/hyperlink" Target="http://wiki.ford.com/display/RequirementsEngineering/Requirements+Attributes" TargetMode="External"/><Relationship Id="rId502" Type="http://schemas.openxmlformats.org/officeDocument/2006/relationships/hyperlink" Target="http://wiki.ford.com/display/RequirementsEngineering/How+to+use+the+Specification+Templates" TargetMode="External"/><Relationship Id="rId34" Type="http://schemas.openxmlformats.org/officeDocument/2006/relationships/image" Target="media/image7.jpg"/><Relationship Id="rId76"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Cascade+Requirements" TargetMode="External"/><Relationship Id="rId379" Type="http://schemas.openxmlformats.org/officeDocument/2006/relationships/hyperlink" Target="http://wiki.ford.com/display/RequirementsEngineering/Adding+a+Technical+Interface" TargetMode="External"/><Relationship Id="rId544" Type="http://schemas.openxmlformats.org/officeDocument/2006/relationships/hyperlink" Target="http://wiki.ford.com/display/RequirementsEngineering/Requirements+Attributes" TargetMode="External"/><Relationship Id="rId586" Type="http://schemas.openxmlformats.org/officeDocument/2006/relationships/hyperlink" Target="http://wiki.ford.com/display/RequirementsEngineering/Adding+a+Technical+Interface" TargetMode="External"/><Relationship Id="rId7" Type="http://schemas.openxmlformats.org/officeDocument/2006/relationships/styles" Target="styles.xml"/><Relationship Id="rId183" Type="http://schemas.openxmlformats.org/officeDocument/2006/relationships/hyperlink" Target="http://wiki.ford.com/display/RequirementsEngineering/Requirements+Attributes" TargetMode="External"/><Relationship Id="rId239" Type="http://schemas.openxmlformats.org/officeDocument/2006/relationships/hyperlink" Target="http://wiki.ford.com/display/RequirementsEngineering/Deriving+Implemented+Functions+from+Logical+Functions" TargetMode="External"/><Relationship Id="rId390" Type="http://schemas.openxmlformats.org/officeDocument/2006/relationships/hyperlink" Target="http://wiki.ford.com/display/RequirementsEngineering/Requirements+Attributes" TargetMode="External"/><Relationship Id="rId404" Type="http://schemas.openxmlformats.org/officeDocument/2006/relationships/hyperlink" Target="https://www.vsemweb.ford.com/tc/launchapp?-attach=true&amp;-s=226TCSession&amp;-o=n0SJN9h0x3NrTDAAAAAAAAAAAAA&amp;servername=Production_Server" TargetMode="External"/><Relationship Id="rId446" Type="http://schemas.openxmlformats.org/officeDocument/2006/relationships/hyperlink" Target="http://wiki.ford.com/display/RequirementsEngineering/Deriving+Implemented+Functions+from+Logical+Functions" TargetMode="External"/><Relationship Id="rId611" Type="http://schemas.openxmlformats.org/officeDocument/2006/relationships/hyperlink" Target="https://www.vsemweb.ford.com/tc/launchapp?-attach=true&amp;-s=226TCSession&amp;-o=n0SJN9h0x3NrTDAAAAAAAAAAAAA&amp;servername=Production_Server" TargetMode="External"/><Relationship Id="rId653" Type="http://schemas.openxmlformats.org/officeDocument/2006/relationships/hyperlink" Target="http://wiki.ford.com/display/RequirementsEngineering/Deriving+Implemented+Functions+from+Logical+Functions" TargetMode="External"/><Relationship Id="rId250" Type="http://schemas.openxmlformats.org/officeDocument/2006/relationships/hyperlink" Target="http://wiki.ford.com/display/RequirementsEngineering/How+to+use+the+Specification+Templates" TargetMode="External"/><Relationship Id="rId292" Type="http://schemas.openxmlformats.org/officeDocument/2006/relationships/hyperlink" Target="http://wiki.ford.com/display/RequirementsEngineering/Requirements+Attributes" TargetMode="External"/><Relationship Id="rId306" Type="http://schemas.openxmlformats.org/officeDocument/2006/relationships/hyperlink" Target="https://www.vsemweb.ford.com/tc/launchapp?-attach=true&amp;-s=226TCSession&amp;-o=jXfpx2PHx3NrTDAAAAAAAAAAAAA&amp;servername=Production_Server" TargetMode="External"/><Relationship Id="rId488" Type="http://schemas.openxmlformats.org/officeDocument/2006/relationships/hyperlink" Target="http://wiki.ford.com/display/RequirementsEngineering/Adding+a+Signal+or+Parameter+Mapping" TargetMode="External"/><Relationship Id="rId695" Type="http://schemas.openxmlformats.org/officeDocument/2006/relationships/hyperlink" Target="https://www.eesewiki.ford.com/x/Q7rKAg" TargetMode="External"/><Relationship Id="rId45" Type="http://schemas.openxmlformats.org/officeDocument/2006/relationships/hyperlink" Target="https://pd3.spt.ford.com/sites/EESEC3P/PSF_Translate/SitePages/Home.aspx" TargetMode="External"/><Relationship Id="rId87" Type="http://schemas.openxmlformats.org/officeDocument/2006/relationships/hyperlink" Target="http://wiki.ford.com/display/RequirementsEngineering/Cascade+Requirements" TargetMode="External"/><Relationship Id="rId110" Type="http://schemas.openxmlformats.org/officeDocument/2006/relationships/hyperlink" Target="http://wiki.ford.com/display/RequirementsEngineering/Adding+a+Signal+or+Parameter+Mapping" TargetMode="External"/><Relationship Id="rId348" Type="http://schemas.openxmlformats.org/officeDocument/2006/relationships/hyperlink" Target="http://wiki.ford.com/display/RequirementsEngineering/Cascade+Requirements" TargetMode="External"/><Relationship Id="rId513" Type="http://schemas.openxmlformats.org/officeDocument/2006/relationships/hyperlink" Target="https://www.vsemweb.ford.com/tc/launchapp?-attach=true&amp;-s=226TCSession&amp;-o=jXfpx2PHx3NrTDAAAAAAAAAAAAA&amp;servername=Production_Server" TargetMode="External"/><Relationship Id="rId555" Type="http://schemas.openxmlformats.org/officeDocument/2006/relationships/hyperlink" Target="http://wiki.ford.com/display/RequirementsEngineering/Cascade+Requirements" TargetMode="External"/><Relationship Id="rId597" Type="http://schemas.openxmlformats.org/officeDocument/2006/relationships/hyperlink" Target="http://wiki.ford.com/display/RequirementsEngineering/Requirements+Attributes" TargetMode="External"/><Relationship Id="rId152" Type="http://schemas.openxmlformats.org/officeDocument/2006/relationships/hyperlink" Target="https://www.vsemweb.ford.com/tc/launchapp?-attach=true&amp;-s=226TCSession&amp;-o=n0SJN9h0x3NrTDAAAAAAAAAAAAA&amp;servername=Production_Server" TargetMode="External"/><Relationship Id="rId194" Type="http://schemas.openxmlformats.org/officeDocument/2006/relationships/hyperlink" Target="http://wiki.ford.com/display/RequirementsEngineering/Deriving+Implemented+Functions+from+Logical+Functions" TargetMode="External"/><Relationship Id="rId208" Type="http://schemas.openxmlformats.org/officeDocument/2006/relationships/hyperlink" Target="http://wiki.ford.com/display/RequirementsEngineering/Adding+a+Technical+Interface" TargetMode="External"/><Relationship Id="rId415" Type="http://schemas.openxmlformats.org/officeDocument/2006/relationships/hyperlink" Target="http://wiki.ford.com/display/RequirementsEngineering/Adding+a+Technical+Interface" TargetMode="External"/><Relationship Id="rId457" Type="http://schemas.openxmlformats.org/officeDocument/2006/relationships/hyperlink" Target="http://wiki.ford.com/display/RequirementsEngineering/How+to+use+the+Specification+Templates" TargetMode="External"/><Relationship Id="rId622" Type="http://schemas.openxmlformats.org/officeDocument/2006/relationships/hyperlink" Target="http://wiki.ford.com/display/RequirementsEngineering/Adding+a+Technical+Interface" TargetMode="External"/><Relationship Id="rId261" Type="http://schemas.openxmlformats.org/officeDocument/2006/relationships/hyperlink" Target="https://www.vsemweb.ford.com/tc/launchapp?-attach=true&amp;-s=226TCSession&amp;-o=jXfpx2PHx3NrTDAAAAAAAAAAAAA&amp;servername=Production_Server" TargetMode="External"/><Relationship Id="rId499" Type="http://schemas.openxmlformats.org/officeDocument/2006/relationships/hyperlink" Target="http://wiki.ford.com/display/RequirementsEngineering/Requirements+Attributes" TargetMode="External"/><Relationship Id="rId664" Type="http://schemas.openxmlformats.org/officeDocument/2006/relationships/hyperlink" Target="http://wiki.ford.com/display/RequirementsEngineering/How+to+use+the+Specification+Templates" TargetMode="External"/><Relationship Id="rId14" Type="http://schemas.openxmlformats.org/officeDocument/2006/relationships/header" Target="header2.xml"/><Relationship Id="rId56" Type="http://schemas.openxmlformats.org/officeDocument/2006/relationships/image" Target="media/image11.emf"/><Relationship Id="rId317" Type="http://schemas.openxmlformats.org/officeDocument/2006/relationships/hyperlink" Target="http://wiki.ford.com/display/RequirementsEngineering/Adding+a+Signal+or+Parameter+Mapping" TargetMode="External"/><Relationship Id="rId359" Type="http://schemas.openxmlformats.org/officeDocument/2006/relationships/hyperlink" Target="https://www.vsemweb.ford.com/tc/launchapp?-attach=true&amp;-s=226TCSession&amp;-o=n0SJN9h0x3NrTDAAAAAAAAAAAAA&amp;servername=Production_Server" TargetMode="External"/><Relationship Id="rId524" Type="http://schemas.openxmlformats.org/officeDocument/2006/relationships/hyperlink" Target="http://wiki.ford.com/display/RequirementsEngineering/Adding+a+Signal+or+Parameter+Mapping" TargetMode="External"/><Relationship Id="rId566" Type="http://schemas.openxmlformats.org/officeDocument/2006/relationships/hyperlink" Target="https://www.vsemweb.ford.com/tc/launchapp?-attach=true&amp;-s=226TCSession&amp;-o=n0SJN9h0x3NrTDAAAAAAAAAAAAA&amp;servername=Production_Server" TargetMode="External"/><Relationship Id="rId98" Type="http://schemas.openxmlformats.org/officeDocument/2006/relationships/hyperlink" Target="https://www.vsemweb.ford.com/tc/launchapp?-attach=true&amp;-s=226TCSession&amp;-o=n0SJN9h0x3NrTDAAAAAAAAAAAAA&amp;servername=Production_Server" TargetMode="External"/><Relationship Id="rId121"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Adding+a+Technical+Interface" TargetMode="External"/><Relationship Id="rId219" Type="http://schemas.openxmlformats.org/officeDocument/2006/relationships/hyperlink" Target="http://wiki.ford.com/display/RequirementsEngineering/Requirements+Attributes" TargetMode="External"/><Relationship Id="rId370" Type="http://schemas.openxmlformats.org/officeDocument/2006/relationships/hyperlink" Target="http://wiki.ford.com/display/RequirementsEngineering/Adding+a+Technical+Interface" TargetMode="External"/><Relationship Id="rId426" Type="http://schemas.openxmlformats.org/officeDocument/2006/relationships/hyperlink" Target="http://wiki.ford.com/display/RequirementsEngineering/Requirements+Attributes" TargetMode="External"/><Relationship Id="rId633"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Deriving+Implemented+Functions+from+Logical+Functions" TargetMode="External"/><Relationship Id="rId468" Type="http://schemas.openxmlformats.org/officeDocument/2006/relationships/hyperlink" Target="https://www.vsemweb.ford.com/tc/launchapp?-attach=true&amp;-s=226TCSession&amp;-o=jXfpx2PHx3NrTDAAAAAAAAAAAAA&amp;servername=Production_Server" TargetMode="External"/><Relationship Id="rId675"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25" Type="http://schemas.openxmlformats.org/officeDocument/2006/relationships/hyperlink" Target="http://wiki.ford.com/display/RequirementsEngineering/Requirements+Attributes" TargetMode="External"/><Relationship Id="rId67" Type="http://schemas.openxmlformats.org/officeDocument/2006/relationships/image" Target="media/image13.jpg"/><Relationship Id="rId272" Type="http://schemas.openxmlformats.org/officeDocument/2006/relationships/hyperlink" Target="http://wiki.ford.com/display/RequirementsEngineering/Adding+a+Signal+or+Parameter+Mapping" TargetMode="External"/><Relationship Id="rId328" Type="http://schemas.openxmlformats.org/officeDocument/2006/relationships/hyperlink" Target="http://wiki.ford.com/display/RequirementsEngineering/Requirements+Attributes" TargetMode="External"/><Relationship Id="rId535" Type="http://schemas.openxmlformats.org/officeDocument/2006/relationships/hyperlink" Target="http://wiki.ford.com/display/RequirementsEngineering/Requirements+Attributes" TargetMode="External"/><Relationship Id="rId577" Type="http://schemas.openxmlformats.org/officeDocument/2006/relationships/hyperlink" Target="http://wiki.ford.com/display/RequirementsEngineering/Adding+a+Technical+Interface" TargetMode="External"/><Relationship Id="rId700" Type="http://schemas.openxmlformats.org/officeDocument/2006/relationships/glossaryDocument" Target="glossary/document.xml"/><Relationship Id="rId132" Type="http://schemas.openxmlformats.org/officeDocument/2006/relationships/hyperlink" Target="http://wiki.ford.com/display/RequirementsEngineering/Cascade+Requirements" TargetMode="External"/><Relationship Id="rId174" Type="http://schemas.openxmlformats.org/officeDocument/2006/relationships/hyperlink" Target="http://wiki.ford.com/display/RequirementsEngineering/Requirements+Attributes" TargetMode="External"/><Relationship Id="rId381" Type="http://schemas.openxmlformats.org/officeDocument/2006/relationships/hyperlink" Target="http://wiki.ford.com/display/RequirementsEngineering/Requirements+Attributes" TargetMode="External"/><Relationship Id="rId602" Type="http://schemas.openxmlformats.org/officeDocument/2006/relationships/hyperlink" Target="https://www.vsemweb.ford.com/tc/launchapp?-attach=true&amp;-s=226TCSession&amp;-o=n0SJN9h0x3NrTDAAAAAAAAAAAAA&amp;servername=Production_Server" TargetMode="External"/><Relationship Id="rId241" Type="http://schemas.openxmlformats.org/officeDocument/2006/relationships/hyperlink" Target="http://wiki.ford.com/display/RequirementsEngineering/How+to+use+the+Specification+Templates" TargetMode="External"/><Relationship Id="rId437" Type="http://schemas.openxmlformats.org/officeDocument/2006/relationships/hyperlink" Target="http://wiki.ford.com/display/RequirementsEngineering/Deriving+Implemented+Functions+from+Logical+Functions" TargetMode="External"/><Relationship Id="rId479" Type="http://schemas.openxmlformats.org/officeDocument/2006/relationships/hyperlink" Target="http://wiki.ford.com/display/RequirementsEngineering/Adding+a+Signal+or+Parameter+Mapping" TargetMode="External"/><Relationship Id="rId644" Type="http://schemas.openxmlformats.org/officeDocument/2006/relationships/hyperlink" Target="http://wiki.ford.com/display/RequirementsEngineering/Deriving+Implemented+Functions+from+Logical+Functions" TargetMode="External"/><Relationship Id="rId686" Type="http://schemas.openxmlformats.org/officeDocument/2006/relationships/hyperlink" Target="http://wiki.ford.com/display/RequirementsEngineering/Adding+a+Technical+Interface" TargetMode="External"/><Relationship Id="rId36" Type="http://schemas.openxmlformats.org/officeDocument/2006/relationships/image" Target="media/image9.jpg"/><Relationship Id="rId283" Type="http://schemas.openxmlformats.org/officeDocument/2006/relationships/hyperlink" Target="http://wiki.ford.com/display/RequirementsEngineering/Requirements+Attributes" TargetMode="External"/><Relationship Id="rId339" Type="http://schemas.openxmlformats.org/officeDocument/2006/relationships/hyperlink" Target="http://wiki.ford.com/display/RequirementsEngineering/Cascade+Requirements" TargetMode="External"/><Relationship Id="rId490" Type="http://schemas.openxmlformats.org/officeDocument/2006/relationships/hyperlink" Target="http://wiki.ford.com/display/RequirementsEngineering/Requirements+Attributes" TargetMode="External"/><Relationship Id="rId504" Type="http://schemas.openxmlformats.org/officeDocument/2006/relationships/hyperlink" Target="https://www.vsemweb.ford.com/tc/launchapp?-attach=true&amp;-s=226TCSession&amp;-o=jXfpx2PHx3NrTDAAAAAAAAAAAAA&amp;servername=Production_Server" TargetMode="External"/><Relationship Id="rId546" Type="http://schemas.openxmlformats.org/officeDocument/2006/relationships/hyperlink" Target="http://wiki.ford.com/display/RequirementsEngineering/Cascade+Requirements" TargetMode="External"/><Relationship Id="rId78" Type="http://schemas.openxmlformats.org/officeDocument/2006/relationships/hyperlink" Target="http://wiki.ford.com/display/RequirementsEngineering/Cascade+Requirements" TargetMode="External"/><Relationship Id="rId101" Type="http://schemas.openxmlformats.org/officeDocument/2006/relationships/hyperlink" Target="http://wiki.ford.com/display/RequirementsEngineering/Adding+a+Signal+or+Parameter+Mapping" TargetMode="External"/><Relationship Id="rId143" Type="http://schemas.openxmlformats.org/officeDocument/2006/relationships/hyperlink" Target="https://www.vsemweb.ford.com/tc/launchapp?-attach=true&amp;-s=226TCSession&amp;-o=n0SJN9h0x3NrTDAAAAAAAAAAAAA&amp;servername=Production_Server" TargetMode="External"/><Relationship Id="rId185" Type="http://schemas.openxmlformats.org/officeDocument/2006/relationships/hyperlink" Target="http://wiki.ford.com/display/RequirementsEngineering/Deriving+Implemented+Functions+from+Logical+Functions" TargetMode="External"/><Relationship Id="rId350" Type="http://schemas.openxmlformats.org/officeDocument/2006/relationships/hyperlink" Target="https://www.vsemweb.ford.com/tc/launchapp?-attach=true&amp;-s=226TCSession&amp;-o=n0SJN9h0x3NrTDAAAAAAAAAAAAA&amp;servername=Production_Server" TargetMode="External"/><Relationship Id="rId406" Type="http://schemas.openxmlformats.org/officeDocument/2006/relationships/hyperlink" Target="http://wiki.ford.com/display/RequirementsEngineering/Adding+a+Technical+Interface" TargetMode="External"/><Relationship Id="rId588" Type="http://schemas.openxmlformats.org/officeDocument/2006/relationships/hyperlink" Target="http://wiki.ford.com/display/RequirementsEngineering/Requirements+Attributes" TargetMode="External"/><Relationship Id="rId9" Type="http://schemas.openxmlformats.org/officeDocument/2006/relationships/webSettings" Target="webSettings.xml"/><Relationship Id="rId210" Type="http://schemas.openxmlformats.org/officeDocument/2006/relationships/hyperlink" Target="http://wiki.ford.com/display/RequirementsEngineering/Requirements+Attributes" TargetMode="External"/><Relationship Id="rId392" Type="http://schemas.openxmlformats.org/officeDocument/2006/relationships/hyperlink" Target="http://wiki.ford.com/display/RequirementsEngineering/Deriving+Implemented+Functions+from+Logical+Functions" TargetMode="External"/><Relationship Id="rId448" Type="http://schemas.openxmlformats.org/officeDocument/2006/relationships/hyperlink" Target="http://wiki.ford.com/display/RequirementsEngineering/How+to+use+the+Specification+Templates" TargetMode="External"/><Relationship Id="rId613" Type="http://schemas.openxmlformats.org/officeDocument/2006/relationships/hyperlink" Target="http://wiki.ford.com/display/RequirementsEngineering/Adding+a+Technical+Interface" TargetMode="External"/><Relationship Id="rId655" Type="http://schemas.openxmlformats.org/officeDocument/2006/relationships/hyperlink" Target="http://wiki.ford.com/display/RequirementsEngineering/How+to+use+the+Specification+Templates" TargetMode="External"/><Relationship Id="rId697" Type="http://schemas.openxmlformats.org/officeDocument/2006/relationships/hyperlink" Target="http://wiki.ford.com/display/RequirementsEngineering/Adding+an+Encoding+Type" TargetMode="External"/><Relationship Id="rId252" Type="http://schemas.openxmlformats.org/officeDocument/2006/relationships/hyperlink" Target="https://www.vsemweb.ford.com/tc/launchapp?-attach=true&amp;-s=226TCSession&amp;-o=jXfpx2PHx3NrTDAAAAAAAAAAAAA&amp;servername=Production_Server" TargetMode="External"/><Relationship Id="rId294" Type="http://schemas.openxmlformats.org/officeDocument/2006/relationships/hyperlink" Target="http://wiki.ford.com/display/RequirementsEngineering/Cascade+Requirements" TargetMode="External"/><Relationship Id="rId308" Type="http://schemas.openxmlformats.org/officeDocument/2006/relationships/hyperlink" Target="http://wiki.ford.com/display/RequirementsEngineering/Adding+a+Signal+or+Parameter+Mapping" TargetMode="External"/><Relationship Id="rId515" Type="http://schemas.openxmlformats.org/officeDocument/2006/relationships/hyperlink" Target="http://wiki.ford.com/display/RequirementsEngineering/Adding+a+Signal+or+Parameter+Mapping" TargetMode="External"/><Relationship Id="rId47" Type="http://schemas.openxmlformats.org/officeDocument/2006/relationships/hyperlink" Target="https://www.vsemweb.ford.com/tc/launchapp?-attach=true&amp;-s=226TCSession&amp;-o=n0SJN9h0x3NrTDAAAAAAAAAAAAA&amp;servername=Production_Server" TargetMode="External"/><Relationship Id="rId89" Type="http://schemas.openxmlformats.org/officeDocument/2006/relationships/hyperlink" Target="https://www.vsemweb.ford.com/tc/launchapp?-attach=true&amp;-s=226TCSession&amp;-o=n0SJN9h0x3NrTDAAAAAAAAAAAAA&amp;servername=Production_Server" TargetMode="External"/><Relationship Id="rId112"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Adding+a+Technical+Interface" TargetMode="External"/><Relationship Id="rId361" Type="http://schemas.openxmlformats.org/officeDocument/2006/relationships/hyperlink" Target="http://wiki.ford.com/display/RequirementsEngineering/Adding+a+Technical+Interface" TargetMode="External"/><Relationship Id="rId557" Type="http://schemas.openxmlformats.org/officeDocument/2006/relationships/hyperlink" Target="https://www.vsemweb.ford.com/tc/launchapp?-attach=true&amp;-s=226TCSession&amp;-o=n0SJN9h0x3NrTDAAAAAAAAAAAAA&amp;servername=Production_Server" TargetMode="External"/><Relationship Id="rId599" Type="http://schemas.openxmlformats.org/officeDocument/2006/relationships/hyperlink" Target="http://wiki.ford.com/display/RequirementsEngineering/Deriving+Implemented+Functions+from+Logical+Functions" TargetMode="External"/><Relationship Id="rId196" Type="http://schemas.openxmlformats.org/officeDocument/2006/relationships/hyperlink" Target="http://wiki.ford.com/display/RequirementsEngineering/How+to+use+the+Specification+Templates" TargetMode="External"/><Relationship Id="rId417" Type="http://schemas.openxmlformats.org/officeDocument/2006/relationships/hyperlink" Target="http://wiki.ford.com/display/RequirementsEngineering/Requirements+Attributes" TargetMode="External"/><Relationship Id="rId459" Type="http://schemas.openxmlformats.org/officeDocument/2006/relationships/hyperlink" Target="https://www.vsemweb.ford.com/tc/launchapp?-attach=true&amp;-s=226TCSession&amp;-o=jXfpx2PHx3NrTDAAAAAAAAAAAAA&amp;servername=Production_Server" TargetMode="External"/><Relationship Id="rId624" Type="http://schemas.openxmlformats.org/officeDocument/2006/relationships/hyperlink" Target="http://wiki.ford.com/display/RequirementsEngineering/Requirements+Attributes" TargetMode="External"/><Relationship Id="rId666" Type="http://schemas.openxmlformats.org/officeDocument/2006/relationships/hyperlink" Target="https://www.vsemweb.ford.com/tc/launchapp?-attach=true&amp;-s=226TCSession&amp;-o=jXfpx2PHx3NrTDAAAAAAAAAAAAA&amp;servername=Production_Server" TargetMode="External"/><Relationship Id="rId16" Type="http://schemas.openxmlformats.org/officeDocument/2006/relationships/hyperlink" Target="http://wiki.ford.com/display/RequirementsEngineering/Editing+Specification+Properties" TargetMode="External"/><Relationship Id="rId221" Type="http://schemas.openxmlformats.org/officeDocument/2006/relationships/hyperlink" Target="http://wiki.ford.com/display/RequirementsEngineering/Deriving+Implemented+Functions+from+Logical+Functions" TargetMode="External"/><Relationship Id="rId263" Type="http://schemas.openxmlformats.org/officeDocument/2006/relationships/hyperlink" Target="http://wiki.ford.com/display/RequirementsEngineering/Adding+a+Signal+or+Parameter+Mapping" TargetMode="External"/><Relationship Id="rId319" Type="http://schemas.openxmlformats.org/officeDocument/2006/relationships/hyperlink" Target="http://wiki.ford.com/display/RequirementsEngineering/Requirements+Attributes" TargetMode="External"/><Relationship Id="rId470" Type="http://schemas.openxmlformats.org/officeDocument/2006/relationships/hyperlink" Target="http://wiki.ford.com/display/RequirementsEngineering/Adding+a+Signal+or+Parameter+Mapping" TargetMode="External"/><Relationship Id="rId526"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Deriving+Implemented+Functions+from+Logical+Functions" TargetMode="External"/><Relationship Id="rId123" Type="http://schemas.openxmlformats.org/officeDocument/2006/relationships/hyperlink" Target="http://wiki.ford.com/display/RequirementsEngineering/Cascade+Requirements" TargetMode="External"/><Relationship Id="rId330" Type="http://schemas.openxmlformats.org/officeDocument/2006/relationships/hyperlink" Target="http://wiki.ford.com/display/RequirementsEngineering/Cascade+Requirements" TargetMode="External"/><Relationship Id="rId568" Type="http://schemas.openxmlformats.org/officeDocument/2006/relationships/hyperlink" Target="http://wiki.ford.com/display/RequirementsEngineering/Adding+a+Technical+Interface" TargetMode="External"/><Relationship Id="rId165" Type="http://schemas.openxmlformats.org/officeDocument/2006/relationships/hyperlink" Target="http://wiki.ford.com/display/RequirementsEngineering/Requirements+Attributes" TargetMode="External"/><Relationship Id="rId372" Type="http://schemas.openxmlformats.org/officeDocument/2006/relationships/hyperlink" Target="http://wiki.ford.com/display/RequirementsEngineering/Requirements+Attributes" TargetMode="External"/><Relationship Id="rId428" Type="http://schemas.openxmlformats.org/officeDocument/2006/relationships/hyperlink" Target="http://wiki.ford.com/display/RequirementsEngineering/Deriving+Implemented+Functions+from+Logical+Functions" TargetMode="External"/><Relationship Id="rId635" Type="http://schemas.openxmlformats.org/officeDocument/2006/relationships/hyperlink" Target="http://wiki.ford.com/display/RequirementsEngineering/Deriving+Implemented+Functions+from+Logical+Functions" TargetMode="External"/><Relationship Id="rId677" Type="http://schemas.openxmlformats.org/officeDocument/2006/relationships/hyperlink" Target="http://wiki.ford.com/display/RequirementsEngineering/Adding+a+Logical+Signal+or+Parameter" TargetMode="External"/><Relationship Id="rId232" Type="http://schemas.openxmlformats.org/officeDocument/2006/relationships/hyperlink" Target="http://wiki.ford.com/display/RequirementsEngineering/How+to+use+the+Specification+Templates" TargetMode="External"/><Relationship Id="rId274" Type="http://schemas.openxmlformats.org/officeDocument/2006/relationships/hyperlink" Target="http://wiki.ford.com/display/RequirementsEngineering/Requirements+Attributes" TargetMode="External"/><Relationship Id="rId481" Type="http://schemas.openxmlformats.org/officeDocument/2006/relationships/hyperlink" Target="http://wiki.ford.com/display/RequirementsEngineering/Requirements+Attributes" TargetMode="External"/><Relationship Id="rId27" Type="http://schemas.openxmlformats.org/officeDocument/2006/relationships/hyperlink" Target="https://pd3.spt.ford.com/sites/SystemsEngineering/SEC/sysml-teamsite/SysML%20Wiki/Activity%20Diagram%20Basics.aspx" TargetMode="External"/><Relationship Id="rId69" Type="http://schemas.openxmlformats.org/officeDocument/2006/relationships/hyperlink" Target="http://wiki.ford.com/display/RequirementsEngineering/Cascade+Requirements" TargetMode="External"/><Relationship Id="rId134" Type="http://schemas.openxmlformats.org/officeDocument/2006/relationships/hyperlink" Target="https://www.vsemweb.ford.com/tc/launchapp?-attach=true&amp;-s=226TCSession&amp;-o=n0SJN9h0x3NrTDAAAAAAAAAAAAA&amp;servername=Production_Server" TargetMode="External"/><Relationship Id="rId537" Type="http://schemas.openxmlformats.org/officeDocument/2006/relationships/hyperlink" Target="http://wiki.ford.com/display/RequirementsEngineering/Cascade+Requirements" TargetMode="External"/><Relationship Id="rId579" Type="http://schemas.openxmlformats.org/officeDocument/2006/relationships/hyperlink" Target="http://wiki.ford.com/display/RequirementsEngineering/Requirements+Attributes" TargetMode="External"/><Relationship Id="rId80" Type="http://schemas.openxmlformats.org/officeDocument/2006/relationships/hyperlink" Target="https://www.vsemweb.ford.com/tc/launchapp?-attach=true&amp;-s=226TCSession&amp;-o=n0SJN9h0x3NrTDAAAAAAAAAAAAA&amp;servername=Production_Server" TargetMode="External"/><Relationship Id="rId176" Type="http://schemas.openxmlformats.org/officeDocument/2006/relationships/hyperlink" Target="http://wiki.ford.com/display/RequirementsEngineering/Deriving+Implemented+Functions+from+Logical+Functions" TargetMode="External"/><Relationship Id="rId341" Type="http://schemas.openxmlformats.org/officeDocument/2006/relationships/hyperlink" Target="https://www.vsemweb.ford.com/tc/launchapp?-attach=true&amp;-s=226TCSession&amp;-o=n0SJN9h0x3NrTDAAAAAAAAAAAAA&amp;servername=Production_Server" TargetMode="External"/><Relationship Id="rId383" Type="http://schemas.openxmlformats.org/officeDocument/2006/relationships/hyperlink" Target="http://wiki.ford.com/display/RequirementsEngineering/Deriving+Implemented+Functions+from+Logical+Functions" TargetMode="External"/><Relationship Id="rId439" Type="http://schemas.openxmlformats.org/officeDocument/2006/relationships/hyperlink" Target="http://wiki.ford.com/display/RequirementsEngineering/How+to+use+the+Specification+Templates" TargetMode="External"/><Relationship Id="rId590" Type="http://schemas.openxmlformats.org/officeDocument/2006/relationships/hyperlink" Target="http://wiki.ford.com/display/RequirementsEngineering/Deriving+Implemented+Functions+from+Logical+Functions" TargetMode="External"/><Relationship Id="rId604" Type="http://schemas.openxmlformats.org/officeDocument/2006/relationships/hyperlink" Target="http://wiki.ford.com/display/RequirementsEngineering/Adding+a+Technical+Interface" TargetMode="External"/><Relationship Id="rId646" Type="http://schemas.openxmlformats.org/officeDocument/2006/relationships/hyperlink" Target="http://wiki.ford.com/display/RequirementsEngineering/How+to+use+the+Specification+Templates" TargetMode="External"/><Relationship Id="rId201" Type="http://schemas.openxmlformats.org/officeDocument/2006/relationships/hyperlink" Target="http://wiki.ford.com/display/RequirementsEngineering/Requirements+Attributes" TargetMode="External"/><Relationship Id="rId243" Type="http://schemas.openxmlformats.org/officeDocument/2006/relationships/hyperlink" Target="https://www.vsemweb.ford.com/tc/launchapp?-attach=true&amp;-s=226TCSession&amp;-o=jXfpx2PHx3NrTDAAAAAAAAAAAAA&amp;servername=Production_Server" TargetMode="External"/><Relationship Id="rId285" Type="http://schemas.openxmlformats.org/officeDocument/2006/relationships/hyperlink" Target="http://wiki.ford.com/display/RequirementsEngineering/Cascade+Requirements" TargetMode="External"/><Relationship Id="rId450" Type="http://schemas.openxmlformats.org/officeDocument/2006/relationships/hyperlink" Target="https://www.vsemweb.ford.com/tc/launchapp?-attach=true&amp;-s=226TCSession&amp;-o=jXfpx2PHx3NrTDAAAAAAAAAAAAA&amp;servername=Production_Server" TargetMode="External"/><Relationship Id="rId506" Type="http://schemas.openxmlformats.org/officeDocument/2006/relationships/hyperlink" Target="http://wiki.ford.com/display/RequirementsEngineering/Adding+a+Signal+or+Parameter+Mapping" TargetMode="External"/><Relationship Id="rId688" Type="http://schemas.openxmlformats.org/officeDocument/2006/relationships/hyperlink" Target="https://pd3.spt.ford.com/sites/fede/vsem-spls/Shared%20Documents/02-ais/methods/AIS%20Methods%20Document.pptx?web=1" TargetMode="External"/><Relationship Id="rId38" Type="http://schemas.openxmlformats.org/officeDocument/2006/relationships/image" Target="media/image10.png"/><Relationship Id="rId103" Type="http://schemas.openxmlformats.org/officeDocument/2006/relationships/hyperlink" Target="http://wiki.ford.com/display/RequirementsEngineering/Requirements+Attributes" TargetMode="External"/><Relationship Id="rId310" Type="http://schemas.openxmlformats.org/officeDocument/2006/relationships/hyperlink" Target="http://wiki.ford.com/display/RequirementsEngineering/Requirements+Attributes" TargetMode="External"/><Relationship Id="rId492" Type="http://schemas.openxmlformats.org/officeDocument/2006/relationships/hyperlink" Target="http://wiki.ford.com/display/RequirementsEngineering/Cascade+Requirements" TargetMode="External"/><Relationship Id="rId548" Type="http://schemas.openxmlformats.org/officeDocument/2006/relationships/hyperlink" Target="https://www.vsemweb.ford.com/tc/launchapp?-attach=true&amp;-s=226TCSession&amp;-o=n0SJN9h0x3NrTDAAAAAAAAAAAAA&amp;servername=Production_Server" TargetMode="External"/><Relationship Id="rId91" Type="http://schemas.openxmlformats.org/officeDocument/2006/relationships/hyperlink" Target="http://wiki.ford.com/display/RequirementsEngineering/Adding+a+Technical+Interface" TargetMode="External"/><Relationship Id="rId145" Type="http://schemas.openxmlformats.org/officeDocument/2006/relationships/hyperlink" Target="http://wiki.ford.com/display/RequirementsEngineering/Adding+a+Technical+Interface" TargetMode="External"/><Relationship Id="rId187" Type="http://schemas.openxmlformats.org/officeDocument/2006/relationships/hyperlink" Target="http://wiki.ford.com/display/RequirementsEngineering/How+to+use+the+Specification+Templates" TargetMode="External"/><Relationship Id="rId352" Type="http://schemas.openxmlformats.org/officeDocument/2006/relationships/hyperlink" Target="http://wiki.ford.com/display/RequirementsEngineering/Adding+a+Technical+Interface" TargetMode="External"/><Relationship Id="rId394" Type="http://schemas.openxmlformats.org/officeDocument/2006/relationships/hyperlink" Target="http://wiki.ford.com/display/RequirementsEngineering/How+to+use+the+Specification+Templates" TargetMode="External"/><Relationship Id="rId408" Type="http://schemas.openxmlformats.org/officeDocument/2006/relationships/hyperlink" Target="http://wiki.ford.com/display/RequirementsEngineering/Requirements+Attributes" TargetMode="External"/><Relationship Id="rId615" Type="http://schemas.openxmlformats.org/officeDocument/2006/relationships/hyperlink" Target="http://wiki.ford.com/display/RequirementsEngineering/Requirements+Attributes" TargetMode="External"/><Relationship Id="rId212" Type="http://schemas.openxmlformats.org/officeDocument/2006/relationships/hyperlink" Target="http://wiki.ford.com/display/RequirementsEngineering/Deriving+Implemented+Functions+from+Logical+Functions" TargetMode="External"/><Relationship Id="rId254" Type="http://schemas.openxmlformats.org/officeDocument/2006/relationships/hyperlink" Target="http://wiki.ford.com/display/RequirementsEngineering/Adding+a+Signal+or+Parameter+Mapping" TargetMode="External"/><Relationship Id="rId657" Type="http://schemas.openxmlformats.org/officeDocument/2006/relationships/hyperlink" Target="https://www.vsemweb.ford.com/tc/launchapp?-attach=true&amp;-s=226TCSession&amp;-o=jXfpx2PHx3NrTDAAAAAAAAAAAAA&amp;servername=Production_Server" TargetMode="External"/><Relationship Id="rId699" Type="http://schemas.openxmlformats.org/officeDocument/2006/relationships/fontTable" Target="fontTable.xml"/><Relationship Id="rId49" Type="http://schemas.openxmlformats.org/officeDocument/2006/relationships/hyperlink" Target="http://wiki.ford.com/display/CS/Service+Catalog" TargetMode="External"/><Relationship Id="rId114" Type="http://schemas.openxmlformats.org/officeDocument/2006/relationships/hyperlink" Target="http://wiki.ford.com/display/RequirementsEngineering/Cascade+Requirements" TargetMode="External"/><Relationship Id="rId296" Type="http://schemas.openxmlformats.org/officeDocument/2006/relationships/hyperlink" Target="https://www.vsemweb.ford.com/tc/launchapp?-attach=true&amp;-s=226TCSession&amp;-o=n0SJN9h0x3NrTDAAAAAAAAAAAAA&amp;servername=Production_Server" TargetMode="External"/><Relationship Id="rId461" Type="http://schemas.openxmlformats.org/officeDocument/2006/relationships/hyperlink" Target="http://wiki.ford.com/display/RequirementsEngineering/Adding+a+Signal+or+Parameter+Mapping" TargetMode="External"/><Relationship Id="rId517" Type="http://schemas.openxmlformats.org/officeDocument/2006/relationships/hyperlink" Target="http://wiki.ford.com/display/RequirementsEngineering/Requirements+Attributes" TargetMode="External"/><Relationship Id="rId559" Type="http://schemas.openxmlformats.org/officeDocument/2006/relationships/hyperlink" Target="http://wiki.ford.com/display/RequirementsEngineering/Adding+a+Technical+Interface" TargetMode="External"/><Relationship Id="rId60" Type="http://schemas.openxmlformats.org/officeDocument/2006/relationships/hyperlink" Target="http://wiki.ford.com/display/RequirementsEngineering/Deriving+Implemented+Functions+from+Logical+Functions" TargetMode="External"/><Relationship Id="rId156" Type="http://schemas.openxmlformats.org/officeDocument/2006/relationships/hyperlink" Target="http://wiki.ford.com/display/RequirementsEngineering/Requirements+Attributes" TargetMode="External"/><Relationship Id="rId198" Type="http://schemas.openxmlformats.org/officeDocument/2006/relationships/hyperlink" Target="https://www.vsemweb.ford.com/tc/launchapp?-attach=true&amp;-s=226TCSession&amp;-o=jXfpx2PHx3NrTDAAAAAAAAAAAAA&amp;servername=Production_Server" TargetMode="External"/><Relationship Id="rId321" Type="http://schemas.openxmlformats.org/officeDocument/2006/relationships/hyperlink" Target="http://wiki.ford.com/display/RequirementsEngineering/Cascade+Requirements" TargetMode="External"/><Relationship Id="rId363" Type="http://schemas.openxmlformats.org/officeDocument/2006/relationships/hyperlink" Target="http://wiki.ford.com/display/RequirementsEngineering/Requirements+Attributes" TargetMode="External"/><Relationship Id="rId419" Type="http://schemas.openxmlformats.org/officeDocument/2006/relationships/hyperlink" Target="http://wiki.ford.com/display/RequirementsEngineering/Deriving+Implemented+Functions+from+Logical+Functions" TargetMode="External"/><Relationship Id="rId570" Type="http://schemas.openxmlformats.org/officeDocument/2006/relationships/hyperlink" Target="http://wiki.ford.com/display/RequirementsEngineering/Requirements+Attributes" TargetMode="External"/><Relationship Id="rId626" Type="http://schemas.openxmlformats.org/officeDocument/2006/relationships/hyperlink" Target="http://wiki.ford.com/display/RequirementsEngineering/Deriving+Implemented+Functions+from+Logical+Functions" TargetMode="External"/><Relationship Id="rId223" Type="http://schemas.openxmlformats.org/officeDocument/2006/relationships/hyperlink" Target="http://wiki.ford.com/display/RequirementsEngineering/How+to+use+the+Specification+Templates" TargetMode="External"/><Relationship Id="rId430" Type="http://schemas.openxmlformats.org/officeDocument/2006/relationships/hyperlink" Target="http://wiki.ford.com/display/RequirementsEngineering/How+to+use+the+Specification+Templates" TargetMode="External"/><Relationship Id="rId668" Type="http://schemas.openxmlformats.org/officeDocument/2006/relationships/hyperlink" Target="http://wiki.ford.com/display/RequirementsEngineering/Adding+a+Signal+or+Parameter+Mapping" TargetMode="External"/><Relationship Id="rId18" Type="http://schemas.openxmlformats.org/officeDocument/2006/relationships/hyperlink" Target="http://wiki.ford.com/display/RequirementsEngineering/Stakeholder+Analysis" TargetMode="External"/><Relationship Id="rId265" Type="http://schemas.openxmlformats.org/officeDocument/2006/relationships/hyperlink" Target="http://wiki.ford.com/display/RequirementsEngineering/Requirements+Attributes" TargetMode="External"/><Relationship Id="rId472" Type="http://schemas.openxmlformats.org/officeDocument/2006/relationships/hyperlink" Target="http://wiki.ford.com/display/RequirementsEngineering/Requirements+Attributes" TargetMode="External"/><Relationship Id="rId528" Type="http://schemas.openxmlformats.org/officeDocument/2006/relationships/hyperlink" Target="http://wiki.ford.com/display/RequirementsEngineering/Cascade+Requirements" TargetMode="External"/><Relationship Id="rId125" Type="http://schemas.openxmlformats.org/officeDocument/2006/relationships/hyperlink" Target="https://www.vsemweb.ford.com/tc/launchapp?-attach=true&amp;-s=226TCSession&amp;-o=n0SJN9h0x3NrTDAAAAAAAAAAAAA&amp;servername=Production_Server" TargetMode="External"/><Relationship Id="rId167" Type="http://schemas.openxmlformats.org/officeDocument/2006/relationships/hyperlink" Target="http://wiki.ford.com/display/RequirementsEngineering/Deriving+Implemented+Functions+from+Logical+Functions" TargetMode="External"/><Relationship Id="rId332" Type="http://schemas.openxmlformats.org/officeDocument/2006/relationships/hyperlink" Target="https://www.vsemweb.ford.com/tc/launchapp?-attach=true&amp;-s=226TCSession&amp;-o=n0SJN9h0x3NrTDAAAAAAAAAAAAA&amp;servername=Production_Server" TargetMode="External"/><Relationship Id="rId374" Type="http://schemas.openxmlformats.org/officeDocument/2006/relationships/hyperlink" Target="http://wiki.ford.com/display/RequirementsEngineering/Deriving+Implemented+Functions+from+Logical+Functions" TargetMode="External"/><Relationship Id="rId581" Type="http://schemas.openxmlformats.org/officeDocument/2006/relationships/hyperlink" Target="http://wiki.ford.com/display/RequirementsEngineering/Deriving+Implemented+Functions+from+Logical+Functions" TargetMode="External"/><Relationship Id="rId71" Type="http://schemas.openxmlformats.org/officeDocument/2006/relationships/hyperlink" Target="https://www.vsemweb.ford.com/tc/launchapp?-attach=true&amp;-s=226TCSession&amp;-o=n0SJN9h0x3NrTDAAAAAAAAAAAAA&amp;servername=Production_Server" TargetMode="External"/><Relationship Id="rId234" Type="http://schemas.openxmlformats.org/officeDocument/2006/relationships/hyperlink" Target="https://www.vsemweb.ford.com/tc/launchapp?-attach=true&amp;-s=226TCSession&amp;-o=jXfpx2PHx3NrTDAAAAAAAAAAAAA&amp;servername=Production_Server" TargetMode="External"/><Relationship Id="rId637" Type="http://schemas.openxmlformats.org/officeDocument/2006/relationships/hyperlink" Target="http://wiki.ford.com/display/RequirementsEngineering/How+to+use+the+Specification+Templates" TargetMode="External"/><Relationship Id="rId679" Type="http://schemas.openxmlformats.org/officeDocument/2006/relationships/hyperlink" Target="http://wiki.ford.com/display/RequirementsEngineering/Adding+a+Logical+Signal+or+Parameter" TargetMode="External"/><Relationship Id="rId2" Type="http://schemas.openxmlformats.org/officeDocument/2006/relationships/customXml" Target="../customXml/item2.xml"/><Relationship Id="rId29" Type="http://schemas.openxmlformats.org/officeDocument/2006/relationships/image" Target="media/image2.jpg"/><Relationship Id="rId276" Type="http://schemas.openxmlformats.org/officeDocument/2006/relationships/hyperlink" Target="http://wiki.ford.com/display/RequirementsEngineering/Cascade+Requirements" TargetMode="External"/><Relationship Id="rId441" Type="http://schemas.openxmlformats.org/officeDocument/2006/relationships/hyperlink" Target="https://www.vsemweb.ford.com/tc/launchapp?-attach=true&amp;-s=226TCSession&amp;-o=jXfpx2PHx3NrTDAAAAAAAAAAAAA&amp;servername=Production_Server" TargetMode="External"/><Relationship Id="rId483" Type="http://schemas.openxmlformats.org/officeDocument/2006/relationships/hyperlink" Target="http://wiki.ford.com/display/RequirementsEngineering/Cascade+Requirements" TargetMode="External"/><Relationship Id="rId539" Type="http://schemas.openxmlformats.org/officeDocument/2006/relationships/hyperlink" Target="https://www.vsemweb.ford.com/tc/launchapp?-attach=true&amp;-s=226TCSession&amp;-o=n0SJN9h0x3NrTDAAAAAAAAAAAAA&amp;servername=Production_Server" TargetMode="External"/><Relationship Id="rId690" Type="http://schemas.openxmlformats.org/officeDocument/2006/relationships/hyperlink" Target="https://www.vsemweb.ford.com/tc/launchapp?-attach=true&amp;-s=226TCSession&amp;-o=zjYtY3Jcx3NrTDAAAAAAAAAAAAA&amp;servername=Production_Server" TargetMode="External"/><Relationship Id="rId40" Type="http://schemas.openxmlformats.org/officeDocument/2006/relationships/hyperlink" Target="https://www.vsemweb.ford.com/tc/launchapp?-attach=true&amp;-s=226TCSession&amp;-o=BleFgEP3x3NrTDAAAAAAAAAAAAA&amp;servername=Production_Server" TargetMode="External"/><Relationship Id="rId136" Type="http://schemas.openxmlformats.org/officeDocument/2006/relationships/hyperlink" Target="http://wiki.ford.com/display/RequirementsEngineering/Adding+a+Technical+Interface" TargetMode="External"/><Relationship Id="rId178" Type="http://schemas.openxmlformats.org/officeDocument/2006/relationships/hyperlink" Target="http://wiki.ford.com/display/RequirementsEngineering/How+to+use+the+Specification+Templates" TargetMode="External"/><Relationship Id="rId301" Type="http://schemas.openxmlformats.org/officeDocument/2006/relationships/hyperlink" Target="http://wiki.ford.com/display/RequirementsEngineering/Requirements+Attributes" TargetMode="External"/><Relationship Id="rId343" Type="http://schemas.openxmlformats.org/officeDocument/2006/relationships/hyperlink" Target="http://wiki.ford.com/display/RequirementsEngineering/Adding+a+Technical+Interface" TargetMode="External"/><Relationship Id="rId550" Type="http://schemas.openxmlformats.org/officeDocument/2006/relationships/hyperlink" Target="http://wiki.ford.com/display/RequirementsEngineering/Adding+a+Technical+Interface" TargetMode="External"/><Relationship Id="rId61" Type="http://schemas.openxmlformats.org/officeDocument/2006/relationships/hyperlink" Target="http://wiki.ford.com/display/RequirementsEngineering/Cascade+Requirements" TargetMode="External"/><Relationship Id="rId82" Type="http://schemas.openxmlformats.org/officeDocument/2006/relationships/hyperlink" Target="http://wiki.ford.com/display/RequirementsEngineering/Adding+a+Technical+Interface" TargetMode="External"/><Relationship Id="rId199" Type="http://schemas.openxmlformats.org/officeDocument/2006/relationships/hyperlink" Target="http://wiki.ford.com/display/RequirementsEngineering/Adding+a+Technical+Interface" TargetMode="External"/><Relationship Id="rId203" Type="http://schemas.openxmlformats.org/officeDocument/2006/relationships/hyperlink" Target="http://wiki.ford.com/display/RequirementsEngineering/Deriving+Implemented+Functions+from+Logical+Functions" TargetMode="External"/><Relationship Id="rId385" Type="http://schemas.openxmlformats.org/officeDocument/2006/relationships/hyperlink" Target="http://wiki.ford.com/display/RequirementsEngineering/How+to+use+the+Specification+Templates" TargetMode="External"/><Relationship Id="rId571" Type="http://schemas.openxmlformats.org/officeDocument/2006/relationships/hyperlink" Target="http://wiki.ford.com/display/RequirementsEngineering/Requirements+Attributes" TargetMode="External"/><Relationship Id="rId592" Type="http://schemas.openxmlformats.org/officeDocument/2006/relationships/hyperlink" Target="http://wiki.ford.com/display/RequirementsEngineering/How+to+use+the+Specification+Templates" TargetMode="External"/><Relationship Id="rId606" Type="http://schemas.openxmlformats.org/officeDocument/2006/relationships/hyperlink" Target="http://wiki.ford.com/display/RequirementsEngineering/Requirements+Attributes" TargetMode="External"/><Relationship Id="rId627" Type="http://schemas.openxmlformats.org/officeDocument/2006/relationships/hyperlink" Target="http://wiki.ford.com/display/RequirementsEngineering/Cascade+Requirements" TargetMode="External"/><Relationship Id="rId648" Type="http://schemas.openxmlformats.org/officeDocument/2006/relationships/hyperlink" Target="https://www.vsemweb.ford.com/tc/launchapp?-attach=true&amp;-s=226TCSession&amp;-o=jXfpx2PHx3NrTDAAAAAAAAAAAAA&amp;servername=Production_Server" TargetMode="External"/><Relationship Id="rId669"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Specification+templates" TargetMode="External"/><Relationship Id="rId224" Type="http://schemas.openxmlformats.org/officeDocument/2006/relationships/hyperlink" Target="https://www.vsemweb.ford.com/tc/launchapp?-attach=true&amp;-s=226TCSession&amp;-o=n0SJN9h0x3NrTDAAAAAAAAAAAAA&amp;servername=Production_Server" TargetMode="External"/><Relationship Id="rId245" Type="http://schemas.openxmlformats.org/officeDocument/2006/relationships/hyperlink" Target="http://wiki.ford.com/display/RequirementsEngineering/Adding+a+Signal+or+Parameter+Mapping" TargetMode="External"/><Relationship Id="rId266" Type="http://schemas.openxmlformats.org/officeDocument/2006/relationships/hyperlink" Target="http://wiki.ford.com/display/RequirementsEngineering/Deriving+Implemented+Functions+from+Logical+Functions" TargetMode="External"/><Relationship Id="rId287" Type="http://schemas.openxmlformats.org/officeDocument/2006/relationships/hyperlink" Target="https://www.vsemweb.ford.com/tc/launchapp?-attach=true&amp;-s=226TCSession&amp;-o=n0SJN9h0x3NrTDAAAAAAAAAAAAA&amp;servername=Production_Server" TargetMode="External"/><Relationship Id="rId410" Type="http://schemas.openxmlformats.org/officeDocument/2006/relationships/hyperlink" Target="http://wiki.ford.com/display/RequirementsEngineering/Deriving+Implemented+Functions+from+Logical+Functions" TargetMode="External"/><Relationship Id="rId431" Type="http://schemas.openxmlformats.org/officeDocument/2006/relationships/hyperlink" Target="https://www.vsemweb.ford.com/tc/launchapp?-attach=true&amp;-s=226TCSession&amp;-o=n0SJN9h0x3NrTDAAAAAAAAAAAAA&amp;servername=Production_Server" TargetMode="External"/><Relationship Id="rId452" Type="http://schemas.openxmlformats.org/officeDocument/2006/relationships/hyperlink" Target="http://wiki.ford.com/display/RequirementsEngineering/Adding+a+Signal+or+Parameter+Mapping" TargetMode="External"/><Relationship Id="rId473" Type="http://schemas.openxmlformats.org/officeDocument/2006/relationships/hyperlink" Target="http://wiki.ford.com/display/RequirementsEngineering/Deriving+Implemented+Functions+from+Logical+Functions" TargetMode="External"/><Relationship Id="rId494" Type="http://schemas.openxmlformats.org/officeDocument/2006/relationships/hyperlink" Target="https://www.vsemweb.ford.com/tc/launchapp?-attach=true&amp;-s=226TCSession&amp;-o=n0SJN9h0x3NrTDAAAAAAAAAAAAA&amp;servername=Production_Server" TargetMode="External"/><Relationship Id="rId508" Type="http://schemas.openxmlformats.org/officeDocument/2006/relationships/hyperlink" Target="http://wiki.ford.com/display/RequirementsEngineering/Requirements+Attributes" TargetMode="External"/><Relationship Id="rId529" Type="http://schemas.openxmlformats.org/officeDocument/2006/relationships/hyperlink" Target="http://wiki.ford.com/display/RequirementsEngineering/How+to+use+the+Specification+Templates" TargetMode="External"/><Relationship Id="rId680" Type="http://schemas.openxmlformats.org/officeDocument/2006/relationships/hyperlink" Target="http://wiki.ford.com/display/RequirementsEngineering/Adding+a+Technical+Signal+or+Parameter" TargetMode="External"/><Relationship Id="rId30" Type="http://schemas.openxmlformats.org/officeDocument/2006/relationships/image" Target="media/image3.jpg"/><Relationship Id="rId105" Type="http://schemas.openxmlformats.org/officeDocument/2006/relationships/hyperlink" Target="http://wiki.ford.com/display/RequirementsEngineering/Cascade+Requirements" TargetMode="External"/><Relationship Id="rId126" Type="http://schemas.openxmlformats.org/officeDocument/2006/relationships/hyperlink" Target="https://www.vsemweb.ford.com/tc/launchapp?-attach=true&amp;-s=226TCSession&amp;-o=jXfpx2PHx3NrTDAAAAAAAAAAAAA&amp;servername=Production_Server"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Cascade+Requirements" TargetMode="External"/><Relationship Id="rId312" Type="http://schemas.openxmlformats.org/officeDocument/2006/relationships/hyperlink" Target="http://wiki.ford.com/display/RequirementsEngineering/Cascade+Requirements" TargetMode="External"/><Relationship Id="rId333" Type="http://schemas.openxmlformats.org/officeDocument/2006/relationships/hyperlink" Target="https://www.vsemweb.ford.com/tc/launchapp?-attach=true&amp;-s=226TCSession&amp;-o=jXfpx2PHx3NrTDAAAAAAAAAAAAA&amp;servername=Production_Server" TargetMode="External"/><Relationship Id="rId354" Type="http://schemas.openxmlformats.org/officeDocument/2006/relationships/hyperlink" Target="http://wiki.ford.com/display/RequirementsEngineering/Requirements+Attributes" TargetMode="External"/><Relationship Id="rId540" Type="http://schemas.openxmlformats.org/officeDocument/2006/relationships/hyperlink" Target="https://www.vsemweb.ford.com/tc/launchapp?-attach=true&amp;-s=226TCSession&amp;-o=jXfpx2PHx3NrTDAAAAAAAAAAAAA&amp;servername=Production_Server" TargetMode="External"/><Relationship Id="rId51" Type="http://schemas.openxmlformats.org/officeDocument/2006/relationships/hyperlink" Target="https://www.vsemweb.ford.com/tc/launchapp?-attach=true&amp;-s=226TCSession&amp;-o=LjXtx$M9x3NrTDAAAAAAAAAAAAA&amp;servername=Production_Server" TargetMode="External"/><Relationship Id="rId72" Type="http://schemas.openxmlformats.org/officeDocument/2006/relationships/hyperlink" Target="https://www.vsemweb.ford.com/tc/launchapp?-attach=true&amp;-s=226TCSession&amp;-o=jXfpx2PHx3NrTDAAAAAAAAAAAAA&amp;servername=Production_Server" TargetMode="External"/><Relationship Id="rId93" Type="http://schemas.openxmlformats.org/officeDocument/2006/relationships/hyperlink" Target="http://wiki.ford.com/display/RequirementsEngineering/Requirements+Attributes" TargetMode="External"/><Relationship Id="rId189" Type="http://schemas.openxmlformats.org/officeDocument/2006/relationships/hyperlink" Target="https://www.vsemweb.ford.com/tc/launchapp?-attach=true&amp;-s=226TCSession&amp;-o=jXfpx2PHx3NrTDAAAAAAAAAAAAA&amp;servername=Production_Server" TargetMode="External"/><Relationship Id="rId375" Type="http://schemas.openxmlformats.org/officeDocument/2006/relationships/hyperlink" Target="http://wiki.ford.com/display/RequirementsEngineering/Cascade+Requirements" TargetMode="External"/><Relationship Id="rId396" Type="http://schemas.openxmlformats.org/officeDocument/2006/relationships/hyperlink" Target="https://www.vsemweb.ford.com/tc/launchapp?-attach=true&amp;-s=226TCSession&amp;-o=jXfpx2PHx3NrTDAAAAAAAAAAAAA&amp;servername=Production_Server" TargetMode="External"/><Relationship Id="rId561" Type="http://schemas.openxmlformats.org/officeDocument/2006/relationships/hyperlink" Target="http://wiki.ford.com/display/RequirementsEngineering/Requirements+Attributes" TargetMode="External"/><Relationship Id="rId582" Type="http://schemas.openxmlformats.org/officeDocument/2006/relationships/hyperlink" Target="http://wiki.ford.com/display/RequirementsEngineering/Cascade+Requirements" TargetMode="External"/><Relationship Id="rId617" Type="http://schemas.openxmlformats.org/officeDocument/2006/relationships/hyperlink" Target="http://wiki.ford.com/display/RequirementsEngineering/Deriving+Implemented+Functions+from+Logical+Functions" TargetMode="External"/><Relationship Id="rId638" Type="http://schemas.openxmlformats.org/officeDocument/2006/relationships/hyperlink" Target="https://www.vsemweb.ford.com/tc/launchapp?-attach=true&amp;-s=226TCSession&amp;-o=n0SJN9h0x3NrTDAAAAAAAAAAAAA&amp;servername=Production_Server" TargetMode="External"/><Relationship Id="rId659" Type="http://schemas.openxmlformats.org/officeDocument/2006/relationships/hyperlink" Target="http://wiki.ford.com/display/RequirementsEngineering/Adding+a+Signal+or+Parameter+Mapping"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How+to+use+the+Specification+Templates" TargetMode="External"/><Relationship Id="rId235" Type="http://schemas.openxmlformats.org/officeDocument/2006/relationships/hyperlink" Target="http://wiki.ford.com/display/RequirementsEngineering/Adding+a+Technical+Interface" TargetMode="External"/><Relationship Id="rId256" Type="http://schemas.openxmlformats.org/officeDocument/2006/relationships/hyperlink" Target="http://wiki.ford.com/display/RequirementsEngineering/Requirements+Attributes" TargetMode="External"/><Relationship Id="rId277" Type="http://schemas.openxmlformats.org/officeDocument/2006/relationships/hyperlink" Target="http://wiki.ford.com/display/RequirementsEngineering/How+to+use+the+Specification+Templates" TargetMode="External"/><Relationship Id="rId298" Type="http://schemas.openxmlformats.org/officeDocument/2006/relationships/hyperlink" Target="http://wiki.ford.com/display/RequirementsEngineering/Adding+a+Technical+Interface" TargetMode="External"/><Relationship Id="rId400" Type="http://schemas.openxmlformats.org/officeDocument/2006/relationships/hyperlink" Target="http://wiki.ford.com/display/RequirementsEngineering/Requirements+Attributes" TargetMode="External"/><Relationship Id="rId421" Type="http://schemas.openxmlformats.org/officeDocument/2006/relationships/hyperlink" Target="http://wiki.ford.com/display/RequirementsEngineering/How+to+use+the+Specification+Templates" TargetMode="External"/><Relationship Id="rId442" Type="http://schemas.openxmlformats.org/officeDocument/2006/relationships/hyperlink" Target="http://wiki.ford.com/display/RequirementsEngineering/Adding+a+Technical+Interface" TargetMode="External"/><Relationship Id="rId463" Type="http://schemas.openxmlformats.org/officeDocument/2006/relationships/hyperlink" Target="http://wiki.ford.com/display/RequirementsEngineering/Requirements+Attributes" TargetMode="External"/><Relationship Id="rId484" Type="http://schemas.openxmlformats.org/officeDocument/2006/relationships/hyperlink" Target="http://wiki.ford.com/display/RequirementsEngineering/How+to+use+the+Specification+Templates" TargetMode="External"/><Relationship Id="rId519" Type="http://schemas.openxmlformats.org/officeDocument/2006/relationships/hyperlink" Target="http://wiki.ford.com/display/RequirementsEngineering/Cascade+Requirements" TargetMode="External"/><Relationship Id="rId670" Type="http://schemas.openxmlformats.org/officeDocument/2006/relationships/hyperlink" Target="http://wiki.ford.com/display/RequirementsEngineering/Requirements+Attributes" TargetMode="External"/><Relationship Id="rId116" Type="http://schemas.openxmlformats.org/officeDocument/2006/relationships/hyperlink" Target="https://www.vsemweb.ford.com/tc/launchapp?-attach=true&amp;-s=226TCSession&amp;-o=n0SJN9h0x3NrTDAAAAAAAAAAAAA&amp;servername=Production_Server" TargetMode="External"/><Relationship Id="rId137" Type="http://schemas.openxmlformats.org/officeDocument/2006/relationships/hyperlink" Target="http://wiki.ford.com/display/RequirementsEngineering/Adding+a+Signal+or+Parameter+Mapping" TargetMode="External"/><Relationship Id="rId158" Type="http://schemas.openxmlformats.org/officeDocument/2006/relationships/hyperlink" Target="http://wiki.ford.com/display/RequirementsEngineering/Deriving+Implemented+Functions+from+Logical+Functions" TargetMode="External"/><Relationship Id="rId302" Type="http://schemas.openxmlformats.org/officeDocument/2006/relationships/hyperlink" Target="http://wiki.ford.com/display/RequirementsEngineering/Deriving+Implemented+Functions+from+Logical+Functions" TargetMode="External"/><Relationship Id="rId323" Type="http://schemas.openxmlformats.org/officeDocument/2006/relationships/hyperlink" Target="https://www.vsemweb.ford.com/tc/launchapp?-attach=true&amp;-s=226TCSession&amp;-o=n0SJN9h0x3NrTDAAAAAAAAAAAAA&amp;servername=Production_Server" TargetMode="External"/><Relationship Id="rId344" Type="http://schemas.openxmlformats.org/officeDocument/2006/relationships/hyperlink" Target="http://wiki.ford.com/display/RequirementsEngineering/Adding+a+Signal+or+Parameter+Mapping" TargetMode="External"/><Relationship Id="rId530" Type="http://schemas.openxmlformats.org/officeDocument/2006/relationships/hyperlink" Target="https://www.vsemweb.ford.com/tc/launchapp?-attach=true&amp;-s=226TCSession&amp;-o=n0SJN9h0x3NrTDAAAAAAAAAAAAA&amp;servername=Production_Server" TargetMode="External"/><Relationship Id="rId691" Type="http://schemas.openxmlformats.org/officeDocument/2006/relationships/hyperlink" Target="https://www.vsemweb.ford.com/tc/launchapp?-attach=true&amp;-s=226TCSession&amp;-o=LSYtewY7x3NrTDAAAAAAAAAAAAA&amp;servername=Production_Server" TargetMode="Externa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hyperlink" Target="https://www.vsemweb.ford.com/tc/launchapp?-attach=true&amp;-s=226TCSession&amp;-o=gPXpSoIbx3NrTDAAAAAAAAAAAAA&amp;servername=Production_Server" TargetMode="External"/><Relationship Id="rId62" Type="http://schemas.openxmlformats.org/officeDocument/2006/relationships/hyperlink" Target="https://pd3.spt.ford.com/sites/GlobalFunctionalSafety/Pages/default.aspx" TargetMode="External"/><Relationship Id="rId83" Type="http://schemas.openxmlformats.org/officeDocument/2006/relationships/hyperlink" Target="http://wiki.ford.com/display/RequirementsEngineering/Adding+a+Signal+or+Parameter+Mapping" TargetMode="External"/><Relationship Id="rId179" Type="http://schemas.openxmlformats.org/officeDocument/2006/relationships/hyperlink" Target="https://www.vsemweb.ford.com/tc/launchapp?-attach=true&amp;-s=226TCSession&amp;-o=n0SJN9h0x3NrTDAAAAAAAAAAAAA&amp;servername=Production_Server" TargetMode="External"/><Relationship Id="rId365" Type="http://schemas.openxmlformats.org/officeDocument/2006/relationships/hyperlink" Target="http://wiki.ford.com/display/RequirementsEngineering/Deriving+Implemented+Functions+from+Logical+Functions" TargetMode="External"/><Relationship Id="rId386" Type="http://schemas.openxmlformats.org/officeDocument/2006/relationships/hyperlink" Target="https://www.vsemweb.ford.com/tc/launchapp?-attach=true&amp;-s=226TCSession&amp;-o=n0SJN9h0x3NrTDAAAAAAAAAAAAA&amp;servername=Production_Server" TargetMode="External"/><Relationship Id="rId551" Type="http://schemas.openxmlformats.org/officeDocument/2006/relationships/hyperlink" Target="http://wiki.ford.com/display/RequirementsEngineering/Adding+a+Signal+or+Parameter+Mapping" TargetMode="External"/><Relationship Id="rId572" Type="http://schemas.openxmlformats.org/officeDocument/2006/relationships/hyperlink" Target="http://wiki.ford.com/display/RequirementsEngineering/Deriving+Implemented+Functions+from+Logical+Functions" TargetMode="External"/><Relationship Id="rId593" Type="http://schemas.openxmlformats.org/officeDocument/2006/relationships/hyperlink" Target="https://www.vsemweb.ford.com/tc/launchapp?-attach=true&amp;-s=226TCSession&amp;-o=n0SJN9h0x3NrTDAAAAAAAAAAAAA&amp;servername=Production_Server" TargetMode="External"/><Relationship Id="rId607" Type="http://schemas.openxmlformats.org/officeDocument/2006/relationships/hyperlink" Target="http://wiki.ford.com/display/RequirementsEngineering/Requirements+Attributes" TargetMode="External"/><Relationship Id="rId628" Type="http://schemas.openxmlformats.org/officeDocument/2006/relationships/hyperlink" Target="http://wiki.ford.com/display/RequirementsEngineering/How+to+use+the+Specification+Templates" TargetMode="External"/><Relationship Id="rId649" Type="http://schemas.openxmlformats.org/officeDocument/2006/relationships/hyperlink" Target="http://wiki.ford.com/display/RequirementsEngineering/Adding+a+Technical+Interface" TargetMode="External"/><Relationship Id="rId190" Type="http://schemas.openxmlformats.org/officeDocument/2006/relationships/hyperlink" Target="http://wiki.ford.com/display/RequirementsEngineering/Adding+a+Technical+Interface" TargetMode="External"/><Relationship Id="rId204" Type="http://schemas.openxmlformats.org/officeDocument/2006/relationships/hyperlink" Target="http://wiki.ford.com/display/RequirementsEngineering/Cascade+Requirements" TargetMode="External"/><Relationship Id="rId225" Type="http://schemas.openxmlformats.org/officeDocument/2006/relationships/hyperlink" Target="https://www.vsemweb.ford.com/tc/launchapp?-attach=true&amp;-s=226TCSession&amp;-o=jXfpx2PHx3NrTDAAAAAAAAAAAAA&amp;servername=Production_Server"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wiki.ford.com/display/RequirementsEngineering/Cascade+Requirements" TargetMode="External"/><Relationship Id="rId288" Type="http://schemas.openxmlformats.org/officeDocument/2006/relationships/hyperlink" Target="https://www.vsemweb.ford.com/tc/launchapp?-attach=true&amp;-s=226TCSession&amp;-o=jXfpx2PHx3NrTDAAAAAAAAAAAAA&amp;servername=Production_Server" TargetMode="External"/><Relationship Id="rId411" Type="http://schemas.openxmlformats.org/officeDocument/2006/relationships/hyperlink" Target="http://wiki.ford.com/display/RequirementsEngineering/Cascade+Requirements" TargetMode="External"/><Relationship Id="rId432" Type="http://schemas.openxmlformats.org/officeDocument/2006/relationships/hyperlink" Target="https://www.vsemweb.ford.com/tc/launchapp?-attach=true&amp;-s=226TCSession&amp;-o=jXfpx2PHx3NrTDAAAAAAAAAAAAA&amp;servername=Production_Server" TargetMode="External"/><Relationship Id="rId453" Type="http://schemas.openxmlformats.org/officeDocument/2006/relationships/hyperlink" Target="http://wiki.ford.com/display/RequirementsEngineering/Requirements+Attributes" TargetMode="External"/><Relationship Id="rId474" Type="http://schemas.openxmlformats.org/officeDocument/2006/relationships/hyperlink" Target="http://wiki.ford.com/display/RequirementsEngineering/Cascade+Requirements" TargetMode="External"/><Relationship Id="rId509" Type="http://schemas.openxmlformats.org/officeDocument/2006/relationships/hyperlink" Target="http://wiki.ford.com/display/RequirementsEngineering/Deriving+Implemented+Functions+from+Logical+Functions" TargetMode="External"/><Relationship Id="rId660"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How+to+use+the+Specification+Templates" TargetMode="External"/><Relationship Id="rId127" Type="http://schemas.openxmlformats.org/officeDocument/2006/relationships/hyperlink" Target="http://wiki.ford.com/display/RequirementsEngineering/Adding+a+Technical+Interface" TargetMode="External"/><Relationship Id="rId313" Type="http://schemas.openxmlformats.org/officeDocument/2006/relationships/hyperlink" Target="http://wiki.ford.com/display/RequirementsEngineering/How+to+use+the+Specification+Templates" TargetMode="External"/><Relationship Id="rId495" Type="http://schemas.openxmlformats.org/officeDocument/2006/relationships/hyperlink" Target="https://www.vsemweb.ford.com/tc/launchapp?-attach=true&amp;-s=226TCSession&amp;-o=jXfpx2PHx3NrTDAAAAAAAAAAAAA&amp;servername=Production_Server" TargetMode="External"/><Relationship Id="rId681" Type="http://schemas.openxmlformats.org/officeDocument/2006/relationships/hyperlink" Target="https://www.vsemweb.ford.com/tc/launchapp?-attach=true&amp;-s=226TCSession&amp;-o=SoYl_k7px3NrTD&amp;servername=Production_Server" TargetMode="External"/><Relationship Id="rId10" Type="http://schemas.openxmlformats.org/officeDocument/2006/relationships/footnotes" Target="footnotes.xml"/><Relationship Id="rId31" Type="http://schemas.openxmlformats.org/officeDocument/2006/relationships/image" Target="media/image4.jpg"/><Relationship Id="rId52" Type="http://schemas.openxmlformats.org/officeDocument/2006/relationships/hyperlink" Target="https://www.vsemweb.ford.com/tc/launchapp?-attach=true&amp;-s=226TCSession&amp;-o=LjXtx$M9x3NrTDAAAAAAAAAAAAA&amp;servername=Production_Server" TargetMode="External"/><Relationship Id="rId73" Type="http://schemas.openxmlformats.org/officeDocument/2006/relationships/hyperlink" Target="http://wiki.ford.com/display/RequirementsEngineering/Adding+a+Technical+Interface" TargetMode="External"/><Relationship Id="rId94"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How+to+use+the+Specification+Templates" TargetMode="External"/><Relationship Id="rId334" Type="http://schemas.openxmlformats.org/officeDocument/2006/relationships/hyperlink" Target="http://wiki.ford.com/display/RequirementsEngineering/Adding+a+Technical+Interface" TargetMode="External"/><Relationship Id="rId355" Type="http://schemas.openxmlformats.org/officeDocument/2006/relationships/hyperlink" Target="http://wiki.ford.com/display/RequirementsEngineering/Requirements+Attributes" TargetMode="External"/><Relationship Id="rId376" Type="http://schemas.openxmlformats.org/officeDocument/2006/relationships/hyperlink" Target="http://wiki.ford.com/display/RequirementsEngineering/How+to+use+the+Specification+Templates" TargetMode="External"/><Relationship Id="rId397" Type="http://schemas.openxmlformats.org/officeDocument/2006/relationships/hyperlink" Target="http://wiki.ford.com/display/RequirementsEngineering/Adding+a+Technical+Interface" TargetMode="External"/><Relationship Id="rId520" Type="http://schemas.openxmlformats.org/officeDocument/2006/relationships/hyperlink" Target="http://wiki.ford.com/display/RequirementsEngineering/How+to+use+the+Specification+Templates" TargetMode="External"/><Relationship Id="rId541" Type="http://schemas.openxmlformats.org/officeDocument/2006/relationships/hyperlink" Target="http://wiki.ford.com/display/RequirementsEngineering/Adding+a+Technical+Interface" TargetMode="External"/><Relationship Id="rId562" Type="http://schemas.openxmlformats.org/officeDocument/2006/relationships/hyperlink" Target="http://wiki.ford.com/display/RequirementsEngineering/Requirements+Attributes" TargetMode="External"/><Relationship Id="rId583" Type="http://schemas.openxmlformats.org/officeDocument/2006/relationships/hyperlink" Target="http://wiki.ford.com/display/RequirementsEngineering/How+to+use+the+Specification+Templates" TargetMode="External"/><Relationship Id="rId618" Type="http://schemas.openxmlformats.org/officeDocument/2006/relationships/hyperlink" Target="http://wiki.ford.com/display/RequirementsEngineering/Cascade+Requirements" TargetMode="External"/><Relationship Id="rId639" Type="http://schemas.openxmlformats.org/officeDocument/2006/relationships/hyperlink" Target="https://www.vsemweb.ford.com/tc/launchapp?-attach=true&amp;-s=226TCSession&amp;-o=jXfpx2PHx3NrTDAAAAAAAAAAAAA&amp;servername=Production_Server" TargetMode="External"/><Relationship Id="rId4" Type="http://schemas.openxmlformats.org/officeDocument/2006/relationships/customXml" Target="../customXml/item4.xml"/><Relationship Id="rId180" Type="http://schemas.openxmlformats.org/officeDocument/2006/relationships/hyperlink" Target="https://www.vsemweb.ford.com/tc/launchapp?-attach=true&amp;-s=226TCSession&amp;-o=jXfpx2PHx3NrTDAAAAAAAAAAAAA&amp;servername=Production_Server" TargetMode="External"/><Relationship Id="rId215" Type="http://schemas.openxmlformats.org/officeDocument/2006/relationships/hyperlink" Target="https://www.vsemweb.ford.com/tc/launchapp?-attach=true&amp;-s=226TCSession&amp;-o=n0SJN9h0x3NrTDAAAAAAAAAAAAA&amp;servername=Production_Server" TargetMode="External"/><Relationship Id="rId236" Type="http://schemas.openxmlformats.org/officeDocument/2006/relationships/hyperlink" Target="http://wiki.ford.com/display/RequirementsEngineering/Adding+a+Signal+or+Parameter+Mapping" TargetMode="External"/><Relationship Id="rId257" Type="http://schemas.openxmlformats.org/officeDocument/2006/relationships/hyperlink" Target="http://wiki.ford.com/display/RequirementsEngineering/Deriving+Implemented+Functions+from+Logical+Functions" TargetMode="External"/><Relationship Id="rId278" Type="http://schemas.openxmlformats.org/officeDocument/2006/relationships/hyperlink" Target="https://www.vsemweb.ford.com/tc/launchapp?-attach=true&amp;-s=226TCSession&amp;-o=n0SJN9h0x3NrTDAAAAAAAAAAAAA&amp;servername=Production_Server" TargetMode="External"/><Relationship Id="rId401" Type="http://schemas.openxmlformats.org/officeDocument/2006/relationships/hyperlink" Target="http://wiki.ford.com/display/RequirementsEngineering/Deriving+Implemented+Functions+from+Logical+Functions" TargetMode="External"/><Relationship Id="rId422" Type="http://schemas.openxmlformats.org/officeDocument/2006/relationships/hyperlink" Target="https://www.vsemweb.ford.com/tc/launchapp?-attach=true&amp;-s=226TCSession&amp;-o=n0SJN9h0x3NrTDAAAAAAAAAAAAA&amp;servername=Production_Server" TargetMode="External"/><Relationship Id="rId443" Type="http://schemas.openxmlformats.org/officeDocument/2006/relationships/hyperlink" Target="http://wiki.ford.com/display/RequirementsEngineering/Adding+a+Signal+or+Parameter+Mapping" TargetMode="External"/><Relationship Id="rId464" Type="http://schemas.openxmlformats.org/officeDocument/2006/relationships/hyperlink" Target="http://wiki.ford.com/display/RequirementsEngineering/Deriving+Implemented+Functions+from+Logical+Functions" TargetMode="External"/><Relationship Id="rId650" Type="http://schemas.openxmlformats.org/officeDocument/2006/relationships/hyperlink" Target="http://wiki.ford.com/display/RequirementsEngineering/Adding+a+Signal+or+Parameter+Mapping" TargetMode="External"/><Relationship Id="rId303" Type="http://schemas.openxmlformats.org/officeDocument/2006/relationships/hyperlink" Target="http://wiki.ford.com/display/RequirementsEngineering/Cascade+Requirements" TargetMode="External"/><Relationship Id="rId485" Type="http://schemas.openxmlformats.org/officeDocument/2006/relationships/hyperlink" Target="https://www.vsemweb.ford.com/tc/launchapp?-attach=true&amp;-s=226TCSession&amp;-o=n0SJN9h0x3NrTDAAAAAAAAAAAAA&amp;servername=Production_Server" TargetMode="External"/><Relationship Id="rId692" Type="http://schemas.openxmlformats.org/officeDocument/2006/relationships/hyperlink" Target="https://www.vsemweb.ford.com/tc/launchapp?-attach=true&amp;-s=226TCSession&amp;-o=jXfpx2PHx3NrTDAAAAAAAAAAAAA&amp;servername=Production_Server" TargetMode="External"/><Relationship Id="rId42" Type="http://schemas.openxmlformats.org/officeDocument/2006/relationships/hyperlink" Target="https://pd3.spt.ford.com/sites/EESEC3P/PSF_Translate/SitePages/Home.aspx"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345" Type="http://schemas.openxmlformats.org/officeDocument/2006/relationships/hyperlink" Target="http://wiki.ford.com/display/RequirementsEngineering/Requirements+Attributes" TargetMode="External"/><Relationship Id="rId387" Type="http://schemas.openxmlformats.org/officeDocument/2006/relationships/hyperlink" Target="https://www.vsemweb.ford.com/tc/launchapp?-attach=true&amp;-s=226TCSession&amp;-o=jXfpx2PHx3NrTDAAAAAAAAAAAAA&amp;servername=Production_Server" TargetMode="External"/><Relationship Id="rId510" Type="http://schemas.openxmlformats.org/officeDocument/2006/relationships/hyperlink" Target="http://wiki.ford.com/display/RequirementsEngineering/Cascade+Requirements" TargetMode="External"/><Relationship Id="rId552" Type="http://schemas.openxmlformats.org/officeDocument/2006/relationships/hyperlink" Target="http://wiki.ford.com/display/RequirementsEngineering/Requirements+Attributes" TargetMode="External"/><Relationship Id="rId594" Type="http://schemas.openxmlformats.org/officeDocument/2006/relationships/hyperlink" Target="https://www.vsemweb.ford.com/tc/launchapp?-attach=true&amp;-s=226TCSession&amp;-o=jXfpx2PHx3NrTDAAAAAAAAAAAAA&amp;servername=Production_Server" TargetMode="External"/><Relationship Id="rId608" Type="http://schemas.openxmlformats.org/officeDocument/2006/relationships/hyperlink" Target="http://wiki.ford.com/display/RequirementsEngineering/Deriving+Implemented+Functions+from+Logical+Functions" TargetMode="External"/><Relationship Id="rId191" Type="http://schemas.openxmlformats.org/officeDocument/2006/relationships/hyperlink" Target="http://wiki.ford.com/display/RequirementsEngineering/Adding+a+Signal+or+Parameter+Mapping" TargetMode="External"/><Relationship Id="rId205" Type="http://schemas.openxmlformats.org/officeDocument/2006/relationships/hyperlink" Target="http://wiki.ford.com/display/RequirementsEngineering/How+to+use+the+Specification+Templates" TargetMode="External"/><Relationship Id="rId247" Type="http://schemas.openxmlformats.org/officeDocument/2006/relationships/hyperlink" Target="http://wiki.ford.com/display/RequirementsEngineering/Requirements+Attributes" TargetMode="External"/><Relationship Id="rId412" Type="http://schemas.openxmlformats.org/officeDocument/2006/relationships/hyperlink" Target="http://wiki.ford.com/display/RequirementsEngineering/How+to+use+the+Specification+Templates" TargetMode="External"/><Relationship Id="rId107" Type="http://schemas.openxmlformats.org/officeDocument/2006/relationships/hyperlink" Target="https://www.vsemweb.ford.com/tc/launchapp?-attach=true&amp;-s=226TCSession&amp;-o=n0SJN9h0x3NrTDAAAAAAAAAAAAA&amp;servername=Production_Server" TargetMode="External"/><Relationship Id="rId289" Type="http://schemas.openxmlformats.org/officeDocument/2006/relationships/hyperlink" Target="http://wiki.ford.com/display/RequirementsEngineering/Adding+a+Technical+Interface" TargetMode="External"/><Relationship Id="rId454" Type="http://schemas.openxmlformats.org/officeDocument/2006/relationships/hyperlink" Target="http://wiki.ford.com/display/RequirementsEngineering/Requirements+Attributes" TargetMode="External"/><Relationship Id="rId496" Type="http://schemas.openxmlformats.org/officeDocument/2006/relationships/hyperlink" Target="http://wiki.ford.com/display/RequirementsEngineering/Adding+a+Technical+Interface" TargetMode="External"/><Relationship Id="rId661" Type="http://schemas.openxmlformats.org/officeDocument/2006/relationships/hyperlink" Target="http://wiki.ford.com/display/RequirementsEngineering/Requirements+Attributes" TargetMode="External"/><Relationship Id="rId11" Type="http://schemas.openxmlformats.org/officeDocument/2006/relationships/endnotes" Target="endnotes.xml"/><Relationship Id="rId53" Type="http://schemas.openxmlformats.org/officeDocument/2006/relationships/hyperlink" Target="http://wiki.ford.com/display/RequirementsEngineering/Data+Flow+Diagram?src=contextnavpagetreemode" TargetMode="External"/><Relationship Id="rId149" Type="http://schemas.openxmlformats.org/officeDocument/2006/relationships/hyperlink" Target="http://wiki.ford.com/display/RequirementsEngineering/Deriving+Implemented+Functions+from+Logical+Functions" TargetMode="External"/><Relationship Id="rId314" Type="http://schemas.openxmlformats.org/officeDocument/2006/relationships/hyperlink" Target="https://www.vsemweb.ford.com/tc/launchapp?-attach=true&amp;-s=226TCSession&amp;-o=n0SJN9h0x3NrTDAAAAAAAAAAAAA&amp;servername=Production_Server" TargetMode="External"/><Relationship Id="rId356" Type="http://schemas.openxmlformats.org/officeDocument/2006/relationships/hyperlink" Target="http://wiki.ford.com/display/RequirementsEngineering/Deriving+Implemented+Functions+from+Logical+Functions" TargetMode="External"/><Relationship Id="rId398" Type="http://schemas.openxmlformats.org/officeDocument/2006/relationships/hyperlink" Target="http://wiki.ford.com/display/RequirementsEngineering/Adding+a+Signal+or+Parameter+Mapping" TargetMode="External"/><Relationship Id="rId521" Type="http://schemas.openxmlformats.org/officeDocument/2006/relationships/hyperlink" Target="https://www.vsemweb.ford.com/tc/launchapp?-attach=true&amp;-s=226TCSession&amp;-o=n0SJN9h0x3NrTDAAAAAAAAAAAAA&amp;servername=Production_Server" TargetMode="External"/><Relationship Id="rId563" Type="http://schemas.openxmlformats.org/officeDocument/2006/relationships/hyperlink" Target="http://wiki.ford.com/display/RequirementsEngineering/Deriving+Implemented+Functions+from+Logical+Functions" TargetMode="External"/><Relationship Id="rId619" Type="http://schemas.openxmlformats.org/officeDocument/2006/relationships/hyperlink" Target="http://wiki.ford.com/display/RequirementsEngineering/How+to+use+the+Specification+Templates" TargetMode="External"/><Relationship Id="rId95" Type="http://schemas.openxmlformats.org/officeDocument/2006/relationships/hyperlink" Target="http://wiki.ford.com/display/RequirementsEngineering/Deriving+Implemented+Functions+from+Logical+Functions" TargetMode="External"/><Relationship Id="rId160" Type="http://schemas.openxmlformats.org/officeDocument/2006/relationships/hyperlink" Target="http://wiki.ford.com/display/RequirementsEngineering/How+to+use+the+Specification+Templates" TargetMode="External"/><Relationship Id="rId216" Type="http://schemas.openxmlformats.org/officeDocument/2006/relationships/hyperlink" Target="https://www.vsemweb.ford.com/tc/launchapp?-attach=true&amp;-s=226TCSession&amp;-o=jXfpx2PHx3NrTDAAAAAAAAAAAAA&amp;servername=Production_Server" TargetMode="External"/><Relationship Id="rId423" Type="http://schemas.openxmlformats.org/officeDocument/2006/relationships/hyperlink" Target="https://www.vsemweb.ford.com/tc/launchapp?-attach=true&amp;-s=226TCSession&amp;-o=jXfpx2PHx3NrTDAAAAAAAAAAAAA&amp;servername=Production_Server" TargetMode="External"/><Relationship Id="rId258" Type="http://schemas.openxmlformats.org/officeDocument/2006/relationships/hyperlink" Target="http://wiki.ford.com/display/RequirementsEngineering/Cascade+Requirements" TargetMode="External"/><Relationship Id="rId465" Type="http://schemas.openxmlformats.org/officeDocument/2006/relationships/hyperlink" Target="http://wiki.ford.com/display/RequirementsEngineering/Cascade+Requirements" TargetMode="External"/><Relationship Id="rId630" Type="http://schemas.openxmlformats.org/officeDocument/2006/relationships/hyperlink" Target="https://www.vsemweb.ford.com/tc/launchapp?-attach=true&amp;-s=226TCSession&amp;-o=jXfpx2PHx3NrTDAAAAAAAAAAAAA&amp;servername=Production_Server" TargetMode="External"/><Relationship Id="rId672" Type="http://schemas.openxmlformats.org/officeDocument/2006/relationships/hyperlink" Target="http://www.mqtt.org" TargetMode="External"/><Relationship Id="rId22" Type="http://schemas.openxmlformats.org/officeDocument/2006/relationships/hyperlink" Target="http://wiki.ford.com/pages/viewpage.action?pageId=104991616&amp;src=contextnavpagetreemode" TargetMode="External"/><Relationship Id="rId64" Type="http://schemas.openxmlformats.org/officeDocument/2006/relationships/image" Target="media/image12.jpg"/><Relationship Id="rId118" Type="http://schemas.openxmlformats.org/officeDocument/2006/relationships/hyperlink" Target="http://wiki.ford.com/display/RequirementsEngineering/Adding+a+Technical+Interface" TargetMode="External"/><Relationship Id="rId325" Type="http://schemas.openxmlformats.org/officeDocument/2006/relationships/hyperlink" Target="http://wiki.ford.com/display/RequirementsEngineering/Adding+a+Technical+Interface" TargetMode="External"/><Relationship Id="rId367" Type="http://schemas.openxmlformats.org/officeDocument/2006/relationships/hyperlink" Target="http://wiki.ford.com/display/RequirementsEngineering/How+to+use+the+Specification+Templates" TargetMode="External"/><Relationship Id="rId532" Type="http://schemas.openxmlformats.org/officeDocument/2006/relationships/hyperlink" Target="http://wiki.ford.com/display/RequirementsEngineering/Adding+a+Technical+Interface" TargetMode="External"/><Relationship Id="rId574" Type="http://schemas.openxmlformats.org/officeDocument/2006/relationships/hyperlink" Target="http://wiki.ford.com/display/RequirementsEngineering/How+to+use+the+Specification+Templates" TargetMode="External"/><Relationship Id="rId171" Type="http://schemas.openxmlformats.org/officeDocument/2006/relationships/hyperlink" Target="https://www.vsemweb.ford.com/tc/launchapp?-attach=true&amp;-s=226TCSession&amp;-o=jXfpx2PHx3NrTDAAAAAAAAAAAAA&amp;servername=Production_Server" TargetMode="External"/><Relationship Id="rId227" Type="http://schemas.openxmlformats.org/officeDocument/2006/relationships/hyperlink" Target="http://wiki.ford.com/display/RequirementsEngineering/Adding+a+Signal+or+Parameter+Mapping" TargetMode="External"/><Relationship Id="rId269" Type="http://schemas.openxmlformats.org/officeDocument/2006/relationships/hyperlink" Target="https://www.vsemweb.ford.com/tc/launchapp?-attach=true&amp;-s=226TCSession&amp;-o=n0SJN9h0x3NrTDAAAAAAAAAAAAA&amp;servername=Production_Server" TargetMode="External"/><Relationship Id="rId434" Type="http://schemas.openxmlformats.org/officeDocument/2006/relationships/hyperlink" Target="http://wiki.ford.com/display/RequirementsEngineering/Adding+a+Signal+or+Parameter+Mapping" TargetMode="External"/><Relationship Id="rId476" Type="http://schemas.openxmlformats.org/officeDocument/2006/relationships/hyperlink" Target="https://www.vsemweb.ford.com/tc/launchapp?-attach=true&amp;-s=226TCSession&amp;-o=n0SJN9h0x3NrTDAAAAAAAAAAAAA&amp;servername=Production_Server" TargetMode="External"/><Relationship Id="rId641" Type="http://schemas.openxmlformats.org/officeDocument/2006/relationships/hyperlink" Target="http://wiki.ford.com/display/RequirementsEngineering/Adding+a+Signal+or+Parameter+Mapping" TargetMode="External"/><Relationship Id="rId683" Type="http://schemas.openxmlformats.org/officeDocument/2006/relationships/hyperlink" Target="http://wiki.ford.com/display/RequirementsEngineering/How+to+use+the+Specification+Templates" TargetMode="External"/><Relationship Id="rId33" Type="http://schemas.openxmlformats.org/officeDocument/2006/relationships/image" Target="media/image6.jpg"/><Relationship Id="rId129" Type="http://schemas.openxmlformats.org/officeDocument/2006/relationships/hyperlink" Target="http://wiki.ford.com/display/RequirementsEngineering/Requirements+Attributes" TargetMode="External"/><Relationship Id="rId280" Type="http://schemas.openxmlformats.org/officeDocument/2006/relationships/hyperlink" Target="http://wiki.ford.com/display/RequirementsEngineering/Adding+a+Technical+Interface" TargetMode="External"/><Relationship Id="rId336" Type="http://schemas.openxmlformats.org/officeDocument/2006/relationships/hyperlink" Target="http://wiki.ford.com/display/RequirementsEngineering/Requirements+Attributes" TargetMode="External"/><Relationship Id="rId501" Type="http://schemas.openxmlformats.org/officeDocument/2006/relationships/hyperlink" Target="http://wiki.ford.com/display/RequirementsEngineering/Cascade+Requirements" TargetMode="External"/><Relationship Id="rId543"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Deriving+Implemented+Functions+from+Logical+Functions" TargetMode="External"/><Relationship Id="rId182" Type="http://schemas.openxmlformats.org/officeDocument/2006/relationships/hyperlink" Target="http://wiki.ford.com/display/RequirementsEngineering/Adding+a+Signal+or+Parameter+Mapping" TargetMode="External"/><Relationship Id="rId378" Type="http://schemas.openxmlformats.org/officeDocument/2006/relationships/hyperlink" Target="https://www.vsemweb.ford.com/tc/launchapp?-attach=true&amp;-s=226TCSession&amp;-o=jXfpx2PHx3NrTDAAAAAAAAAAAAA&amp;servername=Production_Server" TargetMode="External"/><Relationship Id="rId403" Type="http://schemas.openxmlformats.org/officeDocument/2006/relationships/hyperlink" Target="http://wiki.ford.com/display/RequirementsEngineering/How+to+use+the+Specification+Templates" TargetMode="External"/><Relationship Id="rId585" Type="http://schemas.openxmlformats.org/officeDocument/2006/relationships/hyperlink" Target="https://www.vsemweb.ford.com/tc/launchapp?-attach=true&amp;-s=226TCSession&amp;-o=jXfpx2PHx3NrTDAAAAAAAAAAAAA&amp;servername=Production_Server" TargetMode="External"/><Relationship Id="rId6" Type="http://schemas.openxmlformats.org/officeDocument/2006/relationships/numbering" Target="numbering.xml"/><Relationship Id="rId238" Type="http://schemas.openxmlformats.org/officeDocument/2006/relationships/hyperlink" Target="http://wiki.ford.com/display/RequirementsEngineering/Requirements+Attributes" TargetMode="External"/><Relationship Id="rId445" Type="http://schemas.openxmlformats.org/officeDocument/2006/relationships/hyperlink" Target="http://wiki.ford.com/display/RequirementsEngineering/Requirements+Attributes" TargetMode="External"/><Relationship Id="rId487" Type="http://schemas.openxmlformats.org/officeDocument/2006/relationships/hyperlink" Target="http://wiki.ford.com/display/RequirementsEngineering/Adding+a+Technical+Interface" TargetMode="External"/><Relationship Id="rId610" Type="http://schemas.openxmlformats.org/officeDocument/2006/relationships/hyperlink" Target="http://wiki.ford.com/display/RequirementsEngineering/How+to+use+the+Specification+Templates" TargetMode="External"/><Relationship Id="rId652" Type="http://schemas.openxmlformats.org/officeDocument/2006/relationships/hyperlink" Target="http://wiki.ford.com/display/RequirementsEngineering/Requirements+Attributes" TargetMode="External"/><Relationship Id="rId694" Type="http://schemas.openxmlformats.org/officeDocument/2006/relationships/hyperlink" Target="https://www.eesewiki.ford.com/display/ecg/FNV2-SOA%3A+MQTT+Topic+and+Message+Structure?src=sidebar" TargetMode="External"/><Relationship Id="rId291" Type="http://schemas.openxmlformats.org/officeDocument/2006/relationships/hyperlink" Target="http://wiki.ford.com/display/RequirementsEngineering/Requirements+Attributes" TargetMode="External"/><Relationship Id="rId305" Type="http://schemas.openxmlformats.org/officeDocument/2006/relationships/hyperlink" Target="https://www.vsemweb.ford.com/tc/launchapp?-attach=true&amp;-s=226TCSession&amp;-o=n0SJN9h0x3NrTDAAAAAAAAAAAAA&amp;servername=Production_Server" TargetMode="External"/><Relationship Id="rId347" Type="http://schemas.openxmlformats.org/officeDocument/2006/relationships/hyperlink" Target="http://wiki.ford.com/display/RequirementsEngineering/Deriving+Implemented+Functions+from+Logical+Functions" TargetMode="External"/><Relationship Id="rId512" Type="http://schemas.openxmlformats.org/officeDocument/2006/relationships/hyperlink" Target="https://www.vsemweb.ford.com/tc/launchapp?-attach=true&amp;-s=226TCSession&amp;-o=n0SJN9h0x3NrTDAAAAAAAAAAAAA&amp;servername=Production_Server" TargetMode="External"/><Relationship Id="rId44" Type="http://schemas.openxmlformats.org/officeDocument/2006/relationships/hyperlink" Target="https://pd3.spt.ford.com/sites/fede/vsem-spls/Shared%20Documents/13-gdt/training/ppt/Signal_Classifications_v6.ppt?web=1" TargetMode="External"/><Relationship Id="rId86" Type="http://schemas.openxmlformats.org/officeDocument/2006/relationships/hyperlink" Target="http://wiki.ford.com/display/RequirementsEngineering/Deriving+Implemented+Functions+from+Logical+Functions" TargetMode="External"/><Relationship Id="rId151" Type="http://schemas.openxmlformats.org/officeDocument/2006/relationships/hyperlink" Target="http://wiki.ford.com/display/RequirementsEngineering/How+to+use+the+Specification+Templates" TargetMode="External"/><Relationship Id="rId389" Type="http://schemas.openxmlformats.org/officeDocument/2006/relationships/hyperlink" Target="http://wiki.ford.com/display/RequirementsEngineering/Adding+a+Signal+or+Parameter+Mapping" TargetMode="External"/><Relationship Id="rId554" Type="http://schemas.openxmlformats.org/officeDocument/2006/relationships/hyperlink" Target="http://wiki.ford.com/display/RequirementsEngineering/Deriving+Implemented+Functions+from+Logical+Functions" TargetMode="External"/><Relationship Id="rId596" Type="http://schemas.openxmlformats.org/officeDocument/2006/relationships/hyperlink" Target="http://wiki.ford.com/display/RequirementsEngineering/Adding+a+Signal+or+Parameter+Mapping" TargetMode="External"/><Relationship Id="rId193" Type="http://schemas.openxmlformats.org/officeDocument/2006/relationships/hyperlink" Target="http://wiki.ford.com/display/RequirementsEngineering/Requirements+Attributes" TargetMode="External"/><Relationship Id="rId207" Type="http://schemas.openxmlformats.org/officeDocument/2006/relationships/hyperlink" Target="https://www.vsemweb.ford.com/tc/launchapp?-attach=true&amp;-s=226TCSession&amp;-o=jXfpx2PHx3NrTDAAAAAAAAAAAAA&amp;servername=Production_Server" TargetMode="External"/><Relationship Id="rId249" Type="http://schemas.openxmlformats.org/officeDocument/2006/relationships/hyperlink" Target="http://wiki.ford.com/display/RequirementsEngineering/Cascade+Requirements" TargetMode="External"/><Relationship Id="rId414" Type="http://schemas.openxmlformats.org/officeDocument/2006/relationships/hyperlink" Target="https://www.vsemweb.ford.com/tc/launchapp?-attach=true&amp;-s=226TCSession&amp;-o=jXfpx2PHx3NrTDAAAAAAAAAAAAA&amp;servername=Production_Server" TargetMode="External"/><Relationship Id="rId456" Type="http://schemas.openxmlformats.org/officeDocument/2006/relationships/hyperlink" Target="http://wiki.ford.com/display/RequirementsEngineering/Cascade+Requirements" TargetMode="External"/><Relationship Id="rId498" Type="http://schemas.openxmlformats.org/officeDocument/2006/relationships/hyperlink" Target="http://wiki.ford.com/display/RequirementsEngineering/Requirements+Attributes" TargetMode="External"/><Relationship Id="rId621" Type="http://schemas.openxmlformats.org/officeDocument/2006/relationships/hyperlink" Target="https://www.vsemweb.ford.com/tc/launchapp?-attach=true&amp;-s=226TCSession&amp;-o=jXfpx2PHx3NrTDAAAAAAAAAAAAA&amp;servername=Production_Server" TargetMode="External"/><Relationship Id="rId663" Type="http://schemas.openxmlformats.org/officeDocument/2006/relationships/hyperlink" Target="http://wiki.ford.com/display/RequirementsEngineering/Cascade+Requirements" TargetMode="External"/><Relationship Id="rId13" Type="http://schemas.openxmlformats.org/officeDocument/2006/relationships/footer" Target="footer1.xml"/><Relationship Id="rId109" Type="http://schemas.openxmlformats.org/officeDocument/2006/relationships/hyperlink" Target="http://wiki.ford.com/display/RequirementsEngineering/Adding+a+Technical+Interface" TargetMode="External"/><Relationship Id="rId260" Type="http://schemas.openxmlformats.org/officeDocument/2006/relationships/hyperlink" Target="https://www.vsemweb.ford.com/tc/launchapp?-attach=true&amp;-s=226TCSession&amp;-o=n0SJN9h0x3NrTDAAAAAAAAAAAAA&amp;servername=Production_Server" TargetMode="External"/><Relationship Id="rId316" Type="http://schemas.openxmlformats.org/officeDocument/2006/relationships/hyperlink" Target="http://wiki.ford.com/display/RequirementsEngineering/Adding+a+Technical+Interface" TargetMode="External"/><Relationship Id="rId523" Type="http://schemas.openxmlformats.org/officeDocument/2006/relationships/hyperlink" Target="http://wiki.ford.com/display/RequirementsEngineering/Adding+a+Technical+Interface" TargetMode="External"/><Relationship Id="rId55" Type="http://schemas.openxmlformats.org/officeDocument/2006/relationships/hyperlink" Target="https://www.autosar.org/" TargetMode="External"/><Relationship Id="rId97" Type="http://schemas.openxmlformats.org/officeDocument/2006/relationships/hyperlink" Target="http://wiki.ford.com/display/RequirementsEngineering/How+to+use+the+Specification+Templates" TargetMode="External"/><Relationship Id="rId120" Type="http://schemas.openxmlformats.org/officeDocument/2006/relationships/hyperlink" Target="http://wiki.ford.com/display/RequirementsEngineering/Requirements+Attributes" TargetMode="External"/><Relationship Id="rId358" Type="http://schemas.openxmlformats.org/officeDocument/2006/relationships/hyperlink" Target="http://wiki.ford.com/display/RequirementsEngineering/How+to+use+the+Specification+Templates" TargetMode="External"/><Relationship Id="rId565" Type="http://schemas.openxmlformats.org/officeDocument/2006/relationships/hyperlink" Target="http://wiki.ford.com/display/RequirementsEngineering/How+to+use+the+Specification+Templates" TargetMode="External"/><Relationship Id="rId162" Type="http://schemas.openxmlformats.org/officeDocument/2006/relationships/hyperlink" Target="https://www.vsemweb.ford.com/tc/launchapp?-attach=true&amp;-s=226TCSession&amp;-o=jXfpx2PHx3NrTDAAAAAAAAAAAAA&amp;servername=Production_Server" TargetMode="External"/><Relationship Id="rId218" Type="http://schemas.openxmlformats.org/officeDocument/2006/relationships/hyperlink" Target="http://wiki.ford.com/display/RequirementsEngineering/Adding+a+Signal+or+Parameter+Mapping" TargetMode="External"/><Relationship Id="rId425" Type="http://schemas.openxmlformats.org/officeDocument/2006/relationships/hyperlink" Target="http://wiki.ford.com/display/RequirementsEngineering/Adding+a+Signal+or+Parameter+Mapping" TargetMode="External"/><Relationship Id="rId467" Type="http://schemas.openxmlformats.org/officeDocument/2006/relationships/hyperlink" Target="https://www.vsemweb.ford.com/tc/launchapp?-attach=true&amp;-s=226TCSession&amp;-o=n0SJN9h0x3NrTDAAAAAAAAAAAAA&amp;servername=Production_Server" TargetMode="External"/><Relationship Id="rId632" Type="http://schemas.openxmlformats.org/officeDocument/2006/relationships/hyperlink" Target="http://wiki.ford.com/display/RequirementsEngineering/Adding+a+Signal+or+Parameter+Mapping" TargetMode="External"/><Relationship Id="rId271" Type="http://schemas.openxmlformats.org/officeDocument/2006/relationships/hyperlink" Target="http://wiki.ford.com/display/RequirementsEngineering/Adding+a+Technical+Interface" TargetMode="External"/><Relationship Id="rId674" Type="http://schemas.openxmlformats.org/officeDocument/2006/relationships/hyperlink" Target="http://www.fgti.ford.com/client/NewFGTI/CopyrightNotice.html" TargetMode="External"/><Relationship Id="rId24" Type="http://schemas.openxmlformats.org/officeDocument/2006/relationships/hyperlink" Target="http://www.ieee.org/documents/ieeecitationref.pdf" TargetMode="External"/><Relationship Id="rId66" Type="http://schemas.openxmlformats.org/officeDocument/2006/relationships/hyperlink" Target="https://pd3.spt.ford.com/sites/GlobalFunctionalSafety/Pages/default.aspx" TargetMode="External"/><Relationship Id="rId131" Type="http://schemas.openxmlformats.org/officeDocument/2006/relationships/hyperlink" Target="http://wiki.ford.com/display/RequirementsEngineering/Deriving+Implemented+Functions+from+Logical+Functions" TargetMode="External"/><Relationship Id="rId327" Type="http://schemas.openxmlformats.org/officeDocument/2006/relationships/hyperlink" Target="http://wiki.ford.com/display/RequirementsEngineering/Requirements+Attributes" TargetMode="External"/><Relationship Id="rId369" Type="http://schemas.openxmlformats.org/officeDocument/2006/relationships/hyperlink" Target="https://www.vsemweb.ford.com/tc/launchapp?-attach=true&amp;-s=226TCSession&amp;-o=jXfpx2PHx3NrTDAAAAAAAAAAAAA&amp;servername=Production_Server" TargetMode="External"/><Relationship Id="rId534" Type="http://schemas.openxmlformats.org/officeDocument/2006/relationships/hyperlink" Target="http://wiki.ford.com/display/RequirementsEngineering/Requirements+Attributes" TargetMode="External"/><Relationship Id="rId576" Type="http://schemas.openxmlformats.org/officeDocument/2006/relationships/hyperlink" Target="https://www.vsemweb.ford.com/tc/launchapp?-attach=true&amp;-s=226TCSession&amp;-o=jXfpx2PHx3NrTDAAAAAAAAAAAAA&amp;servername=Production_Server" TargetMode="External"/><Relationship Id="rId173" Type="http://schemas.openxmlformats.org/officeDocument/2006/relationships/hyperlink" Target="http://wiki.ford.com/display/RequirementsEngineering/Adding+a+Signal+or+Parameter+Mapping" TargetMode="External"/><Relationship Id="rId229" Type="http://schemas.openxmlformats.org/officeDocument/2006/relationships/hyperlink" Target="http://wiki.ford.com/display/RequirementsEngineering/Requirements+Attributes" TargetMode="External"/><Relationship Id="rId380" Type="http://schemas.openxmlformats.org/officeDocument/2006/relationships/hyperlink" Target="http://wiki.ford.com/display/RequirementsEngineering/Adding+a+Signal+or+Parameter+Mapping" TargetMode="External"/><Relationship Id="rId436" Type="http://schemas.openxmlformats.org/officeDocument/2006/relationships/hyperlink" Target="http://wiki.ford.com/display/RequirementsEngineering/Requirements+Attributes" TargetMode="External"/><Relationship Id="rId601" Type="http://schemas.openxmlformats.org/officeDocument/2006/relationships/hyperlink" Target="http://wiki.ford.com/display/RequirementsEngineering/How+to+use+the+Specification+Templates" TargetMode="External"/><Relationship Id="rId643"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Cascade+Requirements" TargetMode="External"/><Relationship Id="rId478" Type="http://schemas.openxmlformats.org/officeDocument/2006/relationships/hyperlink" Target="http://wiki.ford.com/display/RequirementsEngineering/Adding+a+Technical+Interface" TargetMode="External"/><Relationship Id="rId685" Type="http://schemas.openxmlformats.org/officeDocument/2006/relationships/hyperlink" Target="http://wiki.ford.com/display/RequirementsEngineering/Adding+a+Signal+or+Parameter+Mapping" TargetMode="External"/><Relationship Id="rId35" Type="http://schemas.openxmlformats.org/officeDocument/2006/relationships/image" Target="media/image8.jpg"/><Relationship Id="rId77" Type="http://schemas.openxmlformats.org/officeDocument/2006/relationships/hyperlink" Target="http://wiki.ford.com/display/RequirementsEngineering/Deriving+Implemented+Functions+from+Logical+Functions" TargetMode="External"/><Relationship Id="rId100" Type="http://schemas.openxmlformats.org/officeDocument/2006/relationships/hyperlink" Target="http://wiki.ford.com/display/RequirementsEngineering/Adding+a+Technical+Interface" TargetMode="External"/><Relationship Id="rId282" Type="http://schemas.openxmlformats.org/officeDocument/2006/relationships/hyperlink" Target="http://wiki.ford.com/display/RequirementsEngineering/Requirements+Attributes" TargetMode="External"/><Relationship Id="rId338" Type="http://schemas.openxmlformats.org/officeDocument/2006/relationships/hyperlink" Target="http://wiki.ford.com/display/RequirementsEngineering/Deriving+Implemented+Functions+from+Logical+Functions" TargetMode="External"/><Relationship Id="rId503" Type="http://schemas.openxmlformats.org/officeDocument/2006/relationships/hyperlink" Target="https://www.vsemweb.ford.com/tc/launchapp?-attach=true&amp;-s=226TCSession&amp;-o=n0SJN9h0x3NrTDAAAAAAAAAAAAA&amp;servername=Production_Server" TargetMode="External"/><Relationship Id="rId545" Type="http://schemas.openxmlformats.org/officeDocument/2006/relationships/hyperlink" Target="http://wiki.ford.com/display/RequirementsEngineering/Deriving+Implemented+Functions+from+Logical+Functions" TargetMode="External"/><Relationship Id="rId587" Type="http://schemas.openxmlformats.org/officeDocument/2006/relationships/hyperlink" Target="http://wiki.ford.com/display/RequirementsEngineering/Adding+a+Signal+or+Parameter+Mapping" TargetMode="External"/><Relationship Id="rId8" Type="http://schemas.openxmlformats.org/officeDocument/2006/relationships/settings" Target="settings.xml"/><Relationship Id="rId142" Type="http://schemas.openxmlformats.org/officeDocument/2006/relationships/hyperlink" Target="http://wiki.ford.com/display/RequirementsEngineering/How+to+use+the+Specification+Templates" TargetMode="External"/><Relationship Id="rId184" Type="http://schemas.openxmlformats.org/officeDocument/2006/relationships/hyperlink" Target="http://wiki.ford.com/display/RequirementsEngineering/Requirements+Attributes" TargetMode="External"/><Relationship Id="rId391" Type="http://schemas.openxmlformats.org/officeDocument/2006/relationships/hyperlink" Target="http://wiki.ford.com/display/RequirementsEngineering/Requirements+Attributes" TargetMode="External"/><Relationship Id="rId405" Type="http://schemas.openxmlformats.org/officeDocument/2006/relationships/hyperlink" Target="https://www.vsemweb.ford.com/tc/launchapp?-attach=true&amp;-s=226TCSession&amp;-o=jXfpx2PHx3NrTDAAAAAAAAAAAAA&amp;servername=Production_Server" TargetMode="External"/><Relationship Id="rId447" Type="http://schemas.openxmlformats.org/officeDocument/2006/relationships/hyperlink" Target="http://wiki.ford.com/display/RequirementsEngineering/Cascade+Requirements" TargetMode="External"/><Relationship Id="rId612" Type="http://schemas.openxmlformats.org/officeDocument/2006/relationships/hyperlink" Target="https://www.vsemweb.ford.com/tc/launchapp?-attach=true&amp;-s=226TCSession&amp;-o=jXfpx2PHx3NrTDAAAAAAAAAAAAA&amp;servername=Production_Server" TargetMode="External"/><Relationship Id="rId251" Type="http://schemas.openxmlformats.org/officeDocument/2006/relationships/hyperlink" Target="https://www.vsemweb.ford.com/tc/launchapp?-attach=true&amp;-s=226TCSession&amp;-o=n0SJN9h0x3NrTDAAAAAAAAAAAAA&amp;servername=Production_Server" TargetMode="External"/><Relationship Id="rId489" Type="http://schemas.openxmlformats.org/officeDocument/2006/relationships/hyperlink" Target="http://wiki.ford.com/display/RequirementsEngineering/Requirements+Attributes" TargetMode="External"/><Relationship Id="rId654" Type="http://schemas.openxmlformats.org/officeDocument/2006/relationships/hyperlink" Target="http://wiki.ford.com/display/RequirementsEngineering/Cascade+Requirements" TargetMode="External"/><Relationship Id="rId696" Type="http://schemas.openxmlformats.org/officeDocument/2006/relationships/hyperlink" Target="http://wiki.ford.com/display/CS/Service+Catalog" TargetMode="External"/><Relationship Id="rId46" Type="http://schemas.openxmlformats.org/officeDocument/2006/relationships/hyperlink" Target="https://www.vsemweb.ford.com/tc/launchapp?-attach=true&amp;-s=226TCSession&amp;-o=gPXpSoIbx3NrTDAAAAAAAAAAAAA&amp;servername=Production_Server" TargetMode="External"/><Relationship Id="rId293" Type="http://schemas.openxmlformats.org/officeDocument/2006/relationships/hyperlink" Target="http://wiki.ford.com/display/RequirementsEngineering/Deriving+Implemented+Functions+from+Logical+Functions" TargetMode="External"/><Relationship Id="rId307" Type="http://schemas.openxmlformats.org/officeDocument/2006/relationships/hyperlink" Target="http://wiki.ford.com/display/RequirementsEngineering/Adding+a+Technical+Interface" TargetMode="External"/><Relationship Id="rId349" Type="http://schemas.openxmlformats.org/officeDocument/2006/relationships/hyperlink" Target="http://wiki.ford.com/display/RequirementsEngineering/How+to+use+the+Specification+Templates" TargetMode="External"/><Relationship Id="rId514" Type="http://schemas.openxmlformats.org/officeDocument/2006/relationships/hyperlink" Target="http://wiki.ford.com/display/RequirementsEngineering/Adding+a+Technical+Interface" TargetMode="External"/><Relationship Id="rId556" Type="http://schemas.openxmlformats.org/officeDocument/2006/relationships/hyperlink" Target="http://wiki.ford.com/display/RequirementsEngineering/How+to+use+the+Specification+Templates" TargetMode="External"/><Relationship Id="rId88" Type="http://schemas.openxmlformats.org/officeDocument/2006/relationships/hyperlink" Target="http://wiki.ford.com/display/RequirementsEngineering/How+to+use+the+Specification+Templates" TargetMode="External"/><Relationship Id="rId111" Type="http://schemas.openxmlformats.org/officeDocument/2006/relationships/hyperlink" Target="http://wiki.ford.com/display/RequirementsEngineering/Requirements+Attributes" TargetMode="External"/><Relationship Id="rId153" Type="http://schemas.openxmlformats.org/officeDocument/2006/relationships/hyperlink" Target="https://www.vsemweb.ford.com/tc/launchapp?-attach=true&amp;-s=226TCSession&amp;-o=jXfpx2PHx3NrTDAAAAAAAAAAAAA&amp;servername=Production_Server" TargetMode="External"/><Relationship Id="rId195" Type="http://schemas.openxmlformats.org/officeDocument/2006/relationships/hyperlink" Target="http://wiki.ford.com/display/RequirementsEngineering/Cascade+Requirements" TargetMode="External"/><Relationship Id="rId209" Type="http://schemas.openxmlformats.org/officeDocument/2006/relationships/hyperlink" Target="http://wiki.ford.com/display/RequirementsEngineering/Adding+a+Signal+or+Parameter+Mapping" TargetMode="External"/><Relationship Id="rId360" Type="http://schemas.openxmlformats.org/officeDocument/2006/relationships/hyperlink" Target="https://www.vsemweb.ford.com/tc/launchapp?-attach=true&amp;-s=226TCSession&amp;-o=jXfpx2PHx3NrTDAAAAAAAAAAAAA&amp;servername=Production_Server" TargetMode="External"/><Relationship Id="rId416" Type="http://schemas.openxmlformats.org/officeDocument/2006/relationships/hyperlink" Target="http://wiki.ford.com/display/RequirementsEngineering/Adding+a+Signal+or+Parameter+Mapping" TargetMode="External"/><Relationship Id="rId598" Type="http://schemas.openxmlformats.org/officeDocument/2006/relationships/hyperlink" Target="http://wiki.ford.com/display/RequirementsEngineering/Requirements+Attributes" TargetMode="External"/><Relationship Id="rId220" Type="http://schemas.openxmlformats.org/officeDocument/2006/relationships/hyperlink" Target="http://wiki.ford.com/display/RequirementsEngineering/Requirements+Attributes" TargetMode="External"/><Relationship Id="rId458" Type="http://schemas.openxmlformats.org/officeDocument/2006/relationships/hyperlink" Target="https://www.vsemweb.ford.com/tc/launchapp?-attach=true&amp;-s=226TCSession&amp;-o=n0SJN9h0x3NrTDAAAAAAAAAAAAA&amp;servername=Production_Server" TargetMode="External"/><Relationship Id="rId623" Type="http://schemas.openxmlformats.org/officeDocument/2006/relationships/hyperlink" Target="http://wiki.ford.com/display/RequirementsEngineering/Adding+a+Signal+or+Parameter+Mapping" TargetMode="External"/><Relationship Id="rId665" Type="http://schemas.openxmlformats.org/officeDocument/2006/relationships/hyperlink" Target="https://www.vsemweb.ford.com/tc/launchapp?-attach=true&amp;-s=226TCSession&amp;-o=n0SJN9h0x3NrTDAAAAAAAAAAAAA&amp;servername=Production_Server" TargetMode="External"/><Relationship Id="rId15" Type="http://schemas.openxmlformats.org/officeDocument/2006/relationships/hyperlink" Target="http://wiki.ford.com/display/RequirementsEngineering/Requirements+Engineering+for+SW+Enabled+Features" TargetMode="External"/><Relationship Id="rId57" Type="http://schemas.openxmlformats.org/officeDocument/2006/relationships/package" Target="embeddings/Microsoft_Visio_Drawing.vsdx"/><Relationship Id="rId262" Type="http://schemas.openxmlformats.org/officeDocument/2006/relationships/hyperlink" Target="http://wiki.ford.com/display/RequirementsEngineering/Adding+a+Technical+Interface" TargetMode="External"/><Relationship Id="rId318" Type="http://schemas.openxmlformats.org/officeDocument/2006/relationships/hyperlink" Target="http://wiki.ford.com/display/RequirementsEngineering/Requirements+Attributes" TargetMode="External"/><Relationship Id="rId525" Type="http://schemas.openxmlformats.org/officeDocument/2006/relationships/hyperlink" Target="http://wiki.ford.com/display/RequirementsEngineering/Requirements+Attributes" TargetMode="External"/><Relationship Id="rId567" Type="http://schemas.openxmlformats.org/officeDocument/2006/relationships/hyperlink" Target="https://www.vsemweb.ford.com/tc/launchapp?-attach=true&amp;-s=226TCSession&amp;-o=jXfpx2PHx3NrTDAAAAAAAAAAAAA&amp;servername=Production_Server" TargetMode="External"/><Relationship Id="rId99" Type="http://schemas.openxmlformats.org/officeDocument/2006/relationships/hyperlink" Target="https://www.vsemweb.ford.com/tc/launchapp?-attach=true&amp;-s=226TCSession&amp;-o=jXfpx2PHx3NrTDAAAAAAAAAAAAA&amp;servername=Production_Server" TargetMode="External"/><Relationship Id="rId122" Type="http://schemas.openxmlformats.org/officeDocument/2006/relationships/hyperlink" Target="http://wiki.ford.com/display/RequirementsEngineering/Deriving+Implemented+Functions+from+Logical+Functions" TargetMode="External"/><Relationship Id="rId164" Type="http://schemas.openxmlformats.org/officeDocument/2006/relationships/hyperlink" Target="http://wiki.ford.com/display/RequirementsEngineering/Adding+a+Signal+or+Parameter+Mapping" TargetMode="External"/><Relationship Id="rId371" Type="http://schemas.openxmlformats.org/officeDocument/2006/relationships/hyperlink" Target="http://wiki.ford.com/display/RequirementsEngineering/Adding+a+Signal+or+Parameter+Mapping" TargetMode="External"/><Relationship Id="rId427" Type="http://schemas.openxmlformats.org/officeDocument/2006/relationships/hyperlink" Target="http://wiki.ford.com/display/RequirementsEngineering/Requirements+Attributes" TargetMode="External"/><Relationship Id="rId469" Type="http://schemas.openxmlformats.org/officeDocument/2006/relationships/hyperlink" Target="http://wiki.ford.com/display/RequirementsEngineering/Adding+a+Technical+Interface" TargetMode="External"/><Relationship Id="rId634" Type="http://schemas.openxmlformats.org/officeDocument/2006/relationships/hyperlink" Target="http://wiki.ford.com/display/RequirementsEngineering/Requirements+Attributes" TargetMode="External"/><Relationship Id="rId676" Type="http://schemas.openxmlformats.org/officeDocument/2006/relationships/hyperlink" Target="https://www.vsemweb.ford.com/tc/launchapp?-attach=true&amp;-s=226TCSession&amp;-o=SoYl_k7px3NrTD&amp;servername=Production_Server" TargetMode="External"/><Relationship Id="rId26" Type="http://schemas.openxmlformats.org/officeDocument/2006/relationships/hyperlink" Target="http://wiki.ford.com/display/RequirementsEngineering/Data+Flow+Diagram?src=contextnavpagetreemode" TargetMode="External"/><Relationship Id="rId231" Type="http://schemas.openxmlformats.org/officeDocument/2006/relationships/hyperlink" Target="http://wiki.ford.com/display/RequirementsEngineering/Cascade+Requirements" TargetMode="External"/><Relationship Id="rId273" Type="http://schemas.openxmlformats.org/officeDocument/2006/relationships/hyperlink" Target="http://wiki.ford.com/display/RequirementsEngineering/Requirements+Attributes" TargetMode="External"/><Relationship Id="rId329" Type="http://schemas.openxmlformats.org/officeDocument/2006/relationships/hyperlink" Target="http://wiki.ford.com/display/RequirementsEngineering/Deriving+Implemented+Functions+from+Logical+Functions" TargetMode="External"/><Relationship Id="rId480" Type="http://schemas.openxmlformats.org/officeDocument/2006/relationships/hyperlink" Target="http://wiki.ford.com/display/RequirementsEngineering/Requirements+Attributes" TargetMode="External"/><Relationship Id="rId536" Type="http://schemas.openxmlformats.org/officeDocument/2006/relationships/hyperlink" Target="http://wiki.ford.com/display/RequirementsEngineering/Deriving+Implemented+Functions+from+Logical+Functions" TargetMode="External"/><Relationship Id="rId701" Type="http://schemas.openxmlformats.org/officeDocument/2006/relationships/theme" Target="theme/theme1.xml"/><Relationship Id="rId68" Type="http://schemas.openxmlformats.org/officeDocument/2006/relationships/hyperlink" Target="http://wiki.ford.com/display/RequirementsEngineering/Deriving+Implemented+Functions+from+Logical+Functions" TargetMode="External"/><Relationship Id="rId133" Type="http://schemas.openxmlformats.org/officeDocument/2006/relationships/hyperlink" Target="http://wiki.ford.com/display/RequirementsEngineering/How+to+use+the+Specification+Templates" TargetMode="External"/><Relationship Id="rId175" Type="http://schemas.openxmlformats.org/officeDocument/2006/relationships/hyperlink" Target="http://wiki.ford.com/display/RequirementsEngineering/Requirements+Attributes" TargetMode="External"/><Relationship Id="rId340" Type="http://schemas.openxmlformats.org/officeDocument/2006/relationships/hyperlink" Target="http://wiki.ford.com/display/RequirementsEngineering/How+to+use+the+Specification+Templates" TargetMode="External"/><Relationship Id="rId578" Type="http://schemas.openxmlformats.org/officeDocument/2006/relationships/hyperlink" Target="http://wiki.ford.com/display/RequirementsEngineering/Adding+a+Signal+or+Parameter+Mapping" TargetMode="External"/><Relationship Id="rId200" Type="http://schemas.openxmlformats.org/officeDocument/2006/relationships/hyperlink" Target="http://wiki.ford.com/display/RequirementsEngineering/Adding+a+Signal+or+Parameter+Mapping" TargetMode="External"/><Relationship Id="rId382" Type="http://schemas.openxmlformats.org/officeDocument/2006/relationships/hyperlink" Target="http://wiki.ford.com/display/RequirementsEngineering/Requirements+Attributes" TargetMode="External"/><Relationship Id="rId438" Type="http://schemas.openxmlformats.org/officeDocument/2006/relationships/hyperlink" Target="http://wiki.ford.com/display/RequirementsEngineering/Cascade+Requirements" TargetMode="External"/><Relationship Id="rId603" Type="http://schemas.openxmlformats.org/officeDocument/2006/relationships/hyperlink" Target="https://www.vsemweb.ford.com/tc/launchapp?-attach=true&amp;-s=226TCSession&amp;-o=jXfpx2PHx3NrTDAAAAAAAAAAAAA&amp;servername=Production_Server" TargetMode="External"/><Relationship Id="rId645" Type="http://schemas.openxmlformats.org/officeDocument/2006/relationships/hyperlink" Target="http://wiki.ford.com/display/RequirementsEngineering/Cascade+Requirements" TargetMode="External"/><Relationship Id="rId687" Type="http://schemas.openxmlformats.org/officeDocument/2006/relationships/hyperlink" Target="https://www.vsemweb.ford.com/tc/launchapp?-attach=true&amp;-s=226TCSession&amp;-o=SoYl_k7px3NrTD&amp;servername=Production_Server" TargetMode="External"/><Relationship Id="rId242" Type="http://schemas.openxmlformats.org/officeDocument/2006/relationships/hyperlink" Target="https://www.vsemweb.ford.com/tc/launchapp?-attach=true&amp;-s=226TCSession&amp;-o=n0SJN9h0x3NrTDAAAAAAAAAAAAA&amp;servername=Production_Server" TargetMode="External"/><Relationship Id="rId284" Type="http://schemas.openxmlformats.org/officeDocument/2006/relationships/hyperlink" Target="http://wiki.ford.com/display/RequirementsEngineering/Deriving+Implemented+Functions+from+Logical+Functions" TargetMode="External"/><Relationship Id="rId491" Type="http://schemas.openxmlformats.org/officeDocument/2006/relationships/hyperlink" Target="http://wiki.ford.com/display/RequirementsEngineering/Deriving+Implemented+Functions+from+Logical+Functions" TargetMode="External"/><Relationship Id="rId505" Type="http://schemas.openxmlformats.org/officeDocument/2006/relationships/hyperlink" Target="http://wiki.ford.com/display/RequirementsEngineering/Adding+a+Technical+Interface" TargetMode="External"/><Relationship Id="rId37" Type="http://schemas.openxmlformats.org/officeDocument/2006/relationships/hyperlink" Target="https://www.vsemweb.ford.com:443/tc/launchapp?-attach=true&amp;-s=226TCSession&amp;-o=ZmZNi0JHx3NrTDAAAAAAAAAAAAA" TargetMode="External"/><Relationship Id="rId79" Type="http://schemas.openxmlformats.org/officeDocument/2006/relationships/hyperlink" Target="http://wiki.ford.com/display/RequirementsEngineering/How+to+use+the+Specification+Templates" TargetMode="External"/><Relationship Id="rId102" Type="http://schemas.openxmlformats.org/officeDocument/2006/relationships/hyperlink" Target="http://wiki.ford.com/display/RequirementsEngineering/Requirements+Attributes" TargetMode="External"/><Relationship Id="rId144" Type="http://schemas.openxmlformats.org/officeDocument/2006/relationships/hyperlink" Target="https://www.vsemweb.ford.com/tc/launchapp?-attach=true&amp;-s=226TCSession&amp;-o=jXfpx2PHx3NrTDAAAAAAAAAAAAA&amp;servername=Production_Server" TargetMode="External"/><Relationship Id="rId547" Type="http://schemas.openxmlformats.org/officeDocument/2006/relationships/hyperlink" Target="http://wiki.ford.com/display/RequirementsEngineering/How+to+use+the+Specification+Templates" TargetMode="External"/><Relationship Id="rId589" Type="http://schemas.openxmlformats.org/officeDocument/2006/relationships/hyperlink" Target="http://wiki.ford.com/display/RequirementsEngineering/Requirements+Attributes" TargetMode="External"/><Relationship Id="rId90" Type="http://schemas.openxmlformats.org/officeDocument/2006/relationships/hyperlink" Target="https://www.vsemweb.ford.com/tc/launchapp?-attach=true&amp;-s=226TCSession&amp;-o=jXfpx2PHx3NrTDAAAAAAAAAAAAA&amp;servername=Production_Server" TargetMode="External"/><Relationship Id="rId186" Type="http://schemas.openxmlformats.org/officeDocument/2006/relationships/hyperlink" Target="http://wiki.ford.com/display/RequirementsEngineering/Cascade+Requirements" TargetMode="External"/><Relationship Id="rId351" Type="http://schemas.openxmlformats.org/officeDocument/2006/relationships/hyperlink" Target="https://www.vsemweb.ford.com/tc/launchapp?-attach=true&amp;-s=226TCSession&amp;-o=jXfpx2PHx3NrTDAAAAAAAAAAAAA&amp;servername=Production_Server" TargetMode="External"/><Relationship Id="rId393" Type="http://schemas.openxmlformats.org/officeDocument/2006/relationships/hyperlink" Target="http://wiki.ford.com/display/RequirementsEngineering/Cascade+Requirements" TargetMode="External"/><Relationship Id="rId407" Type="http://schemas.openxmlformats.org/officeDocument/2006/relationships/hyperlink" Target="http://wiki.ford.com/display/RequirementsEngineering/Adding+a+Signal+or+Parameter+Mapping" TargetMode="External"/><Relationship Id="rId449" Type="http://schemas.openxmlformats.org/officeDocument/2006/relationships/hyperlink" Target="https://www.vsemweb.ford.com/tc/launchapp?-attach=true&amp;-s=226TCSession&amp;-o=n0SJN9h0x3NrTDAAAAAAAAAAAAA&amp;servername=Production_Server" TargetMode="External"/><Relationship Id="rId614" Type="http://schemas.openxmlformats.org/officeDocument/2006/relationships/hyperlink" Target="http://wiki.ford.com/display/RequirementsEngineering/Adding+a+Signal+or+Parameter+Mapping" TargetMode="External"/><Relationship Id="rId656" Type="http://schemas.openxmlformats.org/officeDocument/2006/relationships/hyperlink" Target="https://www.vsemweb.ford.com/tc/launchapp?-attach=true&amp;-s=226TCSession&amp;-o=n0SJN9h0x3NrTDAAAAAAAAAAAAA&amp;servername=Production_Server" TargetMode="External"/><Relationship Id="rId211" Type="http://schemas.openxmlformats.org/officeDocument/2006/relationships/hyperlink" Target="http://wiki.ford.com/display/RequirementsEngineering/Requirements+Attributes" TargetMode="External"/><Relationship Id="rId253" Type="http://schemas.openxmlformats.org/officeDocument/2006/relationships/hyperlink" Target="http://wiki.ford.com/display/RequirementsEngineering/Adding+a+Technical+Interface" TargetMode="External"/><Relationship Id="rId295" Type="http://schemas.openxmlformats.org/officeDocument/2006/relationships/hyperlink" Target="http://wiki.ford.com/display/RequirementsEngineering/How+to+use+the+Specification+Templates" TargetMode="External"/><Relationship Id="rId309" Type="http://schemas.openxmlformats.org/officeDocument/2006/relationships/hyperlink" Target="http://wiki.ford.com/display/RequirementsEngineering/Requirements+Attributes" TargetMode="External"/><Relationship Id="rId460" Type="http://schemas.openxmlformats.org/officeDocument/2006/relationships/hyperlink" Target="http://wiki.ford.com/display/RequirementsEngineering/Adding+a+Technical+Interface" TargetMode="External"/><Relationship Id="rId516" Type="http://schemas.openxmlformats.org/officeDocument/2006/relationships/hyperlink" Target="http://wiki.ford.com/display/RequirementsEngineering/Requirements+Attributes" TargetMode="External"/><Relationship Id="rId698" Type="http://schemas.openxmlformats.org/officeDocument/2006/relationships/header" Target="header3.xml"/><Relationship Id="rId48" Type="http://schemas.openxmlformats.org/officeDocument/2006/relationships/hyperlink" Target="https://www.vsemweb.ford.com/tc/launchapp?-attach=true&amp;-s=226TCSession&amp;-o=jXfpx2PHx3NrTDAAAAAAAAAAAAA&amp;servername=Production_Server" TargetMode="External"/><Relationship Id="rId113" Type="http://schemas.openxmlformats.org/officeDocument/2006/relationships/hyperlink" Target="http://wiki.ford.com/display/RequirementsEngineering/Deriving+Implemented+Functions+from+Logical+Functions" TargetMode="External"/><Relationship Id="rId320" Type="http://schemas.openxmlformats.org/officeDocument/2006/relationships/hyperlink" Target="http://wiki.ford.com/display/RequirementsEngineering/Deriving+Implemented+Functions+from+Logical+Functions" TargetMode="External"/><Relationship Id="rId558" Type="http://schemas.openxmlformats.org/officeDocument/2006/relationships/hyperlink" Target="https://www.vsemweb.ford.com/tc/launchapp?-attach=true&amp;-s=226TCSession&amp;-o=jXfpx2PHx3NrTDAAAAAAAAAAAAA&amp;servername=Production_Server" TargetMode="External"/><Relationship Id="rId155" Type="http://schemas.openxmlformats.org/officeDocument/2006/relationships/hyperlink" Target="http://wiki.ford.com/display/RequirementsEngineering/Adding+a+Signal+or+Parameter+Mapping" TargetMode="External"/><Relationship Id="rId197" Type="http://schemas.openxmlformats.org/officeDocument/2006/relationships/hyperlink" Target="https://www.vsemweb.ford.com/tc/launchapp?-attach=true&amp;-s=226TCSession&amp;-o=n0SJN9h0x3NrTDAAAAAAAAAAAAA&amp;servername=Production_Server" TargetMode="External"/><Relationship Id="rId362" Type="http://schemas.openxmlformats.org/officeDocument/2006/relationships/hyperlink" Target="http://wiki.ford.com/display/RequirementsEngineering/Adding+a+Signal+or+Parameter+Mapping" TargetMode="External"/><Relationship Id="rId418" Type="http://schemas.openxmlformats.org/officeDocument/2006/relationships/hyperlink" Target="http://wiki.ford.com/display/RequirementsEngineering/Requirements+Attributes" TargetMode="External"/><Relationship Id="rId625"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Cascade+Requirements" TargetMode="External"/><Relationship Id="rId264" Type="http://schemas.openxmlformats.org/officeDocument/2006/relationships/hyperlink" Target="http://wiki.ford.com/display/RequirementsEngineering/Requirements+Attributes" TargetMode="External"/><Relationship Id="rId471" Type="http://schemas.openxmlformats.org/officeDocument/2006/relationships/hyperlink" Target="http://wiki.ford.com/display/RequirementsEngineering/Requirements+Attributes" TargetMode="External"/><Relationship Id="rId667" Type="http://schemas.openxmlformats.org/officeDocument/2006/relationships/hyperlink" Target="http://wiki.ford.com/display/RequirementsEngineering/Adding+a+Technical+Interface" TargetMode="External"/><Relationship Id="rId17" Type="http://schemas.openxmlformats.org/officeDocument/2006/relationships/hyperlink" Target="https://www.vsemweb.ford.com/tc/launchapp?-attach=true&amp;-s=226TCSession&amp;-o=S5U9Hrgbx3NrTDAAAAAAAAAAAAA&amp;servername=Production_Server" TargetMode="External"/><Relationship Id="rId59" Type="http://schemas.openxmlformats.org/officeDocument/2006/relationships/hyperlink" Target="http://wiki.ford.com/display/RequirementsEngineering/Cascade+Requirements%23CascadeRequirements-CascadingVsTraceability" TargetMode="External"/><Relationship Id="rId124" Type="http://schemas.openxmlformats.org/officeDocument/2006/relationships/hyperlink" Target="http://wiki.ford.com/display/RequirementsEngineering/How+to+use+the+Specification+Templates" TargetMode="External"/><Relationship Id="rId527" Type="http://schemas.openxmlformats.org/officeDocument/2006/relationships/hyperlink" Target="http://wiki.ford.com/display/RequirementsEngineering/Deriving+Implemented+Functions+from+Logical+Functions" TargetMode="External"/><Relationship Id="rId569" Type="http://schemas.openxmlformats.org/officeDocument/2006/relationships/hyperlink" Target="http://wiki.ford.com/display/RequirementsEngineering/Adding+a+Signal+or+Parameter+Mapping" TargetMode="External"/><Relationship Id="rId70" Type="http://schemas.openxmlformats.org/officeDocument/2006/relationships/hyperlink" Target="http://wiki.ford.com/display/RequirementsEngineering/How+to+use+the+Specification+Templates" TargetMode="External"/><Relationship Id="rId166" Type="http://schemas.openxmlformats.org/officeDocument/2006/relationships/hyperlink" Target="http://wiki.ford.com/display/RequirementsEngineering/Requirements+Attributes" TargetMode="External"/><Relationship Id="rId331" Type="http://schemas.openxmlformats.org/officeDocument/2006/relationships/hyperlink" Target="http://wiki.ford.com/display/RequirementsEngineering/How+to+use+the+Specification+Templates" TargetMode="External"/><Relationship Id="rId373" Type="http://schemas.openxmlformats.org/officeDocument/2006/relationships/hyperlink" Target="http://wiki.ford.com/display/RequirementsEngineering/Requirements+Attributes" TargetMode="External"/><Relationship Id="rId429" Type="http://schemas.openxmlformats.org/officeDocument/2006/relationships/hyperlink" Target="http://wiki.ford.com/display/RequirementsEngineering/Cascade+Requirements" TargetMode="External"/><Relationship Id="rId580" Type="http://schemas.openxmlformats.org/officeDocument/2006/relationships/hyperlink" Target="http://wiki.ford.com/display/RequirementsEngineering/Requirements+Attributes" TargetMode="External"/><Relationship Id="rId636" Type="http://schemas.openxmlformats.org/officeDocument/2006/relationships/hyperlink" Target="http://wiki.ford.com/display/RequirementsEngineering/Cascade+Requirements" TargetMode="External"/><Relationship Id="rId1" Type="http://schemas.openxmlformats.org/officeDocument/2006/relationships/customXml" Target="../customXml/item1.xml"/><Relationship Id="rId233" Type="http://schemas.openxmlformats.org/officeDocument/2006/relationships/hyperlink" Target="https://www.vsemweb.ford.com/tc/launchapp?-attach=true&amp;-s=226TCSession&amp;-o=n0SJN9h0x3NrTDAAAAAAAAAAAAA&amp;servername=Production_Server" TargetMode="External"/><Relationship Id="rId440" Type="http://schemas.openxmlformats.org/officeDocument/2006/relationships/hyperlink" Target="https://www.vsemweb.ford.com/tc/launchapp?-attach=true&amp;-s=226TCSession&amp;-o=n0SJN9h0x3NrTDAAAAAAAAAAAAA&amp;servername=Production_Server" TargetMode="External"/><Relationship Id="rId678" Type="http://schemas.openxmlformats.org/officeDocument/2006/relationships/hyperlink" Target="https://www.vsemweb.ford.com/tc/launchapp?-attach=true&amp;-s=226TCSession&amp;-o=SoYl_k7px3NrTD&amp;servername=Production_Server" TargetMode="External"/><Relationship Id="rId28"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275" Type="http://schemas.openxmlformats.org/officeDocument/2006/relationships/hyperlink" Target="http://wiki.ford.com/display/RequirementsEngineering/Deriving+Implemented+Functions+from+Logical+Functions" TargetMode="External"/><Relationship Id="rId300" Type="http://schemas.openxmlformats.org/officeDocument/2006/relationships/hyperlink" Target="http://wiki.ford.com/display/RequirementsEngineering/Requirements+Attributes" TargetMode="External"/><Relationship Id="rId482" Type="http://schemas.openxmlformats.org/officeDocument/2006/relationships/hyperlink" Target="http://wiki.ford.com/display/RequirementsEngineering/Deriving+Implemented+Functions+from+Logical+Functions" TargetMode="External"/><Relationship Id="rId538" Type="http://schemas.openxmlformats.org/officeDocument/2006/relationships/hyperlink" Target="http://wiki.ford.com/display/RequirementsEngineering/How+to+use+the+Specification+Templates" TargetMode="External"/><Relationship Id="rId81" Type="http://schemas.openxmlformats.org/officeDocument/2006/relationships/hyperlink" Target="https://www.vsemweb.ford.com/tc/launchapp?-attach=true&amp;-s=226TCSession&amp;-o=jXfpx2PHx3NrTDAAAAAAAAAAAAA&amp;servername=Production_Server" TargetMode="External"/><Relationship Id="rId135" Type="http://schemas.openxmlformats.org/officeDocument/2006/relationships/hyperlink" Target="https://www.vsemweb.ford.com/tc/launchapp?-attach=true&amp;-s=226TCSession&amp;-o=jXfpx2PHx3NrTDAAAAAAAAAAAAA&amp;servername=Production_Server" TargetMode="External"/><Relationship Id="rId177" Type="http://schemas.openxmlformats.org/officeDocument/2006/relationships/hyperlink" Target="http://wiki.ford.com/display/RequirementsEngineering/Cascade+Requirements" TargetMode="External"/><Relationship Id="rId342" Type="http://schemas.openxmlformats.org/officeDocument/2006/relationships/hyperlink" Target="https://www.vsemweb.ford.com/tc/launchapp?-attach=true&amp;-s=226TCSession&amp;-o=jXfpx2PHx3NrTDAAAAAAAAAAAAA&amp;servername=Production_Server" TargetMode="External"/><Relationship Id="rId384" Type="http://schemas.openxmlformats.org/officeDocument/2006/relationships/hyperlink" Target="http://wiki.ford.com/display/RequirementsEngineering/Cascade+Requirements" TargetMode="External"/><Relationship Id="rId591" Type="http://schemas.openxmlformats.org/officeDocument/2006/relationships/hyperlink" Target="http://wiki.ford.com/display/RequirementsEngineering/Cascade+Requirements" TargetMode="External"/><Relationship Id="rId605" Type="http://schemas.openxmlformats.org/officeDocument/2006/relationships/hyperlink" Target="http://wiki.ford.com/display/RequirementsEngineering/Adding+a+Signal+or+Parameter+Mapping" TargetMode="External"/><Relationship Id="rId202"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Adding+a+Technical+Interface" TargetMode="External"/><Relationship Id="rId647" Type="http://schemas.openxmlformats.org/officeDocument/2006/relationships/hyperlink" Target="https://www.vsemweb.ford.com/tc/launchapp?-attach=true&amp;-s=226TCSession&amp;-o=n0SJN9h0x3NrTDAAAAAAAAAAAAA&amp;servername=Production_Server" TargetMode="External"/><Relationship Id="rId689" Type="http://schemas.openxmlformats.org/officeDocument/2006/relationships/hyperlink" Target="http://wiki.ford.com/display/RequirementsEngineering/Adding+a+Technical+Interface" TargetMode="External"/><Relationship Id="rId39" Type="http://schemas.openxmlformats.org/officeDocument/2006/relationships/hyperlink" Target="http://wiki.ford.com/display/RequirementsEngineering/Variant+Management" TargetMode="External"/><Relationship Id="rId286" Type="http://schemas.openxmlformats.org/officeDocument/2006/relationships/hyperlink" Target="http://wiki.ford.com/display/RequirementsEngineering/How+to+use+the+Specification+Templates" TargetMode="External"/><Relationship Id="rId451" Type="http://schemas.openxmlformats.org/officeDocument/2006/relationships/hyperlink" Target="http://wiki.ford.com/display/RequirementsEngineering/Adding+a+Technical+Interface" TargetMode="External"/><Relationship Id="rId493" Type="http://schemas.openxmlformats.org/officeDocument/2006/relationships/hyperlink" Target="http://wiki.ford.com/display/RequirementsEngineering/How+to+use+the+Specification+Templates" TargetMode="External"/><Relationship Id="rId507" Type="http://schemas.openxmlformats.org/officeDocument/2006/relationships/hyperlink" Target="http://wiki.ford.com/display/RequirementsEngineering/Requirements+Attributes" TargetMode="External"/><Relationship Id="rId549" Type="http://schemas.openxmlformats.org/officeDocument/2006/relationships/hyperlink" Target="https://www.vsemweb.ford.com/tc/launchapp?-attach=true&amp;-s=226TCSession&amp;-o=jXfpx2PHx3NrTDAAAAAAAAAAAAA&amp;servername=Production_Server" TargetMode="External"/><Relationship Id="rId50" Type="http://schemas.openxmlformats.org/officeDocument/2006/relationships/hyperlink" Target="https://www.vsemweb.ford.com/tc/launchapp?-attach=true&amp;-s=226TCSession&amp;-o=WZe1wsPXx3NrTDAAAAAAAAAAAAA&amp;servername=Production_Server%5e" TargetMode="External"/><Relationship Id="rId104" Type="http://schemas.openxmlformats.org/officeDocument/2006/relationships/hyperlink" Target="http://wiki.ford.com/display/RequirementsEngineering/Deriving+Implemented+Functions+from+Logical+Functions" TargetMode="External"/><Relationship Id="rId146" Type="http://schemas.openxmlformats.org/officeDocument/2006/relationships/hyperlink" Target="http://wiki.ford.com/display/RequirementsEngineering/Adding+a+Signal+or+Parameter+Mapping" TargetMode="External"/><Relationship Id="rId188" Type="http://schemas.openxmlformats.org/officeDocument/2006/relationships/hyperlink" Target="https://www.vsemweb.ford.com/tc/launchapp?-attach=true&amp;-s=226TCSession&amp;-o=n0SJN9h0x3NrTDAAAAAAAAAAAAA&amp;servername=Production_Server" TargetMode="External"/><Relationship Id="rId311" Type="http://schemas.openxmlformats.org/officeDocument/2006/relationships/hyperlink" Target="http://wiki.ford.com/display/RequirementsEngineering/Deriving+Implemented+Functions+from+Logical+Functions" TargetMode="External"/><Relationship Id="rId353" Type="http://schemas.openxmlformats.org/officeDocument/2006/relationships/hyperlink" Target="http://wiki.ford.com/display/RequirementsEngineering/Adding+a+Signal+or+Parameter+Mapping" TargetMode="External"/><Relationship Id="rId395" Type="http://schemas.openxmlformats.org/officeDocument/2006/relationships/hyperlink" Target="https://www.vsemweb.ford.com/tc/launchapp?-attach=true&amp;-s=226TCSession&amp;-o=n0SJN9h0x3NrTDAAAAAAAAAAAAA&amp;servername=Production_Server" TargetMode="External"/><Relationship Id="rId409" Type="http://schemas.openxmlformats.org/officeDocument/2006/relationships/hyperlink" Target="http://wiki.ford.com/display/RequirementsEngineering/Requirements+Attributes" TargetMode="External"/><Relationship Id="rId560" Type="http://schemas.openxmlformats.org/officeDocument/2006/relationships/hyperlink" Target="http://wiki.ford.com/display/RequirementsEngineering/Adding+a+Signal+or+Parameter+Mapping" TargetMode="External"/><Relationship Id="rId92" Type="http://schemas.openxmlformats.org/officeDocument/2006/relationships/hyperlink" Target="http://wiki.ford.com/display/RequirementsEngineering/Adding+a+Signal+or+Parameter+Mapping" TargetMode="External"/><Relationship Id="rId213" Type="http://schemas.openxmlformats.org/officeDocument/2006/relationships/hyperlink" Target="http://wiki.ford.com/display/RequirementsEngineering/Cascade+Requirements" TargetMode="External"/><Relationship Id="rId420" Type="http://schemas.openxmlformats.org/officeDocument/2006/relationships/hyperlink" Target="http://wiki.ford.com/display/RequirementsEngineering/Cascade+Requirements" TargetMode="External"/><Relationship Id="rId616" Type="http://schemas.openxmlformats.org/officeDocument/2006/relationships/hyperlink" Target="http://wiki.ford.com/display/RequirementsEngineering/Requirements+Attributes" TargetMode="External"/><Relationship Id="rId658" Type="http://schemas.openxmlformats.org/officeDocument/2006/relationships/hyperlink" Target="http://wiki.ford.com/display/RequirementsEngineering/Adding+a+Technical+Interface" TargetMode="External"/><Relationship Id="rId255" Type="http://schemas.openxmlformats.org/officeDocument/2006/relationships/hyperlink" Target="http://wiki.ford.com/display/RequirementsEngineering/Requirements+Attributes" TargetMode="External"/><Relationship Id="rId297" Type="http://schemas.openxmlformats.org/officeDocument/2006/relationships/hyperlink" Target="https://www.vsemweb.ford.com/tc/launchapp?-attach=true&amp;-s=226TCSession&amp;-o=jXfpx2PHx3NrTDAAAAAAAAAAAAA&amp;servername=Production_Server" TargetMode="External"/><Relationship Id="rId462" Type="http://schemas.openxmlformats.org/officeDocument/2006/relationships/hyperlink" Target="http://wiki.ford.com/display/RequirementsEngineering/Requirements+Attributes" TargetMode="External"/><Relationship Id="rId518" Type="http://schemas.openxmlformats.org/officeDocument/2006/relationships/hyperlink" Target="http://wiki.ford.com/display/RequirementsEngineering/Deriving+Implemented+Functions+from+Logical+Functions" TargetMode="External"/><Relationship Id="rId115" Type="http://schemas.openxmlformats.org/officeDocument/2006/relationships/hyperlink" Target="http://wiki.ford.com/display/RequirementsEngineering/How+to+use+the+Specification+Templates" TargetMode="External"/><Relationship Id="rId157" Type="http://schemas.openxmlformats.org/officeDocument/2006/relationships/hyperlink" Target="http://wiki.ford.com/display/RequirementsEngineering/Requirements+Attributes" TargetMode="External"/><Relationship Id="rId322" Type="http://schemas.openxmlformats.org/officeDocument/2006/relationships/hyperlink" Target="http://wiki.ford.com/display/RequirementsEngineering/How+to+use+the+Specification+Templates" TargetMode="External"/><Relationship Id="rId364"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0E3D39E71248FF9D731D44BB692481"/>
        <w:category>
          <w:name w:val="General"/>
          <w:gallery w:val="placeholder"/>
        </w:category>
        <w:types>
          <w:type w:val="bbPlcHdr"/>
        </w:types>
        <w:behaviors>
          <w:behavior w:val="content"/>
        </w:behaviors>
        <w:guid w:val="{96AB1C41-F144-429F-A95F-F061773F69BD}"/>
      </w:docPartPr>
      <w:docPartBody>
        <w:p w:rsidR="00B53146" w:rsidRDefault="00B53146" w:rsidP="00B53146">
          <w:pPr>
            <w:pStyle w:val="A20E3D39E71248FF9D731D44BB692481"/>
          </w:pPr>
          <w:r w:rsidRPr="002C30BD">
            <w:rPr>
              <w:rStyle w:val="PlaceholderText"/>
            </w:rPr>
            <w:t>Choose an item.</w:t>
          </w:r>
        </w:p>
      </w:docPartBody>
    </w:docPart>
    <w:docPart>
      <w:docPartPr>
        <w:name w:val="7CFF6A9B30B44935A13A2C4CEEFC68CA"/>
        <w:category>
          <w:name w:val="General"/>
          <w:gallery w:val="placeholder"/>
        </w:category>
        <w:types>
          <w:type w:val="bbPlcHdr"/>
        </w:types>
        <w:behaviors>
          <w:behavior w:val="content"/>
        </w:behaviors>
        <w:guid w:val="{79C74993-C3E2-4F2B-BB48-2B9B2504C2A2}"/>
      </w:docPartPr>
      <w:docPartBody>
        <w:p w:rsidR="00B53146" w:rsidRDefault="00B53146" w:rsidP="00B53146">
          <w:pPr>
            <w:pStyle w:val="7CFF6A9B30B44935A13A2C4CEEFC68CA"/>
          </w:pPr>
          <w:r w:rsidRPr="002C30BD">
            <w:rPr>
              <w:rStyle w:val="PlaceholderText"/>
            </w:rPr>
            <w:t>Choose an item.</w:t>
          </w:r>
        </w:p>
      </w:docPartBody>
    </w:docPart>
    <w:docPart>
      <w:docPartPr>
        <w:name w:val="E8AD3DE87872421BA13C23ACFCFD9263"/>
        <w:category>
          <w:name w:val="General"/>
          <w:gallery w:val="placeholder"/>
        </w:category>
        <w:types>
          <w:type w:val="bbPlcHdr"/>
        </w:types>
        <w:behaviors>
          <w:behavior w:val="content"/>
        </w:behaviors>
        <w:guid w:val="{F26F87F7-D79D-439C-915E-957937227311}"/>
      </w:docPartPr>
      <w:docPartBody>
        <w:p w:rsidR="00B53146" w:rsidRDefault="00B53146" w:rsidP="00B53146">
          <w:pPr>
            <w:pStyle w:val="E8AD3DE87872421BA13C23ACFCFD9263"/>
          </w:pPr>
          <w:r w:rsidRPr="002C30BD">
            <w:rPr>
              <w:rStyle w:val="PlaceholderText"/>
            </w:rPr>
            <w:t>Choose an item.</w:t>
          </w:r>
        </w:p>
      </w:docPartBody>
    </w:docPart>
    <w:docPart>
      <w:docPartPr>
        <w:name w:val="127F74CAD0034FC38EE07C7E9C686A71"/>
        <w:category>
          <w:name w:val="General"/>
          <w:gallery w:val="placeholder"/>
        </w:category>
        <w:types>
          <w:type w:val="bbPlcHdr"/>
        </w:types>
        <w:behaviors>
          <w:behavior w:val="content"/>
        </w:behaviors>
        <w:guid w:val="{125CB0DA-97E9-496B-81DD-98F14BE4E8FA}"/>
      </w:docPartPr>
      <w:docPartBody>
        <w:p w:rsidR="00B53146" w:rsidRDefault="00B53146" w:rsidP="00B53146">
          <w:pPr>
            <w:pStyle w:val="127F74CAD0034FC38EE07C7E9C686A71"/>
          </w:pPr>
          <w:r w:rsidRPr="002C30BD">
            <w:rPr>
              <w:rStyle w:val="PlaceholderText"/>
            </w:rPr>
            <w:t>Choose an item.</w:t>
          </w:r>
        </w:p>
      </w:docPartBody>
    </w:docPart>
    <w:docPart>
      <w:docPartPr>
        <w:name w:val="AC7FF1BDFE5A468A83BBCDCB75BD5240"/>
        <w:category>
          <w:name w:val="General"/>
          <w:gallery w:val="placeholder"/>
        </w:category>
        <w:types>
          <w:type w:val="bbPlcHdr"/>
        </w:types>
        <w:behaviors>
          <w:behavior w:val="content"/>
        </w:behaviors>
        <w:guid w:val="{5D79778C-AD86-4687-B515-6D0BEFCACEB7}"/>
      </w:docPartPr>
      <w:docPartBody>
        <w:p w:rsidR="00B53146" w:rsidRDefault="00B53146" w:rsidP="00B53146">
          <w:pPr>
            <w:pStyle w:val="AC7FF1BDFE5A468A83BBCDCB75BD5240"/>
          </w:pPr>
          <w:r w:rsidRPr="002C30BD">
            <w:rPr>
              <w:rStyle w:val="PlaceholderText"/>
            </w:rPr>
            <w:t>Choose an item.</w:t>
          </w:r>
        </w:p>
      </w:docPartBody>
    </w:docPart>
    <w:docPart>
      <w:docPartPr>
        <w:name w:val="B381E44622354539AA392BE8C551DC9E"/>
        <w:category>
          <w:name w:val="General"/>
          <w:gallery w:val="placeholder"/>
        </w:category>
        <w:types>
          <w:type w:val="bbPlcHdr"/>
        </w:types>
        <w:behaviors>
          <w:behavior w:val="content"/>
        </w:behaviors>
        <w:guid w:val="{156131FF-ECBE-438C-A6C8-01BF0CBE927E}"/>
      </w:docPartPr>
      <w:docPartBody>
        <w:p w:rsidR="00B53146" w:rsidRDefault="00B53146" w:rsidP="00B53146">
          <w:pPr>
            <w:pStyle w:val="B381E44622354539AA392BE8C551DC9E"/>
          </w:pPr>
          <w:r w:rsidRPr="002C30BD">
            <w:rPr>
              <w:rStyle w:val="PlaceholderText"/>
            </w:rPr>
            <w:t>Choose an item.</w:t>
          </w:r>
        </w:p>
      </w:docPartBody>
    </w:docPart>
    <w:docPart>
      <w:docPartPr>
        <w:name w:val="E289C0D5DDBF4048AF6093542CCAB10A"/>
        <w:category>
          <w:name w:val="General"/>
          <w:gallery w:val="placeholder"/>
        </w:category>
        <w:types>
          <w:type w:val="bbPlcHdr"/>
        </w:types>
        <w:behaviors>
          <w:behavior w:val="content"/>
        </w:behaviors>
        <w:guid w:val="{BEF5EE4F-B9F5-4534-9D9D-F8EB6CB3307B}"/>
      </w:docPartPr>
      <w:docPartBody>
        <w:p w:rsidR="00B53146" w:rsidRDefault="00B53146" w:rsidP="00B53146">
          <w:pPr>
            <w:pStyle w:val="E289C0D5DDBF4048AF6093542CCAB10A"/>
          </w:pPr>
          <w:r w:rsidRPr="002C30BD">
            <w:rPr>
              <w:rStyle w:val="PlaceholderText"/>
            </w:rPr>
            <w:t>Choose an item.</w:t>
          </w:r>
        </w:p>
      </w:docPartBody>
    </w:docPart>
    <w:docPart>
      <w:docPartPr>
        <w:name w:val="F07DD40854B94669BD71D22A3499F781"/>
        <w:category>
          <w:name w:val="General"/>
          <w:gallery w:val="placeholder"/>
        </w:category>
        <w:types>
          <w:type w:val="bbPlcHdr"/>
        </w:types>
        <w:behaviors>
          <w:behavior w:val="content"/>
        </w:behaviors>
        <w:guid w:val="{CACE3B8D-DCC1-415A-A5E2-1DB8846B4E50}"/>
      </w:docPartPr>
      <w:docPartBody>
        <w:p w:rsidR="00B53146" w:rsidRDefault="00B53146" w:rsidP="00B53146">
          <w:pPr>
            <w:pStyle w:val="F07DD40854B94669BD71D22A3499F781"/>
          </w:pPr>
          <w:r w:rsidRPr="002C30BD">
            <w:rPr>
              <w:rStyle w:val="PlaceholderText"/>
            </w:rPr>
            <w:t>Choose an item.</w:t>
          </w:r>
        </w:p>
      </w:docPartBody>
    </w:docPart>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81C20"/>
    <w:rsid w:val="00082891"/>
    <w:rsid w:val="00090C26"/>
    <w:rsid w:val="000A52AE"/>
    <w:rsid w:val="000B29E0"/>
    <w:rsid w:val="000B31C2"/>
    <w:rsid w:val="000B4C81"/>
    <w:rsid w:val="000C3422"/>
    <w:rsid w:val="000D638E"/>
    <w:rsid w:val="000F2B27"/>
    <w:rsid w:val="000F3B30"/>
    <w:rsid w:val="000F5180"/>
    <w:rsid w:val="00106045"/>
    <w:rsid w:val="00111B6C"/>
    <w:rsid w:val="00116FDD"/>
    <w:rsid w:val="00144723"/>
    <w:rsid w:val="00144E97"/>
    <w:rsid w:val="0014733E"/>
    <w:rsid w:val="00147951"/>
    <w:rsid w:val="00162CDE"/>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6E05"/>
    <w:rsid w:val="002603D7"/>
    <w:rsid w:val="00262D92"/>
    <w:rsid w:val="00262E86"/>
    <w:rsid w:val="00277C74"/>
    <w:rsid w:val="00282D90"/>
    <w:rsid w:val="002A205F"/>
    <w:rsid w:val="002A2C53"/>
    <w:rsid w:val="002A5FFC"/>
    <w:rsid w:val="002F4794"/>
    <w:rsid w:val="00310CEC"/>
    <w:rsid w:val="00353B3F"/>
    <w:rsid w:val="003567FF"/>
    <w:rsid w:val="00362E3E"/>
    <w:rsid w:val="00363AC9"/>
    <w:rsid w:val="00376CC2"/>
    <w:rsid w:val="00395D89"/>
    <w:rsid w:val="003A5CD3"/>
    <w:rsid w:val="003B2640"/>
    <w:rsid w:val="003B6631"/>
    <w:rsid w:val="003C6250"/>
    <w:rsid w:val="003D262D"/>
    <w:rsid w:val="003E46B2"/>
    <w:rsid w:val="0040386C"/>
    <w:rsid w:val="004059C0"/>
    <w:rsid w:val="00407392"/>
    <w:rsid w:val="00412A4D"/>
    <w:rsid w:val="0041494D"/>
    <w:rsid w:val="00453D22"/>
    <w:rsid w:val="00467987"/>
    <w:rsid w:val="00473825"/>
    <w:rsid w:val="00476237"/>
    <w:rsid w:val="0048092D"/>
    <w:rsid w:val="00484C31"/>
    <w:rsid w:val="004922DB"/>
    <w:rsid w:val="004930A4"/>
    <w:rsid w:val="00496C2D"/>
    <w:rsid w:val="004A10B4"/>
    <w:rsid w:val="004A1144"/>
    <w:rsid w:val="004B3FFC"/>
    <w:rsid w:val="004C4C00"/>
    <w:rsid w:val="004C52A7"/>
    <w:rsid w:val="004D5C83"/>
    <w:rsid w:val="00517952"/>
    <w:rsid w:val="00521D2A"/>
    <w:rsid w:val="00532A68"/>
    <w:rsid w:val="0057217C"/>
    <w:rsid w:val="00575649"/>
    <w:rsid w:val="005757A2"/>
    <w:rsid w:val="00577B9D"/>
    <w:rsid w:val="005A00C7"/>
    <w:rsid w:val="005B0F47"/>
    <w:rsid w:val="005B2173"/>
    <w:rsid w:val="005B29CA"/>
    <w:rsid w:val="005B4270"/>
    <w:rsid w:val="005F0DAE"/>
    <w:rsid w:val="00612345"/>
    <w:rsid w:val="006247B8"/>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93B"/>
    <w:rsid w:val="00716745"/>
    <w:rsid w:val="0072068D"/>
    <w:rsid w:val="00723E87"/>
    <w:rsid w:val="00735F28"/>
    <w:rsid w:val="00742715"/>
    <w:rsid w:val="00743B5D"/>
    <w:rsid w:val="00761F45"/>
    <w:rsid w:val="00762A85"/>
    <w:rsid w:val="00763A94"/>
    <w:rsid w:val="0077602B"/>
    <w:rsid w:val="00792CAC"/>
    <w:rsid w:val="007953BC"/>
    <w:rsid w:val="007A099A"/>
    <w:rsid w:val="007A0C77"/>
    <w:rsid w:val="007B12AD"/>
    <w:rsid w:val="007B72F9"/>
    <w:rsid w:val="007C16EA"/>
    <w:rsid w:val="007C49F2"/>
    <w:rsid w:val="007E29D5"/>
    <w:rsid w:val="00800014"/>
    <w:rsid w:val="00801D5B"/>
    <w:rsid w:val="00832A76"/>
    <w:rsid w:val="00835ED4"/>
    <w:rsid w:val="00837274"/>
    <w:rsid w:val="00857690"/>
    <w:rsid w:val="00861034"/>
    <w:rsid w:val="0087014A"/>
    <w:rsid w:val="00870A7B"/>
    <w:rsid w:val="00874448"/>
    <w:rsid w:val="008922AD"/>
    <w:rsid w:val="008A63DC"/>
    <w:rsid w:val="008B2B9E"/>
    <w:rsid w:val="008B6966"/>
    <w:rsid w:val="008C457A"/>
    <w:rsid w:val="008C6F6E"/>
    <w:rsid w:val="008D5332"/>
    <w:rsid w:val="008E0743"/>
    <w:rsid w:val="008E56C4"/>
    <w:rsid w:val="008F1568"/>
    <w:rsid w:val="00923590"/>
    <w:rsid w:val="009331AC"/>
    <w:rsid w:val="00935240"/>
    <w:rsid w:val="009515E5"/>
    <w:rsid w:val="009B0492"/>
    <w:rsid w:val="009B075E"/>
    <w:rsid w:val="009E5432"/>
    <w:rsid w:val="009F495A"/>
    <w:rsid w:val="00A052A8"/>
    <w:rsid w:val="00A2168D"/>
    <w:rsid w:val="00A249A1"/>
    <w:rsid w:val="00A46A5D"/>
    <w:rsid w:val="00A67362"/>
    <w:rsid w:val="00A71690"/>
    <w:rsid w:val="00A84264"/>
    <w:rsid w:val="00A97B85"/>
    <w:rsid w:val="00AC37E3"/>
    <w:rsid w:val="00AD147C"/>
    <w:rsid w:val="00B00B38"/>
    <w:rsid w:val="00B10D5B"/>
    <w:rsid w:val="00B1337B"/>
    <w:rsid w:val="00B17E73"/>
    <w:rsid w:val="00B22B72"/>
    <w:rsid w:val="00B374E1"/>
    <w:rsid w:val="00B53146"/>
    <w:rsid w:val="00B56976"/>
    <w:rsid w:val="00B57471"/>
    <w:rsid w:val="00B61575"/>
    <w:rsid w:val="00B62BA7"/>
    <w:rsid w:val="00B75850"/>
    <w:rsid w:val="00B75A26"/>
    <w:rsid w:val="00B77CED"/>
    <w:rsid w:val="00B81B4E"/>
    <w:rsid w:val="00B87ABE"/>
    <w:rsid w:val="00BD5C8F"/>
    <w:rsid w:val="00BD6909"/>
    <w:rsid w:val="00BE0FC1"/>
    <w:rsid w:val="00BE7C63"/>
    <w:rsid w:val="00BF27D4"/>
    <w:rsid w:val="00BF51DF"/>
    <w:rsid w:val="00C004CF"/>
    <w:rsid w:val="00C078E1"/>
    <w:rsid w:val="00C15D32"/>
    <w:rsid w:val="00C272A4"/>
    <w:rsid w:val="00C3451F"/>
    <w:rsid w:val="00C366FD"/>
    <w:rsid w:val="00C80938"/>
    <w:rsid w:val="00C83798"/>
    <w:rsid w:val="00C86023"/>
    <w:rsid w:val="00CB2539"/>
    <w:rsid w:val="00CE6CF2"/>
    <w:rsid w:val="00CF328F"/>
    <w:rsid w:val="00D23715"/>
    <w:rsid w:val="00D42C7C"/>
    <w:rsid w:val="00D50942"/>
    <w:rsid w:val="00D53396"/>
    <w:rsid w:val="00D53A1C"/>
    <w:rsid w:val="00D53BAE"/>
    <w:rsid w:val="00D82727"/>
    <w:rsid w:val="00D82FF7"/>
    <w:rsid w:val="00DA50AC"/>
    <w:rsid w:val="00DB5CD6"/>
    <w:rsid w:val="00DC14B6"/>
    <w:rsid w:val="00DE7948"/>
    <w:rsid w:val="00DF7D1D"/>
    <w:rsid w:val="00E4071E"/>
    <w:rsid w:val="00E44600"/>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B4195"/>
    <w:rsid w:val="00FB4F24"/>
    <w:rsid w:val="00FB7B8E"/>
    <w:rsid w:val="00FD4B83"/>
    <w:rsid w:val="00FD6085"/>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B53146"/>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5.xml><?xml version="1.0" encoding="utf-8"?>
<ds:datastoreItem xmlns:ds="http://schemas.openxmlformats.org/officeDocument/2006/customXml" ds:itemID="{D0C11B8B-566A-4736-A355-618F1FD5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1713</TotalTime>
  <Pages>276</Pages>
  <Words>125753</Words>
  <Characters>716793</Characters>
  <Application>Microsoft Office Word</Application>
  <DocSecurity>0</DocSecurity>
  <Lines>5973</Lines>
  <Paragraphs>1681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840865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Bauer, Justin (J.)</cp:lastModifiedBy>
  <cp:revision>529</cp:revision>
  <cp:lastPrinted>2006-07-11T11:32:00Z</cp:lastPrinted>
  <dcterms:created xsi:type="dcterms:W3CDTF">2020-04-20T13:58:00Z</dcterms:created>
  <dcterms:modified xsi:type="dcterms:W3CDTF">2021-03-10T19:08:00Z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0x010100CA46488F3B04AF49AF7E6345BEA210A4</vt:lpwstr>
  </property>
</Properties>
</file>