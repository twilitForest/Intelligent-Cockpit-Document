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Profile Interface Client - FnG</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318B02DF"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71070" w:rsidRPr="00171070">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4ACF5944"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71070">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71070">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5962D05D" w:rsidR="00C25AAA" w:rsidRPr="009C2BF3" w:rsidRDefault="00FF3040" w:rsidP="0065498A">
            <w:pPr>
              <w:jc w:val="center"/>
              <w:rPr>
                <w:b/>
              </w:rPr>
            </w:pPr>
            <w:r>
              <w:rPr>
                <w:rFonts w:cs="Arial"/>
              </w:rPr>
              <w:t>VDOC089825</w:t>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1EE97505" w:rsidR="0070003A" w:rsidRPr="00171053" w:rsidRDefault="00FF3040" w:rsidP="0065498A">
            <w:pPr>
              <w:jc w:val="center"/>
              <w:rPr>
                <w:rFonts w:cs="Arial"/>
                <w:b/>
              </w:rPr>
            </w:pPr>
            <w:hyperlink r:id="rId11" w:history="1">
              <w:r>
                <w:rPr>
                  <w:rStyle w:val="Hyperlink"/>
                  <w:rFonts w:cs="Arial"/>
                </w:rPr>
                <w:t>VSEM Link</w:t>
              </w:r>
            </w:hyperlink>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236D8421" w:rsidR="00C25AAA" w:rsidRPr="00171053" w:rsidRDefault="001C46D7" w:rsidP="00E21A20">
            <w:pPr>
              <w:jc w:val="center"/>
              <w:rPr>
                <w:rFonts w:cs="Arial"/>
                <w:b/>
              </w:rPr>
            </w:pPr>
            <w:r>
              <w:rPr>
                <w:rFonts w:cs="Arial"/>
                <w:b/>
              </w:rPr>
              <w:t>Justin Bauer, Walter Stephens</w:t>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29BFE5E3"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71070" w:rsidRPr="00171070">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25D0F07C" w:rsidR="0065498A" w:rsidRDefault="0065498A" w:rsidP="0065498A">
            <w:pPr>
              <w:jc w:val="center"/>
              <w:rPr>
                <w:b/>
              </w:rPr>
            </w:pPr>
            <w:r>
              <w:rPr>
                <w:b/>
              </w:rPr>
              <w:t>2021-0</w:t>
            </w:r>
            <w:r w:rsidR="00FF3040">
              <w:rPr>
                <w:b/>
              </w:rPr>
              <w:t>6-04</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3E5EDA0D"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71070" w:rsidRPr="00171070">
              <w:rPr>
                <w:rFonts w:cs="Arial"/>
                <w:b/>
                <w:bCs/>
              </w:rPr>
              <w:t>27.60</w:t>
            </w:r>
            <w:r w:rsidR="00171070" w:rsidRPr="00171070">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483B4037"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71070" w:rsidRPr="00171070">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2"/>
          <w:footerReference w:type="default" r:id="rId13"/>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6466529"/>
      <w:bookmarkStart w:id="1" w:name="_Toc521186137"/>
      <w:bookmarkStart w:id="2" w:name="_Toc498356804"/>
      <w:r>
        <w:lastRenderedPageBreak/>
        <w:t>Disclaimer</w:t>
      </w:r>
      <w:bookmarkEnd w:id="0"/>
      <w:bookmarkEnd w:id="1"/>
      <w:bookmarkEnd w:id="2"/>
    </w:p>
    <w:p w14:paraId="68F0B13F" w14:textId="77777777" w:rsidR="007841D0" w:rsidRDefault="007841D0" w:rsidP="007841D0"/>
    <w:p w14:paraId="74CCA2AA" w14:textId="72CBA0D6"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71070" w:rsidRPr="00171070">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466530"/>
      <w:commentRangeStart w:id="5"/>
      <w:r w:rsidRPr="005222D9">
        <w:lastRenderedPageBreak/>
        <w:t>Content</w:t>
      </w:r>
      <w:bookmarkEnd w:id="3"/>
      <w:r w:rsidR="007841D0">
        <w:t>s</w:t>
      </w:r>
      <w:commentRangeEnd w:id="5"/>
      <w:r w:rsidR="00922518">
        <w:rPr>
          <w:rStyle w:val="CommentReference"/>
          <w:rFonts w:ascii="Times New Roman" w:hAnsi="Times New Roman" w:cs="Times New Roman"/>
          <w:b w:val="0"/>
          <w:bCs w:val="0"/>
          <w:caps w:val="0"/>
          <w:kern w:val="0"/>
          <w:szCs w:val="20"/>
        </w:rPr>
        <w:commentReference w:id="5"/>
      </w:r>
      <w:bookmarkEnd w:id="4"/>
    </w:p>
    <w:p w14:paraId="057CEB88" w14:textId="77777777" w:rsidR="003D1C3C" w:rsidRPr="003D1C3C" w:rsidRDefault="003D1C3C" w:rsidP="003D1C3C"/>
    <w:p w14:paraId="53731C4F" w14:textId="16C22F64" w:rsidR="00171070"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466497" w:history="1"/>
    </w:p>
    <w:p w14:paraId="677E2E45" w14:textId="6D0DF1CF"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07" w:history="1"/>
      <w:r w:rsidR="00171070" w:rsidRPr="000F4440">
        <w:rPr>
          <w:rStyle w:val="Hyperlink"/>
          <w:noProof/>
        </w:rPr>
        <w:t>1.1.1</w:t>
      </w:r>
      <w:r w:rsidR="00171070">
        <w:rPr>
          <w:rFonts w:asciiTheme="minorHAnsi" w:eastAsiaTheme="minorEastAsia" w:hAnsiTheme="minorHAnsi" w:cstheme="minorBidi"/>
          <w:noProof/>
          <w:sz w:val="22"/>
          <w:szCs w:val="22"/>
        </w:rPr>
        <w:tab/>
      </w:r>
      <w:r w:rsidR="00171070" w:rsidRPr="000F4440">
        <w:rPr>
          <w:rStyle w:val="Hyperlink"/>
          <w:noProof/>
        </w:rPr>
        <w:t xml:space="preserve">Decomposition of   </w:t>
      </w:r>
      <w:r w:rsidR="00171070">
        <w:rPr>
          <w:noProof/>
          <w:webHidden/>
        </w:rPr>
        <w:tab/>
      </w:r>
      <w:r w:rsidR="00171070">
        <w:rPr>
          <w:noProof/>
          <w:webHidden/>
        </w:rPr>
        <w:fldChar w:fldCharType="begin"/>
      </w:r>
      <w:r w:rsidR="00171070">
        <w:rPr>
          <w:noProof/>
          <w:webHidden/>
        </w:rPr>
        <w:instrText xml:space="preserve"> PAGEREF _Toc6466507 \h </w:instrText>
      </w:r>
      <w:r w:rsidR="00171070">
        <w:rPr>
          <w:noProof/>
          <w:webHidden/>
        </w:rPr>
      </w:r>
      <w:r w:rsidR="00171070">
        <w:rPr>
          <w:noProof/>
          <w:webHidden/>
        </w:rPr>
        <w:fldChar w:fldCharType="separate"/>
      </w:r>
      <w:r w:rsidR="00171070">
        <w:rPr>
          <w:noProof/>
          <w:webHidden/>
        </w:rPr>
        <w:t>4</w:t>
      </w:r>
      <w:r w:rsidR="00171070">
        <w:rPr>
          <w:noProof/>
          <w:webHidden/>
        </w:rPr>
        <w:fldChar w:fldCharType="end"/>
      </w:r>
    </w:p>
    <w:p w14:paraId="78D4CC7C" w14:textId="56DEE0D0" w:rsidR="00171070" w:rsidRDefault="00FF3040">
      <w:pPr>
        <w:pStyle w:val="TOC1"/>
        <w:tabs>
          <w:tab w:val="right" w:leader="dot" w:pos="10173"/>
        </w:tabs>
        <w:rPr>
          <w:rFonts w:asciiTheme="minorHAnsi" w:eastAsiaTheme="minorEastAsia" w:hAnsiTheme="minorHAnsi" w:cstheme="minorBidi"/>
          <w:noProof/>
          <w:sz w:val="22"/>
          <w:szCs w:val="22"/>
        </w:rPr>
      </w:pPr>
      <w:hyperlink w:anchor="_Toc6466529" w:history="1"/>
      <w:r w:rsidR="00171070" w:rsidRPr="000F4440">
        <w:rPr>
          <w:rStyle w:val="Hyperlink"/>
          <w:noProof/>
        </w:rPr>
        <w:t>Disclaimer</w:t>
      </w:r>
      <w:r w:rsidR="00171070">
        <w:rPr>
          <w:noProof/>
          <w:webHidden/>
        </w:rPr>
        <w:tab/>
      </w:r>
      <w:r w:rsidR="00171070">
        <w:rPr>
          <w:noProof/>
          <w:webHidden/>
        </w:rPr>
        <w:fldChar w:fldCharType="begin"/>
      </w:r>
      <w:r w:rsidR="00171070">
        <w:rPr>
          <w:noProof/>
          <w:webHidden/>
        </w:rPr>
        <w:instrText xml:space="preserve"> PAGEREF _Toc6466529 \h </w:instrText>
      </w:r>
      <w:r w:rsidR="00171070">
        <w:rPr>
          <w:noProof/>
          <w:webHidden/>
        </w:rPr>
      </w:r>
      <w:r w:rsidR="00171070">
        <w:rPr>
          <w:noProof/>
          <w:webHidden/>
        </w:rPr>
        <w:fldChar w:fldCharType="separate"/>
      </w:r>
      <w:r w:rsidR="00171070">
        <w:rPr>
          <w:noProof/>
          <w:webHidden/>
        </w:rPr>
        <w:t>16</w:t>
      </w:r>
      <w:r w:rsidR="00171070">
        <w:rPr>
          <w:noProof/>
          <w:webHidden/>
        </w:rPr>
        <w:fldChar w:fldCharType="end"/>
      </w:r>
    </w:p>
    <w:p w14:paraId="16B5BCCA" w14:textId="01BEA6C4" w:rsidR="00171070" w:rsidRDefault="00FF3040">
      <w:pPr>
        <w:pStyle w:val="TOC1"/>
        <w:tabs>
          <w:tab w:val="right" w:leader="dot" w:pos="10173"/>
        </w:tabs>
        <w:rPr>
          <w:rFonts w:asciiTheme="minorHAnsi" w:eastAsiaTheme="minorEastAsia" w:hAnsiTheme="minorHAnsi" w:cstheme="minorBidi"/>
          <w:noProof/>
          <w:sz w:val="22"/>
          <w:szCs w:val="22"/>
        </w:rPr>
      </w:pPr>
      <w:hyperlink w:anchor="_Toc6466530" w:history="1"/>
      <w:r w:rsidR="00171070" w:rsidRPr="000F4440">
        <w:rPr>
          <w:rStyle w:val="Hyperlink"/>
          <w:noProof/>
        </w:rPr>
        <w:t>Contents</w:t>
      </w:r>
      <w:r w:rsidR="00171070">
        <w:rPr>
          <w:noProof/>
          <w:webHidden/>
        </w:rPr>
        <w:tab/>
      </w:r>
      <w:r w:rsidR="00171070">
        <w:rPr>
          <w:noProof/>
          <w:webHidden/>
        </w:rPr>
        <w:fldChar w:fldCharType="begin"/>
      </w:r>
      <w:r w:rsidR="00171070">
        <w:rPr>
          <w:noProof/>
          <w:webHidden/>
        </w:rPr>
        <w:instrText xml:space="preserve"> PAGEREF _Toc6466530 \h </w:instrText>
      </w:r>
      <w:r w:rsidR="00171070">
        <w:rPr>
          <w:noProof/>
          <w:webHidden/>
        </w:rPr>
      </w:r>
      <w:r w:rsidR="00171070">
        <w:rPr>
          <w:noProof/>
          <w:webHidden/>
        </w:rPr>
        <w:fldChar w:fldCharType="separate"/>
      </w:r>
      <w:r w:rsidR="00171070">
        <w:rPr>
          <w:noProof/>
          <w:webHidden/>
        </w:rPr>
        <w:t>17</w:t>
      </w:r>
      <w:r w:rsidR="00171070">
        <w:rPr>
          <w:noProof/>
          <w:webHidden/>
        </w:rPr>
        <w:fldChar w:fldCharType="end"/>
      </w:r>
    </w:p>
    <w:p w14:paraId="55186214" w14:textId="6E212278"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31" w:history="1"/>
      <w:r w:rsidR="00171070" w:rsidRPr="000F4440">
        <w:rPr>
          <w:rStyle w:val="Hyperlink"/>
          <w:noProof/>
        </w:rPr>
        <w:t>2</w:t>
      </w:r>
      <w:r w:rsidR="00171070">
        <w:rPr>
          <w:rFonts w:asciiTheme="minorHAnsi" w:eastAsiaTheme="minorEastAsia" w:hAnsiTheme="minorHAnsi" w:cstheme="minorBidi"/>
          <w:noProof/>
          <w:sz w:val="22"/>
          <w:szCs w:val="22"/>
        </w:rPr>
        <w:tab/>
      </w:r>
      <w:r w:rsidR="00171070" w:rsidRPr="000F4440">
        <w:rPr>
          <w:rStyle w:val="Hyperlink"/>
          <w:noProof/>
        </w:rPr>
        <w:t>Introduction</w:t>
      </w:r>
      <w:r w:rsidR="00171070">
        <w:rPr>
          <w:noProof/>
          <w:webHidden/>
        </w:rPr>
        <w:tab/>
      </w:r>
      <w:r w:rsidR="00171070">
        <w:rPr>
          <w:noProof/>
          <w:webHidden/>
        </w:rPr>
        <w:fldChar w:fldCharType="begin"/>
      </w:r>
      <w:r w:rsidR="00171070">
        <w:rPr>
          <w:noProof/>
          <w:webHidden/>
        </w:rPr>
        <w:instrText xml:space="preserve"> PAGEREF _Toc6466531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23778B29" w14:textId="272D6439"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32" w:history="1"/>
      <w:r w:rsidR="00171070" w:rsidRPr="000F4440">
        <w:rPr>
          <w:rStyle w:val="Hyperlink"/>
          <w:noProof/>
        </w:rPr>
        <w:t>2.1</w:t>
      </w:r>
      <w:r w:rsidR="00171070">
        <w:rPr>
          <w:rFonts w:asciiTheme="minorHAnsi" w:eastAsiaTheme="minorEastAsia" w:hAnsiTheme="minorHAnsi" w:cstheme="minorBidi"/>
          <w:noProof/>
          <w:sz w:val="22"/>
          <w:szCs w:val="22"/>
        </w:rPr>
        <w:tab/>
      </w:r>
      <w:r w:rsidR="00171070" w:rsidRPr="000F4440">
        <w:rPr>
          <w:rStyle w:val="Hyperlink"/>
          <w:noProof/>
        </w:rPr>
        <w:t>Document Purpose</w:t>
      </w:r>
      <w:r w:rsidR="00171070">
        <w:rPr>
          <w:noProof/>
          <w:webHidden/>
        </w:rPr>
        <w:tab/>
      </w:r>
      <w:r w:rsidR="00171070">
        <w:rPr>
          <w:noProof/>
          <w:webHidden/>
        </w:rPr>
        <w:fldChar w:fldCharType="begin"/>
      </w:r>
      <w:r w:rsidR="00171070">
        <w:rPr>
          <w:noProof/>
          <w:webHidden/>
        </w:rPr>
        <w:instrText xml:space="preserve"> PAGEREF _Toc6466532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3C225AF8" w14:textId="1DBBCA2B"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33" w:history="1"/>
      <w:r w:rsidR="00171070" w:rsidRPr="000F4440">
        <w:rPr>
          <w:rStyle w:val="Hyperlink"/>
          <w:noProof/>
        </w:rPr>
        <w:t>2.2</w:t>
      </w:r>
      <w:r w:rsidR="00171070">
        <w:rPr>
          <w:rFonts w:asciiTheme="minorHAnsi" w:eastAsiaTheme="minorEastAsia" w:hAnsiTheme="minorHAnsi" w:cstheme="minorBidi"/>
          <w:noProof/>
          <w:sz w:val="22"/>
          <w:szCs w:val="22"/>
        </w:rPr>
        <w:tab/>
      </w:r>
      <w:r w:rsidR="00171070" w:rsidRPr="000F4440">
        <w:rPr>
          <w:rStyle w:val="Hyperlink"/>
          <w:noProof/>
        </w:rPr>
        <w:t>Document Scope</w:t>
      </w:r>
      <w:r w:rsidR="00171070">
        <w:rPr>
          <w:noProof/>
          <w:webHidden/>
        </w:rPr>
        <w:tab/>
      </w:r>
      <w:r w:rsidR="00171070">
        <w:rPr>
          <w:noProof/>
          <w:webHidden/>
        </w:rPr>
        <w:fldChar w:fldCharType="begin"/>
      </w:r>
      <w:r w:rsidR="00171070">
        <w:rPr>
          <w:noProof/>
          <w:webHidden/>
        </w:rPr>
        <w:instrText xml:space="preserve"> PAGEREF _Toc6466533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0D08A2FB" w14:textId="7F55926F"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34" w:history="1"/>
      <w:r w:rsidR="00171070" w:rsidRPr="000F4440">
        <w:rPr>
          <w:rStyle w:val="Hyperlink"/>
          <w:noProof/>
        </w:rPr>
        <w:t>2.3</w:t>
      </w:r>
      <w:r w:rsidR="00171070">
        <w:rPr>
          <w:rFonts w:asciiTheme="minorHAnsi" w:eastAsiaTheme="minorEastAsia" w:hAnsiTheme="minorHAnsi" w:cstheme="minorBidi"/>
          <w:noProof/>
          <w:sz w:val="22"/>
          <w:szCs w:val="22"/>
        </w:rPr>
        <w:tab/>
      </w:r>
      <w:r w:rsidR="00171070" w:rsidRPr="000F4440">
        <w:rPr>
          <w:rStyle w:val="Hyperlink"/>
          <w:noProof/>
        </w:rPr>
        <w:t>Document Audience</w:t>
      </w:r>
      <w:r w:rsidR="00171070">
        <w:rPr>
          <w:noProof/>
          <w:webHidden/>
        </w:rPr>
        <w:tab/>
      </w:r>
      <w:r w:rsidR="00171070">
        <w:rPr>
          <w:noProof/>
          <w:webHidden/>
        </w:rPr>
        <w:fldChar w:fldCharType="begin"/>
      </w:r>
      <w:r w:rsidR="00171070">
        <w:rPr>
          <w:noProof/>
          <w:webHidden/>
        </w:rPr>
        <w:instrText xml:space="preserve"> PAGEREF _Toc6466534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F612438" w14:textId="4167859F"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35" w:history="1"/>
      <w:r w:rsidR="00171070" w:rsidRPr="000F4440">
        <w:rPr>
          <w:rStyle w:val="Hyperlink"/>
          <w:noProof/>
        </w:rPr>
        <w:t>2.3.1</w:t>
      </w:r>
      <w:r w:rsidR="00171070">
        <w:rPr>
          <w:rFonts w:asciiTheme="minorHAnsi" w:eastAsiaTheme="minorEastAsia" w:hAnsiTheme="minorHAnsi" w:cstheme="minorBidi"/>
          <w:noProof/>
          <w:sz w:val="22"/>
          <w:szCs w:val="22"/>
        </w:rPr>
        <w:tab/>
      </w:r>
      <w:r w:rsidR="00171070" w:rsidRPr="000F4440">
        <w:rPr>
          <w:rStyle w:val="Hyperlink"/>
          <w:noProof/>
        </w:rPr>
        <w:t>Stakeholder List</w:t>
      </w:r>
      <w:r w:rsidR="00171070">
        <w:rPr>
          <w:noProof/>
          <w:webHidden/>
        </w:rPr>
        <w:tab/>
      </w:r>
      <w:r w:rsidR="00171070">
        <w:rPr>
          <w:noProof/>
          <w:webHidden/>
        </w:rPr>
        <w:fldChar w:fldCharType="begin"/>
      </w:r>
      <w:r w:rsidR="00171070">
        <w:rPr>
          <w:noProof/>
          <w:webHidden/>
        </w:rPr>
        <w:instrText xml:space="preserve"> PAGEREF _Toc6466535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6CB73230" w14:textId="7C94DBA6"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36" w:history="1"/>
      <w:r w:rsidR="00171070" w:rsidRPr="000F4440">
        <w:rPr>
          <w:rStyle w:val="Hyperlink"/>
          <w:noProof/>
        </w:rPr>
        <w:t>2.4</w:t>
      </w:r>
      <w:r w:rsidR="00171070">
        <w:rPr>
          <w:rFonts w:asciiTheme="minorHAnsi" w:eastAsiaTheme="minorEastAsia" w:hAnsiTheme="minorHAnsi" w:cstheme="minorBidi"/>
          <w:noProof/>
          <w:sz w:val="22"/>
          <w:szCs w:val="22"/>
        </w:rPr>
        <w:tab/>
      </w:r>
      <w:r w:rsidR="00171070" w:rsidRPr="000F4440">
        <w:rPr>
          <w:rStyle w:val="Hyperlink"/>
          <w:noProof/>
        </w:rPr>
        <w:t>Document Organization</w:t>
      </w:r>
      <w:r w:rsidR="00171070">
        <w:rPr>
          <w:noProof/>
          <w:webHidden/>
        </w:rPr>
        <w:tab/>
      </w:r>
      <w:r w:rsidR="00171070">
        <w:rPr>
          <w:noProof/>
          <w:webHidden/>
        </w:rPr>
        <w:fldChar w:fldCharType="begin"/>
      </w:r>
      <w:r w:rsidR="00171070">
        <w:rPr>
          <w:noProof/>
          <w:webHidden/>
        </w:rPr>
        <w:instrText xml:space="preserve"> PAGEREF _Toc6466536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0D3DF8" w14:textId="1F202F90"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37" w:history="1"/>
      <w:r w:rsidR="00171070" w:rsidRPr="000F4440">
        <w:rPr>
          <w:rStyle w:val="Hyperlink"/>
          <w:noProof/>
        </w:rPr>
        <w:t>2.4.1</w:t>
      </w:r>
      <w:r w:rsidR="00171070">
        <w:rPr>
          <w:rFonts w:asciiTheme="minorHAnsi" w:eastAsiaTheme="minorEastAsia" w:hAnsiTheme="minorHAnsi" w:cstheme="minorBidi"/>
          <w:noProof/>
          <w:sz w:val="22"/>
          <w:szCs w:val="22"/>
        </w:rPr>
        <w:tab/>
      </w:r>
      <w:r w:rsidR="00171070" w:rsidRPr="000F4440">
        <w:rPr>
          <w:rStyle w:val="Hyperlink"/>
          <w:noProof/>
        </w:rPr>
        <w:t>Document Context</w:t>
      </w:r>
      <w:r w:rsidR="00171070">
        <w:rPr>
          <w:noProof/>
          <w:webHidden/>
        </w:rPr>
        <w:tab/>
      </w:r>
      <w:r w:rsidR="00171070">
        <w:rPr>
          <w:noProof/>
          <w:webHidden/>
        </w:rPr>
        <w:fldChar w:fldCharType="begin"/>
      </w:r>
      <w:r w:rsidR="00171070">
        <w:rPr>
          <w:noProof/>
          <w:webHidden/>
        </w:rPr>
        <w:instrText xml:space="preserve"> PAGEREF _Toc6466537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560F2789" w14:textId="7FEF025D"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38" w:history="1"/>
      <w:r w:rsidR="00171070" w:rsidRPr="000F4440">
        <w:rPr>
          <w:rStyle w:val="Hyperlink"/>
          <w:noProof/>
        </w:rPr>
        <w:t>2.4.2</w:t>
      </w:r>
      <w:r w:rsidR="00171070">
        <w:rPr>
          <w:rFonts w:asciiTheme="minorHAnsi" w:eastAsiaTheme="minorEastAsia" w:hAnsiTheme="minorHAnsi" w:cstheme="minorBidi"/>
          <w:noProof/>
          <w:sz w:val="22"/>
          <w:szCs w:val="22"/>
        </w:rPr>
        <w:tab/>
      </w:r>
      <w:r w:rsidR="00171070" w:rsidRPr="000F4440">
        <w:rPr>
          <w:rStyle w:val="Hyperlink"/>
          <w:noProof/>
        </w:rPr>
        <w:t>Document Structure</w:t>
      </w:r>
      <w:r w:rsidR="00171070">
        <w:rPr>
          <w:noProof/>
          <w:webHidden/>
        </w:rPr>
        <w:tab/>
      </w:r>
      <w:r w:rsidR="00171070">
        <w:rPr>
          <w:noProof/>
          <w:webHidden/>
        </w:rPr>
        <w:fldChar w:fldCharType="begin"/>
      </w:r>
      <w:r w:rsidR="00171070">
        <w:rPr>
          <w:noProof/>
          <w:webHidden/>
        </w:rPr>
        <w:instrText xml:space="preserve"> PAGEREF _Toc6466538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1E6CA7CF" w14:textId="3FEA694D"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39" w:history="1"/>
      <w:r w:rsidR="00171070" w:rsidRPr="000F4440">
        <w:rPr>
          <w:rStyle w:val="Hyperlink"/>
          <w:noProof/>
        </w:rPr>
        <w:t>2.5</w:t>
      </w:r>
      <w:r w:rsidR="00171070">
        <w:rPr>
          <w:rFonts w:asciiTheme="minorHAnsi" w:eastAsiaTheme="minorEastAsia" w:hAnsiTheme="minorHAnsi" w:cstheme="minorBidi"/>
          <w:noProof/>
          <w:sz w:val="22"/>
          <w:szCs w:val="22"/>
        </w:rPr>
        <w:tab/>
      </w:r>
      <w:r w:rsidR="00171070" w:rsidRPr="000F4440">
        <w:rPr>
          <w:rStyle w:val="Hyperlink"/>
          <w:noProof/>
        </w:rPr>
        <w:t>Document Conventions</w:t>
      </w:r>
      <w:r w:rsidR="00171070">
        <w:rPr>
          <w:noProof/>
          <w:webHidden/>
        </w:rPr>
        <w:tab/>
      </w:r>
      <w:r w:rsidR="00171070">
        <w:rPr>
          <w:noProof/>
          <w:webHidden/>
        </w:rPr>
        <w:fldChar w:fldCharType="begin"/>
      </w:r>
      <w:r w:rsidR="00171070">
        <w:rPr>
          <w:noProof/>
          <w:webHidden/>
        </w:rPr>
        <w:instrText xml:space="preserve"> PAGEREF _Toc6466539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496E7F66" w14:textId="768CAB49"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40" w:history="1"/>
      <w:r w:rsidR="00171070" w:rsidRPr="000F4440">
        <w:rPr>
          <w:rStyle w:val="Hyperlink"/>
          <w:noProof/>
          <w:lang w:val="en-GB"/>
        </w:rPr>
        <w:t>2.5.1</w:t>
      </w:r>
      <w:r w:rsidR="00171070">
        <w:rPr>
          <w:rFonts w:asciiTheme="minorHAnsi" w:eastAsiaTheme="minorEastAsia" w:hAnsiTheme="minorHAnsi" w:cstheme="minorBidi"/>
          <w:noProof/>
          <w:sz w:val="22"/>
          <w:szCs w:val="22"/>
        </w:rPr>
        <w:tab/>
      </w:r>
      <w:r w:rsidR="00171070" w:rsidRPr="000F4440">
        <w:rPr>
          <w:rStyle w:val="Hyperlink"/>
          <w:noProof/>
          <w:lang w:val="en-GB"/>
        </w:rPr>
        <w:t>Requirements Templates</w:t>
      </w:r>
      <w:r w:rsidR="00171070">
        <w:rPr>
          <w:noProof/>
          <w:webHidden/>
        </w:rPr>
        <w:tab/>
      </w:r>
      <w:r w:rsidR="00171070">
        <w:rPr>
          <w:noProof/>
          <w:webHidden/>
        </w:rPr>
        <w:fldChar w:fldCharType="begin"/>
      </w:r>
      <w:r w:rsidR="00171070">
        <w:rPr>
          <w:noProof/>
          <w:webHidden/>
        </w:rPr>
        <w:instrText xml:space="preserve"> PAGEREF _Toc6466540 \h </w:instrText>
      </w:r>
      <w:r w:rsidR="00171070">
        <w:rPr>
          <w:noProof/>
          <w:webHidden/>
        </w:rPr>
      </w:r>
      <w:r w:rsidR="00171070">
        <w:rPr>
          <w:noProof/>
          <w:webHidden/>
        </w:rPr>
        <w:fldChar w:fldCharType="separate"/>
      </w:r>
      <w:r w:rsidR="00171070">
        <w:rPr>
          <w:noProof/>
          <w:webHidden/>
        </w:rPr>
        <w:t>20</w:t>
      </w:r>
      <w:r w:rsidR="00171070">
        <w:rPr>
          <w:noProof/>
          <w:webHidden/>
        </w:rPr>
        <w:fldChar w:fldCharType="end"/>
      </w:r>
    </w:p>
    <w:p w14:paraId="2F1A45AC" w14:textId="7B7EECEA"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41" w:history="1"/>
      <w:r w:rsidR="00171070" w:rsidRPr="000F4440">
        <w:rPr>
          <w:rStyle w:val="Hyperlink"/>
          <w:noProof/>
        </w:rPr>
        <w:t>3</w:t>
      </w:r>
      <w:r w:rsidR="00171070">
        <w:rPr>
          <w:rFonts w:asciiTheme="minorHAnsi" w:eastAsiaTheme="minorEastAsia" w:hAnsiTheme="minorHAnsi" w:cstheme="minorBidi"/>
          <w:noProof/>
          <w:sz w:val="22"/>
          <w:szCs w:val="22"/>
        </w:rPr>
        <w:tab/>
      </w:r>
      <w:r w:rsidR="00171070" w:rsidRPr="000F4440">
        <w:rPr>
          <w:rStyle w:val="Hyperlink"/>
          <w:noProof/>
        </w:rPr>
        <w:t>Function Group Description</w:t>
      </w:r>
      <w:r w:rsidR="00171070">
        <w:rPr>
          <w:noProof/>
          <w:webHidden/>
        </w:rPr>
        <w:tab/>
      </w:r>
      <w:r w:rsidR="00171070">
        <w:rPr>
          <w:noProof/>
          <w:webHidden/>
        </w:rPr>
        <w:fldChar w:fldCharType="begin"/>
      </w:r>
      <w:r w:rsidR="00171070">
        <w:rPr>
          <w:noProof/>
          <w:webHidden/>
        </w:rPr>
        <w:instrText xml:space="preserve"> PAGEREF _Toc6466541 \h </w:instrText>
      </w:r>
      <w:r w:rsidR="00171070">
        <w:rPr>
          <w:noProof/>
          <w:webHidden/>
        </w:rPr>
      </w:r>
      <w:r w:rsidR="00171070">
        <w:rPr>
          <w:noProof/>
          <w:webHidden/>
        </w:rPr>
        <w:fldChar w:fldCharType="separate"/>
      </w:r>
      <w:r w:rsidR="00171070">
        <w:rPr>
          <w:noProof/>
          <w:webHidden/>
        </w:rPr>
        <w:t>21</w:t>
      </w:r>
      <w:r w:rsidR="00171070">
        <w:rPr>
          <w:noProof/>
          <w:webHidden/>
        </w:rPr>
        <w:fldChar w:fldCharType="end"/>
      </w:r>
    </w:p>
    <w:p w14:paraId="1DEF9441" w14:textId="1729417C"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42" w:history="1"/>
      <w:r w:rsidR="00171070" w:rsidRPr="000F4440">
        <w:rPr>
          <w:rStyle w:val="Hyperlink"/>
          <w:noProof/>
        </w:rPr>
        <w:t>4</w:t>
      </w:r>
      <w:r w:rsidR="00171070">
        <w:rPr>
          <w:rFonts w:asciiTheme="minorHAnsi" w:eastAsiaTheme="minorEastAsia" w:hAnsiTheme="minorHAnsi" w:cstheme="minorBidi"/>
          <w:noProof/>
          <w:sz w:val="22"/>
          <w:szCs w:val="22"/>
        </w:rPr>
        <w:tab/>
      </w:r>
      <w:r w:rsidR="00171070" w:rsidRPr="000F4440">
        <w:rPr>
          <w:rStyle w:val="Hyperlink"/>
          <w:noProof/>
        </w:rPr>
        <w:t>Functional Architecture</w:t>
      </w:r>
      <w:r w:rsidR="00171070">
        <w:rPr>
          <w:noProof/>
          <w:webHidden/>
        </w:rPr>
        <w:tab/>
      </w:r>
      <w:r w:rsidR="00171070">
        <w:rPr>
          <w:noProof/>
          <w:webHidden/>
        </w:rPr>
        <w:fldChar w:fldCharType="begin"/>
      </w:r>
      <w:r w:rsidR="00171070">
        <w:rPr>
          <w:noProof/>
          <w:webHidden/>
        </w:rPr>
        <w:instrText xml:space="preserve"> PAGEREF _Toc6466542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0B174102" w14:textId="4CEDD3EE"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43" w:history="1"/>
      <w:r w:rsidR="00171070" w:rsidRPr="000F4440">
        <w:rPr>
          <w:rStyle w:val="Hyperlink"/>
          <w:noProof/>
        </w:rPr>
        <w:t>4.1</w:t>
      </w:r>
      <w:r w:rsidR="00171070">
        <w:rPr>
          <w:rFonts w:asciiTheme="minorHAnsi" w:eastAsiaTheme="minorEastAsia" w:hAnsiTheme="minorHAnsi" w:cstheme="minorBidi"/>
          <w:noProof/>
          <w:sz w:val="22"/>
          <w:szCs w:val="22"/>
        </w:rPr>
        <w:tab/>
      </w:r>
      <w:r w:rsidR="00171070" w:rsidRPr="000F4440">
        <w:rPr>
          <w:rStyle w:val="Hyperlink"/>
          <w:noProof/>
        </w:rPr>
        <w:t>Description</w:t>
      </w:r>
      <w:r w:rsidR="00171070">
        <w:rPr>
          <w:noProof/>
          <w:webHidden/>
        </w:rPr>
        <w:tab/>
      </w:r>
      <w:r w:rsidR="00171070">
        <w:rPr>
          <w:noProof/>
          <w:webHidden/>
        </w:rPr>
        <w:fldChar w:fldCharType="begin"/>
      </w:r>
      <w:r w:rsidR="00171070">
        <w:rPr>
          <w:noProof/>
          <w:webHidden/>
        </w:rPr>
        <w:instrText xml:space="preserve"> PAGEREF _Toc6466543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6259078" w14:textId="224FC874"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44" w:history="1"/>
      <w:r w:rsidR="00171070" w:rsidRPr="000F4440">
        <w:rPr>
          <w:rStyle w:val="Hyperlink"/>
          <w:noProof/>
        </w:rPr>
        <w:t>4.2</w:t>
      </w:r>
      <w:r w:rsidR="00171070">
        <w:rPr>
          <w:rFonts w:asciiTheme="minorHAnsi" w:eastAsiaTheme="minorEastAsia" w:hAnsiTheme="minorHAnsi" w:cstheme="minorBidi"/>
          <w:noProof/>
          <w:sz w:val="22"/>
          <w:szCs w:val="22"/>
        </w:rPr>
        <w:tab/>
      </w:r>
      <w:r w:rsidR="00171070" w:rsidRPr="000F4440">
        <w:rPr>
          <w:rStyle w:val="Hyperlink"/>
          <w:noProof/>
        </w:rPr>
        <w:t>Function List</w:t>
      </w:r>
      <w:r w:rsidR="00171070">
        <w:rPr>
          <w:noProof/>
          <w:webHidden/>
        </w:rPr>
        <w:tab/>
      </w:r>
      <w:r w:rsidR="00171070">
        <w:rPr>
          <w:noProof/>
          <w:webHidden/>
        </w:rPr>
        <w:fldChar w:fldCharType="begin"/>
      </w:r>
      <w:r w:rsidR="00171070">
        <w:rPr>
          <w:noProof/>
          <w:webHidden/>
        </w:rPr>
        <w:instrText xml:space="preserve"> PAGEREF _Toc6466544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3A23FB8C" w14:textId="3ECEC3A7"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45" w:history="1"/>
      <w:r w:rsidR="00171070" w:rsidRPr="000F4440">
        <w:rPr>
          <w:rStyle w:val="Hyperlink"/>
          <w:noProof/>
        </w:rPr>
        <w:t>4.3</w:t>
      </w:r>
      <w:r w:rsidR="00171070">
        <w:rPr>
          <w:rFonts w:asciiTheme="minorHAnsi" w:eastAsiaTheme="minorEastAsia" w:hAnsiTheme="minorHAnsi" w:cstheme="minorBidi"/>
          <w:noProof/>
          <w:sz w:val="22"/>
          <w:szCs w:val="22"/>
        </w:rPr>
        <w:tab/>
      </w:r>
      <w:r w:rsidR="00171070" w:rsidRPr="000F4440">
        <w:rPr>
          <w:rStyle w:val="Hyperlink"/>
          <w:noProof/>
        </w:rPr>
        <w:t>Signal List</w:t>
      </w:r>
      <w:r w:rsidR="00171070">
        <w:rPr>
          <w:noProof/>
          <w:webHidden/>
        </w:rPr>
        <w:tab/>
      </w:r>
      <w:r w:rsidR="00171070">
        <w:rPr>
          <w:noProof/>
          <w:webHidden/>
        </w:rPr>
        <w:fldChar w:fldCharType="begin"/>
      </w:r>
      <w:r w:rsidR="00171070">
        <w:rPr>
          <w:noProof/>
          <w:webHidden/>
        </w:rPr>
        <w:instrText xml:space="preserve"> PAGEREF _Toc6466545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11760D4B" w14:textId="29F6CB4F"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46" w:history="1"/>
      <w:r w:rsidR="00171070" w:rsidRPr="000F4440">
        <w:rPr>
          <w:rStyle w:val="Hyperlink"/>
          <w:noProof/>
        </w:rPr>
        <w:t>5</w:t>
      </w:r>
      <w:r w:rsidR="00171070">
        <w:rPr>
          <w:rFonts w:asciiTheme="minorHAnsi" w:eastAsiaTheme="minorEastAsia" w:hAnsiTheme="minorHAnsi" w:cstheme="minorBidi"/>
          <w:noProof/>
          <w:sz w:val="22"/>
          <w:szCs w:val="22"/>
        </w:rPr>
        <w:tab/>
      </w:r>
      <w:r w:rsidR="00171070" w:rsidRPr="000F4440">
        <w:rPr>
          <w:rStyle w:val="Hyperlink"/>
          <w:noProof/>
        </w:rPr>
        <w:t>Function Specifications</w:t>
      </w:r>
      <w:r w:rsidR="00171070">
        <w:rPr>
          <w:noProof/>
          <w:webHidden/>
        </w:rPr>
        <w:tab/>
      </w:r>
      <w:r w:rsidR="00171070">
        <w:rPr>
          <w:noProof/>
          <w:webHidden/>
        </w:rPr>
        <w:fldChar w:fldCharType="begin"/>
      </w:r>
      <w:r w:rsidR="00171070">
        <w:rPr>
          <w:noProof/>
          <w:webHidden/>
        </w:rPr>
        <w:instrText xml:space="preserve"> PAGEREF _Toc6466546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8E8AB24" w14:textId="2683FC35"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47" w:history="1"/>
      <w:r w:rsidR="00171070" w:rsidRPr="000F4440">
        <w:rPr>
          <w:rStyle w:val="Hyperlink"/>
          <w:noProof/>
        </w:rPr>
        <w:t>5.1</w:t>
      </w:r>
      <w:r w:rsidR="00171070">
        <w:rPr>
          <w:rFonts w:asciiTheme="minorHAnsi" w:eastAsiaTheme="minorEastAsia" w:hAnsiTheme="minorHAnsi" w:cstheme="minorBidi"/>
          <w:noProof/>
          <w:sz w:val="22"/>
          <w:szCs w:val="22"/>
        </w:rPr>
        <w:tab/>
      </w:r>
      <w:r w:rsidR="00171070" w:rsidRPr="000F4440">
        <w:rPr>
          <w:rStyle w:val="Hyperlink"/>
          <w:noProof/>
        </w:rPr>
        <w:t xml:space="preserve">  </w:t>
      </w:r>
      <w:bookmarkStart w:id="6" w:name="_d41d8cd98f00b204e9800998ecf8427e"/>
      <w:bookmarkEnd w:id="6"/>
      <w:r w:rsidR="00171070">
        <w:rPr>
          <w:noProof/>
          <w:webHidden/>
        </w:rPr>
        <w:tab/>
      </w:r>
      <w:r w:rsidR="00171070">
        <w:rPr>
          <w:noProof/>
          <w:webHidden/>
        </w:rPr>
        <w:fldChar w:fldCharType="begin"/>
      </w:r>
      <w:r w:rsidR="00171070">
        <w:rPr>
          <w:noProof/>
          <w:webHidden/>
        </w:rPr>
        <w:instrText xml:space="preserve"> PAGEREF _Toc6466547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10FA8D6D" w14:textId="753A694C"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48" w:history="1"/>
      <w:r w:rsidR="00171070" w:rsidRPr="000F4440">
        <w:rPr>
          <w:rStyle w:val="Hyperlink"/>
          <w:noProof/>
        </w:rPr>
        <w:t>5.1.1</w:t>
      </w:r>
      <w:r w:rsidR="00171070">
        <w:rPr>
          <w:rFonts w:asciiTheme="minorHAnsi" w:eastAsiaTheme="minorEastAsia" w:hAnsiTheme="minorHAnsi" w:cstheme="minorBidi"/>
          <w:noProof/>
          <w:sz w:val="22"/>
          <w:szCs w:val="22"/>
        </w:rPr>
        <w:tab/>
      </w:r>
      <w:r w:rsidR="00171070" w:rsidRPr="000F4440">
        <w:rPr>
          <w:rStyle w:val="Hyperlink"/>
          <w:noProof/>
        </w:rPr>
        <w:t>Function Overview</w:t>
      </w:r>
      <w:r w:rsidR="00171070">
        <w:rPr>
          <w:noProof/>
          <w:webHidden/>
        </w:rPr>
        <w:tab/>
      </w:r>
      <w:r w:rsidR="00171070">
        <w:rPr>
          <w:noProof/>
          <w:webHidden/>
        </w:rPr>
        <w:fldChar w:fldCharType="begin"/>
      </w:r>
      <w:r w:rsidR="00171070">
        <w:rPr>
          <w:noProof/>
          <w:webHidden/>
        </w:rPr>
        <w:instrText xml:space="preserve"> PAGEREF _Toc6466548 \h </w:instrText>
      </w:r>
      <w:r w:rsidR="00171070">
        <w:rPr>
          <w:noProof/>
          <w:webHidden/>
        </w:rPr>
      </w:r>
      <w:r w:rsidR="00171070">
        <w:rPr>
          <w:noProof/>
          <w:webHidden/>
        </w:rPr>
        <w:fldChar w:fldCharType="separate"/>
      </w:r>
      <w:r w:rsidR="00171070">
        <w:rPr>
          <w:noProof/>
          <w:webHidden/>
        </w:rPr>
        <w:t>23</w:t>
      </w:r>
      <w:r w:rsidR="00171070">
        <w:rPr>
          <w:noProof/>
          <w:webHidden/>
        </w:rPr>
        <w:fldChar w:fldCharType="end"/>
      </w:r>
    </w:p>
    <w:p w14:paraId="7710401F" w14:textId="21B9DEE7"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49" w:history="1"/>
      <w:r w:rsidR="00171070" w:rsidRPr="000F4440">
        <w:rPr>
          <w:rStyle w:val="Hyperlink"/>
          <w:noProof/>
        </w:rPr>
        <w:t>5.1.2</w:t>
      </w:r>
      <w:r w:rsidR="00171070">
        <w:rPr>
          <w:rFonts w:asciiTheme="minorHAnsi" w:eastAsiaTheme="minorEastAsia" w:hAnsiTheme="minorHAnsi" w:cstheme="minorBidi"/>
          <w:noProof/>
          <w:sz w:val="22"/>
          <w:szCs w:val="22"/>
        </w:rPr>
        <w:tab/>
      </w:r>
      <w:r w:rsidR="00171070" w:rsidRPr="000F4440">
        <w:rPr>
          <w:rStyle w:val="Hyperlink"/>
          <w:noProof/>
        </w:rPr>
        <w:t>Function Scope</w:t>
      </w:r>
      <w:r w:rsidR="00171070">
        <w:rPr>
          <w:noProof/>
          <w:webHidden/>
        </w:rPr>
        <w:tab/>
      </w:r>
      <w:r w:rsidR="00171070">
        <w:rPr>
          <w:noProof/>
          <w:webHidden/>
        </w:rPr>
        <w:fldChar w:fldCharType="begin"/>
      </w:r>
      <w:r w:rsidR="00171070">
        <w:rPr>
          <w:noProof/>
          <w:webHidden/>
        </w:rPr>
        <w:instrText xml:space="preserve"> PAGEREF _Toc6466549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4578E7F0" w14:textId="39AB0D7D"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50" w:history="1"/>
      <w:r w:rsidR="00171070" w:rsidRPr="000F4440">
        <w:rPr>
          <w:rStyle w:val="Hyperlink"/>
          <w:noProof/>
        </w:rPr>
        <w:t>5.1.3</w:t>
      </w:r>
      <w:r w:rsidR="00171070">
        <w:rPr>
          <w:rFonts w:asciiTheme="minorHAnsi" w:eastAsiaTheme="minorEastAsia" w:hAnsiTheme="minorHAnsi" w:cstheme="minorBidi"/>
          <w:noProof/>
          <w:sz w:val="22"/>
          <w:szCs w:val="22"/>
        </w:rPr>
        <w:tab/>
      </w:r>
      <w:r w:rsidR="00171070" w:rsidRPr="000F4440">
        <w:rPr>
          <w:rStyle w:val="Hyperlink"/>
          <w:noProof/>
        </w:rPr>
        <w:t>Function Interfaces</w:t>
      </w:r>
      <w:r w:rsidR="00171070">
        <w:rPr>
          <w:noProof/>
          <w:webHidden/>
        </w:rPr>
        <w:tab/>
      </w:r>
      <w:r w:rsidR="00171070">
        <w:rPr>
          <w:noProof/>
          <w:webHidden/>
        </w:rPr>
        <w:fldChar w:fldCharType="begin"/>
      </w:r>
      <w:r w:rsidR="00171070">
        <w:rPr>
          <w:noProof/>
          <w:webHidden/>
        </w:rPr>
        <w:instrText xml:space="preserve"> PAGEREF _Toc6466550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4A66B3A2" w14:textId="340519D4"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51" w:history="1"/>
      <w:r w:rsidR="00171070" w:rsidRPr="000F4440">
        <w:rPr>
          <w:rStyle w:val="Hyperlink"/>
          <w:noProof/>
        </w:rPr>
        <w:t>5.1.4</w:t>
      </w:r>
      <w:r w:rsidR="00171070">
        <w:rPr>
          <w:rFonts w:asciiTheme="minorHAnsi" w:eastAsiaTheme="minorEastAsia" w:hAnsiTheme="minorHAnsi" w:cstheme="minorBidi"/>
          <w:noProof/>
          <w:sz w:val="22"/>
          <w:szCs w:val="22"/>
        </w:rPr>
        <w:tab/>
      </w:r>
      <w:r w:rsidR="00171070" w:rsidRPr="000F4440">
        <w:rPr>
          <w:rStyle w:val="Hyperlink"/>
          <w:noProof/>
        </w:rPr>
        <w:t>Function Modeling</w:t>
      </w:r>
      <w:r w:rsidR="00171070">
        <w:rPr>
          <w:noProof/>
          <w:webHidden/>
        </w:rPr>
        <w:tab/>
      </w:r>
      <w:r w:rsidR="00171070">
        <w:rPr>
          <w:noProof/>
          <w:webHidden/>
        </w:rPr>
        <w:fldChar w:fldCharType="begin"/>
      </w:r>
      <w:r w:rsidR="00171070">
        <w:rPr>
          <w:noProof/>
          <w:webHidden/>
        </w:rPr>
        <w:instrText xml:space="preserve"> PAGEREF _Toc6466551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610638B3" w14:textId="32A30F7A"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52" w:history="1"/>
      <w:r w:rsidR="00171070" w:rsidRPr="000F4440">
        <w:rPr>
          <w:rStyle w:val="Hyperlink"/>
          <w:noProof/>
        </w:rPr>
        <w:t>5.1.5</w:t>
      </w:r>
      <w:r w:rsidR="00171070">
        <w:rPr>
          <w:rFonts w:asciiTheme="minorHAnsi" w:eastAsiaTheme="minorEastAsia" w:hAnsiTheme="minorHAnsi" w:cstheme="minorBidi"/>
          <w:noProof/>
          <w:sz w:val="22"/>
          <w:szCs w:val="22"/>
        </w:rPr>
        <w:tab/>
      </w:r>
      <w:r w:rsidR="00171070" w:rsidRPr="000F4440">
        <w:rPr>
          <w:rStyle w:val="Hyperlink"/>
          <w:noProof/>
        </w:rPr>
        <w:t>Function Requirements</w:t>
      </w:r>
      <w:r w:rsidR="00171070">
        <w:rPr>
          <w:noProof/>
          <w:webHidden/>
        </w:rPr>
        <w:tab/>
      </w:r>
      <w:r w:rsidR="00171070">
        <w:rPr>
          <w:noProof/>
          <w:webHidden/>
        </w:rPr>
        <w:fldChar w:fldCharType="begin"/>
      </w:r>
      <w:r w:rsidR="00171070">
        <w:rPr>
          <w:noProof/>
          <w:webHidden/>
        </w:rPr>
        <w:instrText xml:space="preserve"> PAGEREF _Toc6466552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46BA059E" w14:textId="7D0BAC59"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53" w:history="1"/>
      <w:r w:rsidR="00171070" w:rsidRPr="000F4440">
        <w:rPr>
          <w:rStyle w:val="Hyperlink"/>
          <w:noProof/>
          <w:lang w:val="en-GB"/>
        </w:rPr>
        <w:t>6</w:t>
      </w:r>
      <w:r w:rsidR="00171070">
        <w:rPr>
          <w:rFonts w:asciiTheme="minorHAnsi" w:eastAsiaTheme="minorEastAsia" w:hAnsiTheme="minorHAnsi" w:cstheme="minorBidi"/>
          <w:noProof/>
          <w:sz w:val="22"/>
          <w:szCs w:val="22"/>
        </w:rPr>
        <w:tab/>
      </w:r>
      <w:r w:rsidR="00171070" w:rsidRPr="000F4440">
        <w:rPr>
          <w:rStyle w:val="Hyperlink"/>
          <w:noProof/>
          <w:lang w:val="en-GB"/>
        </w:rPr>
        <w:t>Open Concerns</w:t>
      </w:r>
      <w:r w:rsidR="00171070">
        <w:rPr>
          <w:noProof/>
          <w:webHidden/>
        </w:rPr>
        <w:tab/>
      </w:r>
      <w:r w:rsidR="00171070">
        <w:rPr>
          <w:noProof/>
          <w:webHidden/>
        </w:rPr>
        <w:fldChar w:fldCharType="begin"/>
      </w:r>
      <w:r w:rsidR="00171070">
        <w:rPr>
          <w:noProof/>
          <w:webHidden/>
        </w:rPr>
        <w:instrText xml:space="preserve"> PAGEREF _Toc6466553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69764906" w14:textId="72C3D564"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54" w:history="1"/>
      <w:r w:rsidR="00171070" w:rsidRPr="000F4440">
        <w:rPr>
          <w:rStyle w:val="Hyperlink"/>
          <w:noProof/>
          <w:lang w:val="en-GB"/>
        </w:rPr>
        <w:t>7</w:t>
      </w:r>
      <w:r w:rsidR="00171070">
        <w:rPr>
          <w:rFonts w:asciiTheme="minorHAnsi" w:eastAsiaTheme="minorEastAsia" w:hAnsiTheme="minorHAnsi" w:cstheme="minorBidi"/>
          <w:noProof/>
          <w:sz w:val="22"/>
          <w:szCs w:val="22"/>
        </w:rPr>
        <w:tab/>
      </w:r>
      <w:r w:rsidR="00171070" w:rsidRPr="000F4440">
        <w:rPr>
          <w:rStyle w:val="Hyperlink"/>
          <w:noProof/>
          <w:lang w:val="en-GB"/>
        </w:rPr>
        <w:t>Revision History</w:t>
      </w:r>
      <w:r w:rsidR="00171070">
        <w:rPr>
          <w:noProof/>
          <w:webHidden/>
        </w:rPr>
        <w:tab/>
      </w:r>
      <w:r w:rsidR="00171070">
        <w:rPr>
          <w:noProof/>
          <w:webHidden/>
        </w:rPr>
        <w:fldChar w:fldCharType="begin"/>
      </w:r>
      <w:r w:rsidR="00171070">
        <w:rPr>
          <w:noProof/>
          <w:webHidden/>
        </w:rPr>
        <w:instrText xml:space="preserve"> PAGEREF _Toc6466554 \h </w:instrText>
      </w:r>
      <w:r w:rsidR="00171070">
        <w:rPr>
          <w:noProof/>
          <w:webHidden/>
        </w:rPr>
      </w:r>
      <w:r w:rsidR="00171070">
        <w:rPr>
          <w:noProof/>
          <w:webHidden/>
        </w:rPr>
        <w:fldChar w:fldCharType="separate"/>
      </w:r>
      <w:r w:rsidR="00171070">
        <w:rPr>
          <w:noProof/>
          <w:webHidden/>
        </w:rPr>
        <w:t>33</w:t>
      </w:r>
      <w:r w:rsidR="00171070">
        <w:rPr>
          <w:noProof/>
          <w:webHidden/>
        </w:rPr>
        <w:fldChar w:fldCharType="end"/>
      </w:r>
    </w:p>
    <w:p w14:paraId="79DC6815" w14:textId="7A9BF78F" w:rsidR="00171070" w:rsidRDefault="00FF3040">
      <w:pPr>
        <w:pStyle w:val="TOC1"/>
        <w:tabs>
          <w:tab w:val="left" w:pos="400"/>
          <w:tab w:val="right" w:leader="dot" w:pos="10173"/>
        </w:tabs>
        <w:rPr>
          <w:rFonts w:asciiTheme="minorHAnsi" w:eastAsiaTheme="minorEastAsia" w:hAnsiTheme="minorHAnsi" w:cstheme="minorBidi"/>
          <w:noProof/>
          <w:sz w:val="22"/>
          <w:szCs w:val="22"/>
        </w:rPr>
      </w:pPr>
      <w:hyperlink w:anchor="_Toc6466556" w:history="1"/>
      <w:r w:rsidR="00171070" w:rsidRPr="000F4440">
        <w:rPr>
          <w:rStyle w:val="Hyperlink"/>
          <w:noProof/>
          <w:lang w:val="en-GB"/>
        </w:rPr>
        <w:t>8</w:t>
      </w:r>
      <w:r w:rsidR="00171070">
        <w:rPr>
          <w:rFonts w:asciiTheme="minorHAnsi" w:eastAsiaTheme="minorEastAsia" w:hAnsiTheme="minorHAnsi" w:cstheme="minorBidi"/>
          <w:noProof/>
          <w:sz w:val="22"/>
          <w:szCs w:val="22"/>
        </w:rPr>
        <w:tab/>
      </w:r>
      <w:r w:rsidR="00171070" w:rsidRPr="000F4440">
        <w:rPr>
          <w:rStyle w:val="Hyperlink"/>
          <w:noProof/>
          <w:lang w:val="en-GB"/>
        </w:rPr>
        <w:t>Appendix</w:t>
      </w:r>
      <w:r w:rsidR="00171070">
        <w:rPr>
          <w:noProof/>
          <w:webHidden/>
        </w:rPr>
        <w:tab/>
      </w:r>
      <w:r w:rsidR="00171070">
        <w:rPr>
          <w:noProof/>
          <w:webHidden/>
        </w:rPr>
        <w:fldChar w:fldCharType="begin"/>
      </w:r>
      <w:r w:rsidR="00171070">
        <w:rPr>
          <w:noProof/>
          <w:webHidden/>
        </w:rPr>
        <w:instrText xml:space="preserve"> PAGEREF _Toc6466556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1791E5F7" w14:textId="20618190"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57" w:history="1"/>
      <w:r w:rsidR="00171070" w:rsidRPr="000F4440">
        <w:rPr>
          <w:rStyle w:val="Hyperlink"/>
          <w:noProof/>
          <w:lang w:val="en-GB"/>
        </w:rPr>
        <w:t>8.1</w:t>
      </w:r>
      <w:r w:rsidR="00171070">
        <w:rPr>
          <w:rFonts w:asciiTheme="minorHAnsi" w:eastAsiaTheme="minorEastAsia" w:hAnsiTheme="minorHAnsi" w:cstheme="minorBidi"/>
          <w:noProof/>
          <w:sz w:val="22"/>
          <w:szCs w:val="22"/>
        </w:rPr>
        <w:tab/>
      </w:r>
      <w:r w:rsidR="00171070" w:rsidRPr="000F4440">
        <w:rPr>
          <w:rStyle w:val="Hyperlink"/>
          <w:noProof/>
          <w:lang w:val="en-GB"/>
        </w:rPr>
        <w:t>Data Dictionary</w:t>
      </w:r>
      <w:r w:rsidR="00171070">
        <w:rPr>
          <w:noProof/>
          <w:webHidden/>
        </w:rPr>
        <w:tab/>
      </w:r>
      <w:r w:rsidR="00171070">
        <w:rPr>
          <w:noProof/>
          <w:webHidden/>
        </w:rPr>
        <w:fldChar w:fldCharType="begin"/>
      </w:r>
      <w:r w:rsidR="00171070">
        <w:rPr>
          <w:noProof/>
          <w:webHidden/>
        </w:rPr>
        <w:instrText xml:space="preserve"> PAGEREF _Toc6466557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33003C7" w14:textId="761345D9"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58" w:history="1"/>
      <w:r w:rsidR="00171070" w:rsidRPr="000F4440">
        <w:rPr>
          <w:rStyle w:val="Hyperlink"/>
          <w:noProof/>
          <w:lang w:val="en-GB"/>
        </w:rPr>
        <w:t>8.1.1</w:t>
      </w:r>
      <w:r w:rsidR="00171070">
        <w:rPr>
          <w:rFonts w:asciiTheme="minorHAnsi" w:eastAsiaTheme="minorEastAsia" w:hAnsiTheme="minorHAnsi" w:cstheme="minorBidi"/>
          <w:noProof/>
          <w:sz w:val="22"/>
          <w:szCs w:val="22"/>
        </w:rPr>
        <w:tab/>
      </w:r>
      <w:r w:rsidR="00171070" w:rsidRPr="000F4440">
        <w:rPr>
          <w:rStyle w:val="Hyperlink"/>
          <w:noProof/>
          <w:lang w:val="en-GB"/>
        </w:rPr>
        <w:t>Logical Signals</w:t>
      </w:r>
      <w:r w:rsidR="00171070">
        <w:rPr>
          <w:noProof/>
          <w:webHidden/>
        </w:rPr>
        <w:tab/>
      </w:r>
      <w:r w:rsidR="00171070">
        <w:rPr>
          <w:noProof/>
          <w:webHidden/>
        </w:rPr>
        <w:fldChar w:fldCharType="begin"/>
      </w:r>
      <w:r w:rsidR="00171070">
        <w:rPr>
          <w:noProof/>
          <w:webHidden/>
        </w:rPr>
        <w:instrText xml:space="preserve"> PAGEREF _Toc6466558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40DDB55" w14:textId="33EB419A"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59" w:history="1"/>
      <w:r w:rsidR="00171070" w:rsidRPr="000F4440">
        <w:rPr>
          <w:rStyle w:val="Hyperlink"/>
          <w:noProof/>
          <w:lang w:val="en-GB"/>
        </w:rPr>
        <w:t>8.1.2</w:t>
      </w:r>
      <w:r w:rsidR="00171070">
        <w:rPr>
          <w:rFonts w:asciiTheme="minorHAnsi" w:eastAsiaTheme="minorEastAsia" w:hAnsiTheme="minorHAnsi" w:cstheme="minorBidi"/>
          <w:noProof/>
          <w:sz w:val="22"/>
          <w:szCs w:val="22"/>
        </w:rPr>
        <w:tab/>
      </w:r>
      <w:r w:rsidR="00171070" w:rsidRPr="000F4440">
        <w:rPr>
          <w:rStyle w:val="Hyperlink"/>
          <w:noProof/>
          <w:lang w:val="en-GB"/>
        </w:rPr>
        <w:t>Logical Parameters</w:t>
      </w:r>
      <w:r w:rsidR="00171070">
        <w:rPr>
          <w:noProof/>
          <w:webHidden/>
        </w:rPr>
        <w:tab/>
      </w:r>
      <w:r w:rsidR="00171070">
        <w:rPr>
          <w:noProof/>
          <w:webHidden/>
        </w:rPr>
        <w:fldChar w:fldCharType="begin"/>
      </w:r>
      <w:r w:rsidR="00171070">
        <w:rPr>
          <w:noProof/>
          <w:webHidden/>
        </w:rPr>
        <w:instrText xml:space="preserve"> PAGEREF _Toc6466559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2A43740" w14:textId="00E68C66"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60" w:history="1"/>
      <w:r w:rsidR="00171070" w:rsidRPr="000F4440">
        <w:rPr>
          <w:rStyle w:val="Hyperlink"/>
          <w:noProof/>
          <w:lang w:val="en-GB"/>
        </w:rPr>
        <w:t>8.1.3</w:t>
      </w:r>
      <w:r w:rsidR="00171070">
        <w:rPr>
          <w:rFonts w:asciiTheme="minorHAnsi" w:eastAsiaTheme="minorEastAsia" w:hAnsiTheme="minorHAnsi" w:cstheme="minorBidi"/>
          <w:noProof/>
          <w:sz w:val="22"/>
          <w:szCs w:val="22"/>
        </w:rPr>
        <w:tab/>
      </w:r>
      <w:r w:rsidR="00171070" w:rsidRPr="000F4440">
        <w:rPr>
          <w:rStyle w:val="Hyperlink"/>
          <w:noProof/>
          <w:lang w:val="en-GB"/>
        </w:rPr>
        <w:t>Encoding Types</w:t>
      </w:r>
      <w:r w:rsidR="00171070">
        <w:rPr>
          <w:noProof/>
          <w:webHidden/>
        </w:rPr>
        <w:tab/>
      </w:r>
      <w:r w:rsidR="00171070">
        <w:rPr>
          <w:noProof/>
          <w:webHidden/>
        </w:rPr>
        <w:fldChar w:fldCharType="begin"/>
      </w:r>
      <w:r w:rsidR="00171070">
        <w:rPr>
          <w:noProof/>
          <w:webHidden/>
        </w:rPr>
        <w:instrText xml:space="preserve"> PAGEREF _Toc6466560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00E87755" w14:textId="7660D48E" w:rsidR="00171070" w:rsidRDefault="00FF3040">
      <w:pPr>
        <w:pStyle w:val="TOC2"/>
        <w:tabs>
          <w:tab w:val="left" w:pos="800"/>
          <w:tab w:val="right" w:leader="dot" w:pos="10173"/>
        </w:tabs>
        <w:rPr>
          <w:rFonts w:asciiTheme="minorHAnsi" w:eastAsiaTheme="minorEastAsia" w:hAnsiTheme="minorHAnsi" w:cstheme="minorBidi"/>
          <w:noProof/>
          <w:sz w:val="22"/>
          <w:szCs w:val="22"/>
        </w:rPr>
      </w:pPr>
      <w:hyperlink w:anchor="_Toc6466561" w:history="1"/>
      <w:r w:rsidR="00171070" w:rsidRPr="000F4440">
        <w:rPr>
          <w:rStyle w:val="Hyperlink"/>
          <w:noProof/>
        </w:rPr>
        <w:t>8.2</w:t>
      </w:r>
      <w:r w:rsidR="00171070">
        <w:rPr>
          <w:rFonts w:asciiTheme="minorHAnsi" w:eastAsiaTheme="minorEastAsia" w:hAnsiTheme="minorHAnsi" w:cstheme="minorBidi"/>
          <w:noProof/>
          <w:sz w:val="22"/>
          <w:szCs w:val="22"/>
        </w:rPr>
        <w:tab/>
      </w:r>
      <w:r w:rsidR="00171070" w:rsidRPr="000F4440">
        <w:rPr>
          <w:rStyle w:val="Hyperlink"/>
          <w:noProof/>
        </w:rPr>
        <w:t>Glossary</w:t>
      </w:r>
      <w:r w:rsidR="00171070">
        <w:rPr>
          <w:noProof/>
          <w:webHidden/>
        </w:rPr>
        <w:tab/>
      </w:r>
      <w:r w:rsidR="00171070">
        <w:rPr>
          <w:noProof/>
          <w:webHidden/>
        </w:rPr>
        <w:fldChar w:fldCharType="begin"/>
      </w:r>
      <w:r w:rsidR="00171070">
        <w:rPr>
          <w:noProof/>
          <w:webHidden/>
        </w:rPr>
        <w:instrText xml:space="preserve"> PAGEREF _Toc6466561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7136ACA0" w14:textId="586D009B"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62" w:history="1"/>
      <w:r w:rsidR="00171070" w:rsidRPr="000F4440">
        <w:rPr>
          <w:rStyle w:val="Hyperlink"/>
          <w:noProof/>
        </w:rPr>
        <w:t>8.2.1</w:t>
      </w:r>
      <w:r w:rsidR="00171070">
        <w:rPr>
          <w:rFonts w:asciiTheme="minorHAnsi" w:eastAsiaTheme="minorEastAsia" w:hAnsiTheme="minorHAnsi" w:cstheme="minorBidi"/>
          <w:noProof/>
          <w:sz w:val="22"/>
          <w:szCs w:val="22"/>
        </w:rPr>
        <w:tab/>
      </w:r>
      <w:r w:rsidR="00171070" w:rsidRPr="000F4440">
        <w:rPr>
          <w:rStyle w:val="Hyperlink"/>
          <w:noProof/>
        </w:rPr>
        <w:t>Definitions</w:t>
      </w:r>
      <w:r w:rsidR="00171070">
        <w:rPr>
          <w:noProof/>
          <w:webHidden/>
        </w:rPr>
        <w:tab/>
      </w:r>
      <w:r w:rsidR="00171070">
        <w:rPr>
          <w:noProof/>
          <w:webHidden/>
        </w:rPr>
        <w:fldChar w:fldCharType="begin"/>
      </w:r>
      <w:r w:rsidR="00171070">
        <w:rPr>
          <w:noProof/>
          <w:webHidden/>
        </w:rPr>
        <w:instrText xml:space="preserve"> PAGEREF _Toc6466562 \h </w:instrText>
      </w:r>
      <w:r w:rsidR="00171070">
        <w:rPr>
          <w:noProof/>
          <w:webHidden/>
        </w:rPr>
      </w:r>
      <w:r w:rsidR="00171070">
        <w:rPr>
          <w:noProof/>
          <w:webHidden/>
        </w:rPr>
        <w:fldChar w:fldCharType="separate"/>
      </w:r>
      <w:r w:rsidR="00171070">
        <w:rPr>
          <w:noProof/>
          <w:webHidden/>
        </w:rPr>
        <w:t>34</w:t>
      </w:r>
      <w:r w:rsidR="00171070">
        <w:rPr>
          <w:noProof/>
          <w:webHidden/>
        </w:rPr>
        <w:fldChar w:fldCharType="end"/>
      </w:r>
    </w:p>
    <w:p w14:paraId="59897188" w14:textId="44A8E6D5" w:rsidR="00171070" w:rsidRDefault="00FF3040">
      <w:pPr>
        <w:pStyle w:val="TOC3"/>
        <w:tabs>
          <w:tab w:val="left" w:pos="1200"/>
          <w:tab w:val="right" w:leader="dot" w:pos="10173"/>
        </w:tabs>
        <w:rPr>
          <w:rFonts w:asciiTheme="minorHAnsi" w:eastAsiaTheme="minorEastAsia" w:hAnsiTheme="minorHAnsi" w:cstheme="minorBidi"/>
          <w:noProof/>
          <w:sz w:val="22"/>
          <w:szCs w:val="22"/>
        </w:rPr>
      </w:pPr>
      <w:hyperlink w:anchor="_Toc6466563" w:history="1"/>
      <w:r w:rsidR="00171070" w:rsidRPr="000F4440">
        <w:rPr>
          <w:rStyle w:val="Hyperlink"/>
          <w:noProof/>
        </w:rPr>
        <w:t>8.2.2</w:t>
      </w:r>
      <w:r w:rsidR="00171070">
        <w:rPr>
          <w:rFonts w:asciiTheme="minorHAnsi" w:eastAsiaTheme="minorEastAsia" w:hAnsiTheme="minorHAnsi" w:cstheme="minorBidi"/>
          <w:noProof/>
          <w:sz w:val="22"/>
          <w:szCs w:val="22"/>
        </w:rPr>
        <w:tab/>
      </w:r>
      <w:r w:rsidR="00171070" w:rsidRPr="000F4440">
        <w:rPr>
          <w:rStyle w:val="Hyperlink"/>
          <w:noProof/>
        </w:rPr>
        <w:t>Abbreviations</w:t>
      </w:r>
      <w:r w:rsidR="00171070">
        <w:rPr>
          <w:noProof/>
          <w:webHidden/>
        </w:rPr>
        <w:tab/>
      </w:r>
      <w:r w:rsidR="00171070">
        <w:rPr>
          <w:noProof/>
          <w:webHidden/>
        </w:rPr>
        <w:fldChar w:fldCharType="begin"/>
      </w:r>
      <w:r w:rsidR="00171070">
        <w:rPr>
          <w:noProof/>
          <w:webHidden/>
        </w:rPr>
        <w:instrText xml:space="preserve"> PAGEREF _Toc6466563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D3A5872" w14:textId="1344DA30" w:rsidR="003A3CDA" w:rsidRDefault="00E56FFE" w:rsidP="00A02420">
      <w:r>
        <w:fldChar w:fldCharType="end"/>
      </w:r>
    </w:p>
    <w:p w14:paraId="125FD69F" w14:textId="77777777" w:rsidR="007A0C37" w:rsidRDefault="007A0C37" w:rsidP="007A0C37">
      <w:pPr>
        <w:rPr>
          <w:b/>
          <w:sz w:val="32"/>
        </w:rPr>
      </w:pPr>
      <w:r>
        <w:rPr>
          <w:b/>
          <w:sz w:val="32"/>
        </w:rPr>
        <w:t>List of Figures</w:t>
      </w:r>
    </w:p>
    <w:p w14:paraId="2ABB932A" w14:textId="3F2449F5" w:rsidR="00171070"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466564" w:history="1"/>
      <w:r w:rsidR="00171070" w:rsidRPr="0041425D">
        <w:rPr>
          <w:rStyle w:val="Hyperlink"/>
          <w:noProof/>
        </w:rPr>
        <w:t>Figure 1 Activity diagram “</w:t>
      </w:r>
      <w:r w:rsidR="00171070" w:rsidRPr="0041425D">
        <w:rPr>
          <w:rStyle w:val="Hyperlink"/>
          <w:rFonts w:cs="Arial"/>
          <w:bCs/>
          <w:noProof/>
        </w:rPr>
        <w:t>” depicting black box behavior collaboration</w:t>
      </w:r>
      <w:r w:rsidR="00171070">
        <w:rPr>
          <w:noProof/>
          <w:webHidden/>
        </w:rPr>
        <w:tab/>
      </w:r>
      <w:r w:rsidR="00171070">
        <w:rPr>
          <w:noProof/>
          <w:webHidden/>
        </w:rPr>
        <w:fldChar w:fldCharType="begin"/>
      </w:r>
      <w:r w:rsidR="00171070">
        <w:rPr>
          <w:noProof/>
          <w:webHidden/>
        </w:rPr>
        <w:instrText xml:space="preserve"> PAGEREF _Toc6466564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79097DEF" w14:textId="3234968A"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65" w:history="1"/>
      <w:r w:rsidR="00171070" w:rsidRPr="0041425D">
        <w:rPr>
          <w:rStyle w:val="Hyperlink"/>
          <w:noProof/>
        </w:rPr>
        <w:t>Figure 2: Activity Diagram of   “” calling   “”</w:t>
      </w:r>
      <w:r w:rsidR="00171070">
        <w:rPr>
          <w:noProof/>
          <w:webHidden/>
        </w:rPr>
        <w:tab/>
      </w:r>
      <w:r w:rsidR="00171070">
        <w:rPr>
          <w:noProof/>
          <w:webHidden/>
        </w:rPr>
        <w:fldChar w:fldCharType="begin"/>
      </w:r>
      <w:r w:rsidR="00171070">
        <w:rPr>
          <w:noProof/>
          <w:webHidden/>
        </w:rPr>
        <w:instrText xml:space="preserve"> PAGEREF _Toc6466565 \h </w:instrText>
      </w:r>
      <w:r w:rsidR="00171070">
        <w:rPr>
          <w:noProof/>
          <w:webHidden/>
        </w:rPr>
      </w:r>
      <w:r w:rsidR="00171070">
        <w:rPr>
          <w:noProof/>
          <w:webHidden/>
        </w:rPr>
        <w:fldChar w:fldCharType="separate"/>
      </w:r>
      <w:r w:rsidR="00171070">
        <w:rPr>
          <w:noProof/>
          <w:webHidden/>
        </w:rPr>
        <w:t>26</w:t>
      </w:r>
      <w:r w:rsidR="00171070">
        <w:rPr>
          <w:noProof/>
          <w:webHidden/>
        </w:rPr>
        <w:fldChar w:fldCharType="end"/>
      </w:r>
    </w:p>
    <w:p w14:paraId="7C312531" w14:textId="10FDD7E1"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66" w:history="1"/>
      <w:r w:rsidR="00171070" w:rsidRPr="0041425D">
        <w:rPr>
          <w:rStyle w:val="Hyperlink"/>
          <w:noProof/>
        </w:rPr>
        <w:t xml:space="preserve">Figure 3: </w:t>
      </w:r>
      <w:r w:rsidR="00171070">
        <w:rPr>
          <w:noProof/>
          <w:webHidden/>
        </w:rPr>
        <w:tab/>
      </w:r>
      <w:r w:rsidR="00171070">
        <w:rPr>
          <w:noProof/>
          <w:webHidden/>
        </w:rPr>
        <w:fldChar w:fldCharType="begin"/>
      </w:r>
      <w:r w:rsidR="00171070">
        <w:rPr>
          <w:noProof/>
          <w:webHidden/>
        </w:rPr>
        <w:instrText xml:space="preserve"> PAGEREF _Toc6466566 \h </w:instrText>
      </w:r>
      <w:r w:rsidR="00171070">
        <w:rPr>
          <w:noProof/>
          <w:webHidden/>
        </w:rPr>
      </w:r>
      <w:r w:rsidR="00171070">
        <w:rPr>
          <w:noProof/>
          <w:webHidden/>
        </w:rPr>
        <w:fldChar w:fldCharType="separate"/>
      </w:r>
      <w:r w:rsidR="00171070">
        <w:rPr>
          <w:noProof/>
          <w:webHidden/>
        </w:rPr>
        <w:t>28</w:t>
      </w:r>
      <w:r w:rsidR="00171070">
        <w:rPr>
          <w:noProof/>
          <w:webHidden/>
        </w:rPr>
        <w:fldChar w:fldCharType="end"/>
      </w:r>
    </w:p>
    <w:p w14:paraId="5A976E0F" w14:textId="260BB8C1"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567D247C" w14:textId="42C50197" w:rsidR="00171070"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466567" w:history="1"/>
      <w:r w:rsidR="00171070" w:rsidRPr="00991B18">
        <w:rPr>
          <w:rStyle w:val="Hyperlink"/>
          <w:noProof/>
        </w:rPr>
        <w:t>Table 1:  - Decomposition Table</w:t>
      </w:r>
      <w:r w:rsidR="00171070">
        <w:rPr>
          <w:noProof/>
          <w:webHidden/>
        </w:rPr>
        <w:tab/>
      </w:r>
      <w:r w:rsidR="00171070">
        <w:rPr>
          <w:noProof/>
          <w:webHidden/>
        </w:rPr>
        <w:fldChar w:fldCharType="begin"/>
      </w:r>
      <w:r w:rsidR="00171070">
        <w:rPr>
          <w:noProof/>
          <w:webHidden/>
        </w:rPr>
        <w:instrText xml:space="preserve"> PAGEREF _Toc6466567 \h </w:instrText>
      </w:r>
      <w:r w:rsidR="00171070">
        <w:rPr>
          <w:noProof/>
          <w:webHidden/>
        </w:rPr>
      </w:r>
      <w:r w:rsidR="00171070">
        <w:rPr>
          <w:noProof/>
          <w:webHidden/>
        </w:rPr>
        <w:fldChar w:fldCharType="separate"/>
      </w:r>
      <w:r w:rsidR="00171070">
        <w:rPr>
          <w:noProof/>
          <w:webHidden/>
        </w:rPr>
        <w:t>5</w:t>
      </w:r>
      <w:r w:rsidR="00171070">
        <w:rPr>
          <w:noProof/>
          <w:webHidden/>
        </w:rPr>
        <w:fldChar w:fldCharType="end"/>
      </w:r>
    </w:p>
    <w:p w14:paraId="19ED9EC3" w14:textId="41ADA830"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68" w:history="1"/>
      <w:r w:rsidR="00171070" w:rsidRPr="00991B18">
        <w:rPr>
          <w:rStyle w:val="Hyperlink"/>
          <w:noProof/>
          <w:lang w:val="x-none" w:eastAsia="x-none"/>
        </w:rPr>
        <w:t>Table 2: Functions described in this specification</w:t>
      </w:r>
      <w:r w:rsidR="00171070">
        <w:rPr>
          <w:noProof/>
          <w:webHidden/>
        </w:rPr>
        <w:tab/>
      </w:r>
      <w:r w:rsidR="00171070">
        <w:rPr>
          <w:noProof/>
          <w:webHidden/>
        </w:rPr>
        <w:fldChar w:fldCharType="begin"/>
      </w:r>
      <w:r w:rsidR="00171070">
        <w:rPr>
          <w:noProof/>
          <w:webHidden/>
        </w:rPr>
        <w:instrText xml:space="preserve"> PAGEREF _Toc6466568 \h </w:instrText>
      </w:r>
      <w:r w:rsidR="00171070">
        <w:rPr>
          <w:noProof/>
          <w:webHidden/>
        </w:rPr>
      </w:r>
      <w:r w:rsidR="00171070">
        <w:rPr>
          <w:noProof/>
          <w:webHidden/>
        </w:rPr>
        <w:fldChar w:fldCharType="separate"/>
      </w:r>
      <w:r w:rsidR="00171070">
        <w:rPr>
          <w:noProof/>
          <w:webHidden/>
        </w:rPr>
        <w:t>19</w:t>
      </w:r>
      <w:r w:rsidR="00171070">
        <w:rPr>
          <w:noProof/>
          <w:webHidden/>
        </w:rPr>
        <w:fldChar w:fldCharType="end"/>
      </w:r>
    </w:p>
    <w:p w14:paraId="4BF06007" w14:textId="0EBD4E68"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69" w:history="1"/>
      <w:r w:rsidR="00171070" w:rsidRPr="00991B18">
        <w:rPr>
          <w:rStyle w:val="Hyperlink"/>
          <w:noProof/>
        </w:rPr>
        <w:t>Table 3: List of Logical Functions</w:t>
      </w:r>
      <w:r w:rsidR="00171070">
        <w:rPr>
          <w:noProof/>
          <w:webHidden/>
        </w:rPr>
        <w:tab/>
      </w:r>
      <w:r w:rsidR="00171070">
        <w:rPr>
          <w:noProof/>
          <w:webHidden/>
        </w:rPr>
        <w:fldChar w:fldCharType="begin"/>
      </w:r>
      <w:r w:rsidR="00171070">
        <w:rPr>
          <w:noProof/>
          <w:webHidden/>
        </w:rPr>
        <w:instrText xml:space="preserve"> PAGEREF _Toc6466569 \h </w:instrText>
      </w:r>
      <w:r w:rsidR="00171070">
        <w:rPr>
          <w:noProof/>
          <w:webHidden/>
        </w:rPr>
      </w:r>
      <w:r w:rsidR="00171070">
        <w:rPr>
          <w:noProof/>
          <w:webHidden/>
        </w:rPr>
        <w:fldChar w:fldCharType="separate"/>
      </w:r>
      <w:r w:rsidR="00171070">
        <w:rPr>
          <w:noProof/>
          <w:webHidden/>
        </w:rPr>
        <w:t>22</w:t>
      </w:r>
      <w:r w:rsidR="00171070">
        <w:rPr>
          <w:noProof/>
          <w:webHidden/>
        </w:rPr>
        <w:fldChar w:fldCharType="end"/>
      </w:r>
    </w:p>
    <w:p w14:paraId="5FA0C76E" w14:textId="66A30A75"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0" w:history="1"/>
      <w:r w:rsidR="00171070" w:rsidRPr="00991B18">
        <w:rPr>
          <w:rStyle w:val="Hyperlink"/>
          <w:noProof/>
        </w:rPr>
        <w:t>Table 4: Ford internal Documents</w:t>
      </w:r>
      <w:r w:rsidR="00171070">
        <w:rPr>
          <w:noProof/>
          <w:webHidden/>
        </w:rPr>
        <w:tab/>
      </w:r>
      <w:r w:rsidR="00171070">
        <w:rPr>
          <w:noProof/>
          <w:webHidden/>
        </w:rPr>
        <w:fldChar w:fldCharType="begin"/>
      </w:r>
      <w:r w:rsidR="00171070">
        <w:rPr>
          <w:noProof/>
          <w:webHidden/>
        </w:rPr>
        <w:instrText xml:space="preserve"> PAGEREF _Toc6466570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360FAD77" w14:textId="3BADCD61"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1" w:history="1"/>
      <w:r w:rsidR="00171070" w:rsidRPr="00991B18">
        <w:rPr>
          <w:rStyle w:val="Hyperlink"/>
          <w:noProof/>
        </w:rPr>
        <w:t xml:space="preserve">Table 5: Ford internal Documents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_Toc6466571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27E744B" w14:textId="1106E1E5"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2" w:history="1"/>
      <w:r w:rsidR="00171070" w:rsidRPr="00991B18">
        <w:rPr>
          <w:rStyle w:val="Hyperlink"/>
          <w:noProof/>
        </w:rPr>
        <w:t>Table 6: External documents and publications</w:t>
      </w:r>
      <w:r w:rsidR="00171070">
        <w:rPr>
          <w:noProof/>
          <w:webHidden/>
        </w:rPr>
        <w:tab/>
      </w:r>
      <w:r w:rsidR="00171070">
        <w:rPr>
          <w:noProof/>
          <w:webHidden/>
        </w:rPr>
        <w:fldChar w:fldCharType="begin"/>
      </w:r>
      <w:r w:rsidR="00171070">
        <w:rPr>
          <w:noProof/>
          <w:webHidden/>
        </w:rPr>
        <w:instrText xml:space="preserve"> PAGEREF _Toc6466572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18400E5B" w14:textId="326AA60F"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3" w:history="1"/>
      <w:r w:rsidR="00171070" w:rsidRPr="00991B18">
        <w:rPr>
          <w:rStyle w:val="Hyperlink"/>
          <w:noProof/>
        </w:rPr>
        <w:t xml:space="preserve">Table 7: External documents and publications </w:t>
      </w:r>
      <w:r w:rsidR="00171070" w:rsidRPr="00991B18">
        <w:rPr>
          <w:rStyle w:val="Hyperlink"/>
          <w:i/>
          <w:noProof/>
        </w:rPr>
        <w:t>(not specified in model)</w:t>
      </w:r>
      <w:r w:rsidR="00171070">
        <w:rPr>
          <w:noProof/>
          <w:webHidden/>
        </w:rPr>
        <w:tab/>
      </w:r>
      <w:r w:rsidR="00171070">
        <w:rPr>
          <w:noProof/>
          <w:webHidden/>
        </w:rPr>
        <w:fldChar w:fldCharType="begin"/>
      </w:r>
      <w:r w:rsidR="00171070">
        <w:rPr>
          <w:noProof/>
          <w:webHidden/>
        </w:rPr>
        <w:instrText xml:space="preserve"> PAGEREF _Toc6466573 \h </w:instrText>
      </w:r>
      <w:r w:rsidR="00171070">
        <w:rPr>
          <w:noProof/>
          <w:webHidden/>
        </w:rPr>
      </w:r>
      <w:r w:rsidR="00171070">
        <w:rPr>
          <w:noProof/>
          <w:webHidden/>
        </w:rPr>
        <w:fldChar w:fldCharType="separate"/>
      </w:r>
      <w:r w:rsidR="00171070">
        <w:rPr>
          <w:noProof/>
          <w:webHidden/>
        </w:rPr>
        <w:t>25</w:t>
      </w:r>
      <w:r w:rsidR="00171070">
        <w:rPr>
          <w:noProof/>
          <w:webHidden/>
        </w:rPr>
        <w:fldChar w:fldCharType="end"/>
      </w:r>
    </w:p>
    <w:p w14:paraId="6C7379DF" w14:textId="46837FE0"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4" w:history="1"/>
      <w:r w:rsidR="00171070" w:rsidRPr="00991B18">
        <w:rPr>
          <w:rStyle w:val="Hyperlink"/>
          <w:noProof/>
        </w:rPr>
        <w:t xml:space="preserve">Table 8: Open Concerns </w:t>
      </w:r>
      <w:r w:rsidR="00171070" w:rsidRPr="00991B18">
        <w:rPr>
          <w:rStyle w:val="Hyperlink"/>
          <w:i/>
          <w:noProof/>
        </w:rPr>
        <w:t>(Not supported by MagicDraw report generation.)</w:t>
      </w:r>
      <w:r w:rsidR="00171070">
        <w:rPr>
          <w:noProof/>
          <w:webHidden/>
        </w:rPr>
        <w:tab/>
      </w:r>
      <w:r w:rsidR="00171070">
        <w:rPr>
          <w:noProof/>
          <w:webHidden/>
        </w:rPr>
        <w:fldChar w:fldCharType="begin"/>
      </w:r>
      <w:r w:rsidR="00171070">
        <w:rPr>
          <w:noProof/>
          <w:webHidden/>
        </w:rPr>
        <w:instrText xml:space="preserve"> PAGEREF _Toc6466574 \h </w:instrText>
      </w:r>
      <w:r w:rsidR="00171070">
        <w:rPr>
          <w:noProof/>
          <w:webHidden/>
        </w:rPr>
      </w:r>
      <w:r w:rsidR="00171070">
        <w:rPr>
          <w:noProof/>
          <w:webHidden/>
        </w:rPr>
        <w:fldChar w:fldCharType="separate"/>
      </w:r>
      <w:r w:rsidR="00171070">
        <w:rPr>
          <w:noProof/>
          <w:webHidden/>
        </w:rPr>
        <w:t>32</w:t>
      </w:r>
      <w:r w:rsidR="00171070">
        <w:rPr>
          <w:noProof/>
          <w:webHidden/>
        </w:rPr>
        <w:fldChar w:fldCharType="end"/>
      </w:r>
    </w:p>
    <w:p w14:paraId="25173E6C" w14:textId="4E71C4D1"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5" w:history="1"/>
      <w:r w:rsidR="00171070" w:rsidRPr="00991B18">
        <w:rPr>
          <w:rStyle w:val="Hyperlink"/>
          <w:noProof/>
        </w:rPr>
        <w:t>Table 9: Definitions used in this document</w:t>
      </w:r>
      <w:r w:rsidR="00171070">
        <w:rPr>
          <w:noProof/>
          <w:webHidden/>
        </w:rPr>
        <w:tab/>
      </w:r>
      <w:r w:rsidR="00171070">
        <w:rPr>
          <w:noProof/>
          <w:webHidden/>
        </w:rPr>
        <w:fldChar w:fldCharType="begin"/>
      </w:r>
      <w:r w:rsidR="00171070">
        <w:rPr>
          <w:noProof/>
          <w:webHidden/>
        </w:rPr>
        <w:instrText xml:space="preserve"> PAGEREF _Toc6466575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07C289FB" w14:textId="2EA251BD" w:rsidR="00171070" w:rsidRDefault="00FF3040">
      <w:pPr>
        <w:pStyle w:val="TableofFigures"/>
        <w:tabs>
          <w:tab w:val="right" w:leader="dot" w:pos="10173"/>
        </w:tabs>
        <w:rPr>
          <w:rFonts w:asciiTheme="minorHAnsi" w:eastAsiaTheme="minorEastAsia" w:hAnsiTheme="minorHAnsi" w:cstheme="minorBidi"/>
          <w:noProof/>
          <w:sz w:val="22"/>
          <w:szCs w:val="22"/>
        </w:rPr>
      </w:pPr>
      <w:hyperlink w:anchor="_Toc6466576" w:history="1"/>
      <w:r w:rsidR="00171070" w:rsidRPr="00991B18">
        <w:rPr>
          <w:rStyle w:val="Hyperlink"/>
          <w:noProof/>
        </w:rPr>
        <w:t>Table 10: Abbreviations used in this document</w:t>
      </w:r>
      <w:r w:rsidR="00171070">
        <w:rPr>
          <w:noProof/>
          <w:webHidden/>
        </w:rPr>
        <w:tab/>
      </w:r>
      <w:r w:rsidR="00171070">
        <w:rPr>
          <w:noProof/>
          <w:webHidden/>
        </w:rPr>
        <w:fldChar w:fldCharType="begin"/>
      </w:r>
      <w:r w:rsidR="00171070">
        <w:rPr>
          <w:noProof/>
          <w:webHidden/>
        </w:rPr>
        <w:instrText xml:space="preserve"> PAGEREF _Toc6466576 \h </w:instrText>
      </w:r>
      <w:r w:rsidR="00171070">
        <w:rPr>
          <w:noProof/>
          <w:webHidden/>
        </w:rPr>
      </w:r>
      <w:r w:rsidR="00171070">
        <w:rPr>
          <w:noProof/>
          <w:webHidden/>
        </w:rPr>
        <w:fldChar w:fldCharType="separate"/>
      </w:r>
      <w:r w:rsidR="00171070">
        <w:rPr>
          <w:noProof/>
          <w:webHidden/>
        </w:rPr>
        <w:t>35</w:t>
      </w:r>
      <w:r w:rsidR="00171070">
        <w:rPr>
          <w:noProof/>
          <w:webHidden/>
        </w:rPr>
        <w:fldChar w:fldCharType="end"/>
      </w:r>
    </w:p>
    <w:p w14:paraId="52032819" w14:textId="7EBA91ED"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7" w:name="_What_is_the"/>
      <w:bookmarkStart w:id="8" w:name="_Purpose"/>
      <w:bookmarkStart w:id="9" w:name="_Toc6466531"/>
      <w:bookmarkEnd w:id="7"/>
      <w:bookmarkEnd w:id="8"/>
      <w:r>
        <w:lastRenderedPageBreak/>
        <w:t>Introduction</w:t>
      </w:r>
      <w:bookmarkEnd w:id="9"/>
    </w:p>
    <w:p w14:paraId="76B5DBD2" w14:textId="77777777" w:rsidR="00A82627" w:rsidRPr="00185AC3" w:rsidRDefault="00212B41" w:rsidP="00A82627">
      <w:pPr>
        <w:pStyle w:val="Heading2"/>
      </w:pPr>
      <w:bookmarkStart w:id="10" w:name="_Toc6466532"/>
      <w:bookmarkStart w:id="11" w:name="_Toc420397661"/>
      <w:bookmarkStart w:id="12" w:name="_Toc215652128"/>
      <w:r>
        <w:t xml:space="preserve">Document </w:t>
      </w:r>
      <w:r w:rsidR="00A82627">
        <w:t>Purpose</w:t>
      </w:r>
      <w:bookmarkEnd w:id="10"/>
      <w:bookmarkEnd w:id="11"/>
      <w:bookmarkEnd w:id="12"/>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24267BFB"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7"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3" w:name="_Scope"/>
      <w:bookmarkStart w:id="14" w:name="_Toc6466533"/>
      <w:bookmarkEnd w:id="13"/>
      <w:r>
        <w:t xml:space="preserve">Document </w:t>
      </w:r>
      <w:r w:rsidR="00A82627" w:rsidRPr="004E4B94">
        <w:t>Scope</w:t>
      </w:r>
      <w:bookmarkEnd w:id="14"/>
    </w:p>
    <w:p w14:paraId="5E6C40AA" w14:textId="736F0820"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8"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B46C6A" w:rsidRPr="00E80917" w14:paraId="4E899949" w14:textId="77777777" w:rsidTr="00BB7E1C">
        <w:tc>
          <w:tcPr>
            <w:tcW w:w="1320" w:type="dxa"/>
          </w:tcPr>
          <w:p w14:paraId="39B63E14" w14:textId="77777777" w:rsidR="00B46C6A" w:rsidRPr="00CF3906" w:rsidRDefault="00B46C6A" w:rsidP="00B46C6A">
            <w:pPr>
              <w:rPr>
                <w:rFonts w:ascii="Helvetica" w:hAnsi="Helvetica" w:cs="Helvetica"/>
              </w:rPr>
            </w:pPr>
          </w:p>
        </w:tc>
        <w:tc>
          <w:tcPr>
            <w:tcW w:w="2508" w:type="dxa"/>
          </w:tcPr>
          <w:p w14:paraId="1F7868C6" w14:textId="3BEB6953" w:rsidR="00B46C6A" w:rsidRPr="00CF3906" w:rsidRDefault="00B46C6A" w:rsidP="00B46C6A">
            <w:pPr>
              <w:rPr>
                <w:rFonts w:ascii="Helvetica" w:hAnsi="Helvetica" w:cs="Helvetica"/>
              </w:rPr>
            </w:pPr>
            <w:r>
              <w:rPr>
                <w:noProof/>
              </w:rPr>
              <w:drawing>
                <wp:inline distT="0" distB="0" distL="0" distR="0" wp14:anchorId="51346207" wp14:editId="61A18E51">
                  <wp:extent cx="152400" cy="152400"/>
                  <wp:effectExtent l="0" t="0" r="0" b="0"/>
                  <wp:docPr id="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f8f777ce857c3a020e82565504341a64" w:history="1">
              <w:r>
                <w:rPr>
                  <w:rStyle w:val="Hyperlink"/>
                  <w:color w:val="auto"/>
                </w:rPr>
                <w:t>Display Secondary Passcode Screen</w:t>
              </w:r>
            </w:hyperlink>
            <w:r>
              <w:t xml:space="preserve"> &lt;&lt;Subsystem Function&gt;&gt;</w:t>
            </w:r>
          </w:p>
        </w:tc>
        <w:tc>
          <w:tcPr>
            <w:tcW w:w="2551" w:type="dxa"/>
          </w:tcPr>
          <w:p w14:paraId="69582FCC" w14:textId="77777777" w:rsidR="00B46C6A" w:rsidRPr="00CF3906" w:rsidRDefault="00B46C6A" w:rsidP="00B46C6A">
            <w:pPr>
              <w:rPr>
                <w:rFonts w:ascii="Helvetica" w:hAnsi="Helvetica" w:cs="Helvetica"/>
              </w:rPr>
            </w:pPr>
          </w:p>
        </w:tc>
        <w:tc>
          <w:tcPr>
            <w:tcW w:w="3822" w:type="dxa"/>
          </w:tcPr>
          <w:p w14:paraId="772E83F7" w14:textId="77777777" w:rsidR="00B46C6A" w:rsidRPr="00CF3906" w:rsidRDefault="00B46C6A" w:rsidP="00B46C6A">
            <w:pPr>
              <w:rPr>
                <w:rFonts w:ascii="Helvetica" w:hAnsi="Helvetica" w:cs="Helvetica"/>
              </w:rPr>
            </w:pPr>
          </w:p>
        </w:tc>
      </w:tr>
      <w:tr w:rsidR="00B46C6A" w:rsidRPr="00E80917" w14:paraId="6B9CC4F4" w14:textId="77777777" w:rsidTr="00BB7E1C">
        <w:tc>
          <w:tcPr>
            <w:tcW w:w="1320" w:type="dxa"/>
          </w:tcPr>
          <w:p w14:paraId="19106455" w14:textId="77777777" w:rsidR="00B46C6A" w:rsidRPr="00CF3906" w:rsidRDefault="00B46C6A" w:rsidP="00B46C6A">
            <w:pPr>
              <w:rPr>
                <w:rFonts w:ascii="Helvetica" w:hAnsi="Helvetica" w:cs="Helvetica"/>
              </w:rPr>
            </w:pPr>
          </w:p>
        </w:tc>
        <w:tc>
          <w:tcPr>
            <w:tcW w:w="2508" w:type="dxa"/>
          </w:tcPr>
          <w:p w14:paraId="24E5CE8C" w14:textId="783CA42C" w:rsidR="00B46C6A" w:rsidRDefault="00B46C6A" w:rsidP="00B46C6A">
            <w:pPr>
              <w:rPr>
                <w:noProof/>
              </w:rPr>
            </w:pPr>
            <w:r>
              <w:rPr>
                <w:noProof/>
              </w:rPr>
              <w:drawing>
                <wp:inline distT="0" distB="0" distL="0" distR="0" wp14:anchorId="49731C9A" wp14:editId="601D1A15">
                  <wp:extent cx="152400" cy="152400"/>
                  <wp:effectExtent l="0" t="0" r="0" b="0"/>
                  <wp:docPr id="3"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9cee6e427407fb771cbdc9e4ecdd1ad" w:history="1">
              <w:r>
                <w:rPr>
                  <w:rStyle w:val="Hyperlink"/>
                  <w:color w:val="auto"/>
                </w:rPr>
                <w:t>Display Customize Profile Screen</w:t>
              </w:r>
            </w:hyperlink>
            <w:r>
              <w:t xml:space="preserve"> &lt;&lt;Subsystem Function&gt;&gt;</w:t>
            </w:r>
          </w:p>
        </w:tc>
        <w:tc>
          <w:tcPr>
            <w:tcW w:w="2551" w:type="dxa"/>
          </w:tcPr>
          <w:p w14:paraId="1F319725" w14:textId="77777777" w:rsidR="00B46C6A" w:rsidRPr="00CF3906" w:rsidRDefault="00B46C6A" w:rsidP="00B46C6A">
            <w:pPr>
              <w:rPr>
                <w:rFonts w:ascii="Helvetica" w:hAnsi="Helvetica" w:cs="Helvetica"/>
              </w:rPr>
            </w:pPr>
          </w:p>
        </w:tc>
        <w:tc>
          <w:tcPr>
            <w:tcW w:w="3822" w:type="dxa"/>
          </w:tcPr>
          <w:p w14:paraId="4C802874" w14:textId="77777777" w:rsidR="00B46C6A" w:rsidRPr="00CF3906" w:rsidRDefault="00B46C6A" w:rsidP="00B46C6A">
            <w:pPr>
              <w:rPr>
                <w:rFonts w:ascii="Helvetica" w:hAnsi="Helvetica" w:cs="Helvetica"/>
              </w:rPr>
            </w:pPr>
          </w:p>
        </w:tc>
      </w:tr>
      <w:tr w:rsidR="00B46C6A" w:rsidRPr="00E80917" w14:paraId="267575CC" w14:textId="77777777" w:rsidTr="00BB7E1C">
        <w:tc>
          <w:tcPr>
            <w:tcW w:w="1320" w:type="dxa"/>
          </w:tcPr>
          <w:p w14:paraId="68737BB6" w14:textId="0334ED2D" w:rsidR="00B46C6A" w:rsidRPr="00CF3906" w:rsidRDefault="00B46C6A" w:rsidP="00B46C6A">
            <w:pPr>
              <w:rPr>
                <w:rFonts w:ascii="Helvetica" w:hAnsi="Helvetica" w:cs="Helvetica"/>
              </w:rPr>
            </w:pPr>
            <w:r>
              <w:t>Fn012420/A</w:t>
            </w:r>
          </w:p>
        </w:tc>
        <w:tc>
          <w:tcPr>
            <w:tcW w:w="2508" w:type="dxa"/>
          </w:tcPr>
          <w:p w14:paraId="315DDD7E" w14:textId="207B9790" w:rsidR="00B46C6A" w:rsidRDefault="00B46C6A" w:rsidP="00B46C6A">
            <w:pPr>
              <w:rPr>
                <w:noProof/>
              </w:rPr>
            </w:pPr>
            <w:r>
              <w:rPr>
                <w:noProof/>
              </w:rPr>
              <w:drawing>
                <wp:inline distT="0" distB="0" distL="0" distR="0" wp14:anchorId="40723C57" wp14:editId="7981BBF4">
                  <wp:extent cx="152400" cy="152400"/>
                  <wp:effectExtent l="0" t="0" r="0" b="0"/>
                  <wp:docPr id="5"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2726291ab8a4b9294fc74664f6dd4af" w:history="1">
              <w:r>
                <w:rPr>
                  <w:rStyle w:val="Hyperlink"/>
                  <w:color w:val="auto"/>
                </w:rPr>
                <w:t>Lockout Profile for Download</w:t>
              </w:r>
            </w:hyperlink>
            <w:r>
              <w:t xml:space="preserve"> &lt;&lt;Subsystem Function&gt;&gt;</w:t>
            </w:r>
          </w:p>
        </w:tc>
        <w:tc>
          <w:tcPr>
            <w:tcW w:w="2551" w:type="dxa"/>
          </w:tcPr>
          <w:p w14:paraId="79070595" w14:textId="77777777" w:rsidR="00B46C6A" w:rsidRPr="00CF3906" w:rsidRDefault="00B46C6A" w:rsidP="00B46C6A">
            <w:pPr>
              <w:rPr>
                <w:rFonts w:ascii="Helvetica" w:hAnsi="Helvetica" w:cs="Helvetica"/>
              </w:rPr>
            </w:pPr>
          </w:p>
        </w:tc>
        <w:tc>
          <w:tcPr>
            <w:tcW w:w="3822" w:type="dxa"/>
          </w:tcPr>
          <w:p w14:paraId="1D6E2B07" w14:textId="77777777" w:rsidR="00B46C6A" w:rsidRPr="00CF3906" w:rsidRDefault="00B46C6A" w:rsidP="00B46C6A">
            <w:pPr>
              <w:rPr>
                <w:rFonts w:ascii="Helvetica" w:hAnsi="Helvetica" w:cs="Helvetica"/>
              </w:rPr>
            </w:pPr>
          </w:p>
        </w:tc>
      </w:tr>
      <w:tr w:rsidR="00B46C6A" w:rsidRPr="00E80917" w14:paraId="1CC46DDD" w14:textId="77777777" w:rsidTr="00BB7E1C">
        <w:tc>
          <w:tcPr>
            <w:tcW w:w="1320" w:type="dxa"/>
          </w:tcPr>
          <w:p w14:paraId="087A4B46" w14:textId="36B76F2F" w:rsidR="00B46C6A" w:rsidRDefault="00B46C6A" w:rsidP="00B46C6A">
            <w:r>
              <w:t>Fn012434/A</w:t>
            </w:r>
          </w:p>
        </w:tc>
        <w:tc>
          <w:tcPr>
            <w:tcW w:w="2508" w:type="dxa"/>
          </w:tcPr>
          <w:p w14:paraId="56A679C2" w14:textId="363124E2" w:rsidR="00B46C6A" w:rsidRDefault="00B46C6A" w:rsidP="00B46C6A">
            <w:pPr>
              <w:rPr>
                <w:noProof/>
              </w:rPr>
            </w:pPr>
            <w:r>
              <w:rPr>
                <w:noProof/>
              </w:rPr>
              <w:drawing>
                <wp:inline distT="0" distB="0" distL="0" distR="0" wp14:anchorId="1660BE88" wp14:editId="187A2560">
                  <wp:extent cx="152400" cy="152400"/>
                  <wp:effectExtent l="0" t="0" r="0" b="0"/>
                  <wp:docPr id="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80084c12c243dfa4580bf9796dee20a" w:history="1">
              <w:r>
                <w:rPr>
                  <w:rStyle w:val="Hyperlink"/>
                  <w:color w:val="auto"/>
                </w:rPr>
                <w:t>Setup Secondary Authentication - Passcode</w:t>
              </w:r>
            </w:hyperlink>
            <w:r>
              <w:t xml:space="preserve"> &lt;&lt;Subsystem Function&gt;&gt;</w:t>
            </w:r>
          </w:p>
        </w:tc>
        <w:tc>
          <w:tcPr>
            <w:tcW w:w="2551" w:type="dxa"/>
          </w:tcPr>
          <w:p w14:paraId="4B99E7F2" w14:textId="77777777" w:rsidR="00B46C6A" w:rsidRPr="00CF3906" w:rsidRDefault="00B46C6A" w:rsidP="00B46C6A">
            <w:pPr>
              <w:rPr>
                <w:rFonts w:ascii="Helvetica" w:hAnsi="Helvetica" w:cs="Helvetica"/>
              </w:rPr>
            </w:pPr>
          </w:p>
        </w:tc>
        <w:tc>
          <w:tcPr>
            <w:tcW w:w="3822" w:type="dxa"/>
          </w:tcPr>
          <w:p w14:paraId="6A64169D" w14:textId="77777777" w:rsidR="00B46C6A" w:rsidRPr="00CF3906" w:rsidRDefault="00B46C6A" w:rsidP="00B46C6A">
            <w:pPr>
              <w:rPr>
                <w:rFonts w:ascii="Helvetica" w:hAnsi="Helvetica" w:cs="Helvetica"/>
              </w:rPr>
            </w:pPr>
          </w:p>
        </w:tc>
      </w:tr>
      <w:tr w:rsidR="00B46C6A" w:rsidRPr="00E80917" w14:paraId="4F63E17A" w14:textId="77777777" w:rsidTr="00BB7E1C">
        <w:tc>
          <w:tcPr>
            <w:tcW w:w="1320" w:type="dxa"/>
          </w:tcPr>
          <w:p w14:paraId="71AD6721" w14:textId="45CDD498" w:rsidR="00B46C6A" w:rsidRDefault="00B46C6A" w:rsidP="00B46C6A">
            <w:r>
              <w:t>Fn012441/A</w:t>
            </w:r>
          </w:p>
        </w:tc>
        <w:tc>
          <w:tcPr>
            <w:tcW w:w="2508" w:type="dxa"/>
          </w:tcPr>
          <w:p w14:paraId="245A5DF1" w14:textId="0461ABCE" w:rsidR="00B46C6A" w:rsidRDefault="00B46C6A" w:rsidP="00B46C6A">
            <w:pPr>
              <w:rPr>
                <w:noProof/>
              </w:rPr>
            </w:pPr>
            <w:r>
              <w:rPr>
                <w:noProof/>
              </w:rPr>
              <w:drawing>
                <wp:inline distT="0" distB="0" distL="0" distR="0" wp14:anchorId="3208B67C" wp14:editId="134D72D0">
                  <wp:extent cx="152400" cy="152400"/>
                  <wp:effectExtent l="0" t="0" r="0" b="0"/>
                  <wp:docPr id="10"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b07f31f990f861a990de4c0d6413bb" w:history="1">
              <w:r>
                <w:rPr>
                  <w:rStyle w:val="Hyperlink"/>
                  <w:color w:val="auto"/>
                </w:rPr>
                <w:t>Display Login Method</w:t>
              </w:r>
            </w:hyperlink>
            <w:r>
              <w:t xml:space="preserve"> &lt;&lt;Subsystem Function&gt;&gt;</w:t>
            </w:r>
          </w:p>
        </w:tc>
        <w:tc>
          <w:tcPr>
            <w:tcW w:w="2551" w:type="dxa"/>
          </w:tcPr>
          <w:p w14:paraId="39D2B141" w14:textId="77777777" w:rsidR="00B46C6A" w:rsidRPr="00CF3906" w:rsidRDefault="00B46C6A" w:rsidP="00B46C6A">
            <w:pPr>
              <w:rPr>
                <w:rFonts w:ascii="Helvetica" w:hAnsi="Helvetica" w:cs="Helvetica"/>
              </w:rPr>
            </w:pPr>
          </w:p>
        </w:tc>
        <w:tc>
          <w:tcPr>
            <w:tcW w:w="3822" w:type="dxa"/>
          </w:tcPr>
          <w:p w14:paraId="62E6E81F" w14:textId="77777777" w:rsidR="00B46C6A" w:rsidRPr="00CF3906" w:rsidRDefault="00B46C6A" w:rsidP="00B46C6A">
            <w:pPr>
              <w:rPr>
                <w:rFonts w:ascii="Helvetica" w:hAnsi="Helvetica" w:cs="Helvetica"/>
              </w:rPr>
            </w:pPr>
          </w:p>
        </w:tc>
      </w:tr>
      <w:tr w:rsidR="00B46C6A" w:rsidRPr="00E80917" w14:paraId="2AD9F213" w14:textId="77777777" w:rsidTr="00BB7E1C">
        <w:tc>
          <w:tcPr>
            <w:tcW w:w="1320" w:type="dxa"/>
          </w:tcPr>
          <w:p w14:paraId="29E523B8" w14:textId="06288ECF" w:rsidR="00B46C6A" w:rsidRDefault="00B46C6A" w:rsidP="00B46C6A">
            <w:r>
              <w:t>Fn012449/A</w:t>
            </w:r>
          </w:p>
        </w:tc>
        <w:tc>
          <w:tcPr>
            <w:tcW w:w="2508" w:type="dxa"/>
          </w:tcPr>
          <w:p w14:paraId="569804A9" w14:textId="5CFB4EC0" w:rsidR="00B46C6A" w:rsidRDefault="00B46C6A" w:rsidP="00B46C6A">
            <w:pPr>
              <w:rPr>
                <w:noProof/>
              </w:rPr>
            </w:pPr>
            <w:r>
              <w:rPr>
                <w:noProof/>
              </w:rPr>
              <w:drawing>
                <wp:inline distT="0" distB="0" distL="0" distR="0" wp14:anchorId="3008F464" wp14:editId="62947598">
                  <wp:extent cx="152400" cy="152400"/>
                  <wp:effectExtent l="0" t="0" r="0" b="0"/>
                  <wp:docPr id="1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2131c216eaf6821631f8b4933c19f0" w:history="1">
              <w:r>
                <w:rPr>
                  <w:rStyle w:val="Hyperlink"/>
                  <w:color w:val="auto"/>
                </w:rPr>
                <w:t>Display Authentication Status</w:t>
              </w:r>
            </w:hyperlink>
            <w:r>
              <w:t xml:space="preserve"> &lt;&lt;Subsystem Function&gt;&gt;</w:t>
            </w:r>
          </w:p>
        </w:tc>
        <w:tc>
          <w:tcPr>
            <w:tcW w:w="2551" w:type="dxa"/>
          </w:tcPr>
          <w:p w14:paraId="20F7B7CA" w14:textId="77777777" w:rsidR="00B46C6A" w:rsidRPr="00CF3906" w:rsidRDefault="00B46C6A" w:rsidP="00B46C6A">
            <w:pPr>
              <w:rPr>
                <w:rFonts w:ascii="Helvetica" w:hAnsi="Helvetica" w:cs="Helvetica"/>
              </w:rPr>
            </w:pPr>
          </w:p>
        </w:tc>
        <w:tc>
          <w:tcPr>
            <w:tcW w:w="3822" w:type="dxa"/>
          </w:tcPr>
          <w:p w14:paraId="5A52858A" w14:textId="77777777" w:rsidR="00B46C6A" w:rsidRPr="00CF3906" w:rsidRDefault="00B46C6A" w:rsidP="00B46C6A">
            <w:pPr>
              <w:rPr>
                <w:rFonts w:ascii="Helvetica" w:hAnsi="Helvetica" w:cs="Helvetica"/>
              </w:rPr>
            </w:pPr>
          </w:p>
        </w:tc>
      </w:tr>
      <w:tr w:rsidR="00B46C6A" w:rsidRPr="00E80917" w14:paraId="60E0CAAC" w14:textId="77777777" w:rsidTr="00BB7E1C">
        <w:tc>
          <w:tcPr>
            <w:tcW w:w="1320" w:type="dxa"/>
          </w:tcPr>
          <w:p w14:paraId="5E64B185" w14:textId="2ACC021A" w:rsidR="00B46C6A" w:rsidRDefault="00B46C6A" w:rsidP="00B46C6A">
            <w:r>
              <w:t>Fn012452/A</w:t>
            </w:r>
          </w:p>
        </w:tc>
        <w:tc>
          <w:tcPr>
            <w:tcW w:w="2508" w:type="dxa"/>
          </w:tcPr>
          <w:p w14:paraId="57FB1D06" w14:textId="6F795C36" w:rsidR="00B46C6A" w:rsidRDefault="00B46C6A" w:rsidP="00B46C6A">
            <w:pPr>
              <w:rPr>
                <w:noProof/>
              </w:rPr>
            </w:pPr>
            <w:r>
              <w:rPr>
                <w:noProof/>
              </w:rPr>
              <w:drawing>
                <wp:inline distT="0" distB="0" distL="0" distR="0" wp14:anchorId="1DD3695F" wp14:editId="527E2EC3">
                  <wp:extent cx="152400" cy="152400"/>
                  <wp:effectExtent l="0" t="0" r="0" b="0"/>
                  <wp:docPr id="1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30cf1ae58520120c0b2ec207e02faf" w:history="1">
              <w:r>
                <w:rPr>
                  <w:rStyle w:val="Hyperlink"/>
                  <w:color w:val="auto"/>
                </w:rPr>
                <w:t>Setup Primary Authentication</w:t>
              </w:r>
            </w:hyperlink>
            <w:r>
              <w:t xml:space="preserve"> &lt;&lt;Subsystem Function&gt;&gt;</w:t>
            </w:r>
          </w:p>
        </w:tc>
        <w:tc>
          <w:tcPr>
            <w:tcW w:w="2551" w:type="dxa"/>
          </w:tcPr>
          <w:p w14:paraId="5795439F" w14:textId="77777777" w:rsidR="00B46C6A" w:rsidRPr="00CF3906" w:rsidRDefault="00B46C6A" w:rsidP="00B46C6A">
            <w:pPr>
              <w:rPr>
                <w:rFonts w:ascii="Helvetica" w:hAnsi="Helvetica" w:cs="Helvetica"/>
              </w:rPr>
            </w:pPr>
          </w:p>
        </w:tc>
        <w:tc>
          <w:tcPr>
            <w:tcW w:w="3822" w:type="dxa"/>
          </w:tcPr>
          <w:p w14:paraId="14501FCD" w14:textId="77777777" w:rsidR="00B46C6A" w:rsidRPr="00CF3906" w:rsidRDefault="00B46C6A" w:rsidP="00B46C6A">
            <w:pPr>
              <w:rPr>
                <w:rFonts w:ascii="Helvetica" w:hAnsi="Helvetica" w:cs="Helvetica"/>
              </w:rPr>
            </w:pPr>
          </w:p>
        </w:tc>
      </w:tr>
      <w:tr w:rsidR="00B46C6A" w:rsidRPr="00E80917" w14:paraId="01B73029" w14:textId="77777777" w:rsidTr="00BB7E1C">
        <w:tc>
          <w:tcPr>
            <w:tcW w:w="1320" w:type="dxa"/>
          </w:tcPr>
          <w:p w14:paraId="1DDF170C" w14:textId="6BBF5674" w:rsidR="00B46C6A" w:rsidRDefault="00B46C6A" w:rsidP="00B46C6A">
            <w:r>
              <w:t>Fn012454/A</w:t>
            </w:r>
          </w:p>
        </w:tc>
        <w:tc>
          <w:tcPr>
            <w:tcW w:w="2508" w:type="dxa"/>
          </w:tcPr>
          <w:p w14:paraId="1283DA3D" w14:textId="26649DE0" w:rsidR="00B46C6A" w:rsidRDefault="00B46C6A" w:rsidP="00B46C6A">
            <w:pPr>
              <w:rPr>
                <w:noProof/>
              </w:rPr>
            </w:pPr>
            <w:r>
              <w:rPr>
                <w:noProof/>
              </w:rPr>
              <w:drawing>
                <wp:inline distT="0" distB="0" distL="0" distR="0" wp14:anchorId="7D095CFC" wp14:editId="6B411BBE">
                  <wp:extent cx="152400" cy="152400"/>
                  <wp:effectExtent l="0" t="0" r="0" b="0"/>
                  <wp:docPr id="1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b200d57eaa2a2acf994dc822263f831" w:history="1">
              <w:r>
                <w:rPr>
                  <w:rStyle w:val="Hyperlink"/>
                  <w:color w:val="auto"/>
                </w:rPr>
                <w:t>Display Option to Unlink FP Account</w:t>
              </w:r>
            </w:hyperlink>
            <w:r>
              <w:t xml:space="preserve"> &lt;&lt;Subsystem Function&gt;&gt;</w:t>
            </w:r>
          </w:p>
        </w:tc>
        <w:tc>
          <w:tcPr>
            <w:tcW w:w="2551" w:type="dxa"/>
          </w:tcPr>
          <w:p w14:paraId="67581672" w14:textId="77777777" w:rsidR="00B46C6A" w:rsidRPr="00CF3906" w:rsidRDefault="00B46C6A" w:rsidP="00B46C6A">
            <w:pPr>
              <w:rPr>
                <w:rFonts w:ascii="Helvetica" w:hAnsi="Helvetica" w:cs="Helvetica"/>
              </w:rPr>
            </w:pPr>
          </w:p>
        </w:tc>
        <w:tc>
          <w:tcPr>
            <w:tcW w:w="3822" w:type="dxa"/>
          </w:tcPr>
          <w:p w14:paraId="39620DC6" w14:textId="77777777" w:rsidR="00B46C6A" w:rsidRPr="00CF3906" w:rsidRDefault="00B46C6A" w:rsidP="00B46C6A">
            <w:pPr>
              <w:rPr>
                <w:rFonts w:ascii="Helvetica" w:hAnsi="Helvetica" w:cs="Helvetica"/>
              </w:rPr>
            </w:pPr>
          </w:p>
        </w:tc>
      </w:tr>
      <w:tr w:rsidR="00B46C6A" w:rsidRPr="00E80917" w14:paraId="435E0F6A" w14:textId="77777777" w:rsidTr="00BB7E1C">
        <w:tc>
          <w:tcPr>
            <w:tcW w:w="1320" w:type="dxa"/>
          </w:tcPr>
          <w:p w14:paraId="3CEAB1F0" w14:textId="0A8231C0" w:rsidR="00B46C6A" w:rsidRDefault="00B46C6A" w:rsidP="00B46C6A">
            <w:r>
              <w:t>Fn012456/A</w:t>
            </w:r>
          </w:p>
        </w:tc>
        <w:tc>
          <w:tcPr>
            <w:tcW w:w="2508" w:type="dxa"/>
          </w:tcPr>
          <w:p w14:paraId="12B92021" w14:textId="3FBB36DE" w:rsidR="00B46C6A" w:rsidRDefault="00B46C6A" w:rsidP="00B46C6A">
            <w:pPr>
              <w:rPr>
                <w:noProof/>
              </w:rPr>
            </w:pPr>
            <w:r>
              <w:rPr>
                <w:noProof/>
              </w:rPr>
              <w:drawing>
                <wp:inline distT="0" distB="0" distL="0" distR="0" wp14:anchorId="0C34AB42" wp14:editId="5B9AB6D3">
                  <wp:extent cx="152400" cy="152400"/>
                  <wp:effectExtent l="0" t="0" r="0" b="0"/>
                  <wp:docPr id="18"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cdb9e2ef4aea5b056306221bc034b7c" w:history="1">
              <w:r>
                <w:rPr>
                  <w:rStyle w:val="Hyperlink"/>
                  <w:color w:val="auto"/>
                </w:rPr>
                <w:t>Display Welcome Screen with ID Method</w:t>
              </w:r>
            </w:hyperlink>
            <w:r>
              <w:t xml:space="preserve"> &lt;&lt;Subsystem Function&gt;&gt;</w:t>
            </w:r>
          </w:p>
        </w:tc>
        <w:tc>
          <w:tcPr>
            <w:tcW w:w="2551" w:type="dxa"/>
          </w:tcPr>
          <w:p w14:paraId="63124098" w14:textId="77777777" w:rsidR="00B46C6A" w:rsidRPr="00CF3906" w:rsidRDefault="00B46C6A" w:rsidP="00B46C6A">
            <w:pPr>
              <w:rPr>
                <w:rFonts w:ascii="Helvetica" w:hAnsi="Helvetica" w:cs="Helvetica"/>
              </w:rPr>
            </w:pPr>
          </w:p>
        </w:tc>
        <w:tc>
          <w:tcPr>
            <w:tcW w:w="3822" w:type="dxa"/>
          </w:tcPr>
          <w:p w14:paraId="4E44E04F" w14:textId="77777777" w:rsidR="00B46C6A" w:rsidRPr="00CF3906" w:rsidRDefault="00B46C6A" w:rsidP="00B46C6A">
            <w:pPr>
              <w:rPr>
                <w:rFonts w:ascii="Helvetica" w:hAnsi="Helvetica" w:cs="Helvetica"/>
              </w:rPr>
            </w:pPr>
          </w:p>
        </w:tc>
      </w:tr>
      <w:tr w:rsidR="00B46C6A" w:rsidRPr="00E80917" w14:paraId="7A482990" w14:textId="77777777" w:rsidTr="00BB7E1C">
        <w:tc>
          <w:tcPr>
            <w:tcW w:w="1320" w:type="dxa"/>
          </w:tcPr>
          <w:p w14:paraId="2A6B5CEE" w14:textId="3D6F6356" w:rsidR="00B46C6A" w:rsidRDefault="00B46C6A" w:rsidP="00B46C6A">
            <w:r>
              <w:t>Fn012466/A</w:t>
            </w:r>
          </w:p>
        </w:tc>
        <w:tc>
          <w:tcPr>
            <w:tcW w:w="2508" w:type="dxa"/>
          </w:tcPr>
          <w:p w14:paraId="73D8DA58" w14:textId="7542B4FA" w:rsidR="00B46C6A" w:rsidRDefault="00B46C6A" w:rsidP="00B46C6A">
            <w:pPr>
              <w:rPr>
                <w:noProof/>
              </w:rPr>
            </w:pPr>
            <w:r>
              <w:rPr>
                <w:noProof/>
              </w:rPr>
              <w:drawing>
                <wp:inline distT="0" distB="0" distL="0" distR="0" wp14:anchorId="1B25D9C0" wp14:editId="161F6934">
                  <wp:extent cx="152400" cy="152400"/>
                  <wp:effectExtent l="0" t="0" r="0" b="0"/>
                  <wp:docPr id="2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49448761.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6b50c86c031f264a868391d0761afa8" w:history="1">
              <w:r>
                <w:rPr>
                  <w:rStyle w:val="Hyperlink"/>
                  <w:color w:val="auto"/>
                </w:rPr>
                <w:t>Display Confirmation of Updated Profile</w:t>
              </w:r>
            </w:hyperlink>
            <w:r>
              <w:t xml:space="preserve"> &lt;&lt;Subsystem Function&gt;&gt;</w:t>
            </w:r>
          </w:p>
        </w:tc>
        <w:tc>
          <w:tcPr>
            <w:tcW w:w="2551" w:type="dxa"/>
          </w:tcPr>
          <w:p w14:paraId="613D5189" w14:textId="77777777" w:rsidR="00B46C6A" w:rsidRPr="00CF3906" w:rsidRDefault="00B46C6A" w:rsidP="00B46C6A">
            <w:pPr>
              <w:rPr>
                <w:rFonts w:ascii="Helvetica" w:hAnsi="Helvetica" w:cs="Helvetica"/>
              </w:rPr>
            </w:pPr>
          </w:p>
        </w:tc>
        <w:tc>
          <w:tcPr>
            <w:tcW w:w="3822" w:type="dxa"/>
          </w:tcPr>
          <w:p w14:paraId="086DE072" w14:textId="77777777" w:rsidR="00B46C6A" w:rsidRPr="00CF3906" w:rsidRDefault="00B46C6A" w:rsidP="00B46C6A">
            <w:pPr>
              <w:rPr>
                <w:rFonts w:ascii="Helvetica" w:hAnsi="Helvetica" w:cs="Helvetica"/>
              </w:rPr>
            </w:pPr>
          </w:p>
        </w:tc>
      </w:tr>
      <w:tr w:rsidR="00B46C6A" w:rsidRPr="00E80917" w14:paraId="7788228C" w14:textId="77777777" w:rsidTr="00BB7E1C">
        <w:tc>
          <w:tcPr>
            <w:tcW w:w="1320" w:type="dxa"/>
          </w:tcPr>
          <w:p w14:paraId="0B040F06" w14:textId="3CA24793" w:rsidR="00B46C6A" w:rsidRDefault="00B46C6A" w:rsidP="00B46C6A">
            <w:r>
              <w:t>Fn012470/A</w:t>
            </w:r>
          </w:p>
        </w:tc>
        <w:tc>
          <w:tcPr>
            <w:tcW w:w="2508" w:type="dxa"/>
          </w:tcPr>
          <w:p w14:paraId="35C103AA" w14:textId="38A0AFD7" w:rsidR="00B46C6A" w:rsidRDefault="00B46C6A" w:rsidP="00B46C6A">
            <w:pPr>
              <w:rPr>
                <w:noProof/>
              </w:rPr>
            </w:pPr>
            <w:r>
              <w:rPr>
                <w:noProof/>
              </w:rPr>
              <w:drawing>
                <wp:inline distT="0" distB="0" distL="0" distR="0" wp14:anchorId="078691FE" wp14:editId="509B6A4E">
                  <wp:extent cx="152400" cy="152400"/>
                  <wp:effectExtent l="0" t="0" r="0" b="0"/>
                  <wp:docPr id="23"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85743972.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3bf89eefc911010bf6403f3266c8510" w:history="1">
              <w:r>
                <w:rPr>
                  <w:rStyle w:val="Hyperlink"/>
                  <w:color w:val="auto"/>
                </w:rPr>
                <w:t>Display Error Messages</w:t>
              </w:r>
            </w:hyperlink>
            <w:r>
              <w:t xml:space="preserve"> &lt;&lt;Subsystem Function&gt;&gt;</w:t>
            </w:r>
          </w:p>
        </w:tc>
        <w:tc>
          <w:tcPr>
            <w:tcW w:w="2551" w:type="dxa"/>
          </w:tcPr>
          <w:p w14:paraId="48B66A39" w14:textId="77777777" w:rsidR="00B46C6A" w:rsidRPr="00CF3906" w:rsidRDefault="00B46C6A" w:rsidP="00B46C6A">
            <w:pPr>
              <w:rPr>
                <w:rFonts w:ascii="Helvetica" w:hAnsi="Helvetica" w:cs="Helvetica"/>
              </w:rPr>
            </w:pPr>
          </w:p>
        </w:tc>
        <w:tc>
          <w:tcPr>
            <w:tcW w:w="3822" w:type="dxa"/>
          </w:tcPr>
          <w:p w14:paraId="1915E1E7" w14:textId="77777777" w:rsidR="00B46C6A" w:rsidRPr="00CF3906" w:rsidRDefault="00B46C6A" w:rsidP="00B46C6A">
            <w:pPr>
              <w:rPr>
                <w:rFonts w:ascii="Helvetica" w:hAnsi="Helvetica" w:cs="Helvetica"/>
              </w:rPr>
            </w:pPr>
          </w:p>
        </w:tc>
      </w:tr>
    </w:tbl>
    <w:p w14:paraId="61ECFB03" w14:textId="03B58143" w:rsidR="00A82627" w:rsidRPr="00DB75EE" w:rsidRDefault="00A82627" w:rsidP="00AD02BF">
      <w:pPr>
        <w:pStyle w:val="Caption"/>
        <w:rPr>
          <w:rStyle w:val="CaptionChar2"/>
          <w:b/>
        </w:rPr>
      </w:pPr>
      <w:bookmarkStart w:id="15" w:name="_Toc6466568"/>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71070">
        <w:rPr>
          <w:rStyle w:val="CaptionChar2"/>
          <w:b/>
          <w:noProof/>
        </w:rPr>
        <w:t>2</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5"/>
    </w:p>
    <w:p w14:paraId="5B668020" w14:textId="77777777" w:rsidR="00A82627" w:rsidRPr="00185AC3" w:rsidRDefault="00212B41" w:rsidP="00A82627">
      <w:pPr>
        <w:pStyle w:val="Heading2"/>
      </w:pPr>
      <w:bookmarkStart w:id="16" w:name="_Toc6466534"/>
      <w:bookmarkStart w:id="17" w:name="_Toc420397662"/>
      <w:r>
        <w:t xml:space="preserve">Document </w:t>
      </w:r>
      <w:r w:rsidR="00A82627">
        <w:t>Audience</w:t>
      </w:r>
      <w:bookmarkEnd w:id="16"/>
      <w:bookmarkEnd w:id="17"/>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8" w:name="_Toc6466535"/>
      <w:bookmarkStart w:id="19" w:name="_Toc420397663"/>
      <w:r>
        <w:lastRenderedPageBreak/>
        <w:t>Stakeholder List</w:t>
      </w:r>
      <w:bookmarkEnd w:id="18"/>
      <w:bookmarkEnd w:id="19"/>
    </w:p>
    <w:p w14:paraId="3E621B1A" w14:textId="7805BBE0" w:rsidR="00A82627" w:rsidRDefault="00A82627" w:rsidP="00A82627">
      <w:r>
        <w:t xml:space="preserve">For the latest list of the feature stakeholder and their roles &amp; responsibilities refer to </w:t>
      </w:r>
      <w:hyperlink r:id="rId20" w:history="1">
        <w:r w:rsidR="00B46C6A">
          <w:rPr>
            <w:rStyle w:val="Hyperlink"/>
          </w:rPr>
          <w:t>PPP Stakeholder List</w:t>
        </w:r>
      </w:hyperlink>
    </w:p>
    <w:p w14:paraId="54B68B23" w14:textId="652C9917"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21"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20" w:name="_Toc6466536"/>
      <w:bookmarkStart w:id="21" w:name="_Toc420397664"/>
      <w:bookmarkStart w:id="22" w:name="_Toc215652130"/>
      <w:r>
        <w:t>Document Organization</w:t>
      </w:r>
      <w:bookmarkEnd w:id="20"/>
      <w:bookmarkEnd w:id="21"/>
      <w:bookmarkEnd w:id="22"/>
    </w:p>
    <w:p w14:paraId="1E1FC9C9" w14:textId="77777777" w:rsidR="00A82627" w:rsidRDefault="00A82627" w:rsidP="0061324D">
      <w:pPr>
        <w:pStyle w:val="Heading3"/>
        <w:numPr>
          <w:ilvl w:val="2"/>
          <w:numId w:val="6"/>
        </w:numPr>
      </w:pPr>
      <w:bookmarkStart w:id="23" w:name="_Toc6466537"/>
      <w:bookmarkStart w:id="24" w:name="_Toc420397665"/>
      <w:r>
        <w:t>Document Context</w:t>
      </w:r>
      <w:bookmarkEnd w:id="23"/>
      <w:bookmarkEnd w:id="24"/>
    </w:p>
    <w:p w14:paraId="448CE296" w14:textId="62C1E47C" w:rsidR="00A82627" w:rsidRDefault="00A82627" w:rsidP="00A82627">
      <w:pPr>
        <w:pStyle w:val="BlockText"/>
      </w:pPr>
      <w:r>
        <w:t xml:space="preserve">Refer to the </w:t>
      </w:r>
      <w:hyperlink r:id="rId22" w:history="1">
        <w:r w:rsidR="00324F38" w:rsidRPr="007312EA">
          <w:rPr>
            <w:rStyle w:val="Hyperlink"/>
          </w:rPr>
          <w:t>Specification Structure page</w:t>
        </w:r>
      </w:hyperlink>
      <w:r>
        <w:t xml:space="preserve"> in the </w:t>
      </w:r>
      <w:hyperlink r:id="rId23"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420397666"/>
      <w:bookmarkStart w:id="26" w:name="_Toc6466538"/>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7" w:name="_Toc6466539"/>
      <w:bookmarkStart w:id="28" w:name="_Toc420397673"/>
      <w:r>
        <w:t>Document Conventions</w:t>
      </w:r>
      <w:bookmarkEnd w:id="27"/>
      <w:bookmarkEnd w:id="28"/>
    </w:p>
    <w:p w14:paraId="5BFDEDCF" w14:textId="77777777" w:rsidR="00A82627" w:rsidRDefault="00A82627" w:rsidP="0071426C">
      <w:pPr>
        <w:pStyle w:val="Heading3"/>
        <w:rPr>
          <w:lang w:val="en-GB"/>
        </w:rPr>
      </w:pPr>
      <w:bookmarkStart w:id="29" w:name="_Ref402369865"/>
      <w:bookmarkStart w:id="30" w:name="_Toc396825968"/>
      <w:bookmarkStart w:id="31" w:name="_Toc388364620"/>
      <w:bookmarkStart w:id="32" w:name="_Toc6466540"/>
      <w:bookmarkStart w:id="33" w:name="_Toc420397674"/>
      <w:r>
        <w:rPr>
          <w:lang w:val="en-GB"/>
        </w:rPr>
        <w:t>Requirements Templates</w:t>
      </w:r>
      <w:bookmarkEnd w:id="29"/>
      <w:bookmarkEnd w:id="30"/>
      <w:bookmarkEnd w:id="31"/>
      <w:bookmarkEnd w:id="32"/>
      <w:bookmarkEnd w:id="33"/>
    </w:p>
    <w:p w14:paraId="3798FC16" w14:textId="4367552B" w:rsidR="007E0C44" w:rsidRDefault="007E0C44" w:rsidP="007E0C44">
      <w:pPr>
        <w:pStyle w:val="BodyText"/>
      </w:pPr>
      <w:bookmarkStart w:id="34"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4"/>
    </w:p>
    <w:p w14:paraId="689E8FC9" w14:textId="77777777" w:rsidR="00A82627" w:rsidRDefault="00A82627" w:rsidP="00A82627">
      <w:pPr>
        <w:pStyle w:val="Heading4"/>
        <w:ind w:left="1135" w:hanging="1135"/>
        <w:rPr>
          <w:lang w:val="en-GB"/>
        </w:rPr>
      </w:pPr>
      <w:bookmarkStart w:id="35" w:name="_Toc420397676"/>
      <w:r>
        <w:rPr>
          <w:lang w:val="en-GB"/>
        </w:rPr>
        <w:t>Requirements Attributes</w:t>
      </w:r>
      <w:bookmarkEnd w:id="35"/>
    </w:p>
    <w:p w14:paraId="25FEF035" w14:textId="6E3B3094"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6" w:name="_ASSUMPTIONS_AND_DEPENDENCIES"/>
      <w:bookmarkStart w:id="37" w:name="_Toc6466541"/>
      <w:bookmarkStart w:id="38" w:name="_Ref294993966"/>
      <w:bookmarkStart w:id="39" w:name="_Ref217349907"/>
      <w:bookmarkStart w:id="40" w:name="_Toc211245034"/>
      <w:bookmarkEnd w:id="36"/>
      <w:r>
        <w:lastRenderedPageBreak/>
        <w:t>Function Group Description</w:t>
      </w:r>
      <w:bookmarkEnd w:id="37"/>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754A128A" wp14:editId="35B64107">
            <wp:extent cx="152400" cy="152400"/>
            <wp:effectExtent l="0" t="0" r="0" b="0"/>
            <wp:docPr id="2" name="Picture -1143646936.jpg" descr="-114364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43646936.jpg"/>
                    <pic:cNvPicPr/>
                  </pic:nvPicPr>
                  <pic:blipFill>
                    <a:blip r:embed="rId26"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Profile Interface Client - FnG</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Profile Interface Client - FnG:</w:t>
      </w:r>
    </w:p>
    <w:p w14:paraId="300401E1" w14:textId="1163FB79" w:rsidR="001965D9" w:rsidRDefault="001965D9" w:rsidP="001965D9">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p w14:paraId="59857251" w14:textId="77777777" w:rsidR="00AA09AF" w:rsidRPr="00356018" w:rsidRDefault="00CE78E8" w:rsidP="00BC3FDB">
      <w:pPr>
        <w:pStyle w:val="Heading1"/>
      </w:pPr>
      <w:bookmarkStart w:id="41" w:name="_Toc6466542"/>
      <w:r>
        <w:lastRenderedPageBreak/>
        <w:t>Functional</w:t>
      </w:r>
      <w:r w:rsidR="00AA09AF" w:rsidRPr="00356018">
        <w:t xml:space="preserve"> </w:t>
      </w:r>
      <w:bookmarkEnd w:id="38"/>
      <w:bookmarkEnd w:id="39"/>
      <w:bookmarkEnd w:id="40"/>
      <w:r w:rsidR="00745866">
        <w:t>Architecture</w:t>
      </w:r>
      <w:bookmarkEnd w:id="41"/>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206AAFD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7"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71070">
        <w:rPr>
          <w:rStyle w:val="SubtleEmphasis"/>
        </w:rPr>
        <w:t>5</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71070" w:rsidRPr="00171070">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2" w:name="_Toc6466543"/>
      <w:r>
        <w:t>Description</w:t>
      </w:r>
      <w:bookmarkEnd w:id="42"/>
    </w:p>
    <w:p w14:paraId="6B042FE3" w14:textId="37E87E22"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8" w:history="1">
        <w:r w:rsidRPr="00347A88">
          <w:rPr>
            <w:rStyle w:val="SubtleEmphasis"/>
          </w:rPr>
          <w:t>Data Flow Diagrams</w:t>
        </w:r>
      </w:hyperlink>
      <w:r w:rsidRPr="00347A88">
        <w:rPr>
          <w:rStyle w:val="SubtleEmphasis"/>
        </w:rPr>
        <w:t xml:space="preserve"> could be used to depict such a Functional Architecture.</w:t>
      </w:r>
    </w:p>
    <w:p w14:paraId="1AAE0B02" w14:textId="25587585"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29"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30"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3" w:name="_Toc6466544"/>
      <w:bookmarkStart w:id="44" w:name="_Toc211245036"/>
      <w:r>
        <w:t>Function List</w:t>
      </w:r>
      <w:bookmarkEnd w:id="43"/>
      <w:bookmarkEnd w:id="44"/>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01B1643F" w14:textId="77777777" w:rsidR="00F651A6" w:rsidRDefault="00F651A6"/>
        </w:tc>
        <w:tc>
          <w:tcPr>
            <w:tcW w:w="3240" w:type="dxa"/>
          </w:tcPr>
          <w:p w14:paraId="7CAE9E21" w14:textId="77777777" w:rsidR="00C54EF2" w:rsidRDefault="00604AF5" w:rsidP="00C54EF2">
            <w:pPr>
              <w:pStyle w:val="scriptNormal"/>
              <w:rPr>
                <w:color w:val="auto"/>
              </w:rPr>
            </w:pPr>
            <w:r>
              <w:rPr>
                <w:noProof/>
              </w:rPr>
              <w:drawing>
                <wp:inline distT="0" distB="0" distL="0" distR="0" wp14:anchorId="2BE97DFD" wp14:editId="37932196">
                  <wp:extent cx="152400" cy="152400"/>
                  <wp:effectExtent l="0" t="0" r="0" b="0"/>
                  <wp:docPr id="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f8f777ce857c3a020e82565504341a64" w:history="1">
              <w:r w:rsidR="008E73AE">
                <w:rPr>
                  <w:rStyle w:val="Hyperlink"/>
                  <w:color w:val="auto"/>
                </w:rPr>
                <w:t>Display Secondary Passcode Screen</w:t>
              </w:r>
            </w:hyperlink>
            <w:r w:rsidR="00BF7800">
              <w:rPr>
                <w:color w:val="auto"/>
              </w:rPr>
              <w:t xml:space="preserve"> &lt;&lt;</w:t>
            </w:r>
            <w:r w:rsidR="001F47AE">
              <w:rPr>
                <w:color w:val="auto"/>
              </w:rPr>
              <w:t>Subsystem Function</w:t>
            </w:r>
            <w:r w:rsidR="00BF7800">
              <w:rPr>
                <w:color w:val="auto"/>
              </w:rPr>
              <w:t>&gt;&gt;</w:t>
            </w:r>
          </w:p>
        </w:tc>
        <w:tc>
          <w:tcPr>
            <w:tcW w:w="4770" w:type="dxa"/>
          </w:tcPr>
          <w:p w14:paraId="3B8EB518" w14:textId="77777777" w:rsidR="00C54EF2" w:rsidRDefault="00D67406" w:rsidP="00C54EF2">
            <w:pPr>
              <w:pStyle w:val="scriptNormal"/>
              <w:rPr>
                <w:color w:val="auto"/>
              </w:rPr>
            </w:pPr>
            <w:r>
              <w:rPr>
                <w:color w:val="auto"/>
              </w:rPr>
              <w:t>This function displays a screen that allows the user to enter their passcode.</w:t>
            </w:r>
          </w:p>
        </w:tc>
        <w:tc>
          <w:tcPr>
            <w:tcW w:w="792" w:type="dxa"/>
          </w:tcPr>
          <w:p w14:paraId="0D5F81A8" w14:textId="77777777" w:rsidR="00F651A6" w:rsidRDefault="00F651A6"/>
        </w:tc>
      </w:tr>
      <w:tr w:rsidR="00D67406" w:rsidRPr="00C54EF2" w14:paraId="4D6545C0" w14:textId="77777777" w:rsidTr="00393C96">
        <w:tc>
          <w:tcPr>
            <w:tcW w:w="1435" w:type="dxa"/>
          </w:tcPr>
          <w:p w14:paraId="23FDC96D" w14:textId="77777777" w:rsidR="00F651A6" w:rsidRDefault="00F651A6"/>
        </w:tc>
        <w:tc>
          <w:tcPr>
            <w:tcW w:w="3240" w:type="dxa"/>
          </w:tcPr>
          <w:p w14:paraId="5A251856" w14:textId="77777777" w:rsidR="00C54EF2" w:rsidRDefault="00604AF5" w:rsidP="00C54EF2">
            <w:pPr>
              <w:pStyle w:val="scriptNormal"/>
              <w:rPr>
                <w:color w:val="auto"/>
              </w:rPr>
            </w:pPr>
            <w:r>
              <w:rPr>
                <w:noProof/>
              </w:rPr>
              <w:drawing>
                <wp:inline distT="0" distB="0" distL="0" distR="0" wp14:anchorId="227C46B2" wp14:editId="14B0CDEB">
                  <wp:extent cx="152400" cy="152400"/>
                  <wp:effectExtent l="0" t="0" r="0" b="0"/>
                  <wp:docPr id="6"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79cee6e427407fb771cbdc9e4ecdd1ad" w:history="1">
              <w:r w:rsidR="008E73AE">
                <w:rPr>
                  <w:rStyle w:val="Hyperlink"/>
                  <w:color w:val="auto"/>
                </w:rPr>
                <w:t>Display Customize Profile Screen</w:t>
              </w:r>
            </w:hyperlink>
            <w:r w:rsidR="00BF7800">
              <w:rPr>
                <w:color w:val="auto"/>
              </w:rPr>
              <w:t xml:space="preserve"> &lt;&lt;</w:t>
            </w:r>
            <w:r w:rsidR="001F47AE">
              <w:rPr>
                <w:color w:val="auto"/>
              </w:rPr>
              <w:t>Subsystem Function</w:t>
            </w:r>
            <w:r w:rsidR="00BF7800">
              <w:rPr>
                <w:color w:val="auto"/>
              </w:rPr>
              <w:t>&gt;&gt;</w:t>
            </w:r>
          </w:p>
        </w:tc>
        <w:tc>
          <w:tcPr>
            <w:tcW w:w="4770" w:type="dxa"/>
          </w:tcPr>
          <w:p w14:paraId="5C238EDB" w14:textId="77777777" w:rsidR="00C54EF2" w:rsidRDefault="00D67406" w:rsidP="00C54EF2">
            <w:pPr>
              <w:pStyle w:val="scriptNormal"/>
              <w:rPr>
                <w:color w:val="auto"/>
              </w:rPr>
            </w:pPr>
            <w:r>
              <w:rPr>
                <w:color w:val="auto"/>
              </w:rPr>
              <w:t>This function displays a screen that provides the ability for the user to customize certain parameters/aspects of their profile.</w:t>
            </w:r>
          </w:p>
        </w:tc>
        <w:tc>
          <w:tcPr>
            <w:tcW w:w="792" w:type="dxa"/>
          </w:tcPr>
          <w:p w14:paraId="5B2C4BD0" w14:textId="77777777" w:rsidR="00F651A6" w:rsidRDefault="00F651A6"/>
        </w:tc>
      </w:tr>
      <w:tr w:rsidR="00D67406" w:rsidRPr="00C54EF2" w14:paraId="6E35BC6D" w14:textId="77777777" w:rsidTr="00393C96">
        <w:tc>
          <w:tcPr>
            <w:tcW w:w="1435" w:type="dxa"/>
          </w:tcPr>
          <w:p w14:paraId="680E0180" w14:textId="76262F44" w:rsidR="00D67406" w:rsidRPr="00C54EF2" w:rsidRDefault="00D67406" w:rsidP="00D67406">
            <w:pPr>
              <w:pStyle w:val="scriptNormal"/>
              <w:rPr>
                <w:color w:val="auto"/>
              </w:rPr>
            </w:pPr>
            <w:r>
              <w:rPr>
                <w:color w:val="auto"/>
              </w:rPr>
              <w:lastRenderedPageBreak/>
              <w:t>Fn012420/A</w:t>
            </w:r>
          </w:p>
        </w:tc>
        <w:tc>
          <w:tcPr>
            <w:tcW w:w="3240" w:type="dxa"/>
          </w:tcPr>
          <w:p w14:paraId="4131B2C3" w14:textId="77777777" w:rsidR="00C54EF2" w:rsidRDefault="00604AF5" w:rsidP="00C54EF2">
            <w:pPr>
              <w:pStyle w:val="scriptNormal"/>
              <w:rPr>
                <w:color w:val="auto"/>
              </w:rPr>
            </w:pPr>
            <w:r>
              <w:rPr>
                <w:noProof/>
              </w:rPr>
              <w:drawing>
                <wp:inline distT="0" distB="0" distL="0" distR="0" wp14:anchorId="5DD86D23" wp14:editId="52DFBD77">
                  <wp:extent cx="152400" cy="152400"/>
                  <wp:effectExtent l="0" t="0" r="0" b="0"/>
                  <wp:docPr id="9"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52726291ab8a4b9294fc74664f6dd4af" w:history="1">
              <w:r w:rsidR="008E73AE">
                <w:rPr>
                  <w:rStyle w:val="Hyperlink"/>
                  <w:color w:val="auto"/>
                </w:rPr>
                <w:t>Lockout Profile for Download</w:t>
              </w:r>
            </w:hyperlink>
            <w:r w:rsidR="00BF7800">
              <w:rPr>
                <w:color w:val="auto"/>
              </w:rPr>
              <w:t xml:space="preserve"> &lt;&lt;</w:t>
            </w:r>
            <w:r w:rsidR="001F47AE">
              <w:rPr>
                <w:color w:val="auto"/>
              </w:rPr>
              <w:t>Subsystem Function</w:t>
            </w:r>
            <w:r w:rsidR="00BF7800">
              <w:rPr>
                <w:color w:val="auto"/>
              </w:rPr>
              <w:t>&gt;&gt;</w:t>
            </w:r>
          </w:p>
        </w:tc>
        <w:tc>
          <w:tcPr>
            <w:tcW w:w="4770" w:type="dxa"/>
          </w:tcPr>
          <w:p w14:paraId="2AA3BEC7" w14:textId="77777777" w:rsidR="00C54EF2" w:rsidRDefault="00D67406" w:rsidP="00C54EF2">
            <w:pPr>
              <w:pStyle w:val="scriptNormal"/>
              <w:rPr>
                <w:color w:val="auto"/>
              </w:rPr>
            </w:pPr>
            <w:r>
              <w:rPr>
                <w:color w:val="auto"/>
              </w:rPr>
              <w:t>This function is allocated to the Profile Interface Client and provides an HMI graphic that locks out the HMI screen so that the customer cannot make any changes while the PPP feature is applying settings.</w:t>
            </w:r>
          </w:p>
        </w:tc>
        <w:tc>
          <w:tcPr>
            <w:tcW w:w="792" w:type="dxa"/>
          </w:tcPr>
          <w:p w14:paraId="66DAAD42" w14:textId="77777777" w:rsidR="00F651A6" w:rsidRDefault="00F651A6"/>
        </w:tc>
      </w:tr>
      <w:tr w:rsidR="00D67406" w:rsidRPr="00C54EF2" w14:paraId="4B4F439A" w14:textId="77777777" w:rsidTr="00393C96">
        <w:tc>
          <w:tcPr>
            <w:tcW w:w="1435" w:type="dxa"/>
          </w:tcPr>
          <w:p w14:paraId="1E8AA0AE" w14:textId="77777777" w:rsidR="00D67406" w:rsidRPr="00C54EF2" w:rsidRDefault="00D67406" w:rsidP="00D67406">
            <w:pPr>
              <w:pStyle w:val="scriptNormal"/>
              <w:rPr>
                <w:color w:val="auto"/>
              </w:rPr>
            </w:pPr>
            <w:r>
              <w:rPr>
                <w:color w:val="auto"/>
              </w:rPr>
              <w:t>Fn012434/A</w:t>
            </w:r>
          </w:p>
        </w:tc>
        <w:tc>
          <w:tcPr>
            <w:tcW w:w="3240" w:type="dxa"/>
          </w:tcPr>
          <w:p w14:paraId="4742E916" w14:textId="77777777" w:rsidR="00C54EF2" w:rsidRDefault="00604AF5" w:rsidP="00C54EF2">
            <w:pPr>
              <w:pStyle w:val="scriptNormal"/>
              <w:rPr>
                <w:color w:val="auto"/>
              </w:rPr>
            </w:pPr>
            <w:r>
              <w:rPr>
                <w:noProof/>
              </w:rPr>
              <w:drawing>
                <wp:inline distT="0" distB="0" distL="0" distR="0" wp14:anchorId="6C7471B1" wp14:editId="4A3A8FFB">
                  <wp:extent cx="152400" cy="152400"/>
                  <wp:effectExtent l="0" t="0" r="0" b="0"/>
                  <wp:docPr id="11"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e80084c12c243dfa4580bf9796dee20a" w:history="1">
              <w:r w:rsidR="008E73AE">
                <w:rPr>
                  <w:rStyle w:val="Hyperlink"/>
                  <w:color w:val="auto"/>
                </w:rPr>
                <w:t>Setup Secondary Authentication - Passcode</w:t>
              </w:r>
            </w:hyperlink>
            <w:r w:rsidR="00BF7800">
              <w:rPr>
                <w:color w:val="auto"/>
              </w:rPr>
              <w:t xml:space="preserve"> &lt;&lt;</w:t>
            </w:r>
            <w:r w:rsidR="001F47AE">
              <w:rPr>
                <w:color w:val="auto"/>
              </w:rPr>
              <w:t>Subsystem Function</w:t>
            </w:r>
            <w:r w:rsidR="00BF7800">
              <w:rPr>
                <w:color w:val="auto"/>
              </w:rPr>
              <w:t>&gt;&gt;</w:t>
            </w:r>
          </w:p>
        </w:tc>
        <w:tc>
          <w:tcPr>
            <w:tcW w:w="4770" w:type="dxa"/>
          </w:tcPr>
          <w:p w14:paraId="6CF4BB78" w14:textId="77777777" w:rsidR="00C54EF2" w:rsidRDefault="00D67406" w:rsidP="00C54EF2">
            <w:pPr>
              <w:pStyle w:val="scriptNormal"/>
              <w:rPr>
                <w:color w:val="auto"/>
              </w:rPr>
            </w:pPr>
            <w:r>
              <w:rPr>
                <w:color w:val="auto"/>
              </w:rPr>
              <w:t>This is an HMI function that receives the secondary authentication passcode from the user. This function is executed when primary authentication of a user is unavailable or fails.</w:t>
            </w:r>
          </w:p>
        </w:tc>
        <w:tc>
          <w:tcPr>
            <w:tcW w:w="792" w:type="dxa"/>
          </w:tcPr>
          <w:p w14:paraId="03C8D991" w14:textId="77777777" w:rsidR="00F651A6" w:rsidRDefault="00F651A6"/>
        </w:tc>
      </w:tr>
      <w:tr w:rsidR="00D67406" w:rsidRPr="00C54EF2" w14:paraId="08FB155E" w14:textId="77777777" w:rsidTr="00393C96">
        <w:tc>
          <w:tcPr>
            <w:tcW w:w="1435" w:type="dxa"/>
          </w:tcPr>
          <w:p w14:paraId="3AE14011" w14:textId="77777777" w:rsidR="00D67406" w:rsidRPr="00C54EF2" w:rsidRDefault="00D67406" w:rsidP="00D67406">
            <w:pPr>
              <w:pStyle w:val="scriptNormal"/>
              <w:rPr>
                <w:color w:val="auto"/>
              </w:rPr>
            </w:pPr>
            <w:r>
              <w:rPr>
                <w:color w:val="auto"/>
              </w:rPr>
              <w:t>Fn012441/A</w:t>
            </w:r>
          </w:p>
        </w:tc>
        <w:tc>
          <w:tcPr>
            <w:tcW w:w="3240" w:type="dxa"/>
          </w:tcPr>
          <w:p w14:paraId="6E638CD6" w14:textId="77777777" w:rsidR="00C54EF2" w:rsidRDefault="00604AF5" w:rsidP="00C54EF2">
            <w:pPr>
              <w:pStyle w:val="scriptNormal"/>
              <w:rPr>
                <w:color w:val="auto"/>
              </w:rPr>
            </w:pPr>
            <w:r>
              <w:rPr>
                <w:noProof/>
              </w:rPr>
              <w:drawing>
                <wp:inline distT="0" distB="0" distL="0" distR="0" wp14:anchorId="43B2739D" wp14:editId="300A294D">
                  <wp:extent cx="152400" cy="152400"/>
                  <wp:effectExtent l="0" t="0" r="0" b="0"/>
                  <wp:docPr id="13"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cfb07f31f990f861a990de4c0d6413bb" w:history="1">
              <w:r w:rsidR="008E73AE">
                <w:rPr>
                  <w:rStyle w:val="Hyperlink"/>
                  <w:color w:val="auto"/>
                </w:rPr>
                <w:t>Display Login Method</w:t>
              </w:r>
            </w:hyperlink>
            <w:r w:rsidR="00BF7800">
              <w:rPr>
                <w:color w:val="auto"/>
              </w:rPr>
              <w:t xml:space="preserve"> &lt;&lt;</w:t>
            </w:r>
            <w:r w:rsidR="001F47AE">
              <w:rPr>
                <w:color w:val="auto"/>
              </w:rPr>
              <w:t>Subsystem Function</w:t>
            </w:r>
            <w:r w:rsidR="00BF7800">
              <w:rPr>
                <w:color w:val="auto"/>
              </w:rPr>
              <w:t>&gt;&gt;</w:t>
            </w:r>
          </w:p>
        </w:tc>
        <w:tc>
          <w:tcPr>
            <w:tcW w:w="4770" w:type="dxa"/>
          </w:tcPr>
          <w:p w14:paraId="7C1EE493" w14:textId="77777777" w:rsidR="00C54EF2" w:rsidRDefault="00D67406" w:rsidP="00C54EF2">
            <w:pPr>
              <w:pStyle w:val="scriptNormal"/>
              <w:rPr>
                <w:color w:val="auto"/>
              </w:rPr>
            </w:pPr>
            <w:r>
              <w:rPr>
                <w:color w:val="auto"/>
              </w:rPr>
              <w:t>This is an HMI function that is displayed to collect user credentials from the user. The credentials are used to authenticate a user in order to link their profile to their FordPass account and import their profile settings.</w:t>
            </w:r>
          </w:p>
        </w:tc>
        <w:tc>
          <w:tcPr>
            <w:tcW w:w="792" w:type="dxa"/>
          </w:tcPr>
          <w:p w14:paraId="4833DEE7" w14:textId="77777777" w:rsidR="00F651A6" w:rsidRDefault="00F651A6"/>
        </w:tc>
      </w:tr>
      <w:tr w:rsidR="00D67406" w:rsidRPr="00C54EF2" w14:paraId="66CFB415" w14:textId="77777777" w:rsidTr="00393C96">
        <w:tc>
          <w:tcPr>
            <w:tcW w:w="1435" w:type="dxa"/>
          </w:tcPr>
          <w:p w14:paraId="236F7BA3" w14:textId="77777777" w:rsidR="00D67406" w:rsidRPr="00C54EF2" w:rsidRDefault="00D67406" w:rsidP="00D67406">
            <w:pPr>
              <w:pStyle w:val="scriptNormal"/>
              <w:rPr>
                <w:color w:val="auto"/>
              </w:rPr>
            </w:pPr>
            <w:r>
              <w:rPr>
                <w:color w:val="auto"/>
              </w:rPr>
              <w:t>Fn012449/A</w:t>
            </w:r>
          </w:p>
        </w:tc>
        <w:tc>
          <w:tcPr>
            <w:tcW w:w="3240" w:type="dxa"/>
          </w:tcPr>
          <w:p w14:paraId="06E6D072" w14:textId="77777777" w:rsidR="00C54EF2" w:rsidRDefault="00604AF5" w:rsidP="00C54EF2">
            <w:pPr>
              <w:pStyle w:val="scriptNormal"/>
              <w:rPr>
                <w:color w:val="auto"/>
              </w:rPr>
            </w:pPr>
            <w:r>
              <w:rPr>
                <w:noProof/>
              </w:rPr>
              <w:drawing>
                <wp:inline distT="0" distB="0" distL="0" distR="0" wp14:anchorId="10DF2B98" wp14:editId="5C9817AC">
                  <wp:extent cx="152400" cy="152400"/>
                  <wp:effectExtent l="0" t="0" r="0" b="0"/>
                  <wp:docPr id="15"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8c2131c216eaf6821631f8b4933c19f0" w:history="1">
              <w:r w:rsidR="008E73AE">
                <w:rPr>
                  <w:rStyle w:val="Hyperlink"/>
                  <w:color w:val="auto"/>
                </w:rPr>
                <w:t>Display Authentication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5FD749AE" w14:textId="77777777" w:rsidR="00C54EF2" w:rsidRDefault="00D67406" w:rsidP="00C54EF2">
            <w:pPr>
              <w:pStyle w:val="scriptNormal"/>
              <w:rPr>
                <w:color w:val="auto"/>
              </w:rPr>
            </w:pPr>
            <w:r>
              <w:rPr>
                <w:color w:val="auto"/>
              </w:rPr>
              <w:t>The function is allocated to the Profile Interface Client which is inside the vehicle. This is an HMI function that will display the authentication status to a customer that is attempting to login to the vehicle.</w:t>
            </w:r>
          </w:p>
        </w:tc>
        <w:tc>
          <w:tcPr>
            <w:tcW w:w="792" w:type="dxa"/>
          </w:tcPr>
          <w:p w14:paraId="61326EC0" w14:textId="77777777" w:rsidR="00F651A6" w:rsidRDefault="00F651A6"/>
        </w:tc>
      </w:tr>
      <w:tr w:rsidR="00D67406" w:rsidRPr="00C54EF2" w14:paraId="1B9AB4B9" w14:textId="77777777" w:rsidTr="00393C96">
        <w:tc>
          <w:tcPr>
            <w:tcW w:w="1435" w:type="dxa"/>
          </w:tcPr>
          <w:p w14:paraId="493C7EE4" w14:textId="77777777" w:rsidR="00D67406" w:rsidRPr="00C54EF2" w:rsidRDefault="00D67406" w:rsidP="00D67406">
            <w:pPr>
              <w:pStyle w:val="scriptNormal"/>
              <w:rPr>
                <w:color w:val="auto"/>
              </w:rPr>
            </w:pPr>
            <w:r>
              <w:rPr>
                <w:color w:val="auto"/>
              </w:rPr>
              <w:t>Fn012452/A</w:t>
            </w:r>
          </w:p>
        </w:tc>
        <w:tc>
          <w:tcPr>
            <w:tcW w:w="3240" w:type="dxa"/>
          </w:tcPr>
          <w:p w14:paraId="30DCD4EF" w14:textId="77777777" w:rsidR="00C54EF2" w:rsidRDefault="00604AF5" w:rsidP="00C54EF2">
            <w:pPr>
              <w:pStyle w:val="scriptNormal"/>
              <w:rPr>
                <w:color w:val="auto"/>
              </w:rPr>
            </w:pPr>
            <w:r>
              <w:rPr>
                <w:noProof/>
              </w:rPr>
              <w:drawing>
                <wp:inline distT="0" distB="0" distL="0" distR="0" wp14:anchorId="51D0F6D4" wp14:editId="5899F895">
                  <wp:extent cx="152400" cy="152400"/>
                  <wp:effectExtent l="0" t="0" r="0" b="0"/>
                  <wp:docPr id="17"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e630cf1ae58520120c0b2ec207e02faf" w:history="1">
              <w:r w:rsidR="008E73AE">
                <w:rPr>
                  <w:rStyle w:val="Hyperlink"/>
                  <w:color w:val="auto"/>
                </w:rPr>
                <w:t>Setup Primary Authentication</w:t>
              </w:r>
            </w:hyperlink>
            <w:r w:rsidR="00BF7800">
              <w:rPr>
                <w:color w:val="auto"/>
              </w:rPr>
              <w:t xml:space="preserve"> &lt;&lt;</w:t>
            </w:r>
            <w:r w:rsidR="001F47AE">
              <w:rPr>
                <w:color w:val="auto"/>
              </w:rPr>
              <w:t>Subsystem Function</w:t>
            </w:r>
            <w:r w:rsidR="00BF7800">
              <w:rPr>
                <w:color w:val="auto"/>
              </w:rPr>
              <w:t>&gt;&gt;</w:t>
            </w:r>
          </w:p>
        </w:tc>
        <w:tc>
          <w:tcPr>
            <w:tcW w:w="4770" w:type="dxa"/>
          </w:tcPr>
          <w:p w14:paraId="22E1A214" w14:textId="77777777" w:rsidR="00C54EF2" w:rsidRDefault="00D67406" w:rsidP="00C54EF2">
            <w:pPr>
              <w:pStyle w:val="scriptNormal"/>
              <w:rPr>
                <w:color w:val="auto"/>
              </w:rPr>
            </w:pPr>
            <w:r>
              <w:rPr>
                <w:color w:val="auto"/>
              </w:rPr>
              <w:t>This is an HMI function that allows the user to setup their primary authentication method for their profile.</w:t>
            </w:r>
          </w:p>
        </w:tc>
        <w:tc>
          <w:tcPr>
            <w:tcW w:w="792" w:type="dxa"/>
          </w:tcPr>
          <w:p w14:paraId="45139728" w14:textId="77777777" w:rsidR="00F651A6" w:rsidRDefault="00F651A6"/>
        </w:tc>
      </w:tr>
      <w:tr w:rsidR="00D67406" w:rsidRPr="00C54EF2" w14:paraId="28107C46" w14:textId="77777777" w:rsidTr="00393C96">
        <w:tc>
          <w:tcPr>
            <w:tcW w:w="1435" w:type="dxa"/>
          </w:tcPr>
          <w:p w14:paraId="1913D2DC" w14:textId="77777777" w:rsidR="00D67406" w:rsidRPr="00C54EF2" w:rsidRDefault="00D67406" w:rsidP="00D67406">
            <w:pPr>
              <w:pStyle w:val="scriptNormal"/>
              <w:rPr>
                <w:color w:val="auto"/>
              </w:rPr>
            </w:pPr>
            <w:r>
              <w:rPr>
                <w:color w:val="auto"/>
              </w:rPr>
              <w:t>Fn012454/A</w:t>
            </w:r>
          </w:p>
        </w:tc>
        <w:tc>
          <w:tcPr>
            <w:tcW w:w="3240" w:type="dxa"/>
          </w:tcPr>
          <w:p w14:paraId="288CF77F" w14:textId="77777777" w:rsidR="00C54EF2" w:rsidRDefault="00604AF5" w:rsidP="00C54EF2">
            <w:pPr>
              <w:pStyle w:val="scriptNormal"/>
              <w:rPr>
                <w:color w:val="auto"/>
              </w:rPr>
            </w:pPr>
            <w:r>
              <w:rPr>
                <w:noProof/>
              </w:rPr>
              <w:drawing>
                <wp:inline distT="0" distB="0" distL="0" distR="0" wp14:anchorId="25E2569B" wp14:editId="7721300D">
                  <wp:extent cx="152400" cy="152400"/>
                  <wp:effectExtent l="0" t="0" r="0" b="0"/>
                  <wp:docPr id="19"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9b200d57eaa2a2acf994dc822263f831" w:history="1">
              <w:r w:rsidR="008E73AE">
                <w:rPr>
                  <w:rStyle w:val="Hyperlink"/>
                  <w:color w:val="auto"/>
                </w:rPr>
                <w:t>Display Option to Unlink FP Account</w:t>
              </w:r>
            </w:hyperlink>
            <w:r w:rsidR="00BF7800">
              <w:rPr>
                <w:color w:val="auto"/>
              </w:rPr>
              <w:t xml:space="preserve"> &lt;&lt;</w:t>
            </w:r>
            <w:r w:rsidR="001F47AE">
              <w:rPr>
                <w:color w:val="auto"/>
              </w:rPr>
              <w:t>Subsystem Function</w:t>
            </w:r>
            <w:r w:rsidR="00BF7800">
              <w:rPr>
                <w:color w:val="auto"/>
              </w:rPr>
              <w:t>&gt;&gt;</w:t>
            </w:r>
          </w:p>
        </w:tc>
        <w:tc>
          <w:tcPr>
            <w:tcW w:w="4770" w:type="dxa"/>
          </w:tcPr>
          <w:p w14:paraId="42FF981B" w14:textId="77777777" w:rsidR="00C54EF2" w:rsidRDefault="00D67406" w:rsidP="00C54EF2">
            <w:pPr>
              <w:pStyle w:val="scriptNormal"/>
              <w:rPr>
                <w:color w:val="auto"/>
              </w:rPr>
            </w:pPr>
            <w:r>
              <w:rPr>
                <w:color w:val="auto"/>
              </w:rPr>
              <w:t>HMI function that provides the capability for the user to link their FP account to any pre-existing vehicle profiles.</w:t>
            </w:r>
          </w:p>
        </w:tc>
        <w:tc>
          <w:tcPr>
            <w:tcW w:w="792" w:type="dxa"/>
          </w:tcPr>
          <w:p w14:paraId="627B1CE6" w14:textId="77777777" w:rsidR="00F651A6" w:rsidRDefault="00F651A6"/>
        </w:tc>
      </w:tr>
      <w:tr w:rsidR="00D67406" w:rsidRPr="00C54EF2" w14:paraId="325E4BEA" w14:textId="77777777" w:rsidTr="00393C96">
        <w:tc>
          <w:tcPr>
            <w:tcW w:w="1435" w:type="dxa"/>
          </w:tcPr>
          <w:p w14:paraId="1B7C3F4E" w14:textId="77777777" w:rsidR="00D67406" w:rsidRPr="00C54EF2" w:rsidRDefault="00D67406" w:rsidP="00D67406">
            <w:pPr>
              <w:pStyle w:val="scriptNormal"/>
              <w:rPr>
                <w:color w:val="auto"/>
              </w:rPr>
            </w:pPr>
            <w:r>
              <w:rPr>
                <w:color w:val="auto"/>
              </w:rPr>
              <w:t>Fn012456/A</w:t>
            </w:r>
          </w:p>
        </w:tc>
        <w:tc>
          <w:tcPr>
            <w:tcW w:w="3240" w:type="dxa"/>
          </w:tcPr>
          <w:p w14:paraId="08955DD2" w14:textId="77777777" w:rsidR="00C54EF2" w:rsidRDefault="00604AF5" w:rsidP="00C54EF2">
            <w:pPr>
              <w:pStyle w:val="scriptNormal"/>
              <w:rPr>
                <w:color w:val="auto"/>
              </w:rPr>
            </w:pPr>
            <w:r>
              <w:rPr>
                <w:noProof/>
              </w:rPr>
              <w:drawing>
                <wp:inline distT="0" distB="0" distL="0" distR="0" wp14:anchorId="4F3D6852" wp14:editId="01D7E689">
                  <wp:extent cx="152400" cy="152400"/>
                  <wp:effectExtent l="0" t="0" r="0" b="0"/>
                  <wp:docPr id="22"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cdb9e2ef4aea5b056306221bc034b7c" w:history="1">
              <w:r w:rsidR="008E73AE">
                <w:rPr>
                  <w:rStyle w:val="Hyperlink"/>
                  <w:color w:val="auto"/>
                </w:rPr>
                <w:t>Display Welcome Screen with ID Method</w:t>
              </w:r>
            </w:hyperlink>
            <w:r w:rsidR="00BF7800">
              <w:rPr>
                <w:color w:val="auto"/>
              </w:rPr>
              <w:t xml:space="preserve"> &lt;&lt;</w:t>
            </w:r>
            <w:r w:rsidR="001F47AE">
              <w:rPr>
                <w:color w:val="auto"/>
              </w:rPr>
              <w:t>Subsystem Function</w:t>
            </w:r>
            <w:r w:rsidR="00BF7800">
              <w:rPr>
                <w:color w:val="auto"/>
              </w:rPr>
              <w:t>&gt;&gt;</w:t>
            </w:r>
          </w:p>
        </w:tc>
        <w:tc>
          <w:tcPr>
            <w:tcW w:w="4770" w:type="dxa"/>
          </w:tcPr>
          <w:p w14:paraId="653CE388" w14:textId="77777777" w:rsidR="00C54EF2" w:rsidRDefault="00D67406" w:rsidP="00C54EF2">
            <w:pPr>
              <w:pStyle w:val="scriptNormal"/>
              <w:rPr>
                <w:color w:val="auto"/>
              </w:rPr>
            </w:pPr>
            <w:r>
              <w:rPr>
                <w:color w:val="auto"/>
              </w:rPr>
              <w:t>This function is used during the Remote Vehicle Setup (RVS) scenario and is allocated to the Profile Interface Client. This function displays a welcome screen to the customer and provides a method for the customer to provide positive ID.</w:t>
            </w:r>
          </w:p>
        </w:tc>
        <w:tc>
          <w:tcPr>
            <w:tcW w:w="792" w:type="dxa"/>
          </w:tcPr>
          <w:p w14:paraId="6BF1B29E" w14:textId="77777777" w:rsidR="00F651A6" w:rsidRDefault="00F651A6"/>
        </w:tc>
      </w:tr>
      <w:tr w:rsidR="00D67406" w:rsidRPr="00C54EF2" w14:paraId="5404388A" w14:textId="77777777" w:rsidTr="00393C96">
        <w:tc>
          <w:tcPr>
            <w:tcW w:w="1435" w:type="dxa"/>
          </w:tcPr>
          <w:p w14:paraId="669314DD" w14:textId="77777777" w:rsidR="00D67406" w:rsidRPr="00C54EF2" w:rsidRDefault="00D67406" w:rsidP="00D67406">
            <w:pPr>
              <w:pStyle w:val="scriptNormal"/>
              <w:rPr>
                <w:color w:val="auto"/>
              </w:rPr>
            </w:pPr>
            <w:r>
              <w:rPr>
                <w:color w:val="auto"/>
              </w:rPr>
              <w:t>Fn012466/A</w:t>
            </w:r>
          </w:p>
        </w:tc>
        <w:tc>
          <w:tcPr>
            <w:tcW w:w="3240" w:type="dxa"/>
          </w:tcPr>
          <w:p w14:paraId="33945FB7" w14:textId="77777777" w:rsidR="00C54EF2" w:rsidRDefault="00604AF5" w:rsidP="00C54EF2">
            <w:pPr>
              <w:pStyle w:val="scriptNormal"/>
              <w:rPr>
                <w:color w:val="auto"/>
              </w:rPr>
            </w:pPr>
            <w:r>
              <w:rPr>
                <w:noProof/>
              </w:rPr>
              <w:drawing>
                <wp:inline distT="0" distB="0" distL="0" distR="0" wp14:anchorId="52B3D9F4" wp14:editId="58BD4AB8">
                  <wp:extent cx="152400" cy="152400"/>
                  <wp:effectExtent l="0" t="0" r="0" b="0"/>
                  <wp:docPr id="24" name="Picture -1749448761.jpg" descr="-174944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49448761.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66b50c86c031f264a868391d0761afa8" w:history="1">
              <w:r w:rsidR="008E73AE">
                <w:rPr>
                  <w:rStyle w:val="Hyperlink"/>
                  <w:color w:val="auto"/>
                </w:rPr>
                <w:t>Display Confirmation of Updated Profile</w:t>
              </w:r>
            </w:hyperlink>
            <w:r w:rsidR="00BF7800">
              <w:rPr>
                <w:color w:val="auto"/>
              </w:rPr>
              <w:t xml:space="preserve"> &lt;&lt;</w:t>
            </w:r>
            <w:r w:rsidR="001F47AE">
              <w:rPr>
                <w:color w:val="auto"/>
              </w:rPr>
              <w:t>Subsystem Function</w:t>
            </w:r>
            <w:r w:rsidR="00BF7800">
              <w:rPr>
                <w:color w:val="auto"/>
              </w:rPr>
              <w:t>&gt;&gt;</w:t>
            </w:r>
          </w:p>
        </w:tc>
        <w:tc>
          <w:tcPr>
            <w:tcW w:w="4770" w:type="dxa"/>
          </w:tcPr>
          <w:p w14:paraId="5E28CBDE" w14:textId="77777777" w:rsidR="00C54EF2" w:rsidRDefault="00D67406" w:rsidP="00C54EF2">
            <w:pPr>
              <w:pStyle w:val="scriptNormal"/>
              <w:rPr>
                <w:color w:val="auto"/>
              </w:rPr>
            </w:pPr>
            <w:r>
              <w:rPr>
                <w:color w:val="auto"/>
              </w:rPr>
              <w:t xml:space="preserve">An HMI function that is used to communicate the status of an updated profile to the customer. </w:t>
            </w:r>
          </w:p>
        </w:tc>
        <w:tc>
          <w:tcPr>
            <w:tcW w:w="792" w:type="dxa"/>
          </w:tcPr>
          <w:p w14:paraId="5E21DC10" w14:textId="77777777" w:rsidR="00F651A6" w:rsidRDefault="00F651A6"/>
        </w:tc>
      </w:tr>
      <w:tr w:rsidR="00D67406" w:rsidRPr="00C54EF2" w14:paraId="6C7DF684" w14:textId="77777777" w:rsidTr="00393C96">
        <w:tc>
          <w:tcPr>
            <w:tcW w:w="1435" w:type="dxa"/>
          </w:tcPr>
          <w:p w14:paraId="40F9E119" w14:textId="77777777" w:rsidR="00D67406" w:rsidRPr="00C54EF2" w:rsidRDefault="00D67406" w:rsidP="00D67406">
            <w:pPr>
              <w:pStyle w:val="scriptNormal"/>
              <w:rPr>
                <w:color w:val="auto"/>
              </w:rPr>
            </w:pPr>
            <w:r>
              <w:rPr>
                <w:color w:val="auto"/>
              </w:rPr>
              <w:t>Fn012470/A</w:t>
            </w:r>
          </w:p>
        </w:tc>
        <w:tc>
          <w:tcPr>
            <w:tcW w:w="3240" w:type="dxa"/>
          </w:tcPr>
          <w:p w14:paraId="4D3D4330" w14:textId="77777777" w:rsidR="00C54EF2" w:rsidRDefault="00604AF5" w:rsidP="00C54EF2">
            <w:pPr>
              <w:pStyle w:val="scriptNormal"/>
              <w:rPr>
                <w:color w:val="auto"/>
              </w:rPr>
            </w:pPr>
            <w:r>
              <w:rPr>
                <w:noProof/>
              </w:rPr>
              <w:drawing>
                <wp:inline distT="0" distB="0" distL="0" distR="0" wp14:anchorId="70E866F5" wp14:editId="1EC2B759">
                  <wp:extent cx="152400" cy="152400"/>
                  <wp:effectExtent l="0" t="0" r="0" b="0"/>
                  <wp:docPr id="26" name="Picture -1785743972.jpg" descr="-1785743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85743972.jpg"/>
                          <pic:cNvPicPr/>
                        </pic:nvPicPr>
                        <pic:blipFill>
                          <a:blip r:embed="rId19" cstate="print"/>
                          <a:stretch>
                            <a:fillRect/>
                          </a:stretch>
                        </pic:blipFill>
                        <pic:spPr>
                          <a:xfrm>
                            <a:off x="0" y="0"/>
                            <a:ext cx="152400" cy="152400"/>
                          </a:xfrm>
                          <a:prstGeom prst="rect">
                            <a:avLst/>
                          </a:prstGeom>
                        </pic:spPr>
                      </pic:pic>
                    </a:graphicData>
                  </a:graphic>
                </wp:inline>
              </w:drawing>
            </w:r>
            <w:r>
              <w:rPr>
                <w:color w:val="auto"/>
              </w:rPr>
              <w:t xml:space="preserve">  </w:t>
            </w:r>
            <w:hyperlink w:anchor="_33bf89eefc911010bf6403f3266c8510" w:history="1">
              <w:r w:rsidR="008E73AE">
                <w:rPr>
                  <w:rStyle w:val="Hyperlink"/>
                  <w:color w:val="auto"/>
                </w:rPr>
                <w:t>Display Error Messages</w:t>
              </w:r>
            </w:hyperlink>
            <w:r w:rsidR="00BF7800">
              <w:rPr>
                <w:color w:val="auto"/>
              </w:rPr>
              <w:t xml:space="preserve"> &lt;&lt;</w:t>
            </w:r>
            <w:r w:rsidR="001F47AE">
              <w:rPr>
                <w:color w:val="auto"/>
              </w:rPr>
              <w:t>Subsystem Function</w:t>
            </w:r>
            <w:r w:rsidR="00BF7800">
              <w:rPr>
                <w:color w:val="auto"/>
              </w:rPr>
              <w:t>&gt;&gt;</w:t>
            </w:r>
          </w:p>
        </w:tc>
        <w:tc>
          <w:tcPr>
            <w:tcW w:w="4770" w:type="dxa"/>
          </w:tcPr>
          <w:p w14:paraId="424770BD" w14:textId="77777777" w:rsidR="00C54EF2" w:rsidRDefault="00D67406" w:rsidP="00C54EF2">
            <w:pPr>
              <w:pStyle w:val="scriptNormal"/>
              <w:rPr>
                <w:color w:val="auto"/>
              </w:rPr>
            </w:pPr>
            <w:r>
              <w:rPr>
                <w:color w:val="auto"/>
              </w:rPr>
              <w:t>This function communicates error messages from other functions to the user.</w:t>
            </w:r>
          </w:p>
        </w:tc>
        <w:tc>
          <w:tcPr>
            <w:tcW w:w="792" w:type="dxa"/>
          </w:tcPr>
          <w:p w14:paraId="49BCD681" w14:textId="77777777" w:rsidR="00F651A6" w:rsidRDefault="00F651A6"/>
        </w:tc>
      </w:tr>
    </w:tbl>
    <w:p w14:paraId="4B5B4859" w14:textId="1A43A2BF" w:rsidR="00AD7649" w:rsidRDefault="00797407" w:rsidP="00797407">
      <w:pPr>
        <w:pStyle w:val="Caption"/>
      </w:pPr>
      <w:bookmarkStart w:id="45" w:name="_Toc6466569"/>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3</w:t>
      </w:r>
      <w:r w:rsidR="00F923BF">
        <w:rPr>
          <w:noProof/>
        </w:rPr>
        <w:fldChar w:fldCharType="end"/>
      </w:r>
      <w:r>
        <w:t>: List of Logical Functions</w:t>
      </w:r>
      <w:bookmarkEnd w:id="45"/>
    </w:p>
    <w:p w14:paraId="07F36C41" w14:textId="77777777" w:rsidR="007073F4" w:rsidRDefault="007073F4" w:rsidP="007073F4">
      <w:pPr>
        <w:pStyle w:val="Heading2"/>
      </w:pPr>
      <w:bookmarkStart w:id="46" w:name="_FUNCTION_VIEW"/>
      <w:bookmarkStart w:id="47" w:name="_QUALITY_REQUIREMENTS"/>
      <w:bookmarkStart w:id="48" w:name="_Toc478193541"/>
      <w:bookmarkStart w:id="49" w:name="_Toc478193547"/>
      <w:bookmarkStart w:id="50" w:name="_PHYSICAL_COMPONENTS_VIEW"/>
      <w:bookmarkStart w:id="51" w:name="_Toc6466545"/>
      <w:bookmarkEnd w:id="46"/>
      <w:bookmarkEnd w:id="47"/>
      <w:bookmarkEnd w:id="48"/>
      <w:bookmarkEnd w:id="49"/>
      <w:bookmarkEnd w:id="50"/>
      <w:r>
        <w:t>Signal List</w:t>
      </w:r>
      <w:bookmarkEnd w:id="51"/>
    </w:p>
    <w:p w14:paraId="208CBF00" w14:textId="77777777" w:rsidR="00F65424" w:rsidRDefault="00F65424" w:rsidP="00400BE3"/>
    <w:p w14:paraId="52881E1E" w14:textId="7E0BD5BA"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885F284" w:rsidR="00895C28" w:rsidRDefault="00895C28">
      <w:pPr>
        <w:pStyle w:val="Heading1"/>
      </w:pPr>
      <w:bookmarkStart w:id="52" w:name="_Toc6466546"/>
      <w:bookmarkStart w:id="53" w:name="_Ref521185107"/>
      <w:r>
        <w:lastRenderedPageBreak/>
        <w:t>Function</w:t>
      </w:r>
      <w:r w:rsidR="004C091C">
        <w:t xml:space="preserve"> Specifications</w:t>
      </w:r>
      <w:bookmarkEnd w:id="52"/>
      <w:bookmarkEnd w:id="53"/>
    </w:p>
    <w:p w14:paraId="63E2B87C" w14:textId="77777777" w:rsidR="00EF5EF4" w:rsidRDefault="00EF5EF4" w:rsidP="00EF5EF4">
      <w:pPr>
        <w:pStyle w:val="Heading2"/>
        <w:numPr>
          <w:ilvl w:val="1"/>
          <w:numId w:val="4"/>
        </w:numPr>
      </w:pPr>
      <w:r>
        <w:rPr>
          <w:noProof/>
        </w:rPr>
        <w:drawing>
          <wp:inline distT="0" distB="0" distL="0" distR="0" wp14:anchorId="52E98FC8" wp14:editId="653DD23B">
            <wp:extent cx="152400" cy="152400"/>
            <wp:effectExtent l="0" t="0" r="0" b="0"/>
            <wp:docPr id="25"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55045717.jpg"/>
                    <pic:cNvPicPr/>
                  </pic:nvPicPr>
                  <pic:blipFill>
                    <a:blip r:embed="rId19" cstate="print"/>
                    <a:stretch>
                      <a:fillRect/>
                    </a:stretch>
                  </pic:blipFill>
                  <pic:spPr>
                    <a:xfrm>
                      <a:off x="0" y="0"/>
                      <a:ext cx="152400" cy="152400"/>
                    </a:xfrm>
                    <a:prstGeom prst="rect">
                      <a:avLst/>
                    </a:prstGeom>
                  </pic:spPr>
                </pic:pic>
              </a:graphicData>
            </a:graphic>
          </wp:inline>
        </w:drawing>
      </w:r>
      <w:bookmarkStart w:id="54" w:name="_Toc153182176"/>
      <w:bookmarkStart w:id="55" w:name="_Toc152743161"/>
      <w:bookmarkStart w:id="56" w:name="_Toc273517494"/>
      <w:bookmarkStart w:id="57" w:name="_Toc152665350"/>
      <w:bookmarkStart w:id="58" w:name="_Toc157239608"/>
      <w:bookmarkStart w:id="59" w:name="_Toc152475008"/>
      <w:bookmarkStart w:id="60" w:name="_Toc156712169"/>
      <w:bookmarkStart w:id="61" w:name="_Toc151542239"/>
      <w:bookmarkStart w:id="62" w:name="_Toc156379465"/>
      <w:bookmarkStart w:id="63" w:name="_Toc147810600"/>
      <w:bookmarkStart w:id="64" w:name="_Toc156293228"/>
      <w:bookmarkStart w:id="65" w:name="_Toc147810526"/>
      <w:bookmarkStart w:id="66" w:name="_Toc156293079"/>
      <w:bookmarkStart w:id="67" w:name="_Toc156292312"/>
      <w:bookmarkStart w:id="68" w:name="_Toc153267791"/>
      <w:bookmarkStart w:id="69" w:name="_Toc153183126"/>
      <w:r w:rsidRPr="00661D74">
        <w:t xml:space="preserve">  </w:t>
      </w:r>
      <w:bookmarkStart w:id="70" w:name="_8c2131c216eaf6821631f8b4933c19f0"/>
      <w:r>
        <w:t>Display Authentication Status</w:t>
      </w:r>
      <w:bookmarkEnd w:id="70"/>
    </w:p>
    <w:p w14:paraId="0BCC5580" w14:textId="77777777" w:rsidR="00EF5EF4" w:rsidRDefault="00EF5EF4" w:rsidP="00EF5EF4">
      <w:pPr>
        <w:pStyle w:val="Heading3"/>
        <w:numPr>
          <w:ilvl w:val="2"/>
          <w:numId w:val="4"/>
        </w:numPr>
      </w:pPr>
      <w:bookmarkStart w:id="71" w:name="_Toc6466548"/>
      <w:r>
        <w:t>Function Overview</w:t>
      </w:r>
      <w:bookmarkEnd w:id="71"/>
    </w:p>
    <w:p w14:paraId="38F8CAEB" w14:textId="77777777" w:rsidR="00EF5EF4" w:rsidRDefault="00EF5EF4" w:rsidP="00EF5EF4">
      <w:pPr>
        <w:pStyle w:val="Heading4"/>
        <w:numPr>
          <w:ilvl w:val="3"/>
          <w:numId w:val="4"/>
        </w:numPr>
      </w:pPr>
      <w:r>
        <w:t>Description</w:t>
      </w:r>
    </w:p>
    <w:p w14:paraId="3B8D74C9" w14:textId="77777777" w:rsidR="00EF5EF4" w:rsidRDefault="00EF5EF4" w:rsidP="00EF5EF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function.</w:t>
      </w:r>
    </w:p>
    <w:p w14:paraId="3CC60D93" w14:textId="77777777" w:rsidR="00EF5EF4" w:rsidRDefault="00EF5EF4" w:rsidP="00EF5EF4">
      <w:pPr>
        <w:contextualSpacing/>
      </w:pPr>
    </w:p>
    <w:p w14:paraId="15038FFB" w14:textId="77777777" w:rsidR="00EF5EF4" w:rsidRDefault="00EF5EF4" w:rsidP="00EF5EF4">
      <w:pPr>
        <w:contextualSpacing/>
      </w:pPr>
      <w:r>
        <w:t>Function is allocated to:</w:t>
      </w:r>
    </w:p>
    <w:p w14:paraId="44B73FEA" w14:textId="77777777" w:rsidR="00EF5EF4" w:rsidRDefault="00EF5EF4" w:rsidP="00EF5EF4">
      <w:pPr>
        <w:pStyle w:val="ListParagraph"/>
        <w:numPr>
          <w:ilvl w:val="0"/>
          <w:numId w:val="13"/>
        </w:numPr>
        <w:contextualSpacing/>
      </w:pPr>
      <w:r>
        <w:rPr>
          <w:noProof/>
        </w:rPr>
        <w:drawing>
          <wp:inline distT="0" distB="0" distL="0" distR="0" wp14:anchorId="0FB714D4" wp14:editId="7DA6B1FF">
            <wp:extent cx="152400" cy="152400"/>
            <wp:effectExtent l="0" t="0" r="0" b="0"/>
            <wp:docPr id="27" name="Picture -1164895805.jpg" descr="-116489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64895805.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Display Authentication Status - APIM &lt;&lt;Subsystem Function&gt;&gt;</w:t>
      </w:r>
    </w:p>
    <w:p w14:paraId="451BC288" w14:textId="77777777" w:rsidR="00EF5EF4" w:rsidRDefault="00EF5EF4" w:rsidP="00EF5EF4">
      <w:pPr>
        <w:pStyle w:val="ListParagraph"/>
        <w:numPr>
          <w:ilvl w:val="0"/>
          <w:numId w:val="13"/>
        </w:numPr>
        <w:contextualSpacing/>
      </w:pPr>
      <w:r>
        <w:rPr>
          <w:noProof/>
        </w:rPr>
        <w:drawing>
          <wp:inline distT="0" distB="0" distL="0" distR="0" wp14:anchorId="7F07918C" wp14:editId="6067A942">
            <wp:extent cx="152400" cy="152400"/>
            <wp:effectExtent l="0" t="0" r="0" b="0"/>
            <wp:docPr id="28" name="Picture 1244171080.jpg" descr="124417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4417108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5502C308" w14:textId="77777777" w:rsidR="00EF5EF4" w:rsidRDefault="00EF5EF4" w:rsidP="00EF5EF4">
      <w:pPr>
        <w:contextualSpacing/>
      </w:pPr>
    </w:p>
    <w:p w14:paraId="6600EBC3" w14:textId="77777777" w:rsidR="00EF5EF4" w:rsidRDefault="00EF5EF4" w:rsidP="00EF5EF4">
      <w:pPr>
        <w:contextualSpacing/>
      </w:pPr>
      <w:r w:rsidRPr="00A554C4">
        <w:t>The function is allocated to the Profile Interface Client which is inside the vehicle. This is an HMI function that displays whether the owner of the active profile has been successfully authenticated by either the primary (</w:t>
      </w:r>
      <w:proofErr w:type="spellStart"/>
      <w:r w:rsidRPr="00A554C4">
        <w:t>PaaK</w:t>
      </w:r>
      <w:proofErr w:type="spellEnd"/>
      <w:r w:rsidRPr="00A554C4">
        <w:t>, FR, NFC, etc.) or secondary (PIN) authentication methods.</w:t>
      </w:r>
    </w:p>
    <w:p w14:paraId="4C617A38" w14:textId="77777777" w:rsidR="00EF5EF4" w:rsidRDefault="00EF5EF4" w:rsidP="00EF5EF4">
      <w:pPr>
        <w:pStyle w:val="Heading4"/>
        <w:numPr>
          <w:ilvl w:val="3"/>
          <w:numId w:val="4"/>
        </w:numPr>
      </w:pPr>
      <w:r>
        <w:t>Variants</w:t>
      </w:r>
    </w:p>
    <w:p w14:paraId="529AA324" w14:textId="77777777" w:rsidR="00EF5EF4" w:rsidRDefault="00EF5EF4" w:rsidP="00EF5EF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11716C08" w14:textId="77777777" w:rsidR="00EF5EF4" w:rsidRDefault="00EF5EF4" w:rsidP="00EF5EF4">
      <w:pPr>
        <w:shd w:val="clear" w:color="auto" w:fill="D6E3BC" w:themeFill="accent3" w:themeFillTint="66"/>
        <w:rPr>
          <w:rStyle w:val="SubtleEmphasis"/>
        </w:rPr>
      </w:pPr>
      <w:r>
        <w:rPr>
          <w:rStyle w:val="SubtleEmphasis"/>
          <w:b/>
        </w:rPr>
        <w:t>#Hint:</w:t>
      </w:r>
      <w:r>
        <w:rPr>
          <w:rStyle w:val="SubtleEmphasis"/>
        </w:rPr>
        <w:t xml:space="preserve"> If different variants of the same function are specified in this section, list those variants in the table below. </w:t>
      </w:r>
    </w:p>
    <w:p w14:paraId="474A1B1D" w14:textId="77777777" w:rsidR="00EF5EF4" w:rsidRDefault="00EF5EF4" w:rsidP="00EF5EF4">
      <w:pPr>
        <w:shd w:val="clear" w:color="auto" w:fill="D6E3BC" w:themeFill="accent3" w:themeFillTint="66"/>
        <w:rPr>
          <w:rStyle w:val="SubtleEmphasis"/>
        </w:rPr>
      </w:pPr>
      <w:r>
        <w:rPr>
          <w:rStyle w:val="SubtleEmphasis"/>
        </w:rPr>
        <w:t xml:space="preserve">Variants on Function level could be driven technology or feature content. Example: There could be a “Low Content” and a “High Content” variant of some exterior lighting function. The Low Content variant applies for Conventional Headlight technology, the High Content variant applies for LED and Xenon technology. In this case we call the different technologies the Variant Options (for the time being you could think of them as Logical Parameters) which the Variant depends on. The optional column “Variant condition” allows to express the dependency of a Variant based on Variant Options/Logical Parameters. </w:t>
      </w:r>
    </w:p>
    <w:p w14:paraId="00FF07D2" w14:textId="77777777" w:rsidR="00EF5EF4" w:rsidRDefault="00EF5EF4" w:rsidP="00EF5EF4">
      <w:pPr>
        <w:shd w:val="clear" w:color="auto" w:fill="D6E3BC" w:themeFill="accent3" w:themeFillTint="66"/>
        <w:rPr>
          <w:rStyle w:val="SubtleEmphasis"/>
        </w:rPr>
      </w:pPr>
    </w:p>
    <w:p w14:paraId="52DBC66D" w14:textId="77777777" w:rsidR="00EF5EF4" w:rsidRDefault="00EF5EF4" w:rsidP="00EF5EF4">
      <w:pPr>
        <w:shd w:val="clear" w:color="auto" w:fill="D6E3BC" w:themeFill="accent3" w:themeFillTint="66"/>
        <w:rPr>
          <w:rStyle w:val="SubtleEmphasis"/>
        </w:rPr>
      </w:pPr>
      <w:r>
        <w:rPr>
          <w:rStyle w:val="SubtleEmphasis"/>
        </w:rPr>
        <w:t>If requirements/signals are not applicable for all variants/variant options, those requirements should state explicitly, which function variant/variant option they apply to.</w:t>
      </w:r>
    </w:p>
    <w:p w14:paraId="545813D9" w14:textId="77777777" w:rsidR="00EF5EF4" w:rsidRDefault="00EF5EF4" w:rsidP="00EF5EF4">
      <w:pPr>
        <w:shd w:val="clear" w:color="auto" w:fill="D6E3BC" w:themeFill="accent3" w:themeFillTint="66"/>
        <w:rPr>
          <w:rStyle w:val="SubtleEmphasis"/>
        </w:rPr>
      </w:pPr>
      <w:r w:rsidRPr="003C3D56">
        <w:rPr>
          <w:rStyle w:val="SubtleEmphasis"/>
          <w:b/>
        </w:rPr>
        <w:t>#Link:</w:t>
      </w:r>
      <w:r>
        <w:rPr>
          <w:rStyle w:val="SubtleEmphasis"/>
        </w:rPr>
        <w:t xml:space="preserve"> </w:t>
      </w:r>
      <w:hyperlink r:id="rId32" w:history="1">
        <w:r w:rsidRPr="00DD553E">
          <w:rPr>
            <w:rStyle w:val="Hyperlink"/>
          </w:rPr>
          <w:t>RE Wiki – Variant Management</w:t>
        </w:r>
      </w:hyperlink>
      <w:r>
        <w:rPr>
          <w:rStyle w:val="SubtleEmphasis"/>
        </w:rPr>
        <w:t>.</w:t>
      </w:r>
    </w:p>
    <w:p w14:paraId="51FE3F60" w14:textId="77777777" w:rsidR="00EF5EF4" w:rsidRDefault="00EF5EF4" w:rsidP="00EF5EF4"/>
    <w:p w14:paraId="21D23406"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8227E1C" w14:textId="77777777" w:rsidR="00EF5EF4" w:rsidRDefault="00EF5EF4" w:rsidP="00EF5EF4">
      <w:pPr>
        <w:pStyle w:val="Heading4"/>
        <w:numPr>
          <w:ilvl w:val="3"/>
          <w:numId w:val="4"/>
        </w:numPr>
      </w:pPr>
      <w:r>
        <w:t>Input Requirements</w:t>
      </w:r>
    </w:p>
    <w:p w14:paraId="7E4CA6EC" w14:textId="77777777" w:rsidR="00EF5EF4" w:rsidRDefault="00EF5EF4" w:rsidP="00EF5EF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5DACB91F" w14:textId="77777777" w:rsidR="00EF5EF4" w:rsidRDefault="00EF5EF4" w:rsidP="00EF5EF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w:t>
      </w:r>
      <w:proofErr w:type="gramStart"/>
      <w:r w:rsidRPr="007E0C44">
        <w:rPr>
          <w:rStyle w:val="SubtleEmphasis"/>
        </w:rPr>
        <w:t>taken into account</w:t>
      </w:r>
      <w:proofErr w:type="gramEnd"/>
      <w:r w:rsidRPr="007E0C44">
        <w:rPr>
          <w:rStyle w:val="SubtleEmphasis"/>
        </w:rPr>
        <w:t xml:space="preserve">, beyond what is specified </w:t>
      </w:r>
      <w:r>
        <w:rPr>
          <w:rStyle w:val="SubtleEmphasis"/>
        </w:rPr>
        <w:t>in the corresponding</w:t>
      </w:r>
      <w:r w:rsidRPr="007E0C44">
        <w:rPr>
          <w:rStyle w:val="SubtleEmphasis"/>
        </w:rPr>
        <w:t xml:space="preserve"> </w:t>
      </w:r>
      <w:r>
        <w:rPr>
          <w:rStyle w:val="SubtleEmphasis"/>
        </w:rPr>
        <w:t>F</w:t>
      </w:r>
      <w:r w:rsidRPr="007E0C44">
        <w:rPr>
          <w:rStyle w:val="SubtleEmphasis"/>
        </w:rPr>
        <w:t xml:space="preserve">eature </w:t>
      </w:r>
      <w:r>
        <w:rPr>
          <w:rStyle w:val="SubtleEmphasis"/>
        </w:rPr>
        <w:t>Documents</w:t>
      </w:r>
      <w:r w:rsidRPr="007E0C44">
        <w:rPr>
          <w:rStyle w:val="SubtleEmphasis"/>
        </w:rPr>
        <w:t>.</w:t>
      </w:r>
    </w:p>
    <w:p w14:paraId="4646D12C" w14:textId="77777777" w:rsidR="00EF5EF4" w:rsidRDefault="00EF5EF4" w:rsidP="00EF5EF4"/>
    <w:p w14:paraId="25D368F1"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3A6DA4DE" w14:textId="77777777" w:rsidR="00EF5EF4" w:rsidRDefault="00EF5EF4" w:rsidP="00EF5EF4">
      <w:pPr>
        <w:pStyle w:val="Heading4"/>
        <w:numPr>
          <w:ilvl w:val="3"/>
          <w:numId w:val="4"/>
        </w:numPr>
      </w:pPr>
      <w:r>
        <w:t>Assumptions</w:t>
      </w:r>
    </w:p>
    <w:p w14:paraId="1B5A9EC9" w14:textId="77777777" w:rsidR="00EF5EF4" w:rsidRDefault="00EF5EF4" w:rsidP="00EF5EF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7E8A3917" w14:textId="77777777" w:rsidR="00EF5EF4" w:rsidRDefault="00EF5EF4" w:rsidP="00EF5EF4">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14:paraId="17BD30C7" w14:textId="77777777" w:rsidR="00EF5EF4" w:rsidRDefault="00EF5EF4" w:rsidP="00EF5EF4"/>
    <w:p w14:paraId="5004FADD"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6A18CF71" w14:textId="77777777" w:rsidR="00EF5EF4" w:rsidRDefault="00EF5EF4" w:rsidP="00EF5EF4"/>
    <w:p w14:paraId="54DB161D" w14:textId="77777777" w:rsidR="00EF5EF4" w:rsidRDefault="00EF5EF4" w:rsidP="00EF5EF4">
      <w:pPr>
        <w:pStyle w:val="Heading4"/>
        <w:numPr>
          <w:ilvl w:val="3"/>
          <w:numId w:val="4"/>
        </w:numPr>
      </w:pPr>
      <w:bookmarkStart w:id="72" w:name="_Toc420397667"/>
      <w:bookmarkStart w:id="73" w:name="_Toc216841808"/>
      <w:bookmarkStart w:id="74" w:name="_Toc211245114"/>
      <w:r>
        <w:lastRenderedPageBreak/>
        <w:t>References</w:t>
      </w:r>
      <w:bookmarkEnd w:id="72"/>
    </w:p>
    <w:p w14:paraId="73EC3E3C" w14:textId="77777777" w:rsidR="00EF5EF4" w:rsidRPr="00454CBE" w:rsidRDefault="00EF5EF4" w:rsidP="00EF5EF4">
      <w:pPr>
        <w:pStyle w:val="Heading5"/>
        <w:numPr>
          <w:ilvl w:val="4"/>
          <w:numId w:val="4"/>
        </w:numPr>
      </w:pPr>
      <w:bookmarkStart w:id="75" w:name="_Toc420397668"/>
      <w:bookmarkStart w:id="76" w:name="_Toc216853727"/>
      <w:r w:rsidRPr="00454CBE">
        <w:t xml:space="preserve">Ford </w:t>
      </w:r>
      <w:r>
        <w:t>D</w:t>
      </w:r>
      <w:r w:rsidRPr="00454CBE">
        <w:t>ocuments</w:t>
      </w:r>
      <w:bookmarkEnd w:id="75"/>
      <w:bookmarkEnd w:id="76"/>
    </w:p>
    <w:p w14:paraId="491C6C9F"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627FEE18"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55F7FEF6" w14:textId="77777777" w:rsidTr="00EB1FD2">
        <w:trPr>
          <w:cantSplit/>
          <w:tblHeader/>
        </w:trPr>
        <w:tc>
          <w:tcPr>
            <w:tcW w:w="1418" w:type="dxa"/>
            <w:shd w:val="clear" w:color="auto" w:fill="E0E0E0"/>
          </w:tcPr>
          <w:p w14:paraId="60DE02DB"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40207A3A"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38FDE7C6"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7FB17590"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3494B3FB" w14:textId="77777777" w:rsidTr="00EB1FD2">
        <w:trPr>
          <w:cantSplit/>
          <w:tblHeader/>
        </w:trPr>
        <w:tc>
          <w:tcPr>
            <w:tcW w:w="1418" w:type="dxa"/>
            <w:shd w:val="clear" w:color="auto" w:fill="FFFFFF" w:themeFill="background1"/>
          </w:tcPr>
          <w:p w14:paraId="25FD01B4" w14:textId="77777777" w:rsidR="00EF5EF4" w:rsidRPr="005E40CF" w:rsidRDefault="00EF5EF4" w:rsidP="00EB1FD2">
            <w:pPr>
              <w:rPr>
                <w:rFonts w:ascii="Helvetica" w:hAnsi="Helvetica" w:cs="Helvetica"/>
              </w:rPr>
            </w:pPr>
          </w:p>
        </w:tc>
        <w:tc>
          <w:tcPr>
            <w:tcW w:w="6237" w:type="dxa"/>
            <w:shd w:val="clear" w:color="auto" w:fill="FFFFFF" w:themeFill="background1"/>
          </w:tcPr>
          <w:p w14:paraId="7637242A" w14:textId="77777777" w:rsidR="00EF5EF4" w:rsidRPr="005E40CF" w:rsidRDefault="00EF5EF4" w:rsidP="00EB1FD2">
            <w:pPr>
              <w:rPr>
                <w:rFonts w:ascii="Helvetica" w:hAnsi="Helvetica" w:cs="Helvetica"/>
              </w:rPr>
            </w:pPr>
          </w:p>
        </w:tc>
        <w:tc>
          <w:tcPr>
            <w:tcW w:w="1418" w:type="dxa"/>
            <w:shd w:val="clear" w:color="auto" w:fill="FFFFFF" w:themeFill="background1"/>
          </w:tcPr>
          <w:p w14:paraId="3C734DED" w14:textId="77777777" w:rsidR="00EF5EF4" w:rsidRPr="005E40CF" w:rsidRDefault="00EF5EF4" w:rsidP="00EB1FD2">
            <w:pPr>
              <w:rPr>
                <w:rFonts w:ascii="Helvetica" w:hAnsi="Helvetica" w:cs="Helvetica"/>
              </w:rPr>
            </w:pPr>
          </w:p>
        </w:tc>
        <w:tc>
          <w:tcPr>
            <w:tcW w:w="1418" w:type="dxa"/>
            <w:shd w:val="clear" w:color="auto" w:fill="FFFFFF" w:themeFill="background1"/>
          </w:tcPr>
          <w:p w14:paraId="2E8161E1" w14:textId="77777777" w:rsidR="00EF5EF4" w:rsidRPr="005E40CF" w:rsidRDefault="00EF5EF4" w:rsidP="00EB1FD2">
            <w:pPr>
              <w:rPr>
                <w:rFonts w:ascii="Helvetica" w:hAnsi="Helvetica" w:cs="Helvetica"/>
              </w:rPr>
            </w:pPr>
          </w:p>
        </w:tc>
      </w:tr>
    </w:tbl>
    <w:p w14:paraId="47C96359" w14:textId="77777777" w:rsidR="00EF5EF4" w:rsidRPr="00360B1D" w:rsidRDefault="00EF5EF4" w:rsidP="00EF5EF4">
      <w:pPr>
        <w:pStyle w:val="Caption"/>
        <w:rPr>
          <w:i/>
          <w:color w:val="7F7F7F" w:themeColor="text1" w:themeTint="80"/>
        </w:rPr>
      </w:pPr>
      <w:bookmarkStart w:id="77" w:name="_Toc468095642"/>
      <w:bookmarkStart w:id="78" w:name="_Toc6466571"/>
      <w:bookmarkStart w:id="79" w:name="_Toc529191299"/>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bookmarkEnd w:id="77"/>
      <w:r>
        <w:t xml:space="preserve"> </w:t>
      </w:r>
      <w:r w:rsidRPr="006D2E3B">
        <w:rPr>
          <w:b w:val="0"/>
          <w:i/>
          <w:color w:val="A6A6A6" w:themeColor="background1" w:themeShade="A6"/>
        </w:rPr>
        <w:t>(not specified in model)</w:t>
      </w:r>
      <w:bookmarkEnd w:id="78"/>
      <w:bookmarkEnd w:id="79"/>
    </w:p>
    <w:p w14:paraId="13F52BE5" w14:textId="77777777" w:rsidR="00EF5EF4" w:rsidRPr="00FB7B3D" w:rsidRDefault="00EF5EF4" w:rsidP="00EF5EF4">
      <w:pPr>
        <w:pStyle w:val="Heading5"/>
        <w:numPr>
          <w:ilvl w:val="4"/>
          <w:numId w:val="4"/>
        </w:numPr>
      </w:pPr>
      <w:bookmarkStart w:id="80" w:name="_Toc420397669"/>
      <w:bookmarkStart w:id="81" w:name="_Toc216853729"/>
      <w:bookmarkStart w:id="82" w:name="_Toc215652136"/>
      <w:r w:rsidRPr="00454CBE">
        <w:t>External</w:t>
      </w:r>
      <w:r>
        <w:t xml:space="preserve"> Documents and P</w:t>
      </w:r>
      <w:r w:rsidRPr="00FB7B3D">
        <w:t>ublications</w:t>
      </w:r>
      <w:bookmarkEnd w:id="73"/>
      <w:bookmarkEnd w:id="74"/>
      <w:bookmarkEnd w:id="80"/>
      <w:bookmarkEnd w:id="81"/>
      <w:bookmarkEnd w:id="82"/>
    </w:p>
    <w:p w14:paraId="3FA1AC82" w14:textId="77777777" w:rsidR="00EF5EF4" w:rsidRDefault="00EF5EF4" w:rsidP="00EF5EF4">
      <w:pPr>
        <w:pStyle w:val="BodyText"/>
        <w:ind w:right="142"/>
        <w:jc w:val="both"/>
        <w:rPr>
          <w:rFonts w:cs="Arial"/>
          <w:lang w:val="en-US"/>
        </w:rPr>
      </w:pPr>
      <w:bookmarkStart w:id="83"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863D989" w14:textId="77777777" w:rsidR="00EF5EF4" w:rsidRPr="00347A88" w:rsidRDefault="00EF5EF4" w:rsidP="00EF5EF4">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3" w:history="1">
        <w:r w:rsidRPr="00316F4E">
          <w:rPr>
            <w:rStyle w:val="SubtleEmphasis"/>
            <w:color w:val="0000FF"/>
          </w:rPr>
          <w:t>IEEE Citation Reference</w:t>
        </w:r>
      </w:hyperlink>
      <w:r w:rsidRPr="00347A88">
        <w:rPr>
          <w:rStyle w:val="SubtleEmphasis"/>
        </w:rPr>
        <w:t xml:space="preserve"> on how to format a reference.</w:t>
      </w:r>
      <w:bookmarkEnd w:id="83"/>
    </w:p>
    <w:p w14:paraId="699D1C3B"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028EE547" w14:textId="77777777" w:rsidTr="00EB1FD2">
        <w:trPr>
          <w:cantSplit/>
          <w:tblHeader/>
        </w:trPr>
        <w:tc>
          <w:tcPr>
            <w:tcW w:w="1418" w:type="dxa"/>
            <w:shd w:val="clear" w:color="auto" w:fill="E0E0E0"/>
          </w:tcPr>
          <w:p w14:paraId="4B50FDDE"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7D27FFD7"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2B0FFE1E" w14:textId="77777777" w:rsidTr="00EB1FD2">
        <w:trPr>
          <w:cantSplit/>
          <w:tblHeader/>
        </w:trPr>
        <w:tc>
          <w:tcPr>
            <w:tcW w:w="1418" w:type="dxa"/>
            <w:shd w:val="clear" w:color="auto" w:fill="FFFFFF" w:themeFill="background1"/>
          </w:tcPr>
          <w:p w14:paraId="3EFE862C" w14:textId="77777777" w:rsidR="00EF5EF4" w:rsidRPr="005E40CF" w:rsidRDefault="00EF5EF4" w:rsidP="00EB1FD2">
            <w:pPr>
              <w:rPr>
                <w:rFonts w:ascii="Helvetica" w:hAnsi="Helvetica" w:cs="Helvetica"/>
              </w:rPr>
            </w:pPr>
          </w:p>
        </w:tc>
        <w:tc>
          <w:tcPr>
            <w:tcW w:w="9072" w:type="dxa"/>
            <w:shd w:val="clear" w:color="auto" w:fill="FFFFFF" w:themeFill="background1"/>
          </w:tcPr>
          <w:p w14:paraId="456E145D" w14:textId="77777777" w:rsidR="00EF5EF4" w:rsidRPr="005E40CF" w:rsidRDefault="00EF5EF4" w:rsidP="00EB1FD2">
            <w:pPr>
              <w:rPr>
                <w:rFonts w:ascii="Helvetica" w:hAnsi="Helvetica" w:cs="Helvetica"/>
              </w:rPr>
            </w:pPr>
          </w:p>
        </w:tc>
      </w:tr>
    </w:tbl>
    <w:p w14:paraId="1F947F92" w14:textId="77777777" w:rsidR="00EF5EF4" w:rsidRDefault="00EF5EF4" w:rsidP="00EF5EF4">
      <w:pPr>
        <w:pStyle w:val="Caption"/>
        <w:rPr>
          <w:b w:val="0"/>
          <w:i/>
          <w:color w:val="7F7F7F" w:themeColor="text1" w:themeTint="80"/>
        </w:rPr>
      </w:pPr>
      <w:bookmarkStart w:id="84" w:name="_Toc468095643"/>
      <w:bookmarkStart w:id="85" w:name="_Toc529191301"/>
      <w:bookmarkStart w:id="86" w:name="_Toc6466573"/>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External documents and publications</w:t>
      </w:r>
      <w:bookmarkEnd w:id="84"/>
      <w:r w:rsidRPr="00DB1AC1">
        <w:t xml:space="preserve"> </w:t>
      </w:r>
      <w:r w:rsidRPr="006D2E3B">
        <w:rPr>
          <w:b w:val="0"/>
          <w:i/>
          <w:color w:val="A6A6A6" w:themeColor="background1" w:themeShade="A6"/>
        </w:rPr>
        <w:t>(not specified in model)</w:t>
      </w:r>
      <w:bookmarkEnd w:id="85"/>
      <w:bookmarkEnd w:id="86"/>
    </w:p>
    <w:p w14:paraId="1EEEC022" w14:textId="77777777" w:rsidR="00EF5EF4" w:rsidRDefault="00EF5EF4" w:rsidP="00EF5EF4">
      <w:pPr>
        <w:pStyle w:val="Heading4"/>
        <w:numPr>
          <w:ilvl w:val="3"/>
          <w:numId w:val="4"/>
        </w:numPr>
      </w:pPr>
      <w:r>
        <w:t>Glossary</w:t>
      </w:r>
    </w:p>
    <w:p w14:paraId="484DA5C1"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5DCA8F0" w14:textId="77777777" w:rsidR="00EF5EF4" w:rsidRDefault="00EF5EF4" w:rsidP="00EF5EF4">
      <w:pPr>
        <w:pStyle w:val="Heading3"/>
        <w:numPr>
          <w:ilvl w:val="2"/>
          <w:numId w:val="4"/>
        </w:numPr>
      </w:pPr>
      <w:bookmarkStart w:id="87" w:name="_Toc6466549"/>
      <w:r>
        <w:t>Function Scope</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87"/>
    </w:p>
    <w:p w14:paraId="5D49F87F" w14:textId="77777777" w:rsidR="00EF5EF4" w:rsidRPr="00A43B48" w:rsidRDefault="00EF5EF4" w:rsidP="00EF5EF4">
      <w:pPr>
        <w:contextualSpacing/>
      </w:pPr>
    </w:p>
    <w:p w14:paraId="79CEFCE5" w14:textId="77777777" w:rsidR="00EF5EF4" w:rsidRDefault="00EF5EF4" w:rsidP="00EF5EF4">
      <w:pPr>
        <w:contextualSpacing/>
      </w:pPr>
      <w:r>
        <w:t xml:space="preserve">The </w:t>
      </w:r>
      <w:r>
        <w:rPr>
          <w:noProof/>
        </w:rPr>
        <w:drawing>
          <wp:inline distT="0" distB="0" distL="0" distR="0" wp14:anchorId="03D53D7E" wp14:editId="26A4CF8F">
            <wp:extent cx="152400" cy="152400"/>
            <wp:effectExtent l="0" t="0" r="0" b="0"/>
            <wp:docPr id="30"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Authentication Status</w:t>
      </w:r>
      <w:r>
        <w:rPr>
          <w:b/>
        </w:rPr>
        <w:t>”</w:t>
      </w:r>
      <w:r>
        <w:t xml:space="preserve"> function is called by the following functions:</w:t>
      </w:r>
    </w:p>
    <w:p w14:paraId="14C8D874" w14:textId="77777777" w:rsidR="00EF5EF4" w:rsidRPr="00953D23" w:rsidRDefault="00EF5EF4" w:rsidP="00EF5EF4">
      <w:pPr>
        <w:pStyle w:val="ListParagraph"/>
        <w:numPr>
          <w:ilvl w:val="0"/>
          <w:numId w:val="12"/>
        </w:numPr>
        <w:contextualSpacing/>
      </w:pPr>
      <w:r>
        <w:rPr>
          <w:noProof/>
        </w:rPr>
        <w:drawing>
          <wp:inline distT="0" distB="0" distL="0" distR="0" wp14:anchorId="1BBB710D" wp14:editId="00ECB9DF">
            <wp:extent cx="152400" cy="152400"/>
            <wp:effectExtent l="0" t="0" r="0" b="0"/>
            <wp:docPr id="3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ad9f3c94cdce0896d2f4bf03c43c78b" w:history="1">
        <w:r>
          <w:rPr>
            <w:rStyle w:val="Hyperlink"/>
          </w:rPr>
          <w:t>9 Recall Profile and ID User</w:t>
        </w:r>
      </w:hyperlink>
      <w:r>
        <w:t>”</w:t>
      </w:r>
    </w:p>
    <w:p w14:paraId="782485F8" w14:textId="77777777" w:rsidR="00EF5EF4" w:rsidRPr="00393C96" w:rsidRDefault="00EF5EF4" w:rsidP="00EF5EF4">
      <w:pPr>
        <w:contextualSpacing/>
      </w:pPr>
    </w:p>
    <w:p w14:paraId="2C348543" w14:textId="77777777" w:rsidR="00EF5EF4" w:rsidRDefault="00EF5EF4" w:rsidP="00EF5EF4"/>
    <w:p w14:paraId="75E93314" w14:textId="77777777" w:rsidR="00EF5EF4" w:rsidRDefault="00EF5EF4" w:rsidP="00EF5EF4">
      <w:pPr>
        <w:jc w:val="center"/>
      </w:pPr>
      <w:r>
        <w:rPr>
          <w:noProof/>
        </w:rPr>
        <w:drawing>
          <wp:inline distT="0" distB="0" distL="0" distR="0" wp14:anchorId="14A351B1" wp14:editId="5881B730">
            <wp:extent cx="6466204" cy="2618987"/>
            <wp:effectExtent l="0" t="0" r="0" b="0"/>
            <wp:docPr id="36"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63257735.jpg"/>
                    <pic:cNvPicPr/>
                  </pic:nvPicPr>
                  <pic:blipFill>
                    <a:blip r:embed="rId35" cstate="print"/>
                    <a:stretch>
                      <a:fillRect/>
                    </a:stretch>
                  </pic:blipFill>
                  <pic:spPr>
                    <a:xfrm>
                      <a:off x="0" y="0"/>
                      <a:ext cx="6466204" cy="2618987"/>
                    </a:xfrm>
                    <a:prstGeom prst="rect">
                      <a:avLst/>
                    </a:prstGeom>
                  </pic:spPr>
                </pic:pic>
              </a:graphicData>
            </a:graphic>
          </wp:inline>
        </w:drawing>
      </w:r>
    </w:p>
    <w:p w14:paraId="0E597B02" w14:textId="77777777" w:rsidR="00EF5EF4" w:rsidRPr="00294100" w:rsidRDefault="00EF5EF4" w:rsidP="00EF5EF4">
      <w:pPr>
        <w:pStyle w:val="Caption"/>
      </w:pPr>
      <w:bookmarkStart w:id="88" w:name="_Toc6466565"/>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035D8126" wp14:editId="35303C5D">
            <wp:extent cx="152400" cy="152400"/>
            <wp:effectExtent l="0" t="0" r="0" b="0"/>
            <wp:docPr id="3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9 Recall Profile and ID User</w:t>
      </w:r>
      <w:r>
        <w:t>”</w:t>
      </w:r>
      <w:r w:rsidRPr="00294100">
        <w:t xml:space="preserve"> calling </w:t>
      </w:r>
      <w:r>
        <w:rPr>
          <w:noProof/>
        </w:rPr>
        <w:drawing>
          <wp:inline distT="0" distB="0" distL="0" distR="0" wp14:anchorId="1688800C" wp14:editId="0DA5120C">
            <wp:extent cx="152400" cy="152400"/>
            <wp:effectExtent l="0" t="0" r="0" b="0"/>
            <wp:docPr id="40"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Authentication Status</w:t>
      </w:r>
      <w:r>
        <w:t>”</w:t>
      </w:r>
      <w:bookmarkEnd w:id="88"/>
    </w:p>
    <w:p w14:paraId="19D0AF34" w14:textId="77777777" w:rsidR="00EF5EF4" w:rsidRDefault="00EF5EF4" w:rsidP="00EF5EF4">
      <w:pPr>
        <w:contextualSpacing/>
      </w:pPr>
    </w:p>
    <w:p w14:paraId="75DE2F8F" w14:textId="77777777" w:rsidR="00EF5EF4" w:rsidRDefault="00EF5EF4" w:rsidP="00EF5EF4"/>
    <w:p w14:paraId="67D380B3" w14:textId="77777777" w:rsidR="00EF5EF4" w:rsidRDefault="00EF5EF4" w:rsidP="00EF5EF4">
      <w:pPr>
        <w:contextualSpacing/>
      </w:pPr>
    </w:p>
    <w:p w14:paraId="37FD47B1" w14:textId="77777777" w:rsidR="00EF5EF4" w:rsidRDefault="00EF5EF4" w:rsidP="00EF5EF4">
      <w:pPr>
        <w:pStyle w:val="Heading3"/>
        <w:numPr>
          <w:ilvl w:val="2"/>
          <w:numId w:val="4"/>
        </w:numPr>
      </w:pPr>
      <w:bookmarkStart w:id="89" w:name="_Goal_G4:_Have"/>
      <w:bookmarkStart w:id="90" w:name="_Toc6466550"/>
      <w:bookmarkEnd w:id="89"/>
      <w:r>
        <w:t>Function Interfaces</w:t>
      </w:r>
      <w:bookmarkEnd w:id="90"/>
    </w:p>
    <w:p w14:paraId="0AB42406" w14:textId="77777777" w:rsidR="00EF5EF4" w:rsidRPr="00347A88" w:rsidRDefault="00EF5EF4" w:rsidP="00EF5EF4">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6" w:history="1">
        <w:r w:rsidRPr="005E2008">
          <w:rPr>
            <w:rStyle w:val="Hyperlink"/>
          </w:rPr>
          <w:t xml:space="preserve">RE Wiki – Adding a </w:t>
        </w:r>
        <w:r>
          <w:rPr>
            <w:rStyle w:val="Hyperlink"/>
          </w:rPr>
          <w:t>Logical Signal or Parameter</w:t>
        </w:r>
      </w:hyperlink>
    </w:p>
    <w:p w14:paraId="3BD6C209"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3B971709" w14:textId="77777777" w:rsidTr="00EB1FD2">
        <w:trPr>
          <w:trHeight w:val="260"/>
        </w:trPr>
        <w:tc>
          <w:tcPr>
            <w:tcW w:w="2695" w:type="dxa"/>
            <w:shd w:val="clear" w:color="auto" w:fill="D9D9D9" w:themeFill="background1" w:themeFillShade="D9"/>
            <w:noWrap/>
            <w:hideMark/>
          </w:tcPr>
          <w:p w14:paraId="38DEB487"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2C0700A"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4624AF03" w14:textId="77777777" w:rsidTr="00EB1FD2">
        <w:trPr>
          <w:trHeight w:val="410"/>
        </w:trPr>
        <w:tc>
          <w:tcPr>
            <w:tcW w:w="2695" w:type="dxa"/>
            <w:noWrap/>
          </w:tcPr>
          <w:p w14:paraId="2E5B8139" w14:textId="77777777" w:rsidR="00EF5EF4" w:rsidRDefault="00EF5EF4" w:rsidP="00EB1FD2">
            <w:pPr>
              <w:contextualSpacing/>
              <w:rPr>
                <w:rFonts w:cs="Arial"/>
              </w:rPr>
            </w:pPr>
            <w:proofErr w:type="spellStart"/>
            <w:r w:rsidRPr="00275823">
              <w:rPr>
                <w:rFonts w:cs="Arial"/>
              </w:rPr>
              <w:lastRenderedPageBreak/>
              <w:t>Authentication_Status</w:t>
            </w:r>
            <w:proofErr w:type="spellEnd"/>
          </w:p>
          <w:p w14:paraId="07793017" w14:textId="77777777" w:rsidR="00EF5EF4" w:rsidRDefault="00EF5EF4" w:rsidP="00EB1FD2">
            <w:pPr>
              <w:contextualSpacing/>
              <w:rPr>
                <w:rFonts w:cs="Arial"/>
              </w:rPr>
            </w:pPr>
            <w:r>
              <w:rPr>
                <w:rFonts w:cs="Arial"/>
              </w:rPr>
              <w:t>Type:</w:t>
            </w:r>
          </w:p>
          <w:p w14:paraId="4F36A7AA"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10B206FE" wp14:editId="18C2ED55">
                  <wp:extent cx="152400" cy="152400"/>
                  <wp:effectExtent l="0" t="0" r="0" b="0"/>
                  <wp:docPr id="48" name="Picture 1512611033.jpg" descr="151261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1261103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387a310203ca50689b165f295880b54" w:history="1">
              <w:proofErr w:type="spellStart"/>
              <w:r>
                <w:rPr>
                  <w:rStyle w:val="Hyperlink"/>
                  <w:rFonts w:cs="Arial"/>
                </w:rPr>
                <w:t>Authentication_Status</w:t>
              </w:r>
              <w:proofErr w:type="spellEnd"/>
            </w:hyperlink>
          </w:p>
        </w:tc>
        <w:tc>
          <w:tcPr>
            <w:tcW w:w="7506" w:type="dxa"/>
          </w:tcPr>
          <w:p w14:paraId="7ECAFF45" w14:textId="77777777" w:rsidR="00EF5EF4" w:rsidRDefault="00EF5EF4" w:rsidP="00EB1FD2">
            <w:pPr>
              <w:rPr>
                <w:rFonts w:cs="Arial"/>
              </w:rPr>
            </w:pPr>
            <w:r>
              <w:rPr>
                <w:rFonts w:cs="Arial"/>
              </w:rPr>
              <w:t>Signal Description:</w:t>
            </w:r>
          </w:p>
          <w:p w14:paraId="4CAFE417" w14:textId="77777777" w:rsidR="00EF5EF4" w:rsidRDefault="00EF5EF4" w:rsidP="00EB1FD2">
            <w:pPr>
              <w:rPr>
                <w:rFonts w:cs="Arial"/>
              </w:rPr>
            </w:pPr>
            <w:r w:rsidRPr="00275823">
              <w:rPr>
                <w:rFonts w:cs="Arial"/>
              </w:rPr>
              <w:t>Internal vehicle status that broadcasts if a profile is authenticated or not. Profile Management Server is the transmitter of the signal and the receiver is the Profile Interface Client.</w:t>
            </w:r>
          </w:p>
          <w:p w14:paraId="12CE2119" w14:textId="77777777" w:rsidR="00EF5EF4" w:rsidRDefault="00EF5EF4" w:rsidP="00EB1FD2">
            <w:pPr>
              <w:rPr>
                <w:rFonts w:cs="Arial"/>
              </w:rPr>
            </w:pPr>
          </w:p>
          <w:p w14:paraId="08D86E4A" w14:textId="77777777" w:rsidR="00EF5EF4" w:rsidRPr="0046598F" w:rsidRDefault="00EF5EF4" w:rsidP="00EB1FD2">
            <w:pPr>
              <w:rPr>
                <w:rFonts w:cs="Arial"/>
                <w:color w:val="000000"/>
              </w:rPr>
            </w:pPr>
            <w:r>
              <w:rPr>
                <w:rFonts w:cs="Arial"/>
                <w:color w:val="000000"/>
              </w:rPr>
              <w:t>Received from:</w:t>
            </w:r>
          </w:p>
          <w:p w14:paraId="720BB4D1" w14:textId="77777777" w:rsidR="00EF5EF4" w:rsidRPr="00C8319B" w:rsidRDefault="00EF5EF4" w:rsidP="00EB1FD2">
            <w:pPr>
              <w:pStyle w:val="ListParagraph"/>
              <w:numPr>
                <w:ilvl w:val="0"/>
                <w:numId w:val="12"/>
              </w:numPr>
              <w:rPr>
                <w:rFonts w:cs="Arial"/>
              </w:rPr>
            </w:pPr>
            <w:r>
              <w:rPr>
                <w:noProof/>
              </w:rPr>
              <w:drawing>
                <wp:inline distT="0" distB="0" distL="0" distR="0" wp14:anchorId="09178C0E" wp14:editId="6764B513">
                  <wp:extent cx="152400" cy="152400"/>
                  <wp:effectExtent l="0" t="0" r="0" b="0"/>
                  <wp:docPr id="50"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4d9276e4c7f84a0a5e0555d818dd941" w:history="1">
              <w:r>
                <w:rPr>
                  <w:rStyle w:val="Hyperlink"/>
                  <w:rFonts w:cs="Arial"/>
                </w:rPr>
                <w:t>Provide Authentication Status (Auto Login)</w:t>
              </w:r>
            </w:hyperlink>
          </w:p>
        </w:tc>
      </w:tr>
    </w:tbl>
    <w:p w14:paraId="085ACDF3" w14:textId="77777777" w:rsidR="00EF5EF4" w:rsidRDefault="00EF5EF4" w:rsidP="00EF5EF4">
      <w:pPr>
        <w:pStyle w:val="Heading4"/>
        <w:numPr>
          <w:ilvl w:val="3"/>
          <w:numId w:val="4"/>
        </w:numPr>
      </w:pPr>
      <w:r>
        <w:t>Logical Outputs</w:t>
      </w:r>
    </w:p>
    <w:p w14:paraId="1E9B9E2C" w14:textId="77777777" w:rsidR="00EF5EF4" w:rsidRDefault="00EF5EF4" w:rsidP="00EF5EF4">
      <w:pPr>
        <w:contextualSpacing/>
      </w:pPr>
    </w:p>
    <w:p w14:paraId="530FCEFB" w14:textId="77777777" w:rsidR="00EF5EF4" w:rsidRPr="00FF5F72" w:rsidRDefault="00EF5EF4" w:rsidP="00EF5EF4">
      <w:pPr>
        <w:contextualSpacing/>
        <w:rPr>
          <w:color w:val="A6A6A6" w:themeColor="background1" w:themeShade="A6"/>
        </w:rPr>
      </w:pPr>
      <w:r w:rsidRPr="00FF5F72">
        <w:rPr>
          <w:color w:val="A6A6A6" w:themeColor="background1" w:themeShade="A6"/>
        </w:rPr>
        <w:t>No Logical Outputs specified.</w:t>
      </w:r>
    </w:p>
    <w:p w14:paraId="20845A96" w14:textId="77777777" w:rsidR="00EF5EF4" w:rsidRDefault="00EF5EF4" w:rsidP="00EF5EF4">
      <w:pPr>
        <w:pStyle w:val="Heading4"/>
        <w:numPr>
          <w:ilvl w:val="3"/>
          <w:numId w:val="4"/>
        </w:numPr>
      </w:pPr>
      <w:r>
        <w:t>Logical</w:t>
      </w:r>
      <w:r w:rsidRPr="00F15706">
        <w:t xml:space="preserve"> Parameters</w:t>
      </w:r>
    </w:p>
    <w:p w14:paraId="1093F972" w14:textId="77777777" w:rsidR="00EF5EF4" w:rsidRPr="007B3137" w:rsidRDefault="00EF5EF4" w:rsidP="00EF5EF4">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17D552CC" w14:textId="77777777" w:rsidR="00EF5EF4" w:rsidRDefault="00EF5EF4" w:rsidP="00EF5EF4"/>
    <w:p w14:paraId="6DD6216A"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ACCE062" w14:textId="77777777" w:rsidR="00EF5EF4" w:rsidRDefault="00EF5EF4" w:rsidP="00EF5EF4">
      <w:pPr>
        <w:pStyle w:val="Heading3"/>
        <w:numPr>
          <w:ilvl w:val="2"/>
          <w:numId w:val="4"/>
        </w:numPr>
      </w:pPr>
      <w:bookmarkStart w:id="91" w:name="_Toc6466551"/>
      <w:r>
        <w:t>Function Modeling</w:t>
      </w:r>
      <w:bookmarkEnd w:id="91"/>
    </w:p>
    <w:p w14:paraId="30C8F9A0" w14:textId="77777777" w:rsidR="00EF5EF4" w:rsidRPr="00C31FB7" w:rsidRDefault="00EF5EF4" w:rsidP="00EF5EF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291D49CA" w14:textId="77777777" w:rsidR="00EF5EF4" w:rsidRDefault="00EF5EF4" w:rsidP="00EF5EF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Typical modeling artifacts in this section are State Machines, Activity Diagrams / Flow Charts, Decision Tables, and possibly Sequence Diagrams, which can all be used as techniques to analyze the function requirements.</w:t>
      </w:r>
    </w:p>
    <w:p w14:paraId="63A49BFA" w14:textId="77777777" w:rsidR="00EF5EF4" w:rsidRPr="00C37F5C" w:rsidRDefault="00EF5EF4" w:rsidP="00EF5EF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8" w:history="1">
        <w:r w:rsidRPr="00EF5443">
          <w:rPr>
            <w:rStyle w:val="SubtleEmphasis"/>
            <w:color w:val="0000FF"/>
          </w:rPr>
          <w:t>RE Wiki – Analyze / Model Requirements</w:t>
        </w:r>
      </w:hyperlink>
    </w:p>
    <w:p w14:paraId="3D00BE9B" w14:textId="77777777" w:rsidR="00EF5EF4" w:rsidRPr="00C75AE5" w:rsidRDefault="00EF5EF4" w:rsidP="00EF5EF4"/>
    <w:p w14:paraId="609D12A7" w14:textId="77777777" w:rsidR="00EF5EF4" w:rsidRDefault="00EF5EF4" w:rsidP="00EF5EF4">
      <w:pPr>
        <w:pStyle w:val="Heading4"/>
        <w:numPr>
          <w:ilvl w:val="3"/>
          <w:numId w:val="4"/>
        </w:numPr>
      </w:pPr>
      <w:r>
        <w:t>Use Cases</w:t>
      </w:r>
    </w:p>
    <w:p w14:paraId="04E1826A" w14:textId="77777777" w:rsidR="00EF5EF4" w:rsidRPr="00C31FB7" w:rsidRDefault="00EF5EF4" w:rsidP="00EF5EF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5A54C5A4" w14:textId="77777777" w:rsidR="00EF5EF4" w:rsidRDefault="00EF5EF4" w:rsidP="00EF5EF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w:t>
      </w:r>
      <w:proofErr w:type="gramStart"/>
      <w:r>
        <w:rPr>
          <w:rStyle w:val="SubtleEmphasis"/>
        </w:rPr>
        <w:t>), but</w:t>
      </w:r>
      <w:proofErr w:type="gramEnd"/>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14:paraId="012F1A12" w14:textId="77777777" w:rsidR="00EF5EF4" w:rsidRDefault="00EF5EF4" w:rsidP="00EF5EF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0707D0D3" w14:textId="77777777" w:rsidR="00EF5EF4" w:rsidRDefault="00EF5EF4" w:rsidP="00EF5EF4"/>
    <w:p w14:paraId="51E2EF8A"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A0C7204" w14:textId="77777777" w:rsidR="00EF5EF4" w:rsidRDefault="00EF5EF4" w:rsidP="00EF5EF4">
      <w:pPr>
        <w:pStyle w:val="Heading4"/>
        <w:numPr>
          <w:ilvl w:val="3"/>
          <w:numId w:val="4"/>
        </w:numPr>
      </w:pPr>
      <w:r>
        <w:t>State Charts / Activity Diagrams / Sequence Diagrams / Decision Tables</w:t>
      </w:r>
    </w:p>
    <w:p w14:paraId="1A7EBC67" w14:textId="77777777" w:rsidR="00EF5EF4" w:rsidRPr="00C31FB7" w:rsidRDefault="00EF5EF4" w:rsidP="00EF5EF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B0E70B2" w14:textId="77777777" w:rsidR="00EF5EF4" w:rsidRDefault="00EF5EF4" w:rsidP="00EF5EF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 (refer to sample diagrams below):</w:t>
      </w:r>
    </w:p>
    <w:p w14:paraId="440615C2" w14:textId="77777777" w:rsidR="00EF5EF4" w:rsidRDefault="00EF5EF4" w:rsidP="00EF5EF4">
      <w:pPr>
        <w:shd w:val="clear" w:color="auto" w:fill="D6E3BC" w:themeFill="accent3" w:themeFillTint="66"/>
        <w:ind w:firstLine="720"/>
        <w:rPr>
          <w:rStyle w:val="SubtleEmphasis"/>
        </w:rPr>
      </w:pPr>
      <w:r>
        <w:rPr>
          <w:rStyle w:val="SubtleEmphasis"/>
        </w:rPr>
        <w:t>State Machines, Activity Diagrams / Flow Charts, or Decision Tables</w:t>
      </w:r>
    </w:p>
    <w:p w14:paraId="387D9D0D" w14:textId="77777777" w:rsidR="00EF5EF4" w:rsidRDefault="00EF5EF4" w:rsidP="00EF5EF4">
      <w:pPr>
        <w:shd w:val="clear" w:color="auto" w:fill="D6E3BC" w:themeFill="accent3" w:themeFillTint="66"/>
        <w:rPr>
          <w:rStyle w:val="SubtleEmphasis"/>
        </w:rPr>
      </w:pPr>
      <w:r>
        <w:rPr>
          <w:rStyle w:val="SubtleEmphasis"/>
        </w:rPr>
        <w:t>Optionally, Sequence Diagrams might help to analyze the interaction between Functions.</w:t>
      </w:r>
    </w:p>
    <w:p w14:paraId="45FED2F0" w14:textId="77777777" w:rsidR="00EF5EF4" w:rsidRPr="00C37F5C" w:rsidRDefault="00EF5EF4" w:rsidP="00EF5EF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9" w:history="1">
        <w:r w:rsidRPr="00EF5443">
          <w:rPr>
            <w:rStyle w:val="SubtleEmphasis"/>
            <w:color w:val="0000FF"/>
          </w:rPr>
          <w:t>RE Wiki – Analyze / Model Requirements</w:t>
        </w:r>
      </w:hyperlink>
    </w:p>
    <w:p w14:paraId="5BEF2B82" w14:textId="77777777" w:rsidR="00EF5EF4" w:rsidRDefault="00EF5EF4" w:rsidP="00EF5EF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0"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016510C4" w14:textId="77777777" w:rsidR="00EF5EF4" w:rsidRDefault="00EF5EF4" w:rsidP="00EF5EF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1" w:history="1">
        <w:r w:rsidRPr="00EF5443">
          <w:rPr>
            <w:rStyle w:val="SubtleEmphasis"/>
            <w:color w:val="0000FF"/>
          </w:rPr>
          <w:t>RE Wiki – Activity Diagram</w:t>
        </w:r>
      </w:hyperlink>
      <w:r>
        <w:rPr>
          <w:rStyle w:val="SubtleEmphasis"/>
          <w:color w:val="0000FF"/>
        </w:rPr>
        <w:t xml:space="preserve">, </w:t>
      </w:r>
      <w:hyperlink r:id="rId42" w:history="1">
        <w:proofErr w:type="spellStart"/>
        <w:r w:rsidRPr="001134B9">
          <w:rPr>
            <w:rStyle w:val="Hyperlink"/>
          </w:rPr>
          <w:t>SysML</w:t>
        </w:r>
        <w:proofErr w:type="spellEnd"/>
        <w:r w:rsidRPr="001134B9">
          <w:rPr>
            <w:rStyle w:val="Hyperlink"/>
          </w:rPr>
          <w:t xml:space="preserve"> User Group – Activity Diagram Basics</w:t>
        </w:r>
      </w:hyperlink>
    </w:p>
    <w:p w14:paraId="1D40F051" w14:textId="77777777" w:rsidR="00EF5EF4" w:rsidRPr="00EF5443" w:rsidRDefault="00EF5EF4" w:rsidP="00EF5EF4">
      <w:pPr>
        <w:shd w:val="clear" w:color="auto" w:fill="D6E3BC" w:themeFill="accent3" w:themeFillTint="66"/>
        <w:ind w:firstLine="720"/>
        <w:rPr>
          <w:rStyle w:val="SubtleEmphasis"/>
          <w:rFonts w:cs="Arial"/>
        </w:rPr>
      </w:pPr>
      <w:r>
        <w:rPr>
          <w:rStyle w:val="SubtleEmphasis"/>
          <w:rFonts w:cs="Arial"/>
        </w:rPr>
        <w:t xml:space="preserve">Sequence Diagrams: </w:t>
      </w:r>
      <w:hyperlink r:id="rId43" w:history="1">
        <w:r w:rsidRPr="00EF5443">
          <w:rPr>
            <w:rStyle w:val="SubtleEmphasis"/>
            <w:color w:val="0000FF"/>
          </w:rPr>
          <w:t>RE Wiki – Sequence Chart</w:t>
        </w:r>
      </w:hyperlink>
      <w:r>
        <w:rPr>
          <w:rStyle w:val="SubtleEmphasis"/>
          <w:color w:val="0000FF"/>
        </w:rPr>
        <w:t xml:space="preserve">, </w:t>
      </w:r>
      <w:hyperlink r:id="rId44" w:history="1">
        <w:proofErr w:type="spellStart"/>
        <w:r w:rsidRPr="001134B9">
          <w:rPr>
            <w:rStyle w:val="Hyperlink"/>
          </w:rPr>
          <w:t>SysML</w:t>
        </w:r>
        <w:proofErr w:type="spellEnd"/>
        <w:r w:rsidRPr="001134B9">
          <w:rPr>
            <w:rStyle w:val="Hyperlink"/>
          </w:rPr>
          <w:t xml:space="preserve"> User Group – Sequence Diagram Basics</w:t>
        </w:r>
      </w:hyperlink>
    </w:p>
    <w:p w14:paraId="5F502758" w14:textId="77777777" w:rsidR="00EF5EF4" w:rsidRDefault="00EF5EF4" w:rsidP="00EF5EF4"/>
    <w:p w14:paraId="21025118" w14:textId="77777777" w:rsidR="00EF5EF4" w:rsidRPr="00FF5F72" w:rsidRDefault="00EF5EF4" w:rsidP="00EF5EF4">
      <w:pPr>
        <w:contextualSpacing/>
        <w:rPr>
          <w:color w:val="A6A6A6" w:themeColor="background1" w:themeShade="A6"/>
        </w:rPr>
      </w:pPr>
      <w:r w:rsidRPr="00FF5F72">
        <w:rPr>
          <w:color w:val="A6A6A6" w:themeColor="background1" w:themeShade="A6"/>
        </w:rPr>
        <w:t>No diagrams internal to function specified.</w:t>
      </w:r>
    </w:p>
    <w:p w14:paraId="70EDDA16" w14:textId="77777777" w:rsidR="00EF5EF4" w:rsidRDefault="00EF5EF4" w:rsidP="00EF5EF4">
      <w:pPr>
        <w:pStyle w:val="Heading3"/>
        <w:numPr>
          <w:ilvl w:val="2"/>
          <w:numId w:val="4"/>
        </w:numPr>
      </w:pPr>
      <w:bookmarkStart w:id="92" w:name="_Toc6466552"/>
      <w:r>
        <w:t>Function Requirements</w:t>
      </w:r>
      <w:bookmarkEnd w:id="92"/>
    </w:p>
    <w:p w14:paraId="6FD46C0F" w14:textId="77777777" w:rsidR="00EF5EF4" w:rsidRDefault="00EF5EF4" w:rsidP="00EF5EF4">
      <w:pPr>
        <w:shd w:val="clear" w:color="auto" w:fill="D6E3BC" w:themeFill="accent3" w:themeFillTint="66"/>
        <w:rPr>
          <w:rStyle w:val="Hyperlink"/>
          <w:i/>
          <w:iCs/>
        </w:rPr>
      </w:pPr>
      <w:r w:rsidRPr="00347A88">
        <w:rPr>
          <w:rStyle w:val="SubtleEmphasis"/>
        </w:rPr>
        <w:t xml:space="preserve">#Link: </w:t>
      </w:r>
      <w:hyperlink r:id="rId45" w:history="1">
        <w:r w:rsidRPr="00954A43">
          <w:rPr>
            <w:rStyle w:val="Hyperlink"/>
            <w:i/>
            <w:iCs/>
          </w:rPr>
          <w:t>RE Wiki – How to write good requirements</w:t>
        </w:r>
      </w:hyperlink>
    </w:p>
    <w:p w14:paraId="43427535" w14:textId="77777777" w:rsidR="00EF5EF4" w:rsidRDefault="00EF5EF4" w:rsidP="00EF5EF4">
      <w:pPr>
        <w:pStyle w:val="Heading4"/>
        <w:numPr>
          <w:ilvl w:val="3"/>
          <w:numId w:val="4"/>
        </w:numPr>
      </w:pPr>
      <w:bookmarkStart w:id="93" w:name="_Toc417661290"/>
      <w:r>
        <w:t>Functional Requirements</w:t>
      </w:r>
      <w:bookmarkEnd w:id="93"/>
    </w:p>
    <w:p w14:paraId="67975289" w14:textId="77777777" w:rsidR="00EF5EF4" w:rsidRDefault="00EF5EF4" w:rsidP="00EF5EF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 E.g. a</w:t>
      </w:r>
      <w:r w:rsidRPr="007B3137">
        <w:rPr>
          <w:rStyle w:val="SubtleEmphasis"/>
        </w:rPr>
        <w:t xml:space="preserve"> state chart </w:t>
      </w:r>
      <w:r>
        <w:rPr>
          <w:rStyle w:val="SubtleEmphasis"/>
        </w:rPr>
        <w:t xml:space="preserve">or activity diagram </w:t>
      </w:r>
      <w:r w:rsidRPr="007B3137">
        <w:rPr>
          <w:rStyle w:val="SubtleEmphasis"/>
        </w:rPr>
        <w:t>might help for better understanding.</w:t>
      </w:r>
    </w:p>
    <w:p w14:paraId="33463B45" w14:textId="77777777" w:rsidR="00EF5EF4" w:rsidRDefault="00EF5EF4" w:rsidP="00EF5EF4">
      <w:pPr>
        <w:pStyle w:val="Heading5"/>
        <w:numPr>
          <w:ilvl w:val="4"/>
          <w:numId w:val="4"/>
        </w:numPr>
      </w:pPr>
      <w:bookmarkStart w:id="94" w:name="_Toc417661292"/>
      <w:r>
        <w:lastRenderedPageBreak/>
        <w:t>Normal Operation</w:t>
      </w:r>
      <w:bookmarkEnd w:id="94"/>
    </w:p>
    <w:p w14:paraId="285C9651" w14:textId="77777777" w:rsidR="00EF5EF4" w:rsidRDefault="00EF5EF4" w:rsidP="00EF5EF4"/>
    <w:p w14:paraId="02FF6983" w14:textId="77777777" w:rsidR="00EF5EF4" w:rsidRPr="0017445F" w:rsidRDefault="00EF5EF4" w:rsidP="00EF5EF4">
      <w:pPr>
        <w:pStyle w:val="RERequirement"/>
        <w:shd w:val="clear" w:color="auto" w:fill="F2F2F2" w:themeFill="background1" w:themeFillShade="F2"/>
      </w:pPr>
      <w:bookmarkStart w:id="95" w:name="_a53185577a6a1788a679fe2dfbc62ceb"/>
      <w:r>
        <w:t>REQ-405770/A</w:t>
      </w:r>
      <w:bookmarkEnd w:id="95"/>
      <w:r>
        <w:t xml:space="preserve"> Display Successful Authentication</w:t>
      </w:r>
    </w:p>
    <w:p w14:paraId="1B7F7007" w14:textId="77777777" w:rsidR="00EF5EF4" w:rsidRDefault="00EF5EF4" w:rsidP="00EF5EF4">
      <w:pPr>
        <w:rPr>
          <w:rFonts w:cs="Arial"/>
        </w:rPr>
      </w:pPr>
      <w:r>
        <w:rPr>
          <w:rFonts w:cs="Arial"/>
        </w:rPr>
        <w:t xml:space="preserve">When the Profile Interface Client receives </w:t>
      </w:r>
      <w:proofErr w:type="gramStart"/>
      <w:r>
        <w:rPr>
          <w:rFonts w:cs="Arial"/>
        </w:rPr>
        <w:t>a</w:t>
      </w:r>
      <w:proofErr w:type="gramEnd"/>
      <w:r>
        <w:rPr>
          <w:rFonts w:cs="Arial"/>
        </w:rPr>
        <w:t xml:space="preserve"> </w:t>
      </w:r>
      <w:proofErr w:type="spellStart"/>
      <w:r>
        <w:rPr>
          <w:rFonts w:cs="Arial"/>
        </w:rPr>
        <w:t>Authentication_Status</w:t>
      </w:r>
      <w:proofErr w:type="spellEnd"/>
      <w:r>
        <w:rPr>
          <w:rFonts w:cs="Arial"/>
        </w:rPr>
        <w:t xml:space="preserve"> = SUCCESS, the Profile Interface Client shall display an indicator that the owner of the active profile has been successfully authenticated.</w:t>
      </w:r>
    </w:p>
    <w:p w14:paraId="02F9812F"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88B6310"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DD9AE0"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REQ-405770/A</w:t>
            </w:r>
          </w:p>
        </w:tc>
      </w:tr>
      <w:tr w:rsidR="00EF5EF4" w:rsidRPr="00FD127C" w14:paraId="29BF71E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642592"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213D3" w14:textId="77777777" w:rsidR="00EF5EF4" w:rsidRDefault="00EF5EF4" w:rsidP="00EB1FD2"/>
        </w:tc>
      </w:tr>
      <w:tr w:rsidR="00EF5EF4" w:rsidRPr="00FD127C" w14:paraId="71B39AF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8256A2"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424DE9" w14:textId="77777777" w:rsidR="00EF5EF4" w:rsidRDefault="00EF5EF4" w:rsidP="00EB1FD2"/>
        </w:tc>
      </w:tr>
      <w:tr w:rsidR="00EF5EF4" w:rsidRPr="00FD127C" w14:paraId="0783416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BEB57"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02FB7" w14:textId="77777777" w:rsidR="00EF5EF4" w:rsidRDefault="00EF5EF4" w:rsidP="00EB1FD2"/>
        </w:tc>
      </w:tr>
      <w:tr w:rsidR="00EF5EF4" w:rsidRPr="00FD127C" w14:paraId="17DC7EC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7179B7"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7452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041984"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53D9EF" w14:textId="77777777" w:rsidR="00EF5EF4" w:rsidRDefault="00EF5EF4" w:rsidP="00EB1FD2"/>
        </w:tc>
      </w:tr>
      <w:tr w:rsidR="00EF5EF4" w:rsidRPr="00FD127C" w14:paraId="6EB7A6B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7EFFC"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E54A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2C77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BE186" w14:textId="77777777" w:rsidR="00EF5EF4" w:rsidRDefault="00EF5EF4" w:rsidP="00EB1FD2"/>
        </w:tc>
      </w:tr>
      <w:tr w:rsidR="00EF5EF4" w:rsidRPr="00FD127C" w14:paraId="7950950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3E745"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BF072"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42FF6"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0D57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95188"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497D17" w14:textId="77777777" w:rsidR="00EF5EF4" w:rsidRDefault="00EF5EF4" w:rsidP="00EB1FD2"/>
        </w:tc>
      </w:tr>
      <w:tr w:rsidR="00EF5EF4" w:rsidRPr="00FD127C" w14:paraId="661CDB1C"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72E852" w14:textId="77777777" w:rsidR="00EF5EF4" w:rsidRPr="00FD127C" w:rsidRDefault="00EF5EF4" w:rsidP="00EB1FD2">
            <w:pPr>
              <w:rPr>
                <w:rFonts w:cs="Arial"/>
                <w:bCs/>
                <w:color w:val="808080" w:themeColor="background1" w:themeShade="80"/>
                <w:sz w:val="16"/>
                <w:szCs w:val="14"/>
              </w:rPr>
            </w:pPr>
            <w:hyperlink r:id="rId4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47481E"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A64E75"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C0E9DB4" w14:textId="77777777" w:rsidR="00EF5EF4" w:rsidRDefault="00EF5EF4" w:rsidP="00EF5EF4"/>
    <w:p w14:paraId="57C50F1B" w14:textId="77777777" w:rsidR="00EF5EF4" w:rsidRPr="0017445F" w:rsidRDefault="00EF5EF4" w:rsidP="00EF5EF4">
      <w:pPr>
        <w:pStyle w:val="RERequirement"/>
        <w:shd w:val="clear" w:color="auto" w:fill="F2F2F2" w:themeFill="background1" w:themeFillShade="F2"/>
      </w:pPr>
      <w:bookmarkStart w:id="96" w:name="_e0b562fec81b5478fa107df49c567574"/>
      <w:r>
        <w:t>REQ-405771/A</w:t>
      </w:r>
      <w:bookmarkEnd w:id="96"/>
      <w:r>
        <w:t xml:space="preserve"> Duration of Authentication Status</w:t>
      </w:r>
    </w:p>
    <w:p w14:paraId="3DE15D72" w14:textId="77777777" w:rsidR="00EF5EF4" w:rsidRDefault="00EF5EF4" w:rsidP="00EF5EF4">
      <w:pPr>
        <w:rPr>
          <w:rFonts w:cs="Arial"/>
        </w:rPr>
      </w:pPr>
      <w:r>
        <w:rPr>
          <w:rFonts w:cs="Arial"/>
        </w:rPr>
        <w:t xml:space="preserve">When the Profile Interface Client is powered on and a profile is active, the Profile Interface Client shall be capable of displaying the authentication status of the profile. </w:t>
      </w:r>
    </w:p>
    <w:p w14:paraId="09CAA1B4"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4BBB3D2"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AA2E36"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REQ-405771/A</w:t>
            </w:r>
          </w:p>
        </w:tc>
      </w:tr>
      <w:tr w:rsidR="00EF5EF4" w:rsidRPr="00FD127C" w14:paraId="6A499A7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EE4FD6"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9A8B3" w14:textId="77777777" w:rsidR="00EF5EF4" w:rsidRDefault="00EF5EF4" w:rsidP="00EB1FD2"/>
        </w:tc>
      </w:tr>
      <w:tr w:rsidR="00EF5EF4" w:rsidRPr="00FD127C" w14:paraId="70F6EC8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B8A7D8"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0BDBAA" w14:textId="77777777" w:rsidR="00EF5EF4" w:rsidRDefault="00EF5EF4" w:rsidP="00EB1FD2"/>
        </w:tc>
      </w:tr>
      <w:tr w:rsidR="00EF5EF4" w:rsidRPr="00FD127C" w14:paraId="12CABB6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DE280E"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36F8A" w14:textId="77777777" w:rsidR="00EF5EF4" w:rsidRDefault="00EF5EF4" w:rsidP="00EB1FD2"/>
        </w:tc>
      </w:tr>
      <w:tr w:rsidR="00EF5EF4" w:rsidRPr="00FD127C" w14:paraId="3A0981E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52A94"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F2B69"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F12519"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914A2" w14:textId="77777777" w:rsidR="00EF5EF4" w:rsidRDefault="00EF5EF4" w:rsidP="00EB1FD2"/>
        </w:tc>
      </w:tr>
      <w:tr w:rsidR="00EF5EF4" w:rsidRPr="00FD127C" w14:paraId="2B1DD61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C9B98A"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F9A3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BAA2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2AD442" w14:textId="77777777" w:rsidR="00EF5EF4" w:rsidRDefault="00EF5EF4" w:rsidP="00EB1FD2"/>
        </w:tc>
      </w:tr>
      <w:tr w:rsidR="00EF5EF4" w:rsidRPr="00FD127C" w14:paraId="45D5747E"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C3D8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C21F5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933A1"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E9E5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8CB34B"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C6EF42" w14:textId="77777777" w:rsidR="00EF5EF4" w:rsidRDefault="00EF5EF4" w:rsidP="00EB1FD2"/>
        </w:tc>
      </w:tr>
      <w:tr w:rsidR="00EF5EF4" w:rsidRPr="00FD127C" w14:paraId="62159ED8"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E2E47C" w14:textId="77777777" w:rsidR="00EF5EF4" w:rsidRPr="00FD127C" w:rsidRDefault="00EF5EF4" w:rsidP="00EB1FD2">
            <w:pPr>
              <w:rPr>
                <w:rFonts w:cs="Arial"/>
                <w:bCs/>
                <w:color w:val="808080" w:themeColor="background1" w:themeShade="80"/>
                <w:sz w:val="16"/>
                <w:szCs w:val="14"/>
              </w:rPr>
            </w:pPr>
            <w:hyperlink r:id="rId4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64334E"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10EB09"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27BB7DB" w14:textId="77777777" w:rsidR="00EF5EF4" w:rsidRDefault="00EF5EF4" w:rsidP="00EF5EF4"/>
    <w:p w14:paraId="0F494246" w14:textId="77777777" w:rsidR="00EF5EF4" w:rsidRPr="0017445F" w:rsidRDefault="00EF5EF4" w:rsidP="00EF5EF4">
      <w:pPr>
        <w:pStyle w:val="RERequirement"/>
        <w:shd w:val="clear" w:color="auto" w:fill="F2F2F2" w:themeFill="background1" w:themeFillShade="F2"/>
      </w:pPr>
      <w:bookmarkStart w:id="97" w:name="_9c31814207ce9008b7134896b9d7c2c7"/>
      <w:r>
        <w:t>REQ-405772/A</w:t>
      </w:r>
      <w:bookmarkEnd w:id="97"/>
      <w:r>
        <w:t xml:space="preserve"> Unsuccessful Authentication Status</w:t>
      </w:r>
    </w:p>
    <w:p w14:paraId="088038B2" w14:textId="77777777" w:rsidR="00EF5EF4" w:rsidRDefault="00EF5EF4" w:rsidP="00EF5EF4">
      <w:pPr>
        <w:rPr>
          <w:rFonts w:cs="Arial"/>
        </w:rPr>
      </w:pPr>
      <w:r>
        <w:rPr>
          <w:rFonts w:cs="Arial"/>
        </w:rPr>
        <w:t xml:space="preserve">If the Profile Interface Client Receives </w:t>
      </w:r>
      <w:proofErr w:type="gramStart"/>
      <w:r>
        <w:rPr>
          <w:rFonts w:cs="Arial"/>
        </w:rPr>
        <w:t>a</w:t>
      </w:r>
      <w:proofErr w:type="gramEnd"/>
      <w:r>
        <w:rPr>
          <w:rFonts w:cs="Arial"/>
        </w:rPr>
        <w:t xml:space="preserve"> </w:t>
      </w:r>
      <w:proofErr w:type="spellStart"/>
      <w:r>
        <w:rPr>
          <w:rFonts w:cs="Arial"/>
        </w:rPr>
        <w:t>Authentication_Status</w:t>
      </w:r>
      <w:proofErr w:type="spellEnd"/>
      <w:r>
        <w:rPr>
          <w:rFonts w:cs="Arial"/>
        </w:rPr>
        <w:t xml:space="preserve"> = FAIL or WAITING, the Profile Interface Client shall display an indicator that the owner of the active profile is not currently authenticated in the vehicle.</w:t>
      </w:r>
    </w:p>
    <w:p w14:paraId="3A0BC028"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3E44F77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7A0E9"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REQ-405772/A</w:t>
            </w:r>
          </w:p>
        </w:tc>
      </w:tr>
      <w:tr w:rsidR="00EF5EF4" w:rsidRPr="00FD127C" w14:paraId="44A5D57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579FF"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62491" w14:textId="77777777" w:rsidR="00EF5EF4" w:rsidRDefault="00EF5EF4" w:rsidP="00EB1FD2"/>
        </w:tc>
      </w:tr>
      <w:tr w:rsidR="00EF5EF4" w:rsidRPr="00FD127C" w14:paraId="56FF09B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FB541B"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D65EC8" w14:textId="77777777" w:rsidR="00EF5EF4" w:rsidRDefault="00EF5EF4" w:rsidP="00EB1FD2"/>
        </w:tc>
      </w:tr>
      <w:tr w:rsidR="00EF5EF4" w:rsidRPr="00FD127C" w14:paraId="76885CB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251411"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7F8E71" w14:textId="77777777" w:rsidR="00EF5EF4" w:rsidRDefault="00EF5EF4" w:rsidP="00EB1FD2"/>
        </w:tc>
      </w:tr>
      <w:tr w:rsidR="00EF5EF4" w:rsidRPr="00FD127C" w14:paraId="71F9F9F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59C640"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7632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43000B"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58708" w14:textId="77777777" w:rsidR="00EF5EF4" w:rsidRDefault="00EF5EF4" w:rsidP="00EB1FD2"/>
        </w:tc>
      </w:tr>
      <w:tr w:rsidR="00EF5EF4" w:rsidRPr="00FD127C" w14:paraId="6ADCC32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F89F67"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7FE5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B469B4"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7F708" w14:textId="77777777" w:rsidR="00EF5EF4" w:rsidRDefault="00EF5EF4" w:rsidP="00EB1FD2"/>
        </w:tc>
      </w:tr>
      <w:tr w:rsidR="00EF5EF4" w:rsidRPr="00FD127C" w14:paraId="1BDA8FC0"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863F3"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5F2995"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CB1DD5"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4530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3183BC"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7C7D9" w14:textId="77777777" w:rsidR="00EF5EF4" w:rsidRDefault="00EF5EF4" w:rsidP="00EB1FD2"/>
        </w:tc>
      </w:tr>
      <w:tr w:rsidR="00EF5EF4" w:rsidRPr="00FD127C" w14:paraId="0E39F27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C969E8" w14:textId="77777777" w:rsidR="00EF5EF4" w:rsidRPr="00FD127C" w:rsidRDefault="00EF5EF4" w:rsidP="00EB1FD2">
            <w:pPr>
              <w:rPr>
                <w:rFonts w:cs="Arial"/>
                <w:bCs/>
                <w:color w:val="808080" w:themeColor="background1" w:themeShade="80"/>
                <w:sz w:val="16"/>
                <w:szCs w:val="14"/>
              </w:rPr>
            </w:pPr>
            <w:hyperlink r:id="rId4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F0A2C1"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A085CE"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016EB9C" w14:textId="77777777" w:rsidR="00EF5EF4" w:rsidRDefault="00EF5EF4" w:rsidP="00EF5EF4"/>
    <w:p w14:paraId="6A59A499" w14:textId="77777777" w:rsidR="00EF5EF4" w:rsidRDefault="00EF5EF4" w:rsidP="00EF5EF4">
      <w:pPr>
        <w:pStyle w:val="Heading5"/>
        <w:numPr>
          <w:ilvl w:val="4"/>
          <w:numId w:val="4"/>
        </w:numPr>
      </w:pPr>
      <w:bookmarkStart w:id="98" w:name="_Toc417661294"/>
      <w:r>
        <w:t>Error Handling</w:t>
      </w:r>
      <w:bookmarkEnd w:id="98"/>
    </w:p>
    <w:p w14:paraId="0C0C7520" w14:textId="77777777" w:rsidR="00EF5EF4" w:rsidRPr="00400BE3" w:rsidRDefault="00EF5EF4" w:rsidP="00EF5EF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FMEA counter measures </w:t>
      </w:r>
      <w:r>
        <w:rPr>
          <w:i/>
          <w:color w:val="808080" w:themeColor="background1" w:themeShade="80"/>
        </w:rPr>
        <w:t>could be considered as</w:t>
      </w:r>
      <w:r w:rsidRPr="00400BE3">
        <w:rPr>
          <w:i/>
          <w:color w:val="808080" w:themeColor="background1" w:themeShade="80"/>
        </w:rPr>
        <w:t xml:space="preserve"> requirements in this chapter</w:t>
      </w:r>
    </w:p>
    <w:p w14:paraId="54F6038C" w14:textId="77777777" w:rsidR="00EF5EF4" w:rsidRDefault="00EF5EF4" w:rsidP="00EF5EF4"/>
    <w:p w14:paraId="7CF2F12A" w14:textId="77777777" w:rsidR="00EF5EF4" w:rsidRDefault="00EF5EF4" w:rsidP="00EF5EF4">
      <w:pPr>
        <w:rPr>
          <w:color w:val="A6A6A6" w:themeColor="background1" w:themeShade="A6"/>
        </w:rPr>
      </w:pPr>
      <w:r>
        <w:rPr>
          <w:color w:val="A6A6A6" w:themeColor="background1" w:themeShade="A6"/>
        </w:rPr>
        <w:t>No Error Handling Requirements specified.</w:t>
      </w:r>
    </w:p>
    <w:p w14:paraId="0F1ADA43" w14:textId="77777777" w:rsidR="00EF5EF4" w:rsidRDefault="00EF5EF4" w:rsidP="00EF5EF4">
      <w:pPr>
        <w:pStyle w:val="Heading4"/>
        <w:numPr>
          <w:ilvl w:val="3"/>
          <w:numId w:val="4"/>
        </w:numPr>
      </w:pPr>
      <w:r>
        <w:t>Non-Functional Requirements</w:t>
      </w:r>
    </w:p>
    <w:p w14:paraId="1433F583" w14:textId="77777777" w:rsidR="00EF5EF4" w:rsidRPr="00400BE3" w:rsidRDefault="00EF5EF4" w:rsidP="00EF5EF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285E6CC5" w14:textId="77777777" w:rsidR="00EF5EF4" w:rsidRDefault="00EF5EF4" w:rsidP="00EF5EF4"/>
    <w:p w14:paraId="497F94A9" w14:textId="77777777" w:rsidR="00EF5EF4" w:rsidRDefault="00EF5EF4" w:rsidP="00EF5EF4">
      <w:pPr>
        <w:rPr>
          <w:color w:val="A6A6A6" w:themeColor="background1" w:themeShade="A6"/>
        </w:rPr>
      </w:pPr>
      <w:r>
        <w:rPr>
          <w:color w:val="A6A6A6" w:themeColor="background1" w:themeShade="A6"/>
        </w:rPr>
        <w:t>No Non-Functional Requirements specified.</w:t>
      </w:r>
    </w:p>
    <w:p w14:paraId="3E770218" w14:textId="77777777" w:rsidR="00EF5EF4" w:rsidRDefault="00EF5EF4" w:rsidP="00EF5EF4">
      <w:pPr>
        <w:pStyle w:val="Heading4"/>
        <w:numPr>
          <w:ilvl w:val="3"/>
          <w:numId w:val="4"/>
        </w:numPr>
      </w:pPr>
      <w:r>
        <w:lastRenderedPageBreak/>
        <w:t>Functional Safety Requirements</w:t>
      </w:r>
    </w:p>
    <w:p w14:paraId="76981F5E" w14:textId="77777777" w:rsidR="00EF5EF4" w:rsidRPr="00347A88" w:rsidRDefault="00EF5EF4" w:rsidP="00EF5EF4">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4F85262" w14:textId="77777777" w:rsidR="00EF5EF4" w:rsidRDefault="00EF5EF4" w:rsidP="00EF5EF4">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057D4F8C" w14:textId="77777777" w:rsidR="00EF5EF4" w:rsidRDefault="00EF5EF4" w:rsidP="00EF5EF4">
      <w:pPr>
        <w:shd w:val="clear" w:color="auto" w:fill="D6E3BC" w:themeFill="accent3" w:themeFillTint="66"/>
        <w:rPr>
          <w:rStyle w:val="SubtleEmphasis"/>
        </w:rPr>
      </w:pPr>
      <w:r w:rsidRPr="008A4C8A">
        <w:rPr>
          <w:rStyle w:val="SubtleEmphasis"/>
          <w:b/>
        </w:rPr>
        <w:t>#Link:</w:t>
      </w:r>
      <w:r>
        <w:tab/>
      </w:r>
      <w:hyperlink r:id="rId49"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33616E73" w14:textId="77777777" w:rsidR="00EF5EF4" w:rsidRPr="00FC44FB" w:rsidRDefault="00EF5EF4" w:rsidP="00EF5EF4">
      <w:pPr>
        <w:shd w:val="clear" w:color="auto" w:fill="D6E3BC" w:themeFill="accent3" w:themeFillTint="66"/>
        <w:rPr>
          <w:rStyle w:val="SubtleEmphasis"/>
          <w:i w:val="0"/>
          <w:iCs w:val="0"/>
        </w:rPr>
      </w:pPr>
      <w:r>
        <w:tab/>
      </w:r>
      <w:hyperlink r:id="rId50" w:history="1">
        <w:r w:rsidRPr="0097120E">
          <w:rPr>
            <w:rStyle w:val="Hyperlink"/>
          </w:rPr>
          <w:t>RE Wiki - Requirements Attributes</w:t>
        </w:r>
      </w:hyperlink>
    </w:p>
    <w:p w14:paraId="3BD6FB48" w14:textId="77777777" w:rsidR="00EF5EF4" w:rsidRDefault="00EF5EF4" w:rsidP="00EF5EF4">
      <w:pPr>
        <w:rPr>
          <w:highlight w:val="yellow"/>
        </w:rPr>
      </w:pPr>
    </w:p>
    <w:p w14:paraId="4172DA43"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6E2C25C3" w14:textId="77777777" w:rsidR="00EF5EF4" w:rsidRDefault="00EF5EF4" w:rsidP="00EF5EF4">
      <w:pPr>
        <w:pStyle w:val="Heading5"/>
        <w:numPr>
          <w:ilvl w:val="4"/>
          <w:numId w:val="4"/>
        </w:numPr>
      </w:pPr>
      <w:r>
        <w:t>ASIL Decomposition of Functional Safety Requirements</w:t>
      </w:r>
    </w:p>
    <w:p w14:paraId="2EB1997C" w14:textId="77777777" w:rsidR="00EF5EF4" w:rsidRPr="00347A88" w:rsidRDefault="00EF5EF4" w:rsidP="00EF5EF4">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E59F665" w14:textId="77777777" w:rsidR="00EF5EF4" w:rsidRDefault="00EF5EF4" w:rsidP="00EF5EF4">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Sometimes an ASIL decomposition of Functional Safety Requirements is required. The decomposed FSRs should be listed beneath each ASIL Decomposition table below and referenced inside the table by ID and Title</w:t>
      </w:r>
    </w:p>
    <w:p w14:paraId="0C4E846B" w14:textId="77777777" w:rsidR="00EF5EF4" w:rsidRPr="00F64303" w:rsidRDefault="00EF5EF4" w:rsidP="00EF5EF4">
      <w:pPr>
        <w:shd w:val="clear" w:color="auto" w:fill="D6E3BC" w:themeFill="accent3" w:themeFillTint="66"/>
        <w:rPr>
          <w:rStyle w:val="SubtleEmphasis"/>
        </w:rPr>
      </w:pPr>
      <w:r w:rsidRPr="008A4C8A">
        <w:rPr>
          <w:rStyle w:val="SubtleEmphasis"/>
          <w:b/>
        </w:rPr>
        <w:t>#Link:</w:t>
      </w:r>
      <w:r>
        <w:tab/>
      </w:r>
      <w:hyperlink r:id="rId51"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3B3ABCEF" w14:textId="77777777" w:rsidR="00EF5EF4" w:rsidRDefault="00EF5EF4" w:rsidP="00EF5EF4">
      <w:pPr>
        <w:pStyle w:val="NoSpacing"/>
      </w:pPr>
    </w:p>
    <w:p w14:paraId="576F0247" w14:textId="77777777" w:rsidR="00EF5EF4" w:rsidRDefault="00EF5EF4" w:rsidP="00EF5EF4">
      <w:pPr>
        <w:pStyle w:val="NoSpacing"/>
      </w:pPr>
    </w:p>
    <w:p w14:paraId="58B73562"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0787D768" w14:textId="77777777" w:rsidR="00EF5EF4" w:rsidRDefault="00EF5EF4" w:rsidP="00EF5EF4">
      <w:pPr>
        <w:pStyle w:val="Heading4"/>
        <w:numPr>
          <w:ilvl w:val="3"/>
          <w:numId w:val="4"/>
        </w:numPr>
      </w:pPr>
      <w:bookmarkStart w:id="99" w:name="_PCL_Status_Monitor"/>
      <w:bookmarkStart w:id="100" w:name="_Power_Locks_Arbitrator"/>
      <w:bookmarkStart w:id="101" w:name="_PCL_Latch_Status"/>
      <w:bookmarkStart w:id="102" w:name="_Child_Lock_State"/>
      <w:bookmarkEnd w:id="99"/>
      <w:bookmarkEnd w:id="100"/>
      <w:bookmarkEnd w:id="101"/>
      <w:bookmarkEnd w:id="102"/>
      <w:r>
        <w:t>Other Requirements</w:t>
      </w:r>
    </w:p>
    <w:p w14:paraId="015F6C5A" w14:textId="77777777" w:rsidR="00EF5EF4" w:rsidRDefault="00EF5EF4" w:rsidP="00EF5EF4">
      <w:pPr>
        <w:pStyle w:val="Heading5"/>
        <w:numPr>
          <w:ilvl w:val="4"/>
          <w:numId w:val="4"/>
        </w:numPr>
      </w:pPr>
      <w:r>
        <w:t>Design Requirements</w:t>
      </w:r>
    </w:p>
    <w:p w14:paraId="44CC7BAE" w14:textId="77777777" w:rsidR="00EF5EF4" w:rsidRDefault="00EF5EF4" w:rsidP="00EF5EF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73B1AAE2" w14:textId="77777777" w:rsidR="00EF5EF4" w:rsidRDefault="00EF5EF4" w:rsidP="00EF5EF4"/>
    <w:p w14:paraId="01F5A242" w14:textId="77777777" w:rsidR="00EF5EF4" w:rsidRDefault="00EF5EF4" w:rsidP="00EF5EF4">
      <w:pPr>
        <w:rPr>
          <w:color w:val="A6A6A6" w:themeColor="background1" w:themeShade="A6"/>
        </w:rPr>
      </w:pPr>
      <w:r>
        <w:rPr>
          <w:color w:val="A6A6A6" w:themeColor="background1" w:themeShade="A6"/>
        </w:rPr>
        <w:t>No Design Requirements specified.</w:t>
      </w:r>
    </w:p>
    <w:p w14:paraId="475E5EB8" w14:textId="77777777" w:rsidR="00EF5EF4" w:rsidRDefault="00EF5EF4" w:rsidP="00EF5EF4">
      <w:pPr>
        <w:pStyle w:val="Heading2"/>
        <w:numPr>
          <w:ilvl w:val="1"/>
          <w:numId w:val="4"/>
        </w:numPr>
      </w:pPr>
      <w:r>
        <w:rPr>
          <w:noProof/>
        </w:rPr>
        <w:drawing>
          <wp:inline distT="0" distB="0" distL="0" distR="0" wp14:anchorId="1D837864" wp14:editId="57AE49AD">
            <wp:extent cx="152400" cy="152400"/>
            <wp:effectExtent l="0" t="0" r="0" b="0"/>
            <wp:docPr id="52"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03" w:name="_79cee6e427407fb771cbdc9e4ecdd1ad"/>
      <w:r>
        <w:t>Display Customize Profile Screen</w:t>
      </w:r>
      <w:bookmarkEnd w:id="103"/>
    </w:p>
    <w:p w14:paraId="0A64A126" w14:textId="77777777" w:rsidR="00EF5EF4" w:rsidRDefault="00EF5EF4" w:rsidP="00EF5EF4">
      <w:pPr>
        <w:pStyle w:val="Heading3"/>
        <w:numPr>
          <w:ilvl w:val="2"/>
          <w:numId w:val="4"/>
        </w:numPr>
      </w:pPr>
      <w:r>
        <w:t>Function Overview</w:t>
      </w:r>
    </w:p>
    <w:p w14:paraId="5186F34A" w14:textId="77777777" w:rsidR="00EF5EF4" w:rsidRDefault="00EF5EF4" w:rsidP="00EF5EF4">
      <w:pPr>
        <w:pStyle w:val="Heading4"/>
        <w:numPr>
          <w:ilvl w:val="3"/>
          <w:numId w:val="4"/>
        </w:numPr>
      </w:pPr>
      <w:r>
        <w:t>Description</w:t>
      </w:r>
    </w:p>
    <w:p w14:paraId="41303879" w14:textId="77777777" w:rsidR="00EF5EF4" w:rsidRDefault="00EF5EF4" w:rsidP="00EF5EF4">
      <w:pPr>
        <w:contextualSpacing/>
      </w:pPr>
    </w:p>
    <w:p w14:paraId="71F34495" w14:textId="77777777" w:rsidR="00EF5EF4" w:rsidRDefault="00EF5EF4" w:rsidP="00EF5EF4">
      <w:pPr>
        <w:contextualSpacing/>
      </w:pPr>
      <w:r>
        <w:t>Function is allocated to:</w:t>
      </w:r>
    </w:p>
    <w:p w14:paraId="1C9B0509" w14:textId="77777777" w:rsidR="00EF5EF4" w:rsidRDefault="00EF5EF4" w:rsidP="00EF5EF4">
      <w:pPr>
        <w:pStyle w:val="ListParagraph"/>
        <w:numPr>
          <w:ilvl w:val="0"/>
          <w:numId w:val="13"/>
        </w:numPr>
        <w:contextualSpacing/>
      </w:pPr>
      <w:r>
        <w:rPr>
          <w:noProof/>
        </w:rPr>
        <w:drawing>
          <wp:inline distT="0" distB="0" distL="0" distR="0" wp14:anchorId="544D5846" wp14:editId="36405AE2">
            <wp:extent cx="152400" cy="152400"/>
            <wp:effectExtent l="0" t="0" r="0" b="0"/>
            <wp:docPr id="54" name="Picture -1164895805.jpg" descr="-116489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64895805.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Display Customize Profile Screen - APIM &lt;&lt;Logical&gt;&gt;</w:t>
      </w:r>
    </w:p>
    <w:p w14:paraId="021CFC52" w14:textId="77777777" w:rsidR="00EF5EF4" w:rsidRDefault="00EF5EF4" w:rsidP="00EF5EF4">
      <w:pPr>
        <w:pStyle w:val="ListParagraph"/>
        <w:numPr>
          <w:ilvl w:val="0"/>
          <w:numId w:val="13"/>
        </w:numPr>
        <w:contextualSpacing/>
      </w:pPr>
      <w:r>
        <w:rPr>
          <w:noProof/>
        </w:rPr>
        <w:drawing>
          <wp:inline distT="0" distB="0" distL="0" distR="0" wp14:anchorId="5DEB67B1" wp14:editId="2AF5D81B">
            <wp:extent cx="152400" cy="152400"/>
            <wp:effectExtent l="0" t="0" r="0" b="0"/>
            <wp:docPr id="56" name="Picture 1244171080.jpg" descr="124417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4417108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2D08854C" w14:textId="77777777" w:rsidR="00EF5EF4" w:rsidRDefault="00EF5EF4" w:rsidP="00EF5EF4">
      <w:pPr>
        <w:contextualSpacing/>
      </w:pPr>
    </w:p>
    <w:p w14:paraId="3AEE6E3B" w14:textId="77777777" w:rsidR="00EF5EF4" w:rsidRDefault="00EF5EF4" w:rsidP="00EF5EF4">
      <w:pPr>
        <w:contextualSpacing/>
      </w:pPr>
      <w:r w:rsidRPr="00A554C4">
        <w:t>This function displays a screen that provides the ability for the user to customize certain parameters/aspects of their profile.</w:t>
      </w:r>
    </w:p>
    <w:p w14:paraId="6807B20F" w14:textId="77777777" w:rsidR="00EF5EF4" w:rsidRDefault="00EF5EF4" w:rsidP="00EF5EF4">
      <w:pPr>
        <w:pStyle w:val="Heading4"/>
        <w:numPr>
          <w:ilvl w:val="3"/>
          <w:numId w:val="4"/>
        </w:numPr>
      </w:pPr>
      <w:r>
        <w:t>Variants</w:t>
      </w:r>
    </w:p>
    <w:p w14:paraId="0A46E77B" w14:textId="77777777" w:rsidR="00EF5EF4" w:rsidRDefault="00EF5EF4" w:rsidP="00EF5EF4"/>
    <w:p w14:paraId="5D2B2117"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AA14D2A" w14:textId="77777777" w:rsidR="00EF5EF4" w:rsidRDefault="00EF5EF4" w:rsidP="00EF5EF4">
      <w:pPr>
        <w:pStyle w:val="Heading4"/>
        <w:numPr>
          <w:ilvl w:val="3"/>
          <w:numId w:val="4"/>
        </w:numPr>
      </w:pPr>
      <w:r>
        <w:t>Input Requirements</w:t>
      </w:r>
    </w:p>
    <w:p w14:paraId="791A2DFA" w14:textId="77777777" w:rsidR="00EF5EF4" w:rsidRDefault="00EF5EF4" w:rsidP="00EF5EF4"/>
    <w:p w14:paraId="7C62DB55"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7855478" w14:textId="77777777" w:rsidR="00EF5EF4" w:rsidRDefault="00EF5EF4" w:rsidP="00EF5EF4">
      <w:pPr>
        <w:pStyle w:val="Heading4"/>
        <w:numPr>
          <w:ilvl w:val="3"/>
          <w:numId w:val="4"/>
        </w:numPr>
      </w:pPr>
      <w:r>
        <w:t>Assumptions</w:t>
      </w:r>
    </w:p>
    <w:p w14:paraId="510684E4" w14:textId="77777777" w:rsidR="00EF5EF4" w:rsidRDefault="00EF5EF4" w:rsidP="00EF5EF4"/>
    <w:p w14:paraId="0224FE11"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6033807B" w14:textId="77777777" w:rsidR="00EF5EF4" w:rsidRDefault="00EF5EF4" w:rsidP="00EF5EF4"/>
    <w:p w14:paraId="32D4D244" w14:textId="77777777" w:rsidR="00EF5EF4" w:rsidRDefault="00EF5EF4" w:rsidP="00EF5EF4">
      <w:pPr>
        <w:pStyle w:val="Heading4"/>
        <w:numPr>
          <w:ilvl w:val="3"/>
          <w:numId w:val="4"/>
        </w:numPr>
      </w:pPr>
      <w:r>
        <w:lastRenderedPageBreak/>
        <w:t>References</w:t>
      </w:r>
    </w:p>
    <w:p w14:paraId="2993548B" w14:textId="77777777" w:rsidR="00EF5EF4" w:rsidRPr="00454CBE" w:rsidRDefault="00EF5EF4" w:rsidP="00EF5EF4">
      <w:pPr>
        <w:pStyle w:val="Heading5"/>
        <w:numPr>
          <w:ilvl w:val="4"/>
          <w:numId w:val="4"/>
        </w:numPr>
      </w:pPr>
      <w:r w:rsidRPr="00454CBE">
        <w:t xml:space="preserve">Ford </w:t>
      </w:r>
      <w:r>
        <w:t>D</w:t>
      </w:r>
      <w:r w:rsidRPr="00454CBE">
        <w:t>ocuments</w:t>
      </w:r>
    </w:p>
    <w:p w14:paraId="141F2A2C"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0AA18D04"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30E36BB3" w14:textId="77777777" w:rsidTr="00EB1FD2">
        <w:trPr>
          <w:cantSplit/>
          <w:tblHeader/>
        </w:trPr>
        <w:tc>
          <w:tcPr>
            <w:tcW w:w="1418" w:type="dxa"/>
            <w:shd w:val="clear" w:color="auto" w:fill="E0E0E0"/>
          </w:tcPr>
          <w:p w14:paraId="72AB7A50"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3780412E"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4E514DC3"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202119B1"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4A1EA8DD" w14:textId="77777777" w:rsidTr="00EB1FD2">
        <w:trPr>
          <w:cantSplit/>
          <w:tblHeader/>
        </w:trPr>
        <w:tc>
          <w:tcPr>
            <w:tcW w:w="1418" w:type="dxa"/>
            <w:shd w:val="clear" w:color="auto" w:fill="FFFFFF" w:themeFill="background1"/>
          </w:tcPr>
          <w:p w14:paraId="1FA7880C" w14:textId="77777777" w:rsidR="00EF5EF4" w:rsidRPr="005E40CF" w:rsidRDefault="00EF5EF4" w:rsidP="00EB1FD2">
            <w:pPr>
              <w:rPr>
                <w:rFonts w:ascii="Helvetica" w:hAnsi="Helvetica" w:cs="Helvetica"/>
              </w:rPr>
            </w:pPr>
          </w:p>
        </w:tc>
        <w:tc>
          <w:tcPr>
            <w:tcW w:w="6237" w:type="dxa"/>
            <w:shd w:val="clear" w:color="auto" w:fill="FFFFFF" w:themeFill="background1"/>
          </w:tcPr>
          <w:p w14:paraId="791AFBEA" w14:textId="77777777" w:rsidR="00EF5EF4" w:rsidRPr="005E40CF" w:rsidRDefault="00EF5EF4" w:rsidP="00EB1FD2">
            <w:pPr>
              <w:rPr>
                <w:rFonts w:ascii="Helvetica" w:hAnsi="Helvetica" w:cs="Helvetica"/>
              </w:rPr>
            </w:pPr>
          </w:p>
        </w:tc>
        <w:tc>
          <w:tcPr>
            <w:tcW w:w="1418" w:type="dxa"/>
            <w:shd w:val="clear" w:color="auto" w:fill="FFFFFF" w:themeFill="background1"/>
          </w:tcPr>
          <w:p w14:paraId="1B3F2BC2" w14:textId="77777777" w:rsidR="00EF5EF4" w:rsidRPr="005E40CF" w:rsidRDefault="00EF5EF4" w:rsidP="00EB1FD2">
            <w:pPr>
              <w:rPr>
                <w:rFonts w:ascii="Helvetica" w:hAnsi="Helvetica" w:cs="Helvetica"/>
              </w:rPr>
            </w:pPr>
          </w:p>
        </w:tc>
        <w:tc>
          <w:tcPr>
            <w:tcW w:w="1418" w:type="dxa"/>
            <w:shd w:val="clear" w:color="auto" w:fill="FFFFFF" w:themeFill="background1"/>
          </w:tcPr>
          <w:p w14:paraId="617E6CBE" w14:textId="77777777" w:rsidR="00EF5EF4" w:rsidRPr="005E40CF" w:rsidRDefault="00EF5EF4" w:rsidP="00EB1FD2">
            <w:pPr>
              <w:rPr>
                <w:rFonts w:ascii="Helvetica" w:hAnsi="Helvetica" w:cs="Helvetica"/>
              </w:rPr>
            </w:pPr>
          </w:p>
        </w:tc>
      </w:tr>
    </w:tbl>
    <w:p w14:paraId="1540F915" w14:textId="77777777" w:rsidR="00EF5EF4" w:rsidRPr="00360B1D" w:rsidRDefault="00EF5EF4" w:rsidP="00EF5EF4">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78A06973"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3CFA6447"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CE5C93D"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71998CCB" w14:textId="77777777" w:rsidTr="00EB1FD2">
        <w:trPr>
          <w:cantSplit/>
          <w:tblHeader/>
        </w:trPr>
        <w:tc>
          <w:tcPr>
            <w:tcW w:w="1418" w:type="dxa"/>
            <w:shd w:val="clear" w:color="auto" w:fill="E0E0E0"/>
          </w:tcPr>
          <w:p w14:paraId="46661402"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551A6B77"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3DF29E60" w14:textId="77777777" w:rsidTr="00EB1FD2">
        <w:trPr>
          <w:cantSplit/>
          <w:tblHeader/>
        </w:trPr>
        <w:tc>
          <w:tcPr>
            <w:tcW w:w="1418" w:type="dxa"/>
            <w:shd w:val="clear" w:color="auto" w:fill="FFFFFF" w:themeFill="background1"/>
          </w:tcPr>
          <w:p w14:paraId="2ABB3C69" w14:textId="77777777" w:rsidR="00EF5EF4" w:rsidRPr="005E40CF" w:rsidRDefault="00EF5EF4" w:rsidP="00EB1FD2">
            <w:pPr>
              <w:rPr>
                <w:rFonts w:ascii="Helvetica" w:hAnsi="Helvetica" w:cs="Helvetica"/>
              </w:rPr>
            </w:pPr>
          </w:p>
        </w:tc>
        <w:tc>
          <w:tcPr>
            <w:tcW w:w="9072" w:type="dxa"/>
            <w:shd w:val="clear" w:color="auto" w:fill="FFFFFF" w:themeFill="background1"/>
          </w:tcPr>
          <w:p w14:paraId="6C095AF0" w14:textId="77777777" w:rsidR="00EF5EF4" w:rsidRPr="005E40CF" w:rsidRDefault="00EF5EF4" w:rsidP="00EB1FD2">
            <w:pPr>
              <w:rPr>
                <w:rFonts w:ascii="Helvetica" w:hAnsi="Helvetica" w:cs="Helvetica"/>
              </w:rPr>
            </w:pPr>
          </w:p>
        </w:tc>
      </w:tr>
    </w:tbl>
    <w:p w14:paraId="1FB2A603"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23979277" w14:textId="77777777" w:rsidR="00EF5EF4" w:rsidRDefault="00EF5EF4" w:rsidP="00EF5EF4">
      <w:pPr>
        <w:pStyle w:val="Heading4"/>
        <w:numPr>
          <w:ilvl w:val="3"/>
          <w:numId w:val="4"/>
        </w:numPr>
      </w:pPr>
      <w:r>
        <w:t>Glossary</w:t>
      </w:r>
    </w:p>
    <w:p w14:paraId="08DA9CC0"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45BC2A19" w14:textId="77777777" w:rsidR="00EF5EF4" w:rsidRDefault="00EF5EF4" w:rsidP="00EF5EF4">
      <w:pPr>
        <w:pStyle w:val="Heading3"/>
        <w:numPr>
          <w:ilvl w:val="2"/>
          <w:numId w:val="4"/>
        </w:numPr>
      </w:pPr>
      <w:r>
        <w:t>Function Scope</w:t>
      </w:r>
    </w:p>
    <w:p w14:paraId="5EA7CB56" w14:textId="77777777" w:rsidR="00EF5EF4" w:rsidRPr="00A43B48" w:rsidRDefault="00EF5EF4" w:rsidP="00EF5EF4">
      <w:pPr>
        <w:contextualSpacing/>
      </w:pPr>
    </w:p>
    <w:p w14:paraId="66307C4E" w14:textId="77777777" w:rsidR="00EF5EF4" w:rsidRDefault="00EF5EF4" w:rsidP="00EF5EF4">
      <w:pPr>
        <w:contextualSpacing/>
      </w:pPr>
      <w:r>
        <w:t xml:space="preserve">The </w:t>
      </w:r>
      <w:r>
        <w:rPr>
          <w:noProof/>
        </w:rPr>
        <w:drawing>
          <wp:inline distT="0" distB="0" distL="0" distR="0" wp14:anchorId="34703F61" wp14:editId="513C2F39">
            <wp:extent cx="152400" cy="152400"/>
            <wp:effectExtent l="0" t="0" r="0" b="0"/>
            <wp:docPr id="58"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Customize Profile Screen</w:t>
      </w:r>
      <w:r>
        <w:rPr>
          <w:b/>
        </w:rPr>
        <w:t>”</w:t>
      </w:r>
      <w:r>
        <w:t xml:space="preserve"> function is called by the following functions:</w:t>
      </w:r>
    </w:p>
    <w:p w14:paraId="6D1DA2E9" w14:textId="77777777" w:rsidR="00EF5EF4" w:rsidRPr="00953D23" w:rsidRDefault="00EF5EF4" w:rsidP="00EF5EF4">
      <w:pPr>
        <w:pStyle w:val="ListParagraph"/>
        <w:numPr>
          <w:ilvl w:val="0"/>
          <w:numId w:val="12"/>
        </w:numPr>
        <w:contextualSpacing/>
      </w:pPr>
      <w:r>
        <w:rPr>
          <w:noProof/>
        </w:rPr>
        <w:drawing>
          <wp:inline distT="0" distB="0" distL="0" distR="0" wp14:anchorId="0CEC8663" wp14:editId="68EC2DEC">
            <wp:extent cx="152400" cy="152400"/>
            <wp:effectExtent l="0" t="0" r="0" b="0"/>
            <wp:docPr id="60"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24FFB809" w14:textId="77777777" w:rsidR="00EF5EF4" w:rsidRPr="00953D23" w:rsidRDefault="00EF5EF4" w:rsidP="00EF5EF4">
      <w:pPr>
        <w:pStyle w:val="ListParagraph"/>
        <w:numPr>
          <w:ilvl w:val="0"/>
          <w:numId w:val="12"/>
        </w:numPr>
        <w:contextualSpacing/>
      </w:pPr>
      <w:r>
        <w:rPr>
          <w:noProof/>
        </w:rPr>
        <w:drawing>
          <wp:inline distT="0" distB="0" distL="0" distR="0" wp14:anchorId="47AAAC26" wp14:editId="799AF97B">
            <wp:extent cx="152400" cy="152400"/>
            <wp:effectExtent l="0" t="0" r="0" b="0"/>
            <wp:docPr id="6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0144009F" w14:textId="77777777" w:rsidR="00EF5EF4" w:rsidRPr="00953D23" w:rsidRDefault="00EF5EF4" w:rsidP="00EF5EF4">
      <w:pPr>
        <w:pStyle w:val="ListParagraph"/>
        <w:numPr>
          <w:ilvl w:val="0"/>
          <w:numId w:val="12"/>
        </w:numPr>
        <w:contextualSpacing/>
      </w:pPr>
      <w:r>
        <w:rPr>
          <w:noProof/>
        </w:rPr>
        <w:drawing>
          <wp:inline distT="0" distB="0" distL="0" distR="0" wp14:anchorId="4961CF0E" wp14:editId="4851312A">
            <wp:extent cx="152400" cy="152400"/>
            <wp:effectExtent l="0" t="0" r="0" b="0"/>
            <wp:docPr id="64"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9bd5fd92a5e3ac2967f8f334a4635d74" w:history="1">
        <w:r>
          <w:rPr>
            <w:rStyle w:val="Hyperlink"/>
          </w:rPr>
          <w:t xml:space="preserve">6 Unlink Vehicle Profile </w:t>
        </w:r>
        <w:proofErr w:type="gramStart"/>
        <w:r>
          <w:rPr>
            <w:rStyle w:val="Hyperlink"/>
          </w:rPr>
          <w:t>From</w:t>
        </w:r>
        <w:proofErr w:type="gramEnd"/>
        <w:r>
          <w:rPr>
            <w:rStyle w:val="Hyperlink"/>
          </w:rPr>
          <w:t xml:space="preserve"> FP Account</w:t>
        </w:r>
      </w:hyperlink>
      <w:r>
        <w:t>”</w:t>
      </w:r>
    </w:p>
    <w:p w14:paraId="28D894F3" w14:textId="77777777" w:rsidR="00EF5EF4" w:rsidRPr="00393C96" w:rsidRDefault="00EF5EF4" w:rsidP="00EF5EF4">
      <w:pPr>
        <w:contextualSpacing/>
      </w:pPr>
    </w:p>
    <w:p w14:paraId="17D7092B" w14:textId="77777777" w:rsidR="00EF5EF4" w:rsidRDefault="00EF5EF4" w:rsidP="00EF5EF4"/>
    <w:p w14:paraId="2F878243" w14:textId="77777777" w:rsidR="00EF5EF4" w:rsidRDefault="00EF5EF4" w:rsidP="00EF5EF4">
      <w:pPr>
        <w:jc w:val="center"/>
      </w:pPr>
      <w:r>
        <w:rPr>
          <w:noProof/>
        </w:rPr>
        <w:lastRenderedPageBreak/>
        <w:drawing>
          <wp:inline distT="0" distB="0" distL="0" distR="0" wp14:anchorId="6DD7F35E" wp14:editId="10A0588F">
            <wp:extent cx="6466205" cy="4406175"/>
            <wp:effectExtent l="0" t="0" r="0" b="0"/>
            <wp:docPr id="6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7C9D190B"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72721FB7" wp14:editId="1F37B169">
            <wp:extent cx="152400" cy="152400"/>
            <wp:effectExtent l="0" t="0" r="0" b="0"/>
            <wp:docPr id="70"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369DBB6C" wp14:editId="5C2BF380">
            <wp:extent cx="152400" cy="152400"/>
            <wp:effectExtent l="0" t="0" r="0" b="0"/>
            <wp:docPr id="72"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Customize Profile Screen</w:t>
      </w:r>
      <w:r>
        <w:t>”</w:t>
      </w:r>
    </w:p>
    <w:p w14:paraId="31D6B53E" w14:textId="77777777" w:rsidR="00EF5EF4" w:rsidRDefault="00EF5EF4" w:rsidP="00EF5EF4">
      <w:pPr>
        <w:contextualSpacing/>
      </w:pPr>
    </w:p>
    <w:p w14:paraId="14F3DF85" w14:textId="77777777" w:rsidR="00EF5EF4" w:rsidRDefault="00EF5EF4" w:rsidP="00EF5EF4"/>
    <w:p w14:paraId="6AD2BC8B" w14:textId="77777777" w:rsidR="00EF5EF4" w:rsidRDefault="00EF5EF4" w:rsidP="00EF5EF4">
      <w:pPr>
        <w:jc w:val="center"/>
      </w:pPr>
      <w:r>
        <w:rPr>
          <w:noProof/>
        </w:rPr>
        <w:lastRenderedPageBreak/>
        <w:drawing>
          <wp:inline distT="0" distB="0" distL="0" distR="0" wp14:anchorId="1D296A77" wp14:editId="58E61F76">
            <wp:extent cx="6466205" cy="4786851"/>
            <wp:effectExtent l="0" t="0" r="0" b="0"/>
            <wp:docPr id="74"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01089794.jpg"/>
                    <pic:cNvPicPr/>
                  </pic:nvPicPr>
                  <pic:blipFill>
                    <a:blip r:embed="rId53" cstate="print"/>
                    <a:stretch>
                      <a:fillRect/>
                    </a:stretch>
                  </pic:blipFill>
                  <pic:spPr>
                    <a:xfrm>
                      <a:off x="0" y="0"/>
                      <a:ext cx="6466205" cy="4786851"/>
                    </a:xfrm>
                    <a:prstGeom prst="rect">
                      <a:avLst/>
                    </a:prstGeom>
                  </pic:spPr>
                </pic:pic>
              </a:graphicData>
            </a:graphic>
          </wp:inline>
        </w:drawing>
      </w:r>
    </w:p>
    <w:p w14:paraId="3198086C"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0F51CF9B" wp14:editId="509629B3">
            <wp:extent cx="152400" cy="152400"/>
            <wp:effectExtent l="0" t="0" r="0" b="0"/>
            <wp:docPr id="7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2BCAA14E" wp14:editId="179AE8AF">
            <wp:extent cx="152400" cy="152400"/>
            <wp:effectExtent l="0" t="0" r="0" b="0"/>
            <wp:docPr id="78"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Customize Profile Screen</w:t>
      </w:r>
      <w:r>
        <w:t>”</w:t>
      </w:r>
    </w:p>
    <w:p w14:paraId="3087EEAD" w14:textId="77777777" w:rsidR="00EF5EF4" w:rsidRDefault="00EF5EF4" w:rsidP="00EF5EF4">
      <w:pPr>
        <w:contextualSpacing/>
      </w:pPr>
    </w:p>
    <w:p w14:paraId="69DC3BB6" w14:textId="77777777" w:rsidR="00EF5EF4" w:rsidRDefault="00EF5EF4" w:rsidP="00EF5EF4"/>
    <w:p w14:paraId="40EB9F4A" w14:textId="77777777" w:rsidR="00EF5EF4" w:rsidRDefault="00EF5EF4" w:rsidP="00EF5EF4">
      <w:pPr>
        <w:jc w:val="center"/>
      </w:pPr>
      <w:r>
        <w:rPr>
          <w:noProof/>
        </w:rPr>
        <w:drawing>
          <wp:inline distT="0" distB="0" distL="0" distR="0" wp14:anchorId="2CDD2FA8" wp14:editId="3C7A0EB5">
            <wp:extent cx="6466204" cy="1746918"/>
            <wp:effectExtent l="0" t="0" r="0" b="0"/>
            <wp:docPr id="80"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69081562.jpg"/>
                    <pic:cNvPicPr/>
                  </pic:nvPicPr>
                  <pic:blipFill>
                    <a:blip r:embed="rId54" cstate="print"/>
                    <a:stretch>
                      <a:fillRect/>
                    </a:stretch>
                  </pic:blipFill>
                  <pic:spPr>
                    <a:xfrm>
                      <a:off x="0" y="0"/>
                      <a:ext cx="6466204" cy="1746918"/>
                    </a:xfrm>
                    <a:prstGeom prst="rect">
                      <a:avLst/>
                    </a:prstGeom>
                  </pic:spPr>
                </pic:pic>
              </a:graphicData>
            </a:graphic>
          </wp:inline>
        </w:drawing>
      </w:r>
    </w:p>
    <w:p w14:paraId="2A4AC27C"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319304F4" wp14:editId="7031DE41">
            <wp:extent cx="152400" cy="152400"/>
            <wp:effectExtent l="0" t="0" r="0" b="0"/>
            <wp:docPr id="8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 xml:space="preserve">6 Unlink Vehicle Profile </w:t>
      </w:r>
      <w:proofErr w:type="gramStart"/>
      <w:r w:rsidRPr="00294100">
        <w:t>From</w:t>
      </w:r>
      <w:proofErr w:type="gramEnd"/>
      <w:r w:rsidRPr="00294100">
        <w:t xml:space="preserve"> FP Account</w:t>
      </w:r>
      <w:r>
        <w:t>”</w:t>
      </w:r>
      <w:r w:rsidRPr="00294100">
        <w:t xml:space="preserve"> calling </w:t>
      </w:r>
      <w:r>
        <w:rPr>
          <w:noProof/>
        </w:rPr>
        <w:drawing>
          <wp:inline distT="0" distB="0" distL="0" distR="0" wp14:anchorId="442846BE" wp14:editId="582ECCDA">
            <wp:extent cx="152400" cy="152400"/>
            <wp:effectExtent l="0" t="0" r="0" b="0"/>
            <wp:docPr id="84"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Customize Profile Screen</w:t>
      </w:r>
      <w:r>
        <w:t>”</w:t>
      </w:r>
    </w:p>
    <w:p w14:paraId="1113D868" w14:textId="77777777" w:rsidR="00EF5EF4" w:rsidRDefault="00EF5EF4" w:rsidP="00EF5EF4">
      <w:pPr>
        <w:contextualSpacing/>
      </w:pPr>
    </w:p>
    <w:p w14:paraId="4161BA97" w14:textId="77777777" w:rsidR="00EF5EF4" w:rsidRDefault="00EF5EF4" w:rsidP="00EF5EF4">
      <w:pPr>
        <w:contextualSpacing/>
      </w:pPr>
    </w:p>
    <w:p w14:paraId="5D3FFE28" w14:textId="77777777" w:rsidR="00EF5EF4" w:rsidRDefault="00EF5EF4" w:rsidP="00EF5EF4">
      <w:pPr>
        <w:pStyle w:val="Heading3"/>
        <w:numPr>
          <w:ilvl w:val="2"/>
          <w:numId w:val="4"/>
        </w:numPr>
      </w:pPr>
      <w:r>
        <w:t>Function Interfaces</w:t>
      </w:r>
    </w:p>
    <w:p w14:paraId="7B06336C"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2019F44E" w14:textId="77777777" w:rsidTr="00EB1FD2">
        <w:trPr>
          <w:trHeight w:val="260"/>
        </w:trPr>
        <w:tc>
          <w:tcPr>
            <w:tcW w:w="2695" w:type="dxa"/>
            <w:shd w:val="clear" w:color="auto" w:fill="D9D9D9" w:themeFill="background1" w:themeFillShade="D9"/>
            <w:noWrap/>
            <w:hideMark/>
          </w:tcPr>
          <w:p w14:paraId="37EFAFD8"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139C3D2"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79DE6A71" w14:textId="77777777" w:rsidTr="00EB1FD2">
        <w:trPr>
          <w:trHeight w:val="410"/>
        </w:trPr>
        <w:tc>
          <w:tcPr>
            <w:tcW w:w="2695" w:type="dxa"/>
            <w:noWrap/>
          </w:tcPr>
          <w:p w14:paraId="1EBE23D7" w14:textId="77777777" w:rsidR="00EF5EF4" w:rsidRDefault="00EF5EF4" w:rsidP="00EB1FD2">
            <w:pPr>
              <w:contextualSpacing/>
              <w:rPr>
                <w:rFonts w:cs="Arial"/>
              </w:rPr>
            </w:pPr>
            <w:r w:rsidRPr="00275823">
              <w:rPr>
                <w:rFonts w:cs="Arial"/>
              </w:rPr>
              <w:lastRenderedPageBreak/>
              <w:t>input1</w:t>
            </w:r>
          </w:p>
          <w:p w14:paraId="7F71A35D" w14:textId="77777777" w:rsidR="00EF5EF4" w:rsidRDefault="00EF5EF4" w:rsidP="00EB1FD2">
            <w:pPr>
              <w:contextualSpacing/>
              <w:rPr>
                <w:rFonts w:cs="Arial"/>
              </w:rPr>
            </w:pPr>
            <w:r>
              <w:rPr>
                <w:rFonts w:cs="Arial"/>
              </w:rPr>
              <w:t>Type:</w:t>
            </w:r>
          </w:p>
          <w:p w14:paraId="45952E71"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16759B45" wp14:editId="38D251E6">
                  <wp:extent cx="152400" cy="152400"/>
                  <wp:effectExtent l="0" t="0" r="0" b="0"/>
                  <wp:docPr id="92"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782e1c9b834f4fcc5aa54134e6c1fb3" w:history="1">
              <w:proofErr w:type="spellStart"/>
              <w:r>
                <w:rPr>
                  <w:rStyle w:val="Hyperlink"/>
                  <w:rFonts w:cs="Arial"/>
                </w:rPr>
                <w:t>CustomizeProfileOptions_USER</w:t>
              </w:r>
              <w:proofErr w:type="spellEnd"/>
              <w:r>
                <w:rPr>
                  <w:rStyle w:val="Hyperlink"/>
                  <w:rFonts w:cs="Arial"/>
                </w:rPr>
                <w:t xml:space="preserve"> INPUT</w:t>
              </w:r>
            </w:hyperlink>
          </w:p>
        </w:tc>
        <w:tc>
          <w:tcPr>
            <w:tcW w:w="7506" w:type="dxa"/>
          </w:tcPr>
          <w:p w14:paraId="07238CD5" w14:textId="77777777" w:rsidR="00EF5EF4" w:rsidRDefault="00EF5EF4" w:rsidP="00EB1FD2"/>
        </w:tc>
      </w:tr>
      <w:tr w:rsidR="00EF5EF4" w:rsidRPr="003F473D" w14:paraId="258F4F93" w14:textId="77777777" w:rsidTr="00EB1FD2">
        <w:trPr>
          <w:trHeight w:val="410"/>
        </w:trPr>
        <w:tc>
          <w:tcPr>
            <w:tcW w:w="2695" w:type="dxa"/>
            <w:noWrap/>
          </w:tcPr>
          <w:p w14:paraId="64A6718D" w14:textId="77777777" w:rsidR="00EF5EF4" w:rsidRDefault="00EF5EF4" w:rsidP="00EB1FD2">
            <w:pPr>
              <w:contextualSpacing/>
              <w:rPr>
                <w:rFonts w:cs="Arial"/>
              </w:rPr>
            </w:pPr>
            <w:r w:rsidRPr="00275823">
              <w:rPr>
                <w:rFonts w:cs="Arial"/>
              </w:rPr>
              <w:t>input</w:t>
            </w:r>
          </w:p>
          <w:p w14:paraId="605F1BD7" w14:textId="77777777" w:rsidR="00EF5EF4" w:rsidRDefault="00EF5EF4" w:rsidP="00EB1FD2">
            <w:pPr>
              <w:contextualSpacing/>
              <w:rPr>
                <w:rFonts w:cs="Arial"/>
              </w:rPr>
            </w:pPr>
            <w:r>
              <w:rPr>
                <w:rFonts w:cs="Arial"/>
              </w:rPr>
              <w:t>Type:</w:t>
            </w:r>
          </w:p>
          <w:p w14:paraId="3BBBFD58"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779CC85B" wp14:editId="54BF4929">
                  <wp:extent cx="152400" cy="152400"/>
                  <wp:effectExtent l="0" t="0" r="0" b="0"/>
                  <wp:docPr id="94"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fed6878acc3616e5cb44c11198fe8de5" w:history="1">
              <w:proofErr w:type="spellStart"/>
              <w:r>
                <w:rPr>
                  <w:rStyle w:val="Hyperlink"/>
                  <w:rFonts w:cs="Arial"/>
                </w:rPr>
                <w:t>DisplayCustomizeScreen_Rq</w:t>
              </w:r>
              <w:proofErr w:type="spellEnd"/>
            </w:hyperlink>
          </w:p>
        </w:tc>
        <w:tc>
          <w:tcPr>
            <w:tcW w:w="7506" w:type="dxa"/>
          </w:tcPr>
          <w:p w14:paraId="35F2E493" w14:textId="77777777" w:rsidR="00EF5EF4" w:rsidRDefault="00EF5EF4" w:rsidP="00EB1FD2">
            <w:pPr>
              <w:rPr>
                <w:rFonts w:cs="Arial"/>
              </w:rPr>
            </w:pPr>
            <w:r>
              <w:rPr>
                <w:rFonts w:cs="Arial"/>
              </w:rPr>
              <w:t>Signal Description:</w:t>
            </w:r>
          </w:p>
          <w:p w14:paraId="42379971" w14:textId="77777777" w:rsidR="00EF5EF4" w:rsidRDefault="00EF5EF4" w:rsidP="00EB1FD2">
            <w:pPr>
              <w:rPr>
                <w:rFonts w:cs="Arial"/>
              </w:rPr>
            </w:pPr>
            <w:r w:rsidRPr="00275823">
              <w:rPr>
                <w:rFonts w:cs="Arial"/>
              </w:rPr>
              <w:t>Signal that is internal to the Profile Interface Client. This signal shows function to function communication and not System to System.</w:t>
            </w:r>
          </w:p>
          <w:p w14:paraId="6A066D2C" w14:textId="77777777" w:rsidR="00EF5EF4" w:rsidRDefault="00EF5EF4" w:rsidP="00EB1FD2">
            <w:pPr>
              <w:rPr>
                <w:rFonts w:cs="Arial"/>
              </w:rPr>
            </w:pPr>
          </w:p>
          <w:p w14:paraId="13972B1F" w14:textId="77777777" w:rsidR="00EF5EF4" w:rsidRPr="0046598F" w:rsidRDefault="00EF5EF4" w:rsidP="00EB1FD2">
            <w:pPr>
              <w:rPr>
                <w:rFonts w:cs="Arial"/>
                <w:color w:val="000000"/>
              </w:rPr>
            </w:pPr>
            <w:r>
              <w:rPr>
                <w:rFonts w:cs="Arial"/>
                <w:color w:val="000000"/>
              </w:rPr>
              <w:t>Received from:</w:t>
            </w:r>
          </w:p>
          <w:p w14:paraId="295DFA96" w14:textId="77777777" w:rsidR="00EF5EF4" w:rsidRPr="00C8319B" w:rsidRDefault="00EF5EF4" w:rsidP="00EB1FD2">
            <w:pPr>
              <w:pStyle w:val="ListParagraph"/>
              <w:numPr>
                <w:ilvl w:val="0"/>
                <w:numId w:val="12"/>
              </w:numPr>
              <w:rPr>
                <w:rFonts w:cs="Arial"/>
              </w:rPr>
            </w:pPr>
            <w:r>
              <w:rPr>
                <w:noProof/>
              </w:rPr>
              <w:drawing>
                <wp:inline distT="0" distB="0" distL="0" distR="0" wp14:anchorId="49669EB5" wp14:editId="00E3666A">
                  <wp:extent cx="152400" cy="152400"/>
                  <wp:effectExtent l="0" t="0" r="0" b="0"/>
                  <wp:docPr id="96"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d704274973ba55c18eff9b644244bff" w:history="1">
              <w:r>
                <w:rPr>
                  <w:rStyle w:val="Hyperlink"/>
                  <w:rFonts w:cs="Arial"/>
                </w:rPr>
                <w:t>Display Option to Edit Profile</w:t>
              </w:r>
            </w:hyperlink>
          </w:p>
          <w:p w14:paraId="15631A6C" w14:textId="77777777" w:rsidR="00EF5EF4" w:rsidRPr="00C8319B" w:rsidRDefault="00EF5EF4" w:rsidP="00EB1FD2">
            <w:pPr>
              <w:pStyle w:val="ListParagraph"/>
              <w:numPr>
                <w:ilvl w:val="0"/>
                <w:numId w:val="12"/>
              </w:numPr>
              <w:rPr>
                <w:rFonts w:cs="Arial"/>
              </w:rPr>
            </w:pPr>
            <w:r>
              <w:rPr>
                <w:noProof/>
              </w:rPr>
              <w:drawing>
                <wp:inline distT="0" distB="0" distL="0" distR="0" wp14:anchorId="2EDCB020" wp14:editId="635D7744">
                  <wp:extent cx="152400" cy="152400"/>
                  <wp:effectExtent l="0" t="0" r="0" b="0"/>
                  <wp:docPr id="98"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80ce1f44b60afdbea3369e060a5f4a9" w:history="1">
              <w:r>
                <w:rPr>
                  <w:rStyle w:val="Hyperlink"/>
                  <w:rFonts w:cs="Arial"/>
                </w:rPr>
                <w:t>Display Positional Settings</w:t>
              </w:r>
            </w:hyperlink>
          </w:p>
          <w:p w14:paraId="15F9511E" w14:textId="77777777" w:rsidR="00EF5EF4" w:rsidRPr="00C8319B" w:rsidRDefault="00EF5EF4" w:rsidP="00EB1FD2">
            <w:pPr>
              <w:pStyle w:val="ListParagraph"/>
              <w:numPr>
                <w:ilvl w:val="0"/>
                <w:numId w:val="12"/>
              </w:numPr>
              <w:rPr>
                <w:rFonts w:cs="Arial"/>
              </w:rPr>
            </w:pPr>
            <w:r>
              <w:rPr>
                <w:noProof/>
              </w:rPr>
              <w:drawing>
                <wp:inline distT="0" distB="0" distL="0" distR="0" wp14:anchorId="13B56786" wp14:editId="31514C8F">
                  <wp:extent cx="152400" cy="152400"/>
                  <wp:effectExtent l="0" t="0" r="0" b="0"/>
                  <wp:docPr id="100"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2726291ab8a4b9294fc74664f6dd4af" w:history="1">
              <w:r>
                <w:rPr>
                  <w:rStyle w:val="Hyperlink"/>
                  <w:rFonts w:cs="Arial"/>
                </w:rPr>
                <w:t>Lockout Profile for Download</w:t>
              </w:r>
            </w:hyperlink>
          </w:p>
          <w:p w14:paraId="18A9A200" w14:textId="77777777" w:rsidR="00EF5EF4" w:rsidRPr="00C8319B" w:rsidRDefault="00EF5EF4" w:rsidP="00EB1FD2">
            <w:pPr>
              <w:pStyle w:val="ListParagraph"/>
              <w:numPr>
                <w:ilvl w:val="0"/>
                <w:numId w:val="12"/>
              </w:numPr>
              <w:rPr>
                <w:rFonts w:cs="Arial"/>
              </w:rPr>
            </w:pPr>
            <w:r>
              <w:rPr>
                <w:noProof/>
              </w:rPr>
              <w:drawing>
                <wp:inline distT="0" distB="0" distL="0" distR="0" wp14:anchorId="16F2CB5D" wp14:editId="7B707836">
                  <wp:extent cx="152400" cy="152400"/>
                  <wp:effectExtent l="0" t="0" r="0" b="0"/>
                  <wp:docPr id="102"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cc346b4be1b4b135cd93489f5399a23" w:history="1">
              <w:r>
                <w:rPr>
                  <w:rStyle w:val="Hyperlink"/>
                  <w:rFonts w:cs="Arial"/>
                </w:rPr>
                <w:t>Display Recall Methods</w:t>
              </w:r>
            </w:hyperlink>
          </w:p>
          <w:p w14:paraId="3EB89305" w14:textId="77777777" w:rsidR="00EF5EF4" w:rsidRPr="00C8319B" w:rsidRDefault="00EF5EF4" w:rsidP="00EB1FD2">
            <w:pPr>
              <w:pStyle w:val="ListParagraph"/>
              <w:numPr>
                <w:ilvl w:val="0"/>
                <w:numId w:val="12"/>
              </w:numPr>
              <w:rPr>
                <w:rFonts w:cs="Arial"/>
              </w:rPr>
            </w:pPr>
            <w:r>
              <w:rPr>
                <w:noProof/>
              </w:rPr>
              <w:drawing>
                <wp:inline distT="0" distB="0" distL="0" distR="0" wp14:anchorId="24C0B01F" wp14:editId="0F315C86">
                  <wp:extent cx="152400" cy="152400"/>
                  <wp:effectExtent l="0" t="0" r="0" b="0"/>
                  <wp:docPr id="104"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f84cd72d84995fd304d2da4fd5e9def" w:history="1">
              <w:r>
                <w:rPr>
                  <w:rStyle w:val="Hyperlink"/>
                  <w:rFonts w:cs="Arial"/>
                </w:rPr>
                <w:t>Display Avatar/Name Screen</w:t>
              </w:r>
            </w:hyperlink>
          </w:p>
          <w:p w14:paraId="49ED096C" w14:textId="77777777" w:rsidR="00EF5EF4" w:rsidRPr="00C8319B" w:rsidRDefault="00EF5EF4" w:rsidP="00EB1FD2">
            <w:pPr>
              <w:pStyle w:val="ListParagraph"/>
              <w:numPr>
                <w:ilvl w:val="0"/>
                <w:numId w:val="12"/>
              </w:numPr>
              <w:rPr>
                <w:rFonts w:cs="Arial"/>
              </w:rPr>
            </w:pPr>
            <w:r>
              <w:rPr>
                <w:noProof/>
              </w:rPr>
              <w:drawing>
                <wp:inline distT="0" distB="0" distL="0" distR="0" wp14:anchorId="73B72A30" wp14:editId="54DA6567">
                  <wp:extent cx="152400" cy="152400"/>
                  <wp:effectExtent l="0" t="0" r="0" b="0"/>
                  <wp:docPr id="106"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0084c12c243dfa4580bf9796dee20a" w:history="1">
              <w:r>
                <w:rPr>
                  <w:rStyle w:val="Hyperlink"/>
                  <w:rFonts w:cs="Arial"/>
                </w:rPr>
                <w:t>Setup Secondary Authentication - Passcode</w:t>
              </w:r>
            </w:hyperlink>
          </w:p>
        </w:tc>
      </w:tr>
    </w:tbl>
    <w:p w14:paraId="05EC7DFE" w14:textId="77777777" w:rsidR="00EF5EF4" w:rsidRDefault="00EF5EF4" w:rsidP="00EF5EF4">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0B2D8498" w14:textId="77777777" w:rsidTr="00EB1FD2">
        <w:trPr>
          <w:trHeight w:val="260"/>
        </w:trPr>
        <w:tc>
          <w:tcPr>
            <w:tcW w:w="2689" w:type="dxa"/>
            <w:shd w:val="clear" w:color="auto" w:fill="D9D9D9" w:themeFill="background1" w:themeFillShade="D9"/>
            <w:noWrap/>
            <w:hideMark/>
          </w:tcPr>
          <w:p w14:paraId="5CAA269B"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697DE08"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6026D332" w14:textId="77777777" w:rsidTr="00EB1FD2">
        <w:trPr>
          <w:trHeight w:val="410"/>
        </w:trPr>
        <w:tc>
          <w:tcPr>
            <w:tcW w:w="2689" w:type="dxa"/>
            <w:noWrap/>
          </w:tcPr>
          <w:p w14:paraId="6C446AB9" w14:textId="77777777" w:rsidR="00EF5EF4" w:rsidRDefault="00EF5EF4" w:rsidP="00EB1FD2">
            <w:pPr>
              <w:contextualSpacing/>
              <w:rPr>
                <w:rFonts w:cs="Arial"/>
              </w:rPr>
            </w:pPr>
            <w:r>
              <w:rPr>
                <w:rFonts w:cs="Arial"/>
              </w:rPr>
              <w:t>output1</w:t>
            </w:r>
          </w:p>
          <w:p w14:paraId="17BF1B31" w14:textId="77777777" w:rsidR="00EF5EF4" w:rsidRDefault="00EF5EF4" w:rsidP="00EB1FD2">
            <w:pPr>
              <w:contextualSpacing/>
              <w:rPr>
                <w:rFonts w:cs="Arial"/>
              </w:rPr>
            </w:pPr>
            <w:r>
              <w:rPr>
                <w:rFonts w:cs="Arial"/>
              </w:rPr>
              <w:t>Type:</w:t>
            </w:r>
          </w:p>
          <w:p w14:paraId="1982F481" w14:textId="77777777" w:rsidR="00EF5EF4" w:rsidRDefault="00EF5EF4" w:rsidP="00EB1FD2">
            <w:pPr>
              <w:contextualSpacing/>
              <w:rPr>
                <w:rFonts w:cs="Arial"/>
              </w:rPr>
            </w:pPr>
            <w:r>
              <w:rPr>
                <w:noProof/>
              </w:rPr>
              <w:drawing>
                <wp:inline distT="0" distB="0" distL="0" distR="0" wp14:anchorId="597104E5" wp14:editId="5FD5B548">
                  <wp:extent cx="152400" cy="152400"/>
                  <wp:effectExtent l="0" t="0" r="0" b="0"/>
                  <wp:docPr id="108"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976222903.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a9025f8fa9254e2952f042a85c28f3ef" w:history="1">
              <w:proofErr w:type="spellStart"/>
              <w:r>
                <w:rPr>
                  <w:rStyle w:val="Hyperlink"/>
                  <w:rFonts w:cs="Arial"/>
                </w:rPr>
                <w:t>CustomizeProfileSelection</w:t>
              </w:r>
              <w:proofErr w:type="spellEnd"/>
            </w:hyperlink>
          </w:p>
        </w:tc>
        <w:tc>
          <w:tcPr>
            <w:tcW w:w="7512" w:type="dxa"/>
            <w:noWrap/>
          </w:tcPr>
          <w:p w14:paraId="4FEABA33" w14:textId="77777777" w:rsidR="00EF5EF4" w:rsidRDefault="00EF5EF4" w:rsidP="00EB1FD2">
            <w:pPr>
              <w:rPr>
                <w:rFonts w:cs="Arial"/>
              </w:rPr>
            </w:pPr>
            <w:r>
              <w:rPr>
                <w:rFonts w:cs="Arial"/>
              </w:rPr>
              <w:t>Signal Description:</w:t>
            </w:r>
          </w:p>
          <w:p w14:paraId="7AF61F59" w14:textId="77777777" w:rsidR="00EF5EF4" w:rsidRDefault="00EF5EF4" w:rsidP="00EB1FD2">
            <w:pPr>
              <w:rPr>
                <w:rFonts w:cs="Arial"/>
              </w:rPr>
            </w:pPr>
            <w:r>
              <w:rPr>
                <w:rFonts w:cs="Arial"/>
              </w:rPr>
              <w:t>Signal is INTERNAL to the Profile Interface Client. Determines which selection the user has made on the Customize Profile Screen.</w:t>
            </w:r>
          </w:p>
          <w:p w14:paraId="4F1D9DF4" w14:textId="77777777" w:rsidR="00EF5EF4" w:rsidRDefault="00EF5EF4" w:rsidP="00EB1FD2">
            <w:pPr>
              <w:rPr>
                <w:rFonts w:cs="Arial"/>
              </w:rPr>
            </w:pPr>
          </w:p>
          <w:p w14:paraId="3E4186F6" w14:textId="77777777" w:rsidR="00EF5EF4" w:rsidRPr="00275823" w:rsidRDefault="00EF5EF4" w:rsidP="00EB1FD2">
            <w:pPr>
              <w:rPr>
                <w:rFonts w:cs="Arial"/>
                <w:color w:val="000000"/>
              </w:rPr>
            </w:pPr>
            <w:r>
              <w:rPr>
                <w:rFonts w:cs="Arial"/>
                <w:color w:val="000000"/>
              </w:rPr>
              <w:t>Sent to:</w:t>
            </w:r>
          </w:p>
          <w:p w14:paraId="72E365BA"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2498812C" wp14:editId="09A02BB0">
                  <wp:extent cx="152400" cy="152400"/>
                  <wp:effectExtent l="0" t="0" r="0" b="0"/>
                  <wp:docPr id="110"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630cf1ae58520120c0b2ec207e02faf" w:history="1">
              <w:r>
                <w:rPr>
                  <w:rStyle w:val="Hyperlink"/>
                  <w:rFonts w:cs="Arial"/>
                  <w:color w:val="000000"/>
                </w:rPr>
                <w:t>Setup Primary Authentication</w:t>
              </w:r>
            </w:hyperlink>
          </w:p>
          <w:p w14:paraId="18C29306"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60B8A2FA" wp14:editId="265138D3">
                  <wp:extent cx="152400" cy="152400"/>
                  <wp:effectExtent l="0" t="0" r="0" b="0"/>
                  <wp:docPr id="112"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e2a905145445a7f937bd761caa06728" w:history="1">
              <w:r>
                <w:rPr>
                  <w:rStyle w:val="Hyperlink"/>
                  <w:rFonts w:cs="Arial"/>
                  <w:color w:val="000000"/>
                </w:rPr>
                <w:t>Complete Profile Updates</w:t>
              </w:r>
            </w:hyperlink>
          </w:p>
          <w:p w14:paraId="7B8F09CB"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14FDAEA0" wp14:editId="6320FDE6">
                  <wp:extent cx="152400" cy="152400"/>
                  <wp:effectExtent l="0" t="0" r="0" b="0"/>
                  <wp:docPr id="114"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80ce1f44b60afdbea3369e060a5f4a9" w:history="1">
              <w:r>
                <w:rPr>
                  <w:rStyle w:val="Hyperlink"/>
                  <w:rFonts w:cs="Arial"/>
                  <w:color w:val="000000"/>
                </w:rPr>
                <w:t>Display Positional Settings</w:t>
              </w:r>
            </w:hyperlink>
          </w:p>
          <w:p w14:paraId="3977AEED"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03B94F3A" wp14:editId="77212268">
                  <wp:extent cx="152400" cy="152400"/>
                  <wp:effectExtent l="0" t="0" r="0" b="0"/>
                  <wp:docPr id="116"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cc346b4be1b4b135cd93489f5399a23" w:history="1">
              <w:r>
                <w:rPr>
                  <w:rStyle w:val="Hyperlink"/>
                  <w:rFonts w:cs="Arial"/>
                  <w:color w:val="000000"/>
                </w:rPr>
                <w:t>Display Recall Methods</w:t>
              </w:r>
            </w:hyperlink>
          </w:p>
          <w:p w14:paraId="3F7E8F71"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4D31F4C7" wp14:editId="10886005">
                  <wp:extent cx="152400" cy="152400"/>
                  <wp:effectExtent l="0" t="0" r="0" b="0"/>
                  <wp:docPr id="118"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cfb07f31f990f861a990de4c0d6413bb" w:history="1">
              <w:r>
                <w:rPr>
                  <w:rStyle w:val="Hyperlink"/>
                  <w:rFonts w:cs="Arial"/>
                  <w:color w:val="000000"/>
                </w:rPr>
                <w:t>Display Login Method</w:t>
              </w:r>
            </w:hyperlink>
          </w:p>
          <w:p w14:paraId="7551B79E"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5AD85E9B" wp14:editId="39B24264">
                  <wp:extent cx="152400" cy="152400"/>
                  <wp:effectExtent l="0" t="0" r="0" b="0"/>
                  <wp:docPr id="120"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f84cd72d84995fd304d2da4fd5e9def" w:history="1">
              <w:r>
                <w:rPr>
                  <w:rStyle w:val="Hyperlink"/>
                  <w:rFonts w:cs="Arial"/>
                  <w:color w:val="000000"/>
                </w:rPr>
                <w:t>Display Avatar/Name Screen</w:t>
              </w:r>
            </w:hyperlink>
          </w:p>
          <w:p w14:paraId="5AFE12DF"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06A9C741" wp14:editId="3A4DC2AF">
                  <wp:extent cx="152400" cy="152400"/>
                  <wp:effectExtent l="0" t="0" r="0" b="0"/>
                  <wp:docPr id="122" name="Picture 1855045717.jpg" descr="1855045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855045717.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b200d57eaa2a2acf994dc822263f831" w:history="1">
              <w:r>
                <w:rPr>
                  <w:rStyle w:val="Hyperlink"/>
                  <w:rFonts w:cs="Arial"/>
                  <w:color w:val="000000"/>
                </w:rPr>
                <w:t>Display Option to Unlink Ford Account</w:t>
              </w:r>
            </w:hyperlink>
          </w:p>
        </w:tc>
      </w:tr>
    </w:tbl>
    <w:p w14:paraId="4C810B5E" w14:textId="77777777" w:rsidR="00EF5EF4" w:rsidRDefault="00EF5EF4" w:rsidP="00EF5EF4">
      <w:pPr>
        <w:pStyle w:val="Heading4"/>
        <w:numPr>
          <w:ilvl w:val="3"/>
          <w:numId w:val="4"/>
        </w:numPr>
      </w:pPr>
      <w:r>
        <w:t>Logical</w:t>
      </w:r>
      <w:r w:rsidRPr="00F15706">
        <w:t xml:space="preserve"> Parameters</w:t>
      </w:r>
    </w:p>
    <w:p w14:paraId="0D9DE5B3" w14:textId="77777777" w:rsidR="00EF5EF4" w:rsidRDefault="00EF5EF4" w:rsidP="00EF5EF4"/>
    <w:p w14:paraId="7D81C19D"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5EDB013" w14:textId="77777777" w:rsidR="00EF5EF4" w:rsidRDefault="00EF5EF4" w:rsidP="00EF5EF4">
      <w:pPr>
        <w:pStyle w:val="Heading3"/>
        <w:numPr>
          <w:ilvl w:val="2"/>
          <w:numId w:val="4"/>
        </w:numPr>
      </w:pPr>
      <w:r>
        <w:t>Function Modeling</w:t>
      </w:r>
    </w:p>
    <w:p w14:paraId="3A88B579" w14:textId="77777777" w:rsidR="00EF5EF4" w:rsidRPr="00C75AE5" w:rsidRDefault="00EF5EF4" w:rsidP="00EF5EF4"/>
    <w:p w14:paraId="29A6C471" w14:textId="77777777" w:rsidR="00EF5EF4" w:rsidRDefault="00EF5EF4" w:rsidP="00EF5EF4">
      <w:pPr>
        <w:pStyle w:val="Heading4"/>
        <w:numPr>
          <w:ilvl w:val="3"/>
          <w:numId w:val="4"/>
        </w:numPr>
      </w:pPr>
      <w:r>
        <w:t>Use Cases</w:t>
      </w:r>
    </w:p>
    <w:p w14:paraId="7DCAE296" w14:textId="77777777" w:rsidR="00EF5EF4" w:rsidRDefault="00EF5EF4" w:rsidP="00EF5EF4"/>
    <w:p w14:paraId="6B6395E4"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67A4057" w14:textId="77777777" w:rsidR="00EF5EF4" w:rsidRDefault="00EF5EF4" w:rsidP="00EF5EF4">
      <w:pPr>
        <w:pStyle w:val="Heading4"/>
        <w:numPr>
          <w:ilvl w:val="3"/>
          <w:numId w:val="4"/>
        </w:numPr>
      </w:pPr>
      <w:r>
        <w:t>State Charts / Activity Diagrams / Sequence Diagrams / Decision Tables</w:t>
      </w:r>
    </w:p>
    <w:p w14:paraId="7B0334D3" w14:textId="77777777" w:rsidR="00EF5EF4" w:rsidRDefault="00EF5EF4" w:rsidP="00EF5EF4"/>
    <w:p w14:paraId="450E8015" w14:textId="77777777" w:rsidR="00EF5EF4" w:rsidRDefault="00EF5EF4" w:rsidP="00EF5EF4">
      <w:pPr>
        <w:contextualSpacing/>
        <w:jc w:val="center"/>
      </w:pPr>
      <w:r>
        <w:rPr>
          <w:noProof/>
        </w:rPr>
        <w:lastRenderedPageBreak/>
        <w:drawing>
          <wp:inline distT="0" distB="0" distL="0" distR="0" wp14:anchorId="543284A5" wp14:editId="31179C50">
            <wp:extent cx="6466205" cy="3639343"/>
            <wp:effectExtent l="0" t="0" r="0" b="0"/>
            <wp:docPr id="124" name="Picture 488053605.jpg" descr="488053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488053605.jpg"/>
                    <pic:cNvPicPr/>
                  </pic:nvPicPr>
                  <pic:blipFill>
                    <a:blip r:embed="rId56" cstate="print"/>
                    <a:stretch>
                      <a:fillRect/>
                    </a:stretch>
                  </pic:blipFill>
                  <pic:spPr>
                    <a:xfrm>
                      <a:off x="0" y="0"/>
                      <a:ext cx="6466205" cy="3639343"/>
                    </a:xfrm>
                    <a:prstGeom prst="rect">
                      <a:avLst/>
                    </a:prstGeom>
                  </pic:spPr>
                </pic:pic>
              </a:graphicData>
            </a:graphic>
          </wp:inline>
        </w:drawing>
      </w:r>
    </w:p>
    <w:p w14:paraId="5854822A" w14:textId="77777777" w:rsidR="00EF5EF4" w:rsidRPr="00294100" w:rsidRDefault="00EF5EF4" w:rsidP="00EF5EF4">
      <w:pPr>
        <w:pStyle w:val="Caption"/>
      </w:pPr>
      <w:bookmarkStart w:id="104" w:name="_Toc515373318"/>
      <w:bookmarkStart w:id="105" w:name="_Toc6466566"/>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bookmarkEnd w:id="104"/>
      <w:r>
        <w:t xml:space="preserve"> </w:t>
      </w:r>
      <w:r w:rsidRPr="00294100">
        <w:t>Display Customize Profile Screen</w:t>
      </w:r>
      <w:bookmarkEnd w:id="105"/>
    </w:p>
    <w:p w14:paraId="3D126B9C" w14:textId="77777777" w:rsidR="00EF5EF4" w:rsidRPr="000A30CD" w:rsidRDefault="00EF5EF4" w:rsidP="00EF5EF4"/>
    <w:p w14:paraId="06B71E29" w14:textId="77777777" w:rsidR="00EF5EF4" w:rsidRPr="00834E12" w:rsidRDefault="00EF5EF4" w:rsidP="00EF5EF4"/>
    <w:p w14:paraId="3A0CC03F" w14:textId="77777777" w:rsidR="00EF5EF4" w:rsidRDefault="00EF5EF4" w:rsidP="00EF5EF4">
      <w:pPr>
        <w:pStyle w:val="Heading3"/>
        <w:numPr>
          <w:ilvl w:val="2"/>
          <w:numId w:val="4"/>
        </w:numPr>
      </w:pPr>
      <w:r>
        <w:t>Function Requirements</w:t>
      </w:r>
    </w:p>
    <w:p w14:paraId="1637F0F4" w14:textId="77777777" w:rsidR="00EF5EF4" w:rsidRDefault="00EF5EF4" w:rsidP="00EF5EF4">
      <w:pPr>
        <w:pStyle w:val="Heading4"/>
        <w:numPr>
          <w:ilvl w:val="3"/>
          <w:numId w:val="4"/>
        </w:numPr>
      </w:pPr>
      <w:r>
        <w:t>Functional Requirements</w:t>
      </w:r>
    </w:p>
    <w:p w14:paraId="7B237FBA" w14:textId="77777777" w:rsidR="00EF5EF4" w:rsidRDefault="00EF5EF4" w:rsidP="00EF5EF4">
      <w:pPr>
        <w:pStyle w:val="Heading5"/>
        <w:numPr>
          <w:ilvl w:val="4"/>
          <w:numId w:val="4"/>
        </w:numPr>
      </w:pPr>
      <w:r>
        <w:t>Normal Operation</w:t>
      </w:r>
    </w:p>
    <w:p w14:paraId="1BE80087" w14:textId="77777777" w:rsidR="00EF5EF4" w:rsidRDefault="00EF5EF4" w:rsidP="00EF5EF4"/>
    <w:p w14:paraId="2E68FB8F" w14:textId="77777777" w:rsidR="00EF5EF4" w:rsidRPr="0017445F" w:rsidRDefault="00EF5EF4" w:rsidP="00EF5EF4">
      <w:pPr>
        <w:pStyle w:val="RERequirement"/>
        <w:shd w:val="clear" w:color="auto" w:fill="F2F2F2" w:themeFill="background1" w:themeFillShade="F2"/>
      </w:pPr>
      <w:bookmarkStart w:id="106" w:name="_d3f10b04dd3ee8004409797df1ad195e"/>
      <w:bookmarkEnd w:id="106"/>
      <w:r>
        <w:t xml:space="preserve"> When to display the Customize Profile Screen</w:t>
      </w:r>
    </w:p>
    <w:p w14:paraId="0C875F7D" w14:textId="77777777" w:rsidR="00EF5EF4" w:rsidRDefault="00EF5EF4" w:rsidP="00EF5EF4">
      <w:pPr>
        <w:rPr>
          <w:rFonts w:cs="Arial"/>
        </w:rPr>
      </w:pPr>
      <w:r>
        <w:rPr>
          <w:rFonts w:cs="Arial"/>
        </w:rPr>
        <w:t>The Profile Interface Client shall be capable of displaying the Customize Profile Screen in the following scenarios:</w:t>
      </w:r>
    </w:p>
    <w:p w14:paraId="4066FD46" w14:textId="77777777" w:rsidR="00EF5EF4" w:rsidRDefault="00EF5EF4" w:rsidP="00EF5EF4">
      <w:pPr>
        <w:rPr>
          <w:rFonts w:cs="Arial"/>
        </w:rPr>
      </w:pPr>
      <w:r>
        <w:rPr>
          <w:rFonts w:cs="Arial"/>
        </w:rPr>
        <w:t>- Profile creation after user login screen</w:t>
      </w:r>
    </w:p>
    <w:p w14:paraId="4A0F4F7B" w14:textId="77777777" w:rsidR="00EF5EF4" w:rsidRDefault="00EF5EF4" w:rsidP="00EF5EF4">
      <w:pPr>
        <w:rPr>
          <w:rFonts w:cs="Arial"/>
        </w:rPr>
      </w:pPr>
      <w:r>
        <w:rPr>
          <w:rFonts w:cs="Arial"/>
        </w:rPr>
        <w:t>- Profile editing after user selects to edit a profile</w:t>
      </w:r>
    </w:p>
    <w:p w14:paraId="4868EE7C"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511FE1D"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91EBDA"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331C283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4E5203"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AD0EC3" w14:textId="77777777" w:rsidR="00EF5EF4" w:rsidRDefault="00EF5EF4" w:rsidP="00EB1FD2"/>
        </w:tc>
      </w:tr>
      <w:tr w:rsidR="00EF5EF4" w:rsidRPr="00FD127C" w14:paraId="712215C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402DA8"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47825" w14:textId="77777777" w:rsidR="00EF5EF4" w:rsidRDefault="00EF5EF4" w:rsidP="00EB1FD2"/>
        </w:tc>
      </w:tr>
      <w:tr w:rsidR="00EF5EF4" w:rsidRPr="00FD127C" w14:paraId="4F1993F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A7AB0"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19477" w14:textId="77777777" w:rsidR="00EF5EF4" w:rsidRDefault="00EF5EF4" w:rsidP="00EB1FD2"/>
        </w:tc>
      </w:tr>
      <w:tr w:rsidR="00EF5EF4" w:rsidRPr="00FD127C" w14:paraId="45471F5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4E3297"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785C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D2E7BF"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171C9" w14:textId="77777777" w:rsidR="00EF5EF4" w:rsidRDefault="00EF5EF4" w:rsidP="00EB1FD2"/>
        </w:tc>
      </w:tr>
      <w:tr w:rsidR="00EF5EF4" w:rsidRPr="00FD127C" w14:paraId="2E63A53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9EEB2"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7154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1927BB"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15F4F8" w14:textId="77777777" w:rsidR="00EF5EF4" w:rsidRDefault="00EF5EF4" w:rsidP="00EB1FD2"/>
        </w:tc>
      </w:tr>
      <w:tr w:rsidR="00EF5EF4" w:rsidRPr="00FD127C" w14:paraId="193B63C8"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C6D227"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8F676"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3F3F8"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3488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288A3"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09907" w14:textId="77777777" w:rsidR="00EF5EF4" w:rsidRDefault="00EF5EF4" w:rsidP="00EB1FD2"/>
        </w:tc>
      </w:tr>
      <w:tr w:rsidR="00EF5EF4" w:rsidRPr="00FD127C" w14:paraId="4DDF767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6FB904" w14:textId="77777777" w:rsidR="00EF5EF4" w:rsidRPr="00FD127C" w:rsidRDefault="00EF5EF4" w:rsidP="00EB1FD2">
            <w:pPr>
              <w:rPr>
                <w:rFonts w:cs="Arial"/>
                <w:bCs/>
                <w:color w:val="808080" w:themeColor="background1" w:themeShade="80"/>
                <w:sz w:val="16"/>
                <w:szCs w:val="14"/>
              </w:rPr>
            </w:pPr>
            <w:hyperlink r:id="rId5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197B42"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9A84A6"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D0D335" w14:textId="77777777" w:rsidR="00EF5EF4" w:rsidRDefault="00EF5EF4" w:rsidP="00EF5EF4"/>
    <w:p w14:paraId="3643442A" w14:textId="77777777" w:rsidR="00EF5EF4" w:rsidRPr="0017445F" w:rsidRDefault="00EF5EF4" w:rsidP="00EF5EF4">
      <w:pPr>
        <w:pStyle w:val="RERequirement"/>
        <w:shd w:val="clear" w:color="auto" w:fill="F2F2F2" w:themeFill="background1" w:themeFillShade="F2"/>
      </w:pPr>
      <w:bookmarkStart w:id="107" w:name="_b0d2e10ba94fbc237024a7c0ab26829d"/>
      <w:bookmarkEnd w:id="107"/>
      <w:r>
        <w:t xml:space="preserve"> Content of the Customize Profile Screen</w:t>
      </w:r>
    </w:p>
    <w:p w14:paraId="4D9AC3AB" w14:textId="77777777" w:rsidR="00EF5EF4" w:rsidRDefault="00EF5EF4" w:rsidP="00EF5EF4">
      <w:pPr>
        <w:rPr>
          <w:rFonts w:cs="Arial"/>
        </w:rPr>
      </w:pPr>
      <w:r>
        <w:rPr>
          <w:rFonts w:cs="Arial"/>
        </w:rPr>
        <w:t>The Profile Interface Client shall display the following options on the Customize Profile Screen:</w:t>
      </w:r>
    </w:p>
    <w:p w14:paraId="45514ABE" w14:textId="77777777" w:rsidR="00EF5EF4" w:rsidRDefault="00EF5EF4" w:rsidP="00EF5EF4">
      <w:pPr>
        <w:rPr>
          <w:rFonts w:cs="Arial"/>
        </w:rPr>
      </w:pPr>
      <w:r>
        <w:rPr>
          <w:rFonts w:cs="Arial"/>
        </w:rPr>
        <w:t>- Name/Avatar</w:t>
      </w:r>
    </w:p>
    <w:p w14:paraId="5AAD29C6" w14:textId="77777777" w:rsidR="00EF5EF4" w:rsidRDefault="00EF5EF4" w:rsidP="00EF5EF4">
      <w:pPr>
        <w:rPr>
          <w:rFonts w:cs="Arial"/>
        </w:rPr>
      </w:pPr>
      <w:r>
        <w:rPr>
          <w:rFonts w:cs="Arial"/>
        </w:rPr>
        <w:t>- Recall Methods</w:t>
      </w:r>
    </w:p>
    <w:p w14:paraId="40286719" w14:textId="77777777" w:rsidR="00EF5EF4" w:rsidRDefault="00EF5EF4" w:rsidP="00EF5EF4">
      <w:pPr>
        <w:rPr>
          <w:rFonts w:cs="Arial"/>
        </w:rPr>
      </w:pPr>
      <w:r>
        <w:rPr>
          <w:rFonts w:cs="Arial"/>
        </w:rPr>
        <w:t>- Positional Settings</w:t>
      </w:r>
    </w:p>
    <w:p w14:paraId="6907FF93" w14:textId="77777777" w:rsidR="00EF5EF4" w:rsidRDefault="00EF5EF4" w:rsidP="00EF5EF4">
      <w:pPr>
        <w:rPr>
          <w:rFonts w:cs="Arial"/>
        </w:rPr>
      </w:pPr>
      <w:r>
        <w:rPr>
          <w:rFonts w:cs="Arial"/>
        </w:rPr>
        <w:t>- Authentication Methods</w:t>
      </w:r>
    </w:p>
    <w:p w14:paraId="72E48DE8" w14:textId="77777777" w:rsidR="00EF5EF4" w:rsidRDefault="00EF5EF4" w:rsidP="00EF5EF4">
      <w:pPr>
        <w:rPr>
          <w:rFonts w:cs="Arial"/>
        </w:rPr>
      </w:pPr>
      <w:r>
        <w:rPr>
          <w:rFonts w:cs="Arial"/>
        </w:rPr>
        <w:t>- Ford Account link</w:t>
      </w:r>
    </w:p>
    <w:p w14:paraId="4524DF83" w14:textId="77777777" w:rsidR="00EF5EF4" w:rsidRDefault="00EF5EF4" w:rsidP="00EF5EF4">
      <w:pPr>
        <w:rPr>
          <w:rFonts w:cs="Arial"/>
        </w:rPr>
      </w:pPr>
      <w:r>
        <w:rPr>
          <w:rFonts w:cs="Arial"/>
        </w:rPr>
        <w:t>- Done (exits the screen)</w:t>
      </w:r>
    </w:p>
    <w:p w14:paraId="329F8386"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A2C27CF"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858AD7"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3CA8E7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FF18A"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1FD98" w14:textId="77777777" w:rsidR="00EF5EF4" w:rsidRDefault="00EF5EF4" w:rsidP="00EB1FD2"/>
        </w:tc>
      </w:tr>
      <w:tr w:rsidR="00EF5EF4" w:rsidRPr="00FD127C" w14:paraId="15F401B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8CB7E"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36D46" w14:textId="77777777" w:rsidR="00EF5EF4" w:rsidRDefault="00EF5EF4" w:rsidP="00EB1FD2"/>
        </w:tc>
      </w:tr>
      <w:tr w:rsidR="00EF5EF4" w:rsidRPr="00FD127C" w14:paraId="1CFAD43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31A9B"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508493" w14:textId="77777777" w:rsidR="00EF5EF4" w:rsidRDefault="00EF5EF4" w:rsidP="00EB1FD2"/>
        </w:tc>
      </w:tr>
      <w:tr w:rsidR="00EF5EF4" w:rsidRPr="00FD127C" w14:paraId="1EB93EB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B3F01"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CF61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9972F9"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DC9126" w14:textId="77777777" w:rsidR="00EF5EF4" w:rsidRDefault="00EF5EF4" w:rsidP="00EB1FD2"/>
        </w:tc>
      </w:tr>
      <w:tr w:rsidR="00EF5EF4" w:rsidRPr="00FD127C" w14:paraId="21EFBD2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A7B92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6589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09F40"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5A154B" w14:textId="77777777" w:rsidR="00EF5EF4" w:rsidRDefault="00EF5EF4" w:rsidP="00EB1FD2"/>
        </w:tc>
      </w:tr>
      <w:tr w:rsidR="00EF5EF4" w:rsidRPr="00FD127C" w14:paraId="1D92FFF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96CE0"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274B7"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1451D1"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3A7C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974F03"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BEECE6" w14:textId="77777777" w:rsidR="00EF5EF4" w:rsidRDefault="00EF5EF4" w:rsidP="00EB1FD2"/>
        </w:tc>
      </w:tr>
      <w:tr w:rsidR="00EF5EF4" w:rsidRPr="00FD127C" w14:paraId="246F4A2E"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732484" w14:textId="77777777" w:rsidR="00EF5EF4" w:rsidRPr="00FD127C" w:rsidRDefault="00EF5EF4" w:rsidP="00EB1FD2">
            <w:pPr>
              <w:rPr>
                <w:rFonts w:cs="Arial"/>
                <w:bCs/>
                <w:color w:val="808080" w:themeColor="background1" w:themeShade="80"/>
                <w:sz w:val="16"/>
                <w:szCs w:val="14"/>
              </w:rPr>
            </w:pPr>
            <w:hyperlink r:id="rId5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4C97BE"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665247"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C7D9F20" w14:textId="77777777" w:rsidR="00EF5EF4" w:rsidRDefault="00EF5EF4" w:rsidP="00EF5EF4"/>
    <w:p w14:paraId="5A4E755A" w14:textId="77777777" w:rsidR="00EF5EF4" w:rsidRPr="0017445F" w:rsidRDefault="00EF5EF4" w:rsidP="00EF5EF4">
      <w:pPr>
        <w:pStyle w:val="RERequirement"/>
        <w:shd w:val="clear" w:color="auto" w:fill="F2F2F2" w:themeFill="background1" w:themeFillShade="F2"/>
      </w:pPr>
      <w:bookmarkStart w:id="108" w:name="_2b6b2290fd8bf0556f47c7d81c2dd877"/>
      <w:bookmarkEnd w:id="108"/>
      <w:r>
        <w:t xml:space="preserve"> Determine screen based on user selection</w:t>
      </w:r>
    </w:p>
    <w:p w14:paraId="0EF8D8A9" w14:textId="77777777" w:rsidR="00EF5EF4" w:rsidRDefault="00EF5EF4" w:rsidP="00EF5EF4">
      <w:pPr>
        <w:rPr>
          <w:rFonts w:cs="Arial"/>
        </w:rPr>
      </w:pPr>
      <w:r>
        <w:rPr>
          <w:rFonts w:cs="Arial"/>
        </w:rPr>
        <w:t xml:space="preserve">When the user selects an option on the Customize Profile Screen displayed by the Profile Interface Client, the Profile Interface Client shall change to the screen associated to the user selection. (PERHAPS ADD TIMING </w:t>
      </w:r>
      <w:proofErr w:type="gramStart"/>
      <w:r>
        <w:rPr>
          <w:rFonts w:cs="Arial"/>
        </w:rPr>
        <w:t>REQ  TO</w:t>
      </w:r>
      <w:proofErr w:type="gramEnd"/>
      <w:r>
        <w:rPr>
          <w:rFonts w:cs="Arial"/>
        </w:rPr>
        <w:t xml:space="preserve"> THIS)</w:t>
      </w:r>
    </w:p>
    <w:p w14:paraId="7B9C928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CD02C5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AD20CD"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DA3A6F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410314"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0066E" w14:textId="77777777" w:rsidR="00EF5EF4" w:rsidRDefault="00EF5EF4" w:rsidP="00EB1FD2"/>
        </w:tc>
      </w:tr>
      <w:tr w:rsidR="00EF5EF4" w:rsidRPr="00FD127C" w14:paraId="421CE5D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8447D"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8608D" w14:textId="77777777" w:rsidR="00EF5EF4" w:rsidRDefault="00EF5EF4" w:rsidP="00EB1FD2"/>
        </w:tc>
      </w:tr>
      <w:tr w:rsidR="00EF5EF4" w:rsidRPr="00FD127C" w14:paraId="54FF201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AB3DC"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C2ECB1" w14:textId="77777777" w:rsidR="00EF5EF4" w:rsidRDefault="00EF5EF4" w:rsidP="00EB1FD2"/>
        </w:tc>
      </w:tr>
      <w:tr w:rsidR="00EF5EF4" w:rsidRPr="00FD127C" w14:paraId="27DA2C3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FBBE5"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8255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9D830C"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95AB7" w14:textId="77777777" w:rsidR="00EF5EF4" w:rsidRDefault="00EF5EF4" w:rsidP="00EB1FD2"/>
        </w:tc>
      </w:tr>
      <w:tr w:rsidR="00EF5EF4" w:rsidRPr="00FD127C" w14:paraId="47A1E2B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039D6"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17B57C"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9A41D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DDCA2D" w14:textId="77777777" w:rsidR="00EF5EF4" w:rsidRDefault="00EF5EF4" w:rsidP="00EB1FD2"/>
        </w:tc>
      </w:tr>
      <w:tr w:rsidR="00EF5EF4" w:rsidRPr="00FD127C" w14:paraId="3B90669E"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41D97"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6FF4C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0E8F13"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38D7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6E598"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C2F07A" w14:textId="77777777" w:rsidR="00EF5EF4" w:rsidRDefault="00EF5EF4" w:rsidP="00EB1FD2"/>
        </w:tc>
      </w:tr>
      <w:tr w:rsidR="00EF5EF4" w:rsidRPr="00FD127C" w14:paraId="155B8CE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BD7D43" w14:textId="77777777" w:rsidR="00EF5EF4" w:rsidRPr="00FD127C" w:rsidRDefault="00EF5EF4" w:rsidP="00EB1FD2">
            <w:pPr>
              <w:rPr>
                <w:rFonts w:cs="Arial"/>
                <w:bCs/>
                <w:color w:val="808080" w:themeColor="background1" w:themeShade="80"/>
                <w:sz w:val="16"/>
                <w:szCs w:val="14"/>
              </w:rPr>
            </w:pPr>
            <w:hyperlink r:id="rId5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7B4037"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5B65C1"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4397A6B" w14:textId="77777777" w:rsidR="00EF5EF4" w:rsidRDefault="00EF5EF4" w:rsidP="00EF5EF4"/>
    <w:p w14:paraId="5C1A486A" w14:textId="77777777" w:rsidR="00EF5EF4" w:rsidRPr="0017445F" w:rsidRDefault="00EF5EF4" w:rsidP="00EF5EF4">
      <w:pPr>
        <w:pStyle w:val="RERequirement"/>
        <w:shd w:val="clear" w:color="auto" w:fill="F2F2F2" w:themeFill="background1" w:themeFillShade="F2"/>
      </w:pPr>
      <w:bookmarkStart w:id="109" w:name="_a96b9a83c49597cca70766e7fef15ea6"/>
      <w:bookmarkEnd w:id="109"/>
      <w:r>
        <w:t xml:space="preserve"> When to exit the Customize Profile Screen</w:t>
      </w:r>
    </w:p>
    <w:p w14:paraId="7758F9EC" w14:textId="77777777" w:rsidR="00EF5EF4" w:rsidRDefault="00EF5EF4" w:rsidP="00EF5EF4">
      <w:pPr>
        <w:rPr>
          <w:rFonts w:cs="Arial"/>
        </w:rPr>
      </w:pPr>
      <w:r>
        <w:rPr>
          <w:rFonts w:cs="Arial"/>
        </w:rPr>
        <w:t>The Profile Interface Client shall exit the Customize Profile Screen when any of the following triggers are received:</w:t>
      </w:r>
    </w:p>
    <w:p w14:paraId="2B78D6C2" w14:textId="77777777" w:rsidR="00EF5EF4" w:rsidRDefault="00EF5EF4" w:rsidP="00EF5EF4">
      <w:pPr>
        <w:rPr>
          <w:rFonts w:cs="Arial"/>
        </w:rPr>
      </w:pPr>
      <w:r>
        <w:rPr>
          <w:rFonts w:cs="Arial"/>
        </w:rPr>
        <w:t>- User selects "Done"</w:t>
      </w:r>
    </w:p>
    <w:p w14:paraId="55D3AC6A" w14:textId="77777777" w:rsidR="00EF5EF4" w:rsidRDefault="00EF5EF4" w:rsidP="00EF5EF4">
      <w:pPr>
        <w:rPr>
          <w:rFonts w:cs="Arial"/>
        </w:rPr>
      </w:pPr>
      <w:r>
        <w:rPr>
          <w:rFonts w:cs="Arial"/>
        </w:rPr>
        <w:t>- Vehicle transmission no longer in Park or Vehicle speed is greater than the Driving Restriction threshold for a manual transmission</w:t>
      </w:r>
    </w:p>
    <w:p w14:paraId="348A337A" w14:textId="77777777" w:rsidR="00EF5EF4" w:rsidRDefault="00EF5EF4" w:rsidP="00EF5EF4">
      <w:pPr>
        <w:rPr>
          <w:rFonts w:cs="Arial"/>
        </w:rPr>
      </w:pPr>
      <w:r>
        <w:rPr>
          <w:rFonts w:cs="Arial"/>
        </w:rPr>
        <w:t>- Vehicle ignition switched to OFF</w:t>
      </w:r>
    </w:p>
    <w:p w14:paraId="34E5A869"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FE08029"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7A9CDC"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0D130EE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A16F61"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A7E7C" w14:textId="77777777" w:rsidR="00EF5EF4" w:rsidRDefault="00EF5EF4" w:rsidP="00EB1FD2"/>
        </w:tc>
      </w:tr>
      <w:tr w:rsidR="00EF5EF4" w:rsidRPr="00FD127C" w14:paraId="7C7CF46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2F72B3"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00FDA" w14:textId="77777777" w:rsidR="00EF5EF4" w:rsidRDefault="00EF5EF4" w:rsidP="00EB1FD2"/>
        </w:tc>
      </w:tr>
      <w:tr w:rsidR="00EF5EF4" w:rsidRPr="00FD127C" w14:paraId="2386D1C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BA4926"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951656" w14:textId="77777777" w:rsidR="00EF5EF4" w:rsidRDefault="00EF5EF4" w:rsidP="00EB1FD2"/>
        </w:tc>
      </w:tr>
      <w:tr w:rsidR="00EF5EF4" w:rsidRPr="00FD127C" w14:paraId="60C9C41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2ADF1E"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E463C"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93872"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1766A7" w14:textId="77777777" w:rsidR="00EF5EF4" w:rsidRDefault="00EF5EF4" w:rsidP="00EB1FD2"/>
        </w:tc>
      </w:tr>
      <w:tr w:rsidR="00EF5EF4" w:rsidRPr="00FD127C" w14:paraId="4FB94E4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74CC19"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6ACD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1215F"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CA29FA" w14:textId="77777777" w:rsidR="00EF5EF4" w:rsidRDefault="00EF5EF4" w:rsidP="00EB1FD2"/>
        </w:tc>
      </w:tr>
      <w:tr w:rsidR="00EF5EF4" w:rsidRPr="00FD127C" w14:paraId="6855F6F8"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FE1B85"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72899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5629C"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74E51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84BAAF"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A8891" w14:textId="77777777" w:rsidR="00EF5EF4" w:rsidRDefault="00EF5EF4" w:rsidP="00EB1FD2"/>
        </w:tc>
      </w:tr>
      <w:tr w:rsidR="00EF5EF4" w:rsidRPr="00FD127C" w14:paraId="2F22512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F06F32" w14:textId="77777777" w:rsidR="00EF5EF4" w:rsidRPr="00FD127C" w:rsidRDefault="00EF5EF4" w:rsidP="00EB1FD2">
            <w:pPr>
              <w:rPr>
                <w:rFonts w:cs="Arial"/>
                <w:bCs/>
                <w:color w:val="808080" w:themeColor="background1" w:themeShade="80"/>
                <w:sz w:val="16"/>
                <w:szCs w:val="14"/>
              </w:rPr>
            </w:pPr>
            <w:hyperlink r:id="rId6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E6A89B"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F1B2C"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905421" w14:textId="77777777" w:rsidR="00EF5EF4" w:rsidRDefault="00EF5EF4" w:rsidP="00EF5EF4"/>
    <w:p w14:paraId="05F865B6" w14:textId="77777777" w:rsidR="00EF5EF4" w:rsidRPr="0017445F" w:rsidRDefault="00EF5EF4" w:rsidP="00EF5EF4">
      <w:pPr>
        <w:pStyle w:val="RERequirement"/>
        <w:shd w:val="clear" w:color="auto" w:fill="F2F2F2" w:themeFill="background1" w:themeFillShade="F2"/>
      </w:pPr>
      <w:bookmarkStart w:id="110" w:name="_31c41e3d3a2975ced6e041862c8cddc0"/>
      <w:bookmarkEnd w:id="110"/>
      <w:r>
        <w:t xml:space="preserve"> Conditions to display the Customize Profile Screen</w:t>
      </w:r>
    </w:p>
    <w:p w14:paraId="2562A3ED" w14:textId="77777777" w:rsidR="00EF5EF4" w:rsidRDefault="00EF5EF4" w:rsidP="00EF5EF4">
      <w:pPr>
        <w:rPr>
          <w:rFonts w:cs="Arial"/>
        </w:rPr>
      </w:pPr>
      <w:r>
        <w:rPr>
          <w:rFonts w:cs="Arial"/>
        </w:rPr>
        <w:t>The Profile Interface Client shall only display the Customize Profile Screen when the following conditions are met:</w:t>
      </w:r>
    </w:p>
    <w:p w14:paraId="54378666" w14:textId="77777777" w:rsidR="00EF5EF4" w:rsidRDefault="00EF5EF4" w:rsidP="00EF5EF4">
      <w:pPr>
        <w:rPr>
          <w:rFonts w:cs="Arial"/>
        </w:rPr>
      </w:pPr>
      <w:r>
        <w:rPr>
          <w:rFonts w:cs="Arial"/>
        </w:rPr>
        <w:t>- Vehicle ignition = RUN</w:t>
      </w:r>
    </w:p>
    <w:p w14:paraId="712BE5F2" w14:textId="77777777" w:rsidR="00EF5EF4" w:rsidRDefault="00EF5EF4" w:rsidP="00EF5EF4">
      <w:pPr>
        <w:rPr>
          <w:rFonts w:cs="Arial"/>
        </w:rPr>
      </w:pPr>
      <w:r>
        <w:rPr>
          <w:rFonts w:cs="Arial"/>
        </w:rPr>
        <w:t>- Vehicle Transmission = PARK or vehicle speed is less than Driving Restriction Threshold for manual transmission</w:t>
      </w:r>
    </w:p>
    <w:p w14:paraId="3C216E86"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EC120EC"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9DD06"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635416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8CD3B"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645EB" w14:textId="77777777" w:rsidR="00EF5EF4" w:rsidRDefault="00EF5EF4" w:rsidP="00EB1FD2"/>
        </w:tc>
      </w:tr>
      <w:tr w:rsidR="00EF5EF4" w:rsidRPr="00FD127C" w14:paraId="2CBEB4D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A0D90"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8739BC" w14:textId="77777777" w:rsidR="00EF5EF4" w:rsidRDefault="00EF5EF4" w:rsidP="00EB1FD2"/>
        </w:tc>
      </w:tr>
      <w:tr w:rsidR="00EF5EF4" w:rsidRPr="00FD127C" w14:paraId="04E8EA4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2C8A40"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09389" w14:textId="77777777" w:rsidR="00EF5EF4" w:rsidRDefault="00EF5EF4" w:rsidP="00EB1FD2"/>
        </w:tc>
      </w:tr>
      <w:tr w:rsidR="00EF5EF4" w:rsidRPr="00FD127C" w14:paraId="2A206A3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F8046"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98F44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DFB1D7"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B6567A" w14:textId="77777777" w:rsidR="00EF5EF4" w:rsidRDefault="00EF5EF4" w:rsidP="00EB1FD2"/>
        </w:tc>
      </w:tr>
      <w:tr w:rsidR="00EF5EF4" w:rsidRPr="00FD127C" w14:paraId="54F8F3C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70550"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39F4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F28976"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905AD1" w14:textId="77777777" w:rsidR="00EF5EF4" w:rsidRDefault="00EF5EF4" w:rsidP="00EB1FD2"/>
        </w:tc>
      </w:tr>
      <w:tr w:rsidR="00EF5EF4" w:rsidRPr="00FD127C" w14:paraId="13DF3209"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D93E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10DB7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C135EF"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EDE6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E6E151"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5EE0B4" w14:textId="77777777" w:rsidR="00EF5EF4" w:rsidRDefault="00EF5EF4" w:rsidP="00EB1FD2"/>
        </w:tc>
      </w:tr>
      <w:tr w:rsidR="00EF5EF4" w:rsidRPr="00FD127C" w14:paraId="49FF48D5"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8F322C" w14:textId="77777777" w:rsidR="00EF5EF4" w:rsidRPr="00FD127C" w:rsidRDefault="00EF5EF4" w:rsidP="00EB1FD2">
            <w:pPr>
              <w:rPr>
                <w:rFonts w:cs="Arial"/>
                <w:bCs/>
                <w:color w:val="808080" w:themeColor="background1" w:themeShade="80"/>
                <w:sz w:val="16"/>
                <w:szCs w:val="14"/>
              </w:rPr>
            </w:pPr>
            <w:hyperlink r:id="rId6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4B6F3"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26B5095"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99F203" w14:textId="77777777" w:rsidR="00EF5EF4" w:rsidRDefault="00EF5EF4" w:rsidP="00EF5EF4"/>
    <w:p w14:paraId="69E646BD" w14:textId="77777777" w:rsidR="00EF5EF4" w:rsidRDefault="00EF5EF4" w:rsidP="00EF5EF4">
      <w:pPr>
        <w:pStyle w:val="Heading5"/>
        <w:numPr>
          <w:ilvl w:val="4"/>
          <w:numId w:val="4"/>
        </w:numPr>
      </w:pPr>
      <w:r>
        <w:t>Error Handling</w:t>
      </w:r>
    </w:p>
    <w:p w14:paraId="42349ED8" w14:textId="77777777" w:rsidR="00EF5EF4" w:rsidRDefault="00EF5EF4" w:rsidP="00EF5EF4"/>
    <w:p w14:paraId="77BEAAAB" w14:textId="77777777" w:rsidR="00EF5EF4" w:rsidRDefault="00EF5EF4" w:rsidP="00EF5EF4">
      <w:pPr>
        <w:rPr>
          <w:color w:val="A6A6A6" w:themeColor="background1" w:themeShade="A6"/>
        </w:rPr>
      </w:pPr>
      <w:r>
        <w:rPr>
          <w:color w:val="A6A6A6" w:themeColor="background1" w:themeShade="A6"/>
        </w:rPr>
        <w:lastRenderedPageBreak/>
        <w:t>No Error Handling Requirements specified.</w:t>
      </w:r>
    </w:p>
    <w:p w14:paraId="68A65908" w14:textId="77777777" w:rsidR="00EF5EF4" w:rsidRDefault="00EF5EF4" w:rsidP="00EF5EF4">
      <w:pPr>
        <w:pStyle w:val="Heading4"/>
        <w:numPr>
          <w:ilvl w:val="3"/>
          <w:numId w:val="4"/>
        </w:numPr>
      </w:pPr>
      <w:r>
        <w:t>Non-Functional Requirements</w:t>
      </w:r>
    </w:p>
    <w:p w14:paraId="50B26BEF" w14:textId="77777777" w:rsidR="00EF5EF4" w:rsidRDefault="00EF5EF4" w:rsidP="00EF5EF4"/>
    <w:p w14:paraId="67E39C78" w14:textId="77777777" w:rsidR="00EF5EF4" w:rsidRDefault="00EF5EF4" w:rsidP="00EF5EF4">
      <w:pPr>
        <w:rPr>
          <w:color w:val="A6A6A6" w:themeColor="background1" w:themeShade="A6"/>
        </w:rPr>
      </w:pPr>
      <w:r>
        <w:rPr>
          <w:color w:val="A6A6A6" w:themeColor="background1" w:themeShade="A6"/>
        </w:rPr>
        <w:t>No Non-Functional Requirements specified.</w:t>
      </w:r>
    </w:p>
    <w:p w14:paraId="21F68FF9" w14:textId="77777777" w:rsidR="00EF5EF4" w:rsidRDefault="00EF5EF4" w:rsidP="00EF5EF4">
      <w:pPr>
        <w:pStyle w:val="Heading4"/>
        <w:numPr>
          <w:ilvl w:val="3"/>
          <w:numId w:val="4"/>
        </w:numPr>
      </w:pPr>
      <w:r>
        <w:t>Functional Safety Requirements</w:t>
      </w:r>
    </w:p>
    <w:p w14:paraId="0AFDF7E9" w14:textId="77777777" w:rsidR="00EF5EF4" w:rsidRDefault="00EF5EF4" w:rsidP="00EF5EF4">
      <w:pPr>
        <w:rPr>
          <w:highlight w:val="yellow"/>
        </w:rPr>
      </w:pPr>
    </w:p>
    <w:p w14:paraId="4C1C5ED0"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776E421A" w14:textId="77777777" w:rsidR="00EF5EF4" w:rsidRDefault="00EF5EF4" w:rsidP="00EF5EF4">
      <w:pPr>
        <w:pStyle w:val="Heading5"/>
        <w:numPr>
          <w:ilvl w:val="4"/>
          <w:numId w:val="4"/>
        </w:numPr>
      </w:pPr>
      <w:r>
        <w:t>ASIL Decomposition of Functional Safety Requirements</w:t>
      </w:r>
    </w:p>
    <w:p w14:paraId="5BEAD8E7" w14:textId="77777777" w:rsidR="00EF5EF4" w:rsidRDefault="00EF5EF4" w:rsidP="00EF5EF4">
      <w:pPr>
        <w:pStyle w:val="NoSpacing"/>
      </w:pPr>
    </w:p>
    <w:p w14:paraId="5B9000B0" w14:textId="77777777" w:rsidR="00EF5EF4" w:rsidRDefault="00EF5EF4" w:rsidP="00EF5EF4">
      <w:pPr>
        <w:pStyle w:val="NoSpacing"/>
      </w:pPr>
    </w:p>
    <w:p w14:paraId="3E7759EC"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03C1817D" w14:textId="77777777" w:rsidR="00EF5EF4" w:rsidRDefault="00EF5EF4" w:rsidP="00EF5EF4">
      <w:pPr>
        <w:pStyle w:val="Heading4"/>
        <w:numPr>
          <w:ilvl w:val="3"/>
          <w:numId w:val="4"/>
        </w:numPr>
      </w:pPr>
      <w:r>
        <w:t>Other Requirements</w:t>
      </w:r>
    </w:p>
    <w:p w14:paraId="31914837" w14:textId="77777777" w:rsidR="00EF5EF4" w:rsidRDefault="00EF5EF4" w:rsidP="00EF5EF4">
      <w:pPr>
        <w:pStyle w:val="Heading5"/>
        <w:numPr>
          <w:ilvl w:val="4"/>
          <w:numId w:val="4"/>
        </w:numPr>
      </w:pPr>
      <w:r>
        <w:t>Design Requirements</w:t>
      </w:r>
    </w:p>
    <w:p w14:paraId="2D8C3B7A" w14:textId="77777777" w:rsidR="00EF5EF4" w:rsidRDefault="00EF5EF4" w:rsidP="00EF5EF4"/>
    <w:p w14:paraId="77D27475" w14:textId="77777777" w:rsidR="00EF5EF4" w:rsidRDefault="00EF5EF4" w:rsidP="00EF5EF4">
      <w:pPr>
        <w:rPr>
          <w:color w:val="A6A6A6" w:themeColor="background1" w:themeShade="A6"/>
        </w:rPr>
      </w:pPr>
      <w:r>
        <w:rPr>
          <w:color w:val="A6A6A6" w:themeColor="background1" w:themeShade="A6"/>
        </w:rPr>
        <w:t>No Design Requirements specified.</w:t>
      </w:r>
    </w:p>
    <w:p w14:paraId="5FCAB519" w14:textId="77777777" w:rsidR="00EF5EF4" w:rsidRDefault="00EF5EF4" w:rsidP="00EF5EF4">
      <w:pPr>
        <w:pStyle w:val="Heading2"/>
        <w:numPr>
          <w:ilvl w:val="1"/>
          <w:numId w:val="4"/>
        </w:numPr>
      </w:pPr>
      <w:r>
        <w:rPr>
          <w:noProof/>
        </w:rPr>
        <w:drawing>
          <wp:inline distT="0" distB="0" distL="0" distR="0" wp14:anchorId="71D471E4" wp14:editId="7E2226F1">
            <wp:extent cx="152400" cy="152400"/>
            <wp:effectExtent l="0" t="0" r="0" b="0"/>
            <wp:docPr id="126"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11" w:name="_f1d3f7482fc71d566941195349ced1ff"/>
      <w:r>
        <w:t>Display Export Messages</w:t>
      </w:r>
      <w:bookmarkEnd w:id="111"/>
    </w:p>
    <w:p w14:paraId="7E925F03" w14:textId="77777777" w:rsidR="00EF5EF4" w:rsidRDefault="00EF5EF4" w:rsidP="00EF5EF4">
      <w:pPr>
        <w:pStyle w:val="Heading3"/>
        <w:numPr>
          <w:ilvl w:val="2"/>
          <w:numId w:val="4"/>
        </w:numPr>
      </w:pPr>
      <w:r>
        <w:t>Function Overview</w:t>
      </w:r>
    </w:p>
    <w:p w14:paraId="5053FB9D" w14:textId="77777777" w:rsidR="00EF5EF4" w:rsidRDefault="00EF5EF4" w:rsidP="00EF5EF4">
      <w:pPr>
        <w:pStyle w:val="Heading4"/>
        <w:numPr>
          <w:ilvl w:val="3"/>
          <w:numId w:val="4"/>
        </w:numPr>
      </w:pPr>
      <w:r>
        <w:t>Description</w:t>
      </w:r>
    </w:p>
    <w:p w14:paraId="40E883E3" w14:textId="77777777" w:rsidR="00EF5EF4" w:rsidRDefault="00EF5EF4" w:rsidP="00EF5EF4">
      <w:pPr>
        <w:contextualSpacing/>
      </w:pPr>
    </w:p>
    <w:p w14:paraId="33186ABD" w14:textId="77777777" w:rsidR="00EF5EF4" w:rsidRDefault="00EF5EF4" w:rsidP="00EF5EF4">
      <w:pPr>
        <w:contextualSpacing/>
      </w:pPr>
      <w:r>
        <w:t>Function is allocated to:</w:t>
      </w:r>
    </w:p>
    <w:p w14:paraId="4AC3B53E" w14:textId="77777777" w:rsidR="00EF5EF4" w:rsidRDefault="00EF5EF4" w:rsidP="00EF5EF4">
      <w:pPr>
        <w:pStyle w:val="ListParagraph"/>
        <w:numPr>
          <w:ilvl w:val="0"/>
          <w:numId w:val="13"/>
        </w:numPr>
        <w:contextualSpacing/>
      </w:pPr>
      <w:r>
        <w:rPr>
          <w:noProof/>
        </w:rPr>
        <w:drawing>
          <wp:inline distT="0" distB="0" distL="0" distR="0" wp14:anchorId="7F3CFA23" wp14:editId="61550407">
            <wp:extent cx="152400" cy="152400"/>
            <wp:effectExtent l="0" t="0" r="0" b="0"/>
            <wp:docPr id="128" name="Picture 1861046716.jpg" descr="186104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86104671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510CEA88" w14:textId="77777777" w:rsidR="00EF5EF4" w:rsidRDefault="00EF5EF4" w:rsidP="00EF5EF4">
      <w:pPr>
        <w:contextualSpacing/>
      </w:pPr>
    </w:p>
    <w:p w14:paraId="778E4988" w14:textId="77777777" w:rsidR="00EF5EF4" w:rsidRDefault="00EF5EF4" w:rsidP="00EF5EF4">
      <w:pPr>
        <w:contextualSpacing/>
      </w:pPr>
      <w:r w:rsidRPr="00A554C4">
        <w:t>This function communicates any necessary messages to the user while profile settings are being uploaded to the cloud.</w:t>
      </w:r>
    </w:p>
    <w:p w14:paraId="28A7D65A" w14:textId="77777777" w:rsidR="00EF5EF4" w:rsidRDefault="00EF5EF4" w:rsidP="00EF5EF4">
      <w:pPr>
        <w:pStyle w:val="Heading4"/>
        <w:numPr>
          <w:ilvl w:val="3"/>
          <w:numId w:val="4"/>
        </w:numPr>
      </w:pPr>
      <w:r>
        <w:t>Variants</w:t>
      </w:r>
    </w:p>
    <w:p w14:paraId="49D6FC8F" w14:textId="77777777" w:rsidR="00EF5EF4" w:rsidRDefault="00EF5EF4" w:rsidP="00EF5EF4"/>
    <w:p w14:paraId="57A3C6D3"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10F746E" w14:textId="77777777" w:rsidR="00EF5EF4" w:rsidRDefault="00EF5EF4" w:rsidP="00EF5EF4">
      <w:pPr>
        <w:pStyle w:val="Heading4"/>
        <w:numPr>
          <w:ilvl w:val="3"/>
          <w:numId w:val="4"/>
        </w:numPr>
      </w:pPr>
      <w:r>
        <w:t>Input Requirements</w:t>
      </w:r>
    </w:p>
    <w:p w14:paraId="08F26965" w14:textId="77777777" w:rsidR="00EF5EF4" w:rsidRDefault="00EF5EF4" w:rsidP="00EF5EF4"/>
    <w:p w14:paraId="56C1FB77"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AD8F1C6" w14:textId="77777777" w:rsidR="00EF5EF4" w:rsidRDefault="00EF5EF4" w:rsidP="00EF5EF4">
      <w:pPr>
        <w:pStyle w:val="Heading4"/>
        <w:numPr>
          <w:ilvl w:val="3"/>
          <w:numId w:val="4"/>
        </w:numPr>
      </w:pPr>
      <w:r>
        <w:t>Assumptions</w:t>
      </w:r>
    </w:p>
    <w:p w14:paraId="1FC02833" w14:textId="77777777" w:rsidR="00EF5EF4" w:rsidRDefault="00EF5EF4" w:rsidP="00EF5EF4"/>
    <w:p w14:paraId="29D2FC54"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1E26E727" w14:textId="77777777" w:rsidR="00EF5EF4" w:rsidRDefault="00EF5EF4" w:rsidP="00EF5EF4"/>
    <w:p w14:paraId="557E8554" w14:textId="77777777" w:rsidR="00EF5EF4" w:rsidRDefault="00EF5EF4" w:rsidP="00EF5EF4">
      <w:pPr>
        <w:pStyle w:val="Heading4"/>
        <w:numPr>
          <w:ilvl w:val="3"/>
          <w:numId w:val="4"/>
        </w:numPr>
      </w:pPr>
      <w:r>
        <w:t>References</w:t>
      </w:r>
    </w:p>
    <w:p w14:paraId="71CDD043" w14:textId="77777777" w:rsidR="00EF5EF4" w:rsidRPr="00454CBE" w:rsidRDefault="00EF5EF4" w:rsidP="00EF5EF4">
      <w:pPr>
        <w:pStyle w:val="Heading5"/>
        <w:numPr>
          <w:ilvl w:val="4"/>
          <w:numId w:val="4"/>
        </w:numPr>
      </w:pPr>
      <w:r w:rsidRPr="00454CBE">
        <w:t xml:space="preserve">Ford </w:t>
      </w:r>
      <w:r>
        <w:t>D</w:t>
      </w:r>
      <w:r w:rsidRPr="00454CBE">
        <w:t>ocuments</w:t>
      </w:r>
    </w:p>
    <w:p w14:paraId="7FBB97FE"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5AC2DCA3"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18EA710F" w14:textId="77777777" w:rsidTr="00EB1FD2">
        <w:trPr>
          <w:cantSplit/>
          <w:tblHeader/>
        </w:trPr>
        <w:tc>
          <w:tcPr>
            <w:tcW w:w="1418" w:type="dxa"/>
            <w:shd w:val="clear" w:color="auto" w:fill="E0E0E0"/>
          </w:tcPr>
          <w:p w14:paraId="009752AE"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484B7B2F"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12C186BB"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255A6BE8"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04167AC5" w14:textId="77777777" w:rsidTr="00EB1FD2">
        <w:trPr>
          <w:cantSplit/>
          <w:tblHeader/>
        </w:trPr>
        <w:tc>
          <w:tcPr>
            <w:tcW w:w="1418" w:type="dxa"/>
            <w:shd w:val="clear" w:color="auto" w:fill="FFFFFF" w:themeFill="background1"/>
          </w:tcPr>
          <w:p w14:paraId="750014C1" w14:textId="77777777" w:rsidR="00EF5EF4" w:rsidRPr="005E40CF" w:rsidRDefault="00EF5EF4" w:rsidP="00EB1FD2">
            <w:pPr>
              <w:rPr>
                <w:rFonts w:ascii="Helvetica" w:hAnsi="Helvetica" w:cs="Helvetica"/>
              </w:rPr>
            </w:pPr>
          </w:p>
        </w:tc>
        <w:tc>
          <w:tcPr>
            <w:tcW w:w="6237" w:type="dxa"/>
            <w:shd w:val="clear" w:color="auto" w:fill="FFFFFF" w:themeFill="background1"/>
          </w:tcPr>
          <w:p w14:paraId="1F2914D2" w14:textId="77777777" w:rsidR="00EF5EF4" w:rsidRPr="005E40CF" w:rsidRDefault="00EF5EF4" w:rsidP="00EB1FD2">
            <w:pPr>
              <w:rPr>
                <w:rFonts w:ascii="Helvetica" w:hAnsi="Helvetica" w:cs="Helvetica"/>
              </w:rPr>
            </w:pPr>
          </w:p>
        </w:tc>
        <w:tc>
          <w:tcPr>
            <w:tcW w:w="1418" w:type="dxa"/>
            <w:shd w:val="clear" w:color="auto" w:fill="FFFFFF" w:themeFill="background1"/>
          </w:tcPr>
          <w:p w14:paraId="06107490" w14:textId="77777777" w:rsidR="00EF5EF4" w:rsidRPr="005E40CF" w:rsidRDefault="00EF5EF4" w:rsidP="00EB1FD2">
            <w:pPr>
              <w:rPr>
                <w:rFonts w:ascii="Helvetica" w:hAnsi="Helvetica" w:cs="Helvetica"/>
              </w:rPr>
            </w:pPr>
          </w:p>
        </w:tc>
        <w:tc>
          <w:tcPr>
            <w:tcW w:w="1418" w:type="dxa"/>
            <w:shd w:val="clear" w:color="auto" w:fill="FFFFFF" w:themeFill="background1"/>
          </w:tcPr>
          <w:p w14:paraId="40547B99" w14:textId="77777777" w:rsidR="00EF5EF4" w:rsidRPr="005E40CF" w:rsidRDefault="00EF5EF4" w:rsidP="00EB1FD2">
            <w:pPr>
              <w:rPr>
                <w:rFonts w:ascii="Helvetica" w:hAnsi="Helvetica" w:cs="Helvetica"/>
              </w:rPr>
            </w:pPr>
          </w:p>
        </w:tc>
      </w:tr>
    </w:tbl>
    <w:p w14:paraId="6D709767" w14:textId="77777777" w:rsidR="00EF5EF4" w:rsidRPr="00360B1D" w:rsidRDefault="00EF5EF4" w:rsidP="00EF5EF4">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136D4155"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6170178B"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4441C25"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28813D2D" w14:textId="77777777" w:rsidTr="00EB1FD2">
        <w:trPr>
          <w:cantSplit/>
          <w:tblHeader/>
        </w:trPr>
        <w:tc>
          <w:tcPr>
            <w:tcW w:w="1418" w:type="dxa"/>
            <w:shd w:val="clear" w:color="auto" w:fill="E0E0E0"/>
          </w:tcPr>
          <w:p w14:paraId="63F87974"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4E5831F4"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0D14386B" w14:textId="77777777" w:rsidTr="00EB1FD2">
        <w:trPr>
          <w:cantSplit/>
          <w:tblHeader/>
        </w:trPr>
        <w:tc>
          <w:tcPr>
            <w:tcW w:w="1418" w:type="dxa"/>
            <w:shd w:val="clear" w:color="auto" w:fill="FFFFFF" w:themeFill="background1"/>
          </w:tcPr>
          <w:p w14:paraId="0114B188" w14:textId="77777777" w:rsidR="00EF5EF4" w:rsidRPr="005E40CF" w:rsidRDefault="00EF5EF4" w:rsidP="00EB1FD2">
            <w:pPr>
              <w:rPr>
                <w:rFonts w:ascii="Helvetica" w:hAnsi="Helvetica" w:cs="Helvetica"/>
              </w:rPr>
            </w:pPr>
          </w:p>
        </w:tc>
        <w:tc>
          <w:tcPr>
            <w:tcW w:w="9072" w:type="dxa"/>
            <w:shd w:val="clear" w:color="auto" w:fill="FFFFFF" w:themeFill="background1"/>
          </w:tcPr>
          <w:p w14:paraId="11EB5B24" w14:textId="77777777" w:rsidR="00EF5EF4" w:rsidRPr="005E40CF" w:rsidRDefault="00EF5EF4" w:rsidP="00EB1FD2">
            <w:pPr>
              <w:rPr>
                <w:rFonts w:ascii="Helvetica" w:hAnsi="Helvetica" w:cs="Helvetica"/>
              </w:rPr>
            </w:pPr>
          </w:p>
        </w:tc>
      </w:tr>
    </w:tbl>
    <w:p w14:paraId="5BC512A9"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3269BEEA" w14:textId="77777777" w:rsidR="00EF5EF4" w:rsidRDefault="00EF5EF4" w:rsidP="00EF5EF4">
      <w:pPr>
        <w:pStyle w:val="Heading4"/>
        <w:numPr>
          <w:ilvl w:val="3"/>
          <w:numId w:val="4"/>
        </w:numPr>
      </w:pPr>
      <w:r>
        <w:t>Glossary</w:t>
      </w:r>
    </w:p>
    <w:p w14:paraId="1DCDED2E"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0010ACD8" w14:textId="77777777" w:rsidR="00EF5EF4" w:rsidRDefault="00EF5EF4" w:rsidP="00EF5EF4">
      <w:pPr>
        <w:pStyle w:val="Heading3"/>
        <w:numPr>
          <w:ilvl w:val="2"/>
          <w:numId w:val="4"/>
        </w:numPr>
      </w:pPr>
      <w:r>
        <w:t>Function Scope</w:t>
      </w:r>
    </w:p>
    <w:p w14:paraId="1AC3979D" w14:textId="77777777" w:rsidR="00EF5EF4" w:rsidRPr="00A43B48" w:rsidRDefault="00EF5EF4" w:rsidP="00EF5EF4">
      <w:pPr>
        <w:contextualSpacing/>
      </w:pPr>
    </w:p>
    <w:p w14:paraId="5C9C1DE7" w14:textId="77777777" w:rsidR="00EF5EF4" w:rsidRDefault="00EF5EF4" w:rsidP="00EF5EF4">
      <w:pPr>
        <w:contextualSpacing/>
      </w:pPr>
      <w:r>
        <w:t xml:space="preserve">The </w:t>
      </w:r>
      <w:r>
        <w:rPr>
          <w:noProof/>
        </w:rPr>
        <w:drawing>
          <wp:inline distT="0" distB="0" distL="0" distR="0" wp14:anchorId="15886F5D" wp14:editId="2E250F10">
            <wp:extent cx="152400" cy="152400"/>
            <wp:effectExtent l="0" t="0" r="0" b="0"/>
            <wp:docPr id="130"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Export Messages</w:t>
      </w:r>
      <w:r>
        <w:rPr>
          <w:b/>
        </w:rPr>
        <w:t>”</w:t>
      </w:r>
      <w:r>
        <w:t xml:space="preserve"> function is called by the following functions:</w:t>
      </w:r>
    </w:p>
    <w:p w14:paraId="6C341369" w14:textId="77777777" w:rsidR="00EF5EF4" w:rsidRPr="00953D23" w:rsidRDefault="00EF5EF4" w:rsidP="00EF5EF4">
      <w:pPr>
        <w:pStyle w:val="ListParagraph"/>
        <w:numPr>
          <w:ilvl w:val="0"/>
          <w:numId w:val="12"/>
        </w:numPr>
        <w:contextualSpacing/>
      </w:pPr>
      <w:r>
        <w:rPr>
          <w:noProof/>
        </w:rPr>
        <w:drawing>
          <wp:inline distT="0" distB="0" distL="0" distR="0" wp14:anchorId="5EBFAF34" wp14:editId="7AB14849">
            <wp:extent cx="152400" cy="152400"/>
            <wp:effectExtent l="0" t="0" r="0" b="0"/>
            <wp:docPr id="13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24D9A3F3" w14:textId="77777777" w:rsidR="00EF5EF4" w:rsidRPr="00953D23" w:rsidRDefault="00EF5EF4" w:rsidP="00EF5EF4">
      <w:pPr>
        <w:pStyle w:val="ListParagraph"/>
        <w:numPr>
          <w:ilvl w:val="0"/>
          <w:numId w:val="12"/>
        </w:numPr>
        <w:contextualSpacing/>
      </w:pPr>
      <w:r>
        <w:rPr>
          <w:noProof/>
        </w:rPr>
        <w:drawing>
          <wp:inline distT="0" distB="0" distL="0" distR="0" wp14:anchorId="7E2F1605" wp14:editId="6F6CC79B">
            <wp:extent cx="152400" cy="152400"/>
            <wp:effectExtent l="0" t="0" r="0" b="0"/>
            <wp:docPr id="134"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4C735E0B" w14:textId="77777777" w:rsidR="00EF5EF4" w:rsidRPr="00953D23" w:rsidRDefault="00EF5EF4" w:rsidP="00EF5EF4">
      <w:pPr>
        <w:pStyle w:val="ListParagraph"/>
        <w:numPr>
          <w:ilvl w:val="0"/>
          <w:numId w:val="12"/>
        </w:numPr>
        <w:contextualSpacing/>
      </w:pPr>
      <w:r>
        <w:rPr>
          <w:noProof/>
        </w:rPr>
        <w:drawing>
          <wp:inline distT="0" distB="0" distL="0" distR="0" wp14:anchorId="3B328703" wp14:editId="1C7241C1">
            <wp:extent cx="152400" cy="152400"/>
            <wp:effectExtent l="0" t="0" r="0" b="0"/>
            <wp:docPr id="13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2fb3c8fa292b8aa3da2233f366733a0" w:history="1">
        <w:r>
          <w:rPr>
            <w:rStyle w:val="Hyperlink"/>
          </w:rPr>
          <w:t>7 Synchronize Profile with the Cloud</w:t>
        </w:r>
      </w:hyperlink>
      <w:r>
        <w:t>”</w:t>
      </w:r>
    </w:p>
    <w:p w14:paraId="00EBB1C1" w14:textId="77777777" w:rsidR="00EF5EF4" w:rsidRPr="00393C96" w:rsidRDefault="00EF5EF4" w:rsidP="00EF5EF4">
      <w:pPr>
        <w:contextualSpacing/>
      </w:pPr>
    </w:p>
    <w:p w14:paraId="6D0EDFD9" w14:textId="77777777" w:rsidR="00EF5EF4" w:rsidRDefault="00EF5EF4" w:rsidP="00EF5EF4"/>
    <w:p w14:paraId="6EAE8483" w14:textId="77777777" w:rsidR="00EF5EF4" w:rsidRDefault="00EF5EF4" w:rsidP="00EF5EF4">
      <w:pPr>
        <w:jc w:val="center"/>
      </w:pPr>
      <w:r>
        <w:rPr>
          <w:noProof/>
        </w:rPr>
        <w:drawing>
          <wp:inline distT="0" distB="0" distL="0" distR="0" wp14:anchorId="66513D69" wp14:editId="55ADDD1B">
            <wp:extent cx="6466205" cy="4406175"/>
            <wp:effectExtent l="0" t="0" r="0" b="0"/>
            <wp:docPr id="138"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381E848F"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0A08273C" wp14:editId="75D5D4C7">
            <wp:extent cx="152400" cy="152400"/>
            <wp:effectExtent l="0" t="0" r="0" b="0"/>
            <wp:docPr id="140"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2750C809" wp14:editId="6116D0EB">
            <wp:extent cx="152400" cy="152400"/>
            <wp:effectExtent l="0" t="0" r="0" b="0"/>
            <wp:docPr id="142"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Export Messages</w:t>
      </w:r>
      <w:r>
        <w:t>”</w:t>
      </w:r>
    </w:p>
    <w:p w14:paraId="05D03C3E" w14:textId="77777777" w:rsidR="00EF5EF4" w:rsidRDefault="00EF5EF4" w:rsidP="00EF5EF4">
      <w:pPr>
        <w:contextualSpacing/>
      </w:pPr>
    </w:p>
    <w:p w14:paraId="20A3C548" w14:textId="77777777" w:rsidR="00EF5EF4" w:rsidRDefault="00EF5EF4" w:rsidP="00EF5EF4"/>
    <w:p w14:paraId="45D41BD2" w14:textId="77777777" w:rsidR="00EF5EF4" w:rsidRDefault="00EF5EF4" w:rsidP="00EF5EF4">
      <w:pPr>
        <w:jc w:val="center"/>
      </w:pPr>
      <w:r>
        <w:rPr>
          <w:noProof/>
        </w:rPr>
        <w:lastRenderedPageBreak/>
        <w:drawing>
          <wp:inline distT="0" distB="0" distL="0" distR="0" wp14:anchorId="4359A46F" wp14:editId="610600BA">
            <wp:extent cx="6466205" cy="4786851"/>
            <wp:effectExtent l="0" t="0" r="0" b="0"/>
            <wp:docPr id="144"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01089794.jpg"/>
                    <pic:cNvPicPr/>
                  </pic:nvPicPr>
                  <pic:blipFill>
                    <a:blip r:embed="rId53" cstate="print"/>
                    <a:stretch>
                      <a:fillRect/>
                    </a:stretch>
                  </pic:blipFill>
                  <pic:spPr>
                    <a:xfrm>
                      <a:off x="0" y="0"/>
                      <a:ext cx="6466205" cy="4786851"/>
                    </a:xfrm>
                    <a:prstGeom prst="rect">
                      <a:avLst/>
                    </a:prstGeom>
                  </pic:spPr>
                </pic:pic>
              </a:graphicData>
            </a:graphic>
          </wp:inline>
        </w:drawing>
      </w:r>
    </w:p>
    <w:p w14:paraId="753C17C2"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3E56C792" wp14:editId="22330A60">
            <wp:extent cx="152400" cy="152400"/>
            <wp:effectExtent l="0" t="0" r="0" b="0"/>
            <wp:docPr id="14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1B21D2A7" wp14:editId="7B9B18F8">
            <wp:extent cx="152400" cy="152400"/>
            <wp:effectExtent l="0" t="0" r="0" b="0"/>
            <wp:docPr id="148"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Export Messages</w:t>
      </w:r>
      <w:r>
        <w:t>”</w:t>
      </w:r>
    </w:p>
    <w:p w14:paraId="1D6870D4" w14:textId="77777777" w:rsidR="00EF5EF4" w:rsidRDefault="00EF5EF4" w:rsidP="00EF5EF4">
      <w:pPr>
        <w:contextualSpacing/>
      </w:pPr>
    </w:p>
    <w:p w14:paraId="4ABD3887" w14:textId="77777777" w:rsidR="00EF5EF4" w:rsidRDefault="00EF5EF4" w:rsidP="00EF5EF4"/>
    <w:p w14:paraId="582E5FC5" w14:textId="77777777" w:rsidR="00EF5EF4" w:rsidRDefault="00EF5EF4" w:rsidP="00EF5EF4">
      <w:pPr>
        <w:jc w:val="center"/>
      </w:pPr>
      <w:r>
        <w:rPr>
          <w:noProof/>
        </w:rPr>
        <w:drawing>
          <wp:inline distT="0" distB="0" distL="0" distR="0" wp14:anchorId="0819ED2A" wp14:editId="65AC1C87">
            <wp:extent cx="6466205" cy="2308088"/>
            <wp:effectExtent l="0" t="0" r="0" b="0"/>
            <wp:docPr id="150"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45078754.jpg"/>
                    <pic:cNvPicPr/>
                  </pic:nvPicPr>
                  <pic:blipFill>
                    <a:blip r:embed="rId62" cstate="print"/>
                    <a:stretch>
                      <a:fillRect/>
                    </a:stretch>
                  </pic:blipFill>
                  <pic:spPr>
                    <a:xfrm>
                      <a:off x="0" y="0"/>
                      <a:ext cx="6466205" cy="2308088"/>
                    </a:xfrm>
                    <a:prstGeom prst="rect">
                      <a:avLst/>
                    </a:prstGeom>
                  </pic:spPr>
                </pic:pic>
              </a:graphicData>
            </a:graphic>
          </wp:inline>
        </w:drawing>
      </w:r>
    </w:p>
    <w:p w14:paraId="061CE269"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16CF50B2" wp14:editId="2A57747D">
            <wp:extent cx="152400" cy="152400"/>
            <wp:effectExtent l="0" t="0" r="0" b="0"/>
            <wp:docPr id="15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7 Synchronize Profile with the Cloud</w:t>
      </w:r>
      <w:r>
        <w:t>”</w:t>
      </w:r>
      <w:r w:rsidRPr="00294100">
        <w:t xml:space="preserve"> calling </w:t>
      </w:r>
      <w:r>
        <w:rPr>
          <w:noProof/>
        </w:rPr>
        <w:drawing>
          <wp:inline distT="0" distB="0" distL="0" distR="0" wp14:anchorId="781C9F3F" wp14:editId="7D162ACB">
            <wp:extent cx="152400" cy="152400"/>
            <wp:effectExtent l="0" t="0" r="0" b="0"/>
            <wp:docPr id="154"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Export Messages</w:t>
      </w:r>
      <w:r>
        <w:t>”</w:t>
      </w:r>
    </w:p>
    <w:p w14:paraId="1D268175" w14:textId="77777777" w:rsidR="00EF5EF4" w:rsidRDefault="00EF5EF4" w:rsidP="00EF5EF4">
      <w:pPr>
        <w:contextualSpacing/>
      </w:pPr>
    </w:p>
    <w:p w14:paraId="69411887" w14:textId="77777777" w:rsidR="00EF5EF4" w:rsidRDefault="00EF5EF4" w:rsidP="00EF5EF4">
      <w:pPr>
        <w:pStyle w:val="Heading3"/>
        <w:numPr>
          <w:ilvl w:val="2"/>
          <w:numId w:val="4"/>
        </w:numPr>
      </w:pPr>
      <w:r>
        <w:lastRenderedPageBreak/>
        <w:t>Function Interfaces</w:t>
      </w:r>
    </w:p>
    <w:p w14:paraId="0156E7A3"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3CA1AFF1" w14:textId="77777777" w:rsidTr="00EB1FD2">
        <w:trPr>
          <w:trHeight w:val="260"/>
        </w:trPr>
        <w:tc>
          <w:tcPr>
            <w:tcW w:w="2695" w:type="dxa"/>
            <w:shd w:val="clear" w:color="auto" w:fill="D9D9D9" w:themeFill="background1" w:themeFillShade="D9"/>
            <w:noWrap/>
            <w:hideMark/>
          </w:tcPr>
          <w:p w14:paraId="7E00FD9A"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70DEF4A"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45F9B7DE" w14:textId="77777777" w:rsidTr="00EB1FD2">
        <w:trPr>
          <w:trHeight w:val="410"/>
        </w:trPr>
        <w:tc>
          <w:tcPr>
            <w:tcW w:w="2695" w:type="dxa"/>
            <w:noWrap/>
          </w:tcPr>
          <w:p w14:paraId="21E78406" w14:textId="77777777" w:rsidR="00EF5EF4" w:rsidRDefault="00EF5EF4" w:rsidP="00EB1FD2">
            <w:pPr>
              <w:contextualSpacing/>
              <w:rPr>
                <w:rFonts w:cs="Arial"/>
              </w:rPr>
            </w:pPr>
            <w:r w:rsidRPr="00275823">
              <w:rPr>
                <w:rFonts w:cs="Arial"/>
              </w:rPr>
              <w:t>input</w:t>
            </w:r>
          </w:p>
          <w:p w14:paraId="49C09AFE" w14:textId="77777777" w:rsidR="00EF5EF4" w:rsidRDefault="00EF5EF4" w:rsidP="00EB1FD2">
            <w:pPr>
              <w:contextualSpacing/>
              <w:rPr>
                <w:rFonts w:cs="Arial"/>
              </w:rPr>
            </w:pPr>
            <w:r>
              <w:rPr>
                <w:rFonts w:cs="Arial"/>
              </w:rPr>
              <w:t>Type:</w:t>
            </w:r>
          </w:p>
          <w:p w14:paraId="7D06E0AE"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5674B823" wp14:editId="56C9036F">
                  <wp:extent cx="152400" cy="152400"/>
                  <wp:effectExtent l="0" t="0" r="0" b="0"/>
                  <wp:docPr id="156"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f3aa2ac122aad0b599555319a9a6274" w:history="1">
              <w:proofErr w:type="spellStart"/>
              <w:r>
                <w:rPr>
                  <w:rStyle w:val="Hyperlink"/>
                  <w:rFonts w:cs="Arial"/>
                </w:rPr>
                <w:t>ExportMessage_Rq</w:t>
              </w:r>
              <w:proofErr w:type="spellEnd"/>
            </w:hyperlink>
          </w:p>
        </w:tc>
        <w:tc>
          <w:tcPr>
            <w:tcW w:w="7506" w:type="dxa"/>
          </w:tcPr>
          <w:p w14:paraId="0BE66E52" w14:textId="77777777" w:rsidR="00EF5EF4" w:rsidRDefault="00EF5EF4" w:rsidP="00EB1FD2">
            <w:pPr>
              <w:rPr>
                <w:rFonts w:cs="Arial"/>
              </w:rPr>
            </w:pPr>
            <w:r>
              <w:rPr>
                <w:rFonts w:cs="Arial"/>
              </w:rPr>
              <w:t>Signal Description:</w:t>
            </w:r>
          </w:p>
          <w:p w14:paraId="2223040D" w14:textId="77777777" w:rsidR="00EF5EF4" w:rsidRDefault="00EF5EF4" w:rsidP="00EB1FD2">
            <w:pPr>
              <w:rPr>
                <w:rFonts w:cs="Arial"/>
              </w:rPr>
            </w:pPr>
            <w:r w:rsidRPr="00275823">
              <w:rPr>
                <w:rFonts w:cs="Arial"/>
              </w:rPr>
              <w:t>Signal to communicate the status of a profile being exported to the cloud. Signal used to determine errors/failures that occurred during profile export.</w:t>
            </w:r>
          </w:p>
          <w:p w14:paraId="345F2C68" w14:textId="77777777" w:rsidR="00EF5EF4" w:rsidRDefault="00EF5EF4" w:rsidP="00EB1FD2">
            <w:pPr>
              <w:rPr>
                <w:rFonts w:cs="Arial"/>
              </w:rPr>
            </w:pPr>
          </w:p>
          <w:p w14:paraId="423768C6" w14:textId="77777777" w:rsidR="00EF5EF4" w:rsidRPr="0046598F" w:rsidRDefault="00EF5EF4" w:rsidP="00EB1FD2">
            <w:pPr>
              <w:rPr>
                <w:rFonts w:cs="Arial"/>
                <w:color w:val="000000"/>
              </w:rPr>
            </w:pPr>
            <w:r>
              <w:rPr>
                <w:rFonts w:cs="Arial"/>
                <w:color w:val="000000"/>
              </w:rPr>
              <w:t>Received from:</w:t>
            </w:r>
          </w:p>
          <w:p w14:paraId="62BB4959" w14:textId="77777777" w:rsidR="00EF5EF4" w:rsidRPr="00C8319B" w:rsidRDefault="00EF5EF4" w:rsidP="00EB1FD2">
            <w:pPr>
              <w:pStyle w:val="ListParagraph"/>
              <w:numPr>
                <w:ilvl w:val="0"/>
                <w:numId w:val="12"/>
              </w:numPr>
              <w:rPr>
                <w:rFonts w:cs="Arial"/>
              </w:rPr>
            </w:pPr>
            <w:r>
              <w:rPr>
                <w:noProof/>
              </w:rPr>
              <w:drawing>
                <wp:inline distT="0" distB="0" distL="0" distR="0" wp14:anchorId="7895A8AA" wp14:editId="20747ED1">
                  <wp:extent cx="152400" cy="152400"/>
                  <wp:effectExtent l="0" t="0" r="0" b="0"/>
                  <wp:docPr id="158"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96317449fc0e6e5d257ae4dd415e54b" w:history="1">
              <w:r>
                <w:rPr>
                  <w:rStyle w:val="Hyperlink"/>
                  <w:rFonts w:cs="Arial"/>
                </w:rPr>
                <w:t>Export Profile Settings</w:t>
              </w:r>
            </w:hyperlink>
          </w:p>
        </w:tc>
      </w:tr>
    </w:tbl>
    <w:p w14:paraId="180FA601" w14:textId="77777777" w:rsidR="00EF5EF4" w:rsidRDefault="00EF5EF4" w:rsidP="00EF5EF4">
      <w:pPr>
        <w:pStyle w:val="Heading4"/>
        <w:numPr>
          <w:ilvl w:val="3"/>
          <w:numId w:val="4"/>
        </w:numPr>
      </w:pPr>
      <w:r>
        <w:t>Logical Outputs</w:t>
      </w:r>
    </w:p>
    <w:p w14:paraId="2B602C7C" w14:textId="77777777" w:rsidR="00EF5EF4" w:rsidRDefault="00EF5EF4" w:rsidP="00EF5EF4">
      <w:pPr>
        <w:contextualSpacing/>
      </w:pPr>
    </w:p>
    <w:p w14:paraId="23976CC3" w14:textId="77777777" w:rsidR="00EF5EF4" w:rsidRPr="00FF5F72" w:rsidRDefault="00EF5EF4" w:rsidP="00EF5EF4">
      <w:pPr>
        <w:contextualSpacing/>
        <w:rPr>
          <w:color w:val="A6A6A6" w:themeColor="background1" w:themeShade="A6"/>
        </w:rPr>
      </w:pPr>
      <w:r w:rsidRPr="00FF5F72">
        <w:rPr>
          <w:color w:val="A6A6A6" w:themeColor="background1" w:themeShade="A6"/>
        </w:rPr>
        <w:t>No Logical Outputs specified.</w:t>
      </w:r>
    </w:p>
    <w:p w14:paraId="033434E8" w14:textId="77777777" w:rsidR="00EF5EF4" w:rsidRDefault="00EF5EF4" w:rsidP="00EF5EF4">
      <w:pPr>
        <w:pStyle w:val="Heading4"/>
        <w:numPr>
          <w:ilvl w:val="3"/>
          <w:numId w:val="4"/>
        </w:numPr>
      </w:pPr>
      <w:r>
        <w:t>Logical</w:t>
      </w:r>
      <w:r w:rsidRPr="00F15706">
        <w:t xml:space="preserve"> Parameters</w:t>
      </w:r>
    </w:p>
    <w:p w14:paraId="04DE6760" w14:textId="77777777" w:rsidR="00EF5EF4" w:rsidRDefault="00EF5EF4" w:rsidP="00EF5EF4"/>
    <w:p w14:paraId="63307F1A"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689063D" w14:textId="77777777" w:rsidR="00EF5EF4" w:rsidRDefault="00EF5EF4" w:rsidP="00EF5EF4">
      <w:pPr>
        <w:pStyle w:val="Heading3"/>
        <w:numPr>
          <w:ilvl w:val="2"/>
          <w:numId w:val="4"/>
        </w:numPr>
      </w:pPr>
      <w:r>
        <w:t>Function Modeling</w:t>
      </w:r>
    </w:p>
    <w:p w14:paraId="61C1421A" w14:textId="77777777" w:rsidR="00EF5EF4" w:rsidRPr="00C75AE5" w:rsidRDefault="00EF5EF4" w:rsidP="00EF5EF4"/>
    <w:p w14:paraId="4E11C785" w14:textId="77777777" w:rsidR="00EF5EF4" w:rsidRDefault="00EF5EF4" w:rsidP="00EF5EF4">
      <w:pPr>
        <w:pStyle w:val="Heading4"/>
        <w:numPr>
          <w:ilvl w:val="3"/>
          <w:numId w:val="4"/>
        </w:numPr>
      </w:pPr>
      <w:r>
        <w:t>Use Cases</w:t>
      </w:r>
    </w:p>
    <w:p w14:paraId="1B201E9F" w14:textId="77777777" w:rsidR="00EF5EF4" w:rsidRDefault="00EF5EF4" w:rsidP="00EF5EF4"/>
    <w:p w14:paraId="3A43836B"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B15688D" w14:textId="77777777" w:rsidR="00EF5EF4" w:rsidRDefault="00EF5EF4" w:rsidP="00EF5EF4">
      <w:pPr>
        <w:pStyle w:val="Heading4"/>
        <w:numPr>
          <w:ilvl w:val="3"/>
          <w:numId w:val="4"/>
        </w:numPr>
      </w:pPr>
      <w:r>
        <w:t>State Charts / Activity Diagrams / Sequence Diagrams / Decision Tables</w:t>
      </w:r>
    </w:p>
    <w:p w14:paraId="0F58CA68" w14:textId="77777777" w:rsidR="00EF5EF4" w:rsidRDefault="00EF5EF4" w:rsidP="00EF5EF4"/>
    <w:p w14:paraId="5C59C1CF" w14:textId="77777777" w:rsidR="00EF5EF4" w:rsidRPr="00FF5F72" w:rsidRDefault="00EF5EF4" w:rsidP="00EF5EF4">
      <w:pPr>
        <w:contextualSpacing/>
        <w:rPr>
          <w:color w:val="A6A6A6" w:themeColor="background1" w:themeShade="A6"/>
        </w:rPr>
      </w:pPr>
      <w:r w:rsidRPr="00FF5F72">
        <w:rPr>
          <w:color w:val="A6A6A6" w:themeColor="background1" w:themeShade="A6"/>
        </w:rPr>
        <w:t>No diagrams internal to function specified.</w:t>
      </w:r>
    </w:p>
    <w:p w14:paraId="7A6D0DB8" w14:textId="77777777" w:rsidR="00EF5EF4" w:rsidRDefault="00EF5EF4" w:rsidP="00EF5EF4">
      <w:pPr>
        <w:pStyle w:val="Heading3"/>
        <w:numPr>
          <w:ilvl w:val="2"/>
          <w:numId w:val="4"/>
        </w:numPr>
      </w:pPr>
      <w:r>
        <w:t>Function Requirements</w:t>
      </w:r>
    </w:p>
    <w:p w14:paraId="44B43EC9" w14:textId="77777777" w:rsidR="00EF5EF4" w:rsidRDefault="00EF5EF4" w:rsidP="00EF5EF4">
      <w:pPr>
        <w:pStyle w:val="Heading4"/>
        <w:numPr>
          <w:ilvl w:val="3"/>
          <w:numId w:val="4"/>
        </w:numPr>
      </w:pPr>
      <w:r>
        <w:t>Functional Requirements</w:t>
      </w:r>
    </w:p>
    <w:p w14:paraId="51D97112" w14:textId="77777777" w:rsidR="00EF5EF4" w:rsidRDefault="00EF5EF4" w:rsidP="00EF5EF4">
      <w:pPr>
        <w:pStyle w:val="Heading5"/>
        <w:numPr>
          <w:ilvl w:val="4"/>
          <w:numId w:val="4"/>
        </w:numPr>
      </w:pPr>
      <w:r>
        <w:t>Normal Operation</w:t>
      </w:r>
    </w:p>
    <w:p w14:paraId="1DD3A764" w14:textId="77777777" w:rsidR="00EF5EF4" w:rsidRDefault="00EF5EF4" w:rsidP="00EF5EF4"/>
    <w:p w14:paraId="5BC977BA" w14:textId="77777777" w:rsidR="00EF5EF4" w:rsidRPr="0017445F" w:rsidRDefault="00EF5EF4" w:rsidP="00EF5EF4">
      <w:pPr>
        <w:pStyle w:val="RERequirement"/>
        <w:shd w:val="clear" w:color="auto" w:fill="F2F2F2" w:themeFill="background1" w:themeFillShade="F2"/>
      </w:pPr>
      <w:bookmarkStart w:id="112" w:name="_90bfb865f10d6e8a2dd5d18dcd245914"/>
      <w:bookmarkEnd w:id="112"/>
      <w:r>
        <w:t xml:space="preserve"> Communicate errors during export</w:t>
      </w:r>
    </w:p>
    <w:p w14:paraId="5B02F096"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8E7DFE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D4986A"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69401F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50F50"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A92F9A" w14:textId="77777777" w:rsidR="00EF5EF4" w:rsidRDefault="00EF5EF4" w:rsidP="00EB1FD2"/>
        </w:tc>
      </w:tr>
      <w:tr w:rsidR="00EF5EF4" w:rsidRPr="00FD127C" w14:paraId="7E1E4AC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CEEA0"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B2DF1" w14:textId="77777777" w:rsidR="00EF5EF4" w:rsidRDefault="00EF5EF4" w:rsidP="00EB1FD2"/>
        </w:tc>
      </w:tr>
      <w:tr w:rsidR="00EF5EF4" w:rsidRPr="00FD127C" w14:paraId="76A64E4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747B2"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679AA" w14:textId="77777777" w:rsidR="00EF5EF4" w:rsidRPr="00FD127C" w:rsidRDefault="00EF5EF4" w:rsidP="00EB1FD2">
            <w:pPr>
              <w:rPr>
                <w:rFonts w:cs="Arial"/>
                <w:color w:val="000000" w:themeColor="text1"/>
                <w:sz w:val="16"/>
                <w:szCs w:val="14"/>
              </w:rPr>
            </w:pPr>
            <w:r w:rsidRPr="00FD127C">
              <w:rPr>
                <w:rFonts w:cs="Arial"/>
                <w:color w:val="000000" w:themeColor="text1"/>
                <w:sz w:val="16"/>
                <w:szCs w:val="14"/>
              </w:rPr>
              <w:t xml:space="preserve">If the Profile Interface Client receives the </w:t>
            </w:r>
            <w:proofErr w:type="spellStart"/>
            <w:r w:rsidRPr="00FD127C">
              <w:rPr>
                <w:rFonts w:cs="Arial"/>
                <w:color w:val="000000" w:themeColor="text1"/>
                <w:sz w:val="16"/>
                <w:szCs w:val="14"/>
              </w:rPr>
              <w:t>ExportMessage_Rq</w:t>
            </w:r>
            <w:proofErr w:type="spellEnd"/>
            <w:r w:rsidRPr="00FD127C">
              <w:rPr>
                <w:rFonts w:cs="Arial"/>
                <w:color w:val="000000" w:themeColor="text1"/>
                <w:sz w:val="16"/>
                <w:szCs w:val="14"/>
              </w:rPr>
              <w:t xml:space="preserve"> = ERROR from the Profile Management Server during profile export, the Profile Interface Client shall display a notification on the HMI that communicates the error to the user.</w:t>
            </w:r>
          </w:p>
        </w:tc>
      </w:tr>
      <w:tr w:rsidR="00EF5EF4" w:rsidRPr="00FD127C" w14:paraId="089003F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65D6C"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AF1D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ECBDBE"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37E66E" w14:textId="77777777" w:rsidR="00EF5EF4" w:rsidRDefault="00EF5EF4" w:rsidP="00EB1FD2"/>
        </w:tc>
      </w:tr>
      <w:tr w:rsidR="00EF5EF4" w:rsidRPr="00FD127C" w14:paraId="2B9084A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429AB"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F34E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E3D97"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1DAD5C" w14:textId="77777777" w:rsidR="00EF5EF4" w:rsidRDefault="00EF5EF4" w:rsidP="00EB1FD2"/>
        </w:tc>
      </w:tr>
      <w:tr w:rsidR="00EF5EF4" w:rsidRPr="00FD127C" w14:paraId="367EB35E"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DD987"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EE83B"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0179F"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86EFB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A7788D"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8AC17" w14:textId="77777777" w:rsidR="00EF5EF4" w:rsidRDefault="00EF5EF4" w:rsidP="00EB1FD2"/>
        </w:tc>
      </w:tr>
      <w:tr w:rsidR="00EF5EF4" w:rsidRPr="00FD127C" w14:paraId="3CF7FCF0"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B3DBCA" w14:textId="77777777" w:rsidR="00EF5EF4" w:rsidRPr="00FD127C" w:rsidRDefault="00EF5EF4" w:rsidP="00EB1FD2">
            <w:pPr>
              <w:rPr>
                <w:rFonts w:cs="Arial"/>
                <w:bCs/>
                <w:color w:val="808080" w:themeColor="background1" w:themeShade="80"/>
                <w:sz w:val="16"/>
                <w:szCs w:val="14"/>
              </w:rPr>
            </w:pPr>
            <w:hyperlink r:id="rId6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03A887"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651C35"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0AF5B4E" w14:textId="77777777" w:rsidR="00EF5EF4" w:rsidRDefault="00EF5EF4" w:rsidP="00EF5EF4"/>
    <w:p w14:paraId="324E8A31" w14:textId="77777777" w:rsidR="00EF5EF4" w:rsidRDefault="00EF5EF4" w:rsidP="00EF5EF4">
      <w:pPr>
        <w:pStyle w:val="Heading5"/>
        <w:numPr>
          <w:ilvl w:val="4"/>
          <w:numId w:val="4"/>
        </w:numPr>
      </w:pPr>
      <w:r>
        <w:t>Error Handling</w:t>
      </w:r>
    </w:p>
    <w:p w14:paraId="0A183EE3" w14:textId="77777777" w:rsidR="00EF5EF4" w:rsidRDefault="00EF5EF4" w:rsidP="00EF5EF4"/>
    <w:p w14:paraId="5F315012" w14:textId="77777777" w:rsidR="00EF5EF4" w:rsidRDefault="00EF5EF4" w:rsidP="00EF5EF4">
      <w:pPr>
        <w:rPr>
          <w:color w:val="A6A6A6" w:themeColor="background1" w:themeShade="A6"/>
        </w:rPr>
      </w:pPr>
      <w:r>
        <w:rPr>
          <w:color w:val="A6A6A6" w:themeColor="background1" w:themeShade="A6"/>
        </w:rPr>
        <w:t>No Error Handling Requirements specified.</w:t>
      </w:r>
    </w:p>
    <w:p w14:paraId="01D9B8EE" w14:textId="77777777" w:rsidR="00EF5EF4" w:rsidRDefault="00EF5EF4" w:rsidP="00EF5EF4">
      <w:pPr>
        <w:pStyle w:val="Heading4"/>
        <w:numPr>
          <w:ilvl w:val="3"/>
          <w:numId w:val="4"/>
        </w:numPr>
      </w:pPr>
      <w:r>
        <w:lastRenderedPageBreak/>
        <w:t>Non-Functional Requirements</w:t>
      </w:r>
    </w:p>
    <w:p w14:paraId="189835A4" w14:textId="77777777" w:rsidR="00EF5EF4" w:rsidRDefault="00EF5EF4" w:rsidP="00EF5EF4"/>
    <w:p w14:paraId="224E8A62" w14:textId="77777777" w:rsidR="00EF5EF4" w:rsidRDefault="00EF5EF4" w:rsidP="00EF5EF4">
      <w:pPr>
        <w:rPr>
          <w:color w:val="A6A6A6" w:themeColor="background1" w:themeShade="A6"/>
        </w:rPr>
      </w:pPr>
      <w:r>
        <w:rPr>
          <w:color w:val="A6A6A6" w:themeColor="background1" w:themeShade="A6"/>
        </w:rPr>
        <w:t>No Non-Functional Requirements specified.</w:t>
      </w:r>
    </w:p>
    <w:p w14:paraId="3A1F85C1" w14:textId="77777777" w:rsidR="00EF5EF4" w:rsidRDefault="00EF5EF4" w:rsidP="00EF5EF4">
      <w:pPr>
        <w:pStyle w:val="Heading4"/>
        <w:numPr>
          <w:ilvl w:val="3"/>
          <w:numId w:val="4"/>
        </w:numPr>
      </w:pPr>
      <w:r>
        <w:t>Functional Safety Requirements</w:t>
      </w:r>
    </w:p>
    <w:p w14:paraId="665B00C6" w14:textId="77777777" w:rsidR="00EF5EF4" w:rsidRDefault="00EF5EF4" w:rsidP="00EF5EF4">
      <w:pPr>
        <w:rPr>
          <w:highlight w:val="yellow"/>
        </w:rPr>
      </w:pPr>
    </w:p>
    <w:p w14:paraId="4C398698"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55ED46D1" w14:textId="77777777" w:rsidR="00EF5EF4" w:rsidRDefault="00EF5EF4" w:rsidP="00EF5EF4">
      <w:pPr>
        <w:pStyle w:val="Heading5"/>
        <w:numPr>
          <w:ilvl w:val="4"/>
          <w:numId w:val="4"/>
        </w:numPr>
      </w:pPr>
      <w:r>
        <w:t>ASIL Decomposition of Functional Safety Requirements</w:t>
      </w:r>
    </w:p>
    <w:p w14:paraId="0AC2925A" w14:textId="77777777" w:rsidR="00EF5EF4" w:rsidRDefault="00EF5EF4" w:rsidP="00EF5EF4">
      <w:pPr>
        <w:pStyle w:val="NoSpacing"/>
      </w:pPr>
    </w:p>
    <w:p w14:paraId="657532AD" w14:textId="77777777" w:rsidR="00EF5EF4" w:rsidRDefault="00EF5EF4" w:rsidP="00EF5EF4">
      <w:pPr>
        <w:pStyle w:val="NoSpacing"/>
      </w:pPr>
    </w:p>
    <w:p w14:paraId="5C260896"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3A24585B" w14:textId="77777777" w:rsidR="00EF5EF4" w:rsidRDefault="00EF5EF4" w:rsidP="00EF5EF4">
      <w:pPr>
        <w:pStyle w:val="Heading4"/>
        <w:numPr>
          <w:ilvl w:val="3"/>
          <w:numId w:val="4"/>
        </w:numPr>
      </w:pPr>
      <w:r>
        <w:t>Other Requirements</w:t>
      </w:r>
    </w:p>
    <w:p w14:paraId="1F5E6A2F" w14:textId="77777777" w:rsidR="00EF5EF4" w:rsidRDefault="00EF5EF4" w:rsidP="00EF5EF4">
      <w:pPr>
        <w:pStyle w:val="Heading5"/>
        <w:numPr>
          <w:ilvl w:val="4"/>
          <w:numId w:val="4"/>
        </w:numPr>
      </w:pPr>
      <w:r>
        <w:t>Design Requirements</w:t>
      </w:r>
    </w:p>
    <w:p w14:paraId="041C5FB9" w14:textId="77777777" w:rsidR="00EF5EF4" w:rsidRDefault="00EF5EF4" w:rsidP="00EF5EF4"/>
    <w:p w14:paraId="4F90FD18" w14:textId="77777777" w:rsidR="00EF5EF4" w:rsidRDefault="00EF5EF4" w:rsidP="00EF5EF4">
      <w:pPr>
        <w:rPr>
          <w:color w:val="A6A6A6" w:themeColor="background1" w:themeShade="A6"/>
        </w:rPr>
      </w:pPr>
      <w:r>
        <w:rPr>
          <w:color w:val="A6A6A6" w:themeColor="background1" w:themeShade="A6"/>
        </w:rPr>
        <w:t>No Design Requirements specified.</w:t>
      </w:r>
    </w:p>
    <w:p w14:paraId="084A671A" w14:textId="77777777" w:rsidR="00EF5EF4" w:rsidRDefault="00EF5EF4" w:rsidP="00EF5EF4">
      <w:pPr>
        <w:pStyle w:val="Heading2"/>
        <w:numPr>
          <w:ilvl w:val="1"/>
          <w:numId w:val="4"/>
        </w:numPr>
      </w:pPr>
      <w:r>
        <w:rPr>
          <w:noProof/>
        </w:rPr>
        <w:drawing>
          <wp:inline distT="0" distB="0" distL="0" distR="0" wp14:anchorId="3031D18C" wp14:editId="0240B57D">
            <wp:extent cx="152400" cy="152400"/>
            <wp:effectExtent l="0" t="0" r="0" b="0"/>
            <wp:docPr id="160"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13" w:name="_cfb07f31f990f861a990de4c0d6413bb"/>
      <w:r>
        <w:t>Display Login Method</w:t>
      </w:r>
      <w:bookmarkEnd w:id="113"/>
    </w:p>
    <w:p w14:paraId="2961FAB5" w14:textId="77777777" w:rsidR="00EF5EF4" w:rsidRDefault="00EF5EF4" w:rsidP="00EF5EF4">
      <w:pPr>
        <w:pStyle w:val="Heading3"/>
        <w:numPr>
          <w:ilvl w:val="2"/>
          <w:numId w:val="4"/>
        </w:numPr>
      </w:pPr>
      <w:r>
        <w:t>Function Overview</w:t>
      </w:r>
    </w:p>
    <w:p w14:paraId="2EDBB651" w14:textId="77777777" w:rsidR="00EF5EF4" w:rsidRDefault="00EF5EF4" w:rsidP="00EF5EF4">
      <w:pPr>
        <w:pStyle w:val="Heading4"/>
        <w:numPr>
          <w:ilvl w:val="3"/>
          <w:numId w:val="4"/>
        </w:numPr>
      </w:pPr>
      <w:r>
        <w:t>Description</w:t>
      </w:r>
    </w:p>
    <w:p w14:paraId="3DEDFC9F" w14:textId="77777777" w:rsidR="00EF5EF4" w:rsidRDefault="00EF5EF4" w:rsidP="00EF5EF4">
      <w:pPr>
        <w:contextualSpacing/>
      </w:pPr>
    </w:p>
    <w:p w14:paraId="6E012644" w14:textId="77777777" w:rsidR="00EF5EF4" w:rsidRDefault="00EF5EF4" w:rsidP="00EF5EF4">
      <w:pPr>
        <w:contextualSpacing/>
      </w:pPr>
      <w:r>
        <w:t>Function is allocated to:</w:t>
      </w:r>
    </w:p>
    <w:p w14:paraId="3D25FBFC" w14:textId="77777777" w:rsidR="00EF5EF4" w:rsidRDefault="00EF5EF4" w:rsidP="00EF5EF4">
      <w:pPr>
        <w:pStyle w:val="ListParagraph"/>
        <w:numPr>
          <w:ilvl w:val="0"/>
          <w:numId w:val="13"/>
        </w:numPr>
        <w:contextualSpacing/>
      </w:pPr>
      <w:r>
        <w:rPr>
          <w:noProof/>
        </w:rPr>
        <w:drawing>
          <wp:inline distT="0" distB="0" distL="0" distR="0" wp14:anchorId="077F36C8" wp14:editId="36655D3E">
            <wp:extent cx="152400" cy="152400"/>
            <wp:effectExtent l="0" t="0" r="0" b="0"/>
            <wp:docPr id="162" name="Picture 1609359338.jpg" descr="1609359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09359338.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Display Login Method - APIM &lt;&lt;Logical&gt;&gt;</w:t>
      </w:r>
    </w:p>
    <w:p w14:paraId="7540C0FE" w14:textId="77777777" w:rsidR="00EF5EF4" w:rsidRDefault="00EF5EF4" w:rsidP="00EF5EF4">
      <w:pPr>
        <w:pStyle w:val="ListParagraph"/>
        <w:numPr>
          <w:ilvl w:val="0"/>
          <w:numId w:val="13"/>
        </w:numPr>
        <w:contextualSpacing/>
      </w:pPr>
      <w:r>
        <w:rPr>
          <w:noProof/>
        </w:rPr>
        <w:drawing>
          <wp:inline distT="0" distB="0" distL="0" distR="0" wp14:anchorId="69B6E209" wp14:editId="280A71FA">
            <wp:extent cx="152400" cy="152400"/>
            <wp:effectExtent l="0" t="0" r="0" b="0"/>
            <wp:docPr id="164" name="Picture 1861046716.jpg" descr="186104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86104671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5038D74B" w14:textId="77777777" w:rsidR="00EF5EF4" w:rsidRDefault="00EF5EF4" w:rsidP="00EF5EF4">
      <w:pPr>
        <w:contextualSpacing/>
      </w:pPr>
    </w:p>
    <w:p w14:paraId="2FA83E60" w14:textId="77777777" w:rsidR="00EF5EF4" w:rsidRDefault="00EF5EF4" w:rsidP="00EF5EF4">
      <w:pPr>
        <w:contextualSpacing/>
      </w:pPr>
      <w:r w:rsidRPr="00A554C4">
        <w:t xml:space="preserve">This is an HMI function that is displayed to collect user credentials from the user. The credentials are used to authenticate a user in order to link their profile to their </w:t>
      </w:r>
      <w:proofErr w:type="spellStart"/>
      <w:r w:rsidRPr="00A554C4">
        <w:t>FordPass</w:t>
      </w:r>
      <w:proofErr w:type="spellEnd"/>
      <w:r w:rsidRPr="00A554C4">
        <w:t xml:space="preserve"> account and import their profile settings.</w:t>
      </w:r>
    </w:p>
    <w:p w14:paraId="646DB274" w14:textId="77777777" w:rsidR="00EF5EF4" w:rsidRDefault="00EF5EF4" w:rsidP="00EF5EF4">
      <w:pPr>
        <w:pStyle w:val="Heading4"/>
        <w:numPr>
          <w:ilvl w:val="3"/>
          <w:numId w:val="4"/>
        </w:numPr>
      </w:pPr>
      <w:r>
        <w:t>Variants</w:t>
      </w:r>
    </w:p>
    <w:p w14:paraId="5F63F437" w14:textId="77777777" w:rsidR="00EF5EF4" w:rsidRDefault="00EF5EF4" w:rsidP="00EF5EF4"/>
    <w:p w14:paraId="189CC749"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196052C" w14:textId="77777777" w:rsidR="00EF5EF4" w:rsidRDefault="00EF5EF4" w:rsidP="00EF5EF4">
      <w:pPr>
        <w:pStyle w:val="Heading4"/>
        <w:numPr>
          <w:ilvl w:val="3"/>
          <w:numId w:val="4"/>
        </w:numPr>
      </w:pPr>
      <w:r>
        <w:t>Input Requirements</w:t>
      </w:r>
    </w:p>
    <w:p w14:paraId="03515808" w14:textId="77777777" w:rsidR="00EF5EF4" w:rsidRDefault="00EF5EF4" w:rsidP="00EF5EF4"/>
    <w:p w14:paraId="62AAE5B9"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513BDA9A" w14:textId="77777777" w:rsidR="00EF5EF4" w:rsidRDefault="00EF5EF4" w:rsidP="00EF5EF4">
      <w:pPr>
        <w:pStyle w:val="Heading4"/>
        <w:numPr>
          <w:ilvl w:val="3"/>
          <w:numId w:val="4"/>
        </w:numPr>
      </w:pPr>
      <w:r>
        <w:t>Assumptions</w:t>
      </w:r>
    </w:p>
    <w:p w14:paraId="003E221D" w14:textId="77777777" w:rsidR="00EF5EF4" w:rsidRDefault="00EF5EF4" w:rsidP="00EF5EF4"/>
    <w:p w14:paraId="6AAF4FAE"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6290B94D" w14:textId="77777777" w:rsidR="00EF5EF4" w:rsidRDefault="00EF5EF4" w:rsidP="00EF5EF4"/>
    <w:p w14:paraId="6521A732" w14:textId="77777777" w:rsidR="00EF5EF4" w:rsidRDefault="00EF5EF4" w:rsidP="00EF5EF4">
      <w:pPr>
        <w:pStyle w:val="Heading4"/>
        <w:numPr>
          <w:ilvl w:val="3"/>
          <w:numId w:val="4"/>
        </w:numPr>
      </w:pPr>
      <w:r>
        <w:t>References</w:t>
      </w:r>
    </w:p>
    <w:p w14:paraId="57181C67" w14:textId="77777777" w:rsidR="00EF5EF4" w:rsidRPr="00454CBE" w:rsidRDefault="00EF5EF4" w:rsidP="00EF5EF4">
      <w:pPr>
        <w:pStyle w:val="Heading5"/>
        <w:numPr>
          <w:ilvl w:val="4"/>
          <w:numId w:val="4"/>
        </w:numPr>
      </w:pPr>
      <w:r w:rsidRPr="00454CBE">
        <w:t xml:space="preserve">Ford </w:t>
      </w:r>
      <w:r>
        <w:t>D</w:t>
      </w:r>
      <w:r w:rsidRPr="00454CBE">
        <w:t>ocuments</w:t>
      </w:r>
    </w:p>
    <w:p w14:paraId="53068331"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3BE3DE98"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7717B86B" w14:textId="77777777" w:rsidTr="00EB1FD2">
        <w:trPr>
          <w:cantSplit/>
          <w:tblHeader/>
        </w:trPr>
        <w:tc>
          <w:tcPr>
            <w:tcW w:w="1418" w:type="dxa"/>
            <w:shd w:val="clear" w:color="auto" w:fill="E0E0E0"/>
          </w:tcPr>
          <w:p w14:paraId="2FDF475C"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23C15B9B"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4BE41237"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079B97B5"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6641C14E" w14:textId="77777777" w:rsidTr="00EB1FD2">
        <w:trPr>
          <w:cantSplit/>
          <w:tblHeader/>
        </w:trPr>
        <w:tc>
          <w:tcPr>
            <w:tcW w:w="1418" w:type="dxa"/>
            <w:shd w:val="clear" w:color="auto" w:fill="FFFFFF" w:themeFill="background1"/>
          </w:tcPr>
          <w:p w14:paraId="640ACD84" w14:textId="77777777" w:rsidR="00EF5EF4" w:rsidRPr="005E40CF" w:rsidRDefault="00EF5EF4" w:rsidP="00EB1FD2">
            <w:pPr>
              <w:rPr>
                <w:rFonts w:ascii="Helvetica" w:hAnsi="Helvetica" w:cs="Helvetica"/>
              </w:rPr>
            </w:pPr>
          </w:p>
        </w:tc>
        <w:tc>
          <w:tcPr>
            <w:tcW w:w="6237" w:type="dxa"/>
            <w:shd w:val="clear" w:color="auto" w:fill="FFFFFF" w:themeFill="background1"/>
          </w:tcPr>
          <w:p w14:paraId="0D7B297B" w14:textId="77777777" w:rsidR="00EF5EF4" w:rsidRPr="005E40CF" w:rsidRDefault="00EF5EF4" w:rsidP="00EB1FD2">
            <w:pPr>
              <w:rPr>
                <w:rFonts w:ascii="Helvetica" w:hAnsi="Helvetica" w:cs="Helvetica"/>
              </w:rPr>
            </w:pPr>
          </w:p>
        </w:tc>
        <w:tc>
          <w:tcPr>
            <w:tcW w:w="1418" w:type="dxa"/>
            <w:shd w:val="clear" w:color="auto" w:fill="FFFFFF" w:themeFill="background1"/>
          </w:tcPr>
          <w:p w14:paraId="48F31612" w14:textId="77777777" w:rsidR="00EF5EF4" w:rsidRPr="005E40CF" w:rsidRDefault="00EF5EF4" w:rsidP="00EB1FD2">
            <w:pPr>
              <w:rPr>
                <w:rFonts w:ascii="Helvetica" w:hAnsi="Helvetica" w:cs="Helvetica"/>
              </w:rPr>
            </w:pPr>
          </w:p>
        </w:tc>
        <w:tc>
          <w:tcPr>
            <w:tcW w:w="1418" w:type="dxa"/>
            <w:shd w:val="clear" w:color="auto" w:fill="FFFFFF" w:themeFill="background1"/>
          </w:tcPr>
          <w:p w14:paraId="30A287D5" w14:textId="77777777" w:rsidR="00EF5EF4" w:rsidRPr="005E40CF" w:rsidRDefault="00EF5EF4" w:rsidP="00EB1FD2">
            <w:pPr>
              <w:rPr>
                <w:rFonts w:ascii="Helvetica" w:hAnsi="Helvetica" w:cs="Helvetica"/>
              </w:rPr>
            </w:pPr>
          </w:p>
        </w:tc>
      </w:tr>
    </w:tbl>
    <w:p w14:paraId="03A1BFC1" w14:textId="77777777" w:rsidR="00EF5EF4" w:rsidRPr="00360B1D" w:rsidRDefault="00EF5EF4" w:rsidP="00EF5EF4">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F461099"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6DF7B457"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2CE6A0F"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38FAD865" w14:textId="77777777" w:rsidTr="00EB1FD2">
        <w:trPr>
          <w:cantSplit/>
          <w:tblHeader/>
        </w:trPr>
        <w:tc>
          <w:tcPr>
            <w:tcW w:w="1418" w:type="dxa"/>
            <w:shd w:val="clear" w:color="auto" w:fill="E0E0E0"/>
          </w:tcPr>
          <w:p w14:paraId="53C7B669"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2FADC8BD"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3A17ACA5" w14:textId="77777777" w:rsidTr="00EB1FD2">
        <w:trPr>
          <w:cantSplit/>
          <w:tblHeader/>
        </w:trPr>
        <w:tc>
          <w:tcPr>
            <w:tcW w:w="1418" w:type="dxa"/>
            <w:shd w:val="clear" w:color="auto" w:fill="FFFFFF" w:themeFill="background1"/>
          </w:tcPr>
          <w:p w14:paraId="0A4C7D73" w14:textId="77777777" w:rsidR="00EF5EF4" w:rsidRPr="005E40CF" w:rsidRDefault="00EF5EF4" w:rsidP="00EB1FD2">
            <w:pPr>
              <w:rPr>
                <w:rFonts w:ascii="Helvetica" w:hAnsi="Helvetica" w:cs="Helvetica"/>
              </w:rPr>
            </w:pPr>
          </w:p>
        </w:tc>
        <w:tc>
          <w:tcPr>
            <w:tcW w:w="9072" w:type="dxa"/>
            <w:shd w:val="clear" w:color="auto" w:fill="FFFFFF" w:themeFill="background1"/>
          </w:tcPr>
          <w:p w14:paraId="337567B0" w14:textId="77777777" w:rsidR="00EF5EF4" w:rsidRPr="005E40CF" w:rsidRDefault="00EF5EF4" w:rsidP="00EB1FD2">
            <w:pPr>
              <w:rPr>
                <w:rFonts w:ascii="Helvetica" w:hAnsi="Helvetica" w:cs="Helvetica"/>
              </w:rPr>
            </w:pPr>
          </w:p>
        </w:tc>
      </w:tr>
    </w:tbl>
    <w:p w14:paraId="39470A63"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56646A3" w14:textId="77777777" w:rsidR="00EF5EF4" w:rsidRDefault="00EF5EF4" w:rsidP="00EF5EF4">
      <w:pPr>
        <w:pStyle w:val="Heading4"/>
        <w:numPr>
          <w:ilvl w:val="3"/>
          <w:numId w:val="4"/>
        </w:numPr>
      </w:pPr>
      <w:r>
        <w:t>Glossary</w:t>
      </w:r>
    </w:p>
    <w:p w14:paraId="6FB0D0C6"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D463BFB" w14:textId="77777777" w:rsidR="00EF5EF4" w:rsidRDefault="00EF5EF4" w:rsidP="00EF5EF4">
      <w:pPr>
        <w:pStyle w:val="Heading3"/>
        <w:numPr>
          <w:ilvl w:val="2"/>
          <w:numId w:val="4"/>
        </w:numPr>
      </w:pPr>
      <w:r>
        <w:t>Function Scope</w:t>
      </w:r>
    </w:p>
    <w:p w14:paraId="3A77F65C" w14:textId="77777777" w:rsidR="00EF5EF4" w:rsidRPr="00A43B48" w:rsidRDefault="00EF5EF4" w:rsidP="00EF5EF4">
      <w:pPr>
        <w:contextualSpacing/>
      </w:pPr>
    </w:p>
    <w:p w14:paraId="2732E9BC" w14:textId="77777777" w:rsidR="00EF5EF4" w:rsidRDefault="00EF5EF4" w:rsidP="00EF5EF4">
      <w:pPr>
        <w:contextualSpacing/>
      </w:pPr>
      <w:r>
        <w:t xml:space="preserve">The </w:t>
      </w:r>
      <w:r>
        <w:rPr>
          <w:noProof/>
        </w:rPr>
        <w:drawing>
          <wp:inline distT="0" distB="0" distL="0" distR="0" wp14:anchorId="33C33D37" wp14:editId="64104610">
            <wp:extent cx="152400" cy="152400"/>
            <wp:effectExtent l="0" t="0" r="0" b="0"/>
            <wp:docPr id="166"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Login Method</w:t>
      </w:r>
      <w:r>
        <w:rPr>
          <w:b/>
        </w:rPr>
        <w:t>”</w:t>
      </w:r>
      <w:r>
        <w:t xml:space="preserve"> function is called by the following functions:</w:t>
      </w:r>
    </w:p>
    <w:p w14:paraId="673DA19E" w14:textId="77777777" w:rsidR="00EF5EF4" w:rsidRPr="00953D23" w:rsidRDefault="00EF5EF4" w:rsidP="00EF5EF4">
      <w:pPr>
        <w:pStyle w:val="ListParagraph"/>
        <w:numPr>
          <w:ilvl w:val="0"/>
          <w:numId w:val="12"/>
        </w:numPr>
        <w:contextualSpacing/>
      </w:pPr>
      <w:r>
        <w:rPr>
          <w:noProof/>
        </w:rPr>
        <w:drawing>
          <wp:inline distT="0" distB="0" distL="0" distR="0" wp14:anchorId="5F5CC0E8" wp14:editId="0461701B">
            <wp:extent cx="152400" cy="152400"/>
            <wp:effectExtent l="0" t="0" r="0" b="0"/>
            <wp:docPr id="16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426E1FD0" w14:textId="77777777" w:rsidR="00EF5EF4" w:rsidRPr="00953D23" w:rsidRDefault="00EF5EF4" w:rsidP="00EF5EF4">
      <w:pPr>
        <w:pStyle w:val="ListParagraph"/>
        <w:numPr>
          <w:ilvl w:val="0"/>
          <w:numId w:val="12"/>
        </w:numPr>
        <w:contextualSpacing/>
      </w:pPr>
      <w:r>
        <w:rPr>
          <w:noProof/>
        </w:rPr>
        <w:drawing>
          <wp:inline distT="0" distB="0" distL="0" distR="0" wp14:anchorId="29167DE6" wp14:editId="5EE89BF9">
            <wp:extent cx="152400" cy="152400"/>
            <wp:effectExtent l="0" t="0" r="0" b="0"/>
            <wp:docPr id="170"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15C73A3E" w14:textId="77777777" w:rsidR="00EF5EF4" w:rsidRPr="00953D23" w:rsidRDefault="00EF5EF4" w:rsidP="00EF5EF4">
      <w:pPr>
        <w:ind w:left="360"/>
        <w:contextualSpacing/>
      </w:pPr>
    </w:p>
    <w:p w14:paraId="17122189" w14:textId="77777777" w:rsidR="00EF5EF4" w:rsidRPr="00393C96" w:rsidRDefault="00EF5EF4" w:rsidP="00EF5EF4">
      <w:pPr>
        <w:contextualSpacing/>
      </w:pPr>
    </w:p>
    <w:p w14:paraId="2D9D4369" w14:textId="77777777" w:rsidR="00EF5EF4" w:rsidRDefault="00EF5EF4" w:rsidP="00EF5EF4"/>
    <w:p w14:paraId="052FE74B" w14:textId="77777777" w:rsidR="00EF5EF4" w:rsidRDefault="00EF5EF4" w:rsidP="00EF5EF4">
      <w:pPr>
        <w:jc w:val="center"/>
      </w:pPr>
      <w:r>
        <w:rPr>
          <w:noProof/>
        </w:rPr>
        <w:drawing>
          <wp:inline distT="0" distB="0" distL="0" distR="0" wp14:anchorId="1CB47ADF" wp14:editId="52DA8791">
            <wp:extent cx="6466205" cy="4406175"/>
            <wp:effectExtent l="0" t="0" r="0" b="0"/>
            <wp:docPr id="17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19C8DB0D"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248F9540" wp14:editId="335D8E58">
            <wp:extent cx="152400" cy="152400"/>
            <wp:effectExtent l="0" t="0" r="0" b="0"/>
            <wp:docPr id="17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272A947F" wp14:editId="278F8D67">
            <wp:extent cx="152400" cy="152400"/>
            <wp:effectExtent l="0" t="0" r="0" b="0"/>
            <wp:docPr id="178"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Login Method</w:t>
      </w:r>
      <w:r>
        <w:t>”</w:t>
      </w:r>
    </w:p>
    <w:p w14:paraId="49883B0B" w14:textId="77777777" w:rsidR="00EF5EF4" w:rsidRDefault="00EF5EF4" w:rsidP="00EF5EF4">
      <w:pPr>
        <w:contextualSpacing/>
      </w:pPr>
    </w:p>
    <w:p w14:paraId="0A4DED1E" w14:textId="77777777" w:rsidR="00EF5EF4" w:rsidRDefault="00EF5EF4" w:rsidP="00EF5EF4"/>
    <w:p w14:paraId="6A8E3C63" w14:textId="77777777" w:rsidR="00EF5EF4" w:rsidRDefault="00EF5EF4" w:rsidP="00EF5EF4">
      <w:pPr>
        <w:jc w:val="center"/>
      </w:pPr>
      <w:r>
        <w:rPr>
          <w:noProof/>
        </w:rPr>
        <w:lastRenderedPageBreak/>
        <w:drawing>
          <wp:inline distT="0" distB="0" distL="0" distR="0" wp14:anchorId="493063E9" wp14:editId="6075C406">
            <wp:extent cx="6466205" cy="4786851"/>
            <wp:effectExtent l="0" t="0" r="0" b="0"/>
            <wp:docPr id="180"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01089794.jpg"/>
                    <pic:cNvPicPr/>
                  </pic:nvPicPr>
                  <pic:blipFill>
                    <a:blip r:embed="rId53" cstate="print"/>
                    <a:stretch>
                      <a:fillRect/>
                    </a:stretch>
                  </pic:blipFill>
                  <pic:spPr>
                    <a:xfrm>
                      <a:off x="0" y="0"/>
                      <a:ext cx="6466205" cy="4786851"/>
                    </a:xfrm>
                    <a:prstGeom prst="rect">
                      <a:avLst/>
                    </a:prstGeom>
                  </pic:spPr>
                </pic:pic>
              </a:graphicData>
            </a:graphic>
          </wp:inline>
        </w:drawing>
      </w:r>
    </w:p>
    <w:p w14:paraId="6DAF8D69"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20EE06FA" wp14:editId="668E74C4">
            <wp:extent cx="152400" cy="152400"/>
            <wp:effectExtent l="0" t="0" r="0" b="0"/>
            <wp:docPr id="18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02227C24" wp14:editId="00012B00">
            <wp:extent cx="152400" cy="152400"/>
            <wp:effectExtent l="0" t="0" r="0" b="0"/>
            <wp:docPr id="184"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Login Method</w:t>
      </w:r>
      <w:r>
        <w:t>”</w:t>
      </w:r>
    </w:p>
    <w:p w14:paraId="02D0E11F" w14:textId="77777777" w:rsidR="00EF5EF4" w:rsidRDefault="00EF5EF4" w:rsidP="00EF5EF4">
      <w:pPr>
        <w:contextualSpacing/>
      </w:pPr>
    </w:p>
    <w:p w14:paraId="22590C00" w14:textId="77777777" w:rsidR="00EF5EF4" w:rsidRDefault="00EF5EF4" w:rsidP="00EF5EF4"/>
    <w:p w14:paraId="4D2E1625" w14:textId="77777777" w:rsidR="00EF5EF4" w:rsidRDefault="00EF5EF4" w:rsidP="00EF5EF4">
      <w:pPr>
        <w:contextualSpacing/>
      </w:pPr>
    </w:p>
    <w:p w14:paraId="7C14787B" w14:textId="77777777" w:rsidR="00EF5EF4" w:rsidRDefault="00EF5EF4" w:rsidP="00EF5EF4">
      <w:pPr>
        <w:pStyle w:val="Heading3"/>
        <w:numPr>
          <w:ilvl w:val="2"/>
          <w:numId w:val="4"/>
        </w:numPr>
      </w:pPr>
      <w:r>
        <w:t>Function Interfaces</w:t>
      </w:r>
    </w:p>
    <w:p w14:paraId="385F0E3B"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2FFFD3CC" w14:textId="77777777" w:rsidTr="00EB1FD2">
        <w:trPr>
          <w:trHeight w:val="260"/>
        </w:trPr>
        <w:tc>
          <w:tcPr>
            <w:tcW w:w="2695" w:type="dxa"/>
            <w:shd w:val="clear" w:color="auto" w:fill="D9D9D9" w:themeFill="background1" w:themeFillShade="D9"/>
            <w:noWrap/>
            <w:hideMark/>
          </w:tcPr>
          <w:p w14:paraId="31B1B78A"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9DAF543"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1028464D" w14:textId="77777777" w:rsidTr="00EB1FD2">
        <w:trPr>
          <w:trHeight w:val="410"/>
        </w:trPr>
        <w:tc>
          <w:tcPr>
            <w:tcW w:w="2695" w:type="dxa"/>
            <w:noWrap/>
          </w:tcPr>
          <w:p w14:paraId="046D0564" w14:textId="77777777" w:rsidR="00EF5EF4" w:rsidRDefault="00EF5EF4" w:rsidP="00EB1FD2">
            <w:pPr>
              <w:contextualSpacing/>
              <w:rPr>
                <w:rFonts w:cs="Arial"/>
              </w:rPr>
            </w:pPr>
            <w:r w:rsidRPr="00275823">
              <w:rPr>
                <w:rFonts w:cs="Arial"/>
              </w:rPr>
              <w:t>input1</w:t>
            </w:r>
          </w:p>
          <w:p w14:paraId="65747D5B" w14:textId="77777777" w:rsidR="00EF5EF4" w:rsidRDefault="00EF5EF4" w:rsidP="00EB1FD2">
            <w:pPr>
              <w:contextualSpacing/>
              <w:rPr>
                <w:rFonts w:cs="Arial"/>
              </w:rPr>
            </w:pPr>
            <w:r>
              <w:rPr>
                <w:rFonts w:cs="Arial"/>
              </w:rPr>
              <w:t>Type:</w:t>
            </w:r>
          </w:p>
          <w:p w14:paraId="40F9F675"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47DB6223" wp14:editId="4650BFF6">
                  <wp:extent cx="152400" cy="152400"/>
                  <wp:effectExtent l="0" t="0" r="0" b="0"/>
                  <wp:docPr id="192"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68f81d9d48a39a0a33595bd8d3a4f2da" w:history="1">
              <w:proofErr w:type="spellStart"/>
              <w:r>
                <w:rPr>
                  <w:rStyle w:val="Hyperlink"/>
                  <w:rFonts w:cs="Arial"/>
                </w:rPr>
                <w:t>UserCredentials_USER</w:t>
              </w:r>
              <w:proofErr w:type="spellEnd"/>
              <w:r>
                <w:rPr>
                  <w:rStyle w:val="Hyperlink"/>
                  <w:rFonts w:cs="Arial"/>
                </w:rPr>
                <w:t xml:space="preserve"> INPUT</w:t>
              </w:r>
            </w:hyperlink>
          </w:p>
        </w:tc>
        <w:tc>
          <w:tcPr>
            <w:tcW w:w="7506" w:type="dxa"/>
          </w:tcPr>
          <w:p w14:paraId="5070BDA5" w14:textId="77777777" w:rsidR="00EF5EF4" w:rsidRDefault="00EF5EF4" w:rsidP="00EB1FD2"/>
        </w:tc>
      </w:tr>
      <w:tr w:rsidR="00EF5EF4" w:rsidRPr="003F473D" w14:paraId="7A801294" w14:textId="77777777" w:rsidTr="00EB1FD2">
        <w:trPr>
          <w:trHeight w:val="410"/>
        </w:trPr>
        <w:tc>
          <w:tcPr>
            <w:tcW w:w="2695" w:type="dxa"/>
            <w:noWrap/>
          </w:tcPr>
          <w:p w14:paraId="741DA5E7" w14:textId="77777777" w:rsidR="00EF5EF4" w:rsidRDefault="00EF5EF4" w:rsidP="00EB1FD2">
            <w:pPr>
              <w:contextualSpacing/>
              <w:rPr>
                <w:rFonts w:cs="Arial"/>
              </w:rPr>
            </w:pPr>
            <w:r w:rsidRPr="00275823">
              <w:rPr>
                <w:rFonts w:cs="Arial"/>
              </w:rPr>
              <w:t>input</w:t>
            </w:r>
          </w:p>
          <w:p w14:paraId="30727605" w14:textId="77777777" w:rsidR="00EF5EF4" w:rsidRDefault="00EF5EF4" w:rsidP="00EB1FD2">
            <w:pPr>
              <w:contextualSpacing/>
              <w:rPr>
                <w:rFonts w:cs="Arial"/>
              </w:rPr>
            </w:pPr>
            <w:r>
              <w:rPr>
                <w:rFonts w:cs="Arial"/>
              </w:rPr>
              <w:t>Type:</w:t>
            </w:r>
          </w:p>
          <w:p w14:paraId="32267542"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22E114F7" wp14:editId="2FEDFDFB">
                  <wp:extent cx="152400" cy="152400"/>
                  <wp:effectExtent l="0" t="0" r="0" b="0"/>
                  <wp:docPr id="194"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387a310203ca50689b165f295880b54" w:history="1">
              <w:proofErr w:type="spellStart"/>
              <w:r>
                <w:rPr>
                  <w:rStyle w:val="Hyperlink"/>
                  <w:rFonts w:cs="Arial"/>
                </w:rPr>
                <w:t>Authentication_Status</w:t>
              </w:r>
              <w:proofErr w:type="spellEnd"/>
            </w:hyperlink>
          </w:p>
        </w:tc>
        <w:tc>
          <w:tcPr>
            <w:tcW w:w="7506" w:type="dxa"/>
          </w:tcPr>
          <w:p w14:paraId="086D3DD8" w14:textId="77777777" w:rsidR="00EF5EF4" w:rsidRDefault="00EF5EF4" w:rsidP="00EB1FD2">
            <w:pPr>
              <w:rPr>
                <w:rFonts w:cs="Arial"/>
              </w:rPr>
            </w:pPr>
            <w:r>
              <w:rPr>
                <w:rFonts w:cs="Arial"/>
              </w:rPr>
              <w:t>Signal Description:</w:t>
            </w:r>
          </w:p>
          <w:p w14:paraId="61EA4B47" w14:textId="77777777" w:rsidR="00EF5EF4" w:rsidRDefault="00EF5EF4" w:rsidP="00EB1FD2">
            <w:pPr>
              <w:rPr>
                <w:rFonts w:cs="Arial"/>
              </w:rPr>
            </w:pPr>
            <w:r w:rsidRPr="00275823">
              <w:rPr>
                <w:rFonts w:cs="Arial"/>
              </w:rPr>
              <w:t>Internal vehicle status that broadcasts if a profile is authenticated or not. Profile Management Server is the transmitter of the signal and the receiver is the Profile Interface Client.</w:t>
            </w:r>
          </w:p>
          <w:p w14:paraId="7456CB64" w14:textId="77777777" w:rsidR="00EF5EF4" w:rsidRDefault="00EF5EF4" w:rsidP="00EB1FD2">
            <w:pPr>
              <w:rPr>
                <w:rFonts w:cs="Arial"/>
              </w:rPr>
            </w:pPr>
          </w:p>
          <w:p w14:paraId="40C5AB0C" w14:textId="77777777" w:rsidR="00EF5EF4" w:rsidRPr="0046598F" w:rsidRDefault="00EF5EF4" w:rsidP="00EB1FD2">
            <w:pPr>
              <w:rPr>
                <w:rFonts w:cs="Arial"/>
                <w:color w:val="000000"/>
              </w:rPr>
            </w:pPr>
            <w:r>
              <w:rPr>
                <w:rFonts w:cs="Arial"/>
                <w:color w:val="000000"/>
              </w:rPr>
              <w:t>Received from:</w:t>
            </w:r>
          </w:p>
          <w:p w14:paraId="7A3FBE9A" w14:textId="77777777" w:rsidR="00EF5EF4" w:rsidRPr="00C8319B" w:rsidRDefault="00EF5EF4" w:rsidP="00EB1FD2">
            <w:pPr>
              <w:pStyle w:val="ListParagraph"/>
              <w:numPr>
                <w:ilvl w:val="0"/>
                <w:numId w:val="12"/>
              </w:numPr>
              <w:rPr>
                <w:rFonts w:cs="Arial"/>
              </w:rPr>
            </w:pPr>
            <w:r>
              <w:rPr>
                <w:noProof/>
              </w:rPr>
              <w:drawing>
                <wp:inline distT="0" distB="0" distL="0" distR="0" wp14:anchorId="58354D24" wp14:editId="0FDD3872">
                  <wp:extent cx="152400" cy="152400"/>
                  <wp:effectExtent l="0" t="0" r="0" b="0"/>
                  <wp:docPr id="196"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e10c7420e1c787633bbafda3d8db5e" w:history="1">
              <w:r>
                <w:rPr>
                  <w:rStyle w:val="Hyperlink"/>
                  <w:rFonts w:cs="Arial"/>
                </w:rPr>
                <w:t>Request Authentication</w:t>
              </w:r>
            </w:hyperlink>
          </w:p>
        </w:tc>
      </w:tr>
      <w:tr w:rsidR="00EF5EF4" w:rsidRPr="003F473D" w14:paraId="4D62778D" w14:textId="77777777" w:rsidTr="00EB1FD2">
        <w:trPr>
          <w:trHeight w:val="410"/>
        </w:trPr>
        <w:tc>
          <w:tcPr>
            <w:tcW w:w="2695" w:type="dxa"/>
            <w:noWrap/>
          </w:tcPr>
          <w:p w14:paraId="1E55A2B1" w14:textId="77777777" w:rsidR="00EF5EF4" w:rsidRDefault="00EF5EF4" w:rsidP="00EB1FD2">
            <w:pPr>
              <w:contextualSpacing/>
              <w:rPr>
                <w:rFonts w:cs="Arial"/>
              </w:rPr>
            </w:pPr>
            <w:proofErr w:type="spellStart"/>
            <w:r w:rsidRPr="00275823">
              <w:rPr>
                <w:rFonts w:cs="Arial"/>
              </w:rPr>
              <w:t>DisplayLogin_Rq</w:t>
            </w:r>
            <w:proofErr w:type="spellEnd"/>
          </w:p>
          <w:p w14:paraId="564F1B91" w14:textId="77777777" w:rsidR="00EF5EF4" w:rsidRDefault="00EF5EF4" w:rsidP="00EB1FD2">
            <w:pPr>
              <w:contextualSpacing/>
              <w:rPr>
                <w:rFonts w:cs="Arial"/>
              </w:rPr>
            </w:pPr>
            <w:r>
              <w:rPr>
                <w:rFonts w:cs="Arial"/>
              </w:rPr>
              <w:t>Type:</w:t>
            </w:r>
          </w:p>
          <w:p w14:paraId="33E17D84"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34CB2323" wp14:editId="700FD89E">
                  <wp:extent cx="152400" cy="152400"/>
                  <wp:effectExtent l="0" t="0" r="0" b="0"/>
                  <wp:docPr id="198"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976222903.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5f14523725bb66ed172717cc6f0e69a9" w:history="1">
              <w:proofErr w:type="spellStart"/>
              <w:r>
                <w:rPr>
                  <w:rStyle w:val="Hyperlink"/>
                  <w:rFonts w:cs="Arial"/>
                </w:rPr>
                <w:t>DisplayLogin_Rq</w:t>
              </w:r>
              <w:proofErr w:type="spellEnd"/>
            </w:hyperlink>
          </w:p>
        </w:tc>
        <w:tc>
          <w:tcPr>
            <w:tcW w:w="7506" w:type="dxa"/>
          </w:tcPr>
          <w:p w14:paraId="6C9903BF" w14:textId="77777777" w:rsidR="00EF5EF4" w:rsidRDefault="00EF5EF4" w:rsidP="00EB1FD2">
            <w:pPr>
              <w:rPr>
                <w:rFonts w:cs="Arial"/>
              </w:rPr>
            </w:pPr>
            <w:r>
              <w:rPr>
                <w:rFonts w:cs="Arial"/>
              </w:rPr>
              <w:t>Signal Description:</w:t>
            </w:r>
          </w:p>
          <w:p w14:paraId="4531AB93" w14:textId="77777777" w:rsidR="00EF5EF4" w:rsidRDefault="00EF5EF4" w:rsidP="00EB1FD2">
            <w:pPr>
              <w:rPr>
                <w:rFonts w:cs="Arial"/>
              </w:rPr>
            </w:pPr>
            <w:r w:rsidRPr="00275823">
              <w:rPr>
                <w:rFonts w:cs="Arial"/>
              </w:rPr>
              <w:t>Signal INTERNAL to the Profile Interface Client that will cause the Ford Account login screen to be displayed.</w:t>
            </w:r>
          </w:p>
          <w:p w14:paraId="1D90038A" w14:textId="77777777" w:rsidR="00EF5EF4" w:rsidRDefault="00EF5EF4" w:rsidP="00EB1FD2">
            <w:pPr>
              <w:rPr>
                <w:rFonts w:cs="Arial"/>
              </w:rPr>
            </w:pPr>
          </w:p>
          <w:p w14:paraId="38E49681" w14:textId="77777777" w:rsidR="00EF5EF4" w:rsidRPr="0046598F" w:rsidRDefault="00EF5EF4" w:rsidP="00EB1FD2">
            <w:pPr>
              <w:rPr>
                <w:rFonts w:cs="Arial"/>
                <w:color w:val="000000"/>
              </w:rPr>
            </w:pPr>
            <w:r>
              <w:rPr>
                <w:rFonts w:cs="Arial"/>
                <w:color w:val="000000"/>
              </w:rPr>
              <w:lastRenderedPageBreak/>
              <w:t>Received from:</w:t>
            </w:r>
          </w:p>
          <w:p w14:paraId="346EB6BE" w14:textId="77777777" w:rsidR="00EF5EF4" w:rsidRPr="00C8319B" w:rsidRDefault="00EF5EF4" w:rsidP="00EB1FD2">
            <w:pPr>
              <w:pStyle w:val="ListParagraph"/>
              <w:numPr>
                <w:ilvl w:val="0"/>
                <w:numId w:val="12"/>
              </w:numPr>
              <w:rPr>
                <w:rFonts w:cs="Arial"/>
              </w:rPr>
            </w:pPr>
            <w:r>
              <w:rPr>
                <w:noProof/>
              </w:rPr>
              <w:drawing>
                <wp:inline distT="0" distB="0" distL="0" distR="0" wp14:anchorId="2AF61C9C" wp14:editId="3EB46636">
                  <wp:extent cx="152400" cy="152400"/>
                  <wp:effectExtent l="0" t="0" r="0" b="0"/>
                  <wp:docPr id="200" name="Picture -1272803156.jpg" descr="-12728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272803156.jpg"/>
                          <pic:cNvPicPr/>
                        </pic:nvPicPr>
                        <pic:blipFill>
                          <a:blip r:embed="rId5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9f94e44d1ba56eeefb798ad626e96fe" w:history="1">
              <w:r>
                <w:rPr>
                  <w:rStyle w:val="Hyperlink"/>
                  <w:rFonts w:cs="Arial"/>
                </w:rPr>
                <w:t>Start Profile Creation</w:t>
              </w:r>
            </w:hyperlink>
          </w:p>
          <w:p w14:paraId="166575BC" w14:textId="77777777" w:rsidR="00EF5EF4" w:rsidRPr="00C8319B" w:rsidRDefault="00EF5EF4" w:rsidP="00EB1FD2">
            <w:pPr>
              <w:pStyle w:val="ListParagraph"/>
              <w:numPr>
                <w:ilvl w:val="0"/>
                <w:numId w:val="12"/>
              </w:numPr>
              <w:rPr>
                <w:rFonts w:cs="Arial"/>
              </w:rPr>
            </w:pPr>
            <w:r>
              <w:rPr>
                <w:noProof/>
              </w:rPr>
              <w:drawing>
                <wp:inline distT="0" distB="0" distL="0" distR="0" wp14:anchorId="29C201C8" wp14:editId="12CB192B">
                  <wp:extent cx="152400" cy="152400"/>
                  <wp:effectExtent l="0" t="0" r="0" b="0"/>
                  <wp:docPr id="202"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Pr>
                  <w:rStyle w:val="Hyperlink"/>
                  <w:rFonts w:cs="Arial"/>
                </w:rPr>
                <w:t>Display Customize Profile Screen</w:t>
              </w:r>
            </w:hyperlink>
          </w:p>
        </w:tc>
      </w:tr>
    </w:tbl>
    <w:p w14:paraId="55913649" w14:textId="77777777" w:rsidR="00EF5EF4" w:rsidRDefault="00EF5EF4" w:rsidP="00EF5EF4">
      <w:pPr>
        <w:pStyle w:val="Heading4"/>
        <w:numPr>
          <w:ilvl w:val="3"/>
          <w:numId w:val="4"/>
        </w:numPr>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4D54BA85" w14:textId="77777777" w:rsidTr="00EB1FD2">
        <w:trPr>
          <w:trHeight w:val="260"/>
        </w:trPr>
        <w:tc>
          <w:tcPr>
            <w:tcW w:w="2689" w:type="dxa"/>
            <w:shd w:val="clear" w:color="auto" w:fill="D9D9D9" w:themeFill="background1" w:themeFillShade="D9"/>
            <w:noWrap/>
            <w:hideMark/>
          </w:tcPr>
          <w:p w14:paraId="3EDC7519"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A850D1C"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0DA97C96" w14:textId="77777777" w:rsidTr="00EB1FD2">
        <w:trPr>
          <w:trHeight w:val="410"/>
        </w:trPr>
        <w:tc>
          <w:tcPr>
            <w:tcW w:w="2689" w:type="dxa"/>
            <w:noWrap/>
          </w:tcPr>
          <w:p w14:paraId="468467DE" w14:textId="77777777" w:rsidR="00EF5EF4" w:rsidRDefault="00EF5EF4" w:rsidP="00EB1FD2">
            <w:pPr>
              <w:contextualSpacing/>
              <w:rPr>
                <w:rFonts w:cs="Arial"/>
              </w:rPr>
            </w:pPr>
            <w:r>
              <w:rPr>
                <w:rFonts w:cs="Arial"/>
              </w:rPr>
              <w:t>output</w:t>
            </w:r>
          </w:p>
          <w:p w14:paraId="60918A89" w14:textId="77777777" w:rsidR="00EF5EF4" w:rsidRDefault="00EF5EF4" w:rsidP="00EB1FD2">
            <w:pPr>
              <w:contextualSpacing/>
              <w:rPr>
                <w:rFonts w:cs="Arial"/>
              </w:rPr>
            </w:pPr>
            <w:r>
              <w:rPr>
                <w:rFonts w:cs="Arial"/>
              </w:rPr>
              <w:t>Type:</w:t>
            </w:r>
          </w:p>
          <w:p w14:paraId="4A7C9045" w14:textId="77777777" w:rsidR="00EF5EF4" w:rsidRDefault="00EF5EF4" w:rsidP="00EB1FD2">
            <w:pPr>
              <w:contextualSpacing/>
              <w:rPr>
                <w:rFonts w:cs="Arial"/>
              </w:rPr>
            </w:pPr>
            <w:r>
              <w:rPr>
                <w:noProof/>
              </w:rPr>
              <w:drawing>
                <wp:inline distT="0" distB="0" distL="0" distR="0" wp14:anchorId="1491535A" wp14:editId="2637572C">
                  <wp:extent cx="152400" cy="152400"/>
                  <wp:effectExtent l="0" t="0" r="0" b="0"/>
                  <wp:docPr id="204" name="Picture 976222903.jpg" descr="97622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976222903.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d2df167a58251dedc48175bc0585e5b5" w:history="1">
              <w:proofErr w:type="spellStart"/>
              <w:r>
                <w:rPr>
                  <w:rStyle w:val="Hyperlink"/>
                  <w:rFonts w:cs="Arial"/>
                </w:rPr>
                <w:t>ProfileCredentials</w:t>
              </w:r>
              <w:proofErr w:type="spellEnd"/>
            </w:hyperlink>
          </w:p>
        </w:tc>
        <w:tc>
          <w:tcPr>
            <w:tcW w:w="7512" w:type="dxa"/>
            <w:noWrap/>
          </w:tcPr>
          <w:p w14:paraId="27B7937D" w14:textId="77777777" w:rsidR="00EF5EF4" w:rsidRDefault="00EF5EF4" w:rsidP="00EB1FD2">
            <w:pPr>
              <w:rPr>
                <w:rFonts w:cs="Arial"/>
              </w:rPr>
            </w:pPr>
            <w:r>
              <w:rPr>
                <w:rFonts w:cs="Arial"/>
              </w:rPr>
              <w:t>Signal Description:</w:t>
            </w:r>
          </w:p>
          <w:p w14:paraId="48A1F5E1" w14:textId="77777777" w:rsidR="00EF5EF4" w:rsidRDefault="00EF5EF4" w:rsidP="00EB1FD2">
            <w:pPr>
              <w:rPr>
                <w:rFonts w:cs="Arial"/>
              </w:rPr>
            </w:pPr>
            <w:r>
              <w:rPr>
                <w:rFonts w:cs="Arial"/>
              </w:rPr>
              <w:t>Credential values that are collected by Profile Interface Client and sent to the Profile Management Server.</w:t>
            </w:r>
          </w:p>
          <w:p w14:paraId="08629FEB" w14:textId="77777777" w:rsidR="00EF5EF4" w:rsidRDefault="00EF5EF4" w:rsidP="00EB1FD2">
            <w:pPr>
              <w:rPr>
                <w:rFonts w:cs="Arial"/>
              </w:rPr>
            </w:pPr>
          </w:p>
          <w:p w14:paraId="4A9DB26B" w14:textId="77777777" w:rsidR="00EF5EF4" w:rsidRPr="00275823" w:rsidRDefault="00EF5EF4" w:rsidP="00EB1FD2">
            <w:pPr>
              <w:rPr>
                <w:rFonts w:cs="Arial"/>
                <w:color w:val="000000"/>
              </w:rPr>
            </w:pPr>
            <w:r>
              <w:rPr>
                <w:rFonts w:cs="Arial"/>
                <w:color w:val="000000"/>
              </w:rPr>
              <w:t>Sent to:</w:t>
            </w:r>
          </w:p>
          <w:p w14:paraId="1ED2879E"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341804A8" wp14:editId="18777A6C">
                  <wp:extent cx="152400" cy="152400"/>
                  <wp:effectExtent l="0" t="0" r="0" b="0"/>
                  <wp:docPr id="206" name="Picture -1784363512.jpg" descr="-178436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84363512.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e10c7420e1c787633bbafda3d8db5e" w:history="1">
              <w:r>
                <w:rPr>
                  <w:rStyle w:val="Hyperlink"/>
                  <w:rFonts w:cs="Arial"/>
                  <w:color w:val="000000"/>
                </w:rPr>
                <w:t>Request Authentication</w:t>
              </w:r>
            </w:hyperlink>
          </w:p>
        </w:tc>
      </w:tr>
    </w:tbl>
    <w:p w14:paraId="3A1D4535" w14:textId="77777777" w:rsidR="00EF5EF4" w:rsidRDefault="00EF5EF4" w:rsidP="00EF5EF4">
      <w:pPr>
        <w:pStyle w:val="Heading4"/>
        <w:numPr>
          <w:ilvl w:val="3"/>
          <w:numId w:val="4"/>
        </w:numPr>
      </w:pPr>
      <w:r>
        <w:t>Logical</w:t>
      </w:r>
      <w:r w:rsidRPr="00F15706">
        <w:t xml:space="preserve"> Parameters</w:t>
      </w:r>
    </w:p>
    <w:p w14:paraId="0FF4DD5F" w14:textId="77777777" w:rsidR="00EF5EF4" w:rsidRDefault="00EF5EF4" w:rsidP="00EF5EF4"/>
    <w:p w14:paraId="3FDD3431"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24281BDC" w14:textId="77777777" w:rsidR="00EF5EF4" w:rsidRDefault="00EF5EF4" w:rsidP="00EF5EF4">
      <w:pPr>
        <w:pStyle w:val="Heading3"/>
        <w:numPr>
          <w:ilvl w:val="2"/>
          <w:numId w:val="4"/>
        </w:numPr>
      </w:pPr>
      <w:r>
        <w:t>Function Modeling</w:t>
      </w:r>
    </w:p>
    <w:p w14:paraId="31C19B84" w14:textId="77777777" w:rsidR="00EF5EF4" w:rsidRPr="00C75AE5" w:rsidRDefault="00EF5EF4" w:rsidP="00EF5EF4"/>
    <w:p w14:paraId="6B77F390" w14:textId="77777777" w:rsidR="00EF5EF4" w:rsidRDefault="00EF5EF4" w:rsidP="00EF5EF4">
      <w:pPr>
        <w:pStyle w:val="Heading4"/>
        <w:numPr>
          <w:ilvl w:val="3"/>
          <w:numId w:val="4"/>
        </w:numPr>
      </w:pPr>
      <w:r>
        <w:t>Use Cases</w:t>
      </w:r>
    </w:p>
    <w:p w14:paraId="73C7C8A1" w14:textId="77777777" w:rsidR="00EF5EF4" w:rsidRDefault="00EF5EF4" w:rsidP="00EF5EF4"/>
    <w:p w14:paraId="5268C94A"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8FEFF04" w14:textId="77777777" w:rsidR="00EF5EF4" w:rsidRDefault="00EF5EF4" w:rsidP="00EF5EF4">
      <w:pPr>
        <w:pStyle w:val="Heading4"/>
        <w:numPr>
          <w:ilvl w:val="3"/>
          <w:numId w:val="4"/>
        </w:numPr>
      </w:pPr>
      <w:r>
        <w:t>State Charts / Activity Diagrams / Sequence Diagrams / Decision Tables</w:t>
      </w:r>
    </w:p>
    <w:p w14:paraId="0989FBD9" w14:textId="77777777" w:rsidR="00EF5EF4" w:rsidRDefault="00EF5EF4" w:rsidP="00EF5EF4"/>
    <w:p w14:paraId="0D8F5A93" w14:textId="77777777" w:rsidR="00EF5EF4" w:rsidRDefault="00EF5EF4" w:rsidP="00EF5EF4">
      <w:pPr>
        <w:contextualSpacing/>
        <w:jc w:val="center"/>
      </w:pPr>
      <w:r>
        <w:rPr>
          <w:noProof/>
        </w:rPr>
        <w:lastRenderedPageBreak/>
        <w:drawing>
          <wp:inline distT="0" distB="0" distL="0" distR="0" wp14:anchorId="3AA04F76" wp14:editId="33152D9F">
            <wp:extent cx="6466205" cy="6019660"/>
            <wp:effectExtent l="0" t="0" r="0" b="0"/>
            <wp:docPr id="208" name="Picture -1374591722.jpg" descr="-1374591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374591722.jpg"/>
                    <pic:cNvPicPr/>
                  </pic:nvPicPr>
                  <pic:blipFill>
                    <a:blip r:embed="rId64" cstate="print"/>
                    <a:stretch>
                      <a:fillRect/>
                    </a:stretch>
                  </pic:blipFill>
                  <pic:spPr>
                    <a:xfrm>
                      <a:off x="0" y="0"/>
                      <a:ext cx="6466205" cy="6019660"/>
                    </a:xfrm>
                    <a:prstGeom prst="rect">
                      <a:avLst/>
                    </a:prstGeom>
                  </pic:spPr>
                </pic:pic>
              </a:graphicData>
            </a:graphic>
          </wp:inline>
        </w:drawing>
      </w:r>
    </w:p>
    <w:p w14:paraId="4F92695B" w14:textId="77777777" w:rsidR="00EF5EF4" w:rsidRPr="00294100" w:rsidRDefault="00EF5EF4" w:rsidP="00EF5EF4">
      <w:pPr>
        <w:pStyle w:val="Caption"/>
      </w:pPr>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Display Login Method</w:t>
      </w:r>
    </w:p>
    <w:p w14:paraId="3EE0AB7D" w14:textId="77777777" w:rsidR="00EF5EF4" w:rsidRPr="000A30CD" w:rsidRDefault="00EF5EF4" w:rsidP="00EF5EF4"/>
    <w:p w14:paraId="4C1FB5AC" w14:textId="77777777" w:rsidR="00EF5EF4" w:rsidRPr="00834E12" w:rsidRDefault="00EF5EF4" w:rsidP="00EF5EF4"/>
    <w:p w14:paraId="77896A76" w14:textId="77777777" w:rsidR="00EF5EF4" w:rsidRDefault="00EF5EF4" w:rsidP="00EF5EF4">
      <w:pPr>
        <w:pStyle w:val="Heading3"/>
        <w:numPr>
          <w:ilvl w:val="2"/>
          <w:numId w:val="4"/>
        </w:numPr>
      </w:pPr>
      <w:r>
        <w:t>Function Requirements</w:t>
      </w:r>
    </w:p>
    <w:p w14:paraId="6DC62F0B" w14:textId="77777777" w:rsidR="00EF5EF4" w:rsidRDefault="00EF5EF4" w:rsidP="00EF5EF4">
      <w:pPr>
        <w:pStyle w:val="Heading4"/>
        <w:numPr>
          <w:ilvl w:val="3"/>
          <w:numId w:val="4"/>
        </w:numPr>
      </w:pPr>
      <w:r>
        <w:t>Functional Requirements</w:t>
      </w:r>
    </w:p>
    <w:p w14:paraId="6707B4B3" w14:textId="77777777" w:rsidR="00EF5EF4" w:rsidRDefault="00EF5EF4" w:rsidP="00EF5EF4">
      <w:pPr>
        <w:pStyle w:val="Heading5"/>
        <w:numPr>
          <w:ilvl w:val="4"/>
          <w:numId w:val="4"/>
        </w:numPr>
      </w:pPr>
      <w:r>
        <w:t>Normal Operation</w:t>
      </w:r>
    </w:p>
    <w:p w14:paraId="2DAC3309" w14:textId="77777777" w:rsidR="00EF5EF4" w:rsidRDefault="00EF5EF4" w:rsidP="00EF5EF4"/>
    <w:p w14:paraId="422EAB59" w14:textId="77777777" w:rsidR="00EF5EF4" w:rsidRPr="0017445F" w:rsidRDefault="00EF5EF4" w:rsidP="00EF5EF4">
      <w:pPr>
        <w:pStyle w:val="RERequirement"/>
        <w:shd w:val="clear" w:color="auto" w:fill="F2F2F2" w:themeFill="background1" w:themeFillShade="F2"/>
      </w:pPr>
      <w:bookmarkStart w:id="114" w:name="_8598c730dbda51ad917906c061525b57"/>
      <w:bookmarkEnd w:id="114"/>
      <w:r>
        <w:t xml:space="preserve"> Provide option to skip</w:t>
      </w:r>
    </w:p>
    <w:p w14:paraId="13704F53" w14:textId="77777777" w:rsidR="00EF5EF4" w:rsidRDefault="00EF5EF4" w:rsidP="00EF5EF4">
      <w:pPr>
        <w:rPr>
          <w:rFonts w:cs="Arial"/>
        </w:rPr>
      </w:pPr>
      <w:r>
        <w:rPr>
          <w:rFonts w:cs="Arial"/>
        </w:rPr>
        <w:t>When the Profile Interface Client displays the login screen, the Profile Interface Client shall provide an option for the user to skip the login.</w:t>
      </w:r>
    </w:p>
    <w:p w14:paraId="569FDC66"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D15C7DD"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70634"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A2403D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A1545B"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2E168D" w14:textId="77777777" w:rsidR="00EF5EF4" w:rsidRDefault="00EF5EF4" w:rsidP="00EB1FD2"/>
        </w:tc>
      </w:tr>
      <w:tr w:rsidR="00EF5EF4" w:rsidRPr="00FD127C" w14:paraId="369875D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B499DC"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7F7AD7" w14:textId="77777777" w:rsidR="00EF5EF4" w:rsidRDefault="00EF5EF4" w:rsidP="00EB1FD2"/>
        </w:tc>
      </w:tr>
      <w:tr w:rsidR="00EF5EF4" w:rsidRPr="00FD127C" w14:paraId="1E7DF39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EE0DD4" w14:textId="77777777" w:rsidR="00EF5EF4" w:rsidRPr="00FD127C" w:rsidRDefault="00EF5EF4" w:rsidP="00EB1FD2">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54B7D" w14:textId="77777777" w:rsidR="00EF5EF4" w:rsidRDefault="00EF5EF4" w:rsidP="00EB1FD2"/>
        </w:tc>
      </w:tr>
      <w:tr w:rsidR="00EF5EF4" w:rsidRPr="00FD127C" w14:paraId="40D28AA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5F6F0"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0F394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15BF7E"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604F65" w14:textId="77777777" w:rsidR="00EF5EF4" w:rsidRDefault="00EF5EF4" w:rsidP="00EB1FD2"/>
        </w:tc>
      </w:tr>
      <w:tr w:rsidR="00EF5EF4" w:rsidRPr="00FD127C" w14:paraId="4B37BFF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E85B4"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C447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DAC57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D76B30" w14:textId="77777777" w:rsidR="00EF5EF4" w:rsidRDefault="00EF5EF4" w:rsidP="00EB1FD2"/>
        </w:tc>
      </w:tr>
      <w:tr w:rsidR="00EF5EF4" w:rsidRPr="00FD127C" w14:paraId="230BB89F"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B6089"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43356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4446D"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1D04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BF3278"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FFEBF5" w14:textId="77777777" w:rsidR="00EF5EF4" w:rsidRDefault="00EF5EF4" w:rsidP="00EB1FD2"/>
        </w:tc>
      </w:tr>
      <w:tr w:rsidR="00EF5EF4" w:rsidRPr="00FD127C" w14:paraId="1C86FF18"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B68275" w14:textId="77777777" w:rsidR="00EF5EF4" w:rsidRPr="00FD127C" w:rsidRDefault="00EF5EF4" w:rsidP="00EB1FD2">
            <w:pPr>
              <w:rPr>
                <w:rFonts w:cs="Arial"/>
                <w:bCs/>
                <w:color w:val="808080" w:themeColor="background1" w:themeShade="80"/>
                <w:sz w:val="16"/>
                <w:szCs w:val="14"/>
              </w:rPr>
            </w:pPr>
            <w:hyperlink r:id="rId6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B77C0C"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EC562"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1F501EE" w14:textId="77777777" w:rsidR="00EF5EF4" w:rsidRDefault="00EF5EF4" w:rsidP="00EF5EF4"/>
    <w:p w14:paraId="2F57C281" w14:textId="77777777" w:rsidR="00EF5EF4" w:rsidRPr="0017445F" w:rsidRDefault="00EF5EF4" w:rsidP="00EF5EF4">
      <w:pPr>
        <w:pStyle w:val="RERequirement"/>
        <w:shd w:val="clear" w:color="auto" w:fill="F2F2F2" w:themeFill="background1" w:themeFillShade="F2"/>
      </w:pPr>
      <w:bookmarkStart w:id="115" w:name="_138649cec35ad2dcc33d87a47cc0738d"/>
      <w:bookmarkEnd w:id="115"/>
      <w:r>
        <w:t xml:space="preserve"> Receiving </w:t>
      </w:r>
      <w:proofErr w:type="spellStart"/>
      <w:r>
        <w:t>Authentication_Status</w:t>
      </w:r>
      <w:proofErr w:type="spellEnd"/>
      <w:r>
        <w:t xml:space="preserve"> = SUCCESS</w:t>
      </w:r>
    </w:p>
    <w:p w14:paraId="54CDADCC" w14:textId="77777777" w:rsidR="00EF5EF4" w:rsidRDefault="00EF5EF4" w:rsidP="00EF5EF4">
      <w:pPr>
        <w:rPr>
          <w:rFonts w:cs="Arial"/>
        </w:rPr>
      </w:pPr>
      <w:r>
        <w:rPr>
          <w:rFonts w:cs="Arial"/>
        </w:rPr>
        <w:t xml:space="preserve">When the Profile Interface Client receives </w:t>
      </w:r>
      <w:proofErr w:type="spellStart"/>
      <w:r>
        <w:rPr>
          <w:rFonts w:cs="Arial"/>
        </w:rPr>
        <w:t>Authentication_Status</w:t>
      </w:r>
      <w:proofErr w:type="spellEnd"/>
      <w:r>
        <w:rPr>
          <w:rFonts w:cs="Arial"/>
        </w:rPr>
        <w:t xml:space="preserve"> = SUCCESS when the login screen is displayed, the Profile Interface Client shall display a confirmation status to the user.</w:t>
      </w:r>
    </w:p>
    <w:p w14:paraId="71916145"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5107156"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4D7F10"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4EA727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D8D912"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C3F6F" w14:textId="77777777" w:rsidR="00EF5EF4" w:rsidRDefault="00EF5EF4" w:rsidP="00EB1FD2"/>
        </w:tc>
      </w:tr>
      <w:tr w:rsidR="00EF5EF4" w:rsidRPr="00FD127C" w14:paraId="01E725A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73EA5"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ADE83" w14:textId="77777777" w:rsidR="00EF5EF4" w:rsidRDefault="00EF5EF4" w:rsidP="00EB1FD2"/>
        </w:tc>
      </w:tr>
      <w:tr w:rsidR="00EF5EF4" w:rsidRPr="00FD127C" w14:paraId="483FBE6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B4EDB"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CF856" w14:textId="77777777" w:rsidR="00EF5EF4" w:rsidRDefault="00EF5EF4" w:rsidP="00EB1FD2"/>
        </w:tc>
      </w:tr>
      <w:tr w:rsidR="00EF5EF4" w:rsidRPr="00FD127C" w14:paraId="192C74C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75F7C"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97067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E0DF92"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DCF0A" w14:textId="77777777" w:rsidR="00EF5EF4" w:rsidRDefault="00EF5EF4" w:rsidP="00EB1FD2"/>
        </w:tc>
      </w:tr>
      <w:tr w:rsidR="00EF5EF4" w:rsidRPr="00FD127C" w14:paraId="37C6469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9787F"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0776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5281E5"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DD3E2" w14:textId="77777777" w:rsidR="00EF5EF4" w:rsidRDefault="00EF5EF4" w:rsidP="00EB1FD2"/>
        </w:tc>
      </w:tr>
      <w:tr w:rsidR="00EF5EF4" w:rsidRPr="00FD127C" w14:paraId="087395D5"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EF642"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8A0EE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88D9"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6D8BC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82BCE"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D57EF0" w14:textId="77777777" w:rsidR="00EF5EF4" w:rsidRDefault="00EF5EF4" w:rsidP="00EB1FD2"/>
        </w:tc>
      </w:tr>
      <w:tr w:rsidR="00EF5EF4" w:rsidRPr="00FD127C" w14:paraId="2AC8F68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47BB48" w14:textId="77777777" w:rsidR="00EF5EF4" w:rsidRPr="00FD127C" w:rsidRDefault="00EF5EF4" w:rsidP="00EB1FD2">
            <w:pPr>
              <w:rPr>
                <w:rFonts w:cs="Arial"/>
                <w:bCs/>
                <w:color w:val="808080" w:themeColor="background1" w:themeShade="80"/>
                <w:sz w:val="16"/>
                <w:szCs w:val="14"/>
              </w:rPr>
            </w:pPr>
            <w:hyperlink r:id="rId6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8AE1F"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6CA37E"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AA5BBFB" w14:textId="77777777" w:rsidR="00EF5EF4" w:rsidRDefault="00EF5EF4" w:rsidP="00EF5EF4"/>
    <w:p w14:paraId="43297575" w14:textId="77777777" w:rsidR="00EF5EF4" w:rsidRPr="0017445F" w:rsidRDefault="00EF5EF4" w:rsidP="00EF5EF4">
      <w:pPr>
        <w:pStyle w:val="RERequirement"/>
        <w:shd w:val="clear" w:color="auto" w:fill="F2F2F2" w:themeFill="background1" w:themeFillShade="F2"/>
      </w:pPr>
      <w:bookmarkStart w:id="116" w:name="_b802c4031249b3954a479c95dd0a6327"/>
      <w:r>
        <w:t>REQ-405766/A</w:t>
      </w:r>
      <w:bookmarkEnd w:id="116"/>
      <w:r>
        <w:t xml:space="preserve"> Login Method Options</w:t>
      </w:r>
    </w:p>
    <w:p w14:paraId="288BEB49" w14:textId="77777777" w:rsidR="00EF5EF4" w:rsidRDefault="00EF5EF4" w:rsidP="00EF5EF4">
      <w:pPr>
        <w:rPr>
          <w:rFonts w:cs="Arial"/>
        </w:rPr>
      </w:pPr>
      <w:r>
        <w:rPr>
          <w:rFonts w:cs="Arial"/>
        </w:rPr>
        <w:t xml:space="preserve">When in-vehicle profile creation is started and the </w:t>
      </w:r>
      <w:proofErr w:type="spellStart"/>
      <w:r>
        <w:rPr>
          <w:rFonts w:cs="Arial"/>
        </w:rPr>
        <w:t>DisplayLogin_Rq</w:t>
      </w:r>
      <w:proofErr w:type="spellEnd"/>
      <w:r>
        <w:rPr>
          <w:rFonts w:cs="Arial"/>
        </w:rPr>
        <w:t xml:space="preserve"> is received, the Profile Interface Client shall provide one or a combination of the following login methods:</w:t>
      </w:r>
    </w:p>
    <w:p w14:paraId="1ACE2AEF" w14:textId="77777777" w:rsidR="00EF5EF4" w:rsidRDefault="00EF5EF4" w:rsidP="00EF5EF4">
      <w:pPr>
        <w:rPr>
          <w:rFonts w:cs="Arial"/>
        </w:rPr>
      </w:pPr>
      <w:r>
        <w:rPr>
          <w:rFonts w:cs="Arial"/>
        </w:rPr>
        <w:t>- Username and Password</w:t>
      </w:r>
    </w:p>
    <w:p w14:paraId="7251DD60" w14:textId="77777777" w:rsidR="00EF5EF4" w:rsidRDefault="00EF5EF4" w:rsidP="00EF5EF4">
      <w:pPr>
        <w:rPr>
          <w:rFonts w:cs="Arial"/>
        </w:rPr>
      </w:pPr>
      <w:r>
        <w:rPr>
          <w:rFonts w:cs="Arial"/>
        </w:rPr>
        <w:t>- QR Code</w:t>
      </w:r>
    </w:p>
    <w:p w14:paraId="49A6A1D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79FF814B"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A7EC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REQ-405766/A</w:t>
            </w:r>
          </w:p>
        </w:tc>
      </w:tr>
      <w:tr w:rsidR="00EF5EF4" w:rsidRPr="00FD127C" w14:paraId="4B2AB3F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01FFE"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A835F4" w14:textId="77777777" w:rsidR="00EF5EF4" w:rsidRDefault="00EF5EF4" w:rsidP="00EB1FD2"/>
        </w:tc>
      </w:tr>
      <w:tr w:rsidR="00EF5EF4" w:rsidRPr="00FD127C" w14:paraId="330B13E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4630BE"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C8BD17" w14:textId="77777777" w:rsidR="00EF5EF4" w:rsidRDefault="00EF5EF4" w:rsidP="00EB1FD2"/>
        </w:tc>
      </w:tr>
      <w:tr w:rsidR="00EF5EF4" w:rsidRPr="00FD127C" w14:paraId="1D6188B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7DBD0"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88924F" w14:textId="77777777" w:rsidR="00EF5EF4" w:rsidRDefault="00EF5EF4" w:rsidP="00EB1FD2"/>
        </w:tc>
      </w:tr>
      <w:tr w:rsidR="00EF5EF4" w:rsidRPr="00FD127C" w14:paraId="17FE11D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C687CE"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4D3E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35974"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9BAB0E" w14:textId="77777777" w:rsidR="00EF5EF4" w:rsidRDefault="00EF5EF4" w:rsidP="00EB1FD2"/>
        </w:tc>
      </w:tr>
      <w:tr w:rsidR="00EF5EF4" w:rsidRPr="00FD127C" w14:paraId="3C6C568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FFA2E7"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192F1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2F6D07"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7674D1" w14:textId="77777777" w:rsidR="00EF5EF4" w:rsidRDefault="00EF5EF4" w:rsidP="00EB1FD2"/>
        </w:tc>
      </w:tr>
      <w:tr w:rsidR="00EF5EF4" w:rsidRPr="00FD127C" w14:paraId="64F2FF90"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F983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C01BEC"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C1CAE"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E500E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61430A"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55A049" w14:textId="77777777" w:rsidR="00EF5EF4" w:rsidRDefault="00EF5EF4" w:rsidP="00EB1FD2"/>
        </w:tc>
      </w:tr>
      <w:tr w:rsidR="00EF5EF4" w:rsidRPr="00FD127C" w14:paraId="3AD75DB7"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4318A5" w14:textId="77777777" w:rsidR="00EF5EF4" w:rsidRPr="00FD127C" w:rsidRDefault="00EF5EF4" w:rsidP="00EB1FD2">
            <w:pPr>
              <w:rPr>
                <w:rFonts w:cs="Arial"/>
                <w:bCs/>
                <w:color w:val="808080" w:themeColor="background1" w:themeShade="80"/>
                <w:sz w:val="16"/>
                <w:szCs w:val="14"/>
              </w:rPr>
            </w:pPr>
            <w:hyperlink r:id="rId6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549E7"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C12C90"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33014E" w14:textId="77777777" w:rsidR="00EF5EF4" w:rsidRDefault="00EF5EF4" w:rsidP="00EF5EF4"/>
    <w:p w14:paraId="06C606A6" w14:textId="77777777" w:rsidR="00EF5EF4" w:rsidRPr="0017445F" w:rsidRDefault="00EF5EF4" w:rsidP="00EF5EF4">
      <w:pPr>
        <w:pStyle w:val="RERequirement"/>
        <w:shd w:val="clear" w:color="auto" w:fill="F2F2F2" w:themeFill="background1" w:themeFillShade="F2"/>
      </w:pPr>
      <w:bookmarkStart w:id="117" w:name="_a57bd65122fd5b48f0547885c58c24b1"/>
      <w:r>
        <w:t>REQ-405767/A</w:t>
      </w:r>
      <w:bookmarkEnd w:id="117"/>
      <w:r>
        <w:t xml:space="preserve"> Passing Credentials to Profile Management Server</w:t>
      </w:r>
    </w:p>
    <w:p w14:paraId="75F9C4C6" w14:textId="77777777" w:rsidR="00EF5EF4" w:rsidRDefault="00EF5EF4" w:rsidP="00EF5EF4">
      <w:pPr>
        <w:rPr>
          <w:rFonts w:cs="Arial"/>
        </w:rPr>
      </w:pPr>
      <w:r>
        <w:rPr>
          <w:rFonts w:cs="Arial"/>
        </w:rPr>
        <w:t xml:space="preserve">When a user enters login credentials via the Profile Interface Client, the credentials shall be sent from the Profile Interface Client to the Profile Management Server via the </w:t>
      </w:r>
      <w:proofErr w:type="spellStart"/>
      <w:r>
        <w:rPr>
          <w:rFonts w:cs="Arial"/>
        </w:rPr>
        <w:t>ProfileCredentials</w:t>
      </w:r>
      <w:proofErr w:type="spellEnd"/>
      <w:r>
        <w:rPr>
          <w:rFonts w:cs="Arial"/>
        </w:rPr>
        <w:t xml:space="preserve"> signal.</w:t>
      </w:r>
    </w:p>
    <w:p w14:paraId="09FEE229"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5F3C8C5B"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36E6A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REQ-405767/A</w:t>
            </w:r>
          </w:p>
        </w:tc>
      </w:tr>
      <w:tr w:rsidR="00EF5EF4" w:rsidRPr="00FD127C" w14:paraId="741129B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E17585"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664FD3" w14:textId="77777777" w:rsidR="00EF5EF4" w:rsidRDefault="00EF5EF4" w:rsidP="00EB1FD2"/>
        </w:tc>
      </w:tr>
      <w:tr w:rsidR="00EF5EF4" w:rsidRPr="00FD127C" w14:paraId="7635BFE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79558C"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3CB94" w14:textId="77777777" w:rsidR="00EF5EF4" w:rsidRDefault="00EF5EF4" w:rsidP="00EB1FD2"/>
        </w:tc>
      </w:tr>
      <w:tr w:rsidR="00EF5EF4" w:rsidRPr="00FD127C" w14:paraId="789F327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11257F"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81B61" w14:textId="77777777" w:rsidR="00EF5EF4" w:rsidRDefault="00EF5EF4" w:rsidP="00EB1FD2"/>
        </w:tc>
      </w:tr>
      <w:tr w:rsidR="00EF5EF4" w:rsidRPr="00FD127C" w14:paraId="7C6D5FF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F5A4B"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7B41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546E0"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5CDBE9" w14:textId="77777777" w:rsidR="00EF5EF4" w:rsidRDefault="00EF5EF4" w:rsidP="00EB1FD2"/>
        </w:tc>
      </w:tr>
      <w:tr w:rsidR="00EF5EF4" w:rsidRPr="00FD127C" w14:paraId="502B447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89820"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0B90C"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87EEC0"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F4372" w14:textId="77777777" w:rsidR="00EF5EF4" w:rsidRDefault="00EF5EF4" w:rsidP="00EB1FD2"/>
        </w:tc>
      </w:tr>
      <w:tr w:rsidR="00EF5EF4" w:rsidRPr="00FD127C" w14:paraId="4832C995"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EE0064"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91C589"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3DE01"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89FE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9B756D"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F4B0E2" w14:textId="77777777" w:rsidR="00EF5EF4" w:rsidRDefault="00EF5EF4" w:rsidP="00EB1FD2"/>
        </w:tc>
      </w:tr>
      <w:tr w:rsidR="00EF5EF4" w:rsidRPr="00FD127C" w14:paraId="21FB1E22"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6C4027" w14:textId="77777777" w:rsidR="00EF5EF4" w:rsidRPr="00FD127C" w:rsidRDefault="00EF5EF4" w:rsidP="00EB1FD2">
            <w:pPr>
              <w:rPr>
                <w:rFonts w:cs="Arial"/>
                <w:bCs/>
                <w:color w:val="808080" w:themeColor="background1" w:themeShade="80"/>
                <w:sz w:val="16"/>
                <w:szCs w:val="14"/>
              </w:rPr>
            </w:pPr>
            <w:hyperlink r:id="rId6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E60F01"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DA7659"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9BFC41C" w14:textId="77777777" w:rsidR="00EF5EF4" w:rsidRDefault="00EF5EF4" w:rsidP="00EF5EF4"/>
    <w:p w14:paraId="0CD34423" w14:textId="77777777" w:rsidR="00EF5EF4" w:rsidRPr="0017445F" w:rsidRDefault="00EF5EF4" w:rsidP="00EF5EF4">
      <w:pPr>
        <w:pStyle w:val="RERequirement"/>
        <w:shd w:val="clear" w:color="auto" w:fill="F2F2F2" w:themeFill="background1" w:themeFillShade="F2"/>
      </w:pPr>
      <w:bookmarkStart w:id="118" w:name="_a2ef0079f11ec7b938fcc3985d50dc28"/>
      <w:r>
        <w:t>REQ-405769/A</w:t>
      </w:r>
      <w:bookmarkEnd w:id="118"/>
      <w:r>
        <w:t xml:space="preserve"> Maximum login attempts reached</w:t>
      </w:r>
    </w:p>
    <w:p w14:paraId="1FE99DA7" w14:textId="77777777" w:rsidR="00EF5EF4" w:rsidRDefault="00EF5EF4" w:rsidP="00EF5EF4">
      <w:pPr>
        <w:rPr>
          <w:rFonts w:cs="Arial"/>
        </w:rPr>
      </w:pPr>
      <w:r>
        <w:rPr>
          <w:rFonts w:cs="Arial"/>
        </w:rPr>
        <w:t>When the maximum (max = 5) attempts to login has been reached, the Profile Interface Client shall display an error message and change to the Customize Profile Screen.</w:t>
      </w:r>
    </w:p>
    <w:p w14:paraId="6051C637"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DFB0B7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2E0ED0"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REQ-405769/A</w:t>
            </w:r>
          </w:p>
        </w:tc>
      </w:tr>
      <w:tr w:rsidR="00EF5EF4" w:rsidRPr="00FD127C" w14:paraId="34E3816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2CBA3"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7B0109" w14:textId="77777777" w:rsidR="00EF5EF4" w:rsidRDefault="00EF5EF4" w:rsidP="00EB1FD2"/>
        </w:tc>
      </w:tr>
      <w:tr w:rsidR="00EF5EF4" w:rsidRPr="00FD127C" w14:paraId="37DB846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8ED32"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E04C4B" w14:textId="77777777" w:rsidR="00EF5EF4" w:rsidRDefault="00EF5EF4" w:rsidP="00EB1FD2"/>
        </w:tc>
      </w:tr>
      <w:tr w:rsidR="00EF5EF4" w:rsidRPr="00FD127C" w14:paraId="2F8388F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3553B"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9C0BB" w14:textId="77777777" w:rsidR="00EF5EF4" w:rsidRDefault="00EF5EF4" w:rsidP="00EB1FD2"/>
        </w:tc>
      </w:tr>
      <w:tr w:rsidR="00EF5EF4" w:rsidRPr="00FD127C" w14:paraId="68B0D3C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2B67EA"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3E6E9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4CCD4"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D2A92B" w14:textId="77777777" w:rsidR="00EF5EF4" w:rsidRDefault="00EF5EF4" w:rsidP="00EB1FD2"/>
        </w:tc>
      </w:tr>
      <w:tr w:rsidR="00EF5EF4" w:rsidRPr="00FD127C" w14:paraId="3220C1E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B853C6" w14:textId="77777777" w:rsidR="00EF5EF4" w:rsidRPr="00FD127C" w:rsidRDefault="00EF5EF4" w:rsidP="00EB1FD2">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2C9C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B34130"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8B83D" w14:textId="77777777" w:rsidR="00EF5EF4" w:rsidRDefault="00EF5EF4" w:rsidP="00EB1FD2"/>
        </w:tc>
      </w:tr>
      <w:tr w:rsidR="00EF5EF4" w:rsidRPr="00FD127C" w14:paraId="0442B405"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C3255"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E3B82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D7342"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B8DC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DC0815"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EC4DB" w14:textId="77777777" w:rsidR="00EF5EF4" w:rsidRDefault="00EF5EF4" w:rsidP="00EB1FD2"/>
        </w:tc>
      </w:tr>
      <w:tr w:rsidR="00EF5EF4" w:rsidRPr="00FD127C" w14:paraId="34C7A05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00C89C" w14:textId="77777777" w:rsidR="00EF5EF4" w:rsidRPr="00FD127C" w:rsidRDefault="00EF5EF4" w:rsidP="00EB1FD2">
            <w:pPr>
              <w:rPr>
                <w:rFonts w:cs="Arial"/>
                <w:bCs/>
                <w:color w:val="808080" w:themeColor="background1" w:themeShade="80"/>
                <w:sz w:val="16"/>
                <w:szCs w:val="14"/>
              </w:rPr>
            </w:pPr>
            <w:hyperlink r:id="rId6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1CC344"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7BE331"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95E5B9A" w14:textId="77777777" w:rsidR="00EF5EF4" w:rsidRDefault="00EF5EF4" w:rsidP="00EF5EF4"/>
    <w:p w14:paraId="63ED1FC6" w14:textId="77777777" w:rsidR="00EF5EF4" w:rsidRDefault="00EF5EF4" w:rsidP="00EF5EF4">
      <w:pPr>
        <w:pStyle w:val="Heading5"/>
        <w:numPr>
          <w:ilvl w:val="4"/>
          <w:numId w:val="4"/>
        </w:numPr>
      </w:pPr>
      <w:r>
        <w:t>Error Handling</w:t>
      </w:r>
    </w:p>
    <w:p w14:paraId="1AE8E04C" w14:textId="77777777" w:rsidR="00EF5EF4" w:rsidRDefault="00EF5EF4" w:rsidP="00EF5EF4"/>
    <w:p w14:paraId="72F196A1" w14:textId="77777777" w:rsidR="00EF5EF4" w:rsidRPr="0017445F" w:rsidRDefault="00EF5EF4" w:rsidP="00EF5EF4">
      <w:pPr>
        <w:pStyle w:val="RERequirement"/>
        <w:shd w:val="clear" w:color="auto" w:fill="F2F2F2" w:themeFill="background1" w:themeFillShade="F2"/>
      </w:pPr>
      <w:bookmarkStart w:id="119" w:name="_4c5a3f2df32d86751b2c16ef847ede06"/>
      <w:r>
        <w:t>REQ-405768/A</w:t>
      </w:r>
      <w:bookmarkEnd w:id="119"/>
      <w:r>
        <w:t xml:space="preserve"> Receiving </w:t>
      </w:r>
      <w:proofErr w:type="spellStart"/>
      <w:r>
        <w:t>Authentication_Status</w:t>
      </w:r>
      <w:proofErr w:type="spellEnd"/>
      <w:r>
        <w:t xml:space="preserve"> = FAIL</w:t>
      </w:r>
    </w:p>
    <w:p w14:paraId="392C8238" w14:textId="77777777" w:rsidR="00EF5EF4" w:rsidRDefault="00EF5EF4" w:rsidP="00EF5EF4">
      <w:pPr>
        <w:rPr>
          <w:rFonts w:cs="Arial"/>
        </w:rPr>
      </w:pPr>
      <w:r>
        <w:rPr>
          <w:rFonts w:cs="Arial"/>
        </w:rPr>
        <w:t xml:space="preserve">When the Profile Interface Client receives </w:t>
      </w:r>
      <w:proofErr w:type="spellStart"/>
      <w:r>
        <w:rPr>
          <w:rFonts w:cs="Arial"/>
        </w:rPr>
        <w:t>Authentication_Status</w:t>
      </w:r>
      <w:proofErr w:type="spellEnd"/>
      <w:r>
        <w:rPr>
          <w:rFonts w:cs="Arial"/>
        </w:rPr>
        <w:t xml:space="preserve"> = FAIL when the login screen is displayed, the Profile Interface Client shall display an error message and prompt the user to retry entering credentials if max retry counter has not been reached.</w:t>
      </w:r>
    </w:p>
    <w:p w14:paraId="7B8C6F3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70E8FA0B"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928444"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Requirement ID: REQ-405768/A</w:t>
            </w:r>
          </w:p>
        </w:tc>
      </w:tr>
      <w:tr w:rsidR="00EF5EF4" w:rsidRPr="00FD127C" w14:paraId="1C4ABFE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D73EE"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535B8" w14:textId="77777777" w:rsidR="00EF5EF4" w:rsidRDefault="00EF5EF4" w:rsidP="00EB1FD2"/>
        </w:tc>
      </w:tr>
      <w:tr w:rsidR="00EF5EF4" w:rsidRPr="00FD127C" w14:paraId="3800794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064D1"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8A1B5" w14:textId="77777777" w:rsidR="00EF5EF4" w:rsidRDefault="00EF5EF4" w:rsidP="00EB1FD2"/>
        </w:tc>
      </w:tr>
      <w:tr w:rsidR="00EF5EF4" w:rsidRPr="00FD127C" w14:paraId="20D993D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9F23D"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EC649" w14:textId="77777777" w:rsidR="00EF5EF4" w:rsidRDefault="00EF5EF4" w:rsidP="00EB1FD2"/>
        </w:tc>
      </w:tr>
      <w:tr w:rsidR="00EF5EF4" w:rsidRPr="00FD127C" w14:paraId="1A50CA9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A9213"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2C85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1D22A7"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C7212E" w14:textId="77777777" w:rsidR="00EF5EF4" w:rsidRDefault="00EF5EF4" w:rsidP="00EB1FD2"/>
        </w:tc>
      </w:tr>
      <w:tr w:rsidR="00EF5EF4" w:rsidRPr="00FD127C" w14:paraId="22F5AAB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9A7E7"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B0B9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69061C"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C40FB" w14:textId="77777777" w:rsidR="00EF5EF4" w:rsidRDefault="00EF5EF4" w:rsidP="00EB1FD2"/>
        </w:tc>
      </w:tr>
      <w:tr w:rsidR="00EF5EF4" w:rsidRPr="00FD127C" w14:paraId="70400FB8"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A3C810"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3ED88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051D78"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82C1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CFF0E8"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59B9F7" w14:textId="77777777" w:rsidR="00EF5EF4" w:rsidRDefault="00EF5EF4" w:rsidP="00EB1FD2"/>
        </w:tc>
      </w:tr>
      <w:tr w:rsidR="00EF5EF4" w:rsidRPr="00FD127C" w14:paraId="5B7C3DDF"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A801A0" w14:textId="77777777" w:rsidR="00EF5EF4" w:rsidRPr="00FD127C" w:rsidRDefault="00EF5EF4" w:rsidP="00EB1FD2">
            <w:pPr>
              <w:rPr>
                <w:rFonts w:cs="Arial"/>
                <w:bCs/>
                <w:color w:val="808080" w:themeColor="background1" w:themeShade="80"/>
                <w:sz w:val="16"/>
                <w:szCs w:val="14"/>
              </w:rPr>
            </w:pPr>
            <w:hyperlink r:id="rId7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5333AA"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1C0BF"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5E6FB9" w14:textId="77777777" w:rsidR="00EF5EF4" w:rsidRDefault="00EF5EF4" w:rsidP="00EF5EF4"/>
    <w:p w14:paraId="69F0F2A2" w14:textId="77777777" w:rsidR="00EF5EF4" w:rsidRDefault="00EF5EF4" w:rsidP="00EF5EF4">
      <w:pPr>
        <w:pStyle w:val="Heading4"/>
        <w:numPr>
          <w:ilvl w:val="3"/>
          <w:numId w:val="4"/>
        </w:numPr>
      </w:pPr>
      <w:r>
        <w:t>Non-Functional Requirements</w:t>
      </w:r>
    </w:p>
    <w:p w14:paraId="5B99164E" w14:textId="77777777" w:rsidR="00EF5EF4" w:rsidRDefault="00EF5EF4" w:rsidP="00EF5EF4"/>
    <w:p w14:paraId="1AF985EE" w14:textId="77777777" w:rsidR="00EF5EF4" w:rsidRPr="0017445F" w:rsidRDefault="00EF5EF4" w:rsidP="00EF5EF4">
      <w:pPr>
        <w:pStyle w:val="RERequirement"/>
        <w:shd w:val="clear" w:color="auto" w:fill="F2F2F2" w:themeFill="background1" w:themeFillShade="F2"/>
      </w:pPr>
      <w:bookmarkStart w:id="120" w:name="_7c871f3b98fd3aa2c005a1e2654e9661"/>
      <w:bookmarkEnd w:id="120"/>
      <w:r>
        <w:t xml:space="preserve"> Duration to display login screen</w:t>
      </w:r>
    </w:p>
    <w:p w14:paraId="7193BBE6" w14:textId="77777777" w:rsidR="00EF5EF4" w:rsidRDefault="00EF5EF4" w:rsidP="00EF5EF4">
      <w:pPr>
        <w:rPr>
          <w:rFonts w:cs="Arial"/>
        </w:rPr>
      </w:pPr>
      <w:r>
        <w:rPr>
          <w:rFonts w:cs="Arial"/>
        </w:rPr>
        <w:t>The Profile Interface Client shall display the login screen until one of the following events occur:</w:t>
      </w:r>
    </w:p>
    <w:p w14:paraId="4B9C487C" w14:textId="77777777" w:rsidR="00EF5EF4" w:rsidRDefault="00EF5EF4" w:rsidP="00EF5EF4">
      <w:pPr>
        <w:rPr>
          <w:rFonts w:cs="Arial"/>
        </w:rPr>
      </w:pPr>
    </w:p>
    <w:p w14:paraId="4595A679" w14:textId="77777777" w:rsidR="00EF5EF4" w:rsidRDefault="00EF5EF4" w:rsidP="00EF5EF4">
      <w:pPr>
        <w:rPr>
          <w:rFonts w:cs="Arial"/>
        </w:rPr>
      </w:pPr>
      <w:r>
        <w:rPr>
          <w:rFonts w:cs="Arial"/>
        </w:rPr>
        <w:t>- User selects "skip" option</w:t>
      </w:r>
    </w:p>
    <w:p w14:paraId="1920393D" w14:textId="77777777" w:rsidR="00EF5EF4" w:rsidRDefault="00EF5EF4" w:rsidP="00EF5EF4">
      <w:pPr>
        <w:rPr>
          <w:rFonts w:cs="Arial"/>
        </w:rPr>
      </w:pPr>
      <w:r>
        <w:rPr>
          <w:rFonts w:cs="Arial"/>
        </w:rPr>
        <w:t>- User enters and submits username and password</w:t>
      </w:r>
    </w:p>
    <w:p w14:paraId="0440A55E" w14:textId="77777777" w:rsidR="00EF5EF4" w:rsidRDefault="00EF5EF4" w:rsidP="00EF5EF4">
      <w:pPr>
        <w:rPr>
          <w:rFonts w:cs="Arial"/>
        </w:rPr>
      </w:pPr>
      <w:r>
        <w:rPr>
          <w:rFonts w:cs="Arial"/>
        </w:rPr>
        <w:t>- Alternative login method (QR code) successfully used</w:t>
      </w:r>
    </w:p>
    <w:p w14:paraId="3F14B036" w14:textId="77777777" w:rsidR="00EF5EF4" w:rsidRDefault="00EF5EF4" w:rsidP="00EF5EF4">
      <w:pPr>
        <w:rPr>
          <w:rFonts w:cs="Arial"/>
        </w:rPr>
      </w:pPr>
      <w:r>
        <w:rPr>
          <w:rFonts w:cs="Arial"/>
        </w:rPr>
        <w:t>- Login retry reaches error retry count limit</w:t>
      </w:r>
    </w:p>
    <w:p w14:paraId="17B8CFC7" w14:textId="77777777" w:rsidR="00EF5EF4" w:rsidRDefault="00EF5EF4" w:rsidP="00EF5EF4">
      <w:pPr>
        <w:rPr>
          <w:rFonts w:cs="Arial"/>
        </w:rPr>
      </w:pPr>
      <w:r>
        <w:rPr>
          <w:rFonts w:cs="Arial"/>
        </w:rPr>
        <w:t>- Vehicle no longer in park</w:t>
      </w:r>
    </w:p>
    <w:p w14:paraId="2807B5B3"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2021B09"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2548A"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AB80F3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3E723"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6EC67" w14:textId="77777777" w:rsidR="00EF5EF4" w:rsidRDefault="00EF5EF4" w:rsidP="00EB1FD2"/>
        </w:tc>
      </w:tr>
      <w:tr w:rsidR="00EF5EF4" w:rsidRPr="00FD127C" w14:paraId="43EC90D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2CD573"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56B27" w14:textId="77777777" w:rsidR="00EF5EF4" w:rsidRDefault="00EF5EF4" w:rsidP="00EB1FD2"/>
        </w:tc>
      </w:tr>
      <w:tr w:rsidR="00EF5EF4" w:rsidRPr="00FD127C" w14:paraId="1123003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7E0BA8"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920DAA" w14:textId="77777777" w:rsidR="00EF5EF4" w:rsidRDefault="00EF5EF4" w:rsidP="00EB1FD2"/>
        </w:tc>
      </w:tr>
      <w:tr w:rsidR="00EF5EF4" w:rsidRPr="00FD127C" w14:paraId="3726BB0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CCD099"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B260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F5121"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F856CD" w14:textId="77777777" w:rsidR="00EF5EF4" w:rsidRDefault="00EF5EF4" w:rsidP="00EB1FD2"/>
        </w:tc>
      </w:tr>
      <w:tr w:rsidR="00EF5EF4" w:rsidRPr="00FD127C" w14:paraId="023355A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20376"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ABB2BC"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F4D395"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65A338" w14:textId="77777777" w:rsidR="00EF5EF4" w:rsidRDefault="00EF5EF4" w:rsidP="00EB1FD2"/>
        </w:tc>
      </w:tr>
      <w:tr w:rsidR="00EF5EF4" w:rsidRPr="00FD127C" w14:paraId="36E1E33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693432"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041DD0"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86F25"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CD10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7C1D1C"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5A904" w14:textId="77777777" w:rsidR="00EF5EF4" w:rsidRDefault="00EF5EF4" w:rsidP="00EB1FD2"/>
        </w:tc>
      </w:tr>
      <w:tr w:rsidR="00EF5EF4" w:rsidRPr="00FD127C" w14:paraId="4B56E4CD"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D7340A" w14:textId="77777777" w:rsidR="00EF5EF4" w:rsidRPr="00FD127C" w:rsidRDefault="00EF5EF4" w:rsidP="00EB1FD2">
            <w:pPr>
              <w:rPr>
                <w:rFonts w:cs="Arial"/>
                <w:bCs/>
                <w:color w:val="808080" w:themeColor="background1" w:themeShade="80"/>
                <w:sz w:val="16"/>
                <w:szCs w:val="14"/>
              </w:rPr>
            </w:pPr>
            <w:hyperlink r:id="rId7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422CC"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E7CAAC"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F946EC7" w14:textId="77777777" w:rsidR="00EF5EF4" w:rsidRDefault="00EF5EF4" w:rsidP="00EF5EF4"/>
    <w:p w14:paraId="5C6AAE1E" w14:textId="77777777" w:rsidR="00EF5EF4" w:rsidRDefault="00EF5EF4" w:rsidP="00EF5EF4">
      <w:pPr>
        <w:pStyle w:val="Heading4"/>
        <w:numPr>
          <w:ilvl w:val="3"/>
          <w:numId w:val="4"/>
        </w:numPr>
      </w:pPr>
      <w:r>
        <w:t>Functional Safety Requirements</w:t>
      </w:r>
    </w:p>
    <w:p w14:paraId="03A6AF56" w14:textId="77777777" w:rsidR="00EF5EF4" w:rsidRDefault="00EF5EF4" w:rsidP="00EF5EF4">
      <w:pPr>
        <w:rPr>
          <w:highlight w:val="yellow"/>
        </w:rPr>
      </w:pPr>
    </w:p>
    <w:p w14:paraId="2CA12214"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3CA516B5" w14:textId="77777777" w:rsidR="00EF5EF4" w:rsidRDefault="00EF5EF4" w:rsidP="00EF5EF4">
      <w:pPr>
        <w:pStyle w:val="Heading5"/>
        <w:numPr>
          <w:ilvl w:val="4"/>
          <w:numId w:val="4"/>
        </w:numPr>
      </w:pPr>
      <w:r>
        <w:t>ASIL Decomposition of Functional Safety Requirements</w:t>
      </w:r>
    </w:p>
    <w:p w14:paraId="2464F57F" w14:textId="77777777" w:rsidR="00EF5EF4" w:rsidRDefault="00EF5EF4" w:rsidP="00EF5EF4">
      <w:pPr>
        <w:pStyle w:val="NoSpacing"/>
      </w:pPr>
    </w:p>
    <w:p w14:paraId="502AD783" w14:textId="77777777" w:rsidR="00EF5EF4" w:rsidRDefault="00EF5EF4" w:rsidP="00EF5EF4">
      <w:pPr>
        <w:pStyle w:val="NoSpacing"/>
      </w:pPr>
    </w:p>
    <w:p w14:paraId="169A9648"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43840BE4" w14:textId="77777777" w:rsidR="00EF5EF4" w:rsidRDefault="00EF5EF4" w:rsidP="00EF5EF4">
      <w:pPr>
        <w:pStyle w:val="Heading4"/>
        <w:numPr>
          <w:ilvl w:val="3"/>
          <w:numId w:val="4"/>
        </w:numPr>
      </w:pPr>
      <w:r>
        <w:t>Other Requirements</w:t>
      </w:r>
    </w:p>
    <w:p w14:paraId="3BC90B76" w14:textId="77777777" w:rsidR="00EF5EF4" w:rsidRDefault="00EF5EF4" w:rsidP="00EF5EF4">
      <w:pPr>
        <w:pStyle w:val="Heading5"/>
        <w:numPr>
          <w:ilvl w:val="4"/>
          <w:numId w:val="4"/>
        </w:numPr>
      </w:pPr>
      <w:r>
        <w:t>Design Requirements</w:t>
      </w:r>
    </w:p>
    <w:p w14:paraId="2AC97B58" w14:textId="77777777" w:rsidR="00EF5EF4" w:rsidRDefault="00EF5EF4" w:rsidP="00EF5EF4"/>
    <w:p w14:paraId="0E8DB1C5" w14:textId="77777777" w:rsidR="00EF5EF4" w:rsidRDefault="00EF5EF4" w:rsidP="00EF5EF4">
      <w:pPr>
        <w:rPr>
          <w:color w:val="A6A6A6" w:themeColor="background1" w:themeShade="A6"/>
        </w:rPr>
      </w:pPr>
      <w:r>
        <w:rPr>
          <w:color w:val="A6A6A6" w:themeColor="background1" w:themeShade="A6"/>
        </w:rPr>
        <w:lastRenderedPageBreak/>
        <w:t>No Design Requirements specified.</w:t>
      </w:r>
    </w:p>
    <w:p w14:paraId="6CE97B06" w14:textId="77777777" w:rsidR="00EF5EF4" w:rsidRDefault="00EF5EF4" w:rsidP="00EF5EF4">
      <w:pPr>
        <w:pStyle w:val="Heading4"/>
        <w:numPr>
          <w:ilvl w:val="3"/>
          <w:numId w:val="4"/>
        </w:numPr>
      </w:pPr>
      <w:r>
        <w:t>Uncategorized Requirements</w:t>
      </w:r>
    </w:p>
    <w:p w14:paraId="542198AE" w14:textId="77777777" w:rsidR="00EF5EF4" w:rsidRDefault="00EF5EF4" w:rsidP="00EF5EF4"/>
    <w:p w14:paraId="27EB1CA9" w14:textId="77777777" w:rsidR="00EF5EF4" w:rsidRPr="0017445F" w:rsidRDefault="00EF5EF4" w:rsidP="00EF5EF4">
      <w:pPr>
        <w:pStyle w:val="RERequirement"/>
        <w:shd w:val="clear" w:color="auto" w:fill="F2F2F2" w:themeFill="background1" w:themeFillShade="F2"/>
      </w:pPr>
      <w:bookmarkStart w:id="121" w:name="_4905a964bb4f7248bc78a5bd08a94861"/>
      <w:bookmarkEnd w:id="121"/>
      <w:r>
        <w:t xml:space="preserve"> DID to track method of login used</w:t>
      </w:r>
    </w:p>
    <w:p w14:paraId="01B743E2" w14:textId="77777777" w:rsidR="00EF5EF4" w:rsidRDefault="00EF5EF4" w:rsidP="00EF5EF4">
      <w:pPr>
        <w:rPr>
          <w:rFonts w:cs="Arial"/>
        </w:rPr>
      </w:pPr>
      <w:r>
        <w:rPr>
          <w:rFonts w:cs="Arial"/>
        </w:rPr>
        <w:t xml:space="preserve">The Profile Interface Client shall create a DID that will track the method to login to the vehicle that is used by the user. </w:t>
      </w:r>
    </w:p>
    <w:p w14:paraId="6EB3E953" w14:textId="77777777" w:rsidR="00EF5EF4" w:rsidRDefault="00EF5EF4" w:rsidP="00EF5EF4">
      <w:pPr>
        <w:rPr>
          <w:rFonts w:cs="Arial"/>
        </w:rPr>
      </w:pPr>
    </w:p>
    <w:p w14:paraId="070B0626" w14:textId="77777777" w:rsidR="00EF5EF4" w:rsidRDefault="00EF5EF4" w:rsidP="00EF5EF4">
      <w:pPr>
        <w:rPr>
          <w:rFonts w:cs="Arial"/>
        </w:rPr>
      </w:pPr>
      <w:r>
        <w:rPr>
          <w:rFonts w:cs="Arial"/>
        </w:rPr>
        <w:t>- one DID to track username/password entry as a login</w:t>
      </w:r>
    </w:p>
    <w:p w14:paraId="4CF7A710" w14:textId="77777777" w:rsidR="00EF5EF4" w:rsidRDefault="00EF5EF4" w:rsidP="00EF5EF4">
      <w:pPr>
        <w:rPr>
          <w:rFonts w:cs="Arial"/>
        </w:rPr>
      </w:pPr>
      <w:r>
        <w:rPr>
          <w:rFonts w:cs="Arial"/>
        </w:rPr>
        <w:t>- one DID to track QR code as a login</w:t>
      </w:r>
    </w:p>
    <w:p w14:paraId="53D0E0AF"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D1E1189"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488B8B"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97BF2E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39DE5"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D2E08" w14:textId="77777777" w:rsidR="00EF5EF4" w:rsidRDefault="00EF5EF4" w:rsidP="00EB1FD2"/>
        </w:tc>
      </w:tr>
      <w:tr w:rsidR="00EF5EF4" w:rsidRPr="00FD127C" w14:paraId="7264877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3380E"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A2F47" w14:textId="77777777" w:rsidR="00EF5EF4" w:rsidRDefault="00EF5EF4" w:rsidP="00EB1FD2"/>
        </w:tc>
      </w:tr>
      <w:tr w:rsidR="00EF5EF4" w:rsidRPr="00FD127C" w14:paraId="5E4A660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EB84E"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13F68" w14:textId="77777777" w:rsidR="00EF5EF4" w:rsidRDefault="00EF5EF4" w:rsidP="00EB1FD2"/>
        </w:tc>
      </w:tr>
      <w:tr w:rsidR="00EF5EF4" w:rsidRPr="00FD127C" w14:paraId="10A095B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8EE16"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2B02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FC0900"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2407B" w14:textId="77777777" w:rsidR="00EF5EF4" w:rsidRDefault="00EF5EF4" w:rsidP="00EB1FD2"/>
        </w:tc>
      </w:tr>
      <w:tr w:rsidR="00EF5EF4" w:rsidRPr="00FD127C" w14:paraId="2BE52A7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9C3796"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D78D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E1B9FB"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A89EE9" w14:textId="77777777" w:rsidR="00EF5EF4" w:rsidRDefault="00EF5EF4" w:rsidP="00EB1FD2"/>
        </w:tc>
      </w:tr>
      <w:tr w:rsidR="00EF5EF4" w:rsidRPr="00FD127C" w14:paraId="45D8ED94"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BA8B9"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A4743C"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BF006"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03E1E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FF59CE"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24EE5C" w14:textId="77777777" w:rsidR="00EF5EF4" w:rsidRDefault="00EF5EF4" w:rsidP="00EB1FD2"/>
        </w:tc>
      </w:tr>
      <w:tr w:rsidR="00EF5EF4" w:rsidRPr="00FD127C" w14:paraId="79516B58"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1F1C69" w14:textId="77777777" w:rsidR="00EF5EF4" w:rsidRPr="00FD127C" w:rsidRDefault="00EF5EF4" w:rsidP="00EB1FD2">
            <w:pPr>
              <w:rPr>
                <w:rFonts w:cs="Arial"/>
                <w:bCs/>
                <w:color w:val="808080" w:themeColor="background1" w:themeShade="80"/>
                <w:sz w:val="16"/>
                <w:szCs w:val="14"/>
              </w:rPr>
            </w:pPr>
            <w:hyperlink r:id="rId7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91B338"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956BB2"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3900D73" w14:textId="77777777" w:rsidR="00EF5EF4" w:rsidRDefault="00EF5EF4" w:rsidP="00EF5EF4"/>
    <w:p w14:paraId="0860BFA2" w14:textId="77777777" w:rsidR="00EF5EF4" w:rsidRDefault="00EF5EF4" w:rsidP="00EF5EF4">
      <w:pPr>
        <w:pStyle w:val="Heading2"/>
        <w:numPr>
          <w:ilvl w:val="1"/>
          <w:numId w:val="4"/>
        </w:numPr>
      </w:pPr>
      <w:r>
        <w:rPr>
          <w:noProof/>
        </w:rPr>
        <w:drawing>
          <wp:inline distT="0" distB="0" distL="0" distR="0" wp14:anchorId="4E83F8BD" wp14:editId="37EA4B8B">
            <wp:extent cx="152400" cy="152400"/>
            <wp:effectExtent l="0" t="0" r="0" b="0"/>
            <wp:docPr id="21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22" w:name="_9b200d57eaa2a2acf994dc822263f831"/>
      <w:r>
        <w:t>Display Option to Unlink Ford Account</w:t>
      </w:r>
      <w:bookmarkEnd w:id="122"/>
    </w:p>
    <w:p w14:paraId="02A46EF1" w14:textId="77777777" w:rsidR="00EF5EF4" w:rsidRDefault="00EF5EF4" w:rsidP="00EF5EF4">
      <w:pPr>
        <w:pStyle w:val="Heading3"/>
        <w:numPr>
          <w:ilvl w:val="2"/>
          <w:numId w:val="4"/>
        </w:numPr>
      </w:pPr>
      <w:r>
        <w:t>Function Overview</w:t>
      </w:r>
    </w:p>
    <w:p w14:paraId="7940B2CB" w14:textId="77777777" w:rsidR="00EF5EF4" w:rsidRDefault="00EF5EF4" w:rsidP="00EF5EF4">
      <w:pPr>
        <w:pStyle w:val="Heading4"/>
        <w:numPr>
          <w:ilvl w:val="3"/>
          <w:numId w:val="4"/>
        </w:numPr>
      </w:pPr>
      <w:r>
        <w:t>Description</w:t>
      </w:r>
    </w:p>
    <w:p w14:paraId="42180C23" w14:textId="77777777" w:rsidR="00EF5EF4" w:rsidRDefault="00EF5EF4" w:rsidP="00EF5EF4">
      <w:pPr>
        <w:contextualSpacing/>
      </w:pPr>
    </w:p>
    <w:p w14:paraId="2F9664F8" w14:textId="77777777" w:rsidR="00EF5EF4" w:rsidRDefault="00EF5EF4" w:rsidP="00EF5EF4">
      <w:pPr>
        <w:contextualSpacing/>
      </w:pPr>
      <w:r>
        <w:t>Function is allocated to:</w:t>
      </w:r>
    </w:p>
    <w:p w14:paraId="37AC5829" w14:textId="77777777" w:rsidR="00EF5EF4" w:rsidRDefault="00EF5EF4" w:rsidP="00EF5EF4">
      <w:pPr>
        <w:pStyle w:val="ListParagraph"/>
        <w:numPr>
          <w:ilvl w:val="0"/>
          <w:numId w:val="13"/>
        </w:numPr>
        <w:contextualSpacing/>
      </w:pPr>
      <w:r>
        <w:rPr>
          <w:noProof/>
        </w:rPr>
        <w:drawing>
          <wp:inline distT="0" distB="0" distL="0" distR="0" wp14:anchorId="3260E804" wp14:editId="4AB1B719">
            <wp:extent cx="152400" cy="152400"/>
            <wp:effectExtent l="0" t="0" r="0" b="0"/>
            <wp:docPr id="212" name="Picture 598224907.jpg" descr="59822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59822490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Display Option to Unlink FP Account - APIM &lt;&lt;Logical&gt;&gt;</w:t>
      </w:r>
    </w:p>
    <w:p w14:paraId="69BEDD1B" w14:textId="77777777" w:rsidR="00EF5EF4" w:rsidRDefault="00EF5EF4" w:rsidP="00EF5EF4">
      <w:pPr>
        <w:pStyle w:val="ListParagraph"/>
        <w:numPr>
          <w:ilvl w:val="0"/>
          <w:numId w:val="13"/>
        </w:numPr>
        <w:contextualSpacing/>
      </w:pPr>
      <w:r>
        <w:rPr>
          <w:noProof/>
        </w:rPr>
        <w:drawing>
          <wp:inline distT="0" distB="0" distL="0" distR="0" wp14:anchorId="1ECA052A" wp14:editId="4734CFE2">
            <wp:extent cx="152400" cy="152400"/>
            <wp:effectExtent l="0" t="0" r="0" b="0"/>
            <wp:docPr id="214" name="Picture 2041148156.jpg" descr="20411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04114815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5A354832" w14:textId="77777777" w:rsidR="00EF5EF4" w:rsidRDefault="00EF5EF4" w:rsidP="00EF5EF4">
      <w:pPr>
        <w:contextualSpacing/>
      </w:pPr>
    </w:p>
    <w:p w14:paraId="491F9BE0" w14:textId="77777777" w:rsidR="00EF5EF4" w:rsidRDefault="00EF5EF4" w:rsidP="00EF5EF4">
      <w:pPr>
        <w:contextualSpacing/>
      </w:pPr>
      <w:r w:rsidRPr="00A554C4">
        <w:t>HMI function that provides the capability for the user to link their FP account to any pre-existing vehicle profiles.</w:t>
      </w:r>
    </w:p>
    <w:p w14:paraId="5CABC7ED" w14:textId="77777777" w:rsidR="00EF5EF4" w:rsidRDefault="00EF5EF4" w:rsidP="00EF5EF4">
      <w:pPr>
        <w:pStyle w:val="Heading4"/>
        <w:numPr>
          <w:ilvl w:val="3"/>
          <w:numId w:val="4"/>
        </w:numPr>
      </w:pPr>
      <w:r>
        <w:t>Variants</w:t>
      </w:r>
    </w:p>
    <w:p w14:paraId="4521A9FC" w14:textId="77777777" w:rsidR="00EF5EF4" w:rsidRDefault="00EF5EF4" w:rsidP="00EF5EF4"/>
    <w:p w14:paraId="37830F0D"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39E52BC8" w14:textId="77777777" w:rsidR="00EF5EF4" w:rsidRDefault="00EF5EF4" w:rsidP="00EF5EF4">
      <w:pPr>
        <w:pStyle w:val="Heading4"/>
        <w:numPr>
          <w:ilvl w:val="3"/>
          <w:numId w:val="4"/>
        </w:numPr>
      </w:pPr>
      <w:r>
        <w:t>Input Requirements</w:t>
      </w:r>
    </w:p>
    <w:p w14:paraId="27CD6B21" w14:textId="77777777" w:rsidR="00EF5EF4" w:rsidRDefault="00EF5EF4" w:rsidP="00EF5EF4"/>
    <w:p w14:paraId="0E9391CE"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E4D43E2" w14:textId="77777777" w:rsidR="00EF5EF4" w:rsidRDefault="00EF5EF4" w:rsidP="00EF5EF4">
      <w:pPr>
        <w:pStyle w:val="Heading4"/>
        <w:numPr>
          <w:ilvl w:val="3"/>
          <w:numId w:val="4"/>
        </w:numPr>
      </w:pPr>
      <w:r>
        <w:t>Assumptions</w:t>
      </w:r>
    </w:p>
    <w:p w14:paraId="053209D9" w14:textId="77777777" w:rsidR="00EF5EF4" w:rsidRDefault="00EF5EF4" w:rsidP="00EF5EF4"/>
    <w:p w14:paraId="6BB08E04"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6F451487" w14:textId="77777777" w:rsidR="00EF5EF4" w:rsidRDefault="00EF5EF4" w:rsidP="00EF5EF4"/>
    <w:p w14:paraId="48318098" w14:textId="77777777" w:rsidR="00EF5EF4" w:rsidRDefault="00EF5EF4" w:rsidP="00EF5EF4">
      <w:pPr>
        <w:pStyle w:val="Heading4"/>
        <w:numPr>
          <w:ilvl w:val="3"/>
          <w:numId w:val="4"/>
        </w:numPr>
      </w:pPr>
      <w:r>
        <w:t>References</w:t>
      </w:r>
    </w:p>
    <w:p w14:paraId="2E1F234F" w14:textId="77777777" w:rsidR="00EF5EF4" w:rsidRPr="00454CBE" w:rsidRDefault="00EF5EF4" w:rsidP="00EF5EF4">
      <w:pPr>
        <w:pStyle w:val="Heading5"/>
        <w:numPr>
          <w:ilvl w:val="4"/>
          <w:numId w:val="4"/>
        </w:numPr>
      </w:pPr>
      <w:r w:rsidRPr="00454CBE">
        <w:t xml:space="preserve">Ford </w:t>
      </w:r>
      <w:r>
        <w:t>D</w:t>
      </w:r>
      <w:r w:rsidRPr="00454CBE">
        <w:t>ocuments</w:t>
      </w:r>
    </w:p>
    <w:p w14:paraId="7B9A4A3D"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691EFD5E"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7EA89FB2" w14:textId="77777777" w:rsidTr="00EB1FD2">
        <w:trPr>
          <w:cantSplit/>
          <w:tblHeader/>
        </w:trPr>
        <w:tc>
          <w:tcPr>
            <w:tcW w:w="1418" w:type="dxa"/>
            <w:shd w:val="clear" w:color="auto" w:fill="E0E0E0"/>
          </w:tcPr>
          <w:p w14:paraId="64EAFF0D"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264771E3"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1DE8D4FA"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083F478D"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7A07A1DD" w14:textId="77777777" w:rsidTr="00EB1FD2">
        <w:trPr>
          <w:cantSplit/>
          <w:tblHeader/>
        </w:trPr>
        <w:tc>
          <w:tcPr>
            <w:tcW w:w="1418" w:type="dxa"/>
            <w:shd w:val="clear" w:color="auto" w:fill="FFFFFF" w:themeFill="background1"/>
          </w:tcPr>
          <w:p w14:paraId="260367B3" w14:textId="77777777" w:rsidR="00EF5EF4" w:rsidRPr="005E40CF" w:rsidRDefault="00EF5EF4" w:rsidP="00EB1FD2">
            <w:pPr>
              <w:rPr>
                <w:rFonts w:ascii="Helvetica" w:hAnsi="Helvetica" w:cs="Helvetica"/>
              </w:rPr>
            </w:pPr>
          </w:p>
        </w:tc>
        <w:tc>
          <w:tcPr>
            <w:tcW w:w="6237" w:type="dxa"/>
            <w:shd w:val="clear" w:color="auto" w:fill="FFFFFF" w:themeFill="background1"/>
          </w:tcPr>
          <w:p w14:paraId="6BAE1790" w14:textId="77777777" w:rsidR="00EF5EF4" w:rsidRPr="005E40CF" w:rsidRDefault="00EF5EF4" w:rsidP="00EB1FD2">
            <w:pPr>
              <w:rPr>
                <w:rFonts w:ascii="Helvetica" w:hAnsi="Helvetica" w:cs="Helvetica"/>
              </w:rPr>
            </w:pPr>
          </w:p>
        </w:tc>
        <w:tc>
          <w:tcPr>
            <w:tcW w:w="1418" w:type="dxa"/>
            <w:shd w:val="clear" w:color="auto" w:fill="FFFFFF" w:themeFill="background1"/>
          </w:tcPr>
          <w:p w14:paraId="10CAF1D7" w14:textId="77777777" w:rsidR="00EF5EF4" w:rsidRPr="005E40CF" w:rsidRDefault="00EF5EF4" w:rsidP="00EB1FD2">
            <w:pPr>
              <w:rPr>
                <w:rFonts w:ascii="Helvetica" w:hAnsi="Helvetica" w:cs="Helvetica"/>
              </w:rPr>
            </w:pPr>
          </w:p>
        </w:tc>
        <w:tc>
          <w:tcPr>
            <w:tcW w:w="1418" w:type="dxa"/>
            <w:shd w:val="clear" w:color="auto" w:fill="FFFFFF" w:themeFill="background1"/>
          </w:tcPr>
          <w:p w14:paraId="54AC88C4" w14:textId="77777777" w:rsidR="00EF5EF4" w:rsidRPr="005E40CF" w:rsidRDefault="00EF5EF4" w:rsidP="00EB1FD2">
            <w:pPr>
              <w:rPr>
                <w:rFonts w:ascii="Helvetica" w:hAnsi="Helvetica" w:cs="Helvetica"/>
              </w:rPr>
            </w:pPr>
          </w:p>
        </w:tc>
      </w:tr>
    </w:tbl>
    <w:p w14:paraId="11D99340" w14:textId="77777777" w:rsidR="00EF5EF4" w:rsidRPr="00360B1D" w:rsidRDefault="00EF5EF4" w:rsidP="00EF5EF4">
      <w:pPr>
        <w:pStyle w:val="Caption"/>
        <w:rPr>
          <w:i/>
          <w:color w:val="7F7F7F" w:themeColor="text1" w:themeTint="80"/>
        </w:rPr>
      </w:pPr>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62F2AA62"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127F4AEB"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869E0A1"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01D5795F" w14:textId="77777777" w:rsidTr="00EB1FD2">
        <w:trPr>
          <w:cantSplit/>
          <w:tblHeader/>
        </w:trPr>
        <w:tc>
          <w:tcPr>
            <w:tcW w:w="1418" w:type="dxa"/>
            <w:shd w:val="clear" w:color="auto" w:fill="E0E0E0"/>
          </w:tcPr>
          <w:p w14:paraId="50DB505C"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08A6CB64"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6ABB994A" w14:textId="77777777" w:rsidTr="00EB1FD2">
        <w:trPr>
          <w:cantSplit/>
          <w:tblHeader/>
        </w:trPr>
        <w:tc>
          <w:tcPr>
            <w:tcW w:w="1418" w:type="dxa"/>
            <w:shd w:val="clear" w:color="auto" w:fill="FFFFFF" w:themeFill="background1"/>
          </w:tcPr>
          <w:p w14:paraId="759DF445" w14:textId="77777777" w:rsidR="00EF5EF4" w:rsidRPr="005E40CF" w:rsidRDefault="00EF5EF4" w:rsidP="00EB1FD2">
            <w:pPr>
              <w:rPr>
                <w:rFonts w:ascii="Helvetica" w:hAnsi="Helvetica" w:cs="Helvetica"/>
              </w:rPr>
            </w:pPr>
          </w:p>
        </w:tc>
        <w:tc>
          <w:tcPr>
            <w:tcW w:w="9072" w:type="dxa"/>
            <w:shd w:val="clear" w:color="auto" w:fill="FFFFFF" w:themeFill="background1"/>
          </w:tcPr>
          <w:p w14:paraId="47B0F534" w14:textId="77777777" w:rsidR="00EF5EF4" w:rsidRPr="005E40CF" w:rsidRDefault="00EF5EF4" w:rsidP="00EB1FD2">
            <w:pPr>
              <w:rPr>
                <w:rFonts w:ascii="Helvetica" w:hAnsi="Helvetica" w:cs="Helvetica"/>
              </w:rPr>
            </w:pPr>
          </w:p>
        </w:tc>
      </w:tr>
    </w:tbl>
    <w:p w14:paraId="39F49E13"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786111D8" w14:textId="77777777" w:rsidR="00EF5EF4" w:rsidRDefault="00EF5EF4" w:rsidP="00EF5EF4">
      <w:pPr>
        <w:pStyle w:val="Heading4"/>
        <w:numPr>
          <w:ilvl w:val="3"/>
          <w:numId w:val="4"/>
        </w:numPr>
      </w:pPr>
      <w:r>
        <w:t>Glossary</w:t>
      </w:r>
    </w:p>
    <w:p w14:paraId="3EF68E98"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13C93244" w14:textId="77777777" w:rsidR="00EF5EF4" w:rsidRDefault="00EF5EF4" w:rsidP="00EF5EF4">
      <w:pPr>
        <w:pStyle w:val="Heading3"/>
        <w:numPr>
          <w:ilvl w:val="2"/>
          <w:numId w:val="4"/>
        </w:numPr>
      </w:pPr>
      <w:r>
        <w:t>Function Scope</w:t>
      </w:r>
    </w:p>
    <w:p w14:paraId="289A1466" w14:textId="77777777" w:rsidR="00EF5EF4" w:rsidRPr="00A43B48" w:rsidRDefault="00EF5EF4" w:rsidP="00EF5EF4">
      <w:pPr>
        <w:contextualSpacing/>
      </w:pPr>
    </w:p>
    <w:p w14:paraId="3A0D61A6" w14:textId="77777777" w:rsidR="00EF5EF4" w:rsidRDefault="00EF5EF4" w:rsidP="00EF5EF4">
      <w:pPr>
        <w:contextualSpacing/>
      </w:pPr>
      <w:r>
        <w:t xml:space="preserve">The </w:t>
      </w:r>
      <w:r>
        <w:rPr>
          <w:noProof/>
        </w:rPr>
        <w:drawing>
          <wp:inline distT="0" distB="0" distL="0" distR="0" wp14:anchorId="5017F0B6" wp14:editId="417A4744">
            <wp:extent cx="152400" cy="152400"/>
            <wp:effectExtent l="0" t="0" r="0" b="0"/>
            <wp:docPr id="21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Option to Unlink Ford Account</w:t>
      </w:r>
      <w:r>
        <w:rPr>
          <w:b/>
        </w:rPr>
        <w:t>”</w:t>
      </w:r>
      <w:r>
        <w:t xml:space="preserve"> function is called by the following functions:</w:t>
      </w:r>
    </w:p>
    <w:p w14:paraId="2E67F9EB" w14:textId="77777777" w:rsidR="00EF5EF4" w:rsidRPr="00953D23" w:rsidRDefault="00EF5EF4" w:rsidP="00EF5EF4">
      <w:pPr>
        <w:pStyle w:val="ListParagraph"/>
        <w:numPr>
          <w:ilvl w:val="0"/>
          <w:numId w:val="12"/>
        </w:numPr>
        <w:contextualSpacing/>
      </w:pPr>
      <w:r>
        <w:rPr>
          <w:noProof/>
        </w:rPr>
        <w:drawing>
          <wp:inline distT="0" distB="0" distL="0" distR="0" wp14:anchorId="0B0CCAAE" wp14:editId="04C839ED">
            <wp:extent cx="152400" cy="152400"/>
            <wp:effectExtent l="0" t="0" r="0" b="0"/>
            <wp:docPr id="21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9bd5fd92a5e3ac2967f8f334a4635d74" w:history="1">
        <w:r>
          <w:rPr>
            <w:rStyle w:val="Hyperlink"/>
          </w:rPr>
          <w:t xml:space="preserve">6 Unlink Vehicle Profile </w:t>
        </w:r>
        <w:proofErr w:type="gramStart"/>
        <w:r>
          <w:rPr>
            <w:rStyle w:val="Hyperlink"/>
          </w:rPr>
          <w:t>From</w:t>
        </w:r>
        <w:proofErr w:type="gramEnd"/>
        <w:r>
          <w:rPr>
            <w:rStyle w:val="Hyperlink"/>
          </w:rPr>
          <w:t xml:space="preserve"> FP Account</w:t>
        </w:r>
      </w:hyperlink>
      <w:r>
        <w:t>”</w:t>
      </w:r>
    </w:p>
    <w:p w14:paraId="65EB7354" w14:textId="77777777" w:rsidR="00EF5EF4" w:rsidRPr="00393C96" w:rsidRDefault="00EF5EF4" w:rsidP="00EF5EF4">
      <w:pPr>
        <w:contextualSpacing/>
      </w:pPr>
    </w:p>
    <w:p w14:paraId="14B437E2" w14:textId="77777777" w:rsidR="00EF5EF4" w:rsidRDefault="00EF5EF4" w:rsidP="00EF5EF4"/>
    <w:p w14:paraId="60D08ED3" w14:textId="77777777" w:rsidR="00EF5EF4" w:rsidRDefault="00EF5EF4" w:rsidP="00EF5EF4">
      <w:pPr>
        <w:jc w:val="center"/>
      </w:pPr>
      <w:r>
        <w:rPr>
          <w:noProof/>
        </w:rPr>
        <w:drawing>
          <wp:inline distT="0" distB="0" distL="0" distR="0" wp14:anchorId="1062DBDE" wp14:editId="3B9991EA">
            <wp:extent cx="6466204" cy="1746918"/>
            <wp:effectExtent l="0" t="0" r="0" b="0"/>
            <wp:docPr id="222"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69081562.jpg"/>
                    <pic:cNvPicPr/>
                  </pic:nvPicPr>
                  <pic:blipFill>
                    <a:blip r:embed="rId54" cstate="print"/>
                    <a:stretch>
                      <a:fillRect/>
                    </a:stretch>
                  </pic:blipFill>
                  <pic:spPr>
                    <a:xfrm>
                      <a:off x="0" y="0"/>
                      <a:ext cx="6466204" cy="1746918"/>
                    </a:xfrm>
                    <a:prstGeom prst="rect">
                      <a:avLst/>
                    </a:prstGeom>
                  </pic:spPr>
                </pic:pic>
              </a:graphicData>
            </a:graphic>
          </wp:inline>
        </w:drawing>
      </w:r>
    </w:p>
    <w:p w14:paraId="3C04178F"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0D7F95AD" wp14:editId="729DD540">
            <wp:extent cx="152400" cy="152400"/>
            <wp:effectExtent l="0" t="0" r="0" b="0"/>
            <wp:docPr id="224"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 xml:space="preserve">6 Unlink Vehicle Profile </w:t>
      </w:r>
      <w:proofErr w:type="gramStart"/>
      <w:r w:rsidRPr="00294100">
        <w:t>From</w:t>
      </w:r>
      <w:proofErr w:type="gramEnd"/>
      <w:r w:rsidRPr="00294100">
        <w:t xml:space="preserve"> FP Account</w:t>
      </w:r>
      <w:r>
        <w:t>”</w:t>
      </w:r>
      <w:r w:rsidRPr="00294100">
        <w:t xml:space="preserve"> calling </w:t>
      </w:r>
      <w:r>
        <w:rPr>
          <w:noProof/>
        </w:rPr>
        <w:drawing>
          <wp:inline distT="0" distB="0" distL="0" distR="0" wp14:anchorId="2C0AFC6D" wp14:editId="3C82A4F5">
            <wp:extent cx="152400" cy="152400"/>
            <wp:effectExtent l="0" t="0" r="0" b="0"/>
            <wp:docPr id="22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Option to Unlink Ford Account</w:t>
      </w:r>
      <w:r>
        <w:t>”</w:t>
      </w:r>
    </w:p>
    <w:p w14:paraId="040899CD" w14:textId="77777777" w:rsidR="00EF5EF4" w:rsidRDefault="00EF5EF4" w:rsidP="00EF5EF4">
      <w:pPr>
        <w:contextualSpacing/>
      </w:pPr>
    </w:p>
    <w:p w14:paraId="59010093" w14:textId="77777777" w:rsidR="00EF5EF4" w:rsidRDefault="00EF5EF4" w:rsidP="00EF5EF4"/>
    <w:p w14:paraId="167FDC99" w14:textId="77777777" w:rsidR="00EF5EF4" w:rsidRDefault="00EF5EF4" w:rsidP="00EF5EF4">
      <w:pPr>
        <w:contextualSpacing/>
      </w:pPr>
    </w:p>
    <w:p w14:paraId="423EA137" w14:textId="77777777" w:rsidR="00EF5EF4" w:rsidRDefault="00EF5EF4" w:rsidP="00EF5EF4">
      <w:pPr>
        <w:pStyle w:val="Heading3"/>
        <w:numPr>
          <w:ilvl w:val="2"/>
          <w:numId w:val="4"/>
        </w:numPr>
      </w:pPr>
      <w:r>
        <w:t>Function Interfaces</w:t>
      </w:r>
    </w:p>
    <w:p w14:paraId="77BB8754"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688E8F05" w14:textId="77777777" w:rsidTr="00EB1FD2">
        <w:trPr>
          <w:trHeight w:val="260"/>
        </w:trPr>
        <w:tc>
          <w:tcPr>
            <w:tcW w:w="2695" w:type="dxa"/>
            <w:shd w:val="clear" w:color="auto" w:fill="D9D9D9" w:themeFill="background1" w:themeFillShade="D9"/>
            <w:noWrap/>
            <w:hideMark/>
          </w:tcPr>
          <w:p w14:paraId="7043A53D"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E26FB96"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25C9B020" w14:textId="77777777" w:rsidTr="00EB1FD2">
        <w:trPr>
          <w:trHeight w:val="410"/>
        </w:trPr>
        <w:tc>
          <w:tcPr>
            <w:tcW w:w="2695" w:type="dxa"/>
            <w:noWrap/>
          </w:tcPr>
          <w:p w14:paraId="40119173" w14:textId="77777777" w:rsidR="00EF5EF4" w:rsidRDefault="00EF5EF4" w:rsidP="00EB1FD2">
            <w:pPr>
              <w:contextualSpacing/>
              <w:rPr>
                <w:rFonts w:cs="Arial"/>
              </w:rPr>
            </w:pPr>
            <w:r w:rsidRPr="00275823">
              <w:rPr>
                <w:rFonts w:cs="Arial"/>
              </w:rPr>
              <w:t>input1</w:t>
            </w:r>
          </w:p>
          <w:p w14:paraId="7D05D26C" w14:textId="77777777" w:rsidR="00EF5EF4" w:rsidRDefault="00EF5EF4" w:rsidP="00EB1FD2">
            <w:pPr>
              <w:contextualSpacing/>
              <w:rPr>
                <w:rFonts w:cs="Arial"/>
              </w:rPr>
            </w:pPr>
            <w:r>
              <w:rPr>
                <w:rFonts w:cs="Arial"/>
              </w:rPr>
              <w:t>Type:</w:t>
            </w:r>
          </w:p>
          <w:p w14:paraId="63667DC8"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7AFF3027" wp14:editId="2AE7509D">
                  <wp:extent cx="152400" cy="152400"/>
                  <wp:effectExtent l="0" t="0" r="0" b="0"/>
                  <wp:docPr id="234"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9025f8fa9254e2952f042a85c28f3ef" w:history="1">
              <w:proofErr w:type="spellStart"/>
              <w:r>
                <w:rPr>
                  <w:rStyle w:val="Hyperlink"/>
                  <w:rFonts w:cs="Arial"/>
                </w:rPr>
                <w:t>CustomizeProfileSelection</w:t>
              </w:r>
              <w:proofErr w:type="spellEnd"/>
            </w:hyperlink>
          </w:p>
        </w:tc>
        <w:tc>
          <w:tcPr>
            <w:tcW w:w="7506" w:type="dxa"/>
          </w:tcPr>
          <w:p w14:paraId="6DF447EE" w14:textId="77777777" w:rsidR="00EF5EF4" w:rsidRDefault="00EF5EF4" w:rsidP="00EB1FD2">
            <w:pPr>
              <w:rPr>
                <w:rFonts w:cs="Arial"/>
              </w:rPr>
            </w:pPr>
            <w:r>
              <w:rPr>
                <w:rFonts w:cs="Arial"/>
              </w:rPr>
              <w:t>Signal Description:</w:t>
            </w:r>
          </w:p>
          <w:p w14:paraId="4F787357" w14:textId="77777777" w:rsidR="00EF5EF4" w:rsidRDefault="00EF5EF4" w:rsidP="00EB1FD2">
            <w:pPr>
              <w:rPr>
                <w:rFonts w:cs="Arial"/>
              </w:rPr>
            </w:pPr>
            <w:r w:rsidRPr="00275823">
              <w:rPr>
                <w:rFonts w:cs="Arial"/>
              </w:rPr>
              <w:t>Signal is INTERNAL to the Profile Interface Client. Determines which selection the user has made on the Customize Profile Screen.</w:t>
            </w:r>
          </w:p>
          <w:p w14:paraId="5AEDB070" w14:textId="77777777" w:rsidR="00EF5EF4" w:rsidRDefault="00EF5EF4" w:rsidP="00EB1FD2">
            <w:pPr>
              <w:rPr>
                <w:rFonts w:cs="Arial"/>
              </w:rPr>
            </w:pPr>
          </w:p>
          <w:p w14:paraId="6B969EBD" w14:textId="77777777" w:rsidR="00EF5EF4" w:rsidRPr="0046598F" w:rsidRDefault="00EF5EF4" w:rsidP="00EB1FD2">
            <w:pPr>
              <w:rPr>
                <w:rFonts w:cs="Arial"/>
                <w:color w:val="000000"/>
              </w:rPr>
            </w:pPr>
            <w:r>
              <w:rPr>
                <w:rFonts w:cs="Arial"/>
                <w:color w:val="000000"/>
              </w:rPr>
              <w:t>Received from:</w:t>
            </w:r>
          </w:p>
          <w:p w14:paraId="0C54A1A3" w14:textId="77777777" w:rsidR="00EF5EF4" w:rsidRPr="00C8319B" w:rsidRDefault="00EF5EF4" w:rsidP="00EB1FD2">
            <w:pPr>
              <w:pStyle w:val="ListParagraph"/>
              <w:numPr>
                <w:ilvl w:val="0"/>
                <w:numId w:val="12"/>
              </w:numPr>
              <w:rPr>
                <w:rFonts w:cs="Arial"/>
              </w:rPr>
            </w:pPr>
            <w:r>
              <w:rPr>
                <w:noProof/>
              </w:rPr>
              <w:drawing>
                <wp:inline distT="0" distB="0" distL="0" distR="0" wp14:anchorId="070C6809" wp14:editId="01FFE250">
                  <wp:extent cx="152400" cy="152400"/>
                  <wp:effectExtent l="0" t="0" r="0" b="0"/>
                  <wp:docPr id="23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Pr>
                  <w:rStyle w:val="Hyperlink"/>
                  <w:rFonts w:cs="Arial"/>
                </w:rPr>
                <w:t>Display Customize Profile Screen</w:t>
              </w:r>
            </w:hyperlink>
          </w:p>
        </w:tc>
      </w:tr>
      <w:tr w:rsidR="00EF5EF4" w:rsidRPr="003F473D" w14:paraId="1A68F899" w14:textId="77777777" w:rsidTr="00EB1FD2">
        <w:trPr>
          <w:trHeight w:val="410"/>
        </w:trPr>
        <w:tc>
          <w:tcPr>
            <w:tcW w:w="2695" w:type="dxa"/>
            <w:noWrap/>
          </w:tcPr>
          <w:p w14:paraId="45768129" w14:textId="77777777" w:rsidR="00EF5EF4" w:rsidRDefault="00EF5EF4" w:rsidP="00EB1FD2">
            <w:pPr>
              <w:contextualSpacing/>
              <w:rPr>
                <w:rFonts w:cs="Arial"/>
              </w:rPr>
            </w:pPr>
            <w:r w:rsidRPr="00275823">
              <w:rPr>
                <w:rFonts w:cs="Arial"/>
              </w:rPr>
              <w:t>input</w:t>
            </w:r>
          </w:p>
          <w:p w14:paraId="6E45CAF2" w14:textId="77777777" w:rsidR="00EF5EF4" w:rsidRDefault="00EF5EF4" w:rsidP="00EB1FD2">
            <w:pPr>
              <w:contextualSpacing/>
              <w:rPr>
                <w:rFonts w:cs="Arial"/>
              </w:rPr>
            </w:pPr>
            <w:r>
              <w:rPr>
                <w:rFonts w:cs="Arial"/>
              </w:rPr>
              <w:t>Type:</w:t>
            </w:r>
          </w:p>
          <w:p w14:paraId="0687A9F1"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5099BDA6" wp14:editId="350D780D">
                  <wp:extent cx="152400" cy="152400"/>
                  <wp:effectExtent l="0" t="0" r="0" b="0"/>
                  <wp:docPr id="23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70dbd500d7092c902eae8bd470949cb2" w:history="1">
              <w:proofErr w:type="spellStart"/>
              <w:r>
                <w:rPr>
                  <w:rStyle w:val="Hyperlink"/>
                  <w:rFonts w:cs="Arial"/>
                </w:rPr>
                <w:t>UnlinkProfile_USER</w:t>
              </w:r>
              <w:proofErr w:type="spellEnd"/>
              <w:r>
                <w:rPr>
                  <w:rStyle w:val="Hyperlink"/>
                  <w:rFonts w:cs="Arial"/>
                </w:rPr>
                <w:t xml:space="preserve"> INPUT</w:t>
              </w:r>
            </w:hyperlink>
          </w:p>
        </w:tc>
        <w:tc>
          <w:tcPr>
            <w:tcW w:w="7506" w:type="dxa"/>
          </w:tcPr>
          <w:p w14:paraId="1D8F3820" w14:textId="77777777" w:rsidR="00EF5EF4" w:rsidRDefault="00EF5EF4" w:rsidP="00EB1FD2"/>
        </w:tc>
      </w:tr>
      <w:tr w:rsidR="00EF5EF4" w:rsidRPr="003F473D" w14:paraId="4B6ED4E1" w14:textId="77777777" w:rsidTr="00EB1FD2">
        <w:trPr>
          <w:trHeight w:val="410"/>
        </w:trPr>
        <w:tc>
          <w:tcPr>
            <w:tcW w:w="2695" w:type="dxa"/>
            <w:noWrap/>
          </w:tcPr>
          <w:p w14:paraId="4815B84F" w14:textId="77777777" w:rsidR="00EF5EF4" w:rsidRDefault="00EF5EF4" w:rsidP="00EB1FD2">
            <w:pPr>
              <w:contextualSpacing/>
              <w:rPr>
                <w:rFonts w:cs="Arial"/>
              </w:rPr>
            </w:pPr>
            <w:r w:rsidRPr="00275823">
              <w:rPr>
                <w:rFonts w:cs="Arial"/>
              </w:rPr>
              <w:t>input2</w:t>
            </w:r>
          </w:p>
          <w:p w14:paraId="044C876B" w14:textId="77777777" w:rsidR="00EF5EF4" w:rsidRDefault="00EF5EF4" w:rsidP="00EB1FD2">
            <w:pPr>
              <w:contextualSpacing/>
              <w:rPr>
                <w:rFonts w:cs="Arial"/>
              </w:rPr>
            </w:pPr>
            <w:r>
              <w:rPr>
                <w:rFonts w:cs="Arial"/>
              </w:rPr>
              <w:t>Type:</w:t>
            </w:r>
          </w:p>
          <w:p w14:paraId="06F3C9C0"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60C36708" wp14:editId="435495B7">
                  <wp:extent cx="152400" cy="152400"/>
                  <wp:effectExtent l="0" t="0" r="0" b="0"/>
                  <wp:docPr id="240"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9466ab7673990b609a7787d0fb0bf049" w:history="1">
              <w:proofErr w:type="spellStart"/>
              <w:r>
                <w:rPr>
                  <w:rStyle w:val="Hyperlink"/>
                  <w:rFonts w:cs="Arial"/>
                </w:rPr>
                <w:t>Unlink_Rsp</w:t>
              </w:r>
              <w:proofErr w:type="spellEnd"/>
            </w:hyperlink>
          </w:p>
        </w:tc>
        <w:tc>
          <w:tcPr>
            <w:tcW w:w="7506" w:type="dxa"/>
          </w:tcPr>
          <w:p w14:paraId="518F6EDD" w14:textId="77777777" w:rsidR="00EF5EF4" w:rsidRDefault="00EF5EF4" w:rsidP="00EB1FD2">
            <w:pPr>
              <w:rPr>
                <w:rFonts w:cs="Arial"/>
              </w:rPr>
            </w:pPr>
            <w:r>
              <w:rPr>
                <w:rFonts w:cs="Arial"/>
              </w:rPr>
              <w:t>Signal Description:</w:t>
            </w:r>
          </w:p>
          <w:p w14:paraId="069D0342" w14:textId="77777777" w:rsidR="00EF5EF4" w:rsidRDefault="00EF5EF4" w:rsidP="00EB1FD2">
            <w:pPr>
              <w:rPr>
                <w:rFonts w:cs="Arial"/>
              </w:rPr>
            </w:pPr>
            <w:r w:rsidRPr="00275823">
              <w:rPr>
                <w:rFonts w:cs="Arial"/>
              </w:rPr>
              <w:t xml:space="preserve">Response to the </w:t>
            </w:r>
            <w:proofErr w:type="spellStart"/>
            <w:r w:rsidRPr="00275823">
              <w:rPr>
                <w:rFonts w:cs="Arial"/>
              </w:rPr>
              <w:t>Unlink_Rq</w:t>
            </w:r>
            <w:proofErr w:type="spellEnd"/>
            <w:r w:rsidRPr="00275823">
              <w:rPr>
                <w:rFonts w:cs="Arial"/>
              </w:rPr>
              <w:t xml:space="preserve"> indicating a Success or Failure when unlinking a profile from a Ford Account.</w:t>
            </w:r>
          </w:p>
          <w:p w14:paraId="5092AED4" w14:textId="77777777" w:rsidR="00EF5EF4" w:rsidRDefault="00EF5EF4" w:rsidP="00EB1FD2">
            <w:pPr>
              <w:rPr>
                <w:rFonts w:cs="Arial"/>
              </w:rPr>
            </w:pPr>
          </w:p>
          <w:p w14:paraId="2649C92B" w14:textId="77777777" w:rsidR="00EF5EF4" w:rsidRPr="0046598F" w:rsidRDefault="00EF5EF4" w:rsidP="00EB1FD2">
            <w:pPr>
              <w:rPr>
                <w:rFonts w:cs="Arial"/>
                <w:color w:val="000000"/>
              </w:rPr>
            </w:pPr>
            <w:r>
              <w:rPr>
                <w:rFonts w:cs="Arial"/>
                <w:color w:val="000000"/>
              </w:rPr>
              <w:t>Received from:</w:t>
            </w:r>
          </w:p>
          <w:p w14:paraId="77B73B67" w14:textId="77777777" w:rsidR="00EF5EF4" w:rsidRPr="00C8319B" w:rsidRDefault="00EF5EF4" w:rsidP="00EB1FD2">
            <w:pPr>
              <w:pStyle w:val="ListParagraph"/>
              <w:numPr>
                <w:ilvl w:val="0"/>
                <w:numId w:val="12"/>
              </w:numPr>
              <w:rPr>
                <w:rFonts w:cs="Arial"/>
              </w:rPr>
            </w:pPr>
            <w:r>
              <w:rPr>
                <w:noProof/>
              </w:rPr>
              <w:lastRenderedPageBreak/>
              <w:drawing>
                <wp:inline distT="0" distB="0" distL="0" distR="0" wp14:anchorId="1F007855" wp14:editId="7015091A">
                  <wp:extent cx="152400" cy="152400"/>
                  <wp:effectExtent l="0" t="0" r="0" b="0"/>
                  <wp:docPr id="242"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76ebc878565c50a1fe7dd19627ed9f8" w:history="1">
              <w:r>
                <w:rPr>
                  <w:rStyle w:val="Hyperlink"/>
                  <w:rFonts w:cs="Arial"/>
                </w:rPr>
                <w:t>Unlink FP Account from Vehicle Profile</w:t>
              </w:r>
            </w:hyperlink>
          </w:p>
        </w:tc>
      </w:tr>
    </w:tbl>
    <w:p w14:paraId="75E99C51" w14:textId="77777777" w:rsidR="00EF5EF4" w:rsidRDefault="00EF5EF4" w:rsidP="00EF5EF4">
      <w:pPr>
        <w:pStyle w:val="Heading4"/>
        <w:numPr>
          <w:ilvl w:val="3"/>
          <w:numId w:val="4"/>
        </w:numPr>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0268F9BE" w14:textId="77777777" w:rsidTr="00EB1FD2">
        <w:trPr>
          <w:trHeight w:val="260"/>
        </w:trPr>
        <w:tc>
          <w:tcPr>
            <w:tcW w:w="2689" w:type="dxa"/>
            <w:shd w:val="clear" w:color="auto" w:fill="D9D9D9" w:themeFill="background1" w:themeFillShade="D9"/>
            <w:noWrap/>
            <w:hideMark/>
          </w:tcPr>
          <w:p w14:paraId="1E1ED4CD"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FD67C3D"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10B9BDF1" w14:textId="77777777" w:rsidTr="00EB1FD2">
        <w:trPr>
          <w:trHeight w:val="410"/>
        </w:trPr>
        <w:tc>
          <w:tcPr>
            <w:tcW w:w="2689" w:type="dxa"/>
            <w:noWrap/>
          </w:tcPr>
          <w:p w14:paraId="1041AFBD" w14:textId="77777777" w:rsidR="00EF5EF4" w:rsidRDefault="00EF5EF4" w:rsidP="00EB1FD2">
            <w:pPr>
              <w:contextualSpacing/>
              <w:rPr>
                <w:rFonts w:cs="Arial"/>
              </w:rPr>
            </w:pPr>
            <w:proofErr w:type="spellStart"/>
            <w:r>
              <w:rPr>
                <w:rFonts w:cs="Arial"/>
              </w:rPr>
              <w:t>Unlink_Rq</w:t>
            </w:r>
            <w:proofErr w:type="spellEnd"/>
          </w:p>
          <w:p w14:paraId="42FFA49A" w14:textId="77777777" w:rsidR="00EF5EF4" w:rsidRDefault="00EF5EF4" w:rsidP="00EB1FD2">
            <w:pPr>
              <w:contextualSpacing/>
              <w:rPr>
                <w:rFonts w:cs="Arial"/>
              </w:rPr>
            </w:pPr>
            <w:r>
              <w:rPr>
                <w:rFonts w:cs="Arial"/>
              </w:rPr>
              <w:t>Type:</w:t>
            </w:r>
          </w:p>
          <w:p w14:paraId="645A889A" w14:textId="77777777" w:rsidR="00EF5EF4" w:rsidRDefault="00EF5EF4" w:rsidP="00EB1FD2">
            <w:pPr>
              <w:contextualSpacing/>
              <w:rPr>
                <w:rFonts w:cs="Arial"/>
              </w:rPr>
            </w:pPr>
            <w:r>
              <w:rPr>
                <w:noProof/>
              </w:rPr>
              <w:drawing>
                <wp:inline distT="0" distB="0" distL="0" distR="0" wp14:anchorId="720B1B6F" wp14:editId="2F286E3B">
                  <wp:extent cx="152400" cy="152400"/>
                  <wp:effectExtent l="0" t="0" r="0" b="0"/>
                  <wp:docPr id="244"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1f859e7a15a599ed4d548c537976441c" w:history="1">
              <w:proofErr w:type="spellStart"/>
              <w:r>
                <w:rPr>
                  <w:rStyle w:val="Hyperlink"/>
                  <w:rFonts w:cs="Arial"/>
                </w:rPr>
                <w:t>Unlink_Rq</w:t>
              </w:r>
              <w:proofErr w:type="spellEnd"/>
            </w:hyperlink>
          </w:p>
        </w:tc>
        <w:tc>
          <w:tcPr>
            <w:tcW w:w="7512" w:type="dxa"/>
            <w:noWrap/>
          </w:tcPr>
          <w:p w14:paraId="003761ED" w14:textId="77777777" w:rsidR="00EF5EF4" w:rsidRDefault="00EF5EF4" w:rsidP="00EB1FD2">
            <w:pPr>
              <w:rPr>
                <w:rFonts w:cs="Arial"/>
              </w:rPr>
            </w:pPr>
            <w:r>
              <w:rPr>
                <w:rFonts w:cs="Arial"/>
              </w:rPr>
              <w:t>Signal Description:</w:t>
            </w:r>
          </w:p>
          <w:p w14:paraId="67B47CBD" w14:textId="77777777" w:rsidR="00EF5EF4" w:rsidRDefault="00EF5EF4" w:rsidP="00EB1FD2">
            <w:pPr>
              <w:rPr>
                <w:rFonts w:cs="Arial"/>
              </w:rPr>
            </w:pPr>
            <w:r>
              <w:rPr>
                <w:rFonts w:cs="Arial"/>
              </w:rPr>
              <w:t>Request from the Profile Interface Client to the Profile Management Server to unlink a profile from its linked Ford account.</w:t>
            </w:r>
          </w:p>
          <w:p w14:paraId="12224EFB" w14:textId="77777777" w:rsidR="00EF5EF4" w:rsidRDefault="00EF5EF4" w:rsidP="00EB1FD2">
            <w:pPr>
              <w:rPr>
                <w:rFonts w:cs="Arial"/>
              </w:rPr>
            </w:pPr>
          </w:p>
          <w:p w14:paraId="493CBFC3" w14:textId="77777777" w:rsidR="00EF5EF4" w:rsidRPr="00275823" w:rsidRDefault="00EF5EF4" w:rsidP="00EB1FD2">
            <w:pPr>
              <w:rPr>
                <w:rFonts w:cs="Arial"/>
                <w:color w:val="000000"/>
              </w:rPr>
            </w:pPr>
            <w:r>
              <w:rPr>
                <w:rFonts w:cs="Arial"/>
                <w:color w:val="000000"/>
              </w:rPr>
              <w:t>Sent to:</w:t>
            </w:r>
          </w:p>
          <w:p w14:paraId="3A9567BE"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3D199F7B" wp14:editId="1B08078E">
                  <wp:extent cx="152400" cy="152400"/>
                  <wp:effectExtent l="0" t="0" r="0" b="0"/>
                  <wp:docPr id="24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76ebc878565c50a1fe7dd19627ed9f8" w:history="1">
              <w:r>
                <w:rPr>
                  <w:rStyle w:val="Hyperlink"/>
                  <w:rFonts w:cs="Arial"/>
                  <w:color w:val="000000"/>
                </w:rPr>
                <w:t>Unlink FP Account from Vehicle Profile</w:t>
              </w:r>
            </w:hyperlink>
          </w:p>
        </w:tc>
      </w:tr>
    </w:tbl>
    <w:p w14:paraId="40B878D4" w14:textId="77777777" w:rsidR="00EF5EF4" w:rsidRDefault="00EF5EF4" w:rsidP="00EF5EF4">
      <w:pPr>
        <w:pStyle w:val="Heading4"/>
        <w:numPr>
          <w:ilvl w:val="3"/>
          <w:numId w:val="4"/>
        </w:numPr>
      </w:pPr>
      <w:r>
        <w:t>Logical</w:t>
      </w:r>
      <w:r w:rsidRPr="00F15706">
        <w:t xml:space="preserve"> Parameters</w:t>
      </w:r>
    </w:p>
    <w:p w14:paraId="0000324A" w14:textId="77777777" w:rsidR="00EF5EF4" w:rsidRDefault="00EF5EF4" w:rsidP="00EF5EF4"/>
    <w:p w14:paraId="2295E91F"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C1D127E" w14:textId="77777777" w:rsidR="00EF5EF4" w:rsidRDefault="00EF5EF4" w:rsidP="00EF5EF4">
      <w:pPr>
        <w:pStyle w:val="Heading3"/>
        <w:numPr>
          <w:ilvl w:val="2"/>
          <w:numId w:val="4"/>
        </w:numPr>
      </w:pPr>
      <w:r>
        <w:t>Function Modeling</w:t>
      </w:r>
    </w:p>
    <w:p w14:paraId="325B574C" w14:textId="77777777" w:rsidR="00EF5EF4" w:rsidRPr="00C75AE5" w:rsidRDefault="00EF5EF4" w:rsidP="00EF5EF4"/>
    <w:p w14:paraId="7530CB42" w14:textId="77777777" w:rsidR="00EF5EF4" w:rsidRDefault="00EF5EF4" w:rsidP="00EF5EF4">
      <w:pPr>
        <w:pStyle w:val="Heading4"/>
        <w:numPr>
          <w:ilvl w:val="3"/>
          <w:numId w:val="4"/>
        </w:numPr>
      </w:pPr>
      <w:r>
        <w:t>Use Cases</w:t>
      </w:r>
    </w:p>
    <w:p w14:paraId="6BF29C35" w14:textId="77777777" w:rsidR="00EF5EF4" w:rsidRDefault="00EF5EF4" w:rsidP="00EF5EF4"/>
    <w:p w14:paraId="555F998F"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F92E9FA" w14:textId="77777777" w:rsidR="00EF5EF4" w:rsidRDefault="00EF5EF4" w:rsidP="00EF5EF4">
      <w:pPr>
        <w:pStyle w:val="Heading4"/>
        <w:numPr>
          <w:ilvl w:val="3"/>
          <w:numId w:val="4"/>
        </w:numPr>
      </w:pPr>
      <w:r>
        <w:t>State Charts / Activity Diagrams / Sequence Diagrams / Decision Tables</w:t>
      </w:r>
    </w:p>
    <w:p w14:paraId="5226EC4B" w14:textId="77777777" w:rsidR="00EF5EF4" w:rsidRDefault="00EF5EF4" w:rsidP="00EF5EF4"/>
    <w:p w14:paraId="3A43D63C" w14:textId="77777777" w:rsidR="00EF5EF4" w:rsidRDefault="00EF5EF4" w:rsidP="00EF5EF4">
      <w:pPr>
        <w:contextualSpacing/>
        <w:jc w:val="center"/>
      </w:pPr>
      <w:r>
        <w:rPr>
          <w:noProof/>
        </w:rPr>
        <w:drawing>
          <wp:inline distT="0" distB="0" distL="0" distR="0" wp14:anchorId="1E168C35" wp14:editId="620D9AE1">
            <wp:extent cx="6466205" cy="4470206"/>
            <wp:effectExtent l="0" t="0" r="0" b="0"/>
            <wp:docPr id="248" name="Picture 2034840553.jpg" descr="203484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034840553.jpg"/>
                    <pic:cNvPicPr/>
                  </pic:nvPicPr>
                  <pic:blipFill>
                    <a:blip r:embed="rId73" cstate="print"/>
                    <a:stretch>
                      <a:fillRect/>
                    </a:stretch>
                  </pic:blipFill>
                  <pic:spPr>
                    <a:xfrm>
                      <a:off x="0" y="0"/>
                      <a:ext cx="6466205" cy="4470206"/>
                    </a:xfrm>
                    <a:prstGeom prst="rect">
                      <a:avLst/>
                    </a:prstGeom>
                  </pic:spPr>
                </pic:pic>
              </a:graphicData>
            </a:graphic>
          </wp:inline>
        </w:drawing>
      </w:r>
    </w:p>
    <w:p w14:paraId="577E7F3B" w14:textId="77777777" w:rsidR="00EF5EF4" w:rsidRPr="00294100" w:rsidRDefault="00EF5EF4" w:rsidP="00EF5EF4">
      <w:pPr>
        <w:pStyle w:val="Caption"/>
      </w:pPr>
      <w:r w:rsidRPr="00BD03E8">
        <w:lastRenderedPageBreak/>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Display Option to Unlink Ford Account</w:t>
      </w:r>
    </w:p>
    <w:p w14:paraId="2AE3E68F" w14:textId="77777777" w:rsidR="00EF5EF4" w:rsidRPr="000A30CD" w:rsidRDefault="00EF5EF4" w:rsidP="00EF5EF4"/>
    <w:p w14:paraId="0410B38D" w14:textId="77777777" w:rsidR="00EF5EF4" w:rsidRPr="00834E12" w:rsidRDefault="00EF5EF4" w:rsidP="00EF5EF4"/>
    <w:p w14:paraId="0FC4D329" w14:textId="77777777" w:rsidR="00EF5EF4" w:rsidRDefault="00EF5EF4" w:rsidP="00EF5EF4">
      <w:pPr>
        <w:pStyle w:val="Heading3"/>
        <w:numPr>
          <w:ilvl w:val="2"/>
          <w:numId w:val="4"/>
        </w:numPr>
      </w:pPr>
      <w:r>
        <w:t>Function Requirements</w:t>
      </w:r>
    </w:p>
    <w:p w14:paraId="0CE58272" w14:textId="77777777" w:rsidR="00EF5EF4" w:rsidRDefault="00EF5EF4" w:rsidP="00EF5EF4">
      <w:pPr>
        <w:pStyle w:val="Heading4"/>
        <w:numPr>
          <w:ilvl w:val="3"/>
          <w:numId w:val="4"/>
        </w:numPr>
      </w:pPr>
      <w:r>
        <w:t>Functional Requirements</w:t>
      </w:r>
    </w:p>
    <w:p w14:paraId="5BCA0BE1" w14:textId="77777777" w:rsidR="00EF5EF4" w:rsidRDefault="00EF5EF4" w:rsidP="00EF5EF4">
      <w:pPr>
        <w:pStyle w:val="Heading5"/>
        <w:numPr>
          <w:ilvl w:val="4"/>
          <w:numId w:val="4"/>
        </w:numPr>
      </w:pPr>
      <w:r>
        <w:t>Normal Operation</w:t>
      </w:r>
    </w:p>
    <w:p w14:paraId="7136A6FA" w14:textId="77777777" w:rsidR="00EF5EF4" w:rsidRDefault="00EF5EF4" w:rsidP="00EF5EF4"/>
    <w:p w14:paraId="58B0C8C5" w14:textId="77777777" w:rsidR="00EF5EF4" w:rsidRPr="0017445F" w:rsidRDefault="00EF5EF4" w:rsidP="00EF5EF4">
      <w:pPr>
        <w:pStyle w:val="RERequirement"/>
        <w:shd w:val="clear" w:color="auto" w:fill="F2F2F2" w:themeFill="background1" w:themeFillShade="F2"/>
      </w:pPr>
      <w:bookmarkStart w:id="123" w:name="_9d3b3e07019f474bd6fe7dc97d233d4b"/>
      <w:bookmarkEnd w:id="123"/>
      <w:r>
        <w:t xml:space="preserve"> Sending </w:t>
      </w:r>
      <w:proofErr w:type="spellStart"/>
      <w:r>
        <w:t>Unlink_Rq</w:t>
      </w:r>
      <w:proofErr w:type="spellEnd"/>
    </w:p>
    <w:p w14:paraId="11130277" w14:textId="77777777" w:rsidR="00EF5EF4" w:rsidRDefault="00EF5EF4" w:rsidP="00EF5EF4">
      <w:pPr>
        <w:rPr>
          <w:rFonts w:cs="Arial"/>
        </w:rPr>
      </w:pPr>
      <w:r>
        <w:rPr>
          <w:rFonts w:cs="Arial"/>
        </w:rPr>
        <w:t xml:space="preserve">When a user selects to unlink their profile from the linked Ford Account, the Profile Interface Client shall send </w:t>
      </w:r>
      <w:proofErr w:type="spellStart"/>
      <w:r>
        <w:rPr>
          <w:rFonts w:cs="Arial"/>
        </w:rPr>
        <w:t>Unlink_Rq</w:t>
      </w:r>
      <w:proofErr w:type="spellEnd"/>
      <w:r>
        <w:rPr>
          <w:rFonts w:cs="Arial"/>
        </w:rPr>
        <w:t xml:space="preserve"> to the Profile Management Server.</w:t>
      </w:r>
    </w:p>
    <w:p w14:paraId="21523AFE"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A60F340"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DD8BE"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4A61B73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60AC40"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BCF075" w14:textId="77777777" w:rsidR="00EF5EF4" w:rsidRDefault="00EF5EF4" w:rsidP="00EB1FD2"/>
        </w:tc>
      </w:tr>
      <w:tr w:rsidR="00EF5EF4" w:rsidRPr="00FD127C" w14:paraId="07E264F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BE4C17"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9CE0C" w14:textId="77777777" w:rsidR="00EF5EF4" w:rsidRDefault="00EF5EF4" w:rsidP="00EB1FD2"/>
        </w:tc>
      </w:tr>
      <w:tr w:rsidR="00EF5EF4" w:rsidRPr="00FD127C" w14:paraId="324161B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86A4B"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227DCF" w14:textId="77777777" w:rsidR="00EF5EF4" w:rsidRDefault="00EF5EF4" w:rsidP="00EB1FD2"/>
        </w:tc>
      </w:tr>
      <w:tr w:rsidR="00EF5EF4" w:rsidRPr="00FD127C" w14:paraId="5682A32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4F6CF3"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135F39"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8E959"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5CB46D" w14:textId="77777777" w:rsidR="00EF5EF4" w:rsidRDefault="00EF5EF4" w:rsidP="00EB1FD2"/>
        </w:tc>
      </w:tr>
      <w:tr w:rsidR="00EF5EF4" w:rsidRPr="00FD127C" w14:paraId="50CDFFE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AA63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6DCD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D3677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34487E" w14:textId="77777777" w:rsidR="00EF5EF4" w:rsidRDefault="00EF5EF4" w:rsidP="00EB1FD2"/>
        </w:tc>
      </w:tr>
      <w:tr w:rsidR="00EF5EF4" w:rsidRPr="00FD127C" w14:paraId="534F419F"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E05ED3"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A286CF"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1AC251"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D4E8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D983BA"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9F60BE" w14:textId="77777777" w:rsidR="00EF5EF4" w:rsidRDefault="00EF5EF4" w:rsidP="00EB1FD2"/>
        </w:tc>
      </w:tr>
      <w:tr w:rsidR="00EF5EF4" w:rsidRPr="00FD127C" w14:paraId="1D597BD1"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95607B" w14:textId="77777777" w:rsidR="00EF5EF4" w:rsidRPr="00FD127C" w:rsidRDefault="00EF5EF4" w:rsidP="00EB1FD2">
            <w:pPr>
              <w:rPr>
                <w:rFonts w:cs="Arial"/>
                <w:bCs/>
                <w:color w:val="808080" w:themeColor="background1" w:themeShade="80"/>
                <w:sz w:val="16"/>
                <w:szCs w:val="14"/>
              </w:rPr>
            </w:pPr>
            <w:hyperlink r:id="rId7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321DA"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5699DD"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EFD42D" w14:textId="77777777" w:rsidR="00EF5EF4" w:rsidRDefault="00EF5EF4" w:rsidP="00EF5EF4"/>
    <w:p w14:paraId="67AB6E41" w14:textId="77777777" w:rsidR="00EF5EF4" w:rsidRPr="0017445F" w:rsidRDefault="00EF5EF4" w:rsidP="00EF5EF4">
      <w:pPr>
        <w:pStyle w:val="RERequirement"/>
        <w:shd w:val="clear" w:color="auto" w:fill="F2F2F2" w:themeFill="background1" w:themeFillShade="F2"/>
      </w:pPr>
      <w:bookmarkStart w:id="124" w:name="_a815cd1ab782fddf6ce899c61511f2f4"/>
      <w:bookmarkEnd w:id="124"/>
      <w:r>
        <w:t xml:space="preserve"> Receiving </w:t>
      </w:r>
      <w:proofErr w:type="spellStart"/>
      <w:r>
        <w:t>Unlink_Rsp</w:t>
      </w:r>
      <w:proofErr w:type="spellEnd"/>
      <w:r>
        <w:t xml:space="preserve"> = SUCCESS</w:t>
      </w:r>
    </w:p>
    <w:p w14:paraId="36B19E63" w14:textId="77777777" w:rsidR="00EF5EF4" w:rsidRDefault="00EF5EF4" w:rsidP="00EF5EF4">
      <w:pPr>
        <w:rPr>
          <w:rFonts w:cs="Arial"/>
        </w:rPr>
      </w:pPr>
      <w:r>
        <w:rPr>
          <w:rFonts w:cs="Arial"/>
        </w:rPr>
        <w:t xml:space="preserve">When the Profile Interface Client receives </w:t>
      </w:r>
      <w:proofErr w:type="spellStart"/>
      <w:r>
        <w:rPr>
          <w:rFonts w:cs="Arial"/>
        </w:rPr>
        <w:t>Unlink_Rsp</w:t>
      </w:r>
      <w:proofErr w:type="spellEnd"/>
      <w:r>
        <w:rPr>
          <w:rFonts w:cs="Arial"/>
        </w:rPr>
        <w:t xml:space="preserve"> = SUCCESS, the Profile Interface Client shall display a confirmation message on the HMI.</w:t>
      </w:r>
    </w:p>
    <w:p w14:paraId="57160F95"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E226CB2"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60BC3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5BADBB7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B097CB"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BC2A40" w14:textId="77777777" w:rsidR="00EF5EF4" w:rsidRDefault="00EF5EF4" w:rsidP="00EB1FD2"/>
        </w:tc>
      </w:tr>
      <w:tr w:rsidR="00EF5EF4" w:rsidRPr="00FD127C" w14:paraId="75D3C9C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FE3C8B"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578AF" w14:textId="77777777" w:rsidR="00EF5EF4" w:rsidRDefault="00EF5EF4" w:rsidP="00EB1FD2"/>
        </w:tc>
      </w:tr>
      <w:tr w:rsidR="00EF5EF4" w:rsidRPr="00FD127C" w14:paraId="795626A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EFFECD"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EEAE6" w14:textId="77777777" w:rsidR="00EF5EF4" w:rsidRDefault="00EF5EF4" w:rsidP="00EB1FD2"/>
        </w:tc>
      </w:tr>
      <w:tr w:rsidR="00EF5EF4" w:rsidRPr="00FD127C" w14:paraId="0644087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60891"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53A78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E9B77"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AF119F" w14:textId="77777777" w:rsidR="00EF5EF4" w:rsidRDefault="00EF5EF4" w:rsidP="00EB1FD2"/>
        </w:tc>
      </w:tr>
      <w:tr w:rsidR="00EF5EF4" w:rsidRPr="00FD127C" w14:paraId="25080B7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5488B"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BCE6B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ECF6B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C2AA31" w14:textId="77777777" w:rsidR="00EF5EF4" w:rsidRDefault="00EF5EF4" w:rsidP="00EB1FD2"/>
        </w:tc>
      </w:tr>
      <w:tr w:rsidR="00EF5EF4" w:rsidRPr="00FD127C" w14:paraId="2657336F"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ACC333"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955B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B282C"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710B2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C4E774"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0075C" w14:textId="77777777" w:rsidR="00EF5EF4" w:rsidRDefault="00EF5EF4" w:rsidP="00EB1FD2"/>
        </w:tc>
      </w:tr>
      <w:tr w:rsidR="00EF5EF4" w:rsidRPr="00FD127C" w14:paraId="7C5DD49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5CE916" w14:textId="77777777" w:rsidR="00EF5EF4" w:rsidRPr="00FD127C" w:rsidRDefault="00EF5EF4" w:rsidP="00EB1FD2">
            <w:pPr>
              <w:rPr>
                <w:rFonts w:cs="Arial"/>
                <w:bCs/>
                <w:color w:val="808080" w:themeColor="background1" w:themeShade="80"/>
                <w:sz w:val="16"/>
                <w:szCs w:val="14"/>
              </w:rPr>
            </w:pPr>
            <w:hyperlink r:id="rId7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6E0EF"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D0190C"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B1D95C" w14:textId="77777777" w:rsidR="00EF5EF4" w:rsidRDefault="00EF5EF4" w:rsidP="00EF5EF4"/>
    <w:p w14:paraId="5FEC67ED" w14:textId="77777777" w:rsidR="00EF5EF4" w:rsidRPr="0017445F" w:rsidRDefault="00EF5EF4" w:rsidP="00EF5EF4">
      <w:pPr>
        <w:pStyle w:val="RERequirement"/>
        <w:shd w:val="clear" w:color="auto" w:fill="F2F2F2" w:themeFill="background1" w:themeFillShade="F2"/>
      </w:pPr>
      <w:bookmarkStart w:id="125" w:name="_4ee0135b70e9dae2f3dd3bf1cc827de8"/>
      <w:bookmarkEnd w:id="125"/>
      <w:r>
        <w:t xml:space="preserve"> Unlinking a Ford Account from vehicle profile</w:t>
      </w:r>
    </w:p>
    <w:p w14:paraId="0B5BD035" w14:textId="77777777" w:rsidR="00EF5EF4" w:rsidRDefault="00EF5EF4" w:rsidP="00EF5EF4">
      <w:pPr>
        <w:rPr>
          <w:rFonts w:cs="Arial"/>
        </w:rPr>
      </w:pPr>
      <w:r>
        <w:rPr>
          <w:rFonts w:cs="Arial"/>
        </w:rPr>
        <w:t>When a user selects the Ford Account Link option on the Customize Profile Screen for a profile that is linked to a Ford Account, the Profile Interface Client shall provide an option to unlink the profile from the Ford Account.</w:t>
      </w:r>
    </w:p>
    <w:p w14:paraId="5C4F445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1AE0BF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FCA0B4"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29976B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0D856D"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4951E" w14:textId="77777777" w:rsidR="00EF5EF4" w:rsidRDefault="00EF5EF4" w:rsidP="00EB1FD2"/>
        </w:tc>
      </w:tr>
      <w:tr w:rsidR="00EF5EF4" w:rsidRPr="00FD127C" w14:paraId="1922BC4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D1E81"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381FA5" w14:textId="77777777" w:rsidR="00EF5EF4" w:rsidRDefault="00EF5EF4" w:rsidP="00EB1FD2"/>
        </w:tc>
      </w:tr>
      <w:tr w:rsidR="00EF5EF4" w:rsidRPr="00FD127C" w14:paraId="62F8C5B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CF61C"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A6A9C" w14:textId="77777777" w:rsidR="00EF5EF4" w:rsidRDefault="00EF5EF4" w:rsidP="00EB1FD2"/>
        </w:tc>
      </w:tr>
      <w:tr w:rsidR="00EF5EF4" w:rsidRPr="00FD127C" w14:paraId="3F0D564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64F80"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E4E70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F9F09"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04C52E" w14:textId="77777777" w:rsidR="00EF5EF4" w:rsidRDefault="00EF5EF4" w:rsidP="00EB1FD2"/>
        </w:tc>
      </w:tr>
      <w:tr w:rsidR="00EF5EF4" w:rsidRPr="00FD127C" w14:paraId="442A160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B45A40"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755B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123AD"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292E4" w14:textId="77777777" w:rsidR="00EF5EF4" w:rsidRDefault="00EF5EF4" w:rsidP="00EB1FD2"/>
        </w:tc>
      </w:tr>
      <w:tr w:rsidR="00EF5EF4" w:rsidRPr="00FD127C" w14:paraId="606A58F8"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B3B1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37D96B"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CD0CF"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03877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70BA24"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A1F616" w14:textId="77777777" w:rsidR="00EF5EF4" w:rsidRDefault="00EF5EF4" w:rsidP="00EB1FD2"/>
        </w:tc>
      </w:tr>
      <w:tr w:rsidR="00EF5EF4" w:rsidRPr="00FD127C" w14:paraId="282E748B"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41E06" w14:textId="77777777" w:rsidR="00EF5EF4" w:rsidRPr="00FD127C" w:rsidRDefault="00EF5EF4" w:rsidP="00EB1FD2">
            <w:pPr>
              <w:rPr>
                <w:rFonts w:cs="Arial"/>
                <w:bCs/>
                <w:color w:val="808080" w:themeColor="background1" w:themeShade="80"/>
                <w:sz w:val="16"/>
                <w:szCs w:val="14"/>
              </w:rPr>
            </w:pPr>
            <w:hyperlink r:id="rId7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60C21E"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03CF24"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939B185" w14:textId="77777777" w:rsidR="00EF5EF4" w:rsidRDefault="00EF5EF4" w:rsidP="00EF5EF4"/>
    <w:p w14:paraId="555BF78F" w14:textId="77777777" w:rsidR="00EF5EF4" w:rsidRDefault="00EF5EF4" w:rsidP="00EF5EF4">
      <w:pPr>
        <w:pStyle w:val="Heading5"/>
        <w:numPr>
          <w:ilvl w:val="4"/>
          <w:numId w:val="4"/>
        </w:numPr>
      </w:pPr>
      <w:r>
        <w:t>Error Handling</w:t>
      </w:r>
    </w:p>
    <w:p w14:paraId="44350449" w14:textId="77777777" w:rsidR="00EF5EF4" w:rsidRDefault="00EF5EF4" w:rsidP="00EF5EF4"/>
    <w:p w14:paraId="40F24E78" w14:textId="77777777" w:rsidR="00EF5EF4" w:rsidRPr="0017445F" w:rsidRDefault="00EF5EF4" w:rsidP="00EF5EF4">
      <w:pPr>
        <w:pStyle w:val="RERequirement"/>
        <w:shd w:val="clear" w:color="auto" w:fill="F2F2F2" w:themeFill="background1" w:themeFillShade="F2"/>
      </w:pPr>
      <w:bookmarkStart w:id="126" w:name="_09cfa405ea08efaa205067ee5814562f"/>
      <w:bookmarkEnd w:id="126"/>
      <w:r>
        <w:t xml:space="preserve"> Receiving </w:t>
      </w:r>
      <w:proofErr w:type="spellStart"/>
      <w:r>
        <w:t>Unlink_Rsp</w:t>
      </w:r>
      <w:proofErr w:type="spellEnd"/>
      <w:r>
        <w:t xml:space="preserve"> = FAIL</w:t>
      </w:r>
    </w:p>
    <w:p w14:paraId="2AB9254A" w14:textId="77777777" w:rsidR="00EF5EF4" w:rsidRDefault="00EF5EF4" w:rsidP="00EF5EF4">
      <w:pPr>
        <w:rPr>
          <w:rFonts w:cs="Arial"/>
        </w:rPr>
      </w:pPr>
      <w:r>
        <w:rPr>
          <w:rFonts w:cs="Arial"/>
        </w:rPr>
        <w:lastRenderedPageBreak/>
        <w:t xml:space="preserve">If the Profile Interface Client receives </w:t>
      </w:r>
      <w:proofErr w:type="spellStart"/>
      <w:r>
        <w:rPr>
          <w:rFonts w:cs="Arial"/>
        </w:rPr>
        <w:t>Unlink_Rsp</w:t>
      </w:r>
      <w:proofErr w:type="spellEnd"/>
      <w:r>
        <w:rPr>
          <w:rFonts w:cs="Arial"/>
        </w:rPr>
        <w:t xml:space="preserve"> = FAIL, the Profile Interface Client shall display an error message on the HMI and return to the Option to Unlink Ford Account screen.</w:t>
      </w:r>
    </w:p>
    <w:p w14:paraId="1BD85D9A"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7C51C2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8BAEFE"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6337E96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D5710F"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F4070" w14:textId="77777777" w:rsidR="00EF5EF4" w:rsidRDefault="00EF5EF4" w:rsidP="00EB1FD2"/>
        </w:tc>
      </w:tr>
      <w:tr w:rsidR="00EF5EF4" w:rsidRPr="00FD127C" w14:paraId="27EFF2F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29AD0"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FA21D0" w14:textId="77777777" w:rsidR="00EF5EF4" w:rsidRDefault="00EF5EF4" w:rsidP="00EB1FD2"/>
        </w:tc>
      </w:tr>
      <w:tr w:rsidR="00EF5EF4" w:rsidRPr="00FD127C" w14:paraId="473A35D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48D5BB"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C4544" w14:textId="77777777" w:rsidR="00EF5EF4" w:rsidRDefault="00EF5EF4" w:rsidP="00EB1FD2"/>
        </w:tc>
      </w:tr>
      <w:tr w:rsidR="00EF5EF4" w:rsidRPr="00FD127C" w14:paraId="4F52F39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067ED"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0FBB6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942845"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9A31B" w14:textId="77777777" w:rsidR="00EF5EF4" w:rsidRDefault="00EF5EF4" w:rsidP="00EB1FD2"/>
        </w:tc>
      </w:tr>
      <w:tr w:rsidR="00EF5EF4" w:rsidRPr="00FD127C" w14:paraId="7A4429F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57A4D9"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BED2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A4CBBA"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287604" w14:textId="77777777" w:rsidR="00EF5EF4" w:rsidRDefault="00EF5EF4" w:rsidP="00EB1FD2"/>
        </w:tc>
      </w:tr>
      <w:tr w:rsidR="00EF5EF4" w:rsidRPr="00FD127C" w14:paraId="78619FD5"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A5FD1"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0A973D"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8CF7B"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C9719"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DD65C3"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95AED9" w14:textId="77777777" w:rsidR="00EF5EF4" w:rsidRDefault="00EF5EF4" w:rsidP="00EB1FD2"/>
        </w:tc>
      </w:tr>
      <w:tr w:rsidR="00EF5EF4" w:rsidRPr="00FD127C" w14:paraId="0033A6FF"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3DA8E3" w14:textId="77777777" w:rsidR="00EF5EF4" w:rsidRPr="00FD127C" w:rsidRDefault="00EF5EF4" w:rsidP="00EB1FD2">
            <w:pPr>
              <w:rPr>
                <w:rFonts w:cs="Arial"/>
                <w:bCs/>
                <w:color w:val="808080" w:themeColor="background1" w:themeShade="80"/>
                <w:sz w:val="16"/>
                <w:szCs w:val="14"/>
              </w:rPr>
            </w:pPr>
            <w:hyperlink r:id="rId7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84E5B4"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6D110A"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89A2993" w14:textId="77777777" w:rsidR="00EF5EF4" w:rsidRDefault="00EF5EF4" w:rsidP="00EF5EF4"/>
    <w:p w14:paraId="2D39DB4D" w14:textId="77777777" w:rsidR="00EF5EF4" w:rsidRDefault="00EF5EF4" w:rsidP="00EF5EF4">
      <w:pPr>
        <w:pStyle w:val="Heading4"/>
        <w:numPr>
          <w:ilvl w:val="3"/>
          <w:numId w:val="4"/>
        </w:numPr>
      </w:pPr>
      <w:r>
        <w:t>Non-Functional Requirements</w:t>
      </w:r>
    </w:p>
    <w:p w14:paraId="1F9ED43E" w14:textId="77777777" w:rsidR="00EF5EF4" w:rsidRDefault="00EF5EF4" w:rsidP="00EF5EF4"/>
    <w:p w14:paraId="2B411C00" w14:textId="77777777" w:rsidR="00EF5EF4" w:rsidRDefault="00EF5EF4" w:rsidP="00EF5EF4">
      <w:pPr>
        <w:rPr>
          <w:color w:val="A6A6A6" w:themeColor="background1" w:themeShade="A6"/>
        </w:rPr>
      </w:pPr>
      <w:r>
        <w:rPr>
          <w:color w:val="A6A6A6" w:themeColor="background1" w:themeShade="A6"/>
        </w:rPr>
        <w:t>No Non-Functional Requirements specified.</w:t>
      </w:r>
    </w:p>
    <w:p w14:paraId="7BDBFECB" w14:textId="77777777" w:rsidR="00EF5EF4" w:rsidRDefault="00EF5EF4" w:rsidP="00EF5EF4">
      <w:pPr>
        <w:pStyle w:val="Heading4"/>
        <w:numPr>
          <w:ilvl w:val="3"/>
          <w:numId w:val="4"/>
        </w:numPr>
      </w:pPr>
      <w:r>
        <w:t>Functional Safety Requirements</w:t>
      </w:r>
    </w:p>
    <w:p w14:paraId="41CAA6EF" w14:textId="77777777" w:rsidR="00EF5EF4" w:rsidRDefault="00EF5EF4" w:rsidP="00EF5EF4">
      <w:pPr>
        <w:rPr>
          <w:highlight w:val="yellow"/>
        </w:rPr>
      </w:pPr>
    </w:p>
    <w:p w14:paraId="1672FBF7"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5438DDBD" w14:textId="77777777" w:rsidR="00EF5EF4" w:rsidRDefault="00EF5EF4" w:rsidP="00EF5EF4">
      <w:pPr>
        <w:pStyle w:val="Heading5"/>
        <w:numPr>
          <w:ilvl w:val="4"/>
          <w:numId w:val="4"/>
        </w:numPr>
      </w:pPr>
      <w:r>
        <w:t>ASIL Decomposition of Functional Safety Requirements</w:t>
      </w:r>
    </w:p>
    <w:p w14:paraId="249F7F8B" w14:textId="77777777" w:rsidR="00EF5EF4" w:rsidRDefault="00EF5EF4" w:rsidP="00EF5EF4">
      <w:pPr>
        <w:pStyle w:val="NoSpacing"/>
      </w:pPr>
    </w:p>
    <w:p w14:paraId="15ECAFD8" w14:textId="77777777" w:rsidR="00EF5EF4" w:rsidRDefault="00EF5EF4" w:rsidP="00EF5EF4">
      <w:pPr>
        <w:pStyle w:val="NoSpacing"/>
      </w:pPr>
    </w:p>
    <w:p w14:paraId="3422BBB9"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33888246" w14:textId="77777777" w:rsidR="00EF5EF4" w:rsidRDefault="00EF5EF4" w:rsidP="00EF5EF4">
      <w:pPr>
        <w:pStyle w:val="Heading4"/>
        <w:numPr>
          <w:ilvl w:val="3"/>
          <w:numId w:val="4"/>
        </w:numPr>
      </w:pPr>
      <w:r>
        <w:t>Other Requirements</w:t>
      </w:r>
    </w:p>
    <w:p w14:paraId="16FA77A5" w14:textId="77777777" w:rsidR="00EF5EF4" w:rsidRDefault="00EF5EF4" w:rsidP="00EF5EF4">
      <w:pPr>
        <w:pStyle w:val="Heading5"/>
        <w:numPr>
          <w:ilvl w:val="4"/>
          <w:numId w:val="4"/>
        </w:numPr>
      </w:pPr>
      <w:r>
        <w:t>Design Requirements</w:t>
      </w:r>
    </w:p>
    <w:p w14:paraId="21CCC1F8" w14:textId="77777777" w:rsidR="00EF5EF4" w:rsidRDefault="00EF5EF4" w:rsidP="00EF5EF4"/>
    <w:p w14:paraId="473A1671" w14:textId="77777777" w:rsidR="00EF5EF4" w:rsidRDefault="00EF5EF4" w:rsidP="00EF5EF4">
      <w:pPr>
        <w:rPr>
          <w:color w:val="A6A6A6" w:themeColor="background1" w:themeShade="A6"/>
        </w:rPr>
      </w:pPr>
      <w:r>
        <w:rPr>
          <w:color w:val="A6A6A6" w:themeColor="background1" w:themeShade="A6"/>
        </w:rPr>
        <w:t>No Design Requirements specified.</w:t>
      </w:r>
    </w:p>
    <w:p w14:paraId="1A7BD49B" w14:textId="77777777" w:rsidR="00EF5EF4" w:rsidRDefault="00EF5EF4" w:rsidP="00EF5EF4">
      <w:pPr>
        <w:pStyle w:val="Heading2"/>
        <w:numPr>
          <w:ilvl w:val="1"/>
          <w:numId w:val="4"/>
        </w:numPr>
      </w:pPr>
      <w:r>
        <w:rPr>
          <w:noProof/>
        </w:rPr>
        <w:drawing>
          <wp:inline distT="0" distB="0" distL="0" distR="0" wp14:anchorId="3EFB8A79" wp14:editId="52FC0A8A">
            <wp:extent cx="152400" cy="152400"/>
            <wp:effectExtent l="0" t="0" r="0" b="0"/>
            <wp:docPr id="25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27" w:name="_f8f777ce857c3a020e82565504341a64"/>
      <w:r>
        <w:t>Display Passcode Screen</w:t>
      </w:r>
      <w:bookmarkEnd w:id="127"/>
    </w:p>
    <w:p w14:paraId="1B97F2D6" w14:textId="77777777" w:rsidR="00EF5EF4" w:rsidRDefault="00EF5EF4" w:rsidP="00EF5EF4">
      <w:pPr>
        <w:pStyle w:val="Heading3"/>
        <w:numPr>
          <w:ilvl w:val="2"/>
          <w:numId w:val="4"/>
        </w:numPr>
      </w:pPr>
      <w:r>
        <w:t>Function Overview</w:t>
      </w:r>
    </w:p>
    <w:p w14:paraId="2F4BBBE2" w14:textId="77777777" w:rsidR="00EF5EF4" w:rsidRDefault="00EF5EF4" w:rsidP="00EF5EF4">
      <w:pPr>
        <w:pStyle w:val="Heading4"/>
        <w:numPr>
          <w:ilvl w:val="3"/>
          <w:numId w:val="4"/>
        </w:numPr>
      </w:pPr>
      <w:r>
        <w:t>Description</w:t>
      </w:r>
    </w:p>
    <w:p w14:paraId="0773932A" w14:textId="77777777" w:rsidR="00EF5EF4" w:rsidRDefault="00EF5EF4" w:rsidP="00EF5EF4">
      <w:pPr>
        <w:contextualSpacing/>
      </w:pPr>
    </w:p>
    <w:p w14:paraId="77E15F5D" w14:textId="77777777" w:rsidR="00EF5EF4" w:rsidRDefault="00EF5EF4" w:rsidP="00EF5EF4">
      <w:pPr>
        <w:contextualSpacing/>
      </w:pPr>
      <w:r>
        <w:t>Function is allocated to:</w:t>
      </w:r>
    </w:p>
    <w:p w14:paraId="1C1459F7" w14:textId="77777777" w:rsidR="00EF5EF4" w:rsidRDefault="00EF5EF4" w:rsidP="00EF5EF4">
      <w:pPr>
        <w:pStyle w:val="ListParagraph"/>
        <w:numPr>
          <w:ilvl w:val="0"/>
          <w:numId w:val="13"/>
        </w:numPr>
        <w:contextualSpacing/>
      </w:pPr>
      <w:r>
        <w:rPr>
          <w:noProof/>
        </w:rPr>
        <w:drawing>
          <wp:inline distT="0" distB="0" distL="0" distR="0" wp14:anchorId="2A2D2E05" wp14:editId="224B4026">
            <wp:extent cx="152400" cy="152400"/>
            <wp:effectExtent l="0" t="0" r="0" b="0"/>
            <wp:docPr id="252" name="Picture 598224907.jpg" descr="59822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59822490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Display Secondary Passcode Screen - APIM &lt;&lt;Logical&gt;&gt;</w:t>
      </w:r>
    </w:p>
    <w:p w14:paraId="53CC10DA" w14:textId="77777777" w:rsidR="00EF5EF4" w:rsidRDefault="00EF5EF4" w:rsidP="00EF5EF4">
      <w:pPr>
        <w:pStyle w:val="ListParagraph"/>
        <w:numPr>
          <w:ilvl w:val="0"/>
          <w:numId w:val="13"/>
        </w:numPr>
        <w:contextualSpacing/>
      </w:pPr>
      <w:r>
        <w:rPr>
          <w:noProof/>
        </w:rPr>
        <w:drawing>
          <wp:inline distT="0" distB="0" distL="0" distR="0" wp14:anchorId="3BE8AC79" wp14:editId="682D8069">
            <wp:extent cx="152400" cy="152400"/>
            <wp:effectExtent l="0" t="0" r="0" b="0"/>
            <wp:docPr id="254" name="Picture 2041148156.jpg" descr="20411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04114815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56AF56E8" w14:textId="77777777" w:rsidR="00EF5EF4" w:rsidRDefault="00EF5EF4" w:rsidP="00EF5EF4">
      <w:pPr>
        <w:contextualSpacing/>
      </w:pPr>
    </w:p>
    <w:p w14:paraId="1FA5E8B6" w14:textId="77777777" w:rsidR="00EF5EF4" w:rsidRDefault="00EF5EF4" w:rsidP="00EF5EF4">
      <w:pPr>
        <w:contextualSpacing/>
      </w:pPr>
      <w:r w:rsidRPr="00A554C4">
        <w:t>This function displays a screen that allows the user to enter their passcode.</w:t>
      </w:r>
    </w:p>
    <w:p w14:paraId="3ADD4D35" w14:textId="77777777" w:rsidR="00EF5EF4" w:rsidRDefault="00EF5EF4" w:rsidP="00EF5EF4">
      <w:pPr>
        <w:pStyle w:val="Heading4"/>
        <w:numPr>
          <w:ilvl w:val="3"/>
          <w:numId w:val="4"/>
        </w:numPr>
      </w:pPr>
      <w:r>
        <w:t>Variants</w:t>
      </w:r>
    </w:p>
    <w:p w14:paraId="56E7C1D8" w14:textId="77777777" w:rsidR="00EF5EF4" w:rsidRDefault="00EF5EF4" w:rsidP="00EF5EF4"/>
    <w:p w14:paraId="14046246"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73AD300" w14:textId="77777777" w:rsidR="00EF5EF4" w:rsidRDefault="00EF5EF4" w:rsidP="00EF5EF4">
      <w:pPr>
        <w:pStyle w:val="Heading4"/>
        <w:numPr>
          <w:ilvl w:val="3"/>
          <w:numId w:val="4"/>
        </w:numPr>
      </w:pPr>
      <w:r>
        <w:t>Input Requirements</w:t>
      </w:r>
    </w:p>
    <w:p w14:paraId="76BD69FC" w14:textId="77777777" w:rsidR="00EF5EF4" w:rsidRDefault="00EF5EF4" w:rsidP="00EF5EF4"/>
    <w:p w14:paraId="5B97D138"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A42481A" w14:textId="77777777" w:rsidR="00EF5EF4" w:rsidRDefault="00EF5EF4" w:rsidP="00EF5EF4">
      <w:pPr>
        <w:pStyle w:val="Heading4"/>
        <w:numPr>
          <w:ilvl w:val="3"/>
          <w:numId w:val="4"/>
        </w:numPr>
      </w:pPr>
      <w:r>
        <w:t>Assumptions</w:t>
      </w:r>
    </w:p>
    <w:p w14:paraId="0BD509D4" w14:textId="77777777" w:rsidR="00EF5EF4" w:rsidRDefault="00EF5EF4" w:rsidP="00EF5EF4"/>
    <w:p w14:paraId="06E6D193"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6002B9C9" w14:textId="77777777" w:rsidR="00EF5EF4" w:rsidRDefault="00EF5EF4" w:rsidP="00EF5EF4"/>
    <w:p w14:paraId="639E3580" w14:textId="77777777" w:rsidR="00EF5EF4" w:rsidRDefault="00EF5EF4" w:rsidP="00EF5EF4">
      <w:pPr>
        <w:pStyle w:val="Heading4"/>
        <w:numPr>
          <w:ilvl w:val="3"/>
          <w:numId w:val="4"/>
        </w:numPr>
      </w:pPr>
      <w:r>
        <w:lastRenderedPageBreak/>
        <w:t>References</w:t>
      </w:r>
    </w:p>
    <w:p w14:paraId="47775567" w14:textId="77777777" w:rsidR="00EF5EF4" w:rsidRPr="00454CBE" w:rsidRDefault="00EF5EF4" w:rsidP="00EF5EF4">
      <w:pPr>
        <w:pStyle w:val="Heading5"/>
        <w:numPr>
          <w:ilvl w:val="4"/>
          <w:numId w:val="4"/>
        </w:numPr>
      </w:pPr>
      <w:r w:rsidRPr="00454CBE">
        <w:t xml:space="preserve">Ford </w:t>
      </w:r>
      <w:r>
        <w:t>D</w:t>
      </w:r>
      <w:r w:rsidRPr="00454CBE">
        <w:t>ocuments</w:t>
      </w:r>
    </w:p>
    <w:p w14:paraId="48142B75"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48D3F594"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55B6CB29" w14:textId="77777777" w:rsidTr="00EB1FD2">
        <w:trPr>
          <w:cantSplit/>
          <w:tblHeader/>
        </w:trPr>
        <w:tc>
          <w:tcPr>
            <w:tcW w:w="1418" w:type="dxa"/>
            <w:shd w:val="clear" w:color="auto" w:fill="E0E0E0"/>
          </w:tcPr>
          <w:p w14:paraId="068112F3"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20C0A223"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1918D27D"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684FBA9B"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22A689B6" w14:textId="77777777" w:rsidTr="00EB1FD2">
        <w:trPr>
          <w:cantSplit/>
          <w:tblHeader/>
        </w:trPr>
        <w:tc>
          <w:tcPr>
            <w:tcW w:w="1418" w:type="dxa"/>
            <w:shd w:val="clear" w:color="auto" w:fill="FFFFFF" w:themeFill="background1"/>
          </w:tcPr>
          <w:p w14:paraId="609CD196" w14:textId="77777777" w:rsidR="00EF5EF4" w:rsidRPr="005E40CF" w:rsidRDefault="00EF5EF4" w:rsidP="00EB1FD2">
            <w:pPr>
              <w:rPr>
                <w:rFonts w:ascii="Helvetica" w:hAnsi="Helvetica" w:cs="Helvetica"/>
              </w:rPr>
            </w:pPr>
          </w:p>
        </w:tc>
        <w:tc>
          <w:tcPr>
            <w:tcW w:w="6237" w:type="dxa"/>
            <w:shd w:val="clear" w:color="auto" w:fill="FFFFFF" w:themeFill="background1"/>
          </w:tcPr>
          <w:p w14:paraId="7B2164B2" w14:textId="77777777" w:rsidR="00EF5EF4" w:rsidRPr="005E40CF" w:rsidRDefault="00EF5EF4" w:rsidP="00EB1FD2">
            <w:pPr>
              <w:rPr>
                <w:rFonts w:ascii="Helvetica" w:hAnsi="Helvetica" w:cs="Helvetica"/>
              </w:rPr>
            </w:pPr>
          </w:p>
        </w:tc>
        <w:tc>
          <w:tcPr>
            <w:tcW w:w="1418" w:type="dxa"/>
            <w:shd w:val="clear" w:color="auto" w:fill="FFFFFF" w:themeFill="background1"/>
          </w:tcPr>
          <w:p w14:paraId="4B20EE82" w14:textId="77777777" w:rsidR="00EF5EF4" w:rsidRPr="005E40CF" w:rsidRDefault="00EF5EF4" w:rsidP="00EB1FD2">
            <w:pPr>
              <w:rPr>
                <w:rFonts w:ascii="Helvetica" w:hAnsi="Helvetica" w:cs="Helvetica"/>
              </w:rPr>
            </w:pPr>
          </w:p>
        </w:tc>
        <w:tc>
          <w:tcPr>
            <w:tcW w:w="1418" w:type="dxa"/>
            <w:shd w:val="clear" w:color="auto" w:fill="FFFFFF" w:themeFill="background1"/>
          </w:tcPr>
          <w:p w14:paraId="496AD628" w14:textId="77777777" w:rsidR="00EF5EF4" w:rsidRPr="005E40CF" w:rsidRDefault="00EF5EF4" w:rsidP="00EB1FD2">
            <w:pPr>
              <w:rPr>
                <w:rFonts w:ascii="Helvetica" w:hAnsi="Helvetica" w:cs="Helvetica"/>
              </w:rPr>
            </w:pPr>
          </w:p>
        </w:tc>
      </w:tr>
    </w:tbl>
    <w:p w14:paraId="69FDC20A" w14:textId="77777777" w:rsidR="00EF5EF4" w:rsidRPr="00360B1D" w:rsidRDefault="00EF5EF4" w:rsidP="00EF5EF4">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709D8F1"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5FD47130"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74071DE5"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732B8C10" w14:textId="77777777" w:rsidTr="00EB1FD2">
        <w:trPr>
          <w:cantSplit/>
          <w:tblHeader/>
        </w:trPr>
        <w:tc>
          <w:tcPr>
            <w:tcW w:w="1418" w:type="dxa"/>
            <w:shd w:val="clear" w:color="auto" w:fill="E0E0E0"/>
          </w:tcPr>
          <w:p w14:paraId="5012C3C4"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7AED0D7E"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0AD91A02" w14:textId="77777777" w:rsidTr="00EB1FD2">
        <w:trPr>
          <w:cantSplit/>
          <w:tblHeader/>
        </w:trPr>
        <w:tc>
          <w:tcPr>
            <w:tcW w:w="1418" w:type="dxa"/>
            <w:shd w:val="clear" w:color="auto" w:fill="FFFFFF" w:themeFill="background1"/>
          </w:tcPr>
          <w:p w14:paraId="68A9343A" w14:textId="77777777" w:rsidR="00EF5EF4" w:rsidRPr="005E40CF" w:rsidRDefault="00EF5EF4" w:rsidP="00EB1FD2">
            <w:pPr>
              <w:rPr>
                <w:rFonts w:ascii="Helvetica" w:hAnsi="Helvetica" w:cs="Helvetica"/>
              </w:rPr>
            </w:pPr>
          </w:p>
        </w:tc>
        <w:tc>
          <w:tcPr>
            <w:tcW w:w="9072" w:type="dxa"/>
            <w:shd w:val="clear" w:color="auto" w:fill="FFFFFF" w:themeFill="background1"/>
          </w:tcPr>
          <w:p w14:paraId="3E457CFF" w14:textId="77777777" w:rsidR="00EF5EF4" w:rsidRPr="005E40CF" w:rsidRDefault="00EF5EF4" w:rsidP="00EB1FD2">
            <w:pPr>
              <w:rPr>
                <w:rFonts w:ascii="Helvetica" w:hAnsi="Helvetica" w:cs="Helvetica"/>
              </w:rPr>
            </w:pPr>
          </w:p>
        </w:tc>
      </w:tr>
    </w:tbl>
    <w:p w14:paraId="45C76A43"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E445446" w14:textId="77777777" w:rsidR="00EF5EF4" w:rsidRDefault="00EF5EF4" w:rsidP="00EF5EF4">
      <w:pPr>
        <w:pStyle w:val="Heading4"/>
        <w:numPr>
          <w:ilvl w:val="3"/>
          <w:numId w:val="4"/>
        </w:numPr>
      </w:pPr>
      <w:r>
        <w:t>Glossary</w:t>
      </w:r>
    </w:p>
    <w:p w14:paraId="6E61C34A"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378DE120" w14:textId="77777777" w:rsidR="00EF5EF4" w:rsidRDefault="00EF5EF4" w:rsidP="00EF5EF4">
      <w:pPr>
        <w:pStyle w:val="Heading3"/>
        <w:numPr>
          <w:ilvl w:val="2"/>
          <w:numId w:val="4"/>
        </w:numPr>
      </w:pPr>
      <w:r>
        <w:t>Function Scope</w:t>
      </w:r>
    </w:p>
    <w:p w14:paraId="59024A30" w14:textId="77777777" w:rsidR="00EF5EF4" w:rsidRPr="00A43B48" w:rsidRDefault="00EF5EF4" w:rsidP="00EF5EF4">
      <w:pPr>
        <w:contextualSpacing/>
      </w:pPr>
    </w:p>
    <w:p w14:paraId="47E4EACE" w14:textId="77777777" w:rsidR="00EF5EF4" w:rsidRDefault="00EF5EF4" w:rsidP="00EF5EF4">
      <w:pPr>
        <w:contextualSpacing/>
      </w:pPr>
      <w:r>
        <w:t xml:space="preserve">The </w:t>
      </w:r>
      <w:r>
        <w:rPr>
          <w:noProof/>
        </w:rPr>
        <w:drawing>
          <wp:inline distT="0" distB="0" distL="0" distR="0" wp14:anchorId="34A42FE9" wp14:editId="19CEC97A">
            <wp:extent cx="152400" cy="152400"/>
            <wp:effectExtent l="0" t="0" r="0" b="0"/>
            <wp:docPr id="25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Display Passcode Screen</w:t>
      </w:r>
      <w:r>
        <w:rPr>
          <w:b/>
        </w:rPr>
        <w:t>”</w:t>
      </w:r>
      <w:r>
        <w:t xml:space="preserve"> function is called by the following functions:</w:t>
      </w:r>
    </w:p>
    <w:p w14:paraId="3410B2BC" w14:textId="77777777" w:rsidR="00EF5EF4" w:rsidRPr="00953D23" w:rsidRDefault="00EF5EF4" w:rsidP="00EF5EF4">
      <w:pPr>
        <w:pStyle w:val="ListParagraph"/>
        <w:numPr>
          <w:ilvl w:val="0"/>
          <w:numId w:val="12"/>
        </w:numPr>
        <w:contextualSpacing/>
      </w:pPr>
      <w:r>
        <w:rPr>
          <w:noProof/>
        </w:rPr>
        <w:drawing>
          <wp:inline distT="0" distB="0" distL="0" distR="0" wp14:anchorId="2D13F9E7" wp14:editId="7266EFAD">
            <wp:extent cx="152400" cy="152400"/>
            <wp:effectExtent l="0" t="0" r="0" b="0"/>
            <wp:docPr id="25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dad9f3c94cdce0896d2f4bf03c43c78b" w:history="1">
        <w:r>
          <w:rPr>
            <w:rStyle w:val="Hyperlink"/>
          </w:rPr>
          <w:t>9 Recall Profile and ID User</w:t>
        </w:r>
      </w:hyperlink>
      <w:r>
        <w:t>”</w:t>
      </w:r>
    </w:p>
    <w:p w14:paraId="7FA59E39" w14:textId="77777777" w:rsidR="00EF5EF4" w:rsidRPr="00393C96" w:rsidRDefault="00EF5EF4" w:rsidP="00EF5EF4">
      <w:pPr>
        <w:contextualSpacing/>
      </w:pPr>
    </w:p>
    <w:p w14:paraId="0FB3FF4D" w14:textId="77777777" w:rsidR="00EF5EF4" w:rsidRDefault="00EF5EF4" w:rsidP="00EF5EF4"/>
    <w:p w14:paraId="0755D391" w14:textId="77777777" w:rsidR="00EF5EF4" w:rsidRDefault="00EF5EF4" w:rsidP="00EF5EF4">
      <w:pPr>
        <w:jc w:val="center"/>
      </w:pPr>
      <w:r>
        <w:rPr>
          <w:noProof/>
        </w:rPr>
        <w:drawing>
          <wp:inline distT="0" distB="0" distL="0" distR="0" wp14:anchorId="7205BB1A" wp14:editId="60E7CD01">
            <wp:extent cx="6466204" cy="2618987"/>
            <wp:effectExtent l="0" t="0" r="0" b="0"/>
            <wp:docPr id="262"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463257735.jpg"/>
                    <pic:cNvPicPr/>
                  </pic:nvPicPr>
                  <pic:blipFill>
                    <a:blip r:embed="rId35" cstate="print"/>
                    <a:stretch>
                      <a:fillRect/>
                    </a:stretch>
                  </pic:blipFill>
                  <pic:spPr>
                    <a:xfrm>
                      <a:off x="0" y="0"/>
                      <a:ext cx="6466204" cy="2618987"/>
                    </a:xfrm>
                    <a:prstGeom prst="rect">
                      <a:avLst/>
                    </a:prstGeom>
                  </pic:spPr>
                </pic:pic>
              </a:graphicData>
            </a:graphic>
          </wp:inline>
        </w:drawing>
      </w:r>
    </w:p>
    <w:p w14:paraId="02A203B3"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37B0833E" wp14:editId="09A7C03D">
            <wp:extent cx="152400" cy="152400"/>
            <wp:effectExtent l="0" t="0" r="0" b="0"/>
            <wp:docPr id="264"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9 Recall Profile and ID User</w:t>
      </w:r>
      <w:r>
        <w:t>”</w:t>
      </w:r>
      <w:r w:rsidRPr="00294100">
        <w:t xml:space="preserve"> calling </w:t>
      </w:r>
      <w:r>
        <w:rPr>
          <w:noProof/>
        </w:rPr>
        <w:drawing>
          <wp:inline distT="0" distB="0" distL="0" distR="0" wp14:anchorId="0386880E" wp14:editId="5B1E34C9">
            <wp:extent cx="152400" cy="152400"/>
            <wp:effectExtent l="0" t="0" r="0" b="0"/>
            <wp:docPr id="26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Display Passcode Screen</w:t>
      </w:r>
      <w:r>
        <w:t>”</w:t>
      </w:r>
    </w:p>
    <w:p w14:paraId="1C7488FA" w14:textId="77777777" w:rsidR="00EF5EF4" w:rsidRDefault="00EF5EF4" w:rsidP="00EF5EF4">
      <w:pPr>
        <w:contextualSpacing/>
      </w:pPr>
    </w:p>
    <w:p w14:paraId="3DB792F9" w14:textId="77777777" w:rsidR="00EF5EF4" w:rsidRDefault="00EF5EF4" w:rsidP="00EF5EF4"/>
    <w:p w14:paraId="468E351F" w14:textId="77777777" w:rsidR="00EF5EF4" w:rsidRDefault="00EF5EF4" w:rsidP="00EF5EF4">
      <w:pPr>
        <w:contextualSpacing/>
      </w:pPr>
    </w:p>
    <w:p w14:paraId="5898B7DC" w14:textId="77777777" w:rsidR="00EF5EF4" w:rsidRDefault="00EF5EF4" w:rsidP="00EF5EF4">
      <w:pPr>
        <w:pStyle w:val="Heading3"/>
        <w:numPr>
          <w:ilvl w:val="2"/>
          <w:numId w:val="4"/>
        </w:numPr>
      </w:pPr>
      <w:r>
        <w:t>Function Interfaces</w:t>
      </w:r>
    </w:p>
    <w:p w14:paraId="75D24557"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1179EF35" w14:textId="77777777" w:rsidTr="00EB1FD2">
        <w:trPr>
          <w:trHeight w:val="260"/>
        </w:trPr>
        <w:tc>
          <w:tcPr>
            <w:tcW w:w="2695" w:type="dxa"/>
            <w:shd w:val="clear" w:color="auto" w:fill="D9D9D9" w:themeFill="background1" w:themeFillShade="D9"/>
            <w:noWrap/>
            <w:hideMark/>
          </w:tcPr>
          <w:p w14:paraId="1EBB1351"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9E0D5E2"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206AB58D" w14:textId="77777777" w:rsidTr="00EB1FD2">
        <w:trPr>
          <w:trHeight w:val="410"/>
        </w:trPr>
        <w:tc>
          <w:tcPr>
            <w:tcW w:w="2695" w:type="dxa"/>
            <w:noWrap/>
          </w:tcPr>
          <w:p w14:paraId="0DDA8F43" w14:textId="77777777" w:rsidR="00EF5EF4" w:rsidRDefault="00EF5EF4" w:rsidP="00EB1FD2">
            <w:pPr>
              <w:contextualSpacing/>
              <w:rPr>
                <w:rFonts w:cs="Arial"/>
              </w:rPr>
            </w:pPr>
            <w:r w:rsidRPr="00275823">
              <w:rPr>
                <w:rFonts w:cs="Arial"/>
              </w:rPr>
              <w:t>input2</w:t>
            </w:r>
          </w:p>
          <w:p w14:paraId="14B6AA00" w14:textId="77777777" w:rsidR="00EF5EF4" w:rsidRDefault="00EF5EF4" w:rsidP="00EB1FD2">
            <w:pPr>
              <w:contextualSpacing/>
              <w:rPr>
                <w:rFonts w:cs="Arial"/>
              </w:rPr>
            </w:pPr>
            <w:r>
              <w:rPr>
                <w:rFonts w:cs="Arial"/>
              </w:rPr>
              <w:t>Type:</w:t>
            </w:r>
          </w:p>
          <w:p w14:paraId="3EA47F5E"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30DBE999" wp14:editId="7F9D5F9B">
                  <wp:extent cx="152400" cy="152400"/>
                  <wp:effectExtent l="0" t="0" r="0" b="0"/>
                  <wp:docPr id="274"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2387a310203ca50689b165f295880b54" w:history="1">
              <w:proofErr w:type="spellStart"/>
              <w:r>
                <w:rPr>
                  <w:rStyle w:val="Hyperlink"/>
                  <w:rFonts w:cs="Arial"/>
                </w:rPr>
                <w:t>Authentication_Status</w:t>
              </w:r>
              <w:proofErr w:type="spellEnd"/>
            </w:hyperlink>
          </w:p>
        </w:tc>
        <w:tc>
          <w:tcPr>
            <w:tcW w:w="7506" w:type="dxa"/>
          </w:tcPr>
          <w:p w14:paraId="47B709EC" w14:textId="77777777" w:rsidR="00EF5EF4" w:rsidRDefault="00EF5EF4" w:rsidP="00EB1FD2">
            <w:pPr>
              <w:rPr>
                <w:rFonts w:cs="Arial"/>
              </w:rPr>
            </w:pPr>
            <w:r>
              <w:rPr>
                <w:rFonts w:cs="Arial"/>
              </w:rPr>
              <w:t>Signal Description:</w:t>
            </w:r>
          </w:p>
          <w:p w14:paraId="5404753B" w14:textId="77777777" w:rsidR="00EF5EF4" w:rsidRDefault="00EF5EF4" w:rsidP="00EB1FD2">
            <w:pPr>
              <w:rPr>
                <w:rFonts w:cs="Arial"/>
              </w:rPr>
            </w:pPr>
            <w:r w:rsidRPr="00275823">
              <w:rPr>
                <w:rFonts w:cs="Arial"/>
              </w:rPr>
              <w:lastRenderedPageBreak/>
              <w:t>Internal vehicle status that broadcasts if a profile is authenticated or not. Profile Management Server is the transmitter of the signal and the receiver is the Profile Interface Client.</w:t>
            </w:r>
          </w:p>
          <w:p w14:paraId="4A1231BF" w14:textId="77777777" w:rsidR="00EF5EF4" w:rsidRDefault="00EF5EF4" w:rsidP="00EB1FD2">
            <w:pPr>
              <w:rPr>
                <w:rFonts w:cs="Arial"/>
              </w:rPr>
            </w:pPr>
          </w:p>
          <w:p w14:paraId="370B5A02" w14:textId="77777777" w:rsidR="00EF5EF4" w:rsidRPr="0046598F" w:rsidRDefault="00EF5EF4" w:rsidP="00EB1FD2">
            <w:pPr>
              <w:rPr>
                <w:rFonts w:cs="Arial"/>
                <w:color w:val="000000"/>
              </w:rPr>
            </w:pPr>
            <w:r>
              <w:rPr>
                <w:rFonts w:cs="Arial"/>
                <w:color w:val="000000"/>
              </w:rPr>
              <w:t>Received from:</w:t>
            </w:r>
          </w:p>
          <w:p w14:paraId="4988CE9A" w14:textId="77777777" w:rsidR="00EF5EF4" w:rsidRPr="00C8319B" w:rsidRDefault="00EF5EF4" w:rsidP="00EB1FD2">
            <w:pPr>
              <w:pStyle w:val="ListParagraph"/>
              <w:numPr>
                <w:ilvl w:val="0"/>
                <w:numId w:val="12"/>
              </w:numPr>
              <w:rPr>
                <w:rFonts w:cs="Arial"/>
              </w:rPr>
            </w:pPr>
            <w:r>
              <w:rPr>
                <w:noProof/>
              </w:rPr>
              <w:drawing>
                <wp:inline distT="0" distB="0" distL="0" distR="0" wp14:anchorId="5369B305" wp14:editId="1905AE72">
                  <wp:extent cx="152400" cy="152400"/>
                  <wp:effectExtent l="0" t="0" r="0" b="0"/>
                  <wp:docPr id="27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4d9276e4c7f84a0a5e0555d818dd941" w:history="1">
              <w:r>
                <w:rPr>
                  <w:rStyle w:val="Hyperlink"/>
                  <w:rFonts w:cs="Arial"/>
                </w:rPr>
                <w:t>Provide Authentication Status (Auto Login)</w:t>
              </w:r>
            </w:hyperlink>
          </w:p>
        </w:tc>
      </w:tr>
      <w:tr w:rsidR="00EF5EF4" w:rsidRPr="003F473D" w14:paraId="27B329DD" w14:textId="77777777" w:rsidTr="00EB1FD2">
        <w:trPr>
          <w:trHeight w:val="410"/>
        </w:trPr>
        <w:tc>
          <w:tcPr>
            <w:tcW w:w="2695" w:type="dxa"/>
            <w:noWrap/>
          </w:tcPr>
          <w:p w14:paraId="38C3A044" w14:textId="77777777" w:rsidR="00EF5EF4" w:rsidRDefault="00EF5EF4" w:rsidP="00EB1FD2">
            <w:pPr>
              <w:contextualSpacing/>
              <w:rPr>
                <w:rFonts w:cs="Arial"/>
              </w:rPr>
            </w:pPr>
            <w:r w:rsidRPr="00275823">
              <w:rPr>
                <w:rFonts w:cs="Arial"/>
              </w:rPr>
              <w:lastRenderedPageBreak/>
              <w:t>input1</w:t>
            </w:r>
          </w:p>
          <w:p w14:paraId="43E81377" w14:textId="77777777" w:rsidR="00EF5EF4" w:rsidRDefault="00EF5EF4" w:rsidP="00EB1FD2">
            <w:pPr>
              <w:contextualSpacing/>
              <w:rPr>
                <w:rFonts w:cs="Arial"/>
              </w:rPr>
            </w:pPr>
            <w:r>
              <w:rPr>
                <w:rFonts w:cs="Arial"/>
              </w:rPr>
              <w:t>Type:</w:t>
            </w:r>
          </w:p>
          <w:p w14:paraId="393F9000"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0A0206E9" wp14:editId="0ACFD4AA">
                  <wp:extent cx="152400" cy="152400"/>
                  <wp:effectExtent l="0" t="0" r="0" b="0"/>
                  <wp:docPr id="27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4d0b43cec71abb4e6a88679e3ec3600" w:history="1">
              <w:proofErr w:type="spellStart"/>
              <w:r>
                <w:rPr>
                  <w:rStyle w:val="Hyperlink"/>
                  <w:rFonts w:cs="Arial"/>
                </w:rPr>
                <w:t>SecondaryPasscode_USER</w:t>
              </w:r>
              <w:proofErr w:type="spellEnd"/>
              <w:r>
                <w:rPr>
                  <w:rStyle w:val="Hyperlink"/>
                  <w:rFonts w:cs="Arial"/>
                </w:rPr>
                <w:t xml:space="preserve"> INPUT</w:t>
              </w:r>
            </w:hyperlink>
          </w:p>
        </w:tc>
        <w:tc>
          <w:tcPr>
            <w:tcW w:w="7506" w:type="dxa"/>
          </w:tcPr>
          <w:p w14:paraId="56842CAF" w14:textId="77777777" w:rsidR="00EF5EF4" w:rsidRDefault="00EF5EF4" w:rsidP="00EB1FD2"/>
        </w:tc>
      </w:tr>
      <w:tr w:rsidR="00EF5EF4" w:rsidRPr="003F473D" w14:paraId="26D6BF41" w14:textId="77777777" w:rsidTr="00EB1FD2">
        <w:trPr>
          <w:trHeight w:val="410"/>
        </w:trPr>
        <w:tc>
          <w:tcPr>
            <w:tcW w:w="2695" w:type="dxa"/>
            <w:noWrap/>
          </w:tcPr>
          <w:p w14:paraId="1F59D988" w14:textId="77777777" w:rsidR="00EF5EF4" w:rsidRDefault="00EF5EF4" w:rsidP="00EB1FD2">
            <w:pPr>
              <w:contextualSpacing/>
              <w:rPr>
                <w:rFonts w:cs="Arial"/>
              </w:rPr>
            </w:pPr>
            <w:r w:rsidRPr="00275823">
              <w:rPr>
                <w:rFonts w:cs="Arial"/>
              </w:rPr>
              <w:t>input</w:t>
            </w:r>
          </w:p>
          <w:p w14:paraId="54FAEC81" w14:textId="77777777" w:rsidR="00EF5EF4" w:rsidRDefault="00EF5EF4" w:rsidP="00EB1FD2">
            <w:pPr>
              <w:contextualSpacing/>
              <w:rPr>
                <w:rFonts w:cs="Arial"/>
              </w:rPr>
            </w:pPr>
            <w:r>
              <w:rPr>
                <w:rFonts w:cs="Arial"/>
              </w:rPr>
              <w:t>Type:</w:t>
            </w:r>
          </w:p>
          <w:p w14:paraId="394FF03F"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621E4430" wp14:editId="3E2ADBC0">
                  <wp:extent cx="152400" cy="152400"/>
                  <wp:effectExtent l="0" t="0" r="0" b="0"/>
                  <wp:docPr id="280"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356e53a5eae69e9a05b8da0be782d619" w:history="1">
              <w:proofErr w:type="spellStart"/>
              <w:r>
                <w:rPr>
                  <w:rStyle w:val="Hyperlink"/>
                  <w:rFonts w:cs="Arial"/>
                </w:rPr>
                <w:t>Passcode_Rq</w:t>
              </w:r>
              <w:proofErr w:type="spellEnd"/>
            </w:hyperlink>
          </w:p>
        </w:tc>
        <w:tc>
          <w:tcPr>
            <w:tcW w:w="7506" w:type="dxa"/>
          </w:tcPr>
          <w:p w14:paraId="4AC0837E" w14:textId="77777777" w:rsidR="00EF5EF4" w:rsidRDefault="00EF5EF4" w:rsidP="00EB1FD2">
            <w:pPr>
              <w:rPr>
                <w:rFonts w:cs="Arial"/>
              </w:rPr>
            </w:pPr>
            <w:r>
              <w:rPr>
                <w:rFonts w:cs="Arial"/>
              </w:rPr>
              <w:t>Signal Description:</w:t>
            </w:r>
          </w:p>
          <w:p w14:paraId="5681541C" w14:textId="77777777" w:rsidR="00EF5EF4" w:rsidRDefault="00EF5EF4" w:rsidP="00EB1FD2">
            <w:pPr>
              <w:rPr>
                <w:rFonts w:cs="Arial"/>
              </w:rPr>
            </w:pPr>
            <w:r w:rsidRPr="00275823">
              <w:rPr>
                <w:rFonts w:cs="Arial"/>
              </w:rPr>
              <w:t>Signal from Profile Management Server to Profile Interface Client to display the passcode screen.</w:t>
            </w:r>
          </w:p>
          <w:p w14:paraId="3A84A01F" w14:textId="77777777" w:rsidR="00EF5EF4" w:rsidRDefault="00EF5EF4" w:rsidP="00EB1FD2">
            <w:pPr>
              <w:rPr>
                <w:rFonts w:cs="Arial"/>
              </w:rPr>
            </w:pPr>
          </w:p>
          <w:p w14:paraId="0CFF98F6" w14:textId="77777777" w:rsidR="00EF5EF4" w:rsidRPr="0046598F" w:rsidRDefault="00EF5EF4" w:rsidP="00EB1FD2">
            <w:pPr>
              <w:rPr>
                <w:rFonts w:cs="Arial"/>
                <w:color w:val="000000"/>
              </w:rPr>
            </w:pPr>
            <w:r>
              <w:rPr>
                <w:rFonts w:cs="Arial"/>
                <w:color w:val="000000"/>
              </w:rPr>
              <w:t>Received from:</w:t>
            </w:r>
          </w:p>
          <w:p w14:paraId="449BC4B9" w14:textId="77777777" w:rsidR="00EF5EF4" w:rsidRPr="00C8319B" w:rsidRDefault="00EF5EF4" w:rsidP="00EB1FD2">
            <w:pPr>
              <w:pStyle w:val="ListParagraph"/>
              <w:numPr>
                <w:ilvl w:val="0"/>
                <w:numId w:val="12"/>
              </w:numPr>
              <w:rPr>
                <w:rFonts w:cs="Arial"/>
              </w:rPr>
            </w:pPr>
            <w:r>
              <w:rPr>
                <w:noProof/>
              </w:rPr>
              <w:drawing>
                <wp:inline distT="0" distB="0" distL="0" distR="0" wp14:anchorId="0D3D2753" wp14:editId="7E1A5512">
                  <wp:extent cx="152400" cy="152400"/>
                  <wp:effectExtent l="0" t="0" r="0" b="0"/>
                  <wp:docPr id="282"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4d9276e4c7f84a0a5e0555d818dd941" w:history="1">
              <w:r>
                <w:rPr>
                  <w:rStyle w:val="Hyperlink"/>
                  <w:rFonts w:cs="Arial"/>
                </w:rPr>
                <w:t>Provide Authentication Status (Auto Login)</w:t>
              </w:r>
            </w:hyperlink>
          </w:p>
        </w:tc>
      </w:tr>
    </w:tbl>
    <w:p w14:paraId="1773F67C" w14:textId="77777777" w:rsidR="00EF5EF4" w:rsidRDefault="00EF5EF4" w:rsidP="00EF5EF4">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15EB251F" w14:textId="77777777" w:rsidTr="00EB1FD2">
        <w:trPr>
          <w:trHeight w:val="260"/>
        </w:trPr>
        <w:tc>
          <w:tcPr>
            <w:tcW w:w="2689" w:type="dxa"/>
            <w:shd w:val="clear" w:color="auto" w:fill="D9D9D9" w:themeFill="background1" w:themeFillShade="D9"/>
            <w:noWrap/>
            <w:hideMark/>
          </w:tcPr>
          <w:p w14:paraId="56C3ACAA"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BC3E9C0"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045AC58A" w14:textId="77777777" w:rsidTr="00EB1FD2">
        <w:trPr>
          <w:trHeight w:val="410"/>
        </w:trPr>
        <w:tc>
          <w:tcPr>
            <w:tcW w:w="2689" w:type="dxa"/>
            <w:noWrap/>
          </w:tcPr>
          <w:p w14:paraId="78FBDCD7" w14:textId="77777777" w:rsidR="00EF5EF4" w:rsidRDefault="00EF5EF4" w:rsidP="00EB1FD2">
            <w:pPr>
              <w:contextualSpacing/>
              <w:rPr>
                <w:rFonts w:cs="Arial"/>
              </w:rPr>
            </w:pPr>
            <w:r>
              <w:rPr>
                <w:rFonts w:cs="Arial"/>
              </w:rPr>
              <w:t>output</w:t>
            </w:r>
          </w:p>
          <w:p w14:paraId="7154285A" w14:textId="77777777" w:rsidR="00EF5EF4" w:rsidRDefault="00EF5EF4" w:rsidP="00EB1FD2">
            <w:pPr>
              <w:contextualSpacing/>
              <w:rPr>
                <w:rFonts w:cs="Arial"/>
              </w:rPr>
            </w:pPr>
            <w:r>
              <w:rPr>
                <w:rFonts w:cs="Arial"/>
              </w:rPr>
              <w:t>Type:</w:t>
            </w:r>
          </w:p>
          <w:p w14:paraId="449CF576" w14:textId="77777777" w:rsidR="00EF5EF4" w:rsidRDefault="00EF5EF4" w:rsidP="00EB1FD2">
            <w:pPr>
              <w:contextualSpacing/>
              <w:rPr>
                <w:rFonts w:cs="Arial"/>
              </w:rPr>
            </w:pPr>
            <w:r>
              <w:rPr>
                <w:noProof/>
              </w:rPr>
              <w:drawing>
                <wp:inline distT="0" distB="0" distL="0" distR="0" wp14:anchorId="533E7D0A" wp14:editId="1F4FB8E2">
                  <wp:extent cx="152400" cy="152400"/>
                  <wp:effectExtent l="0" t="0" r="0" b="0"/>
                  <wp:docPr id="284"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e89cad5b74ba66f0f6456c42e4741c86" w:history="1">
              <w:proofErr w:type="spellStart"/>
              <w:r>
                <w:rPr>
                  <w:rStyle w:val="Hyperlink"/>
                  <w:rFonts w:cs="Arial"/>
                </w:rPr>
                <w:t>PasscodeValues</w:t>
              </w:r>
              <w:proofErr w:type="spellEnd"/>
            </w:hyperlink>
          </w:p>
        </w:tc>
        <w:tc>
          <w:tcPr>
            <w:tcW w:w="7512" w:type="dxa"/>
            <w:noWrap/>
          </w:tcPr>
          <w:p w14:paraId="548197F1" w14:textId="77777777" w:rsidR="00EF5EF4" w:rsidRDefault="00EF5EF4" w:rsidP="00EB1FD2">
            <w:pPr>
              <w:rPr>
                <w:rFonts w:cs="Arial"/>
              </w:rPr>
            </w:pPr>
            <w:r>
              <w:rPr>
                <w:rFonts w:cs="Arial"/>
              </w:rPr>
              <w:t>Signal Description:</w:t>
            </w:r>
          </w:p>
          <w:p w14:paraId="0AAEDDDB" w14:textId="77777777" w:rsidR="00EF5EF4" w:rsidRDefault="00EF5EF4" w:rsidP="00EB1FD2">
            <w:pPr>
              <w:rPr>
                <w:rFonts w:cs="Arial"/>
              </w:rPr>
            </w:pPr>
            <w:r>
              <w:rPr>
                <w:rFonts w:cs="Arial"/>
              </w:rPr>
              <w:t>Passcode values received by the user and passed to Profile Management Server. Signal also communicates if the user selected to "skip" the secondary authentication.</w:t>
            </w:r>
          </w:p>
          <w:p w14:paraId="7181E436" w14:textId="77777777" w:rsidR="00EF5EF4" w:rsidRDefault="00EF5EF4" w:rsidP="00EB1FD2">
            <w:pPr>
              <w:rPr>
                <w:rFonts w:cs="Arial"/>
              </w:rPr>
            </w:pPr>
          </w:p>
          <w:p w14:paraId="1F1CDAAA" w14:textId="77777777" w:rsidR="00EF5EF4" w:rsidRPr="00275823" w:rsidRDefault="00EF5EF4" w:rsidP="00EB1FD2">
            <w:pPr>
              <w:rPr>
                <w:rFonts w:cs="Arial"/>
                <w:color w:val="000000"/>
              </w:rPr>
            </w:pPr>
            <w:r>
              <w:rPr>
                <w:rFonts w:cs="Arial"/>
                <w:color w:val="000000"/>
              </w:rPr>
              <w:t>Sent to:</w:t>
            </w:r>
          </w:p>
          <w:p w14:paraId="30FD66BA"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50747E2F" wp14:editId="2019A0E0">
                  <wp:extent cx="152400" cy="152400"/>
                  <wp:effectExtent l="0" t="0" r="0" b="0"/>
                  <wp:docPr id="28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4d9276e4c7f84a0a5e0555d818dd941" w:history="1">
              <w:r>
                <w:rPr>
                  <w:rStyle w:val="Hyperlink"/>
                  <w:rFonts w:cs="Arial"/>
                  <w:color w:val="000000"/>
                </w:rPr>
                <w:t>Provide Authentication Status (Auto Login)</w:t>
              </w:r>
            </w:hyperlink>
          </w:p>
        </w:tc>
      </w:tr>
    </w:tbl>
    <w:p w14:paraId="2958FC0D" w14:textId="77777777" w:rsidR="00EF5EF4" w:rsidRDefault="00EF5EF4" w:rsidP="00EF5EF4">
      <w:pPr>
        <w:pStyle w:val="Heading4"/>
        <w:numPr>
          <w:ilvl w:val="3"/>
          <w:numId w:val="4"/>
        </w:numPr>
      </w:pPr>
      <w:r>
        <w:t>Logical</w:t>
      </w:r>
      <w:r w:rsidRPr="00F15706">
        <w:t xml:space="preserve"> Parameters</w:t>
      </w:r>
    </w:p>
    <w:p w14:paraId="55CA4C0C" w14:textId="77777777" w:rsidR="00EF5EF4" w:rsidRDefault="00EF5EF4" w:rsidP="00EF5EF4"/>
    <w:p w14:paraId="4CD45395"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8975233" w14:textId="77777777" w:rsidR="00EF5EF4" w:rsidRDefault="00EF5EF4" w:rsidP="00EF5EF4">
      <w:pPr>
        <w:pStyle w:val="Heading3"/>
        <w:numPr>
          <w:ilvl w:val="2"/>
          <w:numId w:val="4"/>
        </w:numPr>
      </w:pPr>
      <w:r>
        <w:t>Function Modeling</w:t>
      </w:r>
    </w:p>
    <w:p w14:paraId="3039248D" w14:textId="77777777" w:rsidR="00EF5EF4" w:rsidRPr="00C75AE5" w:rsidRDefault="00EF5EF4" w:rsidP="00EF5EF4"/>
    <w:p w14:paraId="1B3C0DA4" w14:textId="77777777" w:rsidR="00EF5EF4" w:rsidRDefault="00EF5EF4" w:rsidP="00EF5EF4">
      <w:pPr>
        <w:pStyle w:val="Heading4"/>
        <w:numPr>
          <w:ilvl w:val="3"/>
          <w:numId w:val="4"/>
        </w:numPr>
      </w:pPr>
      <w:r>
        <w:t>Use Cases</w:t>
      </w:r>
    </w:p>
    <w:p w14:paraId="69E40CF0" w14:textId="77777777" w:rsidR="00EF5EF4" w:rsidRDefault="00EF5EF4" w:rsidP="00EF5EF4"/>
    <w:p w14:paraId="6CD15483"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35A41310" w14:textId="77777777" w:rsidR="00EF5EF4" w:rsidRDefault="00EF5EF4" w:rsidP="00EF5EF4">
      <w:pPr>
        <w:pStyle w:val="Heading4"/>
        <w:numPr>
          <w:ilvl w:val="3"/>
          <w:numId w:val="4"/>
        </w:numPr>
      </w:pPr>
      <w:r>
        <w:t>State Charts / Activity Diagrams / Sequence Diagrams / Decision Tables</w:t>
      </w:r>
    </w:p>
    <w:p w14:paraId="727C0ED2" w14:textId="77777777" w:rsidR="00EF5EF4" w:rsidRDefault="00EF5EF4" w:rsidP="00EF5EF4"/>
    <w:p w14:paraId="1C518F78" w14:textId="77777777" w:rsidR="00EF5EF4" w:rsidRDefault="00EF5EF4" w:rsidP="00EF5EF4">
      <w:pPr>
        <w:contextualSpacing/>
        <w:jc w:val="center"/>
      </w:pPr>
      <w:r>
        <w:rPr>
          <w:noProof/>
        </w:rPr>
        <w:lastRenderedPageBreak/>
        <w:drawing>
          <wp:inline distT="0" distB="0" distL="0" distR="0" wp14:anchorId="123D7603" wp14:editId="5AE51340">
            <wp:extent cx="6466205" cy="5403900"/>
            <wp:effectExtent l="0" t="0" r="0" b="0"/>
            <wp:docPr id="288" name="Picture -1695523574.jpg" descr="-1695523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95523574.jpg"/>
                    <pic:cNvPicPr/>
                  </pic:nvPicPr>
                  <pic:blipFill>
                    <a:blip r:embed="rId78" cstate="print"/>
                    <a:stretch>
                      <a:fillRect/>
                    </a:stretch>
                  </pic:blipFill>
                  <pic:spPr>
                    <a:xfrm>
                      <a:off x="0" y="0"/>
                      <a:ext cx="6466205" cy="5403900"/>
                    </a:xfrm>
                    <a:prstGeom prst="rect">
                      <a:avLst/>
                    </a:prstGeom>
                  </pic:spPr>
                </pic:pic>
              </a:graphicData>
            </a:graphic>
          </wp:inline>
        </w:drawing>
      </w:r>
    </w:p>
    <w:p w14:paraId="7FF9A7C3" w14:textId="77777777" w:rsidR="00EF5EF4" w:rsidRPr="00294100" w:rsidRDefault="00EF5EF4" w:rsidP="00EF5EF4">
      <w:pPr>
        <w:pStyle w:val="Caption"/>
      </w:pPr>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Display Passcode Screen</w:t>
      </w:r>
    </w:p>
    <w:p w14:paraId="27A5D462" w14:textId="77777777" w:rsidR="00EF5EF4" w:rsidRPr="000A30CD" w:rsidRDefault="00EF5EF4" w:rsidP="00EF5EF4"/>
    <w:p w14:paraId="1FD186D9" w14:textId="77777777" w:rsidR="00EF5EF4" w:rsidRPr="00834E12" w:rsidRDefault="00EF5EF4" w:rsidP="00EF5EF4"/>
    <w:p w14:paraId="442F051A" w14:textId="77777777" w:rsidR="00EF5EF4" w:rsidRDefault="00EF5EF4" w:rsidP="00EF5EF4">
      <w:pPr>
        <w:pStyle w:val="Heading3"/>
        <w:numPr>
          <w:ilvl w:val="2"/>
          <w:numId w:val="4"/>
        </w:numPr>
      </w:pPr>
      <w:r>
        <w:t>Function Requirements</w:t>
      </w:r>
    </w:p>
    <w:p w14:paraId="5AE3A138" w14:textId="77777777" w:rsidR="00EF5EF4" w:rsidRDefault="00EF5EF4" w:rsidP="00EF5EF4">
      <w:pPr>
        <w:pStyle w:val="Heading4"/>
        <w:numPr>
          <w:ilvl w:val="3"/>
          <w:numId w:val="4"/>
        </w:numPr>
      </w:pPr>
      <w:r>
        <w:t>Functional Requirements</w:t>
      </w:r>
    </w:p>
    <w:p w14:paraId="69ACB4F6" w14:textId="77777777" w:rsidR="00EF5EF4" w:rsidRDefault="00EF5EF4" w:rsidP="00EF5EF4">
      <w:pPr>
        <w:pStyle w:val="Heading5"/>
        <w:numPr>
          <w:ilvl w:val="4"/>
          <w:numId w:val="4"/>
        </w:numPr>
      </w:pPr>
      <w:r>
        <w:t>Normal Operation</w:t>
      </w:r>
    </w:p>
    <w:p w14:paraId="21A7367B" w14:textId="77777777" w:rsidR="00EF5EF4" w:rsidRDefault="00EF5EF4" w:rsidP="00EF5EF4"/>
    <w:p w14:paraId="26E1E2DA" w14:textId="77777777" w:rsidR="00EF5EF4" w:rsidRPr="0017445F" w:rsidRDefault="00EF5EF4" w:rsidP="00EF5EF4">
      <w:pPr>
        <w:pStyle w:val="RERequirement"/>
        <w:shd w:val="clear" w:color="auto" w:fill="F2F2F2" w:themeFill="background1" w:themeFillShade="F2"/>
      </w:pPr>
      <w:bookmarkStart w:id="128" w:name="_c3a6278b063dc18dc3104813147019df"/>
      <w:bookmarkEnd w:id="128"/>
      <w:r>
        <w:t xml:space="preserve"> Initially displaying Passcode Screen</w:t>
      </w:r>
    </w:p>
    <w:p w14:paraId="42C89AB0" w14:textId="77777777" w:rsidR="00EF5EF4" w:rsidRDefault="00EF5EF4" w:rsidP="00EF5EF4">
      <w:pPr>
        <w:rPr>
          <w:rFonts w:cs="Arial"/>
        </w:rPr>
      </w:pPr>
      <w:r>
        <w:rPr>
          <w:rFonts w:cs="Arial"/>
        </w:rPr>
        <w:t xml:space="preserve">When the Profile Interface Client receives </w:t>
      </w:r>
      <w:proofErr w:type="spellStart"/>
      <w:r>
        <w:rPr>
          <w:rFonts w:cs="Arial"/>
        </w:rPr>
        <w:t>Passcode_Rq</w:t>
      </w:r>
      <w:proofErr w:type="spellEnd"/>
      <w:r>
        <w:rPr>
          <w:rFonts w:cs="Arial"/>
        </w:rPr>
        <w:t xml:space="preserve"> = NEW from the Profile Management Server, the Profile Interface Client shall display the Passcode Screen.</w:t>
      </w:r>
    </w:p>
    <w:p w14:paraId="24E33572"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1783305"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61248"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B9B572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9F8A5"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D4A3C2" w14:textId="77777777" w:rsidR="00EF5EF4" w:rsidRDefault="00EF5EF4" w:rsidP="00EB1FD2"/>
        </w:tc>
      </w:tr>
      <w:tr w:rsidR="00EF5EF4" w:rsidRPr="00FD127C" w14:paraId="541E6A6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BD2AE"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7E30AF" w14:textId="77777777" w:rsidR="00EF5EF4" w:rsidRDefault="00EF5EF4" w:rsidP="00EB1FD2"/>
        </w:tc>
      </w:tr>
      <w:tr w:rsidR="00EF5EF4" w:rsidRPr="00FD127C" w14:paraId="4C3DF8F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E43660"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06D59F" w14:textId="77777777" w:rsidR="00EF5EF4" w:rsidRDefault="00EF5EF4" w:rsidP="00EB1FD2"/>
        </w:tc>
      </w:tr>
      <w:tr w:rsidR="00EF5EF4" w:rsidRPr="00FD127C" w14:paraId="5280959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8440FF"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E2B6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934A02"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8B1A65" w14:textId="77777777" w:rsidR="00EF5EF4" w:rsidRDefault="00EF5EF4" w:rsidP="00EB1FD2"/>
        </w:tc>
      </w:tr>
      <w:tr w:rsidR="00EF5EF4" w:rsidRPr="00FD127C" w14:paraId="0FFF331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6C5B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B3EB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0DDE5"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FD930C" w14:textId="77777777" w:rsidR="00EF5EF4" w:rsidRDefault="00EF5EF4" w:rsidP="00EB1FD2"/>
        </w:tc>
      </w:tr>
      <w:tr w:rsidR="00EF5EF4" w:rsidRPr="00FD127C" w14:paraId="1ABC58D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58ADD6"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11BD7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9E4617"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39B3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97C2C1"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170F8D" w14:textId="77777777" w:rsidR="00EF5EF4" w:rsidRDefault="00EF5EF4" w:rsidP="00EB1FD2"/>
        </w:tc>
      </w:tr>
      <w:tr w:rsidR="00EF5EF4" w:rsidRPr="00FD127C" w14:paraId="3AA4846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A9B215" w14:textId="77777777" w:rsidR="00EF5EF4" w:rsidRPr="00FD127C" w:rsidRDefault="00EF5EF4" w:rsidP="00EB1FD2">
            <w:pPr>
              <w:rPr>
                <w:rFonts w:cs="Arial"/>
                <w:bCs/>
                <w:color w:val="808080" w:themeColor="background1" w:themeShade="80"/>
                <w:sz w:val="16"/>
                <w:szCs w:val="14"/>
              </w:rPr>
            </w:pPr>
            <w:hyperlink r:id="rId7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1B86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AB3887"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478832A" w14:textId="77777777" w:rsidR="00EF5EF4" w:rsidRDefault="00EF5EF4" w:rsidP="00EF5EF4"/>
    <w:p w14:paraId="2E4CC5FD" w14:textId="77777777" w:rsidR="00EF5EF4" w:rsidRPr="0017445F" w:rsidRDefault="00EF5EF4" w:rsidP="00EF5EF4">
      <w:pPr>
        <w:pStyle w:val="RERequirement"/>
        <w:shd w:val="clear" w:color="auto" w:fill="F2F2F2" w:themeFill="background1" w:themeFillShade="F2"/>
      </w:pPr>
      <w:bookmarkStart w:id="129" w:name="_d86cce5d04766582936a159c12d11ccb"/>
      <w:bookmarkEnd w:id="129"/>
      <w:r>
        <w:t xml:space="preserve"> Receiving </w:t>
      </w:r>
      <w:proofErr w:type="spellStart"/>
      <w:r>
        <w:t>Authentication_Status</w:t>
      </w:r>
      <w:proofErr w:type="spellEnd"/>
      <w:r>
        <w:t xml:space="preserve"> = SUCCESS after Passcode</w:t>
      </w:r>
    </w:p>
    <w:p w14:paraId="52544BAF" w14:textId="77777777" w:rsidR="00EF5EF4" w:rsidRDefault="00EF5EF4" w:rsidP="00EF5EF4">
      <w:pPr>
        <w:rPr>
          <w:rFonts w:cs="Arial"/>
        </w:rPr>
      </w:pPr>
      <w:r>
        <w:rPr>
          <w:rFonts w:cs="Arial"/>
        </w:rPr>
        <w:t xml:space="preserve">When the Profile Interface Client receives </w:t>
      </w:r>
      <w:proofErr w:type="spellStart"/>
      <w:r>
        <w:rPr>
          <w:rFonts w:cs="Arial"/>
        </w:rPr>
        <w:t>Authentication_Status</w:t>
      </w:r>
      <w:proofErr w:type="spellEnd"/>
      <w:r>
        <w:rPr>
          <w:rFonts w:cs="Arial"/>
        </w:rPr>
        <w:t xml:space="preserve"> = SUCCESS after a passcode was entered, the Profile Interface Client shall remove the Passcode Screen and return to the previously used screen.</w:t>
      </w:r>
    </w:p>
    <w:p w14:paraId="06E84B13"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F36FAD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4CADB"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5DC7C4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0F3CD"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5CB14" w14:textId="77777777" w:rsidR="00EF5EF4" w:rsidRDefault="00EF5EF4" w:rsidP="00EB1FD2"/>
        </w:tc>
      </w:tr>
      <w:tr w:rsidR="00EF5EF4" w:rsidRPr="00FD127C" w14:paraId="74FA10E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99A576"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D73A4" w14:textId="77777777" w:rsidR="00EF5EF4" w:rsidRDefault="00EF5EF4" w:rsidP="00EB1FD2"/>
        </w:tc>
      </w:tr>
      <w:tr w:rsidR="00EF5EF4" w:rsidRPr="00FD127C" w14:paraId="34E8599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673BD8"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6FA3B5" w14:textId="77777777" w:rsidR="00EF5EF4" w:rsidRDefault="00EF5EF4" w:rsidP="00EB1FD2"/>
        </w:tc>
      </w:tr>
      <w:tr w:rsidR="00EF5EF4" w:rsidRPr="00FD127C" w14:paraId="3B13364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1624C"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4EE2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912143"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B5F20B" w14:textId="77777777" w:rsidR="00EF5EF4" w:rsidRDefault="00EF5EF4" w:rsidP="00EB1FD2"/>
        </w:tc>
      </w:tr>
      <w:tr w:rsidR="00EF5EF4" w:rsidRPr="00FD127C" w14:paraId="70F4B26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6616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30F1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87F15B"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42E26A" w14:textId="77777777" w:rsidR="00EF5EF4" w:rsidRDefault="00EF5EF4" w:rsidP="00EB1FD2"/>
        </w:tc>
      </w:tr>
      <w:tr w:rsidR="00EF5EF4" w:rsidRPr="00FD127C" w14:paraId="50412F94"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C2414"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B10263"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551D3"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0FEE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0F58C1"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CCBB7B" w14:textId="77777777" w:rsidR="00EF5EF4" w:rsidRDefault="00EF5EF4" w:rsidP="00EB1FD2"/>
        </w:tc>
      </w:tr>
      <w:tr w:rsidR="00EF5EF4" w:rsidRPr="00FD127C" w14:paraId="68133FDA"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CB2F0F" w14:textId="77777777" w:rsidR="00EF5EF4" w:rsidRPr="00FD127C" w:rsidRDefault="00EF5EF4" w:rsidP="00EB1FD2">
            <w:pPr>
              <w:rPr>
                <w:rFonts w:cs="Arial"/>
                <w:bCs/>
                <w:color w:val="808080" w:themeColor="background1" w:themeShade="80"/>
                <w:sz w:val="16"/>
                <w:szCs w:val="14"/>
              </w:rPr>
            </w:pPr>
            <w:hyperlink r:id="rId80"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93AAC"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ACCBCD"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58579DE" w14:textId="77777777" w:rsidR="00EF5EF4" w:rsidRDefault="00EF5EF4" w:rsidP="00EF5EF4"/>
    <w:p w14:paraId="2CA1142A" w14:textId="77777777" w:rsidR="00EF5EF4" w:rsidRPr="0017445F" w:rsidRDefault="00EF5EF4" w:rsidP="00EF5EF4">
      <w:pPr>
        <w:pStyle w:val="RERequirement"/>
        <w:shd w:val="clear" w:color="auto" w:fill="F2F2F2" w:themeFill="background1" w:themeFillShade="F2"/>
      </w:pPr>
      <w:bookmarkStart w:id="130" w:name="_0c34ea31e69fa196afdb1fbd99b3d7ae"/>
      <w:bookmarkEnd w:id="130"/>
      <w:r>
        <w:t xml:space="preserve"> Sending </w:t>
      </w:r>
      <w:proofErr w:type="spellStart"/>
      <w:r>
        <w:t>PasscodeValues</w:t>
      </w:r>
      <w:proofErr w:type="spellEnd"/>
      <w:r>
        <w:t xml:space="preserve"> to Profile Management Server</w:t>
      </w:r>
    </w:p>
    <w:p w14:paraId="3A8F52EB" w14:textId="77777777" w:rsidR="00EF5EF4" w:rsidRDefault="00EF5EF4" w:rsidP="00EF5EF4">
      <w:pPr>
        <w:rPr>
          <w:rFonts w:cs="Arial"/>
        </w:rPr>
      </w:pPr>
      <w:r>
        <w:rPr>
          <w:rFonts w:cs="Arial"/>
        </w:rPr>
        <w:t xml:space="preserve">When the user inputs a passcode into the Passcode Screen, the Profile Interface Client shall send the passcode via </w:t>
      </w:r>
      <w:proofErr w:type="spellStart"/>
      <w:r>
        <w:rPr>
          <w:rFonts w:cs="Arial"/>
        </w:rPr>
        <w:t>PasscodeValues</w:t>
      </w:r>
      <w:proofErr w:type="spellEnd"/>
      <w:r>
        <w:rPr>
          <w:rFonts w:cs="Arial"/>
        </w:rPr>
        <w:t xml:space="preserve"> signal to the Profile Management Server.</w:t>
      </w:r>
    </w:p>
    <w:p w14:paraId="276CDC09"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0741513"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4216D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F37797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5925E4"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0F40D7" w14:textId="77777777" w:rsidR="00EF5EF4" w:rsidRDefault="00EF5EF4" w:rsidP="00EB1FD2"/>
        </w:tc>
      </w:tr>
      <w:tr w:rsidR="00EF5EF4" w:rsidRPr="00FD127C" w14:paraId="6FA218A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3BBA40"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64F1EE" w14:textId="77777777" w:rsidR="00EF5EF4" w:rsidRDefault="00EF5EF4" w:rsidP="00EB1FD2"/>
        </w:tc>
      </w:tr>
      <w:tr w:rsidR="00EF5EF4" w:rsidRPr="00FD127C" w14:paraId="43896DF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983BF9"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41849E" w14:textId="77777777" w:rsidR="00EF5EF4" w:rsidRDefault="00EF5EF4" w:rsidP="00EB1FD2"/>
        </w:tc>
      </w:tr>
      <w:tr w:rsidR="00EF5EF4" w:rsidRPr="00FD127C" w14:paraId="0BE5960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CDBBA"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6221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A7D7E7"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128E30" w14:textId="77777777" w:rsidR="00EF5EF4" w:rsidRDefault="00EF5EF4" w:rsidP="00EB1FD2"/>
        </w:tc>
      </w:tr>
      <w:tr w:rsidR="00EF5EF4" w:rsidRPr="00FD127C" w14:paraId="402BAC1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B9C5DE"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88D0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6DB9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D27051" w14:textId="77777777" w:rsidR="00EF5EF4" w:rsidRDefault="00EF5EF4" w:rsidP="00EB1FD2"/>
        </w:tc>
      </w:tr>
      <w:tr w:rsidR="00EF5EF4" w:rsidRPr="00FD127C" w14:paraId="6EBA5D6D"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4DD71"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602D0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BBAB0"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25A94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DD1E74"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E63CE0" w14:textId="77777777" w:rsidR="00EF5EF4" w:rsidRDefault="00EF5EF4" w:rsidP="00EB1FD2"/>
        </w:tc>
      </w:tr>
      <w:tr w:rsidR="00EF5EF4" w:rsidRPr="00FD127C" w14:paraId="42F52BC1"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9F08C4" w14:textId="77777777" w:rsidR="00EF5EF4" w:rsidRPr="00FD127C" w:rsidRDefault="00EF5EF4" w:rsidP="00EB1FD2">
            <w:pPr>
              <w:rPr>
                <w:rFonts w:cs="Arial"/>
                <w:bCs/>
                <w:color w:val="808080" w:themeColor="background1" w:themeShade="80"/>
                <w:sz w:val="16"/>
                <w:szCs w:val="14"/>
              </w:rPr>
            </w:pPr>
            <w:hyperlink r:id="rId8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0563E"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958ED"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9C52AB" w14:textId="77777777" w:rsidR="00EF5EF4" w:rsidRDefault="00EF5EF4" w:rsidP="00EF5EF4"/>
    <w:p w14:paraId="521C55DE" w14:textId="77777777" w:rsidR="00EF5EF4" w:rsidRPr="0017445F" w:rsidRDefault="00EF5EF4" w:rsidP="00EF5EF4">
      <w:pPr>
        <w:pStyle w:val="RERequirement"/>
        <w:shd w:val="clear" w:color="auto" w:fill="F2F2F2" w:themeFill="background1" w:themeFillShade="F2"/>
      </w:pPr>
      <w:bookmarkStart w:id="131" w:name="_069a0d48bf2f4957f2c4cac40197ed9f"/>
      <w:bookmarkEnd w:id="131"/>
      <w:r>
        <w:t xml:space="preserve"> User selects to skip passcode</w:t>
      </w:r>
    </w:p>
    <w:p w14:paraId="24170722" w14:textId="77777777" w:rsidR="00EF5EF4" w:rsidRDefault="00EF5EF4" w:rsidP="00EF5EF4">
      <w:pPr>
        <w:rPr>
          <w:rFonts w:cs="Arial"/>
        </w:rPr>
      </w:pPr>
      <w:r>
        <w:rPr>
          <w:rFonts w:cs="Arial"/>
        </w:rPr>
        <w:t xml:space="preserve">When the user selects "Skip" on the Passcode Screen, the Profile Interface Client shall send </w:t>
      </w:r>
      <w:proofErr w:type="spellStart"/>
      <w:r>
        <w:rPr>
          <w:rFonts w:cs="Arial"/>
        </w:rPr>
        <w:t>PasscodeValues</w:t>
      </w:r>
      <w:proofErr w:type="spellEnd"/>
      <w:r>
        <w:rPr>
          <w:rFonts w:cs="Arial"/>
        </w:rPr>
        <w:t xml:space="preserve"> = SKIP to the Profile Management Server.</w:t>
      </w:r>
    </w:p>
    <w:p w14:paraId="227962E5"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2A8D5B9"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D39FDE"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43DD1B3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1BFE62"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FAF02F" w14:textId="77777777" w:rsidR="00EF5EF4" w:rsidRDefault="00EF5EF4" w:rsidP="00EB1FD2"/>
        </w:tc>
      </w:tr>
      <w:tr w:rsidR="00EF5EF4" w:rsidRPr="00FD127C" w14:paraId="2BBDC53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699BD2"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B796B" w14:textId="77777777" w:rsidR="00EF5EF4" w:rsidRDefault="00EF5EF4" w:rsidP="00EB1FD2"/>
        </w:tc>
      </w:tr>
      <w:tr w:rsidR="00EF5EF4" w:rsidRPr="00FD127C" w14:paraId="25C9401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332BC"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E1DC7" w14:textId="77777777" w:rsidR="00EF5EF4" w:rsidRDefault="00EF5EF4" w:rsidP="00EB1FD2"/>
        </w:tc>
      </w:tr>
      <w:tr w:rsidR="00EF5EF4" w:rsidRPr="00FD127C" w14:paraId="2BB61D5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BD838"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2A27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6FFCC1"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08189" w14:textId="77777777" w:rsidR="00EF5EF4" w:rsidRDefault="00EF5EF4" w:rsidP="00EB1FD2"/>
        </w:tc>
      </w:tr>
      <w:tr w:rsidR="00EF5EF4" w:rsidRPr="00FD127C" w14:paraId="43BA70F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071C5"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6939E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DF3A9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D8A839" w14:textId="77777777" w:rsidR="00EF5EF4" w:rsidRDefault="00EF5EF4" w:rsidP="00EB1FD2"/>
        </w:tc>
      </w:tr>
      <w:tr w:rsidR="00EF5EF4" w:rsidRPr="00FD127C" w14:paraId="6E5A034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8CA0E6"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058A5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9364D"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4E3C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2AE17"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BDAB1C" w14:textId="77777777" w:rsidR="00EF5EF4" w:rsidRDefault="00EF5EF4" w:rsidP="00EB1FD2"/>
        </w:tc>
      </w:tr>
      <w:tr w:rsidR="00EF5EF4" w:rsidRPr="00FD127C" w14:paraId="7021BF94"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3D684F" w14:textId="77777777" w:rsidR="00EF5EF4" w:rsidRPr="00FD127C" w:rsidRDefault="00EF5EF4" w:rsidP="00EB1FD2">
            <w:pPr>
              <w:rPr>
                <w:rFonts w:cs="Arial"/>
                <w:bCs/>
                <w:color w:val="808080" w:themeColor="background1" w:themeShade="80"/>
                <w:sz w:val="16"/>
                <w:szCs w:val="14"/>
              </w:rPr>
            </w:pPr>
            <w:hyperlink r:id="rId8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D74F2D"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55F32"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9BF765E" w14:textId="77777777" w:rsidR="00EF5EF4" w:rsidRDefault="00EF5EF4" w:rsidP="00EF5EF4"/>
    <w:p w14:paraId="212CD9AE" w14:textId="77777777" w:rsidR="00EF5EF4" w:rsidRDefault="00EF5EF4" w:rsidP="00EF5EF4">
      <w:pPr>
        <w:pStyle w:val="Heading5"/>
        <w:numPr>
          <w:ilvl w:val="4"/>
          <w:numId w:val="4"/>
        </w:numPr>
      </w:pPr>
      <w:r>
        <w:t>Error Handling</w:t>
      </w:r>
    </w:p>
    <w:p w14:paraId="50A7A068" w14:textId="77777777" w:rsidR="00EF5EF4" w:rsidRDefault="00EF5EF4" w:rsidP="00EF5EF4"/>
    <w:p w14:paraId="49C19876" w14:textId="77777777" w:rsidR="00EF5EF4" w:rsidRPr="0017445F" w:rsidRDefault="00EF5EF4" w:rsidP="00EF5EF4">
      <w:pPr>
        <w:pStyle w:val="RERequirement"/>
        <w:shd w:val="clear" w:color="auto" w:fill="F2F2F2" w:themeFill="background1" w:themeFillShade="F2"/>
      </w:pPr>
      <w:bookmarkStart w:id="132" w:name="_d1e1af6a4bb3155438b98c07a0dcb772"/>
      <w:bookmarkEnd w:id="132"/>
      <w:r>
        <w:t xml:space="preserve"> Receiving </w:t>
      </w:r>
      <w:proofErr w:type="spellStart"/>
      <w:r>
        <w:t>Authentication_Status</w:t>
      </w:r>
      <w:proofErr w:type="spellEnd"/>
      <w:r>
        <w:t xml:space="preserve"> = FAIL after Passcode</w:t>
      </w:r>
    </w:p>
    <w:p w14:paraId="2302C92D" w14:textId="77777777" w:rsidR="00EF5EF4" w:rsidRDefault="00EF5EF4" w:rsidP="00EF5EF4">
      <w:pPr>
        <w:rPr>
          <w:rFonts w:cs="Arial"/>
        </w:rPr>
      </w:pPr>
      <w:r>
        <w:rPr>
          <w:rFonts w:cs="Arial"/>
        </w:rPr>
        <w:t xml:space="preserve">When the Profile Interface Client receives </w:t>
      </w:r>
      <w:proofErr w:type="spellStart"/>
      <w:r>
        <w:rPr>
          <w:rFonts w:cs="Arial"/>
        </w:rPr>
        <w:t>Authentication_Status</w:t>
      </w:r>
      <w:proofErr w:type="spellEnd"/>
      <w:r>
        <w:rPr>
          <w:rFonts w:cs="Arial"/>
        </w:rPr>
        <w:t xml:space="preserve"> = FAIL after a passcode was entered, the Profile Interface Client shall display a max counter reached message and then return to the previously used screen.</w:t>
      </w:r>
    </w:p>
    <w:p w14:paraId="3CEC82D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71A6CE0C"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6339A2"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01DCBB6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3B862A"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6D100" w14:textId="77777777" w:rsidR="00EF5EF4" w:rsidRDefault="00EF5EF4" w:rsidP="00EB1FD2"/>
        </w:tc>
      </w:tr>
      <w:tr w:rsidR="00EF5EF4" w:rsidRPr="00FD127C" w14:paraId="596E3DC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D2B91"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D1D69" w14:textId="77777777" w:rsidR="00EF5EF4" w:rsidRDefault="00EF5EF4" w:rsidP="00EB1FD2"/>
        </w:tc>
      </w:tr>
      <w:tr w:rsidR="00EF5EF4" w:rsidRPr="00FD127C" w14:paraId="258A5C0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48A33"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76CC59" w14:textId="77777777" w:rsidR="00EF5EF4" w:rsidRDefault="00EF5EF4" w:rsidP="00EB1FD2"/>
        </w:tc>
      </w:tr>
      <w:tr w:rsidR="00EF5EF4" w:rsidRPr="00FD127C" w14:paraId="14EC31E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FA6A3D"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A883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98372"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948CD9" w14:textId="77777777" w:rsidR="00EF5EF4" w:rsidRDefault="00EF5EF4" w:rsidP="00EB1FD2"/>
        </w:tc>
      </w:tr>
      <w:tr w:rsidR="00EF5EF4" w:rsidRPr="00FD127C" w14:paraId="2D50023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3594A"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534B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84193D"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8FAF3" w14:textId="77777777" w:rsidR="00EF5EF4" w:rsidRDefault="00EF5EF4" w:rsidP="00EB1FD2"/>
        </w:tc>
      </w:tr>
      <w:tr w:rsidR="00EF5EF4" w:rsidRPr="00FD127C" w14:paraId="0A393DA0"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70B0F8"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42098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73C452"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F86E9"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75BB4"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F5F809" w14:textId="77777777" w:rsidR="00EF5EF4" w:rsidRDefault="00EF5EF4" w:rsidP="00EB1FD2"/>
        </w:tc>
      </w:tr>
      <w:tr w:rsidR="00EF5EF4" w:rsidRPr="00FD127C" w14:paraId="6EBB762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FDDA1F" w14:textId="77777777" w:rsidR="00EF5EF4" w:rsidRPr="00FD127C" w:rsidRDefault="00EF5EF4" w:rsidP="00EB1FD2">
            <w:pPr>
              <w:rPr>
                <w:rFonts w:cs="Arial"/>
                <w:bCs/>
                <w:color w:val="808080" w:themeColor="background1" w:themeShade="80"/>
                <w:sz w:val="16"/>
                <w:szCs w:val="14"/>
              </w:rPr>
            </w:pPr>
            <w:hyperlink r:id="rId8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A5BD8A"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652EA6"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8B002C5" w14:textId="77777777" w:rsidR="00EF5EF4" w:rsidRDefault="00EF5EF4" w:rsidP="00EF5EF4"/>
    <w:p w14:paraId="03670255" w14:textId="77777777" w:rsidR="00EF5EF4" w:rsidRPr="0017445F" w:rsidRDefault="00EF5EF4" w:rsidP="00EF5EF4">
      <w:pPr>
        <w:pStyle w:val="RERequirement"/>
        <w:shd w:val="clear" w:color="auto" w:fill="F2F2F2" w:themeFill="background1" w:themeFillShade="F2"/>
      </w:pPr>
      <w:bookmarkStart w:id="133" w:name="_3cee368a6a4208f21d8024c6aae3b078"/>
      <w:bookmarkEnd w:id="133"/>
      <w:r>
        <w:t xml:space="preserve"> Display Passcode Screen after passcode failure</w:t>
      </w:r>
    </w:p>
    <w:p w14:paraId="21D1244A" w14:textId="77777777" w:rsidR="00EF5EF4" w:rsidRDefault="00EF5EF4" w:rsidP="00EF5EF4">
      <w:pPr>
        <w:rPr>
          <w:rFonts w:cs="Arial"/>
        </w:rPr>
      </w:pPr>
      <w:r>
        <w:rPr>
          <w:rFonts w:cs="Arial"/>
        </w:rPr>
        <w:t xml:space="preserve">When the Profile Interface Client receives </w:t>
      </w:r>
      <w:proofErr w:type="spellStart"/>
      <w:r>
        <w:rPr>
          <w:rFonts w:cs="Arial"/>
        </w:rPr>
        <w:t>Passcode_Rq</w:t>
      </w:r>
      <w:proofErr w:type="spellEnd"/>
      <w:r>
        <w:rPr>
          <w:rFonts w:cs="Arial"/>
        </w:rPr>
        <w:t xml:space="preserve"> = ERROR from the Profile Management Server, the Profile Interface Client shall first display an error message and then display the Passcode Screen.</w:t>
      </w:r>
    </w:p>
    <w:p w14:paraId="6F69E134"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A35C6F5"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17C2E"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F604E9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1E5B1A"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99D3D4" w14:textId="77777777" w:rsidR="00EF5EF4" w:rsidRDefault="00EF5EF4" w:rsidP="00EB1FD2"/>
        </w:tc>
      </w:tr>
      <w:tr w:rsidR="00EF5EF4" w:rsidRPr="00FD127C" w14:paraId="6306387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B5051A"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917A1B" w14:textId="77777777" w:rsidR="00EF5EF4" w:rsidRDefault="00EF5EF4" w:rsidP="00EB1FD2"/>
        </w:tc>
      </w:tr>
      <w:tr w:rsidR="00EF5EF4" w:rsidRPr="00FD127C" w14:paraId="6ADF741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14B8F"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AC5902" w14:textId="77777777" w:rsidR="00EF5EF4" w:rsidRDefault="00EF5EF4" w:rsidP="00EB1FD2"/>
        </w:tc>
      </w:tr>
      <w:tr w:rsidR="00EF5EF4" w:rsidRPr="00FD127C" w14:paraId="2DB2FEE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74D3C9"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ED7DD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01874E"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0B23E" w14:textId="77777777" w:rsidR="00EF5EF4" w:rsidRDefault="00EF5EF4" w:rsidP="00EB1FD2"/>
        </w:tc>
      </w:tr>
      <w:tr w:rsidR="00EF5EF4" w:rsidRPr="00FD127C" w14:paraId="25217FD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EA43BB"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3525E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C58B4"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E3AAEF" w14:textId="77777777" w:rsidR="00EF5EF4" w:rsidRDefault="00EF5EF4" w:rsidP="00EB1FD2"/>
        </w:tc>
      </w:tr>
      <w:tr w:rsidR="00EF5EF4" w:rsidRPr="00FD127C" w14:paraId="569B45E1"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26653"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8C445C"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75ED5"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6DC9F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E94E70"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72F7D9" w14:textId="77777777" w:rsidR="00EF5EF4" w:rsidRDefault="00EF5EF4" w:rsidP="00EB1FD2"/>
        </w:tc>
      </w:tr>
      <w:tr w:rsidR="00EF5EF4" w:rsidRPr="00FD127C" w14:paraId="31C52408"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D4A0EE" w14:textId="77777777" w:rsidR="00EF5EF4" w:rsidRPr="00FD127C" w:rsidRDefault="00EF5EF4" w:rsidP="00EB1FD2">
            <w:pPr>
              <w:rPr>
                <w:rFonts w:cs="Arial"/>
                <w:bCs/>
                <w:color w:val="808080" w:themeColor="background1" w:themeShade="80"/>
                <w:sz w:val="16"/>
                <w:szCs w:val="14"/>
              </w:rPr>
            </w:pPr>
            <w:hyperlink r:id="rId8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2E9C49"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E5D7B"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041EF2" w14:textId="77777777" w:rsidR="00EF5EF4" w:rsidRDefault="00EF5EF4" w:rsidP="00EF5EF4"/>
    <w:p w14:paraId="0024142B" w14:textId="77777777" w:rsidR="00EF5EF4" w:rsidRDefault="00EF5EF4" w:rsidP="00EF5EF4">
      <w:pPr>
        <w:pStyle w:val="Heading4"/>
        <w:numPr>
          <w:ilvl w:val="3"/>
          <w:numId w:val="4"/>
        </w:numPr>
      </w:pPr>
      <w:r>
        <w:t>Non-Functional Requirements</w:t>
      </w:r>
    </w:p>
    <w:p w14:paraId="0326589E" w14:textId="77777777" w:rsidR="00EF5EF4" w:rsidRDefault="00EF5EF4" w:rsidP="00EF5EF4"/>
    <w:p w14:paraId="71225234" w14:textId="77777777" w:rsidR="00EF5EF4" w:rsidRDefault="00EF5EF4" w:rsidP="00EF5EF4">
      <w:pPr>
        <w:rPr>
          <w:color w:val="A6A6A6" w:themeColor="background1" w:themeShade="A6"/>
        </w:rPr>
      </w:pPr>
      <w:r>
        <w:rPr>
          <w:color w:val="A6A6A6" w:themeColor="background1" w:themeShade="A6"/>
        </w:rPr>
        <w:t>No Non-Functional Requirements specified.</w:t>
      </w:r>
    </w:p>
    <w:p w14:paraId="4CB894EE" w14:textId="77777777" w:rsidR="00EF5EF4" w:rsidRDefault="00EF5EF4" w:rsidP="00EF5EF4">
      <w:pPr>
        <w:pStyle w:val="Heading4"/>
        <w:numPr>
          <w:ilvl w:val="3"/>
          <w:numId w:val="4"/>
        </w:numPr>
      </w:pPr>
      <w:r>
        <w:t>Functional Safety Requirements</w:t>
      </w:r>
    </w:p>
    <w:p w14:paraId="603658C8" w14:textId="77777777" w:rsidR="00EF5EF4" w:rsidRDefault="00EF5EF4" w:rsidP="00EF5EF4">
      <w:pPr>
        <w:rPr>
          <w:highlight w:val="yellow"/>
        </w:rPr>
      </w:pPr>
    </w:p>
    <w:p w14:paraId="1FF8E732"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2ACA2A47" w14:textId="77777777" w:rsidR="00EF5EF4" w:rsidRDefault="00EF5EF4" w:rsidP="00EF5EF4">
      <w:pPr>
        <w:pStyle w:val="Heading5"/>
        <w:numPr>
          <w:ilvl w:val="4"/>
          <w:numId w:val="4"/>
        </w:numPr>
      </w:pPr>
      <w:r>
        <w:t>ASIL Decomposition of Functional Safety Requirements</w:t>
      </w:r>
    </w:p>
    <w:p w14:paraId="28C4B9B7" w14:textId="77777777" w:rsidR="00EF5EF4" w:rsidRDefault="00EF5EF4" w:rsidP="00EF5EF4">
      <w:pPr>
        <w:pStyle w:val="NoSpacing"/>
      </w:pPr>
    </w:p>
    <w:p w14:paraId="1E1565BE" w14:textId="77777777" w:rsidR="00EF5EF4" w:rsidRDefault="00EF5EF4" w:rsidP="00EF5EF4">
      <w:pPr>
        <w:pStyle w:val="NoSpacing"/>
      </w:pPr>
    </w:p>
    <w:p w14:paraId="35ECEFB5"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5DB4C9BF" w14:textId="77777777" w:rsidR="00EF5EF4" w:rsidRDefault="00EF5EF4" w:rsidP="00EF5EF4">
      <w:pPr>
        <w:pStyle w:val="Heading4"/>
        <w:numPr>
          <w:ilvl w:val="3"/>
          <w:numId w:val="4"/>
        </w:numPr>
      </w:pPr>
      <w:r>
        <w:t>Other Requirements</w:t>
      </w:r>
    </w:p>
    <w:p w14:paraId="7BAC79CD" w14:textId="77777777" w:rsidR="00EF5EF4" w:rsidRDefault="00EF5EF4" w:rsidP="00EF5EF4">
      <w:pPr>
        <w:pStyle w:val="Heading5"/>
        <w:numPr>
          <w:ilvl w:val="4"/>
          <w:numId w:val="4"/>
        </w:numPr>
      </w:pPr>
      <w:r>
        <w:t>Design Requirements</w:t>
      </w:r>
    </w:p>
    <w:p w14:paraId="22C9B060" w14:textId="77777777" w:rsidR="00EF5EF4" w:rsidRDefault="00EF5EF4" w:rsidP="00EF5EF4"/>
    <w:p w14:paraId="2E8012F1" w14:textId="77777777" w:rsidR="00EF5EF4" w:rsidRDefault="00EF5EF4" w:rsidP="00EF5EF4">
      <w:pPr>
        <w:rPr>
          <w:color w:val="A6A6A6" w:themeColor="background1" w:themeShade="A6"/>
        </w:rPr>
      </w:pPr>
      <w:r>
        <w:rPr>
          <w:color w:val="A6A6A6" w:themeColor="background1" w:themeShade="A6"/>
        </w:rPr>
        <w:t>No Design Requirements specified.</w:t>
      </w:r>
    </w:p>
    <w:p w14:paraId="026366A5" w14:textId="77777777" w:rsidR="00EF5EF4" w:rsidRDefault="00EF5EF4" w:rsidP="00EF5EF4">
      <w:pPr>
        <w:pStyle w:val="Heading4"/>
        <w:numPr>
          <w:ilvl w:val="3"/>
          <w:numId w:val="4"/>
        </w:numPr>
      </w:pPr>
      <w:r>
        <w:t>Uncategorized Requirements</w:t>
      </w:r>
    </w:p>
    <w:p w14:paraId="3A65792C" w14:textId="77777777" w:rsidR="00EF5EF4" w:rsidRDefault="00EF5EF4" w:rsidP="00EF5EF4"/>
    <w:p w14:paraId="61E64D6C" w14:textId="77777777" w:rsidR="00EF5EF4" w:rsidRPr="0017445F" w:rsidRDefault="00EF5EF4" w:rsidP="00EF5EF4">
      <w:pPr>
        <w:pStyle w:val="RERequirement"/>
        <w:shd w:val="clear" w:color="auto" w:fill="F2F2F2" w:themeFill="background1" w:themeFillShade="F2"/>
      </w:pPr>
      <w:bookmarkStart w:id="134" w:name="_b782ebed0dafa5aaead747c3d373dfe7"/>
      <w:bookmarkEnd w:id="134"/>
      <w:r>
        <w:t xml:space="preserve"> Content of Passcode Screen</w:t>
      </w:r>
    </w:p>
    <w:p w14:paraId="5B35212B" w14:textId="77777777" w:rsidR="00EF5EF4" w:rsidRDefault="00EF5EF4" w:rsidP="00EF5EF4">
      <w:pPr>
        <w:rPr>
          <w:rFonts w:cs="Arial"/>
        </w:rPr>
      </w:pPr>
      <w:r>
        <w:rPr>
          <w:rFonts w:cs="Arial"/>
        </w:rPr>
        <w:t>The Profile Interface Client shall provide a Passcode Screen that has the following elements:</w:t>
      </w:r>
    </w:p>
    <w:p w14:paraId="20464EE8" w14:textId="77777777" w:rsidR="00EF5EF4" w:rsidRDefault="00EF5EF4" w:rsidP="00EF5EF4">
      <w:pPr>
        <w:rPr>
          <w:rFonts w:cs="Arial"/>
        </w:rPr>
      </w:pPr>
      <w:r>
        <w:rPr>
          <w:rFonts w:cs="Arial"/>
        </w:rPr>
        <w:t>- Numbers 0-9</w:t>
      </w:r>
    </w:p>
    <w:p w14:paraId="444DDD6B" w14:textId="77777777" w:rsidR="00EF5EF4" w:rsidRDefault="00EF5EF4" w:rsidP="00EF5EF4">
      <w:pPr>
        <w:rPr>
          <w:rFonts w:cs="Arial"/>
        </w:rPr>
      </w:pPr>
      <w:r>
        <w:rPr>
          <w:rFonts w:cs="Arial"/>
        </w:rPr>
        <w:t>- An area to indicate how many digits are required in the passcode</w:t>
      </w:r>
    </w:p>
    <w:p w14:paraId="7A34221E" w14:textId="77777777" w:rsidR="00EF5EF4" w:rsidRDefault="00EF5EF4" w:rsidP="00EF5EF4">
      <w:pPr>
        <w:rPr>
          <w:rFonts w:cs="Arial"/>
        </w:rPr>
      </w:pPr>
      <w:r>
        <w:rPr>
          <w:rFonts w:cs="Arial"/>
        </w:rPr>
        <w:t>- Option to skip</w:t>
      </w:r>
    </w:p>
    <w:p w14:paraId="3D0DC758"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437EBF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54AEB"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3EDEC7F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35CD5"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D40E2" w14:textId="77777777" w:rsidR="00EF5EF4" w:rsidRDefault="00EF5EF4" w:rsidP="00EB1FD2"/>
        </w:tc>
      </w:tr>
      <w:tr w:rsidR="00EF5EF4" w:rsidRPr="00FD127C" w14:paraId="2B16D98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AFCFF"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B86C12" w14:textId="77777777" w:rsidR="00EF5EF4" w:rsidRDefault="00EF5EF4" w:rsidP="00EB1FD2"/>
        </w:tc>
      </w:tr>
      <w:tr w:rsidR="00EF5EF4" w:rsidRPr="00FD127C" w14:paraId="2161ABE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A4454C"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33700" w14:textId="77777777" w:rsidR="00EF5EF4" w:rsidRDefault="00EF5EF4" w:rsidP="00EB1FD2"/>
        </w:tc>
      </w:tr>
      <w:tr w:rsidR="00EF5EF4" w:rsidRPr="00FD127C" w14:paraId="7443312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D9464"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28C6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04D16"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2A3BC1" w14:textId="77777777" w:rsidR="00EF5EF4" w:rsidRDefault="00EF5EF4" w:rsidP="00EB1FD2"/>
        </w:tc>
      </w:tr>
      <w:tr w:rsidR="00EF5EF4" w:rsidRPr="00FD127C" w14:paraId="633C26D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0ACE8"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B62C1B"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C6C9E6"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C37F9" w14:textId="77777777" w:rsidR="00EF5EF4" w:rsidRDefault="00EF5EF4" w:rsidP="00EB1FD2"/>
        </w:tc>
      </w:tr>
      <w:tr w:rsidR="00EF5EF4" w:rsidRPr="00FD127C" w14:paraId="461BDC89"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C0391"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11A141"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63EA57"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2007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9E066"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2A835" w14:textId="77777777" w:rsidR="00EF5EF4" w:rsidRDefault="00EF5EF4" w:rsidP="00EB1FD2"/>
        </w:tc>
      </w:tr>
      <w:tr w:rsidR="00EF5EF4" w:rsidRPr="00FD127C" w14:paraId="01244DCA"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E84119" w14:textId="77777777" w:rsidR="00EF5EF4" w:rsidRPr="00FD127C" w:rsidRDefault="00EF5EF4" w:rsidP="00EB1FD2">
            <w:pPr>
              <w:rPr>
                <w:rFonts w:cs="Arial"/>
                <w:bCs/>
                <w:color w:val="808080" w:themeColor="background1" w:themeShade="80"/>
                <w:sz w:val="16"/>
                <w:szCs w:val="14"/>
              </w:rPr>
            </w:pPr>
            <w:hyperlink r:id="rId8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1620F1"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FA949E"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8C8F06F" w14:textId="77777777" w:rsidR="00EF5EF4" w:rsidRDefault="00EF5EF4" w:rsidP="00EF5EF4"/>
    <w:p w14:paraId="7FBCB90C" w14:textId="77777777" w:rsidR="00EF5EF4" w:rsidRDefault="00EF5EF4" w:rsidP="00EF5EF4">
      <w:pPr>
        <w:pStyle w:val="Heading2"/>
        <w:numPr>
          <w:ilvl w:val="1"/>
          <w:numId w:val="4"/>
        </w:numPr>
      </w:pPr>
      <w:r>
        <w:rPr>
          <w:noProof/>
        </w:rPr>
        <w:lastRenderedPageBreak/>
        <w:drawing>
          <wp:inline distT="0" distB="0" distL="0" distR="0" wp14:anchorId="21206701" wp14:editId="731C424A">
            <wp:extent cx="152400" cy="152400"/>
            <wp:effectExtent l="0" t="0" r="0" b="0"/>
            <wp:docPr id="29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35" w:name="_52726291ab8a4b9294fc74664f6dd4af"/>
      <w:r>
        <w:t>Lockout Profile for Download</w:t>
      </w:r>
      <w:bookmarkEnd w:id="135"/>
    </w:p>
    <w:p w14:paraId="06140E27" w14:textId="77777777" w:rsidR="00EF5EF4" w:rsidRDefault="00EF5EF4" w:rsidP="00EF5EF4">
      <w:pPr>
        <w:pStyle w:val="Heading3"/>
        <w:numPr>
          <w:ilvl w:val="2"/>
          <w:numId w:val="4"/>
        </w:numPr>
      </w:pPr>
      <w:r>
        <w:t>Function Overview</w:t>
      </w:r>
    </w:p>
    <w:p w14:paraId="4A6FAD55" w14:textId="77777777" w:rsidR="00EF5EF4" w:rsidRDefault="00EF5EF4" w:rsidP="00EF5EF4">
      <w:pPr>
        <w:pStyle w:val="Heading4"/>
        <w:numPr>
          <w:ilvl w:val="3"/>
          <w:numId w:val="4"/>
        </w:numPr>
      </w:pPr>
      <w:r>
        <w:t>Description</w:t>
      </w:r>
    </w:p>
    <w:p w14:paraId="39597470" w14:textId="77777777" w:rsidR="00EF5EF4" w:rsidRDefault="00EF5EF4" w:rsidP="00EF5EF4">
      <w:pPr>
        <w:contextualSpacing/>
      </w:pPr>
    </w:p>
    <w:p w14:paraId="37D4CF5E" w14:textId="77777777" w:rsidR="00EF5EF4" w:rsidRDefault="00EF5EF4" w:rsidP="00EF5EF4">
      <w:pPr>
        <w:contextualSpacing/>
      </w:pPr>
      <w:r>
        <w:t>Function is allocated to:</w:t>
      </w:r>
    </w:p>
    <w:p w14:paraId="7A242B73" w14:textId="77777777" w:rsidR="00EF5EF4" w:rsidRDefault="00EF5EF4" w:rsidP="00EF5EF4">
      <w:pPr>
        <w:pStyle w:val="ListParagraph"/>
        <w:numPr>
          <w:ilvl w:val="0"/>
          <w:numId w:val="13"/>
        </w:numPr>
        <w:contextualSpacing/>
      </w:pPr>
      <w:r>
        <w:rPr>
          <w:noProof/>
        </w:rPr>
        <w:drawing>
          <wp:inline distT="0" distB="0" distL="0" distR="0" wp14:anchorId="1E28022D" wp14:editId="7FE84465">
            <wp:extent cx="152400" cy="152400"/>
            <wp:effectExtent l="0" t="0" r="0" b="0"/>
            <wp:docPr id="292" name="Picture 598224907.jpg" descr="59822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59822490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Lockout Profile for Download - APIM &lt;&lt;Logical&gt;&gt;</w:t>
      </w:r>
    </w:p>
    <w:p w14:paraId="58A3E6F8" w14:textId="77777777" w:rsidR="00EF5EF4" w:rsidRDefault="00EF5EF4" w:rsidP="00EF5EF4">
      <w:pPr>
        <w:pStyle w:val="ListParagraph"/>
        <w:numPr>
          <w:ilvl w:val="0"/>
          <w:numId w:val="13"/>
        </w:numPr>
        <w:contextualSpacing/>
      </w:pPr>
      <w:r>
        <w:rPr>
          <w:noProof/>
        </w:rPr>
        <w:drawing>
          <wp:inline distT="0" distB="0" distL="0" distR="0" wp14:anchorId="0C94E4E9" wp14:editId="471E68D4">
            <wp:extent cx="152400" cy="152400"/>
            <wp:effectExtent l="0" t="0" r="0" b="0"/>
            <wp:docPr id="294" name="Picture 2041148156.jpg" descr="20411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04114815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22E08C3E" w14:textId="77777777" w:rsidR="00EF5EF4" w:rsidRDefault="00EF5EF4" w:rsidP="00EF5EF4">
      <w:pPr>
        <w:contextualSpacing/>
      </w:pPr>
    </w:p>
    <w:p w14:paraId="1B70D954" w14:textId="77777777" w:rsidR="00EF5EF4" w:rsidRDefault="00EF5EF4" w:rsidP="00EF5EF4">
      <w:pPr>
        <w:contextualSpacing/>
      </w:pPr>
      <w:r w:rsidRPr="00A554C4">
        <w:t>This function is allocated to the Profile Interface Client and provides an HMI graphic that locks out the HMI screen so that the customer cannot make any changes while the PPP feature is applying settings.</w:t>
      </w:r>
    </w:p>
    <w:p w14:paraId="534E24D6" w14:textId="77777777" w:rsidR="00EF5EF4" w:rsidRDefault="00EF5EF4" w:rsidP="00EF5EF4">
      <w:pPr>
        <w:pStyle w:val="Heading4"/>
        <w:numPr>
          <w:ilvl w:val="3"/>
          <w:numId w:val="4"/>
        </w:numPr>
      </w:pPr>
      <w:r>
        <w:t>Variants</w:t>
      </w:r>
    </w:p>
    <w:p w14:paraId="77E7FDDB" w14:textId="77777777" w:rsidR="00EF5EF4" w:rsidRDefault="00EF5EF4" w:rsidP="00EF5EF4"/>
    <w:p w14:paraId="1A02ABC7"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384B673" w14:textId="77777777" w:rsidR="00EF5EF4" w:rsidRDefault="00EF5EF4" w:rsidP="00EF5EF4">
      <w:pPr>
        <w:pStyle w:val="Heading4"/>
        <w:numPr>
          <w:ilvl w:val="3"/>
          <w:numId w:val="4"/>
        </w:numPr>
      </w:pPr>
      <w:r>
        <w:t>Input Requirements</w:t>
      </w:r>
    </w:p>
    <w:p w14:paraId="45584CB8" w14:textId="77777777" w:rsidR="00EF5EF4" w:rsidRDefault="00EF5EF4" w:rsidP="00EF5EF4"/>
    <w:p w14:paraId="6783FAE5"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D3D0B0B" w14:textId="77777777" w:rsidR="00EF5EF4" w:rsidRDefault="00EF5EF4" w:rsidP="00EF5EF4">
      <w:pPr>
        <w:pStyle w:val="Heading4"/>
        <w:numPr>
          <w:ilvl w:val="3"/>
          <w:numId w:val="4"/>
        </w:numPr>
      </w:pPr>
      <w:r>
        <w:t>Assumptions</w:t>
      </w:r>
    </w:p>
    <w:p w14:paraId="39DD7565" w14:textId="77777777" w:rsidR="00EF5EF4" w:rsidRDefault="00EF5EF4" w:rsidP="00EF5EF4"/>
    <w:p w14:paraId="7FED79B5"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546302AC" w14:textId="77777777" w:rsidR="00EF5EF4" w:rsidRDefault="00EF5EF4" w:rsidP="00EF5EF4"/>
    <w:p w14:paraId="756A6C4E" w14:textId="77777777" w:rsidR="00EF5EF4" w:rsidRDefault="00EF5EF4" w:rsidP="00EF5EF4">
      <w:pPr>
        <w:pStyle w:val="Heading4"/>
        <w:numPr>
          <w:ilvl w:val="3"/>
          <w:numId w:val="4"/>
        </w:numPr>
      </w:pPr>
      <w:r>
        <w:t>References</w:t>
      </w:r>
    </w:p>
    <w:p w14:paraId="0EC9D4CA" w14:textId="77777777" w:rsidR="00EF5EF4" w:rsidRPr="00454CBE" w:rsidRDefault="00EF5EF4" w:rsidP="00EF5EF4">
      <w:pPr>
        <w:pStyle w:val="Heading5"/>
        <w:numPr>
          <w:ilvl w:val="4"/>
          <w:numId w:val="4"/>
        </w:numPr>
      </w:pPr>
      <w:r w:rsidRPr="00454CBE">
        <w:t xml:space="preserve">Ford </w:t>
      </w:r>
      <w:r>
        <w:t>D</w:t>
      </w:r>
      <w:r w:rsidRPr="00454CBE">
        <w:t>ocuments</w:t>
      </w:r>
    </w:p>
    <w:p w14:paraId="6FF504F3"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25CBC7A1"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50813926" w14:textId="77777777" w:rsidTr="00EB1FD2">
        <w:trPr>
          <w:cantSplit/>
          <w:tblHeader/>
        </w:trPr>
        <w:tc>
          <w:tcPr>
            <w:tcW w:w="1418" w:type="dxa"/>
            <w:shd w:val="clear" w:color="auto" w:fill="E0E0E0"/>
          </w:tcPr>
          <w:p w14:paraId="15B62DF4"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090DA18A"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6AFAF1F0"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382076FA"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7B02DA5C" w14:textId="77777777" w:rsidTr="00EB1FD2">
        <w:trPr>
          <w:cantSplit/>
          <w:tblHeader/>
        </w:trPr>
        <w:tc>
          <w:tcPr>
            <w:tcW w:w="1418" w:type="dxa"/>
            <w:shd w:val="clear" w:color="auto" w:fill="FFFFFF" w:themeFill="background1"/>
          </w:tcPr>
          <w:p w14:paraId="087A48F7" w14:textId="77777777" w:rsidR="00EF5EF4" w:rsidRPr="005E40CF" w:rsidRDefault="00EF5EF4" w:rsidP="00EB1FD2">
            <w:pPr>
              <w:rPr>
                <w:rFonts w:ascii="Helvetica" w:hAnsi="Helvetica" w:cs="Helvetica"/>
              </w:rPr>
            </w:pPr>
          </w:p>
        </w:tc>
        <w:tc>
          <w:tcPr>
            <w:tcW w:w="6237" w:type="dxa"/>
            <w:shd w:val="clear" w:color="auto" w:fill="FFFFFF" w:themeFill="background1"/>
          </w:tcPr>
          <w:p w14:paraId="564DDD42" w14:textId="77777777" w:rsidR="00EF5EF4" w:rsidRPr="005E40CF" w:rsidRDefault="00EF5EF4" w:rsidP="00EB1FD2">
            <w:pPr>
              <w:rPr>
                <w:rFonts w:ascii="Helvetica" w:hAnsi="Helvetica" w:cs="Helvetica"/>
              </w:rPr>
            </w:pPr>
          </w:p>
        </w:tc>
        <w:tc>
          <w:tcPr>
            <w:tcW w:w="1418" w:type="dxa"/>
            <w:shd w:val="clear" w:color="auto" w:fill="FFFFFF" w:themeFill="background1"/>
          </w:tcPr>
          <w:p w14:paraId="042E094B" w14:textId="77777777" w:rsidR="00EF5EF4" w:rsidRPr="005E40CF" w:rsidRDefault="00EF5EF4" w:rsidP="00EB1FD2">
            <w:pPr>
              <w:rPr>
                <w:rFonts w:ascii="Helvetica" w:hAnsi="Helvetica" w:cs="Helvetica"/>
              </w:rPr>
            </w:pPr>
          </w:p>
        </w:tc>
        <w:tc>
          <w:tcPr>
            <w:tcW w:w="1418" w:type="dxa"/>
            <w:shd w:val="clear" w:color="auto" w:fill="FFFFFF" w:themeFill="background1"/>
          </w:tcPr>
          <w:p w14:paraId="75272D54" w14:textId="77777777" w:rsidR="00EF5EF4" w:rsidRPr="005E40CF" w:rsidRDefault="00EF5EF4" w:rsidP="00EB1FD2">
            <w:pPr>
              <w:rPr>
                <w:rFonts w:ascii="Helvetica" w:hAnsi="Helvetica" w:cs="Helvetica"/>
              </w:rPr>
            </w:pPr>
          </w:p>
        </w:tc>
      </w:tr>
    </w:tbl>
    <w:p w14:paraId="377FFC86" w14:textId="77777777" w:rsidR="00EF5EF4" w:rsidRPr="00360B1D" w:rsidRDefault="00EF5EF4" w:rsidP="00EF5EF4">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4077952"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6DC6140E"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62FC520C"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498A4985" w14:textId="77777777" w:rsidTr="00EB1FD2">
        <w:trPr>
          <w:cantSplit/>
          <w:tblHeader/>
        </w:trPr>
        <w:tc>
          <w:tcPr>
            <w:tcW w:w="1418" w:type="dxa"/>
            <w:shd w:val="clear" w:color="auto" w:fill="E0E0E0"/>
          </w:tcPr>
          <w:p w14:paraId="04E48508"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4DD0423F"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7BF3F035" w14:textId="77777777" w:rsidTr="00EB1FD2">
        <w:trPr>
          <w:cantSplit/>
          <w:tblHeader/>
        </w:trPr>
        <w:tc>
          <w:tcPr>
            <w:tcW w:w="1418" w:type="dxa"/>
            <w:shd w:val="clear" w:color="auto" w:fill="FFFFFF" w:themeFill="background1"/>
          </w:tcPr>
          <w:p w14:paraId="59335CF7" w14:textId="77777777" w:rsidR="00EF5EF4" w:rsidRPr="005E40CF" w:rsidRDefault="00EF5EF4" w:rsidP="00EB1FD2">
            <w:pPr>
              <w:rPr>
                <w:rFonts w:ascii="Helvetica" w:hAnsi="Helvetica" w:cs="Helvetica"/>
              </w:rPr>
            </w:pPr>
          </w:p>
        </w:tc>
        <w:tc>
          <w:tcPr>
            <w:tcW w:w="9072" w:type="dxa"/>
            <w:shd w:val="clear" w:color="auto" w:fill="FFFFFF" w:themeFill="background1"/>
          </w:tcPr>
          <w:p w14:paraId="22824DEB" w14:textId="77777777" w:rsidR="00EF5EF4" w:rsidRPr="005E40CF" w:rsidRDefault="00EF5EF4" w:rsidP="00EB1FD2">
            <w:pPr>
              <w:rPr>
                <w:rFonts w:ascii="Helvetica" w:hAnsi="Helvetica" w:cs="Helvetica"/>
              </w:rPr>
            </w:pPr>
          </w:p>
        </w:tc>
      </w:tr>
    </w:tbl>
    <w:p w14:paraId="5853182A"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06D2E74A" w14:textId="77777777" w:rsidR="00EF5EF4" w:rsidRDefault="00EF5EF4" w:rsidP="00EF5EF4">
      <w:pPr>
        <w:pStyle w:val="Heading4"/>
        <w:numPr>
          <w:ilvl w:val="3"/>
          <w:numId w:val="4"/>
        </w:numPr>
      </w:pPr>
      <w:r>
        <w:t>Glossary</w:t>
      </w:r>
    </w:p>
    <w:p w14:paraId="63FFC82A"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66AEDBA2" w14:textId="77777777" w:rsidR="00EF5EF4" w:rsidRDefault="00EF5EF4" w:rsidP="00EF5EF4">
      <w:pPr>
        <w:pStyle w:val="Heading3"/>
        <w:numPr>
          <w:ilvl w:val="2"/>
          <w:numId w:val="4"/>
        </w:numPr>
      </w:pPr>
      <w:r>
        <w:t>Function Scope</w:t>
      </w:r>
    </w:p>
    <w:p w14:paraId="5D2CB0AA" w14:textId="77777777" w:rsidR="00EF5EF4" w:rsidRPr="00A43B48" w:rsidRDefault="00EF5EF4" w:rsidP="00EF5EF4">
      <w:pPr>
        <w:contextualSpacing/>
      </w:pPr>
    </w:p>
    <w:p w14:paraId="1682494B" w14:textId="77777777" w:rsidR="00EF5EF4" w:rsidRDefault="00EF5EF4" w:rsidP="00EF5EF4">
      <w:pPr>
        <w:contextualSpacing/>
      </w:pPr>
      <w:r>
        <w:t xml:space="preserve">The </w:t>
      </w:r>
      <w:r>
        <w:rPr>
          <w:noProof/>
        </w:rPr>
        <w:drawing>
          <wp:inline distT="0" distB="0" distL="0" distR="0" wp14:anchorId="74A870F8" wp14:editId="7D02BFC5">
            <wp:extent cx="152400" cy="152400"/>
            <wp:effectExtent l="0" t="0" r="0" b="0"/>
            <wp:docPr id="29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Lockout Profile for Download</w:t>
      </w:r>
      <w:r>
        <w:rPr>
          <w:b/>
        </w:rPr>
        <w:t>”</w:t>
      </w:r>
      <w:r>
        <w:t xml:space="preserve"> function is called by the following functions:</w:t>
      </w:r>
    </w:p>
    <w:p w14:paraId="1F428C6D" w14:textId="77777777" w:rsidR="00EF5EF4" w:rsidRPr="00953D23" w:rsidRDefault="00EF5EF4" w:rsidP="00EF5EF4">
      <w:pPr>
        <w:pStyle w:val="ListParagraph"/>
        <w:numPr>
          <w:ilvl w:val="0"/>
          <w:numId w:val="12"/>
        </w:numPr>
        <w:contextualSpacing/>
      </w:pPr>
      <w:r>
        <w:rPr>
          <w:noProof/>
        </w:rPr>
        <w:drawing>
          <wp:inline distT="0" distB="0" distL="0" distR="0" wp14:anchorId="6D83D523" wp14:editId="75948132">
            <wp:extent cx="152400" cy="152400"/>
            <wp:effectExtent l="0" t="0" r="0" b="0"/>
            <wp:docPr id="29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571204B1" w14:textId="77777777" w:rsidR="00EF5EF4" w:rsidRPr="00393C96" w:rsidRDefault="00EF5EF4" w:rsidP="00EF5EF4">
      <w:pPr>
        <w:pStyle w:val="ListParagraph"/>
        <w:numPr>
          <w:ilvl w:val="0"/>
          <w:numId w:val="12"/>
        </w:numPr>
        <w:contextualSpacing/>
      </w:pPr>
      <w:r>
        <w:rPr>
          <w:noProof/>
        </w:rPr>
        <w:drawing>
          <wp:inline distT="0" distB="0" distL="0" distR="0" wp14:anchorId="5D2D4124" wp14:editId="2C28E429">
            <wp:extent cx="152400" cy="152400"/>
            <wp:effectExtent l="0" t="0" r="0" b="0"/>
            <wp:docPr id="300"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b41eb465d9315ee196e5167f41f4c3b4" w:history="1">
        <w:r>
          <w:rPr>
            <w:rStyle w:val="Hyperlink"/>
          </w:rPr>
          <w:t>2 Link Pre-existing Vehicle Profile w/ FP account</w:t>
        </w:r>
      </w:hyperlink>
      <w:r>
        <w:t>”</w:t>
      </w:r>
    </w:p>
    <w:p w14:paraId="694AE4FF" w14:textId="77777777" w:rsidR="00EF5EF4" w:rsidRDefault="00EF5EF4" w:rsidP="00EF5EF4"/>
    <w:p w14:paraId="793FFDA6" w14:textId="77777777" w:rsidR="00EF5EF4" w:rsidRDefault="00EF5EF4" w:rsidP="00EF5EF4">
      <w:pPr>
        <w:jc w:val="center"/>
      </w:pPr>
      <w:r>
        <w:rPr>
          <w:noProof/>
        </w:rPr>
        <w:lastRenderedPageBreak/>
        <w:drawing>
          <wp:inline distT="0" distB="0" distL="0" distR="0" wp14:anchorId="37C5C9D1" wp14:editId="39DC375C">
            <wp:extent cx="6466205" cy="4406175"/>
            <wp:effectExtent l="0" t="0" r="0" b="0"/>
            <wp:docPr id="30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26F2C28A"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5044957E" wp14:editId="7227F124">
            <wp:extent cx="152400" cy="152400"/>
            <wp:effectExtent l="0" t="0" r="0" b="0"/>
            <wp:docPr id="30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015AE147" wp14:editId="16810330">
            <wp:extent cx="152400" cy="152400"/>
            <wp:effectExtent l="0" t="0" r="0" b="0"/>
            <wp:docPr id="308"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Lockout Profile for Download</w:t>
      </w:r>
      <w:r>
        <w:t>”</w:t>
      </w:r>
    </w:p>
    <w:p w14:paraId="4A1DFE13" w14:textId="77777777" w:rsidR="00EF5EF4" w:rsidRDefault="00EF5EF4" w:rsidP="00EF5EF4">
      <w:pPr>
        <w:contextualSpacing/>
      </w:pPr>
    </w:p>
    <w:p w14:paraId="7BA905DA" w14:textId="77777777" w:rsidR="00EF5EF4" w:rsidRDefault="00EF5EF4" w:rsidP="00EF5EF4"/>
    <w:p w14:paraId="1E526C11" w14:textId="77777777" w:rsidR="00EF5EF4" w:rsidRDefault="00EF5EF4" w:rsidP="00EF5EF4">
      <w:pPr>
        <w:jc w:val="center"/>
      </w:pPr>
      <w:r>
        <w:rPr>
          <w:noProof/>
        </w:rPr>
        <w:lastRenderedPageBreak/>
        <w:drawing>
          <wp:inline distT="0" distB="0" distL="0" distR="0" wp14:anchorId="6E640A39" wp14:editId="0EE9247C">
            <wp:extent cx="6466205" cy="4786851"/>
            <wp:effectExtent l="0" t="0" r="0" b="0"/>
            <wp:docPr id="310"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901089794.jpg"/>
                    <pic:cNvPicPr/>
                  </pic:nvPicPr>
                  <pic:blipFill>
                    <a:blip r:embed="rId53" cstate="print"/>
                    <a:stretch>
                      <a:fillRect/>
                    </a:stretch>
                  </pic:blipFill>
                  <pic:spPr>
                    <a:xfrm>
                      <a:off x="0" y="0"/>
                      <a:ext cx="6466205" cy="4786851"/>
                    </a:xfrm>
                    <a:prstGeom prst="rect">
                      <a:avLst/>
                    </a:prstGeom>
                  </pic:spPr>
                </pic:pic>
              </a:graphicData>
            </a:graphic>
          </wp:inline>
        </w:drawing>
      </w:r>
    </w:p>
    <w:p w14:paraId="5B0882FE"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212956FB" wp14:editId="49FA9BEC">
            <wp:extent cx="152400" cy="152400"/>
            <wp:effectExtent l="0" t="0" r="0" b="0"/>
            <wp:docPr id="31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2 Link Pre-existing Vehicle Profile w/ FP account</w:t>
      </w:r>
      <w:r>
        <w:t>”</w:t>
      </w:r>
      <w:r w:rsidRPr="00294100">
        <w:t xml:space="preserve"> calling </w:t>
      </w:r>
      <w:r>
        <w:rPr>
          <w:noProof/>
        </w:rPr>
        <w:drawing>
          <wp:inline distT="0" distB="0" distL="0" distR="0" wp14:anchorId="2E3C842D" wp14:editId="62A78B36">
            <wp:extent cx="152400" cy="152400"/>
            <wp:effectExtent l="0" t="0" r="0" b="0"/>
            <wp:docPr id="31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Lockout Profile for Download</w:t>
      </w:r>
      <w:r>
        <w:t>”</w:t>
      </w:r>
    </w:p>
    <w:p w14:paraId="70963AAA" w14:textId="77777777" w:rsidR="00EF5EF4" w:rsidRDefault="00EF5EF4" w:rsidP="00EF5EF4">
      <w:pPr>
        <w:contextualSpacing/>
      </w:pPr>
    </w:p>
    <w:p w14:paraId="4E557748" w14:textId="77777777" w:rsidR="00EF5EF4" w:rsidRDefault="00EF5EF4" w:rsidP="00EF5EF4"/>
    <w:p w14:paraId="3FCDD1CF" w14:textId="77777777" w:rsidR="00EF5EF4" w:rsidRDefault="00EF5EF4" w:rsidP="00EF5EF4">
      <w:pPr>
        <w:contextualSpacing/>
      </w:pPr>
    </w:p>
    <w:p w14:paraId="55F6C512" w14:textId="77777777" w:rsidR="00EF5EF4" w:rsidRDefault="00EF5EF4" w:rsidP="00EF5EF4">
      <w:pPr>
        <w:pStyle w:val="Heading3"/>
        <w:numPr>
          <w:ilvl w:val="2"/>
          <w:numId w:val="4"/>
        </w:numPr>
      </w:pPr>
      <w:r>
        <w:t>Function Interfaces</w:t>
      </w:r>
    </w:p>
    <w:p w14:paraId="76F31954"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28BAAB8C" w14:textId="77777777" w:rsidTr="00EB1FD2">
        <w:trPr>
          <w:trHeight w:val="260"/>
        </w:trPr>
        <w:tc>
          <w:tcPr>
            <w:tcW w:w="2695" w:type="dxa"/>
            <w:shd w:val="clear" w:color="auto" w:fill="D9D9D9" w:themeFill="background1" w:themeFillShade="D9"/>
            <w:noWrap/>
            <w:hideMark/>
          </w:tcPr>
          <w:p w14:paraId="671FAAE4"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4EBE4F0"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79BB2900" w14:textId="77777777" w:rsidTr="00EB1FD2">
        <w:trPr>
          <w:trHeight w:val="410"/>
        </w:trPr>
        <w:tc>
          <w:tcPr>
            <w:tcW w:w="2695" w:type="dxa"/>
            <w:noWrap/>
          </w:tcPr>
          <w:p w14:paraId="1C53E3F7" w14:textId="77777777" w:rsidR="00EF5EF4" w:rsidRDefault="00EF5EF4" w:rsidP="00EB1FD2">
            <w:pPr>
              <w:contextualSpacing/>
              <w:rPr>
                <w:rFonts w:cs="Arial"/>
              </w:rPr>
            </w:pPr>
            <w:proofErr w:type="spellStart"/>
            <w:r w:rsidRPr="00275823">
              <w:rPr>
                <w:rFonts w:cs="Arial"/>
              </w:rPr>
              <w:t>DownloadLockout_Rq</w:t>
            </w:r>
            <w:proofErr w:type="spellEnd"/>
          </w:p>
          <w:p w14:paraId="595D46DB" w14:textId="77777777" w:rsidR="00EF5EF4" w:rsidRDefault="00EF5EF4" w:rsidP="00EB1FD2">
            <w:pPr>
              <w:contextualSpacing/>
              <w:rPr>
                <w:rFonts w:cs="Arial"/>
              </w:rPr>
            </w:pPr>
            <w:r>
              <w:rPr>
                <w:rFonts w:cs="Arial"/>
              </w:rPr>
              <w:t>Type:</w:t>
            </w:r>
          </w:p>
          <w:p w14:paraId="6A742E60"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509480CA" wp14:editId="6C1DADFB">
                  <wp:extent cx="152400" cy="152400"/>
                  <wp:effectExtent l="0" t="0" r="0" b="0"/>
                  <wp:docPr id="322"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b36936b307abd62d027434b26d7fb12a" w:history="1">
              <w:proofErr w:type="spellStart"/>
              <w:r>
                <w:rPr>
                  <w:rStyle w:val="Hyperlink"/>
                  <w:rFonts w:cs="Arial"/>
                </w:rPr>
                <w:t>DownloadLockout_Rq</w:t>
              </w:r>
              <w:proofErr w:type="spellEnd"/>
            </w:hyperlink>
          </w:p>
        </w:tc>
        <w:tc>
          <w:tcPr>
            <w:tcW w:w="7506" w:type="dxa"/>
          </w:tcPr>
          <w:p w14:paraId="06240B85" w14:textId="77777777" w:rsidR="00EF5EF4" w:rsidRDefault="00EF5EF4" w:rsidP="00EB1FD2">
            <w:pPr>
              <w:rPr>
                <w:rFonts w:cs="Arial"/>
              </w:rPr>
            </w:pPr>
            <w:r>
              <w:rPr>
                <w:rFonts w:cs="Arial"/>
              </w:rPr>
              <w:t>Signal Description:</w:t>
            </w:r>
          </w:p>
          <w:p w14:paraId="2FDA9D59" w14:textId="77777777" w:rsidR="00EF5EF4" w:rsidRDefault="00EF5EF4" w:rsidP="00EB1FD2">
            <w:pPr>
              <w:rPr>
                <w:rFonts w:cs="Arial"/>
              </w:rPr>
            </w:pPr>
            <w:r w:rsidRPr="00275823">
              <w:rPr>
                <w:rFonts w:cs="Arial"/>
              </w:rPr>
              <w:t>A command sent to the Profile Interface Client when the Profile Management Server is actively downloading and applying profile data. Signal prompts Profile Interface Client to display a lockout screen and communicate status.</w:t>
            </w:r>
          </w:p>
          <w:p w14:paraId="70D3235D" w14:textId="77777777" w:rsidR="00EF5EF4" w:rsidRDefault="00EF5EF4" w:rsidP="00EB1FD2">
            <w:pPr>
              <w:rPr>
                <w:rFonts w:cs="Arial"/>
              </w:rPr>
            </w:pPr>
          </w:p>
          <w:p w14:paraId="6F00A44A" w14:textId="77777777" w:rsidR="00EF5EF4" w:rsidRPr="0046598F" w:rsidRDefault="00EF5EF4" w:rsidP="00EB1FD2">
            <w:pPr>
              <w:rPr>
                <w:rFonts w:cs="Arial"/>
                <w:color w:val="000000"/>
              </w:rPr>
            </w:pPr>
            <w:r>
              <w:rPr>
                <w:rFonts w:cs="Arial"/>
                <w:color w:val="000000"/>
              </w:rPr>
              <w:t>Received from:</w:t>
            </w:r>
          </w:p>
          <w:p w14:paraId="06AB8E51" w14:textId="77777777" w:rsidR="00EF5EF4" w:rsidRPr="00C8319B" w:rsidRDefault="00EF5EF4" w:rsidP="00EB1FD2">
            <w:pPr>
              <w:pStyle w:val="ListParagraph"/>
              <w:numPr>
                <w:ilvl w:val="0"/>
                <w:numId w:val="12"/>
              </w:numPr>
              <w:rPr>
                <w:rFonts w:cs="Arial"/>
              </w:rPr>
            </w:pPr>
            <w:r>
              <w:rPr>
                <w:noProof/>
              </w:rPr>
              <w:drawing>
                <wp:inline distT="0" distB="0" distL="0" distR="0" wp14:anchorId="49A865E7" wp14:editId="5C5A2229">
                  <wp:extent cx="152400" cy="152400"/>
                  <wp:effectExtent l="0" t="0" r="0" b="0"/>
                  <wp:docPr id="32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1c13b3cc6eb11f71c1f835170b26508" w:history="1">
              <w:r>
                <w:rPr>
                  <w:rStyle w:val="Hyperlink"/>
                  <w:rFonts w:cs="Arial"/>
                </w:rPr>
                <w:t>Collect Profile Settings</w:t>
              </w:r>
            </w:hyperlink>
          </w:p>
          <w:p w14:paraId="7E7F6E66" w14:textId="77777777" w:rsidR="00EF5EF4" w:rsidRPr="00C8319B" w:rsidRDefault="00EF5EF4" w:rsidP="00EB1FD2">
            <w:pPr>
              <w:pStyle w:val="ListParagraph"/>
              <w:numPr>
                <w:ilvl w:val="0"/>
                <w:numId w:val="12"/>
              </w:numPr>
              <w:rPr>
                <w:rFonts w:cs="Arial"/>
              </w:rPr>
            </w:pPr>
            <w:r>
              <w:rPr>
                <w:noProof/>
              </w:rPr>
              <w:drawing>
                <wp:inline distT="0" distB="0" distL="0" distR="0" wp14:anchorId="08DD7788" wp14:editId="333F60D1">
                  <wp:extent cx="152400" cy="152400"/>
                  <wp:effectExtent l="0" t="0" r="0" b="0"/>
                  <wp:docPr id="32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8540475fbfc3c74e78a672d40a20dc3" w:history="1">
              <w:r>
                <w:rPr>
                  <w:rStyle w:val="Hyperlink"/>
                  <w:rFonts w:cs="Arial"/>
                </w:rPr>
                <w:t>Download Profile</w:t>
              </w:r>
            </w:hyperlink>
          </w:p>
        </w:tc>
      </w:tr>
    </w:tbl>
    <w:p w14:paraId="1C20DF36" w14:textId="77777777" w:rsidR="00EF5EF4" w:rsidRDefault="00EF5EF4" w:rsidP="00EF5EF4">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562BAF49" w14:textId="77777777" w:rsidTr="00EB1FD2">
        <w:trPr>
          <w:trHeight w:val="260"/>
        </w:trPr>
        <w:tc>
          <w:tcPr>
            <w:tcW w:w="2689" w:type="dxa"/>
            <w:shd w:val="clear" w:color="auto" w:fill="D9D9D9" w:themeFill="background1" w:themeFillShade="D9"/>
            <w:noWrap/>
            <w:hideMark/>
          </w:tcPr>
          <w:p w14:paraId="341FD7FC"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4ADAF52"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3DDA2FE2" w14:textId="77777777" w:rsidTr="00EB1FD2">
        <w:trPr>
          <w:trHeight w:val="410"/>
        </w:trPr>
        <w:tc>
          <w:tcPr>
            <w:tcW w:w="2689" w:type="dxa"/>
            <w:noWrap/>
          </w:tcPr>
          <w:p w14:paraId="64F05CD5" w14:textId="77777777" w:rsidR="00EF5EF4" w:rsidRDefault="00EF5EF4" w:rsidP="00EB1FD2">
            <w:pPr>
              <w:contextualSpacing/>
              <w:rPr>
                <w:rFonts w:cs="Arial"/>
              </w:rPr>
            </w:pPr>
            <w:r>
              <w:rPr>
                <w:rFonts w:cs="Arial"/>
              </w:rPr>
              <w:t>output</w:t>
            </w:r>
          </w:p>
          <w:p w14:paraId="742644FF" w14:textId="77777777" w:rsidR="00EF5EF4" w:rsidRDefault="00EF5EF4" w:rsidP="00EB1FD2">
            <w:pPr>
              <w:contextualSpacing/>
              <w:rPr>
                <w:rFonts w:cs="Arial"/>
              </w:rPr>
            </w:pPr>
            <w:r>
              <w:rPr>
                <w:rFonts w:cs="Arial"/>
              </w:rPr>
              <w:t>Type:</w:t>
            </w:r>
          </w:p>
          <w:p w14:paraId="7B31E0DF" w14:textId="77777777" w:rsidR="00EF5EF4" w:rsidRDefault="00EF5EF4" w:rsidP="00EB1FD2">
            <w:pPr>
              <w:contextualSpacing/>
              <w:rPr>
                <w:rFonts w:cs="Arial"/>
              </w:rPr>
            </w:pPr>
            <w:r>
              <w:rPr>
                <w:noProof/>
              </w:rPr>
              <w:lastRenderedPageBreak/>
              <w:drawing>
                <wp:inline distT="0" distB="0" distL="0" distR="0" wp14:anchorId="2172058C" wp14:editId="2E4B9A9C">
                  <wp:extent cx="152400" cy="152400"/>
                  <wp:effectExtent l="0" t="0" r="0" b="0"/>
                  <wp:docPr id="32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fed6878acc3616e5cb44c11198fe8de5" w:history="1">
              <w:proofErr w:type="spellStart"/>
              <w:r>
                <w:rPr>
                  <w:rStyle w:val="Hyperlink"/>
                  <w:rFonts w:cs="Arial"/>
                </w:rPr>
                <w:t>DisplayCustomizeScreen_Rq</w:t>
              </w:r>
              <w:proofErr w:type="spellEnd"/>
            </w:hyperlink>
          </w:p>
        </w:tc>
        <w:tc>
          <w:tcPr>
            <w:tcW w:w="7512" w:type="dxa"/>
            <w:noWrap/>
          </w:tcPr>
          <w:p w14:paraId="438CBD21" w14:textId="77777777" w:rsidR="00EF5EF4" w:rsidRDefault="00EF5EF4" w:rsidP="00EB1FD2">
            <w:pPr>
              <w:rPr>
                <w:rFonts w:cs="Arial"/>
              </w:rPr>
            </w:pPr>
            <w:r>
              <w:rPr>
                <w:rFonts w:cs="Arial"/>
              </w:rPr>
              <w:lastRenderedPageBreak/>
              <w:t>Signal Description:</w:t>
            </w:r>
          </w:p>
          <w:p w14:paraId="0940670B" w14:textId="77777777" w:rsidR="00EF5EF4" w:rsidRDefault="00EF5EF4" w:rsidP="00EB1FD2">
            <w:pPr>
              <w:rPr>
                <w:rFonts w:cs="Arial"/>
              </w:rPr>
            </w:pPr>
            <w:r>
              <w:rPr>
                <w:rFonts w:cs="Arial"/>
              </w:rPr>
              <w:t>Signal that is internal to the Profile Interface Client. This signal shows function to function communication and not System to System.</w:t>
            </w:r>
          </w:p>
          <w:p w14:paraId="06BDD27D" w14:textId="77777777" w:rsidR="00EF5EF4" w:rsidRDefault="00EF5EF4" w:rsidP="00EB1FD2">
            <w:pPr>
              <w:rPr>
                <w:rFonts w:cs="Arial"/>
              </w:rPr>
            </w:pPr>
          </w:p>
          <w:p w14:paraId="3B40AF72" w14:textId="77777777" w:rsidR="00EF5EF4" w:rsidRPr="00275823" w:rsidRDefault="00EF5EF4" w:rsidP="00EB1FD2">
            <w:pPr>
              <w:rPr>
                <w:rFonts w:cs="Arial"/>
                <w:color w:val="000000"/>
              </w:rPr>
            </w:pPr>
            <w:r>
              <w:rPr>
                <w:rFonts w:cs="Arial"/>
                <w:color w:val="000000"/>
              </w:rPr>
              <w:lastRenderedPageBreak/>
              <w:t>Sent to:</w:t>
            </w:r>
          </w:p>
          <w:p w14:paraId="3B977E6F"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257728D7" wp14:editId="67669599">
                  <wp:extent cx="152400" cy="152400"/>
                  <wp:effectExtent l="0" t="0" r="0" b="0"/>
                  <wp:docPr id="33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cee6e427407fb771cbdc9e4ecdd1ad" w:history="1">
              <w:r>
                <w:rPr>
                  <w:rStyle w:val="Hyperlink"/>
                  <w:rFonts w:cs="Arial"/>
                  <w:color w:val="000000"/>
                </w:rPr>
                <w:t>Display Customize Profile Screen</w:t>
              </w:r>
            </w:hyperlink>
          </w:p>
        </w:tc>
      </w:tr>
    </w:tbl>
    <w:p w14:paraId="766BB67B" w14:textId="77777777" w:rsidR="00EF5EF4" w:rsidRDefault="00EF5EF4" w:rsidP="00EF5EF4">
      <w:pPr>
        <w:pStyle w:val="Heading4"/>
        <w:numPr>
          <w:ilvl w:val="3"/>
          <w:numId w:val="4"/>
        </w:numPr>
      </w:pPr>
      <w:r>
        <w:lastRenderedPageBreak/>
        <w:t>Logical</w:t>
      </w:r>
      <w:r w:rsidRPr="00F15706">
        <w:t xml:space="preserve"> Parameters</w:t>
      </w:r>
    </w:p>
    <w:p w14:paraId="1D449488" w14:textId="77777777" w:rsidR="00EF5EF4" w:rsidRDefault="00EF5EF4" w:rsidP="00EF5EF4"/>
    <w:p w14:paraId="6B02E505"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918D2D2" w14:textId="77777777" w:rsidR="00EF5EF4" w:rsidRDefault="00EF5EF4" w:rsidP="00EF5EF4">
      <w:pPr>
        <w:pStyle w:val="Heading3"/>
        <w:numPr>
          <w:ilvl w:val="2"/>
          <w:numId w:val="4"/>
        </w:numPr>
      </w:pPr>
      <w:r>
        <w:t>Function Modeling</w:t>
      </w:r>
    </w:p>
    <w:p w14:paraId="785CB29A" w14:textId="77777777" w:rsidR="00EF5EF4" w:rsidRPr="00C75AE5" w:rsidRDefault="00EF5EF4" w:rsidP="00EF5EF4"/>
    <w:p w14:paraId="173CC8DD" w14:textId="77777777" w:rsidR="00EF5EF4" w:rsidRDefault="00EF5EF4" w:rsidP="00EF5EF4">
      <w:pPr>
        <w:pStyle w:val="Heading4"/>
        <w:numPr>
          <w:ilvl w:val="3"/>
          <w:numId w:val="4"/>
        </w:numPr>
      </w:pPr>
      <w:r>
        <w:t>Use Cases</w:t>
      </w:r>
    </w:p>
    <w:p w14:paraId="11F29723" w14:textId="77777777" w:rsidR="00EF5EF4" w:rsidRDefault="00EF5EF4" w:rsidP="00EF5EF4"/>
    <w:p w14:paraId="229CCCD1"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46A431E" w14:textId="77777777" w:rsidR="00EF5EF4" w:rsidRDefault="00EF5EF4" w:rsidP="00EF5EF4">
      <w:pPr>
        <w:pStyle w:val="Heading4"/>
        <w:numPr>
          <w:ilvl w:val="3"/>
          <w:numId w:val="4"/>
        </w:numPr>
      </w:pPr>
      <w:r>
        <w:t>State Charts / Activity Diagrams / Sequence Diagrams / Decision Tables</w:t>
      </w:r>
    </w:p>
    <w:p w14:paraId="2B9DC3E5" w14:textId="77777777" w:rsidR="00EF5EF4" w:rsidRDefault="00EF5EF4" w:rsidP="00EF5EF4"/>
    <w:p w14:paraId="5E70F48B" w14:textId="77777777" w:rsidR="00EF5EF4" w:rsidRDefault="00EF5EF4" w:rsidP="00EF5EF4">
      <w:pPr>
        <w:contextualSpacing/>
        <w:jc w:val="center"/>
      </w:pPr>
      <w:r>
        <w:rPr>
          <w:noProof/>
        </w:rPr>
        <w:drawing>
          <wp:inline distT="0" distB="0" distL="0" distR="0" wp14:anchorId="6585F216" wp14:editId="5EA51839">
            <wp:extent cx="6466205" cy="3527021"/>
            <wp:effectExtent l="0" t="0" r="0" b="0"/>
            <wp:docPr id="332" name="Picture 977259275.jpg" descr="977259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977259275.jpg"/>
                    <pic:cNvPicPr/>
                  </pic:nvPicPr>
                  <pic:blipFill>
                    <a:blip r:embed="rId86" cstate="print"/>
                    <a:stretch>
                      <a:fillRect/>
                    </a:stretch>
                  </pic:blipFill>
                  <pic:spPr>
                    <a:xfrm>
                      <a:off x="0" y="0"/>
                      <a:ext cx="6466205" cy="3527021"/>
                    </a:xfrm>
                    <a:prstGeom prst="rect">
                      <a:avLst/>
                    </a:prstGeom>
                  </pic:spPr>
                </pic:pic>
              </a:graphicData>
            </a:graphic>
          </wp:inline>
        </w:drawing>
      </w:r>
    </w:p>
    <w:p w14:paraId="2E6255DC" w14:textId="77777777" w:rsidR="00EF5EF4" w:rsidRPr="00294100" w:rsidRDefault="00EF5EF4" w:rsidP="00EF5EF4">
      <w:pPr>
        <w:pStyle w:val="Caption"/>
      </w:pPr>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Lockout Profile for Download</w:t>
      </w:r>
    </w:p>
    <w:p w14:paraId="0D8498D7" w14:textId="77777777" w:rsidR="00EF5EF4" w:rsidRPr="000A30CD" w:rsidRDefault="00EF5EF4" w:rsidP="00EF5EF4"/>
    <w:p w14:paraId="32E82142" w14:textId="77777777" w:rsidR="00EF5EF4" w:rsidRPr="00834E12" w:rsidRDefault="00EF5EF4" w:rsidP="00EF5EF4"/>
    <w:p w14:paraId="0E50C0D0" w14:textId="77777777" w:rsidR="00EF5EF4" w:rsidRDefault="00EF5EF4" w:rsidP="00EF5EF4">
      <w:pPr>
        <w:pStyle w:val="Heading3"/>
        <w:numPr>
          <w:ilvl w:val="2"/>
          <w:numId w:val="4"/>
        </w:numPr>
      </w:pPr>
      <w:r>
        <w:t>Function Requirements</w:t>
      </w:r>
    </w:p>
    <w:p w14:paraId="4B01AB40" w14:textId="77777777" w:rsidR="00EF5EF4" w:rsidRDefault="00EF5EF4" w:rsidP="00EF5EF4">
      <w:pPr>
        <w:pStyle w:val="Heading4"/>
        <w:numPr>
          <w:ilvl w:val="3"/>
          <w:numId w:val="4"/>
        </w:numPr>
      </w:pPr>
      <w:r>
        <w:t>Functional Requirements</w:t>
      </w:r>
    </w:p>
    <w:p w14:paraId="1A139F3A" w14:textId="77777777" w:rsidR="00EF5EF4" w:rsidRDefault="00EF5EF4" w:rsidP="00EF5EF4">
      <w:pPr>
        <w:pStyle w:val="Heading5"/>
        <w:numPr>
          <w:ilvl w:val="4"/>
          <w:numId w:val="4"/>
        </w:numPr>
      </w:pPr>
      <w:r>
        <w:t>Normal Operation</w:t>
      </w:r>
    </w:p>
    <w:p w14:paraId="7DD039E6" w14:textId="77777777" w:rsidR="00EF5EF4" w:rsidRDefault="00EF5EF4" w:rsidP="00EF5EF4"/>
    <w:p w14:paraId="384A37D9" w14:textId="77777777" w:rsidR="00EF5EF4" w:rsidRPr="0017445F" w:rsidRDefault="00EF5EF4" w:rsidP="00EF5EF4">
      <w:pPr>
        <w:pStyle w:val="RERequirement"/>
        <w:shd w:val="clear" w:color="auto" w:fill="F2F2F2" w:themeFill="background1" w:themeFillShade="F2"/>
      </w:pPr>
      <w:bookmarkStart w:id="136" w:name="_44e6ff1d59bc42025c0ec1c038e1e692"/>
      <w:bookmarkEnd w:id="136"/>
      <w:r>
        <w:t xml:space="preserve"> Receiving </w:t>
      </w:r>
      <w:proofErr w:type="spellStart"/>
      <w:r>
        <w:t>DownloadComplete</w:t>
      </w:r>
      <w:proofErr w:type="spellEnd"/>
      <w:r>
        <w:t xml:space="preserve"> signal</w:t>
      </w:r>
    </w:p>
    <w:p w14:paraId="124D4D16" w14:textId="77777777" w:rsidR="00EF5EF4" w:rsidRDefault="00EF5EF4" w:rsidP="00EF5EF4">
      <w:pPr>
        <w:rPr>
          <w:rFonts w:cs="Arial"/>
        </w:rPr>
      </w:pPr>
      <w:r>
        <w:rPr>
          <w:rFonts w:cs="Arial"/>
        </w:rPr>
        <w:t xml:space="preserve">When the Profile Interface Client receives the </w:t>
      </w:r>
      <w:proofErr w:type="spellStart"/>
      <w:r>
        <w:rPr>
          <w:rFonts w:cs="Arial"/>
        </w:rPr>
        <w:t>DownloadComplete</w:t>
      </w:r>
      <w:proofErr w:type="spellEnd"/>
      <w:r>
        <w:rPr>
          <w:rFonts w:cs="Arial"/>
        </w:rPr>
        <w:t xml:space="preserve"> signal, the Profile Interface Client shall remove the Download Lockout Screen and display the Customize Profile Screen</w:t>
      </w:r>
    </w:p>
    <w:p w14:paraId="3A9302E2"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E6DB9E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2734A"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EFD4FF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816222" w14:textId="77777777" w:rsidR="00EF5EF4" w:rsidRPr="00FD127C" w:rsidRDefault="00EF5EF4" w:rsidP="00EB1FD2">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E6108" w14:textId="77777777" w:rsidR="00EF5EF4" w:rsidRDefault="00EF5EF4" w:rsidP="00EB1FD2"/>
        </w:tc>
      </w:tr>
      <w:tr w:rsidR="00EF5EF4" w:rsidRPr="00FD127C" w14:paraId="2F58E19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1A254"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D4410" w14:textId="77777777" w:rsidR="00EF5EF4" w:rsidRDefault="00EF5EF4" w:rsidP="00EB1FD2"/>
        </w:tc>
      </w:tr>
      <w:tr w:rsidR="00EF5EF4" w:rsidRPr="00FD127C" w14:paraId="4D11F4F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35E81"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DD7658" w14:textId="77777777" w:rsidR="00EF5EF4" w:rsidRDefault="00EF5EF4" w:rsidP="00EB1FD2"/>
        </w:tc>
      </w:tr>
      <w:tr w:rsidR="00EF5EF4" w:rsidRPr="00FD127C" w14:paraId="47CC6A8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0AB2F"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E40E0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B0838"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7738D8" w14:textId="77777777" w:rsidR="00EF5EF4" w:rsidRDefault="00EF5EF4" w:rsidP="00EB1FD2"/>
        </w:tc>
      </w:tr>
      <w:tr w:rsidR="00EF5EF4" w:rsidRPr="00FD127C" w14:paraId="2B15D94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0398E"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4CB50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8DEF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DE639" w14:textId="77777777" w:rsidR="00EF5EF4" w:rsidRDefault="00EF5EF4" w:rsidP="00EB1FD2"/>
        </w:tc>
      </w:tr>
      <w:tr w:rsidR="00EF5EF4" w:rsidRPr="00FD127C" w14:paraId="60BC9EAA"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E021E"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E3F3A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6C400"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A320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E2476"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49AE9C" w14:textId="77777777" w:rsidR="00EF5EF4" w:rsidRDefault="00EF5EF4" w:rsidP="00EB1FD2"/>
        </w:tc>
      </w:tr>
      <w:tr w:rsidR="00EF5EF4" w:rsidRPr="00FD127C" w14:paraId="7BA36A26"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1FD3AC" w14:textId="77777777" w:rsidR="00EF5EF4" w:rsidRPr="00FD127C" w:rsidRDefault="00EF5EF4" w:rsidP="00EB1FD2">
            <w:pPr>
              <w:rPr>
                <w:rFonts w:cs="Arial"/>
                <w:bCs/>
                <w:color w:val="808080" w:themeColor="background1" w:themeShade="80"/>
                <w:sz w:val="16"/>
                <w:szCs w:val="14"/>
              </w:rPr>
            </w:pPr>
            <w:hyperlink r:id="rId8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08474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A22CF4"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2C2805" w14:textId="77777777" w:rsidR="00EF5EF4" w:rsidRDefault="00EF5EF4" w:rsidP="00EF5EF4"/>
    <w:p w14:paraId="0408172B" w14:textId="77777777" w:rsidR="00EF5EF4" w:rsidRPr="0017445F" w:rsidRDefault="00EF5EF4" w:rsidP="00EF5EF4">
      <w:pPr>
        <w:pStyle w:val="RERequirement"/>
        <w:shd w:val="clear" w:color="auto" w:fill="F2F2F2" w:themeFill="background1" w:themeFillShade="F2"/>
      </w:pPr>
      <w:bookmarkStart w:id="137" w:name="_7d97458c7a0ae417e20a1fa82c98552f"/>
      <w:bookmarkEnd w:id="137"/>
      <w:r>
        <w:t xml:space="preserve"> Duration of lockout screen</w:t>
      </w:r>
    </w:p>
    <w:p w14:paraId="456D8DCF" w14:textId="77777777" w:rsidR="00EF5EF4" w:rsidRDefault="00EF5EF4" w:rsidP="00EF5EF4">
      <w:pPr>
        <w:rPr>
          <w:rFonts w:cs="Arial"/>
        </w:rPr>
      </w:pPr>
      <w:r>
        <w:rPr>
          <w:rFonts w:cs="Arial"/>
        </w:rPr>
        <w:t>The Profile Interface Client shall display the download lockout screen until one of the following conditions are met:</w:t>
      </w:r>
    </w:p>
    <w:p w14:paraId="16E61917" w14:textId="77777777" w:rsidR="00EF5EF4" w:rsidRDefault="00EF5EF4" w:rsidP="00EF5EF4">
      <w:pPr>
        <w:rPr>
          <w:rFonts w:cs="Arial"/>
        </w:rPr>
      </w:pPr>
      <w:r>
        <w:rPr>
          <w:rFonts w:cs="Arial"/>
        </w:rPr>
        <w:t>- Download complete signal received</w:t>
      </w:r>
    </w:p>
    <w:p w14:paraId="145D477F" w14:textId="77777777" w:rsidR="00EF5EF4" w:rsidRDefault="00EF5EF4" w:rsidP="00EF5EF4">
      <w:pPr>
        <w:rPr>
          <w:rFonts w:cs="Arial"/>
        </w:rPr>
      </w:pPr>
      <w:r>
        <w:rPr>
          <w:rFonts w:cs="Arial"/>
        </w:rPr>
        <w:t>- Vehicle transitioned out of PARK</w:t>
      </w:r>
    </w:p>
    <w:p w14:paraId="598C9932" w14:textId="77777777" w:rsidR="00EF5EF4" w:rsidRDefault="00EF5EF4" w:rsidP="00EF5EF4">
      <w:pPr>
        <w:rPr>
          <w:rFonts w:cs="Arial"/>
        </w:rPr>
      </w:pPr>
      <w:r>
        <w:rPr>
          <w:rFonts w:cs="Arial"/>
        </w:rPr>
        <w:t>- Vehicle ignition switched from ON to OFF</w:t>
      </w:r>
    </w:p>
    <w:p w14:paraId="01DDE6A3"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06B36F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E5BC07"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E07E05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81A64"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92972" w14:textId="77777777" w:rsidR="00EF5EF4" w:rsidRDefault="00EF5EF4" w:rsidP="00EB1FD2"/>
        </w:tc>
      </w:tr>
      <w:tr w:rsidR="00EF5EF4" w:rsidRPr="00FD127C" w14:paraId="1AB8998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355E77"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5C94F" w14:textId="77777777" w:rsidR="00EF5EF4" w:rsidRDefault="00EF5EF4" w:rsidP="00EB1FD2"/>
        </w:tc>
      </w:tr>
      <w:tr w:rsidR="00EF5EF4" w:rsidRPr="00FD127C" w14:paraId="70DD6B7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E6312C"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9451E" w14:textId="77777777" w:rsidR="00EF5EF4" w:rsidRDefault="00EF5EF4" w:rsidP="00EB1FD2"/>
        </w:tc>
      </w:tr>
      <w:tr w:rsidR="00EF5EF4" w:rsidRPr="00FD127C" w14:paraId="423661E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0665B"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39ED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108E6"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7F5040" w14:textId="77777777" w:rsidR="00EF5EF4" w:rsidRDefault="00EF5EF4" w:rsidP="00EB1FD2"/>
        </w:tc>
      </w:tr>
      <w:tr w:rsidR="00EF5EF4" w:rsidRPr="00FD127C" w14:paraId="1F13A23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5756D4"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AD06B"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0A64B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5F9F9" w14:textId="77777777" w:rsidR="00EF5EF4" w:rsidRDefault="00EF5EF4" w:rsidP="00EB1FD2"/>
        </w:tc>
      </w:tr>
      <w:tr w:rsidR="00EF5EF4" w:rsidRPr="00FD127C" w14:paraId="36180AA4"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3133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45DD4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46EFFF"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1BF2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BE6FB8"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09CB1" w14:textId="77777777" w:rsidR="00EF5EF4" w:rsidRDefault="00EF5EF4" w:rsidP="00EB1FD2"/>
        </w:tc>
      </w:tr>
      <w:tr w:rsidR="00EF5EF4" w:rsidRPr="00FD127C" w14:paraId="68C7E0B5"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5D1556" w14:textId="77777777" w:rsidR="00EF5EF4" w:rsidRPr="00FD127C" w:rsidRDefault="00EF5EF4" w:rsidP="00EB1FD2">
            <w:pPr>
              <w:rPr>
                <w:rFonts w:cs="Arial"/>
                <w:bCs/>
                <w:color w:val="808080" w:themeColor="background1" w:themeShade="80"/>
                <w:sz w:val="16"/>
                <w:szCs w:val="14"/>
              </w:rPr>
            </w:pPr>
            <w:hyperlink r:id="rId8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86354"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D75440"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7046834" w14:textId="77777777" w:rsidR="00EF5EF4" w:rsidRDefault="00EF5EF4" w:rsidP="00EF5EF4"/>
    <w:p w14:paraId="5F1E74AC" w14:textId="77777777" w:rsidR="00EF5EF4" w:rsidRPr="0017445F" w:rsidRDefault="00EF5EF4" w:rsidP="00EF5EF4">
      <w:pPr>
        <w:pStyle w:val="RERequirement"/>
        <w:shd w:val="clear" w:color="auto" w:fill="F2F2F2" w:themeFill="background1" w:themeFillShade="F2"/>
      </w:pPr>
      <w:bookmarkStart w:id="138" w:name="_b44a7ba783774df8a61a2a8085098b21"/>
      <w:bookmarkEnd w:id="138"/>
      <w:r>
        <w:t xml:space="preserve"> Receiving the </w:t>
      </w:r>
      <w:proofErr w:type="spellStart"/>
      <w:r>
        <w:t>DownloadLockout_Rq</w:t>
      </w:r>
      <w:proofErr w:type="spellEnd"/>
    </w:p>
    <w:p w14:paraId="2E6EC5E6" w14:textId="77777777" w:rsidR="00EF5EF4" w:rsidRDefault="00EF5EF4" w:rsidP="00EF5EF4">
      <w:pPr>
        <w:rPr>
          <w:rFonts w:cs="Arial"/>
        </w:rPr>
      </w:pPr>
      <w:r>
        <w:rPr>
          <w:rFonts w:cs="Arial"/>
        </w:rPr>
        <w:t xml:space="preserve">When the Profile Interface Client receives the </w:t>
      </w:r>
      <w:proofErr w:type="spellStart"/>
      <w:r>
        <w:rPr>
          <w:rFonts w:cs="Arial"/>
        </w:rPr>
        <w:t>DownloadLockout_Rq</w:t>
      </w:r>
      <w:proofErr w:type="spellEnd"/>
      <w:r>
        <w:rPr>
          <w:rFonts w:cs="Arial"/>
        </w:rPr>
        <w:t xml:space="preserve">, the Profile Interface Client shall display a screen to the customer alerting the customer not to adjust any profile settings and indicating progress of profile creation. </w:t>
      </w:r>
    </w:p>
    <w:p w14:paraId="6AAAD31B"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1637D7B"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1A8B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6FFA679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1A636"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226E2" w14:textId="77777777" w:rsidR="00EF5EF4" w:rsidRDefault="00EF5EF4" w:rsidP="00EB1FD2"/>
        </w:tc>
      </w:tr>
      <w:tr w:rsidR="00EF5EF4" w:rsidRPr="00FD127C" w14:paraId="38A11F2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651499"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41E73" w14:textId="77777777" w:rsidR="00EF5EF4" w:rsidRDefault="00EF5EF4" w:rsidP="00EB1FD2"/>
        </w:tc>
      </w:tr>
      <w:tr w:rsidR="00EF5EF4" w:rsidRPr="00FD127C" w14:paraId="1C6C15C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430C6"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3FD21B" w14:textId="77777777" w:rsidR="00EF5EF4" w:rsidRDefault="00EF5EF4" w:rsidP="00EB1FD2"/>
        </w:tc>
      </w:tr>
      <w:tr w:rsidR="00EF5EF4" w:rsidRPr="00FD127C" w14:paraId="1785CEF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D1197"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E8CFE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DC3E4"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D0C0EB" w14:textId="77777777" w:rsidR="00EF5EF4" w:rsidRDefault="00EF5EF4" w:rsidP="00EB1FD2"/>
        </w:tc>
      </w:tr>
      <w:tr w:rsidR="00EF5EF4" w:rsidRPr="00FD127C" w14:paraId="569A74E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619A2C"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4458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CD1B92"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798B7" w14:textId="77777777" w:rsidR="00EF5EF4" w:rsidRDefault="00EF5EF4" w:rsidP="00EB1FD2"/>
        </w:tc>
      </w:tr>
      <w:tr w:rsidR="00EF5EF4" w:rsidRPr="00FD127C" w14:paraId="04CDE379"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82B1C1"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EA270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849BB"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14D1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D77A77"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8224E2" w14:textId="77777777" w:rsidR="00EF5EF4" w:rsidRDefault="00EF5EF4" w:rsidP="00EB1FD2"/>
        </w:tc>
      </w:tr>
      <w:tr w:rsidR="00EF5EF4" w:rsidRPr="00FD127C" w14:paraId="0C9A3F86"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9C45B0" w14:textId="77777777" w:rsidR="00EF5EF4" w:rsidRPr="00FD127C" w:rsidRDefault="00EF5EF4" w:rsidP="00EB1FD2">
            <w:pPr>
              <w:rPr>
                <w:rFonts w:cs="Arial"/>
                <w:bCs/>
                <w:color w:val="808080" w:themeColor="background1" w:themeShade="80"/>
                <w:sz w:val="16"/>
                <w:szCs w:val="14"/>
              </w:rPr>
            </w:pPr>
            <w:hyperlink r:id="rId8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2A5BA3"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0A48DF"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483A71D" w14:textId="77777777" w:rsidR="00EF5EF4" w:rsidRDefault="00EF5EF4" w:rsidP="00EF5EF4"/>
    <w:p w14:paraId="19AEB630" w14:textId="77777777" w:rsidR="00EF5EF4" w:rsidRDefault="00EF5EF4" w:rsidP="00EF5EF4">
      <w:pPr>
        <w:pStyle w:val="Heading5"/>
        <w:numPr>
          <w:ilvl w:val="4"/>
          <w:numId w:val="4"/>
        </w:numPr>
      </w:pPr>
      <w:r>
        <w:t>Error Handling</w:t>
      </w:r>
    </w:p>
    <w:p w14:paraId="5E90212F" w14:textId="77777777" w:rsidR="00EF5EF4" w:rsidRDefault="00EF5EF4" w:rsidP="00EF5EF4"/>
    <w:p w14:paraId="5A55E86E" w14:textId="77777777" w:rsidR="00EF5EF4" w:rsidRDefault="00EF5EF4" w:rsidP="00EF5EF4">
      <w:pPr>
        <w:rPr>
          <w:color w:val="A6A6A6" w:themeColor="background1" w:themeShade="A6"/>
        </w:rPr>
      </w:pPr>
      <w:r>
        <w:rPr>
          <w:color w:val="A6A6A6" w:themeColor="background1" w:themeShade="A6"/>
        </w:rPr>
        <w:t>No Error Handling Requirements specified.</w:t>
      </w:r>
    </w:p>
    <w:p w14:paraId="2CC2B46E" w14:textId="77777777" w:rsidR="00EF5EF4" w:rsidRDefault="00EF5EF4" w:rsidP="00EF5EF4">
      <w:pPr>
        <w:pStyle w:val="Heading4"/>
        <w:numPr>
          <w:ilvl w:val="3"/>
          <w:numId w:val="4"/>
        </w:numPr>
      </w:pPr>
      <w:r>
        <w:t>Non-Functional Requirements</w:t>
      </w:r>
    </w:p>
    <w:p w14:paraId="4490AC17" w14:textId="77777777" w:rsidR="00EF5EF4" w:rsidRDefault="00EF5EF4" w:rsidP="00EF5EF4"/>
    <w:p w14:paraId="7D26B6CF" w14:textId="77777777" w:rsidR="00EF5EF4" w:rsidRDefault="00EF5EF4" w:rsidP="00EF5EF4">
      <w:pPr>
        <w:rPr>
          <w:color w:val="A6A6A6" w:themeColor="background1" w:themeShade="A6"/>
        </w:rPr>
      </w:pPr>
      <w:r>
        <w:rPr>
          <w:color w:val="A6A6A6" w:themeColor="background1" w:themeShade="A6"/>
        </w:rPr>
        <w:t>No Non-Functional Requirements specified.</w:t>
      </w:r>
    </w:p>
    <w:p w14:paraId="514015D7" w14:textId="77777777" w:rsidR="00EF5EF4" w:rsidRDefault="00EF5EF4" w:rsidP="00EF5EF4">
      <w:pPr>
        <w:pStyle w:val="Heading4"/>
        <w:numPr>
          <w:ilvl w:val="3"/>
          <w:numId w:val="4"/>
        </w:numPr>
      </w:pPr>
      <w:r>
        <w:t>Functional Safety Requirements</w:t>
      </w:r>
    </w:p>
    <w:p w14:paraId="2292AFA6" w14:textId="77777777" w:rsidR="00EF5EF4" w:rsidRDefault="00EF5EF4" w:rsidP="00EF5EF4">
      <w:pPr>
        <w:rPr>
          <w:highlight w:val="yellow"/>
        </w:rPr>
      </w:pPr>
    </w:p>
    <w:p w14:paraId="70694546"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119383B2" w14:textId="77777777" w:rsidR="00EF5EF4" w:rsidRDefault="00EF5EF4" w:rsidP="00EF5EF4">
      <w:pPr>
        <w:pStyle w:val="Heading5"/>
        <w:numPr>
          <w:ilvl w:val="4"/>
          <w:numId w:val="4"/>
        </w:numPr>
      </w:pPr>
      <w:r>
        <w:t>ASIL Decomposition of Functional Safety Requirements</w:t>
      </w:r>
    </w:p>
    <w:p w14:paraId="6330017A" w14:textId="77777777" w:rsidR="00EF5EF4" w:rsidRDefault="00EF5EF4" w:rsidP="00EF5EF4">
      <w:pPr>
        <w:pStyle w:val="NoSpacing"/>
      </w:pPr>
    </w:p>
    <w:p w14:paraId="43B59FE7" w14:textId="77777777" w:rsidR="00EF5EF4" w:rsidRDefault="00EF5EF4" w:rsidP="00EF5EF4">
      <w:pPr>
        <w:pStyle w:val="NoSpacing"/>
      </w:pPr>
    </w:p>
    <w:p w14:paraId="29C4410D"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69006B48" w14:textId="77777777" w:rsidR="00EF5EF4" w:rsidRDefault="00EF5EF4" w:rsidP="00EF5EF4">
      <w:pPr>
        <w:pStyle w:val="Heading4"/>
        <w:numPr>
          <w:ilvl w:val="3"/>
          <w:numId w:val="4"/>
        </w:numPr>
      </w:pPr>
      <w:r>
        <w:lastRenderedPageBreak/>
        <w:t>Other Requirements</w:t>
      </w:r>
    </w:p>
    <w:p w14:paraId="5020A802" w14:textId="77777777" w:rsidR="00EF5EF4" w:rsidRDefault="00EF5EF4" w:rsidP="00EF5EF4">
      <w:pPr>
        <w:pStyle w:val="Heading5"/>
        <w:numPr>
          <w:ilvl w:val="4"/>
          <w:numId w:val="4"/>
        </w:numPr>
      </w:pPr>
      <w:r>
        <w:t>Design Requirements</w:t>
      </w:r>
    </w:p>
    <w:p w14:paraId="0FDA426D" w14:textId="77777777" w:rsidR="00EF5EF4" w:rsidRDefault="00EF5EF4" w:rsidP="00EF5EF4"/>
    <w:p w14:paraId="43330014" w14:textId="77777777" w:rsidR="00EF5EF4" w:rsidRDefault="00EF5EF4" w:rsidP="00EF5EF4">
      <w:pPr>
        <w:rPr>
          <w:color w:val="A6A6A6" w:themeColor="background1" w:themeShade="A6"/>
        </w:rPr>
      </w:pPr>
      <w:r>
        <w:rPr>
          <w:color w:val="A6A6A6" w:themeColor="background1" w:themeShade="A6"/>
        </w:rPr>
        <w:t>No Design Requirements specified.</w:t>
      </w:r>
    </w:p>
    <w:p w14:paraId="1696C6C0" w14:textId="77777777" w:rsidR="00EF5EF4" w:rsidRDefault="00EF5EF4" w:rsidP="00EF5EF4">
      <w:pPr>
        <w:pStyle w:val="Heading2"/>
        <w:numPr>
          <w:ilvl w:val="1"/>
          <w:numId w:val="4"/>
        </w:numPr>
      </w:pPr>
      <w:r>
        <w:rPr>
          <w:noProof/>
        </w:rPr>
        <w:drawing>
          <wp:inline distT="0" distB="0" distL="0" distR="0" wp14:anchorId="7E9F2190" wp14:editId="39D78FDE">
            <wp:extent cx="152400" cy="152400"/>
            <wp:effectExtent l="0" t="0" r="0" b="0"/>
            <wp:docPr id="33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39" w:name="_e630cf1ae58520120c0b2ec207e02faf"/>
      <w:r>
        <w:t>Setup Primary Authentication</w:t>
      </w:r>
      <w:bookmarkEnd w:id="139"/>
    </w:p>
    <w:p w14:paraId="3153722B" w14:textId="77777777" w:rsidR="00EF5EF4" w:rsidRDefault="00EF5EF4" w:rsidP="00EF5EF4">
      <w:pPr>
        <w:pStyle w:val="Heading3"/>
        <w:numPr>
          <w:ilvl w:val="2"/>
          <w:numId w:val="4"/>
        </w:numPr>
      </w:pPr>
      <w:r>
        <w:t>Function Overview</w:t>
      </w:r>
    </w:p>
    <w:p w14:paraId="694F9ADC" w14:textId="77777777" w:rsidR="00EF5EF4" w:rsidRDefault="00EF5EF4" w:rsidP="00EF5EF4">
      <w:pPr>
        <w:pStyle w:val="Heading4"/>
        <w:numPr>
          <w:ilvl w:val="3"/>
          <w:numId w:val="4"/>
        </w:numPr>
      </w:pPr>
      <w:r>
        <w:t>Description</w:t>
      </w:r>
    </w:p>
    <w:p w14:paraId="2DF4CF73" w14:textId="77777777" w:rsidR="00EF5EF4" w:rsidRDefault="00EF5EF4" w:rsidP="00EF5EF4">
      <w:pPr>
        <w:contextualSpacing/>
      </w:pPr>
    </w:p>
    <w:p w14:paraId="23C74D57" w14:textId="77777777" w:rsidR="00EF5EF4" w:rsidRDefault="00EF5EF4" w:rsidP="00EF5EF4">
      <w:pPr>
        <w:contextualSpacing/>
      </w:pPr>
      <w:r>
        <w:t>Function is allocated to:</w:t>
      </w:r>
    </w:p>
    <w:p w14:paraId="2FEEBEED" w14:textId="77777777" w:rsidR="00EF5EF4" w:rsidRDefault="00EF5EF4" w:rsidP="00EF5EF4">
      <w:pPr>
        <w:pStyle w:val="ListParagraph"/>
        <w:numPr>
          <w:ilvl w:val="0"/>
          <w:numId w:val="13"/>
        </w:numPr>
        <w:contextualSpacing/>
      </w:pPr>
      <w:r>
        <w:rPr>
          <w:noProof/>
        </w:rPr>
        <w:drawing>
          <wp:inline distT="0" distB="0" distL="0" distR="0" wp14:anchorId="1DB7098C" wp14:editId="11F607CB">
            <wp:extent cx="152400" cy="152400"/>
            <wp:effectExtent l="0" t="0" r="0" b="0"/>
            <wp:docPr id="336" name="Picture 2041148156.jpg" descr="20411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04114815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751F460A" w14:textId="77777777" w:rsidR="00EF5EF4" w:rsidRDefault="00EF5EF4" w:rsidP="00EF5EF4">
      <w:pPr>
        <w:pStyle w:val="ListParagraph"/>
        <w:numPr>
          <w:ilvl w:val="0"/>
          <w:numId w:val="13"/>
        </w:numPr>
        <w:contextualSpacing/>
      </w:pPr>
      <w:r>
        <w:rPr>
          <w:noProof/>
        </w:rPr>
        <w:drawing>
          <wp:inline distT="0" distB="0" distL="0" distR="0" wp14:anchorId="2695B89C" wp14:editId="58D8058C">
            <wp:extent cx="152400" cy="152400"/>
            <wp:effectExtent l="0" t="0" r="0" b="0"/>
            <wp:docPr id="338" name="Picture 598224907.jpg" descr="59822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59822490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Setup Primary Authentication - APIM &lt;&lt;Logical&gt;&gt;</w:t>
      </w:r>
    </w:p>
    <w:p w14:paraId="4BCED376" w14:textId="77777777" w:rsidR="00EF5EF4" w:rsidRDefault="00EF5EF4" w:rsidP="00EF5EF4">
      <w:pPr>
        <w:contextualSpacing/>
      </w:pPr>
    </w:p>
    <w:p w14:paraId="58932A03" w14:textId="77777777" w:rsidR="00EF5EF4" w:rsidRDefault="00EF5EF4" w:rsidP="00EF5EF4">
      <w:pPr>
        <w:contextualSpacing/>
      </w:pPr>
      <w:r w:rsidRPr="00A554C4">
        <w:t>This is an HMI function that allows the user to setup their primary authentication method for their profile.</w:t>
      </w:r>
    </w:p>
    <w:p w14:paraId="20BF8E42" w14:textId="77777777" w:rsidR="00EF5EF4" w:rsidRDefault="00EF5EF4" w:rsidP="00EF5EF4">
      <w:pPr>
        <w:pStyle w:val="Heading4"/>
        <w:numPr>
          <w:ilvl w:val="3"/>
          <w:numId w:val="4"/>
        </w:numPr>
      </w:pPr>
      <w:r>
        <w:t>Variants</w:t>
      </w:r>
    </w:p>
    <w:p w14:paraId="6FC1334B" w14:textId="77777777" w:rsidR="00EF5EF4" w:rsidRDefault="00EF5EF4" w:rsidP="00EF5EF4"/>
    <w:p w14:paraId="61D9C2B9"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A10246C" w14:textId="77777777" w:rsidR="00EF5EF4" w:rsidRDefault="00EF5EF4" w:rsidP="00EF5EF4">
      <w:pPr>
        <w:pStyle w:val="Heading4"/>
        <w:numPr>
          <w:ilvl w:val="3"/>
          <w:numId w:val="4"/>
        </w:numPr>
      </w:pPr>
      <w:r>
        <w:t>Input Requirements</w:t>
      </w:r>
    </w:p>
    <w:p w14:paraId="58522EAE" w14:textId="77777777" w:rsidR="00EF5EF4" w:rsidRDefault="00EF5EF4" w:rsidP="00EF5EF4"/>
    <w:p w14:paraId="63D5B555"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189A5BD7" w14:textId="77777777" w:rsidR="00EF5EF4" w:rsidRDefault="00EF5EF4" w:rsidP="00EF5EF4">
      <w:pPr>
        <w:pStyle w:val="Heading4"/>
        <w:numPr>
          <w:ilvl w:val="3"/>
          <w:numId w:val="4"/>
        </w:numPr>
      </w:pPr>
      <w:r>
        <w:t>Assumptions</w:t>
      </w:r>
    </w:p>
    <w:p w14:paraId="74C21866" w14:textId="77777777" w:rsidR="00EF5EF4" w:rsidRDefault="00EF5EF4" w:rsidP="00EF5EF4"/>
    <w:p w14:paraId="552F0454"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07C5ED5A" w14:textId="77777777" w:rsidR="00EF5EF4" w:rsidRDefault="00EF5EF4" w:rsidP="00EF5EF4"/>
    <w:p w14:paraId="4F2F3936" w14:textId="77777777" w:rsidR="00EF5EF4" w:rsidRDefault="00EF5EF4" w:rsidP="00EF5EF4">
      <w:pPr>
        <w:pStyle w:val="Heading4"/>
        <w:numPr>
          <w:ilvl w:val="3"/>
          <w:numId w:val="4"/>
        </w:numPr>
      </w:pPr>
      <w:r>
        <w:t>References</w:t>
      </w:r>
    </w:p>
    <w:p w14:paraId="61B2AA33" w14:textId="77777777" w:rsidR="00EF5EF4" w:rsidRPr="00454CBE" w:rsidRDefault="00EF5EF4" w:rsidP="00EF5EF4">
      <w:pPr>
        <w:pStyle w:val="Heading5"/>
        <w:numPr>
          <w:ilvl w:val="4"/>
          <w:numId w:val="4"/>
        </w:numPr>
      </w:pPr>
      <w:r w:rsidRPr="00454CBE">
        <w:t xml:space="preserve">Ford </w:t>
      </w:r>
      <w:r>
        <w:t>D</w:t>
      </w:r>
      <w:r w:rsidRPr="00454CBE">
        <w:t>ocuments</w:t>
      </w:r>
    </w:p>
    <w:p w14:paraId="1E3861B6"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74094E44"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261E56A4" w14:textId="77777777" w:rsidTr="00EB1FD2">
        <w:trPr>
          <w:cantSplit/>
          <w:tblHeader/>
        </w:trPr>
        <w:tc>
          <w:tcPr>
            <w:tcW w:w="1418" w:type="dxa"/>
            <w:shd w:val="clear" w:color="auto" w:fill="E0E0E0"/>
          </w:tcPr>
          <w:p w14:paraId="240C8E07"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10B157D2"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7E82CC62"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7AE7B52C"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289FC67F" w14:textId="77777777" w:rsidTr="00EB1FD2">
        <w:trPr>
          <w:cantSplit/>
          <w:tblHeader/>
        </w:trPr>
        <w:tc>
          <w:tcPr>
            <w:tcW w:w="1418" w:type="dxa"/>
            <w:shd w:val="clear" w:color="auto" w:fill="FFFFFF" w:themeFill="background1"/>
          </w:tcPr>
          <w:p w14:paraId="74EE9C94" w14:textId="77777777" w:rsidR="00EF5EF4" w:rsidRPr="005E40CF" w:rsidRDefault="00EF5EF4" w:rsidP="00EB1FD2">
            <w:pPr>
              <w:rPr>
                <w:rFonts w:ascii="Helvetica" w:hAnsi="Helvetica" w:cs="Helvetica"/>
              </w:rPr>
            </w:pPr>
          </w:p>
        </w:tc>
        <w:tc>
          <w:tcPr>
            <w:tcW w:w="6237" w:type="dxa"/>
            <w:shd w:val="clear" w:color="auto" w:fill="FFFFFF" w:themeFill="background1"/>
          </w:tcPr>
          <w:p w14:paraId="00F9D327" w14:textId="77777777" w:rsidR="00EF5EF4" w:rsidRPr="005E40CF" w:rsidRDefault="00EF5EF4" w:rsidP="00EB1FD2">
            <w:pPr>
              <w:rPr>
                <w:rFonts w:ascii="Helvetica" w:hAnsi="Helvetica" w:cs="Helvetica"/>
              </w:rPr>
            </w:pPr>
          </w:p>
        </w:tc>
        <w:tc>
          <w:tcPr>
            <w:tcW w:w="1418" w:type="dxa"/>
            <w:shd w:val="clear" w:color="auto" w:fill="FFFFFF" w:themeFill="background1"/>
          </w:tcPr>
          <w:p w14:paraId="0B263C8A" w14:textId="77777777" w:rsidR="00EF5EF4" w:rsidRPr="005E40CF" w:rsidRDefault="00EF5EF4" w:rsidP="00EB1FD2">
            <w:pPr>
              <w:rPr>
                <w:rFonts w:ascii="Helvetica" w:hAnsi="Helvetica" w:cs="Helvetica"/>
              </w:rPr>
            </w:pPr>
          </w:p>
        </w:tc>
        <w:tc>
          <w:tcPr>
            <w:tcW w:w="1418" w:type="dxa"/>
            <w:shd w:val="clear" w:color="auto" w:fill="FFFFFF" w:themeFill="background1"/>
          </w:tcPr>
          <w:p w14:paraId="54ED248B" w14:textId="77777777" w:rsidR="00EF5EF4" w:rsidRPr="005E40CF" w:rsidRDefault="00EF5EF4" w:rsidP="00EB1FD2">
            <w:pPr>
              <w:rPr>
                <w:rFonts w:ascii="Helvetica" w:hAnsi="Helvetica" w:cs="Helvetica"/>
              </w:rPr>
            </w:pPr>
          </w:p>
        </w:tc>
      </w:tr>
    </w:tbl>
    <w:p w14:paraId="148EB7C7" w14:textId="77777777" w:rsidR="00EF5EF4" w:rsidRPr="00360B1D" w:rsidRDefault="00EF5EF4" w:rsidP="00EF5EF4">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422D0544"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542FCF7A"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493769FD"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307405D9" w14:textId="77777777" w:rsidTr="00EB1FD2">
        <w:trPr>
          <w:cantSplit/>
          <w:tblHeader/>
        </w:trPr>
        <w:tc>
          <w:tcPr>
            <w:tcW w:w="1418" w:type="dxa"/>
            <w:shd w:val="clear" w:color="auto" w:fill="E0E0E0"/>
          </w:tcPr>
          <w:p w14:paraId="6DE9F39C"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4333ACAB"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5D8DA477" w14:textId="77777777" w:rsidTr="00EB1FD2">
        <w:trPr>
          <w:cantSplit/>
          <w:tblHeader/>
        </w:trPr>
        <w:tc>
          <w:tcPr>
            <w:tcW w:w="1418" w:type="dxa"/>
            <w:shd w:val="clear" w:color="auto" w:fill="FFFFFF" w:themeFill="background1"/>
          </w:tcPr>
          <w:p w14:paraId="6E11149F" w14:textId="77777777" w:rsidR="00EF5EF4" w:rsidRPr="005E40CF" w:rsidRDefault="00EF5EF4" w:rsidP="00EB1FD2">
            <w:pPr>
              <w:rPr>
                <w:rFonts w:ascii="Helvetica" w:hAnsi="Helvetica" w:cs="Helvetica"/>
              </w:rPr>
            </w:pPr>
          </w:p>
        </w:tc>
        <w:tc>
          <w:tcPr>
            <w:tcW w:w="9072" w:type="dxa"/>
            <w:shd w:val="clear" w:color="auto" w:fill="FFFFFF" w:themeFill="background1"/>
          </w:tcPr>
          <w:p w14:paraId="2050F9D8" w14:textId="77777777" w:rsidR="00EF5EF4" w:rsidRPr="005E40CF" w:rsidRDefault="00EF5EF4" w:rsidP="00EB1FD2">
            <w:pPr>
              <w:rPr>
                <w:rFonts w:ascii="Helvetica" w:hAnsi="Helvetica" w:cs="Helvetica"/>
              </w:rPr>
            </w:pPr>
          </w:p>
        </w:tc>
      </w:tr>
    </w:tbl>
    <w:p w14:paraId="1DEB50A2"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78123CD" w14:textId="77777777" w:rsidR="00EF5EF4" w:rsidRDefault="00EF5EF4" w:rsidP="00EF5EF4">
      <w:pPr>
        <w:pStyle w:val="Heading4"/>
        <w:numPr>
          <w:ilvl w:val="3"/>
          <w:numId w:val="4"/>
        </w:numPr>
      </w:pPr>
      <w:r>
        <w:t>Glossary</w:t>
      </w:r>
    </w:p>
    <w:p w14:paraId="60475E37"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CF64FA7" w14:textId="77777777" w:rsidR="00EF5EF4" w:rsidRDefault="00EF5EF4" w:rsidP="00EF5EF4">
      <w:pPr>
        <w:pStyle w:val="Heading3"/>
        <w:numPr>
          <w:ilvl w:val="2"/>
          <w:numId w:val="4"/>
        </w:numPr>
      </w:pPr>
      <w:r>
        <w:t>Function Scope</w:t>
      </w:r>
    </w:p>
    <w:p w14:paraId="005A9430" w14:textId="77777777" w:rsidR="00EF5EF4" w:rsidRPr="00A43B48" w:rsidRDefault="00EF5EF4" w:rsidP="00EF5EF4">
      <w:pPr>
        <w:contextualSpacing/>
      </w:pPr>
    </w:p>
    <w:p w14:paraId="2DF392BC" w14:textId="77777777" w:rsidR="00EF5EF4" w:rsidRDefault="00EF5EF4" w:rsidP="00EF5EF4">
      <w:pPr>
        <w:contextualSpacing/>
      </w:pPr>
      <w:r>
        <w:t xml:space="preserve">The </w:t>
      </w:r>
      <w:r>
        <w:rPr>
          <w:noProof/>
        </w:rPr>
        <w:drawing>
          <wp:inline distT="0" distB="0" distL="0" distR="0" wp14:anchorId="7259B3A2" wp14:editId="764D3DA4">
            <wp:extent cx="152400" cy="152400"/>
            <wp:effectExtent l="0" t="0" r="0" b="0"/>
            <wp:docPr id="34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Setup Primary Authentication</w:t>
      </w:r>
      <w:r>
        <w:rPr>
          <w:b/>
        </w:rPr>
        <w:t>”</w:t>
      </w:r>
      <w:r>
        <w:t xml:space="preserve"> function is called by the following functions:</w:t>
      </w:r>
    </w:p>
    <w:p w14:paraId="745110F5" w14:textId="77777777" w:rsidR="00EF5EF4" w:rsidRPr="00953D23" w:rsidRDefault="00EF5EF4" w:rsidP="00EF5EF4">
      <w:pPr>
        <w:pStyle w:val="ListParagraph"/>
        <w:numPr>
          <w:ilvl w:val="0"/>
          <w:numId w:val="12"/>
        </w:numPr>
        <w:contextualSpacing/>
      </w:pPr>
      <w:r>
        <w:rPr>
          <w:noProof/>
        </w:rPr>
        <w:lastRenderedPageBreak/>
        <w:drawing>
          <wp:inline distT="0" distB="0" distL="0" distR="0" wp14:anchorId="0C42BD15" wp14:editId="775C95E2">
            <wp:extent cx="152400" cy="152400"/>
            <wp:effectExtent l="0" t="0" r="0" b="0"/>
            <wp:docPr id="342"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65048D59" w14:textId="77777777" w:rsidR="00EF5EF4" w:rsidRPr="00393C96" w:rsidRDefault="00EF5EF4" w:rsidP="00EF5EF4">
      <w:pPr>
        <w:contextualSpacing/>
      </w:pPr>
    </w:p>
    <w:p w14:paraId="7AAF8365" w14:textId="77777777" w:rsidR="00EF5EF4" w:rsidRDefault="00EF5EF4" w:rsidP="00EF5EF4"/>
    <w:p w14:paraId="3A50A165" w14:textId="77777777" w:rsidR="00EF5EF4" w:rsidRDefault="00EF5EF4" w:rsidP="00EF5EF4">
      <w:pPr>
        <w:jc w:val="center"/>
      </w:pPr>
      <w:r>
        <w:rPr>
          <w:noProof/>
        </w:rPr>
        <w:drawing>
          <wp:inline distT="0" distB="0" distL="0" distR="0" wp14:anchorId="35EEF557" wp14:editId="2B46D65C">
            <wp:extent cx="6466205" cy="4406175"/>
            <wp:effectExtent l="0" t="0" r="0" b="0"/>
            <wp:docPr id="346"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424C6227" w14:textId="77777777" w:rsidR="00EF5EF4" w:rsidRPr="00294100" w:rsidRDefault="00EF5EF4" w:rsidP="00EF5EF4">
      <w:pPr>
        <w:pStyle w:val="Caption"/>
      </w:pPr>
      <w:r w:rsidRPr="00294100">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579A5366" wp14:editId="567E50F0">
            <wp:extent cx="152400" cy="152400"/>
            <wp:effectExtent l="0" t="0" r="0" b="0"/>
            <wp:docPr id="348"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46F3DBB5" wp14:editId="14408466">
            <wp:extent cx="152400" cy="152400"/>
            <wp:effectExtent l="0" t="0" r="0" b="0"/>
            <wp:docPr id="35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Setup Primary Authentication</w:t>
      </w:r>
      <w:r>
        <w:t>”</w:t>
      </w:r>
    </w:p>
    <w:p w14:paraId="075E506E" w14:textId="77777777" w:rsidR="00EF5EF4" w:rsidRDefault="00EF5EF4" w:rsidP="00EF5EF4">
      <w:pPr>
        <w:contextualSpacing/>
      </w:pPr>
    </w:p>
    <w:p w14:paraId="484052C5" w14:textId="77777777" w:rsidR="00EF5EF4" w:rsidRDefault="00EF5EF4" w:rsidP="00EF5EF4"/>
    <w:p w14:paraId="66B41BFE" w14:textId="77777777" w:rsidR="00EF5EF4" w:rsidRDefault="00EF5EF4" w:rsidP="00EF5EF4">
      <w:pPr>
        <w:contextualSpacing/>
      </w:pPr>
    </w:p>
    <w:p w14:paraId="26A2C39B" w14:textId="77777777" w:rsidR="00EF5EF4" w:rsidRDefault="00EF5EF4" w:rsidP="00EF5EF4">
      <w:pPr>
        <w:pStyle w:val="Heading3"/>
        <w:numPr>
          <w:ilvl w:val="2"/>
          <w:numId w:val="4"/>
        </w:numPr>
      </w:pPr>
      <w:r>
        <w:t>Function Interfaces</w:t>
      </w:r>
    </w:p>
    <w:p w14:paraId="4D36CD1A"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2DBDE209" w14:textId="77777777" w:rsidTr="00EB1FD2">
        <w:trPr>
          <w:trHeight w:val="260"/>
        </w:trPr>
        <w:tc>
          <w:tcPr>
            <w:tcW w:w="2695" w:type="dxa"/>
            <w:shd w:val="clear" w:color="auto" w:fill="D9D9D9" w:themeFill="background1" w:themeFillShade="D9"/>
            <w:noWrap/>
            <w:hideMark/>
          </w:tcPr>
          <w:p w14:paraId="4A673656"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49C5D8D"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0B4F99C4" w14:textId="77777777" w:rsidTr="00EB1FD2">
        <w:trPr>
          <w:trHeight w:val="410"/>
        </w:trPr>
        <w:tc>
          <w:tcPr>
            <w:tcW w:w="2695" w:type="dxa"/>
            <w:noWrap/>
          </w:tcPr>
          <w:p w14:paraId="689537D4" w14:textId="77777777" w:rsidR="00EF5EF4" w:rsidRDefault="00EF5EF4" w:rsidP="00EB1FD2">
            <w:pPr>
              <w:contextualSpacing/>
              <w:rPr>
                <w:rFonts w:cs="Arial"/>
              </w:rPr>
            </w:pPr>
            <w:r w:rsidRPr="00275823">
              <w:rPr>
                <w:rFonts w:cs="Arial"/>
              </w:rPr>
              <w:t>input</w:t>
            </w:r>
          </w:p>
          <w:p w14:paraId="3F8BA193" w14:textId="77777777" w:rsidR="00EF5EF4" w:rsidRDefault="00EF5EF4" w:rsidP="00EB1FD2">
            <w:pPr>
              <w:contextualSpacing/>
              <w:rPr>
                <w:rFonts w:cs="Arial"/>
              </w:rPr>
            </w:pPr>
            <w:r>
              <w:rPr>
                <w:rFonts w:cs="Arial"/>
              </w:rPr>
              <w:t>Type:</w:t>
            </w:r>
          </w:p>
          <w:p w14:paraId="6AC24AE8"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0A240823" wp14:editId="2358DA58">
                  <wp:extent cx="152400" cy="152400"/>
                  <wp:effectExtent l="0" t="0" r="0" b="0"/>
                  <wp:docPr id="35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e4553fcccd2c4cc3c44858a859db994" w:history="1">
              <w:proofErr w:type="spellStart"/>
              <w:r>
                <w:rPr>
                  <w:rStyle w:val="Hyperlink"/>
                  <w:rFonts w:cs="Arial"/>
                </w:rPr>
                <w:t>PrimaryAuthentication_USER</w:t>
              </w:r>
              <w:proofErr w:type="spellEnd"/>
              <w:r>
                <w:rPr>
                  <w:rStyle w:val="Hyperlink"/>
                  <w:rFonts w:cs="Arial"/>
                </w:rPr>
                <w:t xml:space="preserve"> INPUT</w:t>
              </w:r>
            </w:hyperlink>
          </w:p>
        </w:tc>
        <w:tc>
          <w:tcPr>
            <w:tcW w:w="7506" w:type="dxa"/>
          </w:tcPr>
          <w:p w14:paraId="3AC0A390" w14:textId="77777777" w:rsidR="00EF5EF4" w:rsidRDefault="00EF5EF4" w:rsidP="00EB1FD2"/>
        </w:tc>
      </w:tr>
      <w:tr w:rsidR="00EF5EF4" w:rsidRPr="003F473D" w14:paraId="46C32259" w14:textId="77777777" w:rsidTr="00EB1FD2">
        <w:trPr>
          <w:trHeight w:val="410"/>
        </w:trPr>
        <w:tc>
          <w:tcPr>
            <w:tcW w:w="2695" w:type="dxa"/>
            <w:noWrap/>
          </w:tcPr>
          <w:p w14:paraId="07CAAE80" w14:textId="77777777" w:rsidR="00EF5EF4" w:rsidRDefault="00EF5EF4" w:rsidP="00EB1FD2">
            <w:pPr>
              <w:contextualSpacing/>
              <w:rPr>
                <w:rFonts w:cs="Arial"/>
              </w:rPr>
            </w:pPr>
            <w:r w:rsidRPr="00275823">
              <w:rPr>
                <w:rFonts w:cs="Arial"/>
              </w:rPr>
              <w:t>input1</w:t>
            </w:r>
          </w:p>
          <w:p w14:paraId="0595241E" w14:textId="77777777" w:rsidR="00EF5EF4" w:rsidRDefault="00EF5EF4" w:rsidP="00EB1FD2">
            <w:pPr>
              <w:contextualSpacing/>
              <w:rPr>
                <w:rFonts w:cs="Arial"/>
              </w:rPr>
            </w:pPr>
            <w:r>
              <w:rPr>
                <w:rFonts w:cs="Arial"/>
              </w:rPr>
              <w:t>Type:</w:t>
            </w:r>
          </w:p>
          <w:p w14:paraId="45974E8B"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22BD1B37" wp14:editId="4BC9DE21">
                  <wp:extent cx="152400" cy="152400"/>
                  <wp:effectExtent l="0" t="0" r="0" b="0"/>
                  <wp:docPr id="360"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9025f8fa9254e2952f042a85c28f3ef" w:history="1">
              <w:proofErr w:type="spellStart"/>
              <w:r>
                <w:rPr>
                  <w:rStyle w:val="Hyperlink"/>
                  <w:rFonts w:cs="Arial"/>
                </w:rPr>
                <w:t>CustomizeProfileSelection</w:t>
              </w:r>
              <w:proofErr w:type="spellEnd"/>
            </w:hyperlink>
          </w:p>
        </w:tc>
        <w:tc>
          <w:tcPr>
            <w:tcW w:w="7506" w:type="dxa"/>
          </w:tcPr>
          <w:p w14:paraId="58ACF473" w14:textId="77777777" w:rsidR="00EF5EF4" w:rsidRDefault="00EF5EF4" w:rsidP="00EB1FD2">
            <w:pPr>
              <w:rPr>
                <w:rFonts w:cs="Arial"/>
              </w:rPr>
            </w:pPr>
            <w:r>
              <w:rPr>
                <w:rFonts w:cs="Arial"/>
              </w:rPr>
              <w:t>Signal Description:</w:t>
            </w:r>
          </w:p>
          <w:p w14:paraId="7E2AC454" w14:textId="77777777" w:rsidR="00EF5EF4" w:rsidRDefault="00EF5EF4" w:rsidP="00EB1FD2">
            <w:pPr>
              <w:rPr>
                <w:rFonts w:cs="Arial"/>
              </w:rPr>
            </w:pPr>
            <w:r w:rsidRPr="00275823">
              <w:rPr>
                <w:rFonts w:cs="Arial"/>
              </w:rPr>
              <w:t>Signal is INTERNAL to the Profile Interface Client. Determines which selection the user has made on the Customize Profile Screen.</w:t>
            </w:r>
          </w:p>
          <w:p w14:paraId="49BAC194" w14:textId="77777777" w:rsidR="00EF5EF4" w:rsidRDefault="00EF5EF4" w:rsidP="00EB1FD2">
            <w:pPr>
              <w:rPr>
                <w:rFonts w:cs="Arial"/>
              </w:rPr>
            </w:pPr>
          </w:p>
          <w:p w14:paraId="1CA1165F" w14:textId="77777777" w:rsidR="00EF5EF4" w:rsidRPr="0046598F" w:rsidRDefault="00EF5EF4" w:rsidP="00EB1FD2">
            <w:pPr>
              <w:rPr>
                <w:rFonts w:cs="Arial"/>
                <w:color w:val="000000"/>
              </w:rPr>
            </w:pPr>
            <w:r>
              <w:rPr>
                <w:rFonts w:cs="Arial"/>
                <w:color w:val="000000"/>
              </w:rPr>
              <w:t>Received from:</w:t>
            </w:r>
          </w:p>
          <w:p w14:paraId="6AE3F88D" w14:textId="77777777" w:rsidR="00EF5EF4" w:rsidRPr="00C8319B" w:rsidRDefault="00EF5EF4" w:rsidP="00EB1FD2">
            <w:pPr>
              <w:pStyle w:val="ListParagraph"/>
              <w:numPr>
                <w:ilvl w:val="0"/>
                <w:numId w:val="12"/>
              </w:numPr>
              <w:rPr>
                <w:rFonts w:cs="Arial"/>
              </w:rPr>
            </w:pPr>
            <w:r>
              <w:rPr>
                <w:noProof/>
              </w:rPr>
              <w:drawing>
                <wp:inline distT="0" distB="0" distL="0" distR="0" wp14:anchorId="1A5B66F7" wp14:editId="3F89D671">
                  <wp:extent cx="152400" cy="152400"/>
                  <wp:effectExtent l="0" t="0" r="0" b="0"/>
                  <wp:docPr id="362"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79cee6e427407fb771cbdc9e4ecdd1ad" w:history="1">
              <w:r>
                <w:rPr>
                  <w:rStyle w:val="Hyperlink"/>
                  <w:rFonts w:cs="Arial"/>
                </w:rPr>
                <w:t>Display Customize Profile Screen</w:t>
              </w:r>
            </w:hyperlink>
          </w:p>
        </w:tc>
      </w:tr>
      <w:tr w:rsidR="00EF5EF4" w:rsidRPr="003F473D" w14:paraId="67E3FA45" w14:textId="77777777" w:rsidTr="00EB1FD2">
        <w:trPr>
          <w:trHeight w:val="410"/>
        </w:trPr>
        <w:tc>
          <w:tcPr>
            <w:tcW w:w="2695" w:type="dxa"/>
            <w:noWrap/>
          </w:tcPr>
          <w:p w14:paraId="4709842D" w14:textId="77777777" w:rsidR="00EF5EF4" w:rsidRDefault="00EF5EF4" w:rsidP="00EB1FD2">
            <w:pPr>
              <w:contextualSpacing/>
              <w:rPr>
                <w:rFonts w:cs="Arial"/>
              </w:rPr>
            </w:pPr>
            <w:r w:rsidRPr="00275823">
              <w:rPr>
                <w:rFonts w:cs="Arial"/>
              </w:rPr>
              <w:t>input2</w:t>
            </w:r>
          </w:p>
          <w:p w14:paraId="53209600" w14:textId="77777777" w:rsidR="00EF5EF4" w:rsidRDefault="00EF5EF4" w:rsidP="00EB1FD2">
            <w:pPr>
              <w:contextualSpacing/>
              <w:rPr>
                <w:rFonts w:cs="Arial"/>
              </w:rPr>
            </w:pPr>
            <w:r>
              <w:rPr>
                <w:rFonts w:cs="Arial"/>
              </w:rPr>
              <w:t>Type:</w:t>
            </w:r>
          </w:p>
          <w:p w14:paraId="24276E2B"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25F4762F" wp14:editId="2E66A757">
                  <wp:extent cx="152400" cy="152400"/>
                  <wp:effectExtent l="0" t="0" r="0" b="0"/>
                  <wp:docPr id="364"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a1366b01d74386c5a92005846e30b644" w:history="1">
              <w:proofErr w:type="spellStart"/>
              <w:r>
                <w:rPr>
                  <w:rStyle w:val="Hyperlink"/>
                  <w:rFonts w:cs="Arial"/>
                </w:rPr>
                <w:t>PrimaryAuth_Rsp</w:t>
              </w:r>
              <w:proofErr w:type="spellEnd"/>
            </w:hyperlink>
          </w:p>
        </w:tc>
        <w:tc>
          <w:tcPr>
            <w:tcW w:w="7506" w:type="dxa"/>
          </w:tcPr>
          <w:p w14:paraId="17BA3E3E" w14:textId="77777777" w:rsidR="00EF5EF4" w:rsidRDefault="00EF5EF4" w:rsidP="00EB1FD2">
            <w:pPr>
              <w:rPr>
                <w:rFonts w:cs="Arial"/>
              </w:rPr>
            </w:pPr>
            <w:r>
              <w:rPr>
                <w:rFonts w:cs="Arial"/>
              </w:rPr>
              <w:t>Signal Description:</w:t>
            </w:r>
          </w:p>
          <w:p w14:paraId="5EF28319" w14:textId="77777777" w:rsidR="00EF5EF4" w:rsidRDefault="00EF5EF4" w:rsidP="00EB1FD2">
            <w:pPr>
              <w:rPr>
                <w:rFonts w:cs="Arial"/>
              </w:rPr>
            </w:pPr>
            <w:r w:rsidRPr="00275823">
              <w:rPr>
                <w:rFonts w:cs="Arial"/>
              </w:rPr>
              <w:t>Signal from Profile Management Server to Profile Interface Client providing the status of the Primary Authentication linking to the active profile.</w:t>
            </w:r>
          </w:p>
          <w:p w14:paraId="189C473A" w14:textId="77777777" w:rsidR="00EF5EF4" w:rsidRDefault="00EF5EF4" w:rsidP="00EB1FD2">
            <w:pPr>
              <w:rPr>
                <w:rFonts w:cs="Arial"/>
              </w:rPr>
            </w:pPr>
          </w:p>
          <w:p w14:paraId="3E653A30" w14:textId="77777777" w:rsidR="00EF5EF4" w:rsidRPr="0046598F" w:rsidRDefault="00EF5EF4" w:rsidP="00EB1FD2">
            <w:pPr>
              <w:rPr>
                <w:rFonts w:cs="Arial"/>
                <w:color w:val="000000"/>
              </w:rPr>
            </w:pPr>
            <w:r>
              <w:rPr>
                <w:rFonts w:cs="Arial"/>
                <w:color w:val="000000"/>
              </w:rPr>
              <w:lastRenderedPageBreak/>
              <w:t>Received from:</w:t>
            </w:r>
          </w:p>
          <w:p w14:paraId="4C760D2B" w14:textId="77777777" w:rsidR="00EF5EF4" w:rsidRPr="00C8319B" w:rsidRDefault="00EF5EF4" w:rsidP="00EB1FD2">
            <w:pPr>
              <w:pStyle w:val="ListParagraph"/>
              <w:numPr>
                <w:ilvl w:val="0"/>
                <w:numId w:val="12"/>
              </w:numPr>
              <w:rPr>
                <w:rFonts w:cs="Arial"/>
              </w:rPr>
            </w:pPr>
            <w:r>
              <w:rPr>
                <w:noProof/>
              </w:rPr>
              <w:drawing>
                <wp:inline distT="0" distB="0" distL="0" distR="0" wp14:anchorId="332E8C46" wp14:editId="1BC820D7">
                  <wp:extent cx="152400" cy="152400"/>
                  <wp:effectExtent l="0" t="0" r="0" b="0"/>
                  <wp:docPr id="36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8c8125061e177a6285337421ca79f93" w:history="1">
              <w:r>
                <w:rPr>
                  <w:rStyle w:val="Hyperlink"/>
                  <w:rFonts w:cs="Arial"/>
                </w:rPr>
                <w:t>Link Primary Authentication Indicator to Profile</w:t>
              </w:r>
            </w:hyperlink>
          </w:p>
        </w:tc>
      </w:tr>
    </w:tbl>
    <w:p w14:paraId="30050621" w14:textId="77777777" w:rsidR="00EF5EF4" w:rsidRDefault="00EF5EF4" w:rsidP="00EF5EF4">
      <w:pPr>
        <w:pStyle w:val="Heading4"/>
        <w:numPr>
          <w:ilvl w:val="3"/>
          <w:numId w:val="4"/>
        </w:numPr>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039502DB" w14:textId="77777777" w:rsidTr="00EB1FD2">
        <w:trPr>
          <w:trHeight w:val="260"/>
        </w:trPr>
        <w:tc>
          <w:tcPr>
            <w:tcW w:w="2689" w:type="dxa"/>
            <w:shd w:val="clear" w:color="auto" w:fill="D9D9D9" w:themeFill="background1" w:themeFillShade="D9"/>
            <w:noWrap/>
            <w:hideMark/>
          </w:tcPr>
          <w:p w14:paraId="4BC8EA64"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5D4E653"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59EE616E" w14:textId="77777777" w:rsidTr="00EB1FD2">
        <w:trPr>
          <w:trHeight w:val="410"/>
        </w:trPr>
        <w:tc>
          <w:tcPr>
            <w:tcW w:w="2689" w:type="dxa"/>
            <w:noWrap/>
          </w:tcPr>
          <w:p w14:paraId="069B330D" w14:textId="77777777" w:rsidR="00EF5EF4" w:rsidRDefault="00EF5EF4" w:rsidP="00EB1FD2">
            <w:pPr>
              <w:contextualSpacing/>
              <w:rPr>
                <w:rFonts w:cs="Arial"/>
              </w:rPr>
            </w:pPr>
            <w:proofErr w:type="spellStart"/>
            <w:r>
              <w:rPr>
                <w:rFonts w:cs="Arial"/>
              </w:rPr>
              <w:t>PrimaryAuth_Info</w:t>
            </w:r>
            <w:proofErr w:type="spellEnd"/>
          </w:p>
          <w:p w14:paraId="0B0222A3" w14:textId="77777777" w:rsidR="00EF5EF4" w:rsidRDefault="00EF5EF4" w:rsidP="00EB1FD2">
            <w:pPr>
              <w:contextualSpacing/>
              <w:rPr>
                <w:rFonts w:cs="Arial"/>
              </w:rPr>
            </w:pPr>
            <w:r>
              <w:rPr>
                <w:rFonts w:cs="Arial"/>
              </w:rPr>
              <w:t>Type:</w:t>
            </w:r>
          </w:p>
          <w:p w14:paraId="6BF7816F" w14:textId="77777777" w:rsidR="00EF5EF4" w:rsidRDefault="00EF5EF4" w:rsidP="00EB1FD2">
            <w:pPr>
              <w:contextualSpacing/>
              <w:rPr>
                <w:rFonts w:cs="Arial"/>
              </w:rPr>
            </w:pPr>
            <w:r>
              <w:rPr>
                <w:noProof/>
              </w:rPr>
              <w:drawing>
                <wp:inline distT="0" distB="0" distL="0" distR="0" wp14:anchorId="67A08F8D" wp14:editId="15AFFDF3">
                  <wp:extent cx="152400" cy="152400"/>
                  <wp:effectExtent l="0" t="0" r="0" b="0"/>
                  <wp:docPr id="36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5308d2965fb93fc9054c04d83b29e2de" w:history="1">
              <w:proofErr w:type="spellStart"/>
              <w:r>
                <w:rPr>
                  <w:rStyle w:val="Hyperlink"/>
                  <w:rFonts w:cs="Arial"/>
                </w:rPr>
                <w:t>PrimaryAuth_Rq</w:t>
              </w:r>
              <w:proofErr w:type="spellEnd"/>
            </w:hyperlink>
          </w:p>
        </w:tc>
        <w:tc>
          <w:tcPr>
            <w:tcW w:w="7512" w:type="dxa"/>
            <w:noWrap/>
          </w:tcPr>
          <w:p w14:paraId="112D5E56" w14:textId="77777777" w:rsidR="00EF5EF4" w:rsidRDefault="00EF5EF4" w:rsidP="00EB1FD2">
            <w:pPr>
              <w:rPr>
                <w:rFonts w:cs="Arial"/>
              </w:rPr>
            </w:pPr>
            <w:r>
              <w:rPr>
                <w:rFonts w:cs="Arial"/>
              </w:rPr>
              <w:t>Signal Description:</w:t>
            </w:r>
          </w:p>
          <w:p w14:paraId="1488C902" w14:textId="77777777" w:rsidR="00EF5EF4" w:rsidRDefault="00EF5EF4" w:rsidP="00EB1FD2">
            <w:pPr>
              <w:rPr>
                <w:rFonts w:cs="Arial"/>
              </w:rPr>
            </w:pPr>
            <w:r>
              <w:rPr>
                <w:rFonts w:cs="Arial"/>
              </w:rPr>
              <w:t>Signal from Profile Interface Client to Profile Management Server to store Primary Authentication for the active user.</w:t>
            </w:r>
          </w:p>
          <w:p w14:paraId="5E941B4E" w14:textId="77777777" w:rsidR="00EF5EF4" w:rsidRDefault="00EF5EF4" w:rsidP="00EB1FD2">
            <w:pPr>
              <w:rPr>
                <w:rFonts w:cs="Arial"/>
              </w:rPr>
            </w:pPr>
          </w:p>
          <w:p w14:paraId="72E86769" w14:textId="77777777" w:rsidR="00EF5EF4" w:rsidRPr="00275823" w:rsidRDefault="00EF5EF4" w:rsidP="00EB1FD2">
            <w:pPr>
              <w:rPr>
                <w:rFonts w:cs="Arial"/>
                <w:color w:val="000000"/>
              </w:rPr>
            </w:pPr>
            <w:r>
              <w:rPr>
                <w:rFonts w:cs="Arial"/>
                <w:color w:val="000000"/>
              </w:rPr>
              <w:t>Sent to:</w:t>
            </w:r>
          </w:p>
          <w:p w14:paraId="58D40C72"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1BAE1212" wp14:editId="7FF7F841">
                  <wp:extent cx="152400" cy="152400"/>
                  <wp:effectExtent l="0" t="0" r="0" b="0"/>
                  <wp:docPr id="37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c8125061e177a6285337421ca79f93" w:history="1">
              <w:r>
                <w:rPr>
                  <w:rStyle w:val="Hyperlink"/>
                  <w:rFonts w:cs="Arial"/>
                  <w:color w:val="000000"/>
                </w:rPr>
                <w:t>Link Primary Authentication Indicator to Profile</w:t>
              </w:r>
            </w:hyperlink>
          </w:p>
        </w:tc>
      </w:tr>
      <w:tr w:rsidR="00EF5EF4" w:rsidRPr="003F473D" w14:paraId="46005F50" w14:textId="77777777" w:rsidTr="00EB1FD2">
        <w:trPr>
          <w:trHeight w:val="410"/>
        </w:trPr>
        <w:tc>
          <w:tcPr>
            <w:tcW w:w="2689" w:type="dxa"/>
            <w:noWrap/>
          </w:tcPr>
          <w:p w14:paraId="291CA802" w14:textId="77777777" w:rsidR="00EF5EF4" w:rsidRDefault="00EF5EF4" w:rsidP="00EB1FD2">
            <w:pPr>
              <w:contextualSpacing/>
              <w:rPr>
                <w:rFonts w:cs="Arial"/>
              </w:rPr>
            </w:pPr>
            <w:r>
              <w:rPr>
                <w:rFonts w:cs="Arial"/>
              </w:rPr>
              <w:t>output1</w:t>
            </w:r>
          </w:p>
          <w:p w14:paraId="4B660F8B" w14:textId="77777777" w:rsidR="00EF5EF4" w:rsidRDefault="00EF5EF4" w:rsidP="00EB1FD2">
            <w:pPr>
              <w:contextualSpacing/>
              <w:rPr>
                <w:rFonts w:cs="Arial"/>
              </w:rPr>
            </w:pPr>
            <w:r>
              <w:rPr>
                <w:rFonts w:cs="Arial"/>
              </w:rPr>
              <w:t>Type:</w:t>
            </w:r>
          </w:p>
          <w:p w14:paraId="256F37E4" w14:textId="77777777" w:rsidR="00EF5EF4" w:rsidRDefault="00EF5EF4" w:rsidP="00EB1FD2">
            <w:pPr>
              <w:contextualSpacing/>
              <w:rPr>
                <w:rFonts w:cs="Arial"/>
              </w:rPr>
            </w:pPr>
            <w:r>
              <w:rPr>
                <w:noProof/>
              </w:rPr>
              <w:drawing>
                <wp:inline distT="0" distB="0" distL="0" distR="0" wp14:anchorId="66FBCCE6" wp14:editId="64F073FC">
                  <wp:extent cx="152400" cy="152400"/>
                  <wp:effectExtent l="0" t="0" r="0" b="0"/>
                  <wp:docPr id="372"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8343981fd425e14c788f71280db2505f" w:history="1">
              <w:proofErr w:type="spellStart"/>
              <w:r>
                <w:rPr>
                  <w:rStyle w:val="Hyperlink"/>
                  <w:rFonts w:cs="Arial"/>
                </w:rPr>
                <w:t>PrimaryAuthenticationSetupComplete</w:t>
              </w:r>
              <w:proofErr w:type="spellEnd"/>
            </w:hyperlink>
          </w:p>
        </w:tc>
        <w:tc>
          <w:tcPr>
            <w:tcW w:w="7512" w:type="dxa"/>
            <w:noWrap/>
          </w:tcPr>
          <w:p w14:paraId="36BFEAFD" w14:textId="77777777" w:rsidR="00EF5EF4" w:rsidRPr="00275823" w:rsidRDefault="00EF5EF4" w:rsidP="00EB1FD2">
            <w:pPr>
              <w:rPr>
                <w:rFonts w:cs="Arial"/>
                <w:color w:val="000000"/>
              </w:rPr>
            </w:pPr>
            <w:r>
              <w:rPr>
                <w:rFonts w:cs="Arial"/>
                <w:color w:val="000000"/>
              </w:rPr>
              <w:t>Sent to:</w:t>
            </w:r>
          </w:p>
          <w:p w14:paraId="7BA6B87C"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779E81FB" wp14:editId="16ED688E">
                  <wp:extent cx="152400" cy="152400"/>
                  <wp:effectExtent l="0" t="0" r="0" b="0"/>
                  <wp:docPr id="37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80084c12c243dfa4580bf9796dee20a" w:history="1">
              <w:r>
                <w:rPr>
                  <w:rStyle w:val="Hyperlink"/>
                  <w:rFonts w:cs="Arial"/>
                  <w:color w:val="000000"/>
                </w:rPr>
                <w:t>Setup Secondary Authentication - Passcode</w:t>
              </w:r>
            </w:hyperlink>
          </w:p>
        </w:tc>
      </w:tr>
    </w:tbl>
    <w:p w14:paraId="17555A0E" w14:textId="77777777" w:rsidR="00EF5EF4" w:rsidRDefault="00EF5EF4" w:rsidP="00EF5EF4">
      <w:pPr>
        <w:pStyle w:val="Heading4"/>
        <w:numPr>
          <w:ilvl w:val="3"/>
          <w:numId w:val="4"/>
        </w:numPr>
      </w:pPr>
      <w:r>
        <w:t>Logical</w:t>
      </w:r>
      <w:r w:rsidRPr="00F15706">
        <w:t xml:space="preserve"> Parameters</w:t>
      </w:r>
    </w:p>
    <w:p w14:paraId="406C8455" w14:textId="77777777" w:rsidR="00EF5EF4" w:rsidRDefault="00EF5EF4" w:rsidP="00EF5EF4"/>
    <w:p w14:paraId="1E1D8207"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D121584" w14:textId="77777777" w:rsidR="00EF5EF4" w:rsidRDefault="00EF5EF4" w:rsidP="00EF5EF4">
      <w:pPr>
        <w:pStyle w:val="Heading3"/>
        <w:numPr>
          <w:ilvl w:val="2"/>
          <w:numId w:val="4"/>
        </w:numPr>
      </w:pPr>
      <w:r>
        <w:t>Function Modeling</w:t>
      </w:r>
    </w:p>
    <w:p w14:paraId="69D05406" w14:textId="77777777" w:rsidR="00EF5EF4" w:rsidRPr="00C75AE5" w:rsidRDefault="00EF5EF4" w:rsidP="00EF5EF4"/>
    <w:p w14:paraId="783459BF" w14:textId="77777777" w:rsidR="00EF5EF4" w:rsidRDefault="00EF5EF4" w:rsidP="00EF5EF4">
      <w:pPr>
        <w:pStyle w:val="Heading4"/>
        <w:numPr>
          <w:ilvl w:val="3"/>
          <w:numId w:val="4"/>
        </w:numPr>
      </w:pPr>
      <w:r>
        <w:t>Use Cases</w:t>
      </w:r>
    </w:p>
    <w:p w14:paraId="0B63DFFD" w14:textId="77777777" w:rsidR="00EF5EF4" w:rsidRDefault="00EF5EF4" w:rsidP="00EF5EF4"/>
    <w:p w14:paraId="11949A18"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0CE85281" w14:textId="77777777" w:rsidR="00EF5EF4" w:rsidRDefault="00EF5EF4" w:rsidP="00EF5EF4">
      <w:pPr>
        <w:pStyle w:val="Heading4"/>
        <w:numPr>
          <w:ilvl w:val="3"/>
          <w:numId w:val="4"/>
        </w:numPr>
      </w:pPr>
      <w:r>
        <w:t>State Charts / Activity Diagrams / Sequence Diagrams / Decision Tables</w:t>
      </w:r>
    </w:p>
    <w:p w14:paraId="47B1D2CA" w14:textId="77777777" w:rsidR="00EF5EF4" w:rsidRDefault="00EF5EF4" w:rsidP="00EF5EF4"/>
    <w:p w14:paraId="0BF06481" w14:textId="77777777" w:rsidR="00EF5EF4" w:rsidRDefault="00EF5EF4" w:rsidP="00EF5EF4">
      <w:pPr>
        <w:contextualSpacing/>
        <w:jc w:val="center"/>
      </w:pPr>
      <w:r>
        <w:rPr>
          <w:noProof/>
        </w:rPr>
        <w:lastRenderedPageBreak/>
        <w:drawing>
          <wp:inline distT="0" distB="0" distL="0" distR="0" wp14:anchorId="2CD0D87E" wp14:editId="630E297F">
            <wp:extent cx="6466205" cy="5211729"/>
            <wp:effectExtent l="0" t="0" r="0" b="0"/>
            <wp:docPr id="376" name="Picture -1745344245.jpg" descr="-1745344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745344245.jpg"/>
                    <pic:cNvPicPr/>
                  </pic:nvPicPr>
                  <pic:blipFill>
                    <a:blip r:embed="rId90" cstate="print"/>
                    <a:stretch>
                      <a:fillRect/>
                    </a:stretch>
                  </pic:blipFill>
                  <pic:spPr>
                    <a:xfrm>
                      <a:off x="0" y="0"/>
                      <a:ext cx="6466205" cy="5211729"/>
                    </a:xfrm>
                    <a:prstGeom prst="rect">
                      <a:avLst/>
                    </a:prstGeom>
                  </pic:spPr>
                </pic:pic>
              </a:graphicData>
            </a:graphic>
          </wp:inline>
        </w:drawing>
      </w:r>
    </w:p>
    <w:p w14:paraId="204C6987" w14:textId="77777777" w:rsidR="00EF5EF4" w:rsidRPr="00294100" w:rsidRDefault="00EF5EF4" w:rsidP="00EF5EF4">
      <w:pPr>
        <w:pStyle w:val="Caption"/>
      </w:pPr>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Setup Primary Authentication</w:t>
      </w:r>
    </w:p>
    <w:p w14:paraId="2E793084" w14:textId="77777777" w:rsidR="00EF5EF4" w:rsidRPr="000A30CD" w:rsidRDefault="00EF5EF4" w:rsidP="00EF5EF4"/>
    <w:p w14:paraId="7A4714F0" w14:textId="77777777" w:rsidR="00EF5EF4" w:rsidRPr="00834E12" w:rsidRDefault="00EF5EF4" w:rsidP="00EF5EF4"/>
    <w:p w14:paraId="13FB24FD" w14:textId="77777777" w:rsidR="00EF5EF4" w:rsidRDefault="00EF5EF4" w:rsidP="00EF5EF4">
      <w:pPr>
        <w:pStyle w:val="Heading3"/>
        <w:numPr>
          <w:ilvl w:val="2"/>
          <w:numId w:val="4"/>
        </w:numPr>
      </w:pPr>
      <w:r>
        <w:t>Function Requirements</w:t>
      </w:r>
    </w:p>
    <w:p w14:paraId="24C6C3AC" w14:textId="77777777" w:rsidR="00EF5EF4" w:rsidRDefault="00EF5EF4" w:rsidP="00EF5EF4">
      <w:pPr>
        <w:pStyle w:val="Heading4"/>
        <w:numPr>
          <w:ilvl w:val="3"/>
          <w:numId w:val="4"/>
        </w:numPr>
      </w:pPr>
      <w:r>
        <w:t>Functional Requirements</w:t>
      </w:r>
    </w:p>
    <w:p w14:paraId="784D5514" w14:textId="77777777" w:rsidR="00EF5EF4" w:rsidRDefault="00EF5EF4" w:rsidP="00EF5EF4">
      <w:pPr>
        <w:pStyle w:val="Heading5"/>
        <w:numPr>
          <w:ilvl w:val="4"/>
          <w:numId w:val="4"/>
        </w:numPr>
      </w:pPr>
      <w:r>
        <w:t>Normal Operation</w:t>
      </w:r>
    </w:p>
    <w:p w14:paraId="49C5D7ED" w14:textId="77777777" w:rsidR="00EF5EF4" w:rsidRDefault="00EF5EF4" w:rsidP="00EF5EF4"/>
    <w:p w14:paraId="45F97C15" w14:textId="77777777" w:rsidR="00EF5EF4" w:rsidRPr="0017445F" w:rsidRDefault="00EF5EF4" w:rsidP="00EF5EF4">
      <w:pPr>
        <w:pStyle w:val="RERequirement"/>
        <w:shd w:val="clear" w:color="auto" w:fill="F2F2F2" w:themeFill="background1" w:themeFillShade="F2"/>
      </w:pPr>
      <w:bookmarkStart w:id="140" w:name="_1012610847905d222e6222014be29959"/>
      <w:bookmarkEnd w:id="140"/>
      <w:r>
        <w:t xml:space="preserve"> Determining available Primary Authentication Options</w:t>
      </w:r>
    </w:p>
    <w:p w14:paraId="0F1A1B6E" w14:textId="77777777" w:rsidR="00EF5EF4" w:rsidRDefault="00EF5EF4" w:rsidP="00EF5EF4">
      <w:pPr>
        <w:rPr>
          <w:rFonts w:cs="Arial"/>
        </w:rPr>
      </w:pPr>
      <w:r>
        <w:rPr>
          <w:rFonts w:cs="Arial"/>
        </w:rPr>
        <w:t>The Profile Interface Client shall provide a configuration that determines which primary authentication methods are available on the vehicle.</w:t>
      </w:r>
    </w:p>
    <w:p w14:paraId="779B10B7"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4D0BF048"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D40C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52E4284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0DE501"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731F3" w14:textId="77777777" w:rsidR="00EF5EF4" w:rsidRDefault="00EF5EF4" w:rsidP="00EB1FD2"/>
        </w:tc>
      </w:tr>
      <w:tr w:rsidR="00EF5EF4" w:rsidRPr="00FD127C" w14:paraId="20D7CFD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9B59D"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8F3A5" w14:textId="77777777" w:rsidR="00EF5EF4" w:rsidRDefault="00EF5EF4" w:rsidP="00EB1FD2"/>
        </w:tc>
      </w:tr>
      <w:tr w:rsidR="00EF5EF4" w:rsidRPr="00FD127C" w14:paraId="6EA303E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4D4F36"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E497DE" w14:textId="77777777" w:rsidR="00EF5EF4" w:rsidRDefault="00EF5EF4" w:rsidP="00EB1FD2"/>
        </w:tc>
      </w:tr>
      <w:tr w:rsidR="00EF5EF4" w:rsidRPr="00FD127C" w14:paraId="0A86A7B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9901A"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A37E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F2F2D"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8182E0" w14:textId="77777777" w:rsidR="00EF5EF4" w:rsidRDefault="00EF5EF4" w:rsidP="00EB1FD2"/>
        </w:tc>
      </w:tr>
      <w:tr w:rsidR="00EF5EF4" w:rsidRPr="00FD127C" w14:paraId="7174C09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DBDC62"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A28674"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CC48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BD485" w14:textId="77777777" w:rsidR="00EF5EF4" w:rsidRDefault="00EF5EF4" w:rsidP="00EB1FD2"/>
        </w:tc>
      </w:tr>
      <w:tr w:rsidR="00EF5EF4" w:rsidRPr="00FD127C" w14:paraId="765DA86B"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E401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BEAD1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043927"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11848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161686"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6AC03D" w14:textId="77777777" w:rsidR="00EF5EF4" w:rsidRDefault="00EF5EF4" w:rsidP="00EB1FD2"/>
        </w:tc>
      </w:tr>
      <w:tr w:rsidR="00EF5EF4" w:rsidRPr="00FD127C" w14:paraId="21E90D37"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2FCEC" w14:textId="77777777" w:rsidR="00EF5EF4" w:rsidRPr="00FD127C" w:rsidRDefault="00EF5EF4" w:rsidP="00EB1FD2">
            <w:pPr>
              <w:rPr>
                <w:rFonts w:cs="Arial"/>
                <w:bCs/>
                <w:color w:val="808080" w:themeColor="background1" w:themeShade="80"/>
                <w:sz w:val="16"/>
                <w:szCs w:val="14"/>
              </w:rPr>
            </w:pPr>
            <w:hyperlink r:id="rId9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D9A84"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9D76F2"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4ACAEA8" w14:textId="77777777" w:rsidR="00EF5EF4" w:rsidRDefault="00EF5EF4" w:rsidP="00EF5EF4"/>
    <w:p w14:paraId="6FB514EE" w14:textId="77777777" w:rsidR="00EF5EF4" w:rsidRPr="0017445F" w:rsidRDefault="00EF5EF4" w:rsidP="00EF5EF4">
      <w:pPr>
        <w:pStyle w:val="RERequirement"/>
        <w:shd w:val="clear" w:color="auto" w:fill="F2F2F2" w:themeFill="background1" w:themeFillShade="F2"/>
      </w:pPr>
      <w:bookmarkStart w:id="141" w:name="_6481b11397d035bd8cc96d7afee93047"/>
      <w:bookmarkEnd w:id="141"/>
      <w:r>
        <w:t xml:space="preserve"> Primary Authentication Options</w:t>
      </w:r>
    </w:p>
    <w:p w14:paraId="10F0ED9E" w14:textId="77777777" w:rsidR="00EF5EF4" w:rsidRDefault="00EF5EF4" w:rsidP="00EF5EF4">
      <w:pPr>
        <w:rPr>
          <w:rFonts w:cs="Arial"/>
        </w:rPr>
      </w:pPr>
      <w:r>
        <w:rPr>
          <w:rFonts w:cs="Arial"/>
        </w:rPr>
        <w:t>The following shall be considered Primary Authentication Options:</w:t>
      </w:r>
    </w:p>
    <w:p w14:paraId="05D88352" w14:textId="77777777" w:rsidR="00EF5EF4" w:rsidRDefault="00EF5EF4" w:rsidP="00EF5EF4">
      <w:pPr>
        <w:rPr>
          <w:rFonts w:cs="Arial"/>
        </w:rPr>
      </w:pPr>
      <w:r>
        <w:rPr>
          <w:rFonts w:cs="Arial"/>
        </w:rPr>
        <w:t xml:space="preserve">- </w:t>
      </w:r>
      <w:proofErr w:type="spellStart"/>
      <w:r>
        <w:rPr>
          <w:rFonts w:cs="Arial"/>
        </w:rPr>
        <w:t>PaaK</w:t>
      </w:r>
      <w:proofErr w:type="spellEnd"/>
    </w:p>
    <w:p w14:paraId="5E3287C0" w14:textId="77777777" w:rsidR="00EF5EF4" w:rsidRDefault="00EF5EF4" w:rsidP="00EF5EF4">
      <w:pPr>
        <w:rPr>
          <w:rFonts w:cs="Arial"/>
        </w:rPr>
      </w:pPr>
      <w:r>
        <w:rPr>
          <w:rFonts w:cs="Arial"/>
        </w:rPr>
        <w:t>- NFC (mobile not card)</w:t>
      </w:r>
    </w:p>
    <w:p w14:paraId="538EBBF9" w14:textId="77777777" w:rsidR="00EF5EF4" w:rsidRDefault="00EF5EF4" w:rsidP="00EF5EF4">
      <w:pPr>
        <w:rPr>
          <w:rFonts w:cs="Arial"/>
        </w:rPr>
      </w:pPr>
      <w:r>
        <w:rPr>
          <w:rFonts w:cs="Arial"/>
        </w:rPr>
        <w:t>- Facial recognition</w:t>
      </w:r>
    </w:p>
    <w:p w14:paraId="25CE1687"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8DA3798"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42EF10"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3E9D84D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38296"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056917" w14:textId="77777777" w:rsidR="00EF5EF4" w:rsidRDefault="00EF5EF4" w:rsidP="00EB1FD2"/>
        </w:tc>
      </w:tr>
      <w:tr w:rsidR="00EF5EF4" w:rsidRPr="00FD127C" w14:paraId="13FF96B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D7AF4"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62B67D" w14:textId="77777777" w:rsidR="00EF5EF4" w:rsidRDefault="00EF5EF4" w:rsidP="00EB1FD2"/>
        </w:tc>
      </w:tr>
      <w:tr w:rsidR="00EF5EF4" w:rsidRPr="00FD127C" w14:paraId="53625E9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54132"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2F1C8" w14:textId="77777777" w:rsidR="00EF5EF4" w:rsidRDefault="00EF5EF4" w:rsidP="00EB1FD2"/>
        </w:tc>
      </w:tr>
      <w:tr w:rsidR="00EF5EF4" w:rsidRPr="00FD127C" w14:paraId="7E5FC87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3DE5B"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653E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CD8EB9"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925E7" w14:textId="77777777" w:rsidR="00EF5EF4" w:rsidRDefault="00EF5EF4" w:rsidP="00EB1FD2"/>
        </w:tc>
      </w:tr>
      <w:tr w:rsidR="00EF5EF4" w:rsidRPr="00FD127C" w14:paraId="6012942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A43E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2B406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22FDF"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0334EF" w14:textId="77777777" w:rsidR="00EF5EF4" w:rsidRDefault="00EF5EF4" w:rsidP="00EB1FD2"/>
        </w:tc>
      </w:tr>
      <w:tr w:rsidR="00EF5EF4" w:rsidRPr="00FD127C" w14:paraId="6BF4A6BC"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C9B7F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4445F"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FB3B9"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FE976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3F48F"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C9E21F" w14:textId="77777777" w:rsidR="00EF5EF4" w:rsidRDefault="00EF5EF4" w:rsidP="00EB1FD2"/>
        </w:tc>
      </w:tr>
      <w:tr w:rsidR="00EF5EF4" w:rsidRPr="00FD127C" w14:paraId="0337E016"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AD7495" w14:textId="77777777" w:rsidR="00EF5EF4" w:rsidRPr="00FD127C" w:rsidRDefault="00EF5EF4" w:rsidP="00EB1FD2">
            <w:pPr>
              <w:rPr>
                <w:rFonts w:cs="Arial"/>
                <w:bCs/>
                <w:color w:val="808080" w:themeColor="background1" w:themeShade="80"/>
                <w:sz w:val="16"/>
                <w:szCs w:val="14"/>
              </w:rPr>
            </w:pPr>
            <w:hyperlink r:id="rId9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5E3C63"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F8E03"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19C5B0D" w14:textId="77777777" w:rsidR="00EF5EF4" w:rsidRDefault="00EF5EF4" w:rsidP="00EF5EF4"/>
    <w:p w14:paraId="365DB7E6" w14:textId="77777777" w:rsidR="00EF5EF4" w:rsidRPr="0017445F" w:rsidRDefault="00EF5EF4" w:rsidP="00EF5EF4">
      <w:pPr>
        <w:pStyle w:val="RERequirement"/>
        <w:shd w:val="clear" w:color="auto" w:fill="F2F2F2" w:themeFill="background1" w:themeFillShade="F2"/>
      </w:pPr>
      <w:bookmarkStart w:id="142" w:name="_8e9dbde6d9bb311185829ccb97304885"/>
      <w:bookmarkEnd w:id="142"/>
      <w:r>
        <w:t xml:space="preserve"> Selecting the Primary Authentication Method</w:t>
      </w:r>
    </w:p>
    <w:p w14:paraId="4464C98C" w14:textId="77777777" w:rsidR="00EF5EF4" w:rsidRDefault="00EF5EF4" w:rsidP="00EF5EF4">
      <w:pPr>
        <w:rPr>
          <w:rFonts w:cs="Arial"/>
        </w:rPr>
      </w:pPr>
      <w:r>
        <w:rPr>
          <w:rFonts w:cs="Arial"/>
        </w:rPr>
        <w:t>The Profile Interface Client shall allow the user to select from the list of available primary authentication methods which one they would like to use.</w:t>
      </w:r>
    </w:p>
    <w:p w14:paraId="6994D547"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1BF39DF"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C6E155"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721883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1BD822"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3F6C11" w14:textId="77777777" w:rsidR="00EF5EF4" w:rsidRDefault="00EF5EF4" w:rsidP="00EB1FD2"/>
        </w:tc>
      </w:tr>
      <w:tr w:rsidR="00EF5EF4" w:rsidRPr="00FD127C" w14:paraId="2B28BFE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74719D"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76BA1" w14:textId="77777777" w:rsidR="00EF5EF4" w:rsidRDefault="00EF5EF4" w:rsidP="00EB1FD2"/>
        </w:tc>
      </w:tr>
      <w:tr w:rsidR="00EF5EF4" w:rsidRPr="00FD127C" w14:paraId="49F0E58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57C907"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C7FAE5" w14:textId="77777777" w:rsidR="00EF5EF4" w:rsidRDefault="00EF5EF4" w:rsidP="00EB1FD2"/>
        </w:tc>
      </w:tr>
      <w:tr w:rsidR="00EF5EF4" w:rsidRPr="00FD127C" w14:paraId="014FC49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A15630"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43E7C"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8E0D16"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98F084" w14:textId="77777777" w:rsidR="00EF5EF4" w:rsidRDefault="00EF5EF4" w:rsidP="00EB1FD2"/>
        </w:tc>
      </w:tr>
      <w:tr w:rsidR="00EF5EF4" w:rsidRPr="00FD127C" w14:paraId="53A33F5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6412D"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F578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D47D"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F0BD83" w14:textId="77777777" w:rsidR="00EF5EF4" w:rsidRDefault="00EF5EF4" w:rsidP="00EB1FD2"/>
        </w:tc>
      </w:tr>
      <w:tr w:rsidR="00EF5EF4" w:rsidRPr="00FD127C" w14:paraId="29DDABC5"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C15335"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A1DBFD"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15A8B"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B540B"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542A1F"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0D87C" w14:textId="77777777" w:rsidR="00EF5EF4" w:rsidRDefault="00EF5EF4" w:rsidP="00EB1FD2"/>
        </w:tc>
      </w:tr>
      <w:tr w:rsidR="00EF5EF4" w:rsidRPr="00FD127C" w14:paraId="7CFC5951"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136A2E" w14:textId="77777777" w:rsidR="00EF5EF4" w:rsidRPr="00FD127C" w:rsidRDefault="00EF5EF4" w:rsidP="00EB1FD2">
            <w:pPr>
              <w:rPr>
                <w:rFonts w:cs="Arial"/>
                <w:bCs/>
                <w:color w:val="808080" w:themeColor="background1" w:themeShade="80"/>
                <w:sz w:val="16"/>
                <w:szCs w:val="14"/>
              </w:rPr>
            </w:pPr>
            <w:hyperlink r:id="rId9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DD275F"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3C5E59"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7FB6239" w14:textId="77777777" w:rsidR="00EF5EF4" w:rsidRDefault="00EF5EF4" w:rsidP="00EF5EF4"/>
    <w:p w14:paraId="01F410D5" w14:textId="77777777" w:rsidR="00EF5EF4" w:rsidRPr="0017445F" w:rsidRDefault="00EF5EF4" w:rsidP="00EF5EF4">
      <w:pPr>
        <w:pStyle w:val="RERequirement"/>
        <w:shd w:val="clear" w:color="auto" w:fill="F2F2F2" w:themeFill="background1" w:themeFillShade="F2"/>
      </w:pPr>
      <w:bookmarkStart w:id="143" w:name="_d50928de56d271ed84646d6b7351cdd0"/>
      <w:bookmarkEnd w:id="143"/>
      <w:r>
        <w:t xml:space="preserve"> Sending </w:t>
      </w:r>
      <w:proofErr w:type="spellStart"/>
      <w:r>
        <w:t>PrimaryAuth_Rq</w:t>
      </w:r>
      <w:proofErr w:type="spellEnd"/>
      <w:r>
        <w:t xml:space="preserve"> after completing setup</w:t>
      </w:r>
    </w:p>
    <w:p w14:paraId="0B36730E" w14:textId="77777777" w:rsidR="00EF5EF4" w:rsidRDefault="00EF5EF4" w:rsidP="00EF5EF4">
      <w:pPr>
        <w:rPr>
          <w:rFonts w:cs="Arial"/>
        </w:rPr>
      </w:pPr>
      <w:r>
        <w:rPr>
          <w:rFonts w:cs="Arial"/>
        </w:rPr>
        <w:t xml:space="preserve">After a user completes the process of setting up a primary authentication method, the Profile Interface Client shall send </w:t>
      </w:r>
      <w:proofErr w:type="spellStart"/>
      <w:r>
        <w:rPr>
          <w:rFonts w:cs="Arial"/>
        </w:rPr>
        <w:t>PrimaryAuth_Rq</w:t>
      </w:r>
      <w:proofErr w:type="spellEnd"/>
      <w:r>
        <w:rPr>
          <w:rFonts w:cs="Arial"/>
        </w:rPr>
        <w:t xml:space="preserve"> to the Profile Management Server requesting to link the primary authentication method to the profile being created/edited.</w:t>
      </w:r>
    </w:p>
    <w:p w14:paraId="42E891FE"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737D2584"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3586B1"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5A1AB5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15247A"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528F8" w14:textId="77777777" w:rsidR="00EF5EF4" w:rsidRDefault="00EF5EF4" w:rsidP="00EB1FD2"/>
        </w:tc>
      </w:tr>
      <w:tr w:rsidR="00EF5EF4" w:rsidRPr="00FD127C" w14:paraId="4418C82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368B75"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90EE75" w14:textId="77777777" w:rsidR="00EF5EF4" w:rsidRDefault="00EF5EF4" w:rsidP="00EB1FD2"/>
        </w:tc>
      </w:tr>
      <w:tr w:rsidR="00EF5EF4" w:rsidRPr="00FD127C" w14:paraId="3BD2898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39594"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E0996" w14:textId="77777777" w:rsidR="00EF5EF4" w:rsidRDefault="00EF5EF4" w:rsidP="00EB1FD2"/>
        </w:tc>
      </w:tr>
      <w:tr w:rsidR="00EF5EF4" w:rsidRPr="00FD127C" w14:paraId="086E0F5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29ED7"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C46AA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D877A"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32D50" w14:textId="77777777" w:rsidR="00EF5EF4" w:rsidRDefault="00EF5EF4" w:rsidP="00EB1FD2"/>
        </w:tc>
      </w:tr>
      <w:tr w:rsidR="00EF5EF4" w:rsidRPr="00FD127C" w14:paraId="48837DA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4E1ADA"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68C5C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95AE9"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A17147" w14:textId="77777777" w:rsidR="00EF5EF4" w:rsidRDefault="00EF5EF4" w:rsidP="00EB1FD2"/>
        </w:tc>
      </w:tr>
      <w:tr w:rsidR="00EF5EF4" w:rsidRPr="00FD127C" w14:paraId="7136FF33"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78F0E5"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BE70FB"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14DB0"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0E203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5EE0B"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B9C13D" w14:textId="77777777" w:rsidR="00EF5EF4" w:rsidRDefault="00EF5EF4" w:rsidP="00EB1FD2"/>
        </w:tc>
      </w:tr>
      <w:tr w:rsidR="00EF5EF4" w:rsidRPr="00FD127C" w14:paraId="43B858DA"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E930A7" w14:textId="77777777" w:rsidR="00EF5EF4" w:rsidRPr="00FD127C" w:rsidRDefault="00EF5EF4" w:rsidP="00EB1FD2">
            <w:pPr>
              <w:rPr>
                <w:rFonts w:cs="Arial"/>
                <w:bCs/>
                <w:color w:val="808080" w:themeColor="background1" w:themeShade="80"/>
                <w:sz w:val="16"/>
                <w:szCs w:val="14"/>
              </w:rPr>
            </w:pPr>
            <w:hyperlink r:id="rId9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C560D"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7E1355"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2358D26" w14:textId="77777777" w:rsidR="00EF5EF4" w:rsidRDefault="00EF5EF4" w:rsidP="00EF5EF4"/>
    <w:p w14:paraId="2B749823" w14:textId="77777777" w:rsidR="00EF5EF4" w:rsidRPr="0017445F" w:rsidRDefault="00EF5EF4" w:rsidP="00EF5EF4">
      <w:pPr>
        <w:pStyle w:val="RERequirement"/>
        <w:shd w:val="clear" w:color="auto" w:fill="F2F2F2" w:themeFill="background1" w:themeFillShade="F2"/>
      </w:pPr>
      <w:bookmarkStart w:id="144" w:name="_942ec010b3e1a7005ff174b3f8c94689"/>
      <w:bookmarkEnd w:id="144"/>
      <w:r>
        <w:t xml:space="preserve"> Receiving </w:t>
      </w:r>
      <w:proofErr w:type="spellStart"/>
      <w:r>
        <w:t>PrimaryAuth_Rsp</w:t>
      </w:r>
      <w:proofErr w:type="spellEnd"/>
      <w:r>
        <w:t xml:space="preserve"> = SUCCESS</w:t>
      </w:r>
    </w:p>
    <w:p w14:paraId="32FD4C6F" w14:textId="77777777" w:rsidR="00EF5EF4" w:rsidRDefault="00EF5EF4" w:rsidP="00EF5EF4">
      <w:pPr>
        <w:rPr>
          <w:rFonts w:cs="Arial"/>
        </w:rPr>
      </w:pPr>
      <w:r>
        <w:rPr>
          <w:rFonts w:cs="Arial"/>
        </w:rPr>
        <w:t xml:space="preserve">When the Profile Interface Client receives </w:t>
      </w:r>
      <w:proofErr w:type="spellStart"/>
      <w:r>
        <w:rPr>
          <w:rFonts w:cs="Arial"/>
        </w:rPr>
        <w:t>PrimaryAuth_Rsp</w:t>
      </w:r>
      <w:proofErr w:type="spellEnd"/>
      <w:r>
        <w:rPr>
          <w:rFonts w:cs="Arial"/>
        </w:rPr>
        <w:t xml:space="preserve"> = SUCCESS, the Profile Interface Client shall exit Setup Primary Authentication screen and change to the Setup Secondary Authentication screen.</w:t>
      </w:r>
    </w:p>
    <w:p w14:paraId="3A6A105F"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3B38339"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2E262"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0853FD9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BDEF55"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3709C" w14:textId="77777777" w:rsidR="00EF5EF4" w:rsidRDefault="00EF5EF4" w:rsidP="00EB1FD2"/>
        </w:tc>
      </w:tr>
      <w:tr w:rsidR="00EF5EF4" w:rsidRPr="00FD127C" w14:paraId="46040BD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357449"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ADED9" w14:textId="77777777" w:rsidR="00EF5EF4" w:rsidRDefault="00EF5EF4" w:rsidP="00EB1FD2"/>
        </w:tc>
      </w:tr>
      <w:tr w:rsidR="00EF5EF4" w:rsidRPr="00FD127C" w14:paraId="7E49C66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47FFBE"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2AE96C" w14:textId="77777777" w:rsidR="00EF5EF4" w:rsidRDefault="00EF5EF4" w:rsidP="00EB1FD2"/>
        </w:tc>
      </w:tr>
      <w:tr w:rsidR="00EF5EF4" w:rsidRPr="00FD127C" w14:paraId="62B7BB6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E168A"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C3AF5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2A2BD0"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FC5E5" w14:textId="77777777" w:rsidR="00EF5EF4" w:rsidRDefault="00EF5EF4" w:rsidP="00EB1FD2"/>
        </w:tc>
      </w:tr>
      <w:tr w:rsidR="00EF5EF4" w:rsidRPr="00FD127C" w14:paraId="41C8D12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9E519D"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DC80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FA62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F54E47" w14:textId="77777777" w:rsidR="00EF5EF4" w:rsidRDefault="00EF5EF4" w:rsidP="00EB1FD2"/>
        </w:tc>
      </w:tr>
      <w:tr w:rsidR="00EF5EF4" w:rsidRPr="00FD127C" w14:paraId="4EB33D3B"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CE3CA"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8BAAAE"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1F9713"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380C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A03A11"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08DF7" w14:textId="77777777" w:rsidR="00EF5EF4" w:rsidRDefault="00EF5EF4" w:rsidP="00EB1FD2"/>
        </w:tc>
      </w:tr>
      <w:tr w:rsidR="00EF5EF4" w:rsidRPr="00FD127C" w14:paraId="195CE480"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40EE0E" w14:textId="77777777" w:rsidR="00EF5EF4" w:rsidRPr="00FD127C" w:rsidRDefault="00EF5EF4" w:rsidP="00EB1FD2">
            <w:pPr>
              <w:rPr>
                <w:rFonts w:cs="Arial"/>
                <w:bCs/>
                <w:color w:val="808080" w:themeColor="background1" w:themeShade="80"/>
                <w:sz w:val="16"/>
                <w:szCs w:val="14"/>
              </w:rPr>
            </w:pPr>
            <w:hyperlink r:id="rId9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F95EF5"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BCCEF8"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B6C543" w14:textId="77777777" w:rsidR="00EF5EF4" w:rsidRDefault="00EF5EF4" w:rsidP="00EF5EF4"/>
    <w:p w14:paraId="4DBA6F1C" w14:textId="77777777" w:rsidR="00EF5EF4" w:rsidRPr="0017445F" w:rsidRDefault="00EF5EF4" w:rsidP="00EF5EF4">
      <w:pPr>
        <w:pStyle w:val="RERequirement"/>
        <w:shd w:val="clear" w:color="auto" w:fill="F2F2F2" w:themeFill="background1" w:themeFillShade="F2"/>
      </w:pPr>
      <w:bookmarkStart w:id="145" w:name="_1a6865dca18882d95b08a129f52f238b"/>
      <w:bookmarkEnd w:id="145"/>
      <w:r>
        <w:lastRenderedPageBreak/>
        <w:t xml:space="preserve"> When to display Primary Authentication Options</w:t>
      </w:r>
    </w:p>
    <w:p w14:paraId="044561DD" w14:textId="77777777" w:rsidR="00EF5EF4" w:rsidRDefault="00EF5EF4" w:rsidP="00EF5EF4">
      <w:pPr>
        <w:rPr>
          <w:rFonts w:cs="Arial"/>
        </w:rPr>
      </w:pPr>
      <w:r>
        <w:rPr>
          <w:rFonts w:cs="Arial"/>
        </w:rPr>
        <w:t xml:space="preserve">When the user selects the Authentication Methods on the Customize Profile Screen, the Profile Interface Client shall display all possible Primary Authentication Methods available on the vehicle. </w:t>
      </w:r>
    </w:p>
    <w:p w14:paraId="74C802D8"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E8F567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21513"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CBB959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F3ED0B"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9771E" w14:textId="77777777" w:rsidR="00EF5EF4" w:rsidRDefault="00EF5EF4" w:rsidP="00EB1FD2"/>
        </w:tc>
      </w:tr>
      <w:tr w:rsidR="00EF5EF4" w:rsidRPr="00FD127C" w14:paraId="44807B3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676819"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16C9B" w14:textId="77777777" w:rsidR="00EF5EF4" w:rsidRDefault="00EF5EF4" w:rsidP="00EB1FD2"/>
        </w:tc>
      </w:tr>
      <w:tr w:rsidR="00EF5EF4" w:rsidRPr="00FD127C" w14:paraId="079374B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46944"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71F96" w14:textId="77777777" w:rsidR="00EF5EF4" w:rsidRDefault="00EF5EF4" w:rsidP="00EB1FD2"/>
        </w:tc>
      </w:tr>
      <w:tr w:rsidR="00EF5EF4" w:rsidRPr="00FD127C" w14:paraId="0C5ABBE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F1654D"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C8062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9FDA96"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91619E" w14:textId="77777777" w:rsidR="00EF5EF4" w:rsidRDefault="00EF5EF4" w:rsidP="00EB1FD2"/>
        </w:tc>
      </w:tr>
      <w:tr w:rsidR="00EF5EF4" w:rsidRPr="00FD127C" w14:paraId="6F9F6AD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81831"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F4BFE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72F249"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5AD8A" w14:textId="77777777" w:rsidR="00EF5EF4" w:rsidRDefault="00EF5EF4" w:rsidP="00EB1FD2"/>
        </w:tc>
      </w:tr>
      <w:tr w:rsidR="00EF5EF4" w:rsidRPr="00FD127C" w14:paraId="5351A87E"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3710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A51F19"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6C2F8"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928979"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B0B795"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7F93B0" w14:textId="77777777" w:rsidR="00EF5EF4" w:rsidRDefault="00EF5EF4" w:rsidP="00EB1FD2"/>
        </w:tc>
      </w:tr>
      <w:tr w:rsidR="00EF5EF4" w:rsidRPr="00FD127C" w14:paraId="4CBF492B"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B9D6A4" w14:textId="77777777" w:rsidR="00EF5EF4" w:rsidRPr="00FD127C" w:rsidRDefault="00EF5EF4" w:rsidP="00EB1FD2">
            <w:pPr>
              <w:rPr>
                <w:rFonts w:cs="Arial"/>
                <w:bCs/>
                <w:color w:val="808080" w:themeColor="background1" w:themeShade="80"/>
                <w:sz w:val="16"/>
                <w:szCs w:val="14"/>
              </w:rPr>
            </w:pPr>
            <w:hyperlink r:id="rId9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6C4EDC"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A1C5F"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166DC99" w14:textId="77777777" w:rsidR="00EF5EF4" w:rsidRDefault="00EF5EF4" w:rsidP="00EF5EF4"/>
    <w:p w14:paraId="4229BB97" w14:textId="77777777" w:rsidR="00EF5EF4" w:rsidRDefault="00EF5EF4" w:rsidP="00EF5EF4">
      <w:pPr>
        <w:pStyle w:val="Heading5"/>
        <w:numPr>
          <w:ilvl w:val="4"/>
          <w:numId w:val="4"/>
        </w:numPr>
      </w:pPr>
      <w:r>
        <w:t>Error Handling</w:t>
      </w:r>
    </w:p>
    <w:p w14:paraId="560E59CF" w14:textId="77777777" w:rsidR="00EF5EF4" w:rsidRDefault="00EF5EF4" w:rsidP="00EF5EF4"/>
    <w:p w14:paraId="7F983EC0" w14:textId="77777777" w:rsidR="00EF5EF4" w:rsidRPr="0017445F" w:rsidRDefault="00EF5EF4" w:rsidP="00EF5EF4">
      <w:pPr>
        <w:pStyle w:val="RERequirement"/>
        <w:shd w:val="clear" w:color="auto" w:fill="F2F2F2" w:themeFill="background1" w:themeFillShade="F2"/>
      </w:pPr>
      <w:bookmarkStart w:id="146" w:name="_79ee31aa63b3c29955aa69f38a77a7aa"/>
      <w:bookmarkEnd w:id="146"/>
      <w:r>
        <w:t xml:space="preserve"> Receiving </w:t>
      </w:r>
      <w:proofErr w:type="spellStart"/>
      <w:r>
        <w:t>PrimaryAuth_Rsp</w:t>
      </w:r>
      <w:proofErr w:type="spellEnd"/>
      <w:r>
        <w:t xml:space="preserve"> = FAIL</w:t>
      </w:r>
    </w:p>
    <w:p w14:paraId="0EAC42D0" w14:textId="77777777" w:rsidR="00EF5EF4" w:rsidRDefault="00EF5EF4" w:rsidP="00EF5EF4">
      <w:pPr>
        <w:rPr>
          <w:rFonts w:cs="Arial"/>
        </w:rPr>
      </w:pPr>
      <w:r>
        <w:rPr>
          <w:rFonts w:cs="Arial"/>
        </w:rPr>
        <w:t xml:space="preserve">When the Profile Interface Client receives </w:t>
      </w:r>
      <w:proofErr w:type="spellStart"/>
      <w:r>
        <w:rPr>
          <w:rFonts w:cs="Arial"/>
        </w:rPr>
        <w:t>PrimaryAuth_Rsp</w:t>
      </w:r>
      <w:proofErr w:type="spellEnd"/>
      <w:r>
        <w:rPr>
          <w:rFonts w:cs="Arial"/>
        </w:rPr>
        <w:t xml:space="preserve"> = FAIL, the Profile Interface Client shall display an error message and prompt the user to retry setting up their primary authentication method.</w:t>
      </w:r>
    </w:p>
    <w:p w14:paraId="018BF12B"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0E58886"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FBCA9"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6345803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335B4"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FF6A3" w14:textId="77777777" w:rsidR="00EF5EF4" w:rsidRDefault="00EF5EF4" w:rsidP="00EB1FD2"/>
        </w:tc>
      </w:tr>
      <w:tr w:rsidR="00EF5EF4" w:rsidRPr="00FD127C" w14:paraId="0B5C413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539B62"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CF8A9" w14:textId="77777777" w:rsidR="00EF5EF4" w:rsidRDefault="00EF5EF4" w:rsidP="00EB1FD2"/>
        </w:tc>
      </w:tr>
      <w:tr w:rsidR="00EF5EF4" w:rsidRPr="00FD127C" w14:paraId="536C8AE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3DA773"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4DDEE2" w14:textId="77777777" w:rsidR="00EF5EF4" w:rsidRDefault="00EF5EF4" w:rsidP="00EB1FD2"/>
        </w:tc>
      </w:tr>
      <w:tr w:rsidR="00EF5EF4" w:rsidRPr="00FD127C" w14:paraId="6EC7905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196AB5"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F4A5E"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74BCDD"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E0D0E" w14:textId="77777777" w:rsidR="00EF5EF4" w:rsidRDefault="00EF5EF4" w:rsidP="00EB1FD2"/>
        </w:tc>
      </w:tr>
      <w:tr w:rsidR="00EF5EF4" w:rsidRPr="00FD127C" w14:paraId="786D082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F9A45C"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234B5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0E346E"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FE220C" w14:textId="77777777" w:rsidR="00EF5EF4" w:rsidRDefault="00EF5EF4" w:rsidP="00EB1FD2"/>
        </w:tc>
      </w:tr>
      <w:tr w:rsidR="00EF5EF4" w:rsidRPr="00FD127C" w14:paraId="36EE8884"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DE287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C4345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84A17"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F2A7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6C4C4D"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B80D99" w14:textId="77777777" w:rsidR="00EF5EF4" w:rsidRDefault="00EF5EF4" w:rsidP="00EB1FD2"/>
        </w:tc>
      </w:tr>
      <w:tr w:rsidR="00EF5EF4" w:rsidRPr="00FD127C" w14:paraId="1E1456AB"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7F7F2F0" w14:textId="77777777" w:rsidR="00EF5EF4" w:rsidRPr="00FD127C" w:rsidRDefault="00EF5EF4" w:rsidP="00EB1FD2">
            <w:pPr>
              <w:rPr>
                <w:rFonts w:cs="Arial"/>
                <w:bCs/>
                <w:color w:val="808080" w:themeColor="background1" w:themeShade="80"/>
                <w:sz w:val="16"/>
                <w:szCs w:val="14"/>
              </w:rPr>
            </w:pPr>
            <w:hyperlink r:id="rId97"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2FC9DC"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5FF3B0"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D4DACA6" w14:textId="77777777" w:rsidR="00EF5EF4" w:rsidRDefault="00EF5EF4" w:rsidP="00EF5EF4"/>
    <w:p w14:paraId="77E51D90" w14:textId="77777777" w:rsidR="00EF5EF4" w:rsidRDefault="00EF5EF4" w:rsidP="00EF5EF4">
      <w:pPr>
        <w:pStyle w:val="Heading4"/>
        <w:numPr>
          <w:ilvl w:val="3"/>
          <w:numId w:val="4"/>
        </w:numPr>
      </w:pPr>
      <w:r>
        <w:t>Non-Functional Requirements</w:t>
      </w:r>
    </w:p>
    <w:p w14:paraId="2BAC2589" w14:textId="77777777" w:rsidR="00EF5EF4" w:rsidRDefault="00EF5EF4" w:rsidP="00EF5EF4"/>
    <w:p w14:paraId="0628B4F1" w14:textId="77777777" w:rsidR="00EF5EF4" w:rsidRDefault="00EF5EF4" w:rsidP="00EF5EF4">
      <w:pPr>
        <w:rPr>
          <w:color w:val="A6A6A6" w:themeColor="background1" w:themeShade="A6"/>
        </w:rPr>
      </w:pPr>
      <w:r>
        <w:rPr>
          <w:color w:val="A6A6A6" w:themeColor="background1" w:themeShade="A6"/>
        </w:rPr>
        <w:t>No Non-Functional Requirements specified.</w:t>
      </w:r>
    </w:p>
    <w:p w14:paraId="62B22F8E" w14:textId="77777777" w:rsidR="00EF5EF4" w:rsidRDefault="00EF5EF4" w:rsidP="00EF5EF4">
      <w:pPr>
        <w:pStyle w:val="Heading4"/>
        <w:numPr>
          <w:ilvl w:val="3"/>
          <w:numId w:val="4"/>
        </w:numPr>
      </w:pPr>
      <w:r>
        <w:t>Functional Safety Requirements</w:t>
      </w:r>
    </w:p>
    <w:p w14:paraId="68D748A7" w14:textId="77777777" w:rsidR="00EF5EF4" w:rsidRDefault="00EF5EF4" w:rsidP="00EF5EF4">
      <w:pPr>
        <w:rPr>
          <w:highlight w:val="yellow"/>
        </w:rPr>
      </w:pPr>
    </w:p>
    <w:p w14:paraId="260B285A"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1517DDF0" w14:textId="77777777" w:rsidR="00EF5EF4" w:rsidRDefault="00EF5EF4" w:rsidP="00EF5EF4">
      <w:pPr>
        <w:pStyle w:val="Heading5"/>
        <w:numPr>
          <w:ilvl w:val="4"/>
          <w:numId w:val="4"/>
        </w:numPr>
      </w:pPr>
      <w:r>
        <w:t>ASIL Decomposition of Functional Safety Requirements</w:t>
      </w:r>
    </w:p>
    <w:p w14:paraId="4FAA007A" w14:textId="77777777" w:rsidR="00EF5EF4" w:rsidRDefault="00EF5EF4" w:rsidP="00EF5EF4">
      <w:pPr>
        <w:pStyle w:val="NoSpacing"/>
      </w:pPr>
    </w:p>
    <w:p w14:paraId="47E11C51" w14:textId="77777777" w:rsidR="00EF5EF4" w:rsidRDefault="00EF5EF4" w:rsidP="00EF5EF4">
      <w:pPr>
        <w:pStyle w:val="NoSpacing"/>
      </w:pPr>
    </w:p>
    <w:p w14:paraId="22081AA8"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2BF36098" w14:textId="77777777" w:rsidR="00EF5EF4" w:rsidRDefault="00EF5EF4" w:rsidP="00EF5EF4">
      <w:pPr>
        <w:pStyle w:val="Heading4"/>
        <w:numPr>
          <w:ilvl w:val="3"/>
          <w:numId w:val="4"/>
        </w:numPr>
      </w:pPr>
      <w:r>
        <w:t>Other Requirements</w:t>
      </w:r>
    </w:p>
    <w:p w14:paraId="32CD7E96" w14:textId="77777777" w:rsidR="00EF5EF4" w:rsidRDefault="00EF5EF4" w:rsidP="00EF5EF4">
      <w:pPr>
        <w:pStyle w:val="Heading5"/>
        <w:numPr>
          <w:ilvl w:val="4"/>
          <w:numId w:val="4"/>
        </w:numPr>
      </w:pPr>
      <w:r>
        <w:t>Design Requirements</w:t>
      </w:r>
    </w:p>
    <w:p w14:paraId="107E1264" w14:textId="77777777" w:rsidR="00EF5EF4" w:rsidRDefault="00EF5EF4" w:rsidP="00EF5EF4"/>
    <w:p w14:paraId="4F944E42" w14:textId="77777777" w:rsidR="00EF5EF4" w:rsidRDefault="00EF5EF4" w:rsidP="00EF5EF4">
      <w:pPr>
        <w:rPr>
          <w:color w:val="A6A6A6" w:themeColor="background1" w:themeShade="A6"/>
        </w:rPr>
      </w:pPr>
      <w:r>
        <w:rPr>
          <w:color w:val="A6A6A6" w:themeColor="background1" w:themeShade="A6"/>
        </w:rPr>
        <w:t>No Design Requirements specified.</w:t>
      </w:r>
    </w:p>
    <w:p w14:paraId="078B2235" w14:textId="77777777" w:rsidR="00EF5EF4" w:rsidRDefault="00EF5EF4" w:rsidP="00EF5EF4">
      <w:pPr>
        <w:pStyle w:val="Heading4"/>
        <w:numPr>
          <w:ilvl w:val="3"/>
          <w:numId w:val="4"/>
        </w:numPr>
      </w:pPr>
      <w:r>
        <w:t>Uncategorized Requirements</w:t>
      </w:r>
    </w:p>
    <w:p w14:paraId="7FABF1C3" w14:textId="77777777" w:rsidR="00EF5EF4" w:rsidRDefault="00EF5EF4" w:rsidP="00EF5EF4"/>
    <w:p w14:paraId="0266D3FC" w14:textId="77777777" w:rsidR="00EF5EF4" w:rsidRPr="0017445F" w:rsidRDefault="00EF5EF4" w:rsidP="00EF5EF4">
      <w:pPr>
        <w:pStyle w:val="RERequirement"/>
        <w:shd w:val="clear" w:color="auto" w:fill="F2F2F2" w:themeFill="background1" w:themeFillShade="F2"/>
      </w:pPr>
      <w:bookmarkStart w:id="147" w:name="_a36c9f98f4499fc1cd66a0830cea4eb1"/>
      <w:bookmarkEnd w:id="147"/>
      <w:r>
        <w:t xml:space="preserve"> Content of Setup Primary Authentication screen</w:t>
      </w:r>
    </w:p>
    <w:p w14:paraId="3DDF0DB0" w14:textId="77777777" w:rsidR="00EF5EF4" w:rsidRDefault="00EF5EF4" w:rsidP="00EF5EF4">
      <w:pPr>
        <w:rPr>
          <w:rFonts w:cs="Arial"/>
        </w:rPr>
      </w:pPr>
      <w:r>
        <w:rPr>
          <w:rFonts w:cs="Arial"/>
        </w:rPr>
        <w:t>When the Profile Interface Client is displaying the Setup Primary Authentication screen, the Profile Interface Client shall provide the following elements:</w:t>
      </w:r>
    </w:p>
    <w:p w14:paraId="311CFA0C" w14:textId="77777777" w:rsidR="00EF5EF4" w:rsidRDefault="00EF5EF4" w:rsidP="00EF5EF4">
      <w:pPr>
        <w:rPr>
          <w:rFonts w:cs="Arial"/>
        </w:rPr>
      </w:pPr>
      <w:r>
        <w:rPr>
          <w:rFonts w:cs="Arial"/>
        </w:rPr>
        <w:lastRenderedPageBreak/>
        <w:t>- each possible primary authentication option</w:t>
      </w:r>
    </w:p>
    <w:p w14:paraId="3FB1786C" w14:textId="77777777" w:rsidR="00EF5EF4" w:rsidRDefault="00EF5EF4" w:rsidP="00EF5EF4">
      <w:pPr>
        <w:rPr>
          <w:rFonts w:cs="Arial"/>
        </w:rPr>
      </w:pPr>
      <w:r>
        <w:rPr>
          <w:rFonts w:cs="Arial"/>
        </w:rPr>
        <w:t>- option to skip primary authentication</w:t>
      </w:r>
    </w:p>
    <w:p w14:paraId="1665ADD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3A7A5D35"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C9D196"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D8E75B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567B72"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A78F1" w14:textId="77777777" w:rsidR="00EF5EF4" w:rsidRDefault="00EF5EF4" w:rsidP="00EB1FD2"/>
        </w:tc>
      </w:tr>
      <w:tr w:rsidR="00EF5EF4" w:rsidRPr="00FD127C" w14:paraId="3E28B32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5CD5B"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415E4" w14:textId="77777777" w:rsidR="00EF5EF4" w:rsidRDefault="00EF5EF4" w:rsidP="00EB1FD2"/>
        </w:tc>
      </w:tr>
      <w:tr w:rsidR="00EF5EF4" w:rsidRPr="00FD127C" w14:paraId="1E45DE5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6DCB97"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83354" w14:textId="77777777" w:rsidR="00EF5EF4" w:rsidRDefault="00EF5EF4" w:rsidP="00EB1FD2"/>
        </w:tc>
      </w:tr>
      <w:tr w:rsidR="00EF5EF4" w:rsidRPr="00FD127C" w14:paraId="797DE789"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6F1AEC"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8CAD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A84BA"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02BF9D" w14:textId="77777777" w:rsidR="00EF5EF4" w:rsidRDefault="00EF5EF4" w:rsidP="00EB1FD2"/>
        </w:tc>
      </w:tr>
      <w:tr w:rsidR="00EF5EF4" w:rsidRPr="00FD127C" w14:paraId="4B3AC47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87C8F"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3F7BA7"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77795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76662E" w14:textId="77777777" w:rsidR="00EF5EF4" w:rsidRDefault="00EF5EF4" w:rsidP="00EB1FD2"/>
        </w:tc>
      </w:tr>
      <w:tr w:rsidR="00EF5EF4" w:rsidRPr="00FD127C" w14:paraId="5BCB4418"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F9CDD"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19464"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68C75"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72CF5"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B4A5A4"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3817B" w14:textId="77777777" w:rsidR="00EF5EF4" w:rsidRDefault="00EF5EF4" w:rsidP="00EB1FD2"/>
        </w:tc>
      </w:tr>
      <w:tr w:rsidR="00EF5EF4" w:rsidRPr="00FD127C" w14:paraId="64AA69D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0022AA" w14:textId="77777777" w:rsidR="00EF5EF4" w:rsidRPr="00FD127C" w:rsidRDefault="00EF5EF4" w:rsidP="00EB1FD2">
            <w:pPr>
              <w:rPr>
                <w:rFonts w:cs="Arial"/>
                <w:bCs/>
                <w:color w:val="808080" w:themeColor="background1" w:themeShade="80"/>
                <w:sz w:val="16"/>
                <w:szCs w:val="14"/>
              </w:rPr>
            </w:pPr>
            <w:hyperlink r:id="rId98"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3E9459"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CDE3D6"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AB9341" w14:textId="77777777" w:rsidR="00EF5EF4" w:rsidRDefault="00EF5EF4" w:rsidP="00EF5EF4"/>
    <w:p w14:paraId="693D1441" w14:textId="77777777" w:rsidR="00EF5EF4" w:rsidRPr="0017445F" w:rsidRDefault="00EF5EF4" w:rsidP="00EF5EF4">
      <w:pPr>
        <w:pStyle w:val="RERequirement"/>
        <w:shd w:val="clear" w:color="auto" w:fill="F2F2F2" w:themeFill="background1" w:themeFillShade="F2"/>
      </w:pPr>
      <w:bookmarkStart w:id="148" w:name="_03cd98964d98a5a6912dc5c2c72c3433"/>
      <w:bookmarkEnd w:id="148"/>
      <w:r>
        <w:t xml:space="preserve"> Option to disable authentication</w:t>
      </w:r>
    </w:p>
    <w:p w14:paraId="673EF454" w14:textId="77777777" w:rsidR="00EF5EF4" w:rsidRDefault="00EF5EF4" w:rsidP="00EF5EF4">
      <w:pPr>
        <w:rPr>
          <w:rFonts w:cs="Arial"/>
        </w:rPr>
      </w:pPr>
      <w:r>
        <w:rPr>
          <w:rFonts w:cs="Arial"/>
        </w:rPr>
        <w:t>The Profile Interface Client shall provide the option for the user to disable Authentication for their profile.</w:t>
      </w:r>
    </w:p>
    <w:p w14:paraId="753017E0"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0D6E2843"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10D2A7"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68BE3A0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0B52C7"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737E3A" w14:textId="77777777" w:rsidR="00EF5EF4" w:rsidRDefault="00EF5EF4" w:rsidP="00EB1FD2"/>
        </w:tc>
      </w:tr>
      <w:tr w:rsidR="00EF5EF4" w:rsidRPr="00FD127C" w14:paraId="3F3A4A4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613C2"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F0F02A" w14:textId="77777777" w:rsidR="00EF5EF4" w:rsidRDefault="00EF5EF4" w:rsidP="00EB1FD2"/>
        </w:tc>
      </w:tr>
      <w:tr w:rsidR="00EF5EF4" w:rsidRPr="00FD127C" w14:paraId="197A4FE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18461"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0423E" w14:textId="77777777" w:rsidR="00EF5EF4" w:rsidRDefault="00EF5EF4" w:rsidP="00EB1FD2"/>
        </w:tc>
      </w:tr>
      <w:tr w:rsidR="00EF5EF4" w:rsidRPr="00FD127C" w14:paraId="51F71E42"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57B1FA"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3769F"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FA9172"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A9A87" w14:textId="77777777" w:rsidR="00EF5EF4" w:rsidRDefault="00EF5EF4" w:rsidP="00EB1FD2"/>
        </w:tc>
      </w:tr>
      <w:tr w:rsidR="00EF5EF4" w:rsidRPr="00FD127C" w14:paraId="7458EE0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0B56D"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CDC3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8AD47"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0C5657" w14:textId="77777777" w:rsidR="00EF5EF4" w:rsidRDefault="00EF5EF4" w:rsidP="00EB1FD2"/>
        </w:tc>
      </w:tr>
      <w:tr w:rsidR="00EF5EF4" w:rsidRPr="00FD127C" w14:paraId="4710CF4B"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0FCC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DF462D"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93EFEF"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8778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DFF0A"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EDCE52" w14:textId="77777777" w:rsidR="00EF5EF4" w:rsidRDefault="00EF5EF4" w:rsidP="00EB1FD2"/>
        </w:tc>
      </w:tr>
      <w:tr w:rsidR="00EF5EF4" w:rsidRPr="00FD127C" w14:paraId="75448EA7"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AED503A" w14:textId="77777777" w:rsidR="00EF5EF4" w:rsidRPr="00FD127C" w:rsidRDefault="00EF5EF4" w:rsidP="00EB1FD2">
            <w:pPr>
              <w:rPr>
                <w:rFonts w:cs="Arial"/>
                <w:bCs/>
                <w:color w:val="808080" w:themeColor="background1" w:themeShade="80"/>
                <w:sz w:val="16"/>
                <w:szCs w:val="14"/>
              </w:rPr>
            </w:pPr>
            <w:hyperlink r:id="rId99"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2BB51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DE130"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221A0EA" w14:textId="77777777" w:rsidR="00EF5EF4" w:rsidRDefault="00EF5EF4" w:rsidP="00EF5EF4"/>
    <w:p w14:paraId="3F272D50" w14:textId="77777777" w:rsidR="00EF5EF4" w:rsidRDefault="00EF5EF4" w:rsidP="00EF5EF4">
      <w:pPr>
        <w:pStyle w:val="Heading2"/>
        <w:numPr>
          <w:ilvl w:val="1"/>
          <w:numId w:val="4"/>
        </w:numPr>
      </w:pPr>
      <w:r>
        <w:rPr>
          <w:noProof/>
        </w:rPr>
        <w:drawing>
          <wp:inline distT="0" distB="0" distL="0" distR="0" wp14:anchorId="315AD12B" wp14:editId="041724E8">
            <wp:extent cx="152400" cy="152400"/>
            <wp:effectExtent l="0" t="0" r="0" b="0"/>
            <wp:docPr id="378"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661D74">
        <w:t xml:space="preserve">  </w:t>
      </w:r>
      <w:bookmarkStart w:id="149" w:name="_e80084c12c243dfa4580bf9796dee20a"/>
      <w:r>
        <w:t>Setup Secondary Authentication - Passcode</w:t>
      </w:r>
      <w:bookmarkEnd w:id="149"/>
    </w:p>
    <w:p w14:paraId="5D023D03" w14:textId="77777777" w:rsidR="00EF5EF4" w:rsidRDefault="00EF5EF4" w:rsidP="00EF5EF4">
      <w:pPr>
        <w:pStyle w:val="Heading3"/>
        <w:numPr>
          <w:ilvl w:val="2"/>
          <w:numId w:val="4"/>
        </w:numPr>
      </w:pPr>
      <w:r>
        <w:t>Function Overview</w:t>
      </w:r>
    </w:p>
    <w:p w14:paraId="39EB8BF5" w14:textId="77777777" w:rsidR="00EF5EF4" w:rsidRDefault="00EF5EF4" w:rsidP="00EF5EF4">
      <w:pPr>
        <w:pStyle w:val="Heading4"/>
        <w:numPr>
          <w:ilvl w:val="3"/>
          <w:numId w:val="4"/>
        </w:numPr>
      </w:pPr>
      <w:r>
        <w:t>Description</w:t>
      </w:r>
    </w:p>
    <w:p w14:paraId="1C65171D" w14:textId="77777777" w:rsidR="00EF5EF4" w:rsidRDefault="00EF5EF4" w:rsidP="00EF5EF4">
      <w:pPr>
        <w:contextualSpacing/>
      </w:pPr>
    </w:p>
    <w:p w14:paraId="6D347698" w14:textId="77777777" w:rsidR="00EF5EF4" w:rsidRDefault="00EF5EF4" w:rsidP="00EF5EF4">
      <w:pPr>
        <w:contextualSpacing/>
      </w:pPr>
      <w:r>
        <w:t>Function is allocated to:</w:t>
      </w:r>
    </w:p>
    <w:p w14:paraId="10B694DD" w14:textId="77777777" w:rsidR="00EF5EF4" w:rsidRDefault="00EF5EF4" w:rsidP="00EF5EF4">
      <w:pPr>
        <w:pStyle w:val="ListParagraph"/>
        <w:numPr>
          <w:ilvl w:val="0"/>
          <w:numId w:val="13"/>
        </w:numPr>
        <w:contextualSpacing/>
      </w:pPr>
      <w:r>
        <w:rPr>
          <w:noProof/>
        </w:rPr>
        <w:drawing>
          <wp:inline distT="0" distB="0" distL="0" distR="0" wp14:anchorId="06EF9A4C" wp14:editId="30FF0A0F">
            <wp:extent cx="152400" cy="152400"/>
            <wp:effectExtent l="0" t="0" r="0" b="0"/>
            <wp:docPr id="380" name="Picture 2041148156.jpg" descr="2041148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204114815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Profile Interface Client - </w:t>
      </w:r>
      <w:proofErr w:type="spellStart"/>
      <w:r>
        <w:t>FnG</w:t>
      </w:r>
      <w:proofErr w:type="spellEnd"/>
      <w:r>
        <w:t xml:space="preserve"> &lt;&lt;Logical&gt;&gt;</w:t>
      </w:r>
    </w:p>
    <w:p w14:paraId="4779AEA3" w14:textId="77777777" w:rsidR="00EF5EF4" w:rsidRDefault="00EF5EF4" w:rsidP="00EF5EF4">
      <w:pPr>
        <w:pStyle w:val="ListParagraph"/>
        <w:numPr>
          <w:ilvl w:val="0"/>
          <w:numId w:val="13"/>
        </w:numPr>
        <w:contextualSpacing/>
      </w:pPr>
      <w:r>
        <w:rPr>
          <w:noProof/>
        </w:rPr>
        <w:drawing>
          <wp:inline distT="0" distB="0" distL="0" distR="0" wp14:anchorId="4331C0FC" wp14:editId="66C54DB9">
            <wp:extent cx="152400" cy="152400"/>
            <wp:effectExtent l="0" t="0" r="0" b="0"/>
            <wp:docPr id="382" name="Picture 598224907.jpg" descr="59822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8224907.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Setup Secondary Authentication Passcode - APIM &lt;&lt;Logical&gt;&gt;</w:t>
      </w:r>
    </w:p>
    <w:p w14:paraId="222D8094" w14:textId="77777777" w:rsidR="00EF5EF4" w:rsidRDefault="00EF5EF4" w:rsidP="00EF5EF4">
      <w:pPr>
        <w:contextualSpacing/>
      </w:pPr>
    </w:p>
    <w:p w14:paraId="46AA6DAE" w14:textId="77777777" w:rsidR="00EF5EF4" w:rsidRDefault="00EF5EF4" w:rsidP="00EF5EF4">
      <w:pPr>
        <w:contextualSpacing/>
      </w:pPr>
      <w:r w:rsidRPr="00A554C4">
        <w:t>This is an HMI function that receives the secondary authentication passcode from the user. This function is executed when primary authentication of a user is unavailable or fails.</w:t>
      </w:r>
    </w:p>
    <w:p w14:paraId="133E83BB" w14:textId="77777777" w:rsidR="00EF5EF4" w:rsidRDefault="00EF5EF4" w:rsidP="00EF5EF4">
      <w:pPr>
        <w:pStyle w:val="Heading4"/>
        <w:numPr>
          <w:ilvl w:val="3"/>
          <w:numId w:val="4"/>
        </w:numPr>
      </w:pPr>
      <w:r>
        <w:t>Variants</w:t>
      </w:r>
    </w:p>
    <w:p w14:paraId="60505667" w14:textId="77777777" w:rsidR="00EF5EF4" w:rsidRDefault="00EF5EF4" w:rsidP="00EF5EF4"/>
    <w:p w14:paraId="050F9379"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41994B92" w14:textId="77777777" w:rsidR="00EF5EF4" w:rsidRDefault="00EF5EF4" w:rsidP="00EF5EF4">
      <w:pPr>
        <w:pStyle w:val="Heading4"/>
        <w:numPr>
          <w:ilvl w:val="3"/>
          <w:numId w:val="4"/>
        </w:numPr>
      </w:pPr>
      <w:r>
        <w:t>Input Requirements</w:t>
      </w:r>
    </w:p>
    <w:p w14:paraId="30F4E5E0" w14:textId="77777777" w:rsidR="00EF5EF4" w:rsidRDefault="00EF5EF4" w:rsidP="00EF5EF4"/>
    <w:p w14:paraId="3E2380F1"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73166AB9" w14:textId="77777777" w:rsidR="00EF5EF4" w:rsidRDefault="00EF5EF4" w:rsidP="00EF5EF4">
      <w:pPr>
        <w:pStyle w:val="Heading4"/>
        <w:numPr>
          <w:ilvl w:val="3"/>
          <w:numId w:val="4"/>
        </w:numPr>
      </w:pPr>
      <w:r>
        <w:t>Assumptions</w:t>
      </w:r>
    </w:p>
    <w:p w14:paraId="3E093EDB" w14:textId="77777777" w:rsidR="00EF5EF4" w:rsidRDefault="00EF5EF4" w:rsidP="00EF5EF4"/>
    <w:p w14:paraId="03BD36F2" w14:textId="77777777" w:rsidR="00EF5EF4" w:rsidRPr="00FF5F72" w:rsidRDefault="00EF5EF4" w:rsidP="00EF5EF4">
      <w:pPr>
        <w:rPr>
          <w:color w:val="A6A6A6" w:themeColor="background1" w:themeShade="A6"/>
        </w:rPr>
      </w:pPr>
      <w:r w:rsidRPr="00FF5F72">
        <w:rPr>
          <w:color w:val="A6A6A6" w:themeColor="background1" w:themeShade="A6"/>
        </w:rPr>
        <w:t>No assumptions specified for this function.</w:t>
      </w:r>
    </w:p>
    <w:p w14:paraId="0CF19E29" w14:textId="77777777" w:rsidR="00EF5EF4" w:rsidRDefault="00EF5EF4" w:rsidP="00EF5EF4"/>
    <w:p w14:paraId="2C4D3FDF" w14:textId="77777777" w:rsidR="00EF5EF4" w:rsidRDefault="00EF5EF4" w:rsidP="00EF5EF4">
      <w:pPr>
        <w:pStyle w:val="Heading4"/>
        <w:numPr>
          <w:ilvl w:val="3"/>
          <w:numId w:val="4"/>
        </w:numPr>
      </w:pPr>
      <w:r>
        <w:lastRenderedPageBreak/>
        <w:t>References</w:t>
      </w:r>
    </w:p>
    <w:p w14:paraId="2A981199" w14:textId="77777777" w:rsidR="00EF5EF4" w:rsidRPr="00454CBE" w:rsidRDefault="00EF5EF4" w:rsidP="00EF5EF4">
      <w:pPr>
        <w:pStyle w:val="Heading5"/>
        <w:numPr>
          <w:ilvl w:val="4"/>
          <w:numId w:val="4"/>
        </w:numPr>
      </w:pPr>
      <w:r w:rsidRPr="00454CBE">
        <w:t xml:space="preserve">Ford </w:t>
      </w:r>
      <w:r>
        <w:t>D</w:t>
      </w:r>
      <w:r w:rsidRPr="00454CBE">
        <w:t>ocuments</w:t>
      </w:r>
    </w:p>
    <w:p w14:paraId="26E7EE47" w14:textId="77777777" w:rsidR="00EF5EF4" w:rsidRDefault="00EF5EF4" w:rsidP="00EF5EF4">
      <w:pPr>
        <w:pStyle w:val="BodyText"/>
        <w:ind w:right="142"/>
        <w:jc w:val="both"/>
        <w:rPr>
          <w:rFonts w:cs="Arial"/>
        </w:rPr>
      </w:pPr>
      <w:r>
        <w:rPr>
          <w:rFonts w:cs="Arial"/>
        </w:rPr>
        <w:t>List here all Ford internal documents, which are directly related to the feature.</w:t>
      </w:r>
    </w:p>
    <w:p w14:paraId="2AACEF83" w14:textId="77777777" w:rsidR="00EF5EF4" w:rsidRDefault="00EF5EF4" w:rsidP="00EF5EF4">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EF5EF4" w:rsidRPr="007C20FA" w14:paraId="0E881A21" w14:textId="77777777" w:rsidTr="00EB1FD2">
        <w:trPr>
          <w:cantSplit/>
          <w:tblHeader/>
        </w:trPr>
        <w:tc>
          <w:tcPr>
            <w:tcW w:w="1418" w:type="dxa"/>
            <w:shd w:val="clear" w:color="auto" w:fill="E0E0E0"/>
          </w:tcPr>
          <w:p w14:paraId="476D46A3"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6237" w:type="dxa"/>
            <w:shd w:val="clear" w:color="auto" w:fill="E0E0E0"/>
          </w:tcPr>
          <w:p w14:paraId="463BB115" w14:textId="77777777" w:rsidR="00EF5EF4" w:rsidRPr="007C20FA" w:rsidRDefault="00EF5EF4" w:rsidP="00EB1FD2">
            <w:pPr>
              <w:rPr>
                <w:rFonts w:ascii="Helvetica" w:hAnsi="Helvetica" w:cs="Helvetica"/>
                <w:b/>
              </w:rPr>
            </w:pPr>
            <w:r w:rsidRPr="007C20FA">
              <w:rPr>
                <w:rFonts w:ascii="Helvetica" w:hAnsi="Helvetica" w:cs="Helvetica"/>
                <w:b/>
              </w:rPr>
              <w:t>Title</w:t>
            </w:r>
          </w:p>
        </w:tc>
        <w:tc>
          <w:tcPr>
            <w:tcW w:w="1418" w:type="dxa"/>
            <w:shd w:val="clear" w:color="auto" w:fill="E0E0E0"/>
          </w:tcPr>
          <w:p w14:paraId="7B05529C" w14:textId="77777777" w:rsidR="00EF5EF4" w:rsidRPr="007C20FA" w:rsidRDefault="00EF5EF4" w:rsidP="00EB1FD2">
            <w:pPr>
              <w:rPr>
                <w:rFonts w:ascii="Helvetica" w:hAnsi="Helvetica" w:cs="Helvetica"/>
                <w:b/>
              </w:rPr>
            </w:pPr>
            <w:r w:rsidRPr="007C20FA">
              <w:rPr>
                <w:rFonts w:ascii="Helvetica" w:hAnsi="Helvetica" w:cs="Helvetica"/>
                <w:b/>
              </w:rPr>
              <w:t>Doc. ID</w:t>
            </w:r>
          </w:p>
        </w:tc>
        <w:tc>
          <w:tcPr>
            <w:tcW w:w="1418" w:type="dxa"/>
            <w:shd w:val="clear" w:color="auto" w:fill="E0E0E0"/>
          </w:tcPr>
          <w:p w14:paraId="163F1EAA" w14:textId="77777777" w:rsidR="00EF5EF4" w:rsidRPr="007C20FA" w:rsidRDefault="00EF5EF4" w:rsidP="00EB1FD2">
            <w:pPr>
              <w:rPr>
                <w:rFonts w:ascii="Helvetica" w:hAnsi="Helvetica" w:cs="Helvetica"/>
                <w:b/>
              </w:rPr>
            </w:pPr>
            <w:r w:rsidRPr="007C20FA">
              <w:rPr>
                <w:rFonts w:ascii="Helvetica" w:hAnsi="Helvetica" w:cs="Helvetica"/>
                <w:b/>
              </w:rPr>
              <w:t>Revision</w:t>
            </w:r>
          </w:p>
        </w:tc>
      </w:tr>
      <w:tr w:rsidR="00EF5EF4" w:rsidRPr="007C20FA" w14:paraId="12FDDEF2" w14:textId="77777777" w:rsidTr="00EB1FD2">
        <w:trPr>
          <w:cantSplit/>
          <w:tblHeader/>
        </w:trPr>
        <w:tc>
          <w:tcPr>
            <w:tcW w:w="1418" w:type="dxa"/>
            <w:shd w:val="clear" w:color="auto" w:fill="FFFFFF" w:themeFill="background1"/>
          </w:tcPr>
          <w:p w14:paraId="165F2A93" w14:textId="77777777" w:rsidR="00EF5EF4" w:rsidRPr="005E40CF" w:rsidRDefault="00EF5EF4" w:rsidP="00EB1FD2">
            <w:pPr>
              <w:rPr>
                <w:rFonts w:ascii="Helvetica" w:hAnsi="Helvetica" w:cs="Helvetica"/>
              </w:rPr>
            </w:pPr>
          </w:p>
        </w:tc>
        <w:tc>
          <w:tcPr>
            <w:tcW w:w="6237" w:type="dxa"/>
            <w:shd w:val="clear" w:color="auto" w:fill="FFFFFF" w:themeFill="background1"/>
          </w:tcPr>
          <w:p w14:paraId="5BF100EC" w14:textId="77777777" w:rsidR="00EF5EF4" w:rsidRPr="005E40CF" w:rsidRDefault="00EF5EF4" w:rsidP="00EB1FD2">
            <w:pPr>
              <w:rPr>
                <w:rFonts w:ascii="Helvetica" w:hAnsi="Helvetica" w:cs="Helvetica"/>
              </w:rPr>
            </w:pPr>
          </w:p>
        </w:tc>
        <w:tc>
          <w:tcPr>
            <w:tcW w:w="1418" w:type="dxa"/>
            <w:shd w:val="clear" w:color="auto" w:fill="FFFFFF" w:themeFill="background1"/>
          </w:tcPr>
          <w:p w14:paraId="47BD4E6D" w14:textId="77777777" w:rsidR="00EF5EF4" w:rsidRPr="005E40CF" w:rsidRDefault="00EF5EF4" w:rsidP="00EB1FD2">
            <w:pPr>
              <w:rPr>
                <w:rFonts w:ascii="Helvetica" w:hAnsi="Helvetica" w:cs="Helvetica"/>
              </w:rPr>
            </w:pPr>
          </w:p>
        </w:tc>
        <w:tc>
          <w:tcPr>
            <w:tcW w:w="1418" w:type="dxa"/>
            <w:shd w:val="clear" w:color="auto" w:fill="FFFFFF" w:themeFill="background1"/>
          </w:tcPr>
          <w:p w14:paraId="44768CA1" w14:textId="77777777" w:rsidR="00EF5EF4" w:rsidRPr="005E40CF" w:rsidRDefault="00EF5EF4" w:rsidP="00EB1FD2">
            <w:pPr>
              <w:rPr>
                <w:rFonts w:ascii="Helvetica" w:hAnsi="Helvetica" w:cs="Helvetica"/>
              </w:rPr>
            </w:pPr>
          </w:p>
        </w:tc>
      </w:tr>
    </w:tbl>
    <w:p w14:paraId="305EB751" w14:textId="77777777" w:rsidR="00EF5EF4" w:rsidRPr="00360B1D" w:rsidRDefault="00EF5EF4" w:rsidP="00EF5EF4">
      <w:pPr>
        <w:pStyle w:val="Caption"/>
        <w:rPr>
          <w:i/>
          <w:color w:val="7F7F7F" w:themeColor="text1" w:themeTint="80"/>
        </w:rPr>
      </w:pPr>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p>
    <w:p w14:paraId="3CAB6A41" w14:textId="77777777" w:rsidR="00EF5EF4" w:rsidRPr="00FB7B3D" w:rsidRDefault="00EF5EF4" w:rsidP="00EF5EF4">
      <w:pPr>
        <w:pStyle w:val="Heading5"/>
        <w:numPr>
          <w:ilvl w:val="4"/>
          <w:numId w:val="4"/>
        </w:numPr>
      </w:pPr>
      <w:r w:rsidRPr="00454CBE">
        <w:t>External</w:t>
      </w:r>
      <w:r>
        <w:t xml:space="preserve"> Documents and P</w:t>
      </w:r>
      <w:r w:rsidRPr="00FB7B3D">
        <w:t>ublications</w:t>
      </w:r>
    </w:p>
    <w:p w14:paraId="17181290" w14:textId="77777777" w:rsidR="00EF5EF4" w:rsidRDefault="00EF5EF4" w:rsidP="00EF5EF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18CD4B7" w14:textId="77777777" w:rsidR="00EF5EF4" w:rsidRDefault="00EF5EF4" w:rsidP="00EF5EF4">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EF5EF4" w:rsidRPr="007C20FA" w14:paraId="13F15C75" w14:textId="77777777" w:rsidTr="00EB1FD2">
        <w:trPr>
          <w:cantSplit/>
          <w:tblHeader/>
        </w:trPr>
        <w:tc>
          <w:tcPr>
            <w:tcW w:w="1418" w:type="dxa"/>
            <w:shd w:val="clear" w:color="auto" w:fill="E0E0E0"/>
          </w:tcPr>
          <w:p w14:paraId="62C91F02" w14:textId="77777777" w:rsidR="00EF5EF4" w:rsidRPr="007C20FA" w:rsidRDefault="00EF5EF4" w:rsidP="00EB1FD2">
            <w:pPr>
              <w:rPr>
                <w:rFonts w:ascii="Helvetica" w:hAnsi="Helvetica" w:cs="Helvetica"/>
                <w:b/>
              </w:rPr>
            </w:pPr>
            <w:r w:rsidRPr="007C20FA">
              <w:rPr>
                <w:rFonts w:ascii="Helvetica" w:hAnsi="Helvetica" w:cs="Helvetica"/>
                <w:b/>
              </w:rPr>
              <w:t>Reference</w:t>
            </w:r>
          </w:p>
        </w:tc>
        <w:tc>
          <w:tcPr>
            <w:tcW w:w="9072" w:type="dxa"/>
            <w:shd w:val="clear" w:color="auto" w:fill="E0E0E0"/>
          </w:tcPr>
          <w:p w14:paraId="58B78836" w14:textId="77777777" w:rsidR="00EF5EF4" w:rsidRPr="007C20FA" w:rsidRDefault="00EF5EF4" w:rsidP="00EB1FD2">
            <w:pPr>
              <w:rPr>
                <w:rFonts w:ascii="Helvetica" w:hAnsi="Helvetica" w:cs="Helvetica"/>
                <w:b/>
              </w:rPr>
            </w:pPr>
            <w:r>
              <w:rPr>
                <w:rFonts w:ascii="Helvetica" w:hAnsi="Helvetica" w:cs="Helvetica"/>
                <w:b/>
              </w:rPr>
              <w:t>Document / Publication</w:t>
            </w:r>
          </w:p>
        </w:tc>
      </w:tr>
      <w:tr w:rsidR="00EF5EF4" w:rsidRPr="007C20FA" w14:paraId="0322EB00" w14:textId="77777777" w:rsidTr="00EB1FD2">
        <w:trPr>
          <w:cantSplit/>
          <w:tblHeader/>
        </w:trPr>
        <w:tc>
          <w:tcPr>
            <w:tcW w:w="1418" w:type="dxa"/>
            <w:shd w:val="clear" w:color="auto" w:fill="FFFFFF" w:themeFill="background1"/>
          </w:tcPr>
          <w:p w14:paraId="2D74AA01" w14:textId="77777777" w:rsidR="00EF5EF4" w:rsidRPr="005E40CF" w:rsidRDefault="00EF5EF4" w:rsidP="00EB1FD2">
            <w:pPr>
              <w:rPr>
                <w:rFonts w:ascii="Helvetica" w:hAnsi="Helvetica" w:cs="Helvetica"/>
              </w:rPr>
            </w:pPr>
          </w:p>
        </w:tc>
        <w:tc>
          <w:tcPr>
            <w:tcW w:w="9072" w:type="dxa"/>
            <w:shd w:val="clear" w:color="auto" w:fill="FFFFFF" w:themeFill="background1"/>
          </w:tcPr>
          <w:p w14:paraId="6FAAB65C" w14:textId="77777777" w:rsidR="00EF5EF4" w:rsidRPr="005E40CF" w:rsidRDefault="00EF5EF4" w:rsidP="00EB1FD2">
            <w:pPr>
              <w:rPr>
                <w:rFonts w:ascii="Helvetica" w:hAnsi="Helvetica" w:cs="Helvetica"/>
              </w:rPr>
            </w:pPr>
          </w:p>
        </w:tc>
      </w:tr>
    </w:tbl>
    <w:p w14:paraId="6D9E10FA" w14:textId="77777777" w:rsidR="00EF5EF4" w:rsidRDefault="00EF5EF4" w:rsidP="00EF5EF4">
      <w:pPr>
        <w:pStyle w:val="Caption"/>
        <w:rPr>
          <w:b w:val="0"/>
          <w:i/>
          <w:color w:val="7F7F7F" w:themeColor="text1" w:themeTint="80"/>
        </w:rPr>
      </w:pPr>
      <w:r w:rsidRPr="00DB1AC1">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DB1AC1">
        <w:t xml:space="preserve">: External documents and publications </w:t>
      </w:r>
      <w:r w:rsidRPr="006D2E3B">
        <w:rPr>
          <w:b w:val="0"/>
          <w:i/>
          <w:color w:val="A6A6A6" w:themeColor="background1" w:themeShade="A6"/>
        </w:rPr>
        <w:t>(not specified in model)</w:t>
      </w:r>
    </w:p>
    <w:p w14:paraId="63FE2694" w14:textId="77777777" w:rsidR="00EF5EF4" w:rsidRDefault="00EF5EF4" w:rsidP="00EF5EF4">
      <w:pPr>
        <w:pStyle w:val="Heading4"/>
        <w:numPr>
          <w:ilvl w:val="3"/>
          <w:numId w:val="4"/>
        </w:numPr>
      </w:pPr>
      <w:r>
        <w:t>Glossary</w:t>
      </w:r>
    </w:p>
    <w:p w14:paraId="281AF1EE" w14:textId="77777777" w:rsidR="00EF5EF4" w:rsidRDefault="00EF5EF4" w:rsidP="00EF5EF4">
      <w:r>
        <w:t xml:space="preserve">See </w:t>
      </w:r>
      <w:r>
        <w:fldChar w:fldCharType="begin"/>
      </w:r>
      <w:r>
        <w:instrText xml:space="preserve"> REF _Ref2766978 \h </w:instrText>
      </w:r>
      <w:r>
        <w:fldChar w:fldCharType="separate"/>
      </w:r>
      <w:r>
        <w:rPr>
          <w:lang w:val="en-GB"/>
        </w:rPr>
        <w:t>Appendix</w:t>
      </w:r>
      <w:r>
        <w:fldChar w:fldCharType="end"/>
      </w:r>
      <w:r>
        <w:t xml:space="preserve"> for Definitions and Abbreviations.</w:t>
      </w:r>
    </w:p>
    <w:p w14:paraId="2CBFFC19" w14:textId="77777777" w:rsidR="00EF5EF4" w:rsidRDefault="00EF5EF4" w:rsidP="00EF5EF4">
      <w:pPr>
        <w:pStyle w:val="Heading3"/>
        <w:numPr>
          <w:ilvl w:val="2"/>
          <w:numId w:val="4"/>
        </w:numPr>
      </w:pPr>
      <w:r>
        <w:t>Function Scope</w:t>
      </w:r>
    </w:p>
    <w:p w14:paraId="5C370D3E" w14:textId="77777777" w:rsidR="00EF5EF4" w:rsidRPr="00A43B48" w:rsidRDefault="00EF5EF4" w:rsidP="00EF5EF4">
      <w:pPr>
        <w:contextualSpacing/>
      </w:pPr>
    </w:p>
    <w:p w14:paraId="4703EC46" w14:textId="77777777" w:rsidR="00EF5EF4" w:rsidRDefault="00EF5EF4" w:rsidP="00EF5EF4">
      <w:pPr>
        <w:contextualSpacing/>
      </w:pPr>
      <w:r>
        <w:t xml:space="preserve">The </w:t>
      </w:r>
      <w:r>
        <w:rPr>
          <w:noProof/>
        </w:rPr>
        <w:drawing>
          <wp:inline distT="0" distB="0" distL="0" distR="0" wp14:anchorId="3A43ABAB" wp14:editId="511D8374">
            <wp:extent cx="152400" cy="152400"/>
            <wp:effectExtent l="0" t="0" r="0" b="0"/>
            <wp:docPr id="38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FF0EE5">
        <w:rPr>
          <w:b/>
        </w:rPr>
        <w:t xml:space="preserve"> </w:t>
      </w:r>
      <w:r>
        <w:rPr>
          <w:b/>
        </w:rPr>
        <w:t>–</w:t>
      </w:r>
      <w:r w:rsidRPr="00FF0EE5">
        <w:rPr>
          <w:b/>
        </w:rPr>
        <w:t xml:space="preserve"> </w:t>
      </w:r>
      <w:r>
        <w:rPr>
          <w:b/>
        </w:rPr>
        <w:t>“</w:t>
      </w:r>
      <w:r w:rsidRPr="00FF0EE5">
        <w:rPr>
          <w:b/>
        </w:rPr>
        <w:t>Setup Secondary Authentication - Passcode</w:t>
      </w:r>
      <w:r>
        <w:rPr>
          <w:b/>
        </w:rPr>
        <w:t>”</w:t>
      </w:r>
      <w:r>
        <w:t xml:space="preserve"> function is called by the following functions:</w:t>
      </w:r>
    </w:p>
    <w:p w14:paraId="7C8C10B8" w14:textId="77777777" w:rsidR="00EF5EF4" w:rsidRPr="00953D23" w:rsidRDefault="00EF5EF4" w:rsidP="00EF5EF4">
      <w:pPr>
        <w:pStyle w:val="ListParagraph"/>
        <w:numPr>
          <w:ilvl w:val="0"/>
          <w:numId w:val="12"/>
        </w:numPr>
        <w:contextualSpacing/>
      </w:pPr>
      <w:r>
        <w:rPr>
          <w:noProof/>
        </w:rPr>
        <w:drawing>
          <wp:inline distT="0" distB="0" distL="0" distR="0" wp14:anchorId="7448EC27" wp14:editId="2C988D67">
            <wp:extent cx="152400" cy="152400"/>
            <wp:effectExtent l="0" t="0" r="0" b="0"/>
            <wp:docPr id="386"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953D23">
        <w:t xml:space="preserve"> </w:t>
      </w:r>
      <w:r>
        <w:t>–</w:t>
      </w:r>
      <w:r w:rsidRPr="00953D23">
        <w:t xml:space="preserve"> </w:t>
      </w:r>
      <w:r>
        <w:t>“</w:t>
      </w:r>
      <w:hyperlink w:anchor="_c7936deeb1761a08d89f9bdda21212fb" w:history="1">
        <w:r>
          <w:rPr>
            <w:rStyle w:val="Hyperlink"/>
          </w:rPr>
          <w:t>1 Link New Vehicle Profile w/ FP Account</w:t>
        </w:r>
      </w:hyperlink>
      <w:r>
        <w:t>”</w:t>
      </w:r>
    </w:p>
    <w:p w14:paraId="246A5423" w14:textId="77777777" w:rsidR="00EF5EF4" w:rsidRPr="00393C96" w:rsidRDefault="00EF5EF4" w:rsidP="00EF5EF4">
      <w:pPr>
        <w:contextualSpacing/>
      </w:pPr>
    </w:p>
    <w:p w14:paraId="1E2A8EC5" w14:textId="77777777" w:rsidR="00EF5EF4" w:rsidRDefault="00EF5EF4" w:rsidP="00EF5EF4"/>
    <w:p w14:paraId="61B3DD0D" w14:textId="77777777" w:rsidR="00EF5EF4" w:rsidRDefault="00EF5EF4" w:rsidP="00EF5EF4">
      <w:pPr>
        <w:jc w:val="center"/>
      </w:pPr>
      <w:r>
        <w:rPr>
          <w:noProof/>
        </w:rPr>
        <w:drawing>
          <wp:inline distT="0" distB="0" distL="0" distR="0" wp14:anchorId="73757E5C" wp14:editId="7D7D765F">
            <wp:extent cx="6466205" cy="4406175"/>
            <wp:effectExtent l="0" t="0" r="0" b="0"/>
            <wp:docPr id="392"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240233015.jpg"/>
                    <pic:cNvPicPr/>
                  </pic:nvPicPr>
                  <pic:blipFill>
                    <a:blip r:embed="rId52" cstate="print"/>
                    <a:stretch>
                      <a:fillRect/>
                    </a:stretch>
                  </pic:blipFill>
                  <pic:spPr>
                    <a:xfrm>
                      <a:off x="0" y="0"/>
                      <a:ext cx="6466205" cy="4406175"/>
                    </a:xfrm>
                    <a:prstGeom prst="rect">
                      <a:avLst/>
                    </a:prstGeom>
                  </pic:spPr>
                </pic:pic>
              </a:graphicData>
            </a:graphic>
          </wp:inline>
        </w:drawing>
      </w:r>
    </w:p>
    <w:p w14:paraId="4C34327C" w14:textId="77777777" w:rsidR="00EF5EF4" w:rsidRPr="00294100" w:rsidRDefault="00EF5EF4" w:rsidP="00EF5EF4">
      <w:pPr>
        <w:pStyle w:val="Caption"/>
      </w:pPr>
      <w:r w:rsidRPr="00294100">
        <w:lastRenderedPageBreak/>
        <w:t xml:space="preserve">Figure </w:t>
      </w:r>
      <w:r>
        <w:fldChar w:fldCharType="begin"/>
      </w:r>
      <w:r>
        <w:instrText xml:space="preserve"> SEQ Figure \* ARABIC </w:instrText>
      </w:r>
      <w:r>
        <w:fldChar w:fldCharType="separate"/>
      </w:r>
      <w:r>
        <w:rPr>
          <w:noProof/>
        </w:rPr>
        <w:t>2</w:t>
      </w:r>
      <w:r>
        <w:rPr>
          <w:noProof/>
        </w:rPr>
        <w:fldChar w:fldCharType="end"/>
      </w:r>
      <w:r w:rsidRPr="00294100">
        <w:t xml:space="preserve">: Activity Diagram of </w:t>
      </w:r>
      <w:r>
        <w:rPr>
          <w:noProof/>
        </w:rPr>
        <w:drawing>
          <wp:inline distT="0" distB="0" distL="0" distR="0" wp14:anchorId="51330A87" wp14:editId="2E27CC2A">
            <wp:extent cx="152400" cy="152400"/>
            <wp:effectExtent l="0" t="0" r="0" b="0"/>
            <wp:docPr id="394" name="Picture 872757507.jpg" descr="872757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872757507.jpg"/>
                    <pic:cNvPicPr/>
                  </pic:nvPicPr>
                  <pic:blipFill>
                    <a:blip r:embed="rId34"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1 Link New Vehicle Profile w/ FP Account</w:t>
      </w:r>
      <w:r>
        <w:t>”</w:t>
      </w:r>
      <w:r w:rsidRPr="00294100">
        <w:t xml:space="preserve"> calling </w:t>
      </w:r>
      <w:r>
        <w:rPr>
          <w:noProof/>
        </w:rPr>
        <w:drawing>
          <wp:inline distT="0" distB="0" distL="0" distR="0" wp14:anchorId="47D0290B" wp14:editId="17C37745">
            <wp:extent cx="152400" cy="152400"/>
            <wp:effectExtent l="0" t="0" r="0" b="0"/>
            <wp:docPr id="39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t>“</w:t>
      </w:r>
      <w:r w:rsidRPr="00294100">
        <w:t>Setup Secondary Authentication - Passcode</w:t>
      </w:r>
      <w:r>
        <w:t>”</w:t>
      </w:r>
    </w:p>
    <w:p w14:paraId="09819511" w14:textId="77777777" w:rsidR="00EF5EF4" w:rsidRDefault="00EF5EF4" w:rsidP="00EF5EF4">
      <w:pPr>
        <w:contextualSpacing/>
      </w:pPr>
    </w:p>
    <w:p w14:paraId="4B4074BB" w14:textId="77777777" w:rsidR="00EF5EF4" w:rsidRDefault="00EF5EF4" w:rsidP="00EF5EF4"/>
    <w:p w14:paraId="02CB15AF" w14:textId="77777777" w:rsidR="00EF5EF4" w:rsidRDefault="00EF5EF4" w:rsidP="00EF5EF4">
      <w:pPr>
        <w:contextualSpacing/>
      </w:pPr>
    </w:p>
    <w:p w14:paraId="440B95B1" w14:textId="77777777" w:rsidR="00EF5EF4" w:rsidRDefault="00EF5EF4" w:rsidP="00EF5EF4">
      <w:pPr>
        <w:pStyle w:val="Heading3"/>
        <w:numPr>
          <w:ilvl w:val="2"/>
          <w:numId w:val="4"/>
        </w:numPr>
      </w:pPr>
      <w:r>
        <w:t>Function Interfaces</w:t>
      </w:r>
    </w:p>
    <w:p w14:paraId="0B7A8D36" w14:textId="77777777" w:rsidR="00EF5EF4" w:rsidRDefault="00EF5EF4" w:rsidP="00EF5EF4">
      <w:pPr>
        <w:pStyle w:val="Heading4"/>
        <w:numPr>
          <w:ilvl w:val="3"/>
          <w:numId w:val="4"/>
        </w:numPr>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EF5EF4" w:rsidRPr="00E54DEA" w14:paraId="36914E75" w14:textId="77777777" w:rsidTr="00EB1FD2">
        <w:trPr>
          <w:trHeight w:val="260"/>
        </w:trPr>
        <w:tc>
          <w:tcPr>
            <w:tcW w:w="2695" w:type="dxa"/>
            <w:shd w:val="clear" w:color="auto" w:fill="D9D9D9" w:themeFill="background1" w:themeFillShade="D9"/>
            <w:noWrap/>
            <w:hideMark/>
          </w:tcPr>
          <w:p w14:paraId="7787F5EE"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35F296D6" w14:textId="77777777" w:rsidR="00EF5EF4"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5175EDB4" w14:textId="77777777" w:rsidTr="00EB1FD2">
        <w:trPr>
          <w:trHeight w:val="410"/>
        </w:trPr>
        <w:tc>
          <w:tcPr>
            <w:tcW w:w="2695" w:type="dxa"/>
            <w:noWrap/>
          </w:tcPr>
          <w:p w14:paraId="7F7BB99D" w14:textId="77777777" w:rsidR="00EF5EF4" w:rsidRDefault="00EF5EF4" w:rsidP="00EB1FD2">
            <w:pPr>
              <w:contextualSpacing/>
              <w:rPr>
                <w:rFonts w:cs="Arial"/>
              </w:rPr>
            </w:pPr>
            <w:r w:rsidRPr="00275823">
              <w:rPr>
                <w:rFonts w:cs="Arial"/>
              </w:rPr>
              <w:t>input1</w:t>
            </w:r>
          </w:p>
          <w:p w14:paraId="488CB771" w14:textId="77777777" w:rsidR="00EF5EF4" w:rsidRDefault="00EF5EF4" w:rsidP="00EB1FD2">
            <w:pPr>
              <w:contextualSpacing/>
              <w:rPr>
                <w:rFonts w:cs="Arial"/>
              </w:rPr>
            </w:pPr>
            <w:r>
              <w:rPr>
                <w:rFonts w:cs="Arial"/>
              </w:rPr>
              <w:t>Type:</w:t>
            </w:r>
          </w:p>
          <w:p w14:paraId="59664A2F"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40C3579A" wp14:editId="21047801">
                  <wp:extent cx="152400" cy="152400"/>
                  <wp:effectExtent l="0" t="0" r="0" b="0"/>
                  <wp:docPr id="410"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4d0b43cec71abb4e6a88679e3ec3600" w:history="1">
              <w:proofErr w:type="spellStart"/>
              <w:r>
                <w:rPr>
                  <w:rStyle w:val="Hyperlink"/>
                  <w:rFonts w:cs="Arial"/>
                </w:rPr>
                <w:t>SecondaryPasscode_USER</w:t>
              </w:r>
              <w:proofErr w:type="spellEnd"/>
              <w:r>
                <w:rPr>
                  <w:rStyle w:val="Hyperlink"/>
                  <w:rFonts w:cs="Arial"/>
                </w:rPr>
                <w:t xml:space="preserve"> INPUT</w:t>
              </w:r>
            </w:hyperlink>
          </w:p>
        </w:tc>
        <w:tc>
          <w:tcPr>
            <w:tcW w:w="7506" w:type="dxa"/>
          </w:tcPr>
          <w:p w14:paraId="4438C8A3" w14:textId="77777777" w:rsidR="00EF5EF4" w:rsidRDefault="00EF5EF4" w:rsidP="00EB1FD2"/>
        </w:tc>
      </w:tr>
      <w:tr w:rsidR="00EF5EF4" w:rsidRPr="003F473D" w14:paraId="25633DD6" w14:textId="77777777" w:rsidTr="00EB1FD2">
        <w:trPr>
          <w:trHeight w:val="410"/>
        </w:trPr>
        <w:tc>
          <w:tcPr>
            <w:tcW w:w="2695" w:type="dxa"/>
            <w:noWrap/>
          </w:tcPr>
          <w:p w14:paraId="342D0016" w14:textId="77777777" w:rsidR="00EF5EF4" w:rsidRDefault="00EF5EF4" w:rsidP="00EB1FD2">
            <w:pPr>
              <w:contextualSpacing/>
              <w:rPr>
                <w:rFonts w:cs="Arial"/>
              </w:rPr>
            </w:pPr>
            <w:r w:rsidRPr="00275823">
              <w:rPr>
                <w:rFonts w:cs="Arial"/>
              </w:rPr>
              <w:t>input</w:t>
            </w:r>
          </w:p>
          <w:p w14:paraId="3D6922D6" w14:textId="77777777" w:rsidR="00EF5EF4" w:rsidRDefault="00EF5EF4" w:rsidP="00EB1FD2">
            <w:pPr>
              <w:contextualSpacing/>
              <w:rPr>
                <w:rFonts w:cs="Arial"/>
              </w:rPr>
            </w:pPr>
            <w:r>
              <w:rPr>
                <w:rFonts w:cs="Arial"/>
              </w:rPr>
              <w:t>Type:</w:t>
            </w:r>
          </w:p>
          <w:p w14:paraId="056A333A"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437C75A9" wp14:editId="18BAB02F">
                  <wp:extent cx="152400" cy="152400"/>
                  <wp:effectExtent l="0" t="0" r="0" b="0"/>
                  <wp:docPr id="412"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8343981fd425e14c788f71280db2505f" w:history="1">
              <w:proofErr w:type="spellStart"/>
              <w:r>
                <w:rPr>
                  <w:rStyle w:val="Hyperlink"/>
                  <w:rFonts w:cs="Arial"/>
                </w:rPr>
                <w:t>PrimaryAuthenticationSetupComplete</w:t>
              </w:r>
              <w:proofErr w:type="spellEnd"/>
            </w:hyperlink>
          </w:p>
        </w:tc>
        <w:tc>
          <w:tcPr>
            <w:tcW w:w="7506" w:type="dxa"/>
          </w:tcPr>
          <w:p w14:paraId="563BF67C" w14:textId="77777777" w:rsidR="00EF5EF4" w:rsidRPr="0046598F" w:rsidRDefault="00EF5EF4" w:rsidP="00EB1FD2">
            <w:pPr>
              <w:rPr>
                <w:rFonts w:cs="Arial"/>
                <w:color w:val="000000"/>
              </w:rPr>
            </w:pPr>
            <w:r>
              <w:rPr>
                <w:rFonts w:cs="Arial"/>
                <w:color w:val="000000"/>
              </w:rPr>
              <w:t>Received from:</w:t>
            </w:r>
          </w:p>
          <w:p w14:paraId="556BD8A6" w14:textId="77777777" w:rsidR="00EF5EF4" w:rsidRPr="00C8319B" w:rsidRDefault="00EF5EF4" w:rsidP="00EB1FD2">
            <w:pPr>
              <w:pStyle w:val="ListParagraph"/>
              <w:numPr>
                <w:ilvl w:val="0"/>
                <w:numId w:val="12"/>
              </w:numPr>
              <w:rPr>
                <w:rFonts w:cs="Arial"/>
              </w:rPr>
            </w:pPr>
            <w:r>
              <w:rPr>
                <w:noProof/>
              </w:rPr>
              <w:drawing>
                <wp:inline distT="0" distB="0" distL="0" distR="0" wp14:anchorId="4D05C21B" wp14:editId="70F46723">
                  <wp:extent cx="152400" cy="152400"/>
                  <wp:effectExtent l="0" t="0" r="0" b="0"/>
                  <wp:docPr id="41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630cf1ae58520120c0b2ec207e02faf" w:history="1">
              <w:r>
                <w:rPr>
                  <w:rStyle w:val="Hyperlink"/>
                  <w:rFonts w:cs="Arial"/>
                </w:rPr>
                <w:t>Setup Primary Authentication</w:t>
              </w:r>
            </w:hyperlink>
          </w:p>
        </w:tc>
      </w:tr>
      <w:tr w:rsidR="00EF5EF4" w:rsidRPr="003F473D" w14:paraId="2AB302EF" w14:textId="77777777" w:rsidTr="00EB1FD2">
        <w:trPr>
          <w:trHeight w:val="410"/>
        </w:trPr>
        <w:tc>
          <w:tcPr>
            <w:tcW w:w="2695" w:type="dxa"/>
            <w:noWrap/>
          </w:tcPr>
          <w:p w14:paraId="6B47F2F0" w14:textId="77777777" w:rsidR="00EF5EF4" w:rsidRDefault="00EF5EF4" w:rsidP="00EB1FD2">
            <w:pPr>
              <w:contextualSpacing/>
              <w:rPr>
                <w:rFonts w:cs="Arial"/>
              </w:rPr>
            </w:pPr>
            <w:proofErr w:type="spellStart"/>
            <w:r w:rsidRPr="00275823">
              <w:rPr>
                <w:rFonts w:cs="Arial"/>
              </w:rPr>
              <w:t>SetupSecondaryAuth_Rsp</w:t>
            </w:r>
            <w:proofErr w:type="spellEnd"/>
          </w:p>
          <w:p w14:paraId="423FC3DE" w14:textId="77777777" w:rsidR="00EF5EF4" w:rsidRDefault="00EF5EF4" w:rsidP="00EB1FD2">
            <w:pPr>
              <w:contextualSpacing/>
              <w:rPr>
                <w:rFonts w:cs="Arial"/>
              </w:rPr>
            </w:pPr>
            <w:r>
              <w:rPr>
                <w:rFonts w:cs="Arial"/>
              </w:rPr>
              <w:t>Type:</w:t>
            </w:r>
          </w:p>
          <w:p w14:paraId="2349FE08"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6B25A80B" wp14:editId="1EAC916E">
                  <wp:extent cx="152400" cy="152400"/>
                  <wp:effectExtent l="0" t="0" r="0" b="0"/>
                  <wp:docPr id="416"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dd315bcc8a5e7c7e5f572fb8296c41f9" w:history="1">
              <w:proofErr w:type="spellStart"/>
              <w:r>
                <w:rPr>
                  <w:rStyle w:val="Hyperlink"/>
                  <w:rFonts w:cs="Arial"/>
                </w:rPr>
                <w:t>SetupSecondaryAuth_Rsp</w:t>
              </w:r>
              <w:proofErr w:type="spellEnd"/>
            </w:hyperlink>
          </w:p>
        </w:tc>
        <w:tc>
          <w:tcPr>
            <w:tcW w:w="7506" w:type="dxa"/>
          </w:tcPr>
          <w:p w14:paraId="68A33F56" w14:textId="77777777" w:rsidR="00EF5EF4" w:rsidRDefault="00EF5EF4" w:rsidP="00EB1FD2">
            <w:pPr>
              <w:rPr>
                <w:rFonts w:cs="Arial"/>
              </w:rPr>
            </w:pPr>
            <w:r>
              <w:rPr>
                <w:rFonts w:cs="Arial"/>
              </w:rPr>
              <w:t>Signal Description:</w:t>
            </w:r>
          </w:p>
          <w:p w14:paraId="59C1BC8D" w14:textId="77777777" w:rsidR="00EF5EF4" w:rsidRDefault="00EF5EF4" w:rsidP="00EB1FD2">
            <w:pPr>
              <w:rPr>
                <w:rFonts w:cs="Arial"/>
              </w:rPr>
            </w:pPr>
            <w:r w:rsidRPr="00275823">
              <w:rPr>
                <w:rFonts w:cs="Arial"/>
              </w:rPr>
              <w:t>Signal from Profile Management Server to Profile Interface Client communicating status of secondary authentication passcode creation for the profile being created/edited.</w:t>
            </w:r>
          </w:p>
          <w:p w14:paraId="786B6627" w14:textId="77777777" w:rsidR="00EF5EF4" w:rsidRDefault="00EF5EF4" w:rsidP="00EB1FD2">
            <w:pPr>
              <w:rPr>
                <w:rFonts w:cs="Arial"/>
              </w:rPr>
            </w:pPr>
          </w:p>
          <w:p w14:paraId="4B3AECD0" w14:textId="77777777" w:rsidR="00EF5EF4" w:rsidRPr="0046598F" w:rsidRDefault="00EF5EF4" w:rsidP="00EB1FD2">
            <w:pPr>
              <w:rPr>
                <w:rFonts w:cs="Arial"/>
                <w:color w:val="000000"/>
              </w:rPr>
            </w:pPr>
            <w:r>
              <w:rPr>
                <w:rFonts w:cs="Arial"/>
                <w:color w:val="000000"/>
              </w:rPr>
              <w:t>Received from:</w:t>
            </w:r>
          </w:p>
          <w:p w14:paraId="2E9BD123" w14:textId="77777777" w:rsidR="00EF5EF4" w:rsidRPr="00C8319B" w:rsidRDefault="00EF5EF4" w:rsidP="00EB1FD2">
            <w:pPr>
              <w:pStyle w:val="ListParagraph"/>
              <w:numPr>
                <w:ilvl w:val="0"/>
                <w:numId w:val="12"/>
              </w:numPr>
              <w:rPr>
                <w:rFonts w:cs="Arial"/>
              </w:rPr>
            </w:pPr>
            <w:r>
              <w:rPr>
                <w:noProof/>
              </w:rPr>
              <w:drawing>
                <wp:inline distT="0" distB="0" distL="0" distR="0" wp14:anchorId="5D53DDEF" wp14:editId="757603C5">
                  <wp:extent cx="152400" cy="152400"/>
                  <wp:effectExtent l="0" t="0" r="0" b="0"/>
                  <wp:docPr id="418"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a8bfe7101ee5dc475355c315ff7192c" w:history="1">
              <w:r>
                <w:rPr>
                  <w:rStyle w:val="Hyperlink"/>
                  <w:rFonts w:cs="Arial"/>
                </w:rPr>
                <w:t>Link Secondary Authentication Passcode to Profile</w:t>
              </w:r>
            </w:hyperlink>
          </w:p>
        </w:tc>
      </w:tr>
      <w:tr w:rsidR="00EF5EF4" w:rsidRPr="003F473D" w14:paraId="4BB53BBD" w14:textId="77777777" w:rsidTr="00EB1FD2">
        <w:trPr>
          <w:trHeight w:val="410"/>
        </w:trPr>
        <w:tc>
          <w:tcPr>
            <w:tcW w:w="2695" w:type="dxa"/>
            <w:noWrap/>
          </w:tcPr>
          <w:p w14:paraId="30844EC9" w14:textId="77777777" w:rsidR="00EF5EF4" w:rsidRDefault="00EF5EF4" w:rsidP="00EB1FD2">
            <w:pPr>
              <w:contextualSpacing/>
              <w:rPr>
                <w:rFonts w:cs="Arial"/>
              </w:rPr>
            </w:pPr>
            <w:r w:rsidRPr="00275823">
              <w:rPr>
                <w:rFonts w:cs="Arial"/>
              </w:rPr>
              <w:t>input2</w:t>
            </w:r>
          </w:p>
          <w:p w14:paraId="5ECF4531" w14:textId="77777777" w:rsidR="00EF5EF4" w:rsidRDefault="00EF5EF4" w:rsidP="00EB1FD2">
            <w:pPr>
              <w:contextualSpacing/>
              <w:rPr>
                <w:rFonts w:cs="Arial"/>
              </w:rPr>
            </w:pPr>
            <w:r>
              <w:rPr>
                <w:rFonts w:cs="Arial"/>
              </w:rPr>
              <w:t>Type:</w:t>
            </w:r>
          </w:p>
          <w:p w14:paraId="509E5047" w14:textId="77777777" w:rsidR="00EF5EF4" w:rsidRDefault="00EF5EF4" w:rsidP="00EB1FD2">
            <w:pPr>
              <w:contextualSpacing/>
              <w:rPr>
                <w:rFonts w:cs="Arial"/>
              </w:rPr>
            </w:pPr>
            <w:r w:rsidRPr="0029472F">
              <w:rPr>
                <w:rFonts w:cs="Arial"/>
                <w:color w:val="808080" w:themeColor="background1" w:themeShade="80"/>
              </w:rPr>
              <w:t xml:space="preserve"> </w:t>
            </w:r>
            <w:r>
              <w:rPr>
                <w:noProof/>
              </w:rPr>
              <w:drawing>
                <wp:inline distT="0" distB="0" distL="0" distR="0" wp14:anchorId="4B7B96A0" wp14:editId="5F4E4DEB">
                  <wp:extent cx="152400" cy="152400"/>
                  <wp:effectExtent l="0" t="0" r="0" b="0"/>
                  <wp:docPr id="420"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66732156.jpg"/>
                          <pic:cNvPicPr/>
                        </pic:nvPicPr>
                        <pic:blipFill>
                          <a:blip r:embed="rId37" cstate="print"/>
                          <a:stretch>
                            <a:fillRect/>
                          </a:stretch>
                        </pic:blipFill>
                        <pic:spPr>
                          <a:xfrm>
                            <a:off x="0" y="0"/>
                            <a:ext cx="152400" cy="152400"/>
                          </a:xfrm>
                          <a:prstGeom prst="rect">
                            <a:avLst/>
                          </a:prstGeom>
                        </pic:spPr>
                      </pic:pic>
                    </a:graphicData>
                  </a:graphic>
                </wp:inline>
              </w:drawing>
            </w:r>
            <w:r w:rsidRPr="00275823">
              <w:rPr>
                <w:rFonts w:cs="Arial"/>
              </w:rPr>
              <w:t xml:space="preserve"> </w:t>
            </w:r>
            <w:hyperlink w:anchor="_14d0b43cec71abb4e6a88679e3ec3600" w:history="1">
              <w:proofErr w:type="spellStart"/>
              <w:r>
                <w:rPr>
                  <w:rStyle w:val="Hyperlink"/>
                  <w:rFonts w:cs="Arial"/>
                </w:rPr>
                <w:t>SecondaryPasscode_USER</w:t>
              </w:r>
              <w:proofErr w:type="spellEnd"/>
              <w:r>
                <w:rPr>
                  <w:rStyle w:val="Hyperlink"/>
                  <w:rFonts w:cs="Arial"/>
                </w:rPr>
                <w:t xml:space="preserve"> INPUT</w:t>
              </w:r>
            </w:hyperlink>
          </w:p>
        </w:tc>
        <w:tc>
          <w:tcPr>
            <w:tcW w:w="7506" w:type="dxa"/>
          </w:tcPr>
          <w:p w14:paraId="647A87B6" w14:textId="77777777" w:rsidR="00EF5EF4" w:rsidRDefault="00EF5EF4" w:rsidP="00EB1FD2"/>
        </w:tc>
      </w:tr>
    </w:tbl>
    <w:p w14:paraId="02C1ADB6" w14:textId="77777777" w:rsidR="00EF5EF4" w:rsidRDefault="00EF5EF4" w:rsidP="00EF5EF4">
      <w:pPr>
        <w:pStyle w:val="Heading4"/>
        <w:numPr>
          <w:ilvl w:val="3"/>
          <w:numId w:val="4"/>
        </w:numPr>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EF5EF4" w:rsidRPr="00E54DEA" w14:paraId="71617D5F" w14:textId="77777777" w:rsidTr="00EB1FD2">
        <w:trPr>
          <w:trHeight w:val="260"/>
        </w:trPr>
        <w:tc>
          <w:tcPr>
            <w:tcW w:w="2689" w:type="dxa"/>
            <w:shd w:val="clear" w:color="auto" w:fill="D9D9D9" w:themeFill="background1" w:themeFillShade="D9"/>
            <w:noWrap/>
            <w:hideMark/>
          </w:tcPr>
          <w:p w14:paraId="5B31CFBF" w14:textId="77777777" w:rsidR="00EF5EF4" w:rsidRPr="00E54DEA" w:rsidRDefault="00EF5EF4" w:rsidP="00EB1FD2">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0FBA7CF" w14:textId="77777777" w:rsidR="00EF5EF4" w:rsidRPr="00E54DEA" w:rsidRDefault="00EF5EF4" w:rsidP="00EB1FD2">
            <w:pPr>
              <w:overflowPunct/>
              <w:autoSpaceDE/>
              <w:autoSpaceDN/>
              <w:adjustRightInd/>
              <w:textAlignment w:val="auto"/>
              <w:rPr>
                <w:rFonts w:cs="Arial"/>
                <w:b/>
                <w:bCs/>
                <w:color w:val="000000"/>
              </w:rPr>
            </w:pPr>
            <w:r>
              <w:rPr>
                <w:rFonts w:cs="Arial"/>
                <w:b/>
                <w:bCs/>
                <w:color w:val="000000"/>
              </w:rPr>
              <w:t>Description</w:t>
            </w:r>
          </w:p>
        </w:tc>
      </w:tr>
      <w:tr w:rsidR="00EF5EF4" w:rsidRPr="003F473D" w14:paraId="47138AB3" w14:textId="77777777" w:rsidTr="00EB1FD2">
        <w:trPr>
          <w:trHeight w:val="410"/>
        </w:trPr>
        <w:tc>
          <w:tcPr>
            <w:tcW w:w="2689" w:type="dxa"/>
            <w:noWrap/>
          </w:tcPr>
          <w:p w14:paraId="4413A929" w14:textId="77777777" w:rsidR="00EF5EF4" w:rsidRDefault="00EF5EF4" w:rsidP="00EB1FD2">
            <w:pPr>
              <w:contextualSpacing/>
              <w:rPr>
                <w:rFonts w:cs="Arial"/>
              </w:rPr>
            </w:pPr>
            <w:proofErr w:type="spellStart"/>
            <w:r>
              <w:rPr>
                <w:rFonts w:cs="Arial"/>
              </w:rPr>
              <w:t>Passcode_Values</w:t>
            </w:r>
            <w:proofErr w:type="spellEnd"/>
          </w:p>
          <w:p w14:paraId="414D6947" w14:textId="77777777" w:rsidR="00EF5EF4" w:rsidRDefault="00EF5EF4" w:rsidP="00EB1FD2">
            <w:pPr>
              <w:contextualSpacing/>
              <w:rPr>
                <w:rFonts w:cs="Arial"/>
              </w:rPr>
            </w:pPr>
            <w:r>
              <w:rPr>
                <w:rFonts w:cs="Arial"/>
              </w:rPr>
              <w:t>Type:</w:t>
            </w:r>
          </w:p>
          <w:p w14:paraId="51CCAB66" w14:textId="77777777" w:rsidR="00EF5EF4" w:rsidRDefault="00EF5EF4" w:rsidP="00EB1FD2">
            <w:pPr>
              <w:contextualSpacing/>
              <w:rPr>
                <w:rFonts w:cs="Arial"/>
              </w:rPr>
            </w:pPr>
            <w:r>
              <w:rPr>
                <w:noProof/>
              </w:rPr>
              <w:drawing>
                <wp:inline distT="0" distB="0" distL="0" distR="0" wp14:anchorId="5A100962" wp14:editId="3444ECB6">
                  <wp:extent cx="152400" cy="152400"/>
                  <wp:effectExtent l="0" t="0" r="0" b="0"/>
                  <wp:docPr id="422"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f486ab8f07f2328b25c7e92ef788384d" w:history="1">
              <w:proofErr w:type="spellStart"/>
              <w:r>
                <w:rPr>
                  <w:rStyle w:val="Hyperlink"/>
                  <w:rFonts w:cs="Arial"/>
                </w:rPr>
                <w:t>SetupSecondaryAuth_Rq</w:t>
              </w:r>
              <w:proofErr w:type="spellEnd"/>
            </w:hyperlink>
          </w:p>
        </w:tc>
        <w:tc>
          <w:tcPr>
            <w:tcW w:w="7512" w:type="dxa"/>
            <w:noWrap/>
          </w:tcPr>
          <w:p w14:paraId="33D84365" w14:textId="77777777" w:rsidR="00EF5EF4" w:rsidRDefault="00EF5EF4" w:rsidP="00EB1FD2">
            <w:pPr>
              <w:rPr>
                <w:rFonts w:cs="Arial"/>
              </w:rPr>
            </w:pPr>
            <w:r>
              <w:rPr>
                <w:rFonts w:cs="Arial"/>
              </w:rPr>
              <w:t>Signal Description:</w:t>
            </w:r>
          </w:p>
          <w:p w14:paraId="0A9E3D48" w14:textId="77777777" w:rsidR="00EF5EF4" w:rsidRDefault="00EF5EF4" w:rsidP="00EB1FD2">
            <w:pPr>
              <w:rPr>
                <w:rFonts w:cs="Arial"/>
              </w:rPr>
            </w:pPr>
            <w:r>
              <w:rPr>
                <w:rFonts w:cs="Arial"/>
              </w:rPr>
              <w:t>Passcode values sent from Profile Interface Client to Profile Management Server during initial passcode creation.</w:t>
            </w:r>
          </w:p>
          <w:p w14:paraId="73A1A07C" w14:textId="77777777" w:rsidR="00EF5EF4" w:rsidRDefault="00EF5EF4" w:rsidP="00EB1FD2">
            <w:pPr>
              <w:rPr>
                <w:rFonts w:cs="Arial"/>
              </w:rPr>
            </w:pPr>
          </w:p>
          <w:p w14:paraId="1A96B121" w14:textId="77777777" w:rsidR="00EF5EF4" w:rsidRPr="00275823" w:rsidRDefault="00EF5EF4" w:rsidP="00EB1FD2">
            <w:pPr>
              <w:rPr>
                <w:rFonts w:cs="Arial"/>
                <w:color w:val="000000"/>
              </w:rPr>
            </w:pPr>
            <w:r>
              <w:rPr>
                <w:rFonts w:cs="Arial"/>
                <w:color w:val="000000"/>
              </w:rPr>
              <w:t>Sent to:</w:t>
            </w:r>
          </w:p>
          <w:p w14:paraId="22161109"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5339E279" wp14:editId="6EB22C6C">
                  <wp:extent cx="152400" cy="152400"/>
                  <wp:effectExtent l="0" t="0" r="0" b="0"/>
                  <wp:docPr id="424"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a8bfe7101ee5dc475355c315ff7192c" w:history="1">
              <w:r>
                <w:rPr>
                  <w:rStyle w:val="Hyperlink"/>
                  <w:rFonts w:cs="Arial"/>
                  <w:color w:val="000000"/>
                </w:rPr>
                <w:t>Link Secondary Authentication Passcode to Profile</w:t>
              </w:r>
            </w:hyperlink>
          </w:p>
          <w:p w14:paraId="43985C23"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445F1DBA" wp14:editId="10043107">
                  <wp:extent cx="152400" cy="152400"/>
                  <wp:effectExtent l="0" t="0" r="0" b="0"/>
                  <wp:docPr id="426"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4d9276e4c7f84a0a5e0555d818dd941" w:history="1">
              <w:r>
                <w:rPr>
                  <w:rStyle w:val="Hyperlink"/>
                  <w:rFonts w:cs="Arial"/>
                  <w:color w:val="000000"/>
                </w:rPr>
                <w:t>Provide Authentication Status (Auto Login)</w:t>
              </w:r>
            </w:hyperlink>
          </w:p>
        </w:tc>
      </w:tr>
      <w:tr w:rsidR="00EF5EF4" w:rsidRPr="003F473D" w14:paraId="36FF943C" w14:textId="77777777" w:rsidTr="00EB1FD2">
        <w:trPr>
          <w:trHeight w:val="410"/>
        </w:trPr>
        <w:tc>
          <w:tcPr>
            <w:tcW w:w="2689" w:type="dxa"/>
            <w:noWrap/>
          </w:tcPr>
          <w:p w14:paraId="53BCC2A7" w14:textId="77777777" w:rsidR="00EF5EF4" w:rsidRDefault="00EF5EF4" w:rsidP="00EB1FD2">
            <w:pPr>
              <w:contextualSpacing/>
              <w:rPr>
                <w:rFonts w:cs="Arial"/>
              </w:rPr>
            </w:pPr>
            <w:r>
              <w:rPr>
                <w:rFonts w:cs="Arial"/>
              </w:rPr>
              <w:t>output</w:t>
            </w:r>
          </w:p>
          <w:p w14:paraId="0B846167" w14:textId="77777777" w:rsidR="00EF5EF4" w:rsidRDefault="00EF5EF4" w:rsidP="00EB1FD2">
            <w:pPr>
              <w:contextualSpacing/>
              <w:rPr>
                <w:rFonts w:cs="Arial"/>
              </w:rPr>
            </w:pPr>
            <w:r>
              <w:rPr>
                <w:rFonts w:cs="Arial"/>
              </w:rPr>
              <w:t>Type:</w:t>
            </w:r>
          </w:p>
          <w:p w14:paraId="709972FF" w14:textId="77777777" w:rsidR="00EF5EF4" w:rsidRDefault="00EF5EF4" w:rsidP="00EB1FD2">
            <w:pPr>
              <w:contextualSpacing/>
              <w:rPr>
                <w:rFonts w:cs="Arial"/>
              </w:rPr>
            </w:pPr>
            <w:r>
              <w:rPr>
                <w:noProof/>
              </w:rPr>
              <w:drawing>
                <wp:inline distT="0" distB="0" distL="0" distR="0" wp14:anchorId="0BD9A5D3" wp14:editId="37BB3FAF">
                  <wp:extent cx="152400" cy="152400"/>
                  <wp:effectExtent l="0" t="0" r="0" b="0"/>
                  <wp:docPr id="428" name="Picture -66732156.jpg" descr="-66732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66732156.jpg"/>
                          <pic:cNvPicPr/>
                        </pic:nvPicPr>
                        <pic:blipFill>
                          <a:blip r:embed="rId37" cstate="print"/>
                          <a:stretch>
                            <a:fillRect/>
                          </a:stretch>
                        </pic:blipFill>
                        <pic:spPr>
                          <a:xfrm>
                            <a:off x="0" y="0"/>
                            <a:ext cx="152400" cy="152400"/>
                          </a:xfrm>
                          <a:prstGeom prst="rect">
                            <a:avLst/>
                          </a:prstGeom>
                        </pic:spPr>
                      </pic:pic>
                    </a:graphicData>
                  </a:graphic>
                </wp:inline>
              </w:drawing>
            </w:r>
            <w:r>
              <w:rPr>
                <w:rFonts w:cs="Arial"/>
              </w:rPr>
              <w:t xml:space="preserve"> </w:t>
            </w:r>
            <w:hyperlink w:anchor="_fed6878acc3616e5cb44c11198fe8de5" w:history="1">
              <w:proofErr w:type="spellStart"/>
              <w:r>
                <w:rPr>
                  <w:rStyle w:val="Hyperlink"/>
                  <w:rFonts w:cs="Arial"/>
                </w:rPr>
                <w:t>DisplayCustomizeScreen_Rq</w:t>
              </w:r>
              <w:proofErr w:type="spellEnd"/>
            </w:hyperlink>
          </w:p>
        </w:tc>
        <w:tc>
          <w:tcPr>
            <w:tcW w:w="7512" w:type="dxa"/>
            <w:noWrap/>
          </w:tcPr>
          <w:p w14:paraId="49DDA4E3" w14:textId="77777777" w:rsidR="00EF5EF4" w:rsidRDefault="00EF5EF4" w:rsidP="00EB1FD2">
            <w:pPr>
              <w:rPr>
                <w:rFonts w:cs="Arial"/>
              </w:rPr>
            </w:pPr>
            <w:r>
              <w:rPr>
                <w:rFonts w:cs="Arial"/>
              </w:rPr>
              <w:t>Signal Description:</w:t>
            </w:r>
          </w:p>
          <w:p w14:paraId="570B62DE" w14:textId="77777777" w:rsidR="00EF5EF4" w:rsidRDefault="00EF5EF4" w:rsidP="00EB1FD2">
            <w:pPr>
              <w:rPr>
                <w:rFonts w:cs="Arial"/>
              </w:rPr>
            </w:pPr>
            <w:r>
              <w:rPr>
                <w:rFonts w:cs="Arial"/>
              </w:rPr>
              <w:t>Signal that is internal to the Profile Interface Client. This signal shows function to function communication and not System to System.</w:t>
            </w:r>
          </w:p>
          <w:p w14:paraId="6ADCC6A6" w14:textId="77777777" w:rsidR="00EF5EF4" w:rsidRDefault="00EF5EF4" w:rsidP="00EB1FD2">
            <w:pPr>
              <w:rPr>
                <w:rFonts w:cs="Arial"/>
              </w:rPr>
            </w:pPr>
          </w:p>
          <w:p w14:paraId="32BDACA4" w14:textId="77777777" w:rsidR="00EF5EF4" w:rsidRPr="00275823" w:rsidRDefault="00EF5EF4" w:rsidP="00EB1FD2">
            <w:pPr>
              <w:rPr>
                <w:rFonts w:cs="Arial"/>
                <w:color w:val="000000"/>
              </w:rPr>
            </w:pPr>
            <w:r>
              <w:rPr>
                <w:rFonts w:cs="Arial"/>
                <w:color w:val="000000"/>
              </w:rPr>
              <w:t>Sent to:</w:t>
            </w:r>
          </w:p>
          <w:p w14:paraId="3194DD6E" w14:textId="77777777" w:rsidR="00EF5EF4" w:rsidRPr="0046598F" w:rsidRDefault="00EF5EF4" w:rsidP="00EB1FD2">
            <w:pPr>
              <w:pStyle w:val="ListParagraph"/>
              <w:numPr>
                <w:ilvl w:val="0"/>
                <w:numId w:val="12"/>
              </w:numPr>
              <w:rPr>
                <w:rFonts w:cs="Arial"/>
                <w:color w:val="000000"/>
              </w:rPr>
            </w:pPr>
            <w:r>
              <w:rPr>
                <w:noProof/>
              </w:rPr>
              <w:drawing>
                <wp:inline distT="0" distB="0" distL="0" distR="0" wp14:anchorId="2586E09C" wp14:editId="426397D0">
                  <wp:extent cx="152400" cy="152400"/>
                  <wp:effectExtent l="0" t="0" r="0" b="0"/>
                  <wp:docPr id="430" name="Picture -405516973.jpg" descr="-405516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405516973.jpg"/>
                          <pic:cNvPicPr/>
                        </pic:nvPicPr>
                        <pic:blipFill>
                          <a:blip r:embed="rId19"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79cee6e427407fb771cbdc9e4ecdd1ad" w:history="1">
              <w:r>
                <w:rPr>
                  <w:rStyle w:val="Hyperlink"/>
                  <w:rFonts w:cs="Arial"/>
                  <w:color w:val="000000"/>
                </w:rPr>
                <w:t>Display Customize Profile Screen</w:t>
              </w:r>
            </w:hyperlink>
          </w:p>
        </w:tc>
      </w:tr>
    </w:tbl>
    <w:p w14:paraId="05E6A262" w14:textId="77777777" w:rsidR="00EF5EF4" w:rsidRDefault="00EF5EF4" w:rsidP="00EF5EF4">
      <w:pPr>
        <w:pStyle w:val="Heading4"/>
        <w:numPr>
          <w:ilvl w:val="3"/>
          <w:numId w:val="4"/>
        </w:numPr>
      </w:pPr>
      <w:r>
        <w:t>Logical</w:t>
      </w:r>
      <w:r w:rsidRPr="00F15706">
        <w:t xml:space="preserve"> Parameters</w:t>
      </w:r>
    </w:p>
    <w:p w14:paraId="7BF0423E" w14:textId="77777777" w:rsidR="00EF5EF4" w:rsidRDefault="00EF5EF4" w:rsidP="00EF5EF4"/>
    <w:p w14:paraId="4B2A5103" w14:textId="77777777" w:rsidR="00EF5EF4" w:rsidRDefault="00EF5EF4" w:rsidP="00EF5EF4">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3172D01C" w14:textId="77777777" w:rsidR="00EF5EF4" w:rsidRDefault="00EF5EF4" w:rsidP="00EF5EF4">
      <w:pPr>
        <w:pStyle w:val="Heading3"/>
        <w:numPr>
          <w:ilvl w:val="2"/>
          <w:numId w:val="4"/>
        </w:numPr>
      </w:pPr>
      <w:r>
        <w:t>Function Modeling</w:t>
      </w:r>
    </w:p>
    <w:p w14:paraId="1CA68ADB" w14:textId="77777777" w:rsidR="00EF5EF4" w:rsidRPr="00C75AE5" w:rsidRDefault="00EF5EF4" w:rsidP="00EF5EF4"/>
    <w:p w14:paraId="3C29AE61" w14:textId="77777777" w:rsidR="00EF5EF4" w:rsidRDefault="00EF5EF4" w:rsidP="00EF5EF4">
      <w:pPr>
        <w:pStyle w:val="Heading4"/>
        <w:numPr>
          <w:ilvl w:val="3"/>
          <w:numId w:val="4"/>
        </w:numPr>
      </w:pPr>
      <w:r>
        <w:lastRenderedPageBreak/>
        <w:t>Use Cases</w:t>
      </w:r>
    </w:p>
    <w:p w14:paraId="26138945" w14:textId="77777777" w:rsidR="00EF5EF4" w:rsidRDefault="00EF5EF4" w:rsidP="00EF5EF4"/>
    <w:p w14:paraId="5685E139" w14:textId="77777777" w:rsidR="00EF5EF4" w:rsidRPr="005067FC" w:rsidRDefault="00EF5EF4" w:rsidP="00EF5EF4">
      <w:pPr>
        <w:rPr>
          <w:i/>
          <w:color w:val="A6A6A6" w:themeColor="background1" w:themeShade="A6"/>
        </w:rPr>
      </w:pPr>
      <w:r w:rsidRPr="005067FC">
        <w:rPr>
          <w:i/>
          <w:color w:val="A6A6A6" w:themeColor="background1" w:themeShade="A6"/>
        </w:rPr>
        <w:t xml:space="preserve">Not supported by </w:t>
      </w:r>
      <w:proofErr w:type="spellStart"/>
      <w:r w:rsidRPr="005067FC">
        <w:rPr>
          <w:i/>
          <w:color w:val="A6A6A6" w:themeColor="background1" w:themeShade="A6"/>
        </w:rPr>
        <w:t>MagicDraw</w:t>
      </w:r>
      <w:proofErr w:type="spellEnd"/>
      <w:r w:rsidRPr="005067FC">
        <w:rPr>
          <w:i/>
          <w:color w:val="A6A6A6" w:themeColor="background1" w:themeShade="A6"/>
        </w:rPr>
        <w:t xml:space="preserve"> report generation.</w:t>
      </w:r>
    </w:p>
    <w:p w14:paraId="691E3AA5" w14:textId="77777777" w:rsidR="00EF5EF4" w:rsidRDefault="00EF5EF4" w:rsidP="00EF5EF4">
      <w:pPr>
        <w:pStyle w:val="Heading4"/>
        <w:numPr>
          <w:ilvl w:val="3"/>
          <w:numId w:val="4"/>
        </w:numPr>
      </w:pPr>
      <w:r>
        <w:t>State Charts / Activity Diagrams / Sequence Diagrams / Decision Tables</w:t>
      </w:r>
    </w:p>
    <w:p w14:paraId="47BCBE35" w14:textId="77777777" w:rsidR="00EF5EF4" w:rsidRDefault="00EF5EF4" w:rsidP="00EF5EF4"/>
    <w:p w14:paraId="2ED9D12B" w14:textId="77777777" w:rsidR="00EF5EF4" w:rsidRDefault="00EF5EF4" w:rsidP="00EF5EF4">
      <w:pPr>
        <w:contextualSpacing/>
        <w:jc w:val="center"/>
      </w:pPr>
      <w:r>
        <w:rPr>
          <w:noProof/>
        </w:rPr>
        <w:drawing>
          <wp:inline distT="0" distB="0" distL="0" distR="0" wp14:anchorId="01C3E9EC" wp14:editId="53F1B0AA">
            <wp:extent cx="6466205" cy="7044617"/>
            <wp:effectExtent l="0" t="0" r="0" b="0"/>
            <wp:docPr id="432" name="Picture 1584685997.jpg" descr="1584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584685997.jpg"/>
                    <pic:cNvPicPr/>
                  </pic:nvPicPr>
                  <pic:blipFill>
                    <a:blip r:embed="rId100" cstate="print"/>
                    <a:stretch>
                      <a:fillRect/>
                    </a:stretch>
                  </pic:blipFill>
                  <pic:spPr>
                    <a:xfrm>
                      <a:off x="0" y="0"/>
                      <a:ext cx="6466205" cy="7044617"/>
                    </a:xfrm>
                    <a:prstGeom prst="rect">
                      <a:avLst/>
                    </a:prstGeom>
                  </pic:spPr>
                </pic:pic>
              </a:graphicData>
            </a:graphic>
          </wp:inline>
        </w:drawing>
      </w:r>
    </w:p>
    <w:p w14:paraId="753A3742" w14:textId="77777777" w:rsidR="00EF5EF4" w:rsidRPr="00294100" w:rsidRDefault="00EF5EF4" w:rsidP="00EF5EF4">
      <w:pPr>
        <w:pStyle w:val="Caption"/>
      </w:pPr>
      <w:r w:rsidRPr="00BD03E8">
        <w:t xml:space="preserve">Figure </w:t>
      </w:r>
      <w:r>
        <w:fldChar w:fldCharType="begin"/>
      </w:r>
      <w:r>
        <w:instrText xml:space="preserve"> SEQ Figure \* ARABIC </w:instrText>
      </w:r>
      <w:r>
        <w:fldChar w:fldCharType="separate"/>
      </w:r>
      <w:r>
        <w:rPr>
          <w:noProof/>
        </w:rPr>
        <w:t>3</w:t>
      </w:r>
      <w:r>
        <w:rPr>
          <w:noProof/>
        </w:rPr>
        <w:fldChar w:fldCharType="end"/>
      </w:r>
      <w:r w:rsidRPr="00BD03E8">
        <w:t>:</w:t>
      </w:r>
      <w:r>
        <w:t xml:space="preserve"> </w:t>
      </w:r>
      <w:r w:rsidRPr="00294100">
        <w:t>Setup Secondary Authentication - Passcode</w:t>
      </w:r>
    </w:p>
    <w:p w14:paraId="5566DA9B" w14:textId="77777777" w:rsidR="00EF5EF4" w:rsidRPr="000A30CD" w:rsidRDefault="00EF5EF4" w:rsidP="00EF5EF4"/>
    <w:p w14:paraId="65DD616B" w14:textId="77777777" w:rsidR="00EF5EF4" w:rsidRPr="00834E12" w:rsidRDefault="00EF5EF4" w:rsidP="00EF5EF4"/>
    <w:p w14:paraId="78EF4266" w14:textId="77777777" w:rsidR="00EF5EF4" w:rsidRDefault="00EF5EF4" w:rsidP="00EF5EF4">
      <w:pPr>
        <w:pStyle w:val="Heading3"/>
        <w:numPr>
          <w:ilvl w:val="2"/>
          <w:numId w:val="4"/>
        </w:numPr>
      </w:pPr>
      <w:r>
        <w:lastRenderedPageBreak/>
        <w:t>Function Requirements</w:t>
      </w:r>
    </w:p>
    <w:p w14:paraId="0DD33EEA" w14:textId="77777777" w:rsidR="00EF5EF4" w:rsidRDefault="00EF5EF4" w:rsidP="00EF5EF4">
      <w:pPr>
        <w:pStyle w:val="Heading4"/>
        <w:numPr>
          <w:ilvl w:val="3"/>
          <w:numId w:val="4"/>
        </w:numPr>
      </w:pPr>
      <w:r>
        <w:t>Functional Requirements</w:t>
      </w:r>
    </w:p>
    <w:p w14:paraId="7C215439" w14:textId="77777777" w:rsidR="00EF5EF4" w:rsidRDefault="00EF5EF4" w:rsidP="00EF5EF4">
      <w:pPr>
        <w:pStyle w:val="Heading5"/>
        <w:numPr>
          <w:ilvl w:val="4"/>
          <w:numId w:val="4"/>
        </w:numPr>
      </w:pPr>
      <w:r>
        <w:t>Normal Operation</w:t>
      </w:r>
    </w:p>
    <w:p w14:paraId="25A8F7E9" w14:textId="77777777" w:rsidR="00EF5EF4" w:rsidRDefault="00EF5EF4" w:rsidP="00EF5EF4"/>
    <w:p w14:paraId="5E3B5A05" w14:textId="77777777" w:rsidR="00EF5EF4" w:rsidRPr="0017445F" w:rsidRDefault="00EF5EF4" w:rsidP="00EF5EF4">
      <w:pPr>
        <w:pStyle w:val="RERequirement"/>
        <w:shd w:val="clear" w:color="auto" w:fill="F2F2F2" w:themeFill="background1" w:themeFillShade="F2"/>
      </w:pPr>
      <w:bookmarkStart w:id="150" w:name="_541a53017d7ecbf53f86b76e7dde4438"/>
      <w:bookmarkEnd w:id="150"/>
      <w:r>
        <w:t xml:space="preserve"> When to display Setup Secondary Authentication Screen</w:t>
      </w:r>
    </w:p>
    <w:p w14:paraId="25F94A62" w14:textId="77777777" w:rsidR="00EF5EF4" w:rsidRDefault="00EF5EF4" w:rsidP="00EF5EF4">
      <w:pPr>
        <w:rPr>
          <w:rFonts w:cs="Arial"/>
        </w:rPr>
      </w:pPr>
      <w:r>
        <w:rPr>
          <w:rFonts w:cs="Arial"/>
        </w:rPr>
        <w:t>When the Setup Primary Authentication screen is finished, the Profile Interface Client shall display the Setup Secondary Authentication screen.</w:t>
      </w:r>
    </w:p>
    <w:p w14:paraId="67A75FE6"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5A8DA26F"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16F3A4"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708B290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9D5D96"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1BEE20" w14:textId="77777777" w:rsidR="00EF5EF4" w:rsidRDefault="00EF5EF4" w:rsidP="00EB1FD2"/>
        </w:tc>
      </w:tr>
      <w:tr w:rsidR="00EF5EF4" w:rsidRPr="00FD127C" w14:paraId="4266517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1BE7F"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5D698" w14:textId="77777777" w:rsidR="00EF5EF4" w:rsidRDefault="00EF5EF4" w:rsidP="00EB1FD2"/>
        </w:tc>
      </w:tr>
      <w:tr w:rsidR="00EF5EF4" w:rsidRPr="00FD127C" w14:paraId="54D91A3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14B87"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B6471" w14:textId="77777777" w:rsidR="00EF5EF4" w:rsidRDefault="00EF5EF4" w:rsidP="00EB1FD2"/>
        </w:tc>
      </w:tr>
      <w:tr w:rsidR="00EF5EF4" w:rsidRPr="00FD127C" w14:paraId="3429BB7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EAD28"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5ABD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2DA4C1"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16578E" w14:textId="77777777" w:rsidR="00EF5EF4" w:rsidRDefault="00EF5EF4" w:rsidP="00EB1FD2"/>
        </w:tc>
      </w:tr>
      <w:tr w:rsidR="00EF5EF4" w:rsidRPr="00FD127C" w14:paraId="60440C2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0914F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596E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29FF18"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2C0EE4" w14:textId="77777777" w:rsidR="00EF5EF4" w:rsidRDefault="00EF5EF4" w:rsidP="00EB1FD2"/>
        </w:tc>
      </w:tr>
      <w:tr w:rsidR="00EF5EF4" w:rsidRPr="00FD127C" w14:paraId="08A6813F"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923CE2"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367D58"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73919A"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5ABB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B9858A"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4D4DA" w14:textId="77777777" w:rsidR="00EF5EF4" w:rsidRDefault="00EF5EF4" w:rsidP="00EB1FD2"/>
        </w:tc>
      </w:tr>
      <w:tr w:rsidR="00EF5EF4" w:rsidRPr="00FD127C" w14:paraId="7DB82F8A"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B8FD63" w14:textId="77777777" w:rsidR="00EF5EF4" w:rsidRPr="00FD127C" w:rsidRDefault="00EF5EF4" w:rsidP="00EB1FD2">
            <w:pPr>
              <w:rPr>
                <w:rFonts w:cs="Arial"/>
                <w:bCs/>
                <w:color w:val="808080" w:themeColor="background1" w:themeShade="80"/>
                <w:sz w:val="16"/>
                <w:szCs w:val="14"/>
              </w:rPr>
            </w:pPr>
            <w:hyperlink r:id="rId101"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DDC55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E75BC4"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E04A9F6" w14:textId="77777777" w:rsidR="00EF5EF4" w:rsidRDefault="00EF5EF4" w:rsidP="00EF5EF4"/>
    <w:p w14:paraId="33F8FA57" w14:textId="77777777" w:rsidR="00EF5EF4" w:rsidRPr="0017445F" w:rsidRDefault="00EF5EF4" w:rsidP="00EF5EF4">
      <w:pPr>
        <w:pStyle w:val="RERequirement"/>
        <w:shd w:val="clear" w:color="auto" w:fill="F2F2F2" w:themeFill="background1" w:themeFillShade="F2"/>
      </w:pPr>
      <w:bookmarkStart w:id="151" w:name="_69fac1048a227e9f42decc4a9668f5e0"/>
      <w:bookmarkEnd w:id="151"/>
      <w:r>
        <w:t xml:space="preserve"> Secondary Authentication (Passcode) required if Authentication enabled</w:t>
      </w:r>
    </w:p>
    <w:p w14:paraId="71A8A961" w14:textId="77777777" w:rsidR="00EF5EF4" w:rsidRDefault="00EF5EF4" w:rsidP="00EF5EF4">
      <w:pPr>
        <w:rPr>
          <w:rFonts w:cs="Arial"/>
        </w:rPr>
      </w:pPr>
      <w:r>
        <w:rPr>
          <w:rFonts w:cs="Arial"/>
        </w:rPr>
        <w:t>If profile authentication is enabled for a profile, the Profile Interface Client shall require the user to setup a secondary authentication passcode.</w:t>
      </w:r>
    </w:p>
    <w:p w14:paraId="6E76DCE8"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E344621"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5950F"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6D3AF1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732620"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8A4DB4" w14:textId="77777777" w:rsidR="00EF5EF4" w:rsidRDefault="00EF5EF4" w:rsidP="00EB1FD2"/>
        </w:tc>
      </w:tr>
      <w:tr w:rsidR="00EF5EF4" w:rsidRPr="00FD127C" w14:paraId="558971E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F0976A"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D8EBC" w14:textId="77777777" w:rsidR="00EF5EF4" w:rsidRDefault="00EF5EF4" w:rsidP="00EB1FD2"/>
        </w:tc>
      </w:tr>
      <w:tr w:rsidR="00EF5EF4" w:rsidRPr="00FD127C" w14:paraId="1490EDE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28554"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21B105" w14:textId="77777777" w:rsidR="00EF5EF4" w:rsidRDefault="00EF5EF4" w:rsidP="00EB1FD2"/>
        </w:tc>
      </w:tr>
      <w:tr w:rsidR="00EF5EF4" w:rsidRPr="00FD127C" w14:paraId="2DD43876"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46029"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9CE2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7608D"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5FD0A6" w14:textId="77777777" w:rsidR="00EF5EF4" w:rsidRDefault="00EF5EF4" w:rsidP="00EB1FD2"/>
        </w:tc>
      </w:tr>
      <w:tr w:rsidR="00EF5EF4" w:rsidRPr="00FD127C" w14:paraId="3D38175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6DDA2"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F176B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64A678"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532ED3" w14:textId="77777777" w:rsidR="00EF5EF4" w:rsidRDefault="00EF5EF4" w:rsidP="00EB1FD2"/>
        </w:tc>
      </w:tr>
      <w:tr w:rsidR="00EF5EF4" w:rsidRPr="00FD127C" w14:paraId="0C4576B6"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43169"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484396"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55C568"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300A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BA570"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C66CB7" w14:textId="77777777" w:rsidR="00EF5EF4" w:rsidRDefault="00EF5EF4" w:rsidP="00EB1FD2"/>
        </w:tc>
      </w:tr>
      <w:tr w:rsidR="00EF5EF4" w:rsidRPr="00FD127C" w14:paraId="34FC3A7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E7D4F8" w14:textId="77777777" w:rsidR="00EF5EF4" w:rsidRPr="00FD127C" w:rsidRDefault="00EF5EF4" w:rsidP="00EB1FD2">
            <w:pPr>
              <w:rPr>
                <w:rFonts w:cs="Arial"/>
                <w:bCs/>
                <w:color w:val="808080" w:themeColor="background1" w:themeShade="80"/>
                <w:sz w:val="16"/>
                <w:szCs w:val="14"/>
              </w:rPr>
            </w:pPr>
            <w:hyperlink r:id="rId102"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BE2186A"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CF910C"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B5C07E0" w14:textId="77777777" w:rsidR="00EF5EF4" w:rsidRDefault="00EF5EF4" w:rsidP="00EF5EF4"/>
    <w:p w14:paraId="24A70700" w14:textId="77777777" w:rsidR="00EF5EF4" w:rsidRPr="0017445F" w:rsidRDefault="00EF5EF4" w:rsidP="00EF5EF4">
      <w:pPr>
        <w:pStyle w:val="RERequirement"/>
        <w:shd w:val="clear" w:color="auto" w:fill="F2F2F2" w:themeFill="background1" w:themeFillShade="F2"/>
      </w:pPr>
      <w:bookmarkStart w:id="152" w:name="_5d561561ddbffb2903d50324f567ecc6"/>
      <w:bookmarkEnd w:id="152"/>
      <w:r>
        <w:t xml:space="preserve"> Process to setup secondary authentication passcode</w:t>
      </w:r>
    </w:p>
    <w:p w14:paraId="36C450AF" w14:textId="77777777" w:rsidR="00EF5EF4" w:rsidRDefault="00EF5EF4" w:rsidP="00EF5EF4">
      <w:pPr>
        <w:rPr>
          <w:rFonts w:cs="Arial"/>
        </w:rPr>
      </w:pPr>
      <w:r>
        <w:rPr>
          <w:rFonts w:cs="Arial"/>
        </w:rPr>
        <w:t>The Profile Interface Client shall enforce the following steps when setting up the secondary authentication passcode:</w:t>
      </w:r>
    </w:p>
    <w:p w14:paraId="24582091" w14:textId="77777777" w:rsidR="00EF5EF4" w:rsidRDefault="00EF5EF4" w:rsidP="00EF5EF4">
      <w:pPr>
        <w:rPr>
          <w:rFonts w:cs="Arial"/>
        </w:rPr>
      </w:pPr>
      <w:r>
        <w:rPr>
          <w:rFonts w:cs="Arial"/>
        </w:rPr>
        <w:t>1. Prompt user to input passcode (1st time)</w:t>
      </w:r>
    </w:p>
    <w:p w14:paraId="63E63018" w14:textId="77777777" w:rsidR="00EF5EF4" w:rsidRDefault="00EF5EF4" w:rsidP="00EF5EF4">
      <w:pPr>
        <w:rPr>
          <w:rFonts w:cs="Arial"/>
        </w:rPr>
      </w:pPr>
      <w:r>
        <w:rPr>
          <w:rFonts w:cs="Arial"/>
        </w:rPr>
        <w:t>2. Store received passcode temporarily</w:t>
      </w:r>
    </w:p>
    <w:p w14:paraId="10CFE542" w14:textId="77777777" w:rsidR="00EF5EF4" w:rsidRDefault="00EF5EF4" w:rsidP="00EF5EF4">
      <w:pPr>
        <w:rPr>
          <w:rFonts w:cs="Arial"/>
        </w:rPr>
      </w:pPr>
      <w:r>
        <w:rPr>
          <w:rFonts w:cs="Arial"/>
        </w:rPr>
        <w:t>3. Prompt user to input same passcode (2nd time)</w:t>
      </w:r>
    </w:p>
    <w:p w14:paraId="129AD4F8" w14:textId="77777777" w:rsidR="00EF5EF4" w:rsidRDefault="00EF5EF4" w:rsidP="00EF5EF4">
      <w:pPr>
        <w:rPr>
          <w:rFonts w:cs="Arial"/>
        </w:rPr>
      </w:pPr>
      <w:r>
        <w:rPr>
          <w:rFonts w:cs="Arial"/>
        </w:rPr>
        <w:t>4. Compare passcode 1 with passcode 2</w:t>
      </w:r>
    </w:p>
    <w:p w14:paraId="58E8E637" w14:textId="77777777" w:rsidR="00EF5EF4" w:rsidRDefault="00EF5EF4" w:rsidP="00EF5EF4">
      <w:pPr>
        <w:rPr>
          <w:rFonts w:cs="Arial"/>
        </w:rPr>
      </w:pPr>
      <w:r>
        <w:rPr>
          <w:rFonts w:cs="Arial"/>
        </w:rPr>
        <w:t xml:space="preserve">5. If same send </w:t>
      </w:r>
      <w:proofErr w:type="spellStart"/>
      <w:r>
        <w:rPr>
          <w:rFonts w:cs="Arial"/>
        </w:rPr>
        <w:t>SetupSecondaryAuth_Rq</w:t>
      </w:r>
      <w:proofErr w:type="spellEnd"/>
      <w:r>
        <w:rPr>
          <w:rFonts w:cs="Arial"/>
        </w:rPr>
        <w:t xml:space="preserve"> = passcode. If different display error and prompt user to input passcode 2 again.</w:t>
      </w:r>
    </w:p>
    <w:p w14:paraId="79D4A7B1"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12C5201A"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3217BA"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5B4AF32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D3DB8"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57F22" w14:textId="77777777" w:rsidR="00EF5EF4" w:rsidRDefault="00EF5EF4" w:rsidP="00EB1FD2"/>
        </w:tc>
      </w:tr>
      <w:tr w:rsidR="00EF5EF4" w:rsidRPr="00FD127C" w14:paraId="313FB18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5FC52F"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C92FD" w14:textId="77777777" w:rsidR="00EF5EF4" w:rsidRDefault="00EF5EF4" w:rsidP="00EB1FD2"/>
        </w:tc>
      </w:tr>
      <w:tr w:rsidR="00EF5EF4" w:rsidRPr="00FD127C" w14:paraId="5F0823E8"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9612D"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1E7D7" w14:textId="77777777" w:rsidR="00EF5EF4" w:rsidRDefault="00EF5EF4" w:rsidP="00EB1FD2"/>
        </w:tc>
      </w:tr>
      <w:tr w:rsidR="00EF5EF4" w:rsidRPr="00FD127C" w14:paraId="2A5797C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65E69"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0C7E6"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B18FA7"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E0F65A" w14:textId="77777777" w:rsidR="00EF5EF4" w:rsidRDefault="00EF5EF4" w:rsidP="00EB1FD2"/>
        </w:tc>
      </w:tr>
      <w:tr w:rsidR="00EF5EF4" w:rsidRPr="00FD127C" w14:paraId="4C22C1A7"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5EF19"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29B6D"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617C7C"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F1A3B9" w14:textId="77777777" w:rsidR="00EF5EF4" w:rsidRDefault="00EF5EF4" w:rsidP="00EB1FD2"/>
        </w:tc>
      </w:tr>
      <w:tr w:rsidR="00EF5EF4" w:rsidRPr="00FD127C" w14:paraId="76E9A45E"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C0E83"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5B88C"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357734"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2ABD0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2F67D"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D6C253" w14:textId="77777777" w:rsidR="00EF5EF4" w:rsidRDefault="00EF5EF4" w:rsidP="00EB1FD2"/>
        </w:tc>
      </w:tr>
      <w:tr w:rsidR="00EF5EF4" w:rsidRPr="00FD127C" w14:paraId="24A85D39"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53AF84" w14:textId="77777777" w:rsidR="00EF5EF4" w:rsidRPr="00FD127C" w:rsidRDefault="00EF5EF4" w:rsidP="00EB1FD2">
            <w:pPr>
              <w:rPr>
                <w:rFonts w:cs="Arial"/>
                <w:bCs/>
                <w:color w:val="808080" w:themeColor="background1" w:themeShade="80"/>
                <w:sz w:val="16"/>
                <w:szCs w:val="14"/>
              </w:rPr>
            </w:pPr>
            <w:hyperlink r:id="rId103"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816772"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6A4A11"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A0D0E86" w14:textId="77777777" w:rsidR="00EF5EF4" w:rsidRDefault="00EF5EF4" w:rsidP="00EF5EF4"/>
    <w:p w14:paraId="11F31B13" w14:textId="77777777" w:rsidR="00EF5EF4" w:rsidRPr="0017445F" w:rsidRDefault="00EF5EF4" w:rsidP="00EF5EF4">
      <w:pPr>
        <w:pStyle w:val="RERequirement"/>
        <w:shd w:val="clear" w:color="auto" w:fill="F2F2F2" w:themeFill="background1" w:themeFillShade="F2"/>
      </w:pPr>
      <w:bookmarkStart w:id="153" w:name="_4671b45745182d06a15795799ae78337"/>
      <w:bookmarkEnd w:id="153"/>
      <w:r>
        <w:t xml:space="preserve"> Receiving </w:t>
      </w:r>
      <w:proofErr w:type="spellStart"/>
      <w:r>
        <w:t>SetupSecondaryAuth_Rsp</w:t>
      </w:r>
      <w:proofErr w:type="spellEnd"/>
      <w:r>
        <w:t xml:space="preserve"> = SUCCESS</w:t>
      </w:r>
    </w:p>
    <w:p w14:paraId="36626D10" w14:textId="77777777" w:rsidR="00EF5EF4" w:rsidRDefault="00EF5EF4" w:rsidP="00EF5EF4">
      <w:pPr>
        <w:rPr>
          <w:rFonts w:cs="Arial"/>
        </w:rPr>
      </w:pPr>
      <w:r>
        <w:rPr>
          <w:rFonts w:cs="Arial"/>
        </w:rPr>
        <w:t xml:space="preserve">When the Profile Interface Client receives </w:t>
      </w:r>
      <w:proofErr w:type="spellStart"/>
      <w:r>
        <w:rPr>
          <w:rFonts w:cs="Arial"/>
        </w:rPr>
        <w:t>SetupSecondaryAuth_Rsp</w:t>
      </w:r>
      <w:proofErr w:type="spellEnd"/>
      <w:r>
        <w:rPr>
          <w:rFonts w:cs="Arial"/>
        </w:rPr>
        <w:t xml:space="preserve"> = SUCCESS, the Profile Interface Client shall display a confirmation message and then change to the Customize Profile Screen.</w:t>
      </w:r>
    </w:p>
    <w:p w14:paraId="78FECB63"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4C9BC6D"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CD873B"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p>
        </w:tc>
      </w:tr>
      <w:tr w:rsidR="00EF5EF4" w:rsidRPr="00FD127C" w14:paraId="257F3960"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E5AD7"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FE19D" w14:textId="77777777" w:rsidR="00EF5EF4" w:rsidRDefault="00EF5EF4" w:rsidP="00EB1FD2"/>
        </w:tc>
      </w:tr>
      <w:tr w:rsidR="00EF5EF4" w:rsidRPr="00FD127C" w14:paraId="3B06CB64"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8DC96"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C32F9F" w14:textId="77777777" w:rsidR="00EF5EF4" w:rsidRDefault="00EF5EF4" w:rsidP="00EB1FD2"/>
        </w:tc>
      </w:tr>
      <w:tr w:rsidR="00EF5EF4" w:rsidRPr="00FD127C" w14:paraId="15A26BC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592FF"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5080B" w14:textId="77777777" w:rsidR="00EF5EF4" w:rsidRDefault="00EF5EF4" w:rsidP="00EB1FD2"/>
        </w:tc>
      </w:tr>
      <w:tr w:rsidR="00EF5EF4" w:rsidRPr="00FD127C" w14:paraId="0F97182B"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EA790"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3EFE1A"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70D86"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BEC4F6" w14:textId="77777777" w:rsidR="00EF5EF4" w:rsidRDefault="00EF5EF4" w:rsidP="00EB1FD2"/>
        </w:tc>
      </w:tr>
      <w:tr w:rsidR="00EF5EF4" w:rsidRPr="00FD127C" w14:paraId="2A25282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86D468"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8F68C1"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B29F30"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1BDA5" w14:textId="77777777" w:rsidR="00EF5EF4" w:rsidRDefault="00EF5EF4" w:rsidP="00EB1FD2"/>
        </w:tc>
      </w:tr>
      <w:tr w:rsidR="00EF5EF4" w:rsidRPr="00FD127C" w14:paraId="242ACEB3"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319E4"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852DF9"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4183E6"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DCB40"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B0EAB"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0EADB5" w14:textId="77777777" w:rsidR="00EF5EF4" w:rsidRDefault="00EF5EF4" w:rsidP="00EB1FD2"/>
        </w:tc>
      </w:tr>
      <w:tr w:rsidR="00EF5EF4" w:rsidRPr="00FD127C" w14:paraId="6859A59A"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48699E" w14:textId="77777777" w:rsidR="00EF5EF4" w:rsidRPr="00FD127C" w:rsidRDefault="00EF5EF4" w:rsidP="00EB1FD2">
            <w:pPr>
              <w:rPr>
                <w:rFonts w:cs="Arial"/>
                <w:bCs/>
                <w:color w:val="808080" w:themeColor="background1" w:themeShade="80"/>
                <w:sz w:val="16"/>
                <w:szCs w:val="14"/>
              </w:rPr>
            </w:pPr>
            <w:hyperlink r:id="rId104"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089BE8"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51CE07"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232F496" w14:textId="77777777" w:rsidR="00EF5EF4" w:rsidRDefault="00EF5EF4" w:rsidP="00EF5EF4"/>
    <w:p w14:paraId="07DE1110" w14:textId="77777777" w:rsidR="00EF5EF4" w:rsidRDefault="00EF5EF4" w:rsidP="00EF5EF4">
      <w:pPr>
        <w:pStyle w:val="Heading5"/>
        <w:numPr>
          <w:ilvl w:val="4"/>
          <w:numId w:val="4"/>
        </w:numPr>
      </w:pPr>
      <w:r>
        <w:t>Error Handling</w:t>
      </w:r>
    </w:p>
    <w:p w14:paraId="6D413BDF" w14:textId="77777777" w:rsidR="00EF5EF4" w:rsidRDefault="00EF5EF4" w:rsidP="00EF5EF4"/>
    <w:p w14:paraId="7AA2C887" w14:textId="77777777" w:rsidR="00EF5EF4" w:rsidRPr="0017445F" w:rsidRDefault="00EF5EF4" w:rsidP="00EF5EF4">
      <w:pPr>
        <w:pStyle w:val="RERequirement"/>
        <w:shd w:val="clear" w:color="auto" w:fill="F2F2F2" w:themeFill="background1" w:themeFillShade="F2"/>
      </w:pPr>
      <w:bookmarkStart w:id="154" w:name="_84f7b6897d23514478c91ac9c239729c"/>
      <w:bookmarkEnd w:id="154"/>
      <w:r>
        <w:t xml:space="preserve"> Receiving </w:t>
      </w:r>
      <w:proofErr w:type="spellStart"/>
      <w:r>
        <w:t>SetupSecondaryAuth_Rsp</w:t>
      </w:r>
      <w:proofErr w:type="spellEnd"/>
      <w:r>
        <w:t xml:space="preserve"> = FAIL</w:t>
      </w:r>
    </w:p>
    <w:p w14:paraId="51F3E03F" w14:textId="77777777" w:rsidR="00EF5EF4" w:rsidRDefault="00EF5EF4" w:rsidP="00EF5EF4">
      <w:pPr>
        <w:rPr>
          <w:rFonts w:cs="Arial"/>
        </w:rPr>
      </w:pPr>
      <w:r>
        <w:rPr>
          <w:rFonts w:cs="Arial"/>
        </w:rPr>
        <w:t xml:space="preserve">When the Profile Interface Client receives </w:t>
      </w:r>
      <w:proofErr w:type="spellStart"/>
      <w:r>
        <w:rPr>
          <w:rFonts w:cs="Arial"/>
        </w:rPr>
        <w:t>SetupSecondaryAuth_Rsp</w:t>
      </w:r>
      <w:proofErr w:type="spellEnd"/>
      <w:r>
        <w:rPr>
          <w:rFonts w:cs="Arial"/>
        </w:rPr>
        <w:t xml:space="preserve"> = FAIL, the Profile Interface Client shall display an error message and then prompt the user to start the Setup Secondary Authentication process again.</w:t>
      </w:r>
    </w:p>
    <w:p w14:paraId="13EEBECF"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24C0C59D"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1AD095"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262AA621"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9D794"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FFD72" w14:textId="77777777" w:rsidR="00EF5EF4" w:rsidRDefault="00EF5EF4" w:rsidP="00EB1FD2"/>
        </w:tc>
      </w:tr>
      <w:tr w:rsidR="00EF5EF4" w:rsidRPr="00FD127C" w14:paraId="3AD4E155"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3FDCE"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CA78E" w14:textId="77777777" w:rsidR="00EF5EF4" w:rsidRDefault="00EF5EF4" w:rsidP="00EB1FD2"/>
        </w:tc>
      </w:tr>
      <w:tr w:rsidR="00EF5EF4" w:rsidRPr="00FD127C" w14:paraId="6E0CCA4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D53F31"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5EEF3" w14:textId="77777777" w:rsidR="00EF5EF4" w:rsidRDefault="00EF5EF4" w:rsidP="00EB1FD2"/>
        </w:tc>
      </w:tr>
      <w:tr w:rsidR="00EF5EF4" w:rsidRPr="00FD127C" w14:paraId="44B2502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B9C6B5" w14:textId="77777777" w:rsidR="00EF5EF4" w:rsidRPr="00FD127C" w:rsidRDefault="00EF5EF4" w:rsidP="00EB1FD2">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090CC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B43D1"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5A4DB" w14:textId="77777777" w:rsidR="00EF5EF4" w:rsidRDefault="00EF5EF4" w:rsidP="00EB1FD2"/>
        </w:tc>
      </w:tr>
      <w:tr w:rsidR="00EF5EF4" w:rsidRPr="00FD127C" w14:paraId="33BE197A"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BAE0C3"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D497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85603"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D88DA0" w14:textId="77777777" w:rsidR="00EF5EF4" w:rsidRDefault="00EF5EF4" w:rsidP="00EB1FD2"/>
        </w:tc>
      </w:tr>
      <w:tr w:rsidR="00EF5EF4" w:rsidRPr="00FD127C" w14:paraId="404424B2"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43BCF"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D7298D"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1C649"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00C3F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AFF0D"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C7563B" w14:textId="77777777" w:rsidR="00EF5EF4" w:rsidRDefault="00EF5EF4" w:rsidP="00EB1FD2"/>
        </w:tc>
      </w:tr>
      <w:tr w:rsidR="00EF5EF4" w:rsidRPr="00FD127C" w14:paraId="7EC7A70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40A5E5" w14:textId="77777777" w:rsidR="00EF5EF4" w:rsidRPr="00FD127C" w:rsidRDefault="00EF5EF4" w:rsidP="00EB1FD2">
            <w:pPr>
              <w:rPr>
                <w:rFonts w:cs="Arial"/>
                <w:bCs/>
                <w:color w:val="808080" w:themeColor="background1" w:themeShade="80"/>
                <w:sz w:val="16"/>
                <w:szCs w:val="14"/>
              </w:rPr>
            </w:pPr>
            <w:hyperlink r:id="rId105"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904E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ACF88A"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5F18F9" w14:textId="77777777" w:rsidR="00EF5EF4" w:rsidRDefault="00EF5EF4" w:rsidP="00EF5EF4"/>
    <w:p w14:paraId="774DDE19" w14:textId="77777777" w:rsidR="00EF5EF4" w:rsidRDefault="00EF5EF4" w:rsidP="00EF5EF4">
      <w:pPr>
        <w:pStyle w:val="Heading4"/>
        <w:numPr>
          <w:ilvl w:val="3"/>
          <w:numId w:val="4"/>
        </w:numPr>
      </w:pPr>
      <w:r>
        <w:t>Non-Functional Requirements</w:t>
      </w:r>
    </w:p>
    <w:p w14:paraId="014E5687" w14:textId="77777777" w:rsidR="00EF5EF4" w:rsidRDefault="00EF5EF4" w:rsidP="00EF5EF4"/>
    <w:p w14:paraId="355A2CD2" w14:textId="77777777" w:rsidR="00EF5EF4" w:rsidRDefault="00EF5EF4" w:rsidP="00EF5EF4">
      <w:pPr>
        <w:rPr>
          <w:color w:val="A6A6A6" w:themeColor="background1" w:themeShade="A6"/>
        </w:rPr>
      </w:pPr>
      <w:r>
        <w:rPr>
          <w:color w:val="A6A6A6" w:themeColor="background1" w:themeShade="A6"/>
        </w:rPr>
        <w:t>No Non-Functional Requirements specified.</w:t>
      </w:r>
    </w:p>
    <w:p w14:paraId="5F763B78" w14:textId="77777777" w:rsidR="00EF5EF4" w:rsidRDefault="00EF5EF4" w:rsidP="00EF5EF4">
      <w:pPr>
        <w:pStyle w:val="Heading4"/>
        <w:numPr>
          <w:ilvl w:val="3"/>
          <w:numId w:val="4"/>
        </w:numPr>
      </w:pPr>
      <w:r>
        <w:t>Functional Safety Requirements</w:t>
      </w:r>
    </w:p>
    <w:p w14:paraId="55D4655D" w14:textId="77777777" w:rsidR="00EF5EF4" w:rsidRDefault="00EF5EF4" w:rsidP="00EF5EF4">
      <w:pPr>
        <w:rPr>
          <w:highlight w:val="yellow"/>
        </w:rPr>
      </w:pPr>
    </w:p>
    <w:p w14:paraId="50417F32" w14:textId="77777777" w:rsidR="00EF5EF4" w:rsidRDefault="00EF5EF4" w:rsidP="00EF5EF4">
      <w:pPr>
        <w:rPr>
          <w:color w:val="A6A6A6" w:themeColor="background1" w:themeShade="A6"/>
        </w:rPr>
      </w:pPr>
      <w:r>
        <w:rPr>
          <w:color w:val="A6A6A6" w:themeColor="background1" w:themeShade="A6"/>
        </w:rPr>
        <w:t>No Functional Safety Requirements specified.</w:t>
      </w:r>
    </w:p>
    <w:p w14:paraId="7BB975E8" w14:textId="77777777" w:rsidR="00EF5EF4" w:rsidRDefault="00EF5EF4" w:rsidP="00EF5EF4">
      <w:pPr>
        <w:pStyle w:val="Heading5"/>
        <w:numPr>
          <w:ilvl w:val="4"/>
          <w:numId w:val="4"/>
        </w:numPr>
      </w:pPr>
      <w:r>
        <w:t>ASIL Decomposition of Functional Safety Requirements</w:t>
      </w:r>
    </w:p>
    <w:p w14:paraId="14ED2FD5" w14:textId="77777777" w:rsidR="00EF5EF4" w:rsidRDefault="00EF5EF4" w:rsidP="00EF5EF4">
      <w:pPr>
        <w:pStyle w:val="NoSpacing"/>
      </w:pPr>
    </w:p>
    <w:p w14:paraId="6A50BD3E" w14:textId="77777777" w:rsidR="00EF5EF4" w:rsidRDefault="00EF5EF4" w:rsidP="00EF5EF4">
      <w:pPr>
        <w:pStyle w:val="NoSpacing"/>
      </w:pPr>
    </w:p>
    <w:p w14:paraId="3678DC93" w14:textId="77777777" w:rsidR="00EF5EF4" w:rsidRDefault="00EF5EF4" w:rsidP="00EF5EF4">
      <w:pPr>
        <w:pStyle w:val="NoSpacing"/>
        <w:rPr>
          <w:color w:val="A6A6A6" w:themeColor="background1" w:themeShade="A6"/>
        </w:rPr>
      </w:pPr>
      <w:r>
        <w:rPr>
          <w:color w:val="A6A6A6" w:themeColor="background1" w:themeShade="A6"/>
        </w:rPr>
        <w:t>No Functional Safety Requirements with ASIL Decompositions specified.</w:t>
      </w:r>
    </w:p>
    <w:p w14:paraId="55B2C034" w14:textId="77777777" w:rsidR="00EF5EF4" w:rsidRDefault="00EF5EF4" w:rsidP="00EF5EF4">
      <w:pPr>
        <w:pStyle w:val="Heading4"/>
        <w:numPr>
          <w:ilvl w:val="3"/>
          <w:numId w:val="4"/>
        </w:numPr>
      </w:pPr>
      <w:r>
        <w:t>Other Requirements</w:t>
      </w:r>
    </w:p>
    <w:p w14:paraId="45846BB3" w14:textId="77777777" w:rsidR="00EF5EF4" w:rsidRDefault="00EF5EF4" w:rsidP="00EF5EF4">
      <w:pPr>
        <w:pStyle w:val="Heading5"/>
        <w:numPr>
          <w:ilvl w:val="4"/>
          <w:numId w:val="4"/>
        </w:numPr>
      </w:pPr>
      <w:r>
        <w:t>Design Requirements</w:t>
      </w:r>
    </w:p>
    <w:p w14:paraId="04247F95" w14:textId="77777777" w:rsidR="00EF5EF4" w:rsidRDefault="00EF5EF4" w:rsidP="00EF5EF4"/>
    <w:p w14:paraId="073F2A89" w14:textId="77777777" w:rsidR="00EF5EF4" w:rsidRDefault="00EF5EF4" w:rsidP="00EF5EF4">
      <w:pPr>
        <w:rPr>
          <w:color w:val="A6A6A6" w:themeColor="background1" w:themeShade="A6"/>
        </w:rPr>
      </w:pPr>
      <w:r>
        <w:rPr>
          <w:color w:val="A6A6A6" w:themeColor="background1" w:themeShade="A6"/>
        </w:rPr>
        <w:t>No Design Requirements specified.</w:t>
      </w:r>
    </w:p>
    <w:p w14:paraId="1D4F6E1D" w14:textId="77777777" w:rsidR="00EF5EF4" w:rsidRDefault="00EF5EF4" w:rsidP="00EF5EF4">
      <w:pPr>
        <w:pStyle w:val="Heading4"/>
        <w:numPr>
          <w:ilvl w:val="3"/>
          <w:numId w:val="4"/>
        </w:numPr>
      </w:pPr>
      <w:r>
        <w:t>Uncategorized Requirements</w:t>
      </w:r>
    </w:p>
    <w:p w14:paraId="0B4005B0" w14:textId="77777777" w:rsidR="00EF5EF4" w:rsidRDefault="00EF5EF4" w:rsidP="00EF5EF4"/>
    <w:p w14:paraId="3226D86D" w14:textId="77777777" w:rsidR="00EF5EF4" w:rsidRPr="0017445F" w:rsidRDefault="00EF5EF4" w:rsidP="00EF5EF4">
      <w:pPr>
        <w:pStyle w:val="RERequirement"/>
        <w:shd w:val="clear" w:color="auto" w:fill="F2F2F2" w:themeFill="background1" w:themeFillShade="F2"/>
      </w:pPr>
      <w:bookmarkStart w:id="155" w:name="_43f8ae149ce38095fbe4d293f82f2c47"/>
      <w:bookmarkEnd w:id="155"/>
      <w:r>
        <w:t xml:space="preserve"> Setup Secondary Authentication Screen Content</w:t>
      </w:r>
    </w:p>
    <w:p w14:paraId="17499CE0" w14:textId="77777777" w:rsidR="00EF5EF4" w:rsidRDefault="00EF5EF4" w:rsidP="00EF5EF4">
      <w:pPr>
        <w:rPr>
          <w:rFonts w:cs="Arial"/>
        </w:rPr>
      </w:pPr>
      <w:r>
        <w:rPr>
          <w:rFonts w:cs="Arial"/>
        </w:rPr>
        <w:t>The Profile Interface Client shall provide the following elements for the Setup Secondary Authentication screen:</w:t>
      </w:r>
    </w:p>
    <w:p w14:paraId="7E13F797" w14:textId="77777777" w:rsidR="00EF5EF4" w:rsidRDefault="00EF5EF4" w:rsidP="00EF5EF4">
      <w:pPr>
        <w:rPr>
          <w:rFonts w:cs="Arial"/>
        </w:rPr>
      </w:pPr>
      <w:r>
        <w:rPr>
          <w:rFonts w:cs="Arial"/>
        </w:rPr>
        <w:t>- Numbers 0-9</w:t>
      </w:r>
    </w:p>
    <w:p w14:paraId="5F0E613A" w14:textId="77777777" w:rsidR="00EF5EF4" w:rsidRDefault="00EF5EF4" w:rsidP="00EF5EF4">
      <w:pPr>
        <w:rPr>
          <w:rFonts w:cs="Arial"/>
        </w:rPr>
      </w:pPr>
      <w:r>
        <w:rPr>
          <w:rFonts w:cs="Arial"/>
        </w:rPr>
        <w:t>- An area to indicate how many digits are required in the passcode</w:t>
      </w:r>
    </w:p>
    <w:p w14:paraId="45B4D433" w14:textId="77777777" w:rsidR="00EF5EF4" w:rsidRPr="00C66B68" w:rsidRDefault="00EF5EF4" w:rsidP="00EF5EF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EF5EF4" w:rsidRPr="00FD127C" w14:paraId="614F5DE2" w14:textId="77777777" w:rsidTr="00EB1FD2">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3D721B" w14:textId="77777777" w:rsidR="00EF5EF4" w:rsidRPr="00FD127C" w:rsidRDefault="00EF5EF4" w:rsidP="00EB1FD2">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EF5EF4" w:rsidRPr="00FD127C" w14:paraId="1369005F"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18C68" w14:textId="77777777" w:rsidR="00EF5EF4" w:rsidRPr="00FD127C" w:rsidRDefault="00EF5EF4" w:rsidP="00EB1FD2">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43B6F" w14:textId="77777777" w:rsidR="00EF5EF4" w:rsidRDefault="00EF5EF4" w:rsidP="00EB1FD2"/>
        </w:tc>
      </w:tr>
      <w:tr w:rsidR="00EF5EF4" w:rsidRPr="00FD127C" w14:paraId="1FED4CCE"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3FF755" w14:textId="77777777" w:rsidR="00EF5EF4" w:rsidRPr="00FD127C" w:rsidRDefault="00EF5EF4" w:rsidP="00EB1FD2">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0041E9" w14:textId="77777777" w:rsidR="00EF5EF4" w:rsidRDefault="00EF5EF4" w:rsidP="00EB1FD2"/>
        </w:tc>
      </w:tr>
      <w:tr w:rsidR="00EF5EF4" w:rsidRPr="00FD127C" w14:paraId="04E68B23"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84769" w14:textId="77777777" w:rsidR="00EF5EF4" w:rsidRPr="00FD127C" w:rsidRDefault="00EF5EF4" w:rsidP="00EB1FD2">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87968" w14:textId="77777777" w:rsidR="00EF5EF4" w:rsidRDefault="00EF5EF4" w:rsidP="00EB1FD2"/>
        </w:tc>
      </w:tr>
      <w:tr w:rsidR="00EF5EF4" w:rsidRPr="00FD127C" w14:paraId="3F910D7C"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74770A" w14:textId="77777777" w:rsidR="00EF5EF4" w:rsidRPr="00FD127C" w:rsidRDefault="00EF5EF4" w:rsidP="00EB1FD2">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76C62"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5DCD1" w14:textId="77777777" w:rsidR="00EF5EF4" w:rsidRPr="00FD127C" w:rsidRDefault="00EF5EF4" w:rsidP="00EB1FD2">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85295F" w14:textId="77777777" w:rsidR="00EF5EF4" w:rsidRDefault="00EF5EF4" w:rsidP="00EB1FD2"/>
        </w:tc>
      </w:tr>
      <w:tr w:rsidR="00EF5EF4" w:rsidRPr="00FD127C" w14:paraId="57A2D60D" w14:textId="77777777" w:rsidTr="00EB1FD2">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BF1E25" w14:textId="77777777" w:rsidR="00EF5EF4" w:rsidRPr="00FD127C" w:rsidRDefault="00EF5EF4" w:rsidP="00EB1FD2">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451F3"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8AF51" w14:textId="77777777" w:rsidR="00EF5EF4" w:rsidRPr="00FD127C" w:rsidRDefault="00EF5EF4" w:rsidP="00EB1FD2">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6AA0AD" w14:textId="77777777" w:rsidR="00EF5EF4" w:rsidRDefault="00EF5EF4" w:rsidP="00EB1FD2"/>
        </w:tc>
      </w:tr>
      <w:tr w:rsidR="00EF5EF4" w:rsidRPr="00FD127C" w14:paraId="3FE574EA" w14:textId="77777777" w:rsidTr="00EB1FD2">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A9C52" w14:textId="77777777" w:rsidR="00EF5EF4" w:rsidRPr="00FD127C" w:rsidRDefault="00EF5EF4" w:rsidP="00EB1FD2">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4BC955" w14:textId="77777777" w:rsidR="00EF5EF4" w:rsidRDefault="00EF5EF4" w:rsidP="00EB1FD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77B006" w14:textId="77777777" w:rsidR="00EF5EF4" w:rsidRPr="00FD127C" w:rsidRDefault="00EF5EF4" w:rsidP="00EB1FD2">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A8B078" w14:textId="77777777" w:rsidR="00EF5EF4" w:rsidRDefault="00EF5EF4" w:rsidP="00EB1FD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86C0B6" w14:textId="77777777" w:rsidR="00EF5EF4" w:rsidRPr="00FD127C" w:rsidRDefault="00EF5EF4" w:rsidP="00EB1FD2">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9BED24" w14:textId="77777777" w:rsidR="00EF5EF4" w:rsidRDefault="00EF5EF4" w:rsidP="00EB1FD2"/>
        </w:tc>
      </w:tr>
      <w:tr w:rsidR="00EF5EF4" w:rsidRPr="00FD127C" w14:paraId="178ED6C3" w14:textId="77777777" w:rsidTr="00EB1FD2">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C31224" w14:textId="77777777" w:rsidR="00EF5EF4" w:rsidRPr="00FD127C" w:rsidRDefault="00EF5EF4" w:rsidP="00EB1FD2">
            <w:pPr>
              <w:rPr>
                <w:rFonts w:cs="Arial"/>
                <w:bCs/>
                <w:color w:val="808080" w:themeColor="background1" w:themeShade="80"/>
                <w:sz w:val="16"/>
                <w:szCs w:val="14"/>
              </w:rPr>
            </w:pPr>
            <w:hyperlink r:id="rId106" w:history="1">
              <w:r w:rsidRPr="00FD127C">
                <w:rPr>
                  <w:rStyle w:val="Hyperlink"/>
                  <w:rFonts w:cs="Arial"/>
                  <w:bCs/>
                  <w:sz w:val="16"/>
                  <w:szCs w:val="14"/>
                </w:rPr>
                <w:t>Req. Template</w:t>
              </w:r>
            </w:hyperlink>
            <w:r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9BE6D0" w14:textId="77777777" w:rsidR="00EF5EF4" w:rsidRPr="00FD127C" w:rsidRDefault="00EF5EF4" w:rsidP="00EB1FD2">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F29D72" w14:textId="77777777" w:rsidR="00EF5EF4" w:rsidRPr="00FD127C" w:rsidRDefault="00EF5EF4" w:rsidP="00EB1FD2">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DD1C118" w14:textId="77777777" w:rsidR="00EF5EF4" w:rsidRDefault="00EF5EF4" w:rsidP="00EF5EF4"/>
    <w:p w14:paraId="45B5A0B2" w14:textId="77777777" w:rsidR="00EF5EF4" w:rsidRPr="00EF5EF4" w:rsidRDefault="00EF5EF4" w:rsidP="00EF5EF4"/>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56" w:name="_Function_A"/>
      <w:bookmarkStart w:id="157" w:name="_PCL_User_Request"/>
      <w:bookmarkStart w:id="158" w:name="_PCL_Control"/>
      <w:bookmarkStart w:id="159" w:name="_Power_Locks_Arbitrator_1"/>
      <w:bookmarkStart w:id="160" w:name="_Power_Locks_Output"/>
      <w:bookmarkStart w:id="161" w:name="_PCL_State_Indicator"/>
      <w:bookmarkStart w:id="162" w:name="_RR_Door_Latch"/>
      <w:bookmarkStart w:id="163" w:name="_RL_Door_Latch"/>
      <w:bookmarkStart w:id="164" w:name="_DTC_Manager"/>
      <w:bookmarkStart w:id="165" w:name="_Function_B"/>
      <w:bookmarkStart w:id="166" w:name="_Message_Center"/>
      <w:bookmarkStart w:id="167" w:name="_Toc6466553"/>
      <w:bookmarkEnd w:id="156"/>
      <w:bookmarkEnd w:id="157"/>
      <w:bookmarkEnd w:id="158"/>
      <w:bookmarkEnd w:id="159"/>
      <w:bookmarkEnd w:id="160"/>
      <w:bookmarkEnd w:id="161"/>
      <w:bookmarkEnd w:id="162"/>
      <w:bookmarkEnd w:id="163"/>
      <w:bookmarkEnd w:id="164"/>
      <w:bookmarkEnd w:id="165"/>
      <w:bookmarkEnd w:id="166"/>
      <w:r>
        <w:rPr>
          <w:lang w:val="en-GB"/>
        </w:rPr>
        <w:lastRenderedPageBreak/>
        <w:t xml:space="preserve">Open </w:t>
      </w:r>
      <w:r w:rsidR="00D6602D">
        <w:rPr>
          <w:lang w:val="en-GB"/>
        </w:rPr>
        <w:t>Concerns</w:t>
      </w:r>
      <w:bookmarkEnd w:id="167"/>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47204603" w:rsidR="00F776AF" w:rsidRPr="00F776AF" w:rsidRDefault="00797407" w:rsidP="00797407">
      <w:pPr>
        <w:pStyle w:val="Caption"/>
        <w:rPr>
          <w:lang w:val="en-GB"/>
        </w:rPr>
      </w:pPr>
      <w:bookmarkStart w:id="168" w:name="_Toc6466574"/>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71070">
        <w:rPr>
          <w:noProof/>
        </w:rPr>
        <w:t>8</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168"/>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69" w:name="_Toc6466554"/>
      <w:r>
        <w:rPr>
          <w:lang w:val="en-GB"/>
        </w:rPr>
        <w:lastRenderedPageBreak/>
        <w:t>Revision History</w:t>
      </w:r>
      <w:bookmarkEnd w:id="169"/>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64B57867" w14:textId="77777777" w:rsidR="001E008B" w:rsidRDefault="001E008B" w:rsidP="001E008B"/>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516E00" w:rsidRPr="009B6E74" w14:paraId="5936EB74" w14:textId="77777777" w:rsidTr="00EB1FD2">
        <w:trPr>
          <w:hidden/>
        </w:trPr>
        <w:tc>
          <w:tcPr>
            <w:tcW w:w="1019" w:type="dxa"/>
            <w:shd w:val="clear" w:color="auto" w:fill="D9D9D9" w:themeFill="background1" w:themeFillShade="D9"/>
          </w:tcPr>
          <w:p w14:paraId="04F8FE8C" w14:textId="77777777" w:rsidR="00516E00" w:rsidRPr="009B6E74" w:rsidRDefault="00516E00" w:rsidP="00EB1FD2">
            <w:pPr>
              <w:pStyle w:val="Caption"/>
              <w:rPr>
                <w:vanish/>
                <w:lang w:val="en-GB"/>
              </w:rPr>
            </w:pPr>
            <w:r w:rsidRPr="009B6E74">
              <w:rPr>
                <w:vanish/>
                <w:lang w:val="en-GB"/>
              </w:rPr>
              <w:t>Version</w:t>
            </w:r>
          </w:p>
        </w:tc>
        <w:tc>
          <w:tcPr>
            <w:tcW w:w="720" w:type="dxa"/>
            <w:shd w:val="clear" w:color="auto" w:fill="D9D9D9" w:themeFill="background1" w:themeFillShade="D9"/>
          </w:tcPr>
          <w:p w14:paraId="5F49E62C" w14:textId="77777777" w:rsidR="00516E00" w:rsidRPr="009B6E74" w:rsidRDefault="00516E00" w:rsidP="00EB1FD2">
            <w:pPr>
              <w:pStyle w:val="Caption"/>
              <w:rPr>
                <w:vanish/>
                <w:lang w:val="en-GB"/>
              </w:rPr>
            </w:pPr>
            <w:r w:rsidRPr="009B6E74">
              <w:rPr>
                <w:vanish/>
                <w:lang w:val="en-GB"/>
              </w:rPr>
              <w:t>Rev.</w:t>
            </w:r>
          </w:p>
          <w:p w14:paraId="3110115C" w14:textId="77777777" w:rsidR="00516E00" w:rsidRPr="009B6E74" w:rsidRDefault="00516E00" w:rsidP="00EB1FD2">
            <w:pPr>
              <w:jc w:val="center"/>
              <w:rPr>
                <w:vanish/>
              </w:rPr>
            </w:pPr>
          </w:p>
        </w:tc>
        <w:tc>
          <w:tcPr>
            <w:tcW w:w="1260" w:type="dxa"/>
            <w:shd w:val="clear" w:color="auto" w:fill="D9D9D9" w:themeFill="background1" w:themeFillShade="D9"/>
          </w:tcPr>
          <w:p w14:paraId="5076B510" w14:textId="77777777" w:rsidR="00516E00" w:rsidRPr="009B6E74" w:rsidRDefault="00516E00" w:rsidP="00EB1FD2">
            <w:pPr>
              <w:pStyle w:val="Caption"/>
              <w:rPr>
                <w:vanish/>
                <w:lang w:val="en-GB"/>
              </w:rPr>
            </w:pPr>
            <w:r w:rsidRPr="009B6E74">
              <w:rPr>
                <w:vanish/>
                <w:lang w:val="en-GB"/>
              </w:rPr>
              <w:t>Date</w:t>
            </w:r>
          </w:p>
        </w:tc>
        <w:tc>
          <w:tcPr>
            <w:tcW w:w="5648" w:type="dxa"/>
            <w:shd w:val="clear" w:color="auto" w:fill="D9D9D9" w:themeFill="background1" w:themeFillShade="D9"/>
          </w:tcPr>
          <w:p w14:paraId="750CFAF4" w14:textId="77777777" w:rsidR="00516E00" w:rsidRPr="009B6E74" w:rsidRDefault="00516E00" w:rsidP="00EB1FD2">
            <w:pPr>
              <w:pStyle w:val="Caption"/>
              <w:rPr>
                <w:vanish/>
                <w:lang w:val="en-GB"/>
              </w:rPr>
            </w:pPr>
            <w:r w:rsidRPr="009B6E74">
              <w:rPr>
                <w:vanish/>
                <w:lang w:val="en-GB"/>
              </w:rPr>
              <w:t>Description</w:t>
            </w:r>
          </w:p>
        </w:tc>
        <w:tc>
          <w:tcPr>
            <w:tcW w:w="1588" w:type="dxa"/>
            <w:shd w:val="clear" w:color="auto" w:fill="D9D9D9" w:themeFill="background1" w:themeFillShade="D9"/>
          </w:tcPr>
          <w:p w14:paraId="0E04622C" w14:textId="77777777" w:rsidR="00516E00" w:rsidRPr="009B6E74" w:rsidRDefault="00516E00" w:rsidP="00EB1FD2">
            <w:pPr>
              <w:pStyle w:val="Caption"/>
              <w:rPr>
                <w:vanish/>
                <w:lang w:val="en-GB"/>
              </w:rPr>
            </w:pPr>
            <w:r w:rsidRPr="009B6E74">
              <w:rPr>
                <w:vanish/>
                <w:lang w:val="en-GB"/>
              </w:rPr>
              <w:t>Responsible</w:t>
            </w:r>
          </w:p>
        </w:tc>
      </w:tr>
      <w:tr w:rsidR="00516E00" w14:paraId="31695D20" w14:textId="77777777" w:rsidTr="00EB1FD2">
        <w:trPr>
          <w:hidden/>
        </w:trPr>
        <w:tc>
          <w:tcPr>
            <w:tcW w:w="1019" w:type="dxa"/>
          </w:tcPr>
          <w:p w14:paraId="2AF3A732" w14:textId="77777777" w:rsidR="00516E00" w:rsidRPr="00516E00" w:rsidRDefault="00516E00" w:rsidP="00EB1FD2">
            <w:pPr>
              <w:jc w:val="center"/>
              <w:rPr>
                <w:snapToGrid w:val="0"/>
                <w:vanish/>
              </w:rPr>
            </w:pPr>
            <w:r w:rsidRPr="00516E00">
              <w:rPr>
                <w:snapToGrid w:val="0"/>
                <w:vanish/>
              </w:rPr>
              <w:t>1</w:t>
            </w:r>
          </w:p>
        </w:tc>
        <w:tc>
          <w:tcPr>
            <w:tcW w:w="720" w:type="dxa"/>
          </w:tcPr>
          <w:p w14:paraId="6061EBC6" w14:textId="77777777" w:rsidR="00516E00" w:rsidRPr="00516E00" w:rsidRDefault="00516E00" w:rsidP="00EB1FD2">
            <w:pPr>
              <w:jc w:val="center"/>
              <w:rPr>
                <w:snapToGrid w:val="0"/>
                <w:vanish/>
              </w:rPr>
            </w:pPr>
            <w:r w:rsidRPr="00516E00">
              <w:rPr>
                <w:snapToGrid w:val="0"/>
                <w:vanish/>
              </w:rPr>
              <w:t>0</w:t>
            </w:r>
          </w:p>
        </w:tc>
        <w:tc>
          <w:tcPr>
            <w:tcW w:w="1260" w:type="dxa"/>
          </w:tcPr>
          <w:p w14:paraId="279EF721" w14:textId="09731744" w:rsidR="00516E00" w:rsidRPr="00516E00" w:rsidRDefault="00516E00" w:rsidP="00EB1FD2">
            <w:pPr>
              <w:jc w:val="center"/>
              <w:rPr>
                <w:snapToGrid w:val="0"/>
                <w:vanish/>
              </w:rPr>
            </w:pPr>
            <w:r w:rsidRPr="00516E00">
              <w:rPr>
                <w:snapToGrid w:val="0"/>
                <w:vanish/>
              </w:rPr>
              <w:t>20</w:t>
            </w:r>
            <w:r>
              <w:rPr>
                <w:snapToGrid w:val="0"/>
                <w:vanish/>
              </w:rPr>
              <w:t>21</w:t>
            </w:r>
            <w:r w:rsidRPr="00516E00">
              <w:rPr>
                <w:snapToGrid w:val="0"/>
                <w:vanish/>
              </w:rPr>
              <w:t>-0</w:t>
            </w:r>
            <w:r>
              <w:rPr>
                <w:snapToGrid w:val="0"/>
                <w:vanish/>
              </w:rPr>
              <w:t>3</w:t>
            </w:r>
            <w:r w:rsidRPr="00516E00">
              <w:rPr>
                <w:snapToGrid w:val="0"/>
                <w:vanish/>
              </w:rPr>
              <w:t>-</w:t>
            </w:r>
            <w:r>
              <w:rPr>
                <w:snapToGrid w:val="0"/>
                <w:vanish/>
              </w:rPr>
              <w:t>10</w:t>
            </w:r>
          </w:p>
        </w:tc>
        <w:tc>
          <w:tcPr>
            <w:tcW w:w="5648" w:type="dxa"/>
          </w:tcPr>
          <w:p w14:paraId="187B6B8E" w14:textId="2340D896" w:rsidR="00516E00" w:rsidRPr="00516E00" w:rsidRDefault="00516E00" w:rsidP="00EB1FD2">
            <w:pPr>
              <w:pStyle w:val="Header"/>
              <w:rPr>
                <w:rFonts w:cs="Arial"/>
                <w:snapToGrid w:val="0"/>
                <w:vanish/>
              </w:rPr>
            </w:pPr>
            <w:r w:rsidRPr="00516E00">
              <w:rPr>
                <w:rFonts w:cs="Arial"/>
                <w:snapToGrid w:val="0"/>
                <w:vanish/>
              </w:rPr>
              <w:t>Initial version</w:t>
            </w:r>
          </w:p>
        </w:tc>
        <w:tc>
          <w:tcPr>
            <w:tcW w:w="1588" w:type="dxa"/>
          </w:tcPr>
          <w:p w14:paraId="51D9F3C3" w14:textId="1D1E5247" w:rsidR="00516E00" w:rsidRPr="00516E00" w:rsidRDefault="00516E00" w:rsidP="00EB1FD2">
            <w:pPr>
              <w:rPr>
                <w:snapToGrid w:val="0"/>
                <w:vanish/>
              </w:rPr>
            </w:pPr>
            <w:r w:rsidRPr="00516E00">
              <w:rPr>
                <w:snapToGrid w:val="0"/>
                <w:vanish/>
              </w:rPr>
              <w:t>Jba</w:t>
            </w:r>
            <w:r>
              <w:rPr>
                <w:snapToGrid w:val="0"/>
                <w:vanish/>
              </w:rPr>
              <w:t>uer50</w:t>
            </w:r>
          </w:p>
        </w:tc>
      </w:tr>
      <w:tr w:rsidR="00516E00" w14:paraId="751AB157" w14:textId="77777777" w:rsidTr="00EB1FD2">
        <w:tblPrEx>
          <w:tblLook w:val="04A0" w:firstRow="1" w:lastRow="0" w:firstColumn="1" w:lastColumn="0" w:noHBand="0" w:noVBand="1"/>
        </w:tblPrEx>
        <w:trPr>
          <w:hidden/>
        </w:trPr>
        <w:tc>
          <w:tcPr>
            <w:tcW w:w="1019" w:type="dxa"/>
          </w:tcPr>
          <w:p w14:paraId="322673EF" w14:textId="77777777" w:rsidR="00516E00" w:rsidRPr="00516E00" w:rsidRDefault="00516E00" w:rsidP="00EB1FD2">
            <w:pPr>
              <w:jc w:val="center"/>
              <w:rPr>
                <w:snapToGrid w:val="0"/>
                <w:vanish/>
              </w:rPr>
            </w:pPr>
            <w:r w:rsidRPr="00516E00">
              <w:rPr>
                <w:snapToGrid w:val="0"/>
                <w:vanish/>
              </w:rPr>
              <w:t>1</w:t>
            </w:r>
          </w:p>
        </w:tc>
        <w:tc>
          <w:tcPr>
            <w:tcW w:w="720" w:type="dxa"/>
          </w:tcPr>
          <w:p w14:paraId="083A7377" w14:textId="77777777" w:rsidR="00516E00" w:rsidRPr="00516E00" w:rsidRDefault="00516E00" w:rsidP="00EB1FD2">
            <w:pPr>
              <w:jc w:val="center"/>
              <w:rPr>
                <w:snapToGrid w:val="0"/>
                <w:vanish/>
              </w:rPr>
            </w:pPr>
            <w:r w:rsidRPr="00516E00">
              <w:rPr>
                <w:snapToGrid w:val="0"/>
                <w:vanish/>
              </w:rPr>
              <w:t>1</w:t>
            </w:r>
          </w:p>
        </w:tc>
        <w:tc>
          <w:tcPr>
            <w:tcW w:w="1260" w:type="dxa"/>
          </w:tcPr>
          <w:p w14:paraId="456C5553" w14:textId="5AF28B1E" w:rsidR="00516E00" w:rsidRPr="00516E00" w:rsidRDefault="00516E00" w:rsidP="00EB1FD2">
            <w:pPr>
              <w:jc w:val="center"/>
              <w:rPr>
                <w:snapToGrid w:val="0"/>
                <w:vanish/>
              </w:rPr>
            </w:pPr>
            <w:r w:rsidRPr="00516E00">
              <w:rPr>
                <w:snapToGrid w:val="0"/>
                <w:vanish/>
              </w:rPr>
              <w:t>20</w:t>
            </w:r>
            <w:r>
              <w:rPr>
                <w:snapToGrid w:val="0"/>
                <w:vanish/>
              </w:rPr>
              <w:t>21</w:t>
            </w:r>
            <w:r w:rsidRPr="00516E00">
              <w:rPr>
                <w:snapToGrid w:val="0"/>
                <w:vanish/>
              </w:rPr>
              <w:t>-0</w:t>
            </w:r>
            <w:r>
              <w:rPr>
                <w:snapToGrid w:val="0"/>
                <w:vanish/>
              </w:rPr>
              <w:t>6</w:t>
            </w:r>
            <w:r w:rsidRPr="00516E00">
              <w:rPr>
                <w:snapToGrid w:val="0"/>
                <w:vanish/>
              </w:rPr>
              <w:t>-</w:t>
            </w:r>
            <w:r>
              <w:rPr>
                <w:snapToGrid w:val="0"/>
                <w:vanish/>
              </w:rPr>
              <w:t>04</w:t>
            </w:r>
          </w:p>
        </w:tc>
        <w:tc>
          <w:tcPr>
            <w:tcW w:w="5648" w:type="dxa"/>
          </w:tcPr>
          <w:p w14:paraId="4823466B" w14:textId="4C7B3F9A" w:rsidR="0064616D" w:rsidRDefault="0064616D" w:rsidP="00DF73AD">
            <w:pPr>
              <w:pStyle w:val="Header"/>
              <w:numPr>
                <w:ilvl w:val="0"/>
                <w:numId w:val="12"/>
              </w:numPr>
              <w:rPr>
                <w:rFonts w:cs="Arial"/>
                <w:snapToGrid w:val="0"/>
                <w:vanish/>
              </w:rPr>
            </w:pPr>
            <w:r>
              <w:rPr>
                <w:rFonts w:cs="Arial"/>
                <w:snapToGrid w:val="0"/>
                <w:vanish/>
              </w:rPr>
              <w:t>Added encoding values to logical signals</w:t>
            </w:r>
            <w:bookmarkStart w:id="170" w:name="_GoBack"/>
            <w:bookmarkEnd w:id="170"/>
          </w:p>
          <w:p w14:paraId="5BC564B5" w14:textId="4EB6713E" w:rsidR="00516E00" w:rsidRDefault="00DF73AD" w:rsidP="00DF73AD">
            <w:pPr>
              <w:pStyle w:val="Header"/>
              <w:numPr>
                <w:ilvl w:val="0"/>
                <w:numId w:val="12"/>
              </w:numPr>
              <w:rPr>
                <w:rFonts w:cs="Arial"/>
                <w:snapToGrid w:val="0"/>
                <w:vanish/>
              </w:rPr>
            </w:pPr>
            <w:r>
              <w:rPr>
                <w:rFonts w:cs="Arial"/>
                <w:snapToGrid w:val="0"/>
                <w:vanish/>
              </w:rPr>
              <w:t>Removed the following functions to consolidate with other functions:</w:t>
            </w:r>
          </w:p>
          <w:p w14:paraId="1252BD55" w14:textId="77777777" w:rsidR="00DF73AD" w:rsidRDefault="00DF73AD" w:rsidP="00DF73AD">
            <w:pPr>
              <w:pStyle w:val="Header"/>
              <w:numPr>
                <w:ilvl w:val="0"/>
                <w:numId w:val="21"/>
              </w:numPr>
              <w:rPr>
                <w:rFonts w:cs="Arial"/>
                <w:snapToGrid w:val="0"/>
                <w:vanish/>
              </w:rPr>
            </w:pPr>
            <w:r>
              <w:rPr>
                <w:rFonts w:cs="Arial"/>
                <w:snapToGrid w:val="0"/>
                <w:vanish/>
              </w:rPr>
              <w:t>Display Confirmation of Updated Profile</w:t>
            </w:r>
          </w:p>
          <w:p w14:paraId="59717770" w14:textId="77777777" w:rsidR="00DF73AD" w:rsidRDefault="00DF73AD" w:rsidP="00DF73AD">
            <w:pPr>
              <w:pStyle w:val="Header"/>
              <w:numPr>
                <w:ilvl w:val="0"/>
                <w:numId w:val="21"/>
              </w:numPr>
              <w:rPr>
                <w:rFonts w:cs="Arial"/>
                <w:snapToGrid w:val="0"/>
                <w:vanish/>
              </w:rPr>
            </w:pPr>
            <w:r>
              <w:rPr>
                <w:rFonts w:cs="Arial"/>
                <w:snapToGrid w:val="0"/>
                <w:vanish/>
              </w:rPr>
              <w:t>Display Error Messages</w:t>
            </w:r>
          </w:p>
          <w:p w14:paraId="68123AB9" w14:textId="62414ECF" w:rsidR="00DF73AD" w:rsidRPr="00DF73AD" w:rsidRDefault="00DF73AD" w:rsidP="00DF73AD">
            <w:pPr>
              <w:pStyle w:val="Header"/>
              <w:numPr>
                <w:ilvl w:val="0"/>
                <w:numId w:val="21"/>
              </w:numPr>
              <w:rPr>
                <w:rFonts w:cs="Arial"/>
                <w:snapToGrid w:val="0"/>
                <w:vanish/>
              </w:rPr>
            </w:pPr>
            <w:r>
              <w:rPr>
                <w:rFonts w:cs="Arial"/>
                <w:snapToGrid w:val="0"/>
                <w:vanish/>
              </w:rPr>
              <w:t>Display Welcome Screen with ID Method</w:t>
            </w:r>
          </w:p>
        </w:tc>
        <w:tc>
          <w:tcPr>
            <w:tcW w:w="1588" w:type="dxa"/>
          </w:tcPr>
          <w:p w14:paraId="1E63C8CA" w14:textId="3115FC8F" w:rsidR="00516E00" w:rsidRPr="00516E00" w:rsidRDefault="00516E00" w:rsidP="00EB1FD2">
            <w:pPr>
              <w:rPr>
                <w:snapToGrid w:val="0"/>
                <w:vanish/>
              </w:rPr>
            </w:pPr>
            <w:r w:rsidRPr="00516E00">
              <w:rPr>
                <w:snapToGrid w:val="0"/>
                <w:vanish/>
              </w:rPr>
              <w:t>Jba</w:t>
            </w:r>
            <w:r>
              <w:rPr>
                <w:snapToGrid w:val="0"/>
                <w:vanish/>
              </w:rPr>
              <w:t>uer50</w:t>
            </w:r>
          </w:p>
        </w:tc>
      </w:tr>
    </w:tbl>
    <w:p w14:paraId="345F90E2" w14:textId="77777777" w:rsidR="00271274" w:rsidRDefault="00271274" w:rsidP="00271274">
      <w:pPr>
        <w:pStyle w:val="Heading2"/>
        <w:tabs>
          <w:tab w:val="left" w:pos="709"/>
        </w:tabs>
        <w:rPr>
          <w:vanish/>
        </w:rPr>
      </w:pPr>
      <w:r w:rsidRPr="00EB5501">
        <w:rPr>
          <w:vanish/>
        </w:rPr>
        <w:t>Template Revisions</w:t>
      </w:r>
      <w:bookmarkStart w:id="171" w:name="_Toc426532436"/>
      <w:bookmarkStart w:id="172" w:name="_Toc426532709"/>
      <w:bookmarkStart w:id="173" w:name="_Toc426533131"/>
      <w:bookmarkStart w:id="174" w:name="_Toc435447515"/>
      <w:bookmarkStart w:id="175" w:name="_Toc442218275"/>
      <w:bookmarkStart w:id="176" w:name="_Toc442218491"/>
      <w:bookmarkStart w:id="177" w:name="_Toc442218707"/>
      <w:bookmarkStart w:id="178" w:name="_Toc442452634"/>
      <w:bookmarkStart w:id="179" w:name="_Toc442452854"/>
      <w:bookmarkStart w:id="180" w:name="_Toc442453074"/>
      <w:bookmarkStart w:id="181" w:name="_Toc442453270"/>
      <w:bookmarkStart w:id="182" w:name="_Toc442781392"/>
      <w:bookmarkStart w:id="183" w:name="_Toc442781605"/>
      <w:bookmarkStart w:id="184" w:name="_Toc442860317"/>
      <w:bookmarkStart w:id="185" w:name="_Toc442874918"/>
      <w:bookmarkStart w:id="186" w:name="_Toc442875138"/>
      <w:bookmarkStart w:id="187" w:name="_Toc442875358"/>
      <w:bookmarkStart w:id="188" w:name="_Toc442883010"/>
      <w:bookmarkStart w:id="189" w:name="_Toc442883231"/>
      <w:bookmarkStart w:id="190" w:name="_Toc442883450"/>
      <w:bookmarkStart w:id="191" w:name="_Toc442883670"/>
      <w:bookmarkStart w:id="192" w:name="_Toc442883891"/>
      <w:bookmarkStart w:id="193" w:name="_Toc442884187"/>
      <w:bookmarkStart w:id="194" w:name="_Toc442884239"/>
      <w:bookmarkStart w:id="195" w:name="_Toc442905502"/>
      <w:bookmarkStart w:id="196" w:name="_Toc442905576"/>
      <w:bookmarkStart w:id="197" w:name="_Toc442908211"/>
      <w:bookmarkStart w:id="198" w:name="_Toc442908436"/>
      <w:bookmarkStart w:id="199" w:name="_Toc442908533"/>
      <w:bookmarkStart w:id="200" w:name="_Toc442909388"/>
      <w:bookmarkStart w:id="201" w:name="_Toc442960180"/>
      <w:bookmarkStart w:id="202" w:name="_Toc442960301"/>
      <w:bookmarkStart w:id="203" w:name="_Toc444239577"/>
      <w:bookmarkStart w:id="204" w:name="_Toc444239668"/>
      <w:bookmarkStart w:id="205" w:name="_Toc444240289"/>
      <w:bookmarkStart w:id="206" w:name="_Toc444240787"/>
      <w:bookmarkStart w:id="207" w:name="_Toc444288558"/>
      <w:bookmarkStart w:id="208" w:name="_Toc446423592"/>
      <w:bookmarkStart w:id="209" w:name="_Toc446423948"/>
      <w:bookmarkStart w:id="210" w:name="_Toc456032576"/>
      <w:bookmarkStart w:id="211" w:name="_Toc456086062"/>
      <w:bookmarkStart w:id="212" w:name="_Toc456089178"/>
      <w:bookmarkStart w:id="213" w:name="_Toc456346162"/>
      <w:bookmarkStart w:id="214" w:name="_Toc468812897"/>
      <w:bookmarkStart w:id="215" w:name="_Toc468813021"/>
      <w:bookmarkStart w:id="216" w:name="_Toc471216813"/>
      <w:bookmarkStart w:id="217" w:name="_Toc471490094"/>
      <w:bookmarkStart w:id="218" w:name="_Toc472080009"/>
      <w:bookmarkStart w:id="219" w:name="_Toc472489949"/>
      <w:bookmarkStart w:id="220" w:name="_Toc479868607"/>
      <w:bookmarkStart w:id="221" w:name="_Toc481144032"/>
      <w:bookmarkStart w:id="222" w:name="_Toc520132743"/>
      <w:bookmarkStart w:id="223" w:name="_Toc520132957"/>
      <w:bookmarkStart w:id="224" w:name="_Toc521185615"/>
      <w:bookmarkStart w:id="225" w:name="_Toc528771612"/>
      <w:bookmarkStart w:id="226" w:name="_Toc531340537"/>
      <w:bookmarkStart w:id="227" w:name="_Toc531352736"/>
      <w:bookmarkStart w:id="228" w:name="_Toc531768188"/>
      <w:bookmarkStart w:id="229" w:name="_Toc531951856"/>
      <w:bookmarkStart w:id="230" w:name="_Toc531952259"/>
      <w:bookmarkStart w:id="231" w:name="_Toc531952392"/>
      <w:bookmarkStart w:id="232" w:name="_Toc531956929"/>
      <w:bookmarkStart w:id="233" w:name="_Toc532366150"/>
      <w:bookmarkStart w:id="234" w:name="_Toc532389664"/>
      <w:bookmarkStart w:id="235" w:name="_Toc2919375"/>
      <w:bookmarkStart w:id="236" w:name="_Toc2919451"/>
      <w:bookmarkStart w:id="237" w:name="_Toc2920736"/>
      <w:bookmarkStart w:id="238" w:name="_Toc2921637"/>
      <w:bookmarkStart w:id="239" w:name="_Toc5100390"/>
      <w:bookmarkStart w:id="240" w:name="_Toc5100470"/>
      <w:bookmarkStart w:id="241" w:name="_Toc6466555"/>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lastRenderedPageBreak/>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lastRenderedPageBreak/>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42" w:name="_Signal_Encoding_Types"/>
      <w:bookmarkStart w:id="243" w:name="_Toc6466556"/>
      <w:bookmarkStart w:id="244" w:name="_Ref2766978"/>
      <w:bookmarkStart w:id="245" w:name="_Ref2766973"/>
      <w:bookmarkEnd w:id="242"/>
      <w:r>
        <w:rPr>
          <w:lang w:val="en-GB"/>
        </w:rPr>
        <w:lastRenderedPageBreak/>
        <w:t>Appendix</w:t>
      </w:r>
      <w:bookmarkEnd w:id="243"/>
      <w:bookmarkEnd w:id="244"/>
      <w:bookmarkEnd w:id="245"/>
    </w:p>
    <w:p w14:paraId="2A3A02F6" w14:textId="77777777" w:rsidR="00602347" w:rsidRDefault="00062770" w:rsidP="00027BB8">
      <w:pPr>
        <w:pStyle w:val="Heading2"/>
        <w:rPr>
          <w:lang w:val="en-GB"/>
        </w:rPr>
      </w:pPr>
      <w:bookmarkStart w:id="246" w:name="_Data_Dictionary"/>
      <w:bookmarkStart w:id="247" w:name="_Toc6466557"/>
      <w:bookmarkStart w:id="248" w:name="_Ref294992279"/>
      <w:bookmarkStart w:id="249" w:name="_Ref294992274"/>
      <w:bookmarkEnd w:id="246"/>
      <w:r>
        <w:rPr>
          <w:lang w:val="en-GB"/>
        </w:rPr>
        <w:t>Data</w:t>
      </w:r>
      <w:r w:rsidR="00602347">
        <w:rPr>
          <w:lang w:val="en-GB"/>
        </w:rPr>
        <w:t xml:space="preserve"> </w:t>
      </w:r>
      <w:r>
        <w:rPr>
          <w:lang w:val="en-GB"/>
        </w:rPr>
        <w:t>Dictionary</w:t>
      </w:r>
      <w:bookmarkEnd w:id="247"/>
      <w:bookmarkEnd w:id="248"/>
      <w:bookmarkEnd w:id="249"/>
    </w:p>
    <w:p w14:paraId="0E906047" w14:textId="77777777" w:rsidR="00584E2D" w:rsidRDefault="00584E2D" w:rsidP="00584E2D">
      <w:pPr>
        <w:pStyle w:val="Heading3"/>
        <w:rPr>
          <w:lang w:val="en-GB"/>
        </w:rPr>
      </w:pPr>
      <w:bookmarkStart w:id="250" w:name="_Logical_Signals"/>
      <w:bookmarkStart w:id="251" w:name="_Toc6466558"/>
      <w:bookmarkStart w:id="252" w:name="_Ref531353605"/>
      <w:bookmarkEnd w:id="250"/>
      <w:r w:rsidRPr="00584E2D">
        <w:rPr>
          <w:lang w:val="en-GB"/>
        </w:rPr>
        <w:t>Logical Signals</w:t>
      </w:r>
      <w:bookmarkEnd w:id="251"/>
      <w:bookmarkEnd w:id="252"/>
    </w:p>
    <w:p w14:paraId="53CA2D27" w14:textId="3C2AB024"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07"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AC4BE02" w14:textId="337E186B" w:rsidR="001F5E54" w:rsidRDefault="001F5E54" w:rsidP="001F5E54"/>
    <w:p w14:paraId="27DA789B" w14:textId="77777777" w:rsidR="009A742B" w:rsidRPr="000371E0" w:rsidRDefault="009A742B" w:rsidP="009A742B">
      <w:pPr>
        <w:pStyle w:val="RELogSignal"/>
        <w:shd w:val="clear" w:color="auto" w:fill="F2F2F2" w:themeFill="background1" w:themeFillShade="F2"/>
      </w:pPr>
      <w:bookmarkStart w:id="253" w:name="_2387a310203ca50689b165f295880b54"/>
      <w:proofErr w:type="spellStart"/>
      <w:r>
        <w:t>Authentication_Status</w:t>
      </w:r>
      <w:bookmarkEnd w:id="253"/>
      <w:proofErr w:type="spellEnd"/>
    </w:p>
    <w:p w14:paraId="0351A75B" w14:textId="77777777" w:rsidR="009A742B" w:rsidRPr="00200D70" w:rsidRDefault="009A742B" w:rsidP="009A742B">
      <w:pPr>
        <w:rPr>
          <w:rFonts w:cs="Arial"/>
        </w:rPr>
      </w:pPr>
      <w:bookmarkStart w:id="254" w:name="LSG_Test_D"/>
      <w:r>
        <w:rPr>
          <w:rFonts w:cs="Arial"/>
        </w:rPr>
        <w:t>Internal vehicle status that broadcasts if a profile is authenticated or not. Profile Management Server is the transmitter of the signal and the receiver is the Profile Interface Client.</w:t>
      </w:r>
    </w:p>
    <w:p w14:paraId="6E8E07C0"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3541C467"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CC4BB5"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81525F" w14:textId="77777777" w:rsidR="009A742B" w:rsidRPr="00320989" w:rsidRDefault="009A742B" w:rsidP="00EB1FD2">
            <w:pPr>
              <w:pStyle w:val="scriptNormal"/>
              <w:rPr>
                <w:color w:val="auto"/>
              </w:rPr>
            </w:pPr>
          </w:p>
        </w:tc>
      </w:tr>
      <w:tr w:rsidR="009A742B" w:rsidRPr="00200D70" w14:paraId="2BBA11BA"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187E9B"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BDDC52" w14:textId="77777777" w:rsidR="009A742B" w:rsidRPr="00200D70" w:rsidRDefault="009A742B" w:rsidP="00EB1FD2">
            <w:pPr>
              <w:rPr>
                <w:rFonts w:eastAsiaTheme="minorHAnsi" w:cs="Arial"/>
                <w:color w:val="000000" w:themeColor="text1"/>
              </w:rPr>
            </w:pPr>
            <w:r>
              <w:rPr>
                <w:rFonts w:eastAsiaTheme="minorHAnsi" w:cs="Arial"/>
                <w:color w:val="000000" w:themeColor="text1"/>
              </w:rPr>
              <w:t>Discrete</w:t>
            </w:r>
          </w:p>
        </w:tc>
      </w:tr>
      <w:tr w:rsidR="009A742B" w:rsidRPr="00200D70" w14:paraId="66474438"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C46E18B"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2A3D0E76"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711176C" w14:textId="77777777" w:rsidR="009A742B" w:rsidRPr="00200D70" w:rsidRDefault="009A742B" w:rsidP="00EB1FD2">
            <w:pPr>
              <w:rPr>
                <w:rFonts w:cs="Arial"/>
                <w:b/>
                <w:bCs/>
                <w:lang w:val="en-GB"/>
              </w:rPr>
            </w:pPr>
            <w:r w:rsidRPr="00200D70">
              <w:rPr>
                <w:rFonts w:cs="Arial"/>
                <w:b/>
                <w:bCs/>
                <w:lang w:val="en-GB"/>
              </w:rPr>
              <w:t>Value</w:t>
            </w:r>
          </w:p>
          <w:p w14:paraId="45BC6679"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B3FA6F"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9B634A" w14:textId="77777777" w:rsidR="009A742B" w:rsidRPr="00200D70" w:rsidRDefault="009A742B" w:rsidP="00EB1FD2">
            <w:pPr>
              <w:rPr>
                <w:rFonts w:eastAsiaTheme="minorHAnsi" w:cs="Arial"/>
                <w:color w:val="000000" w:themeColor="text1"/>
              </w:rPr>
            </w:pPr>
            <w:r>
              <w:rPr>
                <w:rFonts w:eastAsiaTheme="minorHAnsi" w:cs="Arial"/>
                <w:color w:val="000000" w:themeColor="text1"/>
              </w:rPr>
              <w:t>WAITING</w:t>
            </w:r>
          </w:p>
        </w:tc>
      </w:tr>
      <w:tr w:rsidR="009A742B" w:rsidRPr="00200D70" w14:paraId="2BBBDD81"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3609305"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AF4EB9A" w14:textId="77777777" w:rsidR="009A742B"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FF430C" w14:textId="77777777" w:rsidR="009A742B" w:rsidRDefault="009A742B" w:rsidP="00EB1FD2">
            <w:pPr>
              <w:rPr>
                <w:rFonts w:eastAsiaTheme="minorHAnsi" w:cs="Arial"/>
                <w:color w:val="000000" w:themeColor="text1"/>
              </w:rPr>
            </w:pPr>
            <w:r>
              <w:rPr>
                <w:rFonts w:eastAsiaTheme="minorHAnsi" w:cs="Arial"/>
                <w:color w:val="000000" w:themeColor="text1"/>
              </w:rPr>
              <w:t>SUCCESS</w:t>
            </w:r>
          </w:p>
        </w:tc>
      </w:tr>
      <w:tr w:rsidR="009A742B" w:rsidRPr="00200D70" w14:paraId="0BC9AD41"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612D75E7"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811092B" w14:textId="77777777" w:rsidR="009A742B" w:rsidRDefault="009A742B" w:rsidP="00EB1FD2">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997FD4" w14:textId="77777777" w:rsidR="009A742B" w:rsidRDefault="009A742B" w:rsidP="00EB1FD2">
            <w:pPr>
              <w:rPr>
                <w:rFonts w:eastAsiaTheme="minorHAnsi" w:cs="Arial"/>
                <w:color w:val="000000" w:themeColor="text1"/>
              </w:rPr>
            </w:pPr>
            <w:r>
              <w:rPr>
                <w:rFonts w:eastAsiaTheme="minorHAnsi" w:cs="Arial"/>
                <w:color w:val="000000" w:themeColor="text1"/>
              </w:rPr>
              <w:t>FAIL</w:t>
            </w:r>
          </w:p>
        </w:tc>
      </w:tr>
      <w:tr w:rsidR="009A742B" w:rsidRPr="00200D70" w14:paraId="3117F51E"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0843CB"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bookmarkEnd w:id="254"/>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1DB0E3" w14:textId="77777777" w:rsidR="009A742B" w:rsidRPr="00200D70" w:rsidRDefault="009A742B" w:rsidP="00EB1FD2">
            <w:pPr>
              <w:rPr>
                <w:rFonts w:eastAsiaTheme="minorHAnsi" w:cs="Arial"/>
                <w:color w:val="000000" w:themeColor="text1"/>
              </w:rPr>
            </w:pPr>
          </w:p>
        </w:tc>
      </w:tr>
    </w:tbl>
    <w:p w14:paraId="7F235517" w14:textId="77777777" w:rsidR="009A742B" w:rsidRDefault="009A742B" w:rsidP="009A742B">
      <w:pPr>
        <w:rPr>
          <w:b/>
          <w:u w:val="single"/>
        </w:rPr>
      </w:pPr>
    </w:p>
    <w:p w14:paraId="0984415B" w14:textId="77777777" w:rsidR="009A742B" w:rsidRPr="000371E0" w:rsidRDefault="009A742B" w:rsidP="009A742B">
      <w:pPr>
        <w:pStyle w:val="RELogSignal"/>
        <w:shd w:val="clear" w:color="auto" w:fill="F2F2F2" w:themeFill="background1" w:themeFillShade="F2"/>
      </w:pPr>
      <w:bookmarkStart w:id="255" w:name="_b36936b307abd62d027434b26d7fb12a"/>
      <w:proofErr w:type="spellStart"/>
      <w:r>
        <w:t>DownloadLockout_Rq</w:t>
      </w:r>
      <w:bookmarkEnd w:id="255"/>
      <w:proofErr w:type="spellEnd"/>
    </w:p>
    <w:p w14:paraId="31CBE60C" w14:textId="77777777" w:rsidR="009A742B" w:rsidRPr="00200D70" w:rsidRDefault="009A742B" w:rsidP="009A742B">
      <w:pPr>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communicates status.</w:t>
      </w:r>
    </w:p>
    <w:p w14:paraId="764537B8"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3B5DB1FF"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77741F"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AEA0DA" w14:textId="77777777" w:rsidR="009A742B" w:rsidRPr="00320989" w:rsidRDefault="009A742B" w:rsidP="00EB1FD2">
            <w:pPr>
              <w:pStyle w:val="scriptNormal"/>
              <w:rPr>
                <w:color w:val="auto"/>
              </w:rPr>
            </w:pPr>
          </w:p>
        </w:tc>
      </w:tr>
      <w:tr w:rsidR="009A742B" w:rsidRPr="00200D70" w14:paraId="54EDAFDB"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826592"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7F5506" w14:textId="77777777" w:rsidR="009A742B" w:rsidRPr="00200D70" w:rsidRDefault="009A742B" w:rsidP="00EB1FD2">
            <w:pPr>
              <w:rPr>
                <w:rFonts w:eastAsiaTheme="minorHAnsi" w:cs="Arial"/>
                <w:color w:val="000000" w:themeColor="text1"/>
              </w:rPr>
            </w:pPr>
            <w:r>
              <w:rPr>
                <w:rFonts w:eastAsiaTheme="minorHAnsi" w:cs="Arial"/>
                <w:color w:val="000000" w:themeColor="text1"/>
              </w:rPr>
              <w:t>Discrete</w:t>
            </w:r>
          </w:p>
        </w:tc>
      </w:tr>
      <w:tr w:rsidR="009A742B" w:rsidRPr="00200D70" w14:paraId="7A799126"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8034E2"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0A574D00"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4C250D9" w14:textId="77777777" w:rsidR="009A742B" w:rsidRPr="00200D70" w:rsidRDefault="009A742B" w:rsidP="00EB1FD2">
            <w:pPr>
              <w:rPr>
                <w:rFonts w:cs="Arial"/>
                <w:b/>
                <w:bCs/>
                <w:lang w:val="en-GB"/>
              </w:rPr>
            </w:pPr>
            <w:r w:rsidRPr="00200D70">
              <w:rPr>
                <w:rFonts w:cs="Arial"/>
                <w:b/>
                <w:bCs/>
                <w:lang w:val="en-GB"/>
              </w:rPr>
              <w:t>Value</w:t>
            </w:r>
          </w:p>
          <w:p w14:paraId="4DA459FE"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51D31DA"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0E4419"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6BADE6BD"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231AB47"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684980F" w14:textId="77777777" w:rsidR="009A742B" w:rsidRPr="00200D70"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CA6C6A" w14:textId="77777777" w:rsidR="009A742B" w:rsidRPr="00200D70" w:rsidRDefault="009A742B" w:rsidP="00EB1FD2">
            <w:pPr>
              <w:rPr>
                <w:rFonts w:eastAsiaTheme="minorHAnsi" w:cs="Arial"/>
                <w:color w:val="000000" w:themeColor="text1"/>
              </w:rPr>
            </w:pPr>
            <w:r>
              <w:rPr>
                <w:rFonts w:eastAsiaTheme="minorHAnsi" w:cs="Arial"/>
                <w:color w:val="000000" w:themeColor="text1"/>
              </w:rPr>
              <w:t>ON</w:t>
            </w:r>
          </w:p>
        </w:tc>
      </w:tr>
      <w:tr w:rsidR="009A742B" w:rsidRPr="00200D70" w14:paraId="70889488"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979BE66"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E8A0B86" w14:textId="77777777" w:rsidR="009A742B" w:rsidRPr="00200D70" w:rsidRDefault="009A742B" w:rsidP="00EB1FD2">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8DD8F" w14:textId="77777777" w:rsidR="009A742B" w:rsidRPr="00200D70" w:rsidRDefault="009A742B" w:rsidP="00EB1FD2">
            <w:pPr>
              <w:rPr>
                <w:rFonts w:eastAsiaTheme="minorHAnsi" w:cs="Arial"/>
                <w:color w:val="000000" w:themeColor="text1"/>
              </w:rPr>
            </w:pPr>
            <w:r>
              <w:rPr>
                <w:rFonts w:eastAsiaTheme="minorHAnsi" w:cs="Arial"/>
                <w:color w:val="000000" w:themeColor="text1"/>
              </w:rPr>
              <w:t>OFF</w:t>
            </w:r>
          </w:p>
        </w:tc>
      </w:tr>
      <w:tr w:rsidR="009A742B" w:rsidRPr="00200D70" w14:paraId="2BBDDA10"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2B72097"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66A0C03" w14:textId="77777777" w:rsidR="009A742B" w:rsidRDefault="009A742B" w:rsidP="00EB1FD2">
            <w:pPr>
              <w:rPr>
                <w:rFonts w:eastAsiaTheme="minorHAnsi" w:cs="Arial"/>
                <w:b/>
                <w:bCs/>
                <w:lang w:val="en-GB"/>
              </w:rPr>
            </w:pPr>
            <w:r>
              <w:rPr>
                <w:rFonts w:eastAsiaTheme="minorHAnsi" w:cs="Arial"/>
                <w:b/>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5B89AF" w14:textId="77777777" w:rsidR="009A742B" w:rsidRDefault="009A742B" w:rsidP="00EB1FD2">
            <w:pPr>
              <w:rPr>
                <w:rFonts w:eastAsiaTheme="minorHAnsi" w:cs="Arial"/>
                <w:color w:val="000000" w:themeColor="text1"/>
              </w:rPr>
            </w:pPr>
            <w:r>
              <w:rPr>
                <w:rFonts w:eastAsiaTheme="minorHAnsi" w:cs="Arial"/>
                <w:color w:val="000000" w:themeColor="text1"/>
              </w:rPr>
              <w:t>ERROR</w:t>
            </w:r>
          </w:p>
        </w:tc>
      </w:tr>
      <w:tr w:rsidR="009A742B" w:rsidRPr="00200D70" w14:paraId="21E22A22"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636956"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CCD3B2" w14:textId="77777777" w:rsidR="009A742B" w:rsidRPr="00200D70" w:rsidRDefault="009A742B" w:rsidP="00EB1FD2">
            <w:pPr>
              <w:rPr>
                <w:rFonts w:eastAsiaTheme="minorHAnsi" w:cs="Arial"/>
                <w:color w:val="000000" w:themeColor="text1"/>
              </w:rPr>
            </w:pPr>
          </w:p>
        </w:tc>
      </w:tr>
    </w:tbl>
    <w:p w14:paraId="7C77255A" w14:textId="77777777" w:rsidR="009A742B" w:rsidRDefault="009A742B" w:rsidP="009A742B"/>
    <w:p w14:paraId="01E0E715" w14:textId="77777777" w:rsidR="009A742B" w:rsidRDefault="009A742B" w:rsidP="009A742B"/>
    <w:p w14:paraId="2C0DCDFF" w14:textId="77777777" w:rsidR="009A742B" w:rsidRDefault="009A742B" w:rsidP="009A742B"/>
    <w:p w14:paraId="28A4806A" w14:textId="77777777" w:rsidR="009A742B" w:rsidRPr="000371E0" w:rsidRDefault="009A742B" w:rsidP="009A742B">
      <w:pPr>
        <w:pStyle w:val="RELogSignal"/>
        <w:shd w:val="clear" w:color="auto" w:fill="F2F2F2" w:themeFill="background1" w:themeFillShade="F2"/>
      </w:pPr>
      <w:r>
        <w:lastRenderedPageBreak/>
        <w:t xml:space="preserve"> </w:t>
      </w:r>
      <w:bookmarkStart w:id="256" w:name="_af3aa2ac122aad0b599555319a9a6274"/>
      <w:proofErr w:type="spellStart"/>
      <w:r>
        <w:t>ExportMessage_Rq</w:t>
      </w:r>
      <w:bookmarkEnd w:id="256"/>
      <w:proofErr w:type="spellEnd"/>
    </w:p>
    <w:p w14:paraId="49DF25A5" w14:textId="77777777" w:rsidR="009A742B" w:rsidRPr="00200D70" w:rsidRDefault="009A742B" w:rsidP="009A742B">
      <w:pPr>
        <w:rPr>
          <w:rFonts w:cs="Arial"/>
        </w:rPr>
      </w:pPr>
      <w:r>
        <w:rPr>
          <w:rFonts w:cs="Arial"/>
        </w:rPr>
        <w:t>Signal to communicate the status of a profile being exported to the cloud. Signal used to determine errors/failures that occurred during profile export.</w:t>
      </w:r>
    </w:p>
    <w:p w14:paraId="10B3FB31"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81D798D"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B84EE1"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B703E7" w14:textId="77777777" w:rsidR="009A742B" w:rsidRPr="00320989" w:rsidRDefault="009A742B" w:rsidP="00EB1FD2">
            <w:pPr>
              <w:pStyle w:val="scriptNormal"/>
              <w:rPr>
                <w:color w:val="auto"/>
              </w:rPr>
            </w:pPr>
          </w:p>
        </w:tc>
      </w:tr>
      <w:tr w:rsidR="009A742B" w:rsidRPr="00200D70" w14:paraId="62D4CBE0"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CCFEC0"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55CE36" w14:textId="77777777" w:rsidR="009A742B" w:rsidRPr="00200D70" w:rsidRDefault="009A742B" w:rsidP="00EB1FD2">
            <w:pPr>
              <w:rPr>
                <w:rFonts w:eastAsiaTheme="minorHAnsi" w:cs="Arial"/>
                <w:color w:val="000000" w:themeColor="text1"/>
              </w:rPr>
            </w:pPr>
          </w:p>
        </w:tc>
      </w:tr>
      <w:tr w:rsidR="009A742B" w:rsidRPr="00200D70" w14:paraId="09ABF04A"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89E3D8C"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630E7F77"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42E04DA" w14:textId="77777777" w:rsidR="009A742B" w:rsidRPr="00200D70" w:rsidRDefault="009A742B" w:rsidP="00EB1FD2">
            <w:pPr>
              <w:rPr>
                <w:rFonts w:cs="Arial"/>
                <w:b/>
                <w:bCs/>
                <w:lang w:val="en-GB"/>
              </w:rPr>
            </w:pPr>
            <w:r w:rsidRPr="00200D70">
              <w:rPr>
                <w:rFonts w:cs="Arial"/>
                <w:b/>
                <w:bCs/>
                <w:lang w:val="en-GB"/>
              </w:rPr>
              <w:t>Value</w:t>
            </w:r>
          </w:p>
          <w:p w14:paraId="147CDAFE"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E9F3CE"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ADBC8"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7E48D42E"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E3CE327"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0E330BA" w14:textId="77777777" w:rsidR="009A742B"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D11613" w14:textId="77777777" w:rsidR="009A742B" w:rsidRDefault="009A742B" w:rsidP="00EB1FD2">
            <w:pPr>
              <w:rPr>
                <w:rFonts w:eastAsiaTheme="minorHAnsi" w:cs="Arial"/>
                <w:color w:val="000000" w:themeColor="text1"/>
              </w:rPr>
            </w:pPr>
            <w:commentRangeStart w:id="257"/>
            <w:r>
              <w:rPr>
                <w:rFonts w:eastAsiaTheme="minorHAnsi" w:cs="Arial"/>
                <w:color w:val="000000" w:themeColor="text1"/>
              </w:rPr>
              <w:t>ERROR</w:t>
            </w:r>
            <w:commentRangeEnd w:id="257"/>
            <w:r>
              <w:rPr>
                <w:rStyle w:val="CommentReference"/>
              </w:rPr>
              <w:commentReference w:id="257"/>
            </w:r>
          </w:p>
        </w:tc>
      </w:tr>
      <w:tr w:rsidR="009A742B" w:rsidRPr="00200D70" w14:paraId="444A2F17"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00DD86"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3F3E69" w14:textId="77777777" w:rsidR="009A742B" w:rsidRPr="00200D70" w:rsidRDefault="009A742B" w:rsidP="00EB1FD2">
            <w:pPr>
              <w:rPr>
                <w:rFonts w:eastAsiaTheme="minorHAnsi" w:cs="Arial"/>
                <w:color w:val="000000" w:themeColor="text1"/>
              </w:rPr>
            </w:pPr>
          </w:p>
        </w:tc>
      </w:tr>
    </w:tbl>
    <w:p w14:paraId="6CFD6363" w14:textId="77777777" w:rsidR="009A742B" w:rsidRDefault="009A742B" w:rsidP="009A742B"/>
    <w:p w14:paraId="4FDACB98" w14:textId="77777777" w:rsidR="009A742B" w:rsidRPr="000371E0" w:rsidRDefault="009A742B" w:rsidP="009A742B">
      <w:pPr>
        <w:pStyle w:val="RELogSignal"/>
        <w:shd w:val="clear" w:color="auto" w:fill="F2F2F2" w:themeFill="background1" w:themeFillShade="F2"/>
      </w:pPr>
      <w:r>
        <w:t xml:space="preserve"> </w:t>
      </w:r>
      <w:bookmarkStart w:id="258" w:name="_e89cad5b74ba66f0f6456c42e4741c86"/>
      <w:proofErr w:type="spellStart"/>
      <w:r>
        <w:t>PasscodeValues</w:t>
      </w:r>
      <w:bookmarkEnd w:id="258"/>
      <w:proofErr w:type="spellEnd"/>
    </w:p>
    <w:p w14:paraId="17C15F29" w14:textId="77777777" w:rsidR="009A742B" w:rsidRPr="00200D70" w:rsidRDefault="009A742B" w:rsidP="009A742B">
      <w:pPr>
        <w:rPr>
          <w:rFonts w:cs="Arial"/>
        </w:rPr>
      </w:pPr>
      <w:r>
        <w:rPr>
          <w:rFonts w:cs="Arial"/>
        </w:rPr>
        <w:t>Passcode values received by the user and passed to Profile Management Server. Signal also communicates if the user selected to "skip" the secondary authentication.</w:t>
      </w:r>
    </w:p>
    <w:p w14:paraId="706C72AC"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4B28B62"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7814F7"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C9118A" w14:textId="77777777" w:rsidR="009A742B" w:rsidRPr="00320989" w:rsidRDefault="009A742B" w:rsidP="00EB1FD2">
            <w:pPr>
              <w:pStyle w:val="scriptNormal"/>
              <w:rPr>
                <w:color w:val="auto"/>
              </w:rPr>
            </w:pPr>
          </w:p>
        </w:tc>
      </w:tr>
      <w:tr w:rsidR="009A742B" w:rsidRPr="00200D70" w14:paraId="69D94BCC"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9A2DE9"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DFE823" w14:textId="77777777" w:rsidR="009A742B" w:rsidRPr="00200D70" w:rsidRDefault="009A742B" w:rsidP="00EB1FD2">
            <w:pPr>
              <w:rPr>
                <w:rFonts w:eastAsiaTheme="minorHAnsi" w:cs="Arial"/>
                <w:color w:val="000000" w:themeColor="text1"/>
              </w:rPr>
            </w:pPr>
          </w:p>
        </w:tc>
      </w:tr>
      <w:tr w:rsidR="009A742B" w:rsidRPr="00200D70" w14:paraId="6D436ADD"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03DC88B"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7A0766BA"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E678F7A" w14:textId="77777777" w:rsidR="009A742B" w:rsidRPr="00200D70" w:rsidRDefault="009A742B" w:rsidP="00EB1FD2">
            <w:pPr>
              <w:rPr>
                <w:rFonts w:cs="Arial"/>
                <w:b/>
                <w:bCs/>
                <w:lang w:val="en-GB"/>
              </w:rPr>
            </w:pPr>
            <w:r w:rsidRPr="00200D70">
              <w:rPr>
                <w:rFonts w:cs="Arial"/>
                <w:b/>
                <w:bCs/>
                <w:lang w:val="en-GB"/>
              </w:rPr>
              <w:t>Value</w:t>
            </w:r>
          </w:p>
          <w:p w14:paraId="75F82A70"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80F2D6"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F0E82B"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7FC856A1"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8FCD4C0"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67A81DF" w14:textId="77777777" w:rsidR="009A742B" w:rsidRPr="00200D70"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D523BA" w14:textId="77777777" w:rsidR="009A742B" w:rsidRPr="00200D70" w:rsidRDefault="009A742B" w:rsidP="00EB1FD2">
            <w:pPr>
              <w:rPr>
                <w:rFonts w:eastAsiaTheme="minorHAnsi" w:cs="Arial"/>
                <w:color w:val="000000" w:themeColor="text1"/>
              </w:rPr>
            </w:pPr>
            <w:r>
              <w:rPr>
                <w:rFonts w:eastAsiaTheme="minorHAnsi" w:cs="Arial"/>
                <w:color w:val="000000" w:themeColor="text1"/>
              </w:rPr>
              <w:t>SKIP</w:t>
            </w:r>
          </w:p>
        </w:tc>
      </w:tr>
      <w:tr w:rsidR="009A742B" w:rsidRPr="00200D70" w14:paraId="263DC045"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3B06A4E"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1EB0A13" w14:textId="77777777" w:rsidR="009A742B"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EE6FA5" w14:textId="77777777" w:rsidR="009A742B" w:rsidRDefault="009A742B" w:rsidP="00EB1FD2">
            <w:pPr>
              <w:rPr>
                <w:rFonts w:eastAsiaTheme="minorHAnsi" w:cs="Arial"/>
                <w:color w:val="000000" w:themeColor="text1"/>
              </w:rPr>
            </w:pPr>
            <w:r>
              <w:rPr>
                <w:rFonts w:eastAsiaTheme="minorHAnsi" w:cs="Arial"/>
                <w:color w:val="000000" w:themeColor="text1"/>
              </w:rPr>
              <w:t>PASSCODE VALUES</w:t>
            </w:r>
          </w:p>
        </w:tc>
      </w:tr>
      <w:tr w:rsidR="009A742B" w:rsidRPr="00200D70" w14:paraId="694DF548"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05DACE"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A7CC1B" w14:textId="77777777" w:rsidR="009A742B" w:rsidRPr="00200D70" w:rsidRDefault="009A742B" w:rsidP="00EB1FD2">
            <w:pPr>
              <w:rPr>
                <w:rFonts w:eastAsiaTheme="minorHAnsi" w:cs="Arial"/>
                <w:color w:val="000000" w:themeColor="text1"/>
              </w:rPr>
            </w:pPr>
          </w:p>
        </w:tc>
      </w:tr>
    </w:tbl>
    <w:p w14:paraId="6EC7C450" w14:textId="77777777" w:rsidR="009A742B" w:rsidRDefault="009A742B" w:rsidP="009A742B"/>
    <w:p w14:paraId="00C32641" w14:textId="77777777" w:rsidR="009A742B" w:rsidRPr="000371E0" w:rsidRDefault="009A742B" w:rsidP="009A742B">
      <w:pPr>
        <w:pStyle w:val="RELogSignal"/>
        <w:shd w:val="clear" w:color="auto" w:fill="F2F2F2" w:themeFill="background1" w:themeFillShade="F2"/>
      </w:pPr>
      <w:r>
        <w:t xml:space="preserve"> </w:t>
      </w:r>
      <w:bookmarkStart w:id="259" w:name="_356e53a5eae69e9a05b8da0be782d619"/>
      <w:proofErr w:type="spellStart"/>
      <w:r>
        <w:t>Passcode_Rq</w:t>
      </w:r>
      <w:bookmarkEnd w:id="259"/>
      <w:proofErr w:type="spellEnd"/>
    </w:p>
    <w:p w14:paraId="599F4262" w14:textId="77777777" w:rsidR="009A742B" w:rsidRPr="00200D70" w:rsidRDefault="009A742B" w:rsidP="009A742B">
      <w:pPr>
        <w:rPr>
          <w:rFonts w:cs="Arial"/>
        </w:rPr>
      </w:pPr>
      <w:r>
        <w:rPr>
          <w:rFonts w:cs="Arial"/>
        </w:rPr>
        <w:t>Signal from Profile Management Server to Profile Interface Client to display the passcode screen.</w:t>
      </w:r>
    </w:p>
    <w:p w14:paraId="4DC2A156"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FD35EFB"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B44F96"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5E0430" w14:textId="77777777" w:rsidR="009A742B" w:rsidRPr="00320989" w:rsidRDefault="009A742B" w:rsidP="00EB1FD2">
            <w:pPr>
              <w:pStyle w:val="scriptNormal"/>
              <w:rPr>
                <w:color w:val="auto"/>
              </w:rPr>
            </w:pPr>
          </w:p>
        </w:tc>
      </w:tr>
      <w:tr w:rsidR="009A742B" w:rsidRPr="00200D70" w14:paraId="3ECB088A"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EFB034"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479FD3" w14:textId="77777777" w:rsidR="009A742B" w:rsidRPr="00200D70" w:rsidRDefault="009A742B" w:rsidP="00EB1FD2">
            <w:pPr>
              <w:rPr>
                <w:rFonts w:eastAsiaTheme="minorHAnsi" w:cs="Arial"/>
                <w:color w:val="000000" w:themeColor="text1"/>
              </w:rPr>
            </w:pPr>
          </w:p>
        </w:tc>
      </w:tr>
      <w:tr w:rsidR="009A742B" w:rsidRPr="00200D70" w14:paraId="1C4B0328"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E137A64"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43549D08"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04C4CB2F" w14:textId="77777777" w:rsidR="009A742B" w:rsidRPr="00200D70" w:rsidRDefault="009A742B" w:rsidP="00EB1FD2">
            <w:pPr>
              <w:rPr>
                <w:rFonts w:cs="Arial"/>
                <w:b/>
                <w:bCs/>
                <w:lang w:val="en-GB"/>
              </w:rPr>
            </w:pPr>
            <w:r w:rsidRPr="00200D70">
              <w:rPr>
                <w:rFonts w:cs="Arial"/>
                <w:b/>
                <w:bCs/>
                <w:lang w:val="en-GB"/>
              </w:rPr>
              <w:t>Value</w:t>
            </w:r>
          </w:p>
          <w:p w14:paraId="0CB37FA7"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34D846"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9CE85"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599EE6E5"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0191825"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DC00DEB" w14:textId="77777777" w:rsidR="009A742B" w:rsidRPr="00200D70"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E2DF57" w14:textId="77777777" w:rsidR="009A742B" w:rsidRPr="00200D70" w:rsidRDefault="009A742B" w:rsidP="00EB1FD2">
            <w:pPr>
              <w:rPr>
                <w:rFonts w:eastAsiaTheme="minorHAnsi" w:cs="Arial"/>
                <w:color w:val="000000" w:themeColor="text1"/>
              </w:rPr>
            </w:pPr>
            <w:r>
              <w:rPr>
                <w:rFonts w:eastAsiaTheme="minorHAnsi" w:cs="Arial"/>
                <w:color w:val="000000" w:themeColor="text1"/>
              </w:rPr>
              <w:t>NEW</w:t>
            </w:r>
          </w:p>
        </w:tc>
      </w:tr>
      <w:tr w:rsidR="009A742B" w:rsidRPr="00200D70" w14:paraId="18CB5BFC"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00CB44F"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26E21BA" w14:textId="77777777" w:rsidR="009A742B" w:rsidRPr="00200D70" w:rsidRDefault="009A742B" w:rsidP="00EB1FD2">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10AD0C" w14:textId="77777777" w:rsidR="009A742B" w:rsidRPr="00200D70" w:rsidRDefault="009A742B" w:rsidP="00EB1FD2">
            <w:pPr>
              <w:rPr>
                <w:rFonts w:eastAsiaTheme="minorHAnsi" w:cs="Arial"/>
                <w:color w:val="000000" w:themeColor="text1"/>
              </w:rPr>
            </w:pPr>
            <w:r>
              <w:rPr>
                <w:rFonts w:eastAsiaTheme="minorHAnsi" w:cs="Arial"/>
                <w:color w:val="000000" w:themeColor="text1"/>
              </w:rPr>
              <w:t>ERROR</w:t>
            </w:r>
          </w:p>
        </w:tc>
      </w:tr>
      <w:tr w:rsidR="009A742B" w:rsidRPr="00200D70" w14:paraId="7A74504B"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9495FB"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4AAA4D" w14:textId="77777777" w:rsidR="009A742B" w:rsidRPr="00200D70" w:rsidRDefault="009A742B" w:rsidP="00EB1FD2">
            <w:pPr>
              <w:rPr>
                <w:rFonts w:eastAsiaTheme="minorHAnsi" w:cs="Arial"/>
                <w:color w:val="000000" w:themeColor="text1"/>
              </w:rPr>
            </w:pPr>
          </w:p>
        </w:tc>
      </w:tr>
    </w:tbl>
    <w:p w14:paraId="5B39450E" w14:textId="77777777" w:rsidR="009A742B" w:rsidRDefault="009A742B" w:rsidP="009A742B">
      <w:pPr>
        <w:rPr>
          <w:b/>
          <w:u w:val="single"/>
        </w:rPr>
      </w:pPr>
    </w:p>
    <w:p w14:paraId="3F1B1502" w14:textId="77777777" w:rsidR="009A742B" w:rsidRPr="000371E0" w:rsidRDefault="009A742B" w:rsidP="009A742B">
      <w:pPr>
        <w:pStyle w:val="RELogSignal"/>
        <w:shd w:val="clear" w:color="auto" w:fill="F2F2F2" w:themeFill="background1" w:themeFillShade="F2"/>
      </w:pPr>
      <w:bookmarkStart w:id="260" w:name="_5308d2965fb93fc9054c04d83b29e2de"/>
      <w:commentRangeStart w:id="261"/>
      <w:proofErr w:type="spellStart"/>
      <w:r>
        <w:t>PrimaryAuth_Rq</w:t>
      </w:r>
      <w:bookmarkEnd w:id="260"/>
      <w:commentRangeEnd w:id="261"/>
      <w:proofErr w:type="spellEnd"/>
      <w:r>
        <w:rPr>
          <w:rStyle w:val="CommentReference"/>
          <w:rFonts w:ascii="Arial" w:hAnsi="Arial"/>
          <w:b w:val="0"/>
        </w:rPr>
        <w:commentReference w:id="261"/>
      </w:r>
    </w:p>
    <w:p w14:paraId="0D01CF49" w14:textId="77777777" w:rsidR="009A742B" w:rsidRPr="00200D70" w:rsidRDefault="009A742B" w:rsidP="009A742B">
      <w:pPr>
        <w:rPr>
          <w:rFonts w:cs="Arial"/>
        </w:rPr>
      </w:pPr>
      <w:r>
        <w:rPr>
          <w:rFonts w:cs="Arial"/>
        </w:rPr>
        <w:t>Signal from Profile Interface Client to Profile Management Server to store Primary Authentication for the active user.</w:t>
      </w:r>
    </w:p>
    <w:p w14:paraId="1979EA08"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36A3A28"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513E575"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56AE52" w14:textId="77777777" w:rsidR="009A742B" w:rsidRPr="00320989" w:rsidRDefault="009A742B" w:rsidP="00EB1FD2">
            <w:pPr>
              <w:pStyle w:val="scriptNormal"/>
              <w:rPr>
                <w:color w:val="auto"/>
              </w:rPr>
            </w:pPr>
          </w:p>
        </w:tc>
      </w:tr>
      <w:tr w:rsidR="009A742B" w:rsidRPr="00200D70" w14:paraId="2FCBEE53"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D45FD7A"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1A0F5C" w14:textId="77777777" w:rsidR="009A742B" w:rsidRPr="00200D70" w:rsidRDefault="009A742B" w:rsidP="00EB1FD2">
            <w:pPr>
              <w:rPr>
                <w:rFonts w:eastAsiaTheme="minorHAnsi" w:cs="Arial"/>
                <w:color w:val="000000" w:themeColor="text1"/>
              </w:rPr>
            </w:pPr>
          </w:p>
        </w:tc>
      </w:tr>
      <w:tr w:rsidR="009A742B" w:rsidRPr="00200D70" w14:paraId="5BE406C1"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82BEF1"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5569A5E3" w14:textId="77777777" w:rsidTr="00EB1FD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E406D5" w14:textId="77777777" w:rsidR="009A742B" w:rsidRPr="00200D70" w:rsidRDefault="009A742B" w:rsidP="00EB1FD2">
            <w:pPr>
              <w:rPr>
                <w:rFonts w:cs="Arial"/>
                <w:b/>
                <w:bCs/>
                <w:lang w:val="en-GB"/>
              </w:rPr>
            </w:pPr>
            <w:r w:rsidRPr="00200D70">
              <w:rPr>
                <w:rFonts w:cs="Arial"/>
                <w:b/>
                <w:bCs/>
                <w:lang w:val="en-GB"/>
              </w:rPr>
              <w:t>Value</w:t>
            </w:r>
          </w:p>
          <w:p w14:paraId="27E708B9" w14:textId="77777777" w:rsidR="009A742B" w:rsidRPr="00200D70" w:rsidRDefault="009A742B" w:rsidP="00EB1FD2">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4677E6" w14:textId="77777777" w:rsidR="009A742B" w:rsidRPr="00200D70" w:rsidRDefault="009A742B" w:rsidP="00EB1FD2">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729276" w14:textId="77777777" w:rsidR="009A742B" w:rsidRPr="00200D70" w:rsidRDefault="009A742B" w:rsidP="00EB1FD2">
            <w:pPr>
              <w:rPr>
                <w:rFonts w:eastAsiaTheme="minorHAnsi" w:cs="Arial"/>
                <w:color w:val="000000" w:themeColor="text1"/>
              </w:rPr>
            </w:pPr>
          </w:p>
        </w:tc>
      </w:tr>
      <w:tr w:rsidR="009A742B" w:rsidRPr="00200D70" w14:paraId="1F8345EF"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0DDA51"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7D4200" w14:textId="77777777" w:rsidR="009A742B" w:rsidRPr="00200D70" w:rsidRDefault="009A742B" w:rsidP="00EB1FD2">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9B50B" w14:textId="77777777" w:rsidR="009A742B" w:rsidRPr="00200D70" w:rsidRDefault="009A742B" w:rsidP="00EB1FD2">
            <w:pPr>
              <w:rPr>
                <w:rFonts w:eastAsiaTheme="minorHAnsi" w:cs="Arial"/>
                <w:color w:val="000000" w:themeColor="text1"/>
              </w:rPr>
            </w:pPr>
          </w:p>
        </w:tc>
      </w:tr>
      <w:tr w:rsidR="009A742B" w:rsidRPr="00200D70" w14:paraId="020B8C81"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1E9AA0"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1E9376" w14:textId="77777777" w:rsidR="009A742B" w:rsidRPr="00200D70" w:rsidRDefault="009A742B" w:rsidP="00EB1FD2">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0BFD91" w14:textId="77777777" w:rsidR="009A742B" w:rsidRPr="00200D70" w:rsidRDefault="009A742B" w:rsidP="00EB1FD2">
            <w:pPr>
              <w:rPr>
                <w:rFonts w:eastAsiaTheme="minorHAnsi" w:cs="Arial"/>
                <w:color w:val="000000" w:themeColor="text1"/>
              </w:rPr>
            </w:pPr>
          </w:p>
        </w:tc>
      </w:tr>
      <w:tr w:rsidR="009A742B" w:rsidRPr="00200D70" w14:paraId="6ED09D8F"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19E8C3"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0347A6" w14:textId="77777777" w:rsidR="009A742B" w:rsidRPr="00200D70" w:rsidRDefault="009A742B" w:rsidP="00EB1FD2">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E08EBD" w14:textId="77777777" w:rsidR="009A742B" w:rsidRPr="00200D70" w:rsidRDefault="009A742B" w:rsidP="00EB1FD2">
            <w:pPr>
              <w:rPr>
                <w:rFonts w:eastAsiaTheme="minorHAnsi" w:cs="Arial"/>
                <w:color w:val="000000" w:themeColor="text1"/>
              </w:rPr>
            </w:pPr>
          </w:p>
        </w:tc>
      </w:tr>
      <w:tr w:rsidR="009A742B" w:rsidRPr="00200D70" w14:paraId="0CD37CD6"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3959EE" w14:textId="77777777" w:rsidR="009A742B" w:rsidRPr="00200D70" w:rsidRDefault="009A742B" w:rsidP="00EB1FD2">
            <w:pPr>
              <w:rPr>
                <w:rFonts w:cs="Arial"/>
                <w:b/>
                <w:bCs/>
                <w:lang w:val="en-GB"/>
              </w:rPr>
            </w:pPr>
            <w:r w:rsidRPr="00200D70">
              <w:rPr>
                <w:rFonts w:cs="Arial"/>
                <w:b/>
                <w:bCs/>
                <w:lang w:val="en-GB"/>
              </w:rPr>
              <w:t>Value</w:t>
            </w:r>
          </w:p>
          <w:p w14:paraId="373BD75A"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C17403" w14:textId="77777777" w:rsidR="009A742B" w:rsidRPr="00200D70"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8C422C" w14:textId="77777777" w:rsidR="009A742B" w:rsidRPr="00200D70" w:rsidRDefault="009A742B" w:rsidP="00EB1FD2">
            <w:pPr>
              <w:rPr>
                <w:rFonts w:eastAsiaTheme="minorHAnsi" w:cs="Arial"/>
                <w:color w:val="000000" w:themeColor="text1"/>
              </w:rPr>
            </w:pPr>
          </w:p>
        </w:tc>
      </w:tr>
      <w:tr w:rsidR="009A742B" w:rsidRPr="00200D70" w14:paraId="721F4CBF"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68D1F8"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4BE1B9" w14:textId="77777777" w:rsidR="009A742B" w:rsidRPr="00200D70" w:rsidRDefault="009A742B" w:rsidP="00EB1FD2">
            <w:pPr>
              <w:rPr>
                <w:rFonts w:eastAsiaTheme="minorHAnsi" w:cs="Arial"/>
                <w:color w:val="000000" w:themeColor="text1"/>
              </w:rPr>
            </w:pPr>
          </w:p>
        </w:tc>
      </w:tr>
    </w:tbl>
    <w:p w14:paraId="35D033B9" w14:textId="77777777" w:rsidR="009A742B" w:rsidRDefault="009A742B" w:rsidP="009A742B">
      <w:pPr>
        <w:rPr>
          <w:b/>
          <w:u w:val="single"/>
        </w:rPr>
      </w:pPr>
    </w:p>
    <w:p w14:paraId="0F5D0F42" w14:textId="77777777" w:rsidR="009A742B" w:rsidRPr="000371E0" w:rsidRDefault="009A742B" w:rsidP="009A742B">
      <w:pPr>
        <w:pStyle w:val="RELogSignal"/>
        <w:shd w:val="clear" w:color="auto" w:fill="F2F2F2" w:themeFill="background1" w:themeFillShade="F2"/>
      </w:pPr>
      <w:bookmarkStart w:id="262" w:name="_a1366b01d74386c5a92005846e30b644"/>
      <w:proofErr w:type="spellStart"/>
      <w:r>
        <w:t>PrimaryAuth_Rsp</w:t>
      </w:r>
      <w:bookmarkEnd w:id="262"/>
      <w:proofErr w:type="spellEnd"/>
    </w:p>
    <w:p w14:paraId="001F22A9" w14:textId="77777777" w:rsidR="009A742B" w:rsidRPr="00200D70" w:rsidRDefault="009A742B" w:rsidP="009A742B">
      <w:pPr>
        <w:rPr>
          <w:rFonts w:cs="Arial"/>
        </w:rPr>
      </w:pPr>
      <w:r>
        <w:rPr>
          <w:rFonts w:cs="Arial"/>
        </w:rPr>
        <w:t>Signal from Profile Management Server to Profile Interface Client providing the status of the Primary Authentication linking to the active profile.</w:t>
      </w:r>
    </w:p>
    <w:p w14:paraId="45814C0A"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E7826C1"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4F00A4"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D84FBF" w14:textId="77777777" w:rsidR="009A742B" w:rsidRPr="00320989" w:rsidRDefault="009A742B" w:rsidP="00EB1FD2">
            <w:pPr>
              <w:pStyle w:val="scriptNormal"/>
              <w:rPr>
                <w:color w:val="auto"/>
              </w:rPr>
            </w:pPr>
          </w:p>
        </w:tc>
      </w:tr>
      <w:tr w:rsidR="009A742B" w:rsidRPr="00200D70" w14:paraId="6C2169CD"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73A82E"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07E679" w14:textId="77777777" w:rsidR="009A742B" w:rsidRPr="00200D70" w:rsidRDefault="009A742B" w:rsidP="00EB1FD2">
            <w:pPr>
              <w:rPr>
                <w:rFonts w:eastAsiaTheme="minorHAnsi" w:cs="Arial"/>
                <w:color w:val="000000" w:themeColor="text1"/>
              </w:rPr>
            </w:pPr>
          </w:p>
        </w:tc>
      </w:tr>
      <w:tr w:rsidR="009A742B" w:rsidRPr="00200D70" w14:paraId="5AA6BACE"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8E4C001"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397743E2" w14:textId="77777777" w:rsidTr="00EB1FD2">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5965E0" w14:textId="77777777" w:rsidR="009A742B" w:rsidRPr="00200D70" w:rsidRDefault="009A742B" w:rsidP="00EB1FD2">
            <w:pPr>
              <w:rPr>
                <w:rFonts w:cs="Arial"/>
                <w:b/>
                <w:bCs/>
                <w:lang w:val="en-GB"/>
              </w:rPr>
            </w:pPr>
            <w:r w:rsidRPr="00200D70">
              <w:rPr>
                <w:rFonts w:cs="Arial"/>
                <w:b/>
                <w:bCs/>
                <w:lang w:val="en-GB"/>
              </w:rPr>
              <w:t>Value</w:t>
            </w:r>
          </w:p>
          <w:p w14:paraId="05A61194" w14:textId="77777777" w:rsidR="009A742B" w:rsidRPr="00200D70" w:rsidRDefault="009A742B" w:rsidP="00EB1FD2">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FD0E04" w14:textId="77777777" w:rsidR="009A742B" w:rsidRPr="00200D70" w:rsidRDefault="009A742B" w:rsidP="00EB1FD2">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0F9295" w14:textId="77777777" w:rsidR="009A742B" w:rsidRPr="00200D70" w:rsidRDefault="009A742B" w:rsidP="00EB1FD2">
            <w:pPr>
              <w:rPr>
                <w:rFonts w:eastAsiaTheme="minorHAnsi" w:cs="Arial"/>
                <w:color w:val="000000" w:themeColor="text1"/>
              </w:rPr>
            </w:pPr>
          </w:p>
        </w:tc>
      </w:tr>
      <w:tr w:rsidR="009A742B" w:rsidRPr="00200D70" w14:paraId="5B138BD6"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740234"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855B36" w14:textId="77777777" w:rsidR="009A742B" w:rsidRPr="00200D70" w:rsidRDefault="009A742B" w:rsidP="00EB1FD2">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08E3AF" w14:textId="77777777" w:rsidR="009A742B" w:rsidRPr="00200D70" w:rsidRDefault="009A742B" w:rsidP="00EB1FD2">
            <w:pPr>
              <w:rPr>
                <w:rFonts w:eastAsiaTheme="minorHAnsi" w:cs="Arial"/>
                <w:color w:val="000000" w:themeColor="text1"/>
              </w:rPr>
            </w:pPr>
          </w:p>
        </w:tc>
      </w:tr>
      <w:tr w:rsidR="009A742B" w:rsidRPr="00200D70" w14:paraId="4828F13F"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873BA"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AC5806" w14:textId="77777777" w:rsidR="009A742B" w:rsidRPr="00200D70" w:rsidRDefault="009A742B" w:rsidP="00EB1FD2">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B9B386" w14:textId="77777777" w:rsidR="009A742B" w:rsidRPr="00200D70" w:rsidRDefault="009A742B" w:rsidP="00EB1FD2">
            <w:pPr>
              <w:rPr>
                <w:rFonts w:eastAsiaTheme="minorHAnsi" w:cs="Arial"/>
                <w:color w:val="000000" w:themeColor="text1"/>
              </w:rPr>
            </w:pPr>
          </w:p>
        </w:tc>
      </w:tr>
      <w:tr w:rsidR="009A742B" w:rsidRPr="00200D70" w14:paraId="75DD4F52" w14:textId="77777777" w:rsidTr="00EB1FD2">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BBE85C" w14:textId="77777777" w:rsidR="009A742B" w:rsidRPr="00200D70" w:rsidRDefault="009A742B" w:rsidP="00EB1FD2">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CDEF87" w14:textId="77777777" w:rsidR="009A742B" w:rsidRPr="00200D70" w:rsidRDefault="009A742B" w:rsidP="00EB1FD2">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6B13A5" w14:textId="77777777" w:rsidR="009A742B" w:rsidRPr="00200D70" w:rsidRDefault="009A742B" w:rsidP="00EB1FD2">
            <w:pPr>
              <w:rPr>
                <w:rFonts w:eastAsiaTheme="minorHAnsi" w:cs="Arial"/>
                <w:color w:val="000000" w:themeColor="text1"/>
              </w:rPr>
            </w:pPr>
          </w:p>
        </w:tc>
      </w:tr>
      <w:tr w:rsidR="009A742B" w:rsidRPr="00200D70" w14:paraId="5C6A8AD4"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38E756" w14:textId="77777777" w:rsidR="009A742B" w:rsidRPr="00200D70" w:rsidRDefault="009A742B" w:rsidP="00EB1FD2">
            <w:pPr>
              <w:rPr>
                <w:rFonts w:cs="Arial"/>
                <w:b/>
                <w:bCs/>
                <w:lang w:val="en-GB"/>
              </w:rPr>
            </w:pPr>
            <w:r w:rsidRPr="00200D70">
              <w:rPr>
                <w:rFonts w:cs="Arial"/>
                <w:b/>
                <w:bCs/>
                <w:lang w:val="en-GB"/>
              </w:rPr>
              <w:t>Value</w:t>
            </w:r>
          </w:p>
          <w:p w14:paraId="100FB379"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64EBA5" w14:textId="77777777" w:rsidR="009A742B" w:rsidRPr="00200D70"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0E5BE" w14:textId="77777777" w:rsidR="009A742B" w:rsidRPr="00200D70" w:rsidRDefault="009A742B" w:rsidP="00EB1FD2">
            <w:pPr>
              <w:rPr>
                <w:rFonts w:eastAsiaTheme="minorHAnsi" w:cs="Arial"/>
                <w:color w:val="000000" w:themeColor="text1"/>
              </w:rPr>
            </w:pPr>
          </w:p>
        </w:tc>
      </w:tr>
      <w:tr w:rsidR="009A742B" w:rsidRPr="00200D70" w14:paraId="192699ED"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5CDAED"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47B63A" w14:textId="77777777" w:rsidR="009A742B" w:rsidRPr="00200D70" w:rsidRDefault="009A742B" w:rsidP="00EB1FD2">
            <w:pPr>
              <w:rPr>
                <w:rFonts w:eastAsiaTheme="minorHAnsi" w:cs="Arial"/>
                <w:color w:val="000000" w:themeColor="text1"/>
              </w:rPr>
            </w:pPr>
          </w:p>
        </w:tc>
      </w:tr>
    </w:tbl>
    <w:p w14:paraId="78EBDE2E" w14:textId="77777777" w:rsidR="009A742B" w:rsidRDefault="009A742B" w:rsidP="009A742B"/>
    <w:p w14:paraId="0BB776B0" w14:textId="77777777" w:rsidR="009A742B" w:rsidRPr="000371E0" w:rsidRDefault="009A742B" w:rsidP="009A742B">
      <w:pPr>
        <w:pStyle w:val="RELogSignal"/>
        <w:shd w:val="clear" w:color="auto" w:fill="F2F2F2" w:themeFill="background1" w:themeFillShade="F2"/>
      </w:pPr>
      <w:r>
        <w:t xml:space="preserve"> </w:t>
      </w:r>
      <w:bookmarkStart w:id="263" w:name="_d2df167a58251dedc48175bc0585e5b5"/>
      <w:proofErr w:type="spellStart"/>
      <w:r>
        <w:t>ProfileCredentials</w:t>
      </w:r>
      <w:bookmarkEnd w:id="263"/>
      <w:proofErr w:type="spellEnd"/>
    </w:p>
    <w:p w14:paraId="1850E7AD" w14:textId="77777777" w:rsidR="009A742B" w:rsidRPr="00200D70" w:rsidRDefault="009A742B" w:rsidP="009A742B">
      <w:pPr>
        <w:rPr>
          <w:rFonts w:cs="Arial"/>
        </w:rPr>
      </w:pPr>
      <w:r>
        <w:rPr>
          <w:rFonts w:cs="Arial"/>
        </w:rPr>
        <w:t>Credential values that are collected by Profile Interface Client and sent to the Profile Management Server.</w:t>
      </w:r>
    </w:p>
    <w:p w14:paraId="72D491FD"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00208E24"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F19550"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FA0863" w14:textId="77777777" w:rsidR="009A742B" w:rsidRPr="00320989" w:rsidRDefault="009A742B" w:rsidP="00EB1FD2">
            <w:pPr>
              <w:pStyle w:val="scriptNormal"/>
              <w:rPr>
                <w:color w:val="auto"/>
              </w:rPr>
            </w:pPr>
          </w:p>
        </w:tc>
      </w:tr>
      <w:tr w:rsidR="009A742B" w:rsidRPr="00200D70" w14:paraId="6ABEC6DA"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F9BC30"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B577B9" w14:textId="77777777" w:rsidR="009A742B" w:rsidRPr="00200D70" w:rsidRDefault="009A742B" w:rsidP="00EB1FD2">
            <w:pPr>
              <w:rPr>
                <w:rFonts w:eastAsiaTheme="minorHAnsi" w:cs="Arial"/>
                <w:color w:val="000000" w:themeColor="text1"/>
              </w:rPr>
            </w:pPr>
          </w:p>
        </w:tc>
      </w:tr>
      <w:tr w:rsidR="009A742B" w:rsidRPr="00200D70" w14:paraId="204F7ACB"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3DF8073"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5DC72129"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268E5F" w14:textId="77777777" w:rsidR="009A742B" w:rsidRPr="00200D70" w:rsidRDefault="009A742B" w:rsidP="00EB1FD2">
            <w:pPr>
              <w:rPr>
                <w:rFonts w:cs="Arial"/>
                <w:b/>
                <w:bCs/>
                <w:lang w:val="en-GB"/>
              </w:rPr>
            </w:pPr>
            <w:r w:rsidRPr="00200D70">
              <w:rPr>
                <w:rFonts w:cs="Arial"/>
                <w:b/>
                <w:bCs/>
                <w:lang w:val="en-GB"/>
              </w:rPr>
              <w:t>Value</w:t>
            </w:r>
          </w:p>
          <w:p w14:paraId="76309711"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206F19" w14:textId="77777777" w:rsidR="009A742B" w:rsidRPr="00200D70"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52D8BE" w14:textId="77777777" w:rsidR="009A742B" w:rsidRDefault="009A742B" w:rsidP="00EB1FD2">
            <w:pPr>
              <w:rPr>
                <w:rFonts w:eastAsiaTheme="minorHAnsi" w:cs="Arial"/>
                <w:color w:val="000000" w:themeColor="text1"/>
              </w:rPr>
            </w:pPr>
            <w:r>
              <w:rPr>
                <w:rFonts w:eastAsiaTheme="minorHAnsi" w:cs="Arial"/>
                <w:color w:val="000000" w:themeColor="text1"/>
              </w:rPr>
              <w:t>Username</w:t>
            </w:r>
          </w:p>
          <w:p w14:paraId="4951AF83" w14:textId="77777777" w:rsidR="009A742B" w:rsidRPr="00200D70" w:rsidRDefault="009A742B" w:rsidP="00EB1FD2">
            <w:pPr>
              <w:rPr>
                <w:rFonts w:eastAsiaTheme="minorHAnsi" w:cs="Arial"/>
                <w:color w:val="000000" w:themeColor="text1"/>
              </w:rPr>
            </w:pPr>
            <w:r>
              <w:rPr>
                <w:rFonts w:eastAsiaTheme="minorHAnsi" w:cs="Arial"/>
                <w:color w:val="000000" w:themeColor="text1"/>
              </w:rPr>
              <w:t>Password</w:t>
            </w:r>
          </w:p>
        </w:tc>
      </w:tr>
      <w:tr w:rsidR="009A742B" w:rsidRPr="00200D70" w14:paraId="7386C670"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B50034D"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9B7FE9" w14:textId="77777777" w:rsidR="009A742B" w:rsidRPr="00200D70" w:rsidRDefault="009A742B" w:rsidP="00EB1FD2">
            <w:pPr>
              <w:rPr>
                <w:rFonts w:eastAsiaTheme="minorHAnsi" w:cs="Arial"/>
                <w:color w:val="000000" w:themeColor="text1"/>
              </w:rPr>
            </w:pPr>
            <w:r>
              <w:rPr>
                <w:rFonts w:eastAsiaTheme="minorHAnsi" w:cs="Arial"/>
                <w:color w:val="000000" w:themeColor="text1"/>
              </w:rPr>
              <w:t>String</w:t>
            </w:r>
          </w:p>
        </w:tc>
      </w:tr>
    </w:tbl>
    <w:p w14:paraId="1477AAC1" w14:textId="77777777" w:rsidR="009A742B" w:rsidRDefault="009A742B" w:rsidP="009A742B">
      <w:pPr>
        <w:rPr>
          <w:b/>
          <w:u w:val="single"/>
        </w:rPr>
      </w:pPr>
    </w:p>
    <w:p w14:paraId="4DDE6F86" w14:textId="77777777" w:rsidR="009A742B" w:rsidRPr="000371E0" w:rsidRDefault="009A742B" w:rsidP="009A742B">
      <w:pPr>
        <w:pStyle w:val="RELogSignal"/>
        <w:shd w:val="clear" w:color="auto" w:fill="F2F2F2" w:themeFill="background1" w:themeFillShade="F2"/>
      </w:pPr>
      <w:bookmarkStart w:id="264" w:name="_f486ab8f07f2328b25c7e92ef788384d"/>
      <w:proofErr w:type="spellStart"/>
      <w:r>
        <w:lastRenderedPageBreak/>
        <w:t>SetupSecondaryAuth_Rq</w:t>
      </w:r>
      <w:bookmarkEnd w:id="264"/>
      <w:proofErr w:type="spellEnd"/>
    </w:p>
    <w:p w14:paraId="69695778" w14:textId="77777777" w:rsidR="009A742B" w:rsidRPr="00200D70" w:rsidRDefault="009A742B" w:rsidP="009A742B">
      <w:pPr>
        <w:rPr>
          <w:rFonts w:cs="Arial"/>
        </w:rPr>
      </w:pPr>
      <w:r>
        <w:rPr>
          <w:rFonts w:cs="Arial"/>
        </w:rPr>
        <w:t>Passcode values sent from Profile Interface Client to Profile Management Server during initial passcode creation.</w:t>
      </w:r>
    </w:p>
    <w:p w14:paraId="094D9719"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09D5CE66"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AA6145"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62369C" w14:textId="77777777" w:rsidR="009A742B" w:rsidRPr="00320989" w:rsidRDefault="009A742B" w:rsidP="00EB1FD2">
            <w:pPr>
              <w:pStyle w:val="scriptNormal"/>
              <w:rPr>
                <w:color w:val="auto"/>
              </w:rPr>
            </w:pPr>
          </w:p>
        </w:tc>
      </w:tr>
      <w:tr w:rsidR="009A742B" w:rsidRPr="00200D70" w14:paraId="127400F8"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5BE838"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E8A7A3" w14:textId="77777777" w:rsidR="009A742B" w:rsidRPr="00200D70" w:rsidRDefault="009A742B" w:rsidP="00EB1FD2">
            <w:pPr>
              <w:rPr>
                <w:rFonts w:eastAsiaTheme="minorHAnsi" w:cs="Arial"/>
                <w:color w:val="000000" w:themeColor="text1"/>
              </w:rPr>
            </w:pPr>
          </w:p>
        </w:tc>
      </w:tr>
      <w:tr w:rsidR="009A742B" w:rsidRPr="00200D70" w14:paraId="03C0401D"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755DB07"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450E0270"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683E3A" w14:textId="77777777" w:rsidR="009A742B" w:rsidRPr="00200D70" w:rsidRDefault="009A742B" w:rsidP="00EB1FD2">
            <w:pPr>
              <w:rPr>
                <w:rFonts w:cs="Arial"/>
                <w:b/>
                <w:bCs/>
                <w:lang w:val="en-GB"/>
              </w:rPr>
            </w:pPr>
            <w:r w:rsidRPr="00200D70">
              <w:rPr>
                <w:rFonts w:cs="Arial"/>
                <w:b/>
                <w:bCs/>
                <w:lang w:val="en-GB"/>
              </w:rPr>
              <w:t>Value</w:t>
            </w:r>
          </w:p>
          <w:p w14:paraId="1727F88F"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775658" w14:textId="77777777" w:rsidR="009A742B" w:rsidRPr="00200D70"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3875DA" w14:textId="77777777" w:rsidR="009A742B" w:rsidRPr="00200D70" w:rsidRDefault="009A742B" w:rsidP="00EB1FD2">
            <w:pPr>
              <w:rPr>
                <w:rFonts w:eastAsiaTheme="minorHAnsi" w:cs="Arial"/>
                <w:color w:val="000000" w:themeColor="text1"/>
              </w:rPr>
            </w:pPr>
            <w:r>
              <w:rPr>
                <w:rFonts w:eastAsiaTheme="minorHAnsi" w:cs="Arial"/>
                <w:color w:val="000000" w:themeColor="text1"/>
              </w:rPr>
              <w:t>Passcode Values</w:t>
            </w:r>
          </w:p>
        </w:tc>
      </w:tr>
      <w:tr w:rsidR="009A742B" w:rsidRPr="00200D70" w14:paraId="6B46580A"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805F26"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CF1430" w14:textId="77777777" w:rsidR="009A742B" w:rsidRPr="00200D70" w:rsidRDefault="009A742B" w:rsidP="00EB1FD2">
            <w:pPr>
              <w:rPr>
                <w:rFonts w:eastAsiaTheme="minorHAnsi" w:cs="Arial"/>
                <w:color w:val="000000" w:themeColor="text1"/>
              </w:rPr>
            </w:pPr>
          </w:p>
        </w:tc>
      </w:tr>
    </w:tbl>
    <w:p w14:paraId="04AC7956" w14:textId="77777777" w:rsidR="009A742B" w:rsidRDefault="009A742B" w:rsidP="009A742B"/>
    <w:p w14:paraId="67B79BE6" w14:textId="77777777" w:rsidR="009A742B" w:rsidRPr="000371E0" w:rsidRDefault="009A742B" w:rsidP="009A742B">
      <w:pPr>
        <w:pStyle w:val="RELogSignal"/>
        <w:shd w:val="clear" w:color="auto" w:fill="F2F2F2" w:themeFill="background1" w:themeFillShade="F2"/>
      </w:pPr>
      <w:r>
        <w:t xml:space="preserve"> </w:t>
      </w:r>
      <w:bookmarkStart w:id="265" w:name="_dd315bcc8a5e7c7e5f572fb8296c41f9"/>
      <w:proofErr w:type="spellStart"/>
      <w:r>
        <w:t>SetupSecondaryAuth_Rsp</w:t>
      </w:r>
      <w:bookmarkEnd w:id="265"/>
      <w:proofErr w:type="spellEnd"/>
    </w:p>
    <w:p w14:paraId="09E4C796" w14:textId="77777777" w:rsidR="009A742B" w:rsidRPr="00200D70" w:rsidRDefault="009A742B" w:rsidP="009A742B">
      <w:pPr>
        <w:rPr>
          <w:rFonts w:cs="Arial"/>
        </w:rPr>
      </w:pPr>
      <w:r>
        <w:rPr>
          <w:rFonts w:cs="Arial"/>
        </w:rPr>
        <w:t>Signal from Profile Management Server to Profile Interface Client communicating status of secondary authentication passcode creation for the profile being created/edited.</w:t>
      </w:r>
    </w:p>
    <w:p w14:paraId="28C970BA"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723BE223"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F661FE"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1A1F9E" w14:textId="77777777" w:rsidR="009A742B" w:rsidRPr="00320989" w:rsidRDefault="009A742B" w:rsidP="00EB1FD2">
            <w:pPr>
              <w:pStyle w:val="scriptNormal"/>
              <w:rPr>
                <w:color w:val="auto"/>
              </w:rPr>
            </w:pPr>
          </w:p>
        </w:tc>
      </w:tr>
      <w:tr w:rsidR="009A742B" w:rsidRPr="00200D70" w14:paraId="6FB9A76B"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5F4E93"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5652F7" w14:textId="77777777" w:rsidR="009A742B" w:rsidRPr="00200D70" w:rsidRDefault="009A742B" w:rsidP="00EB1FD2">
            <w:pPr>
              <w:rPr>
                <w:rFonts w:eastAsiaTheme="minorHAnsi" w:cs="Arial"/>
                <w:color w:val="000000" w:themeColor="text1"/>
              </w:rPr>
            </w:pPr>
          </w:p>
        </w:tc>
      </w:tr>
      <w:tr w:rsidR="009A742B" w:rsidRPr="00200D70" w14:paraId="22B114BA"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0589DF8"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52080A6D" w14:textId="77777777" w:rsidTr="00EB1FD2">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E74F10B" w14:textId="77777777" w:rsidR="009A742B" w:rsidRPr="00200D70" w:rsidRDefault="009A742B" w:rsidP="00EB1FD2">
            <w:pPr>
              <w:rPr>
                <w:rFonts w:cs="Arial"/>
                <w:b/>
                <w:bCs/>
                <w:lang w:val="en-GB"/>
              </w:rPr>
            </w:pPr>
            <w:r w:rsidRPr="00200D70">
              <w:rPr>
                <w:rFonts w:cs="Arial"/>
                <w:b/>
                <w:bCs/>
                <w:lang w:val="en-GB"/>
              </w:rPr>
              <w:t>Value</w:t>
            </w:r>
          </w:p>
          <w:p w14:paraId="67502C27"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9BAC96F"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CE6510"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43245EF9" w14:textId="77777777" w:rsidTr="00EB1FD2">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984DBDB"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8F31563" w14:textId="77777777" w:rsidR="009A742B"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882C9D" w14:textId="77777777" w:rsidR="009A742B" w:rsidRDefault="009A742B" w:rsidP="00EB1FD2">
            <w:pPr>
              <w:rPr>
                <w:rFonts w:eastAsiaTheme="minorHAnsi" w:cs="Arial"/>
                <w:color w:val="000000" w:themeColor="text1"/>
              </w:rPr>
            </w:pPr>
            <w:r>
              <w:rPr>
                <w:rFonts w:eastAsiaTheme="minorHAnsi" w:cs="Arial"/>
                <w:color w:val="000000" w:themeColor="text1"/>
              </w:rPr>
              <w:t>SUCCESS</w:t>
            </w:r>
          </w:p>
        </w:tc>
      </w:tr>
      <w:tr w:rsidR="009A742B" w:rsidRPr="00200D70" w14:paraId="57F9CFE7" w14:textId="77777777" w:rsidTr="00EB1FD2">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655C4B6C"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0C66DB1" w14:textId="77777777" w:rsidR="009A742B" w:rsidRDefault="009A742B" w:rsidP="00EB1FD2">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6AD1A6" w14:textId="77777777" w:rsidR="009A742B" w:rsidRDefault="009A742B" w:rsidP="00EB1FD2">
            <w:pPr>
              <w:rPr>
                <w:rFonts w:eastAsiaTheme="minorHAnsi" w:cs="Arial"/>
                <w:color w:val="000000" w:themeColor="text1"/>
              </w:rPr>
            </w:pPr>
            <w:r>
              <w:rPr>
                <w:rFonts w:eastAsiaTheme="minorHAnsi" w:cs="Arial"/>
                <w:color w:val="000000" w:themeColor="text1"/>
              </w:rPr>
              <w:t>ERROR</w:t>
            </w:r>
          </w:p>
        </w:tc>
      </w:tr>
      <w:tr w:rsidR="009A742B" w:rsidRPr="00200D70" w14:paraId="08923F86"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A9C1D6"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7DFE50" w14:textId="77777777" w:rsidR="009A742B" w:rsidRPr="00200D70" w:rsidRDefault="009A742B" w:rsidP="00EB1FD2">
            <w:pPr>
              <w:rPr>
                <w:rFonts w:eastAsiaTheme="minorHAnsi" w:cs="Arial"/>
                <w:color w:val="000000" w:themeColor="text1"/>
              </w:rPr>
            </w:pPr>
          </w:p>
        </w:tc>
      </w:tr>
    </w:tbl>
    <w:p w14:paraId="6D9B9FEA" w14:textId="77777777" w:rsidR="009A742B" w:rsidRDefault="009A742B" w:rsidP="009A742B">
      <w:pPr>
        <w:rPr>
          <w:b/>
          <w:u w:val="single"/>
        </w:rPr>
      </w:pPr>
    </w:p>
    <w:p w14:paraId="0652C29B" w14:textId="77777777" w:rsidR="009A742B" w:rsidRPr="000371E0" w:rsidRDefault="009A742B" w:rsidP="009A742B">
      <w:pPr>
        <w:pStyle w:val="RELogSignal"/>
        <w:shd w:val="clear" w:color="auto" w:fill="F2F2F2" w:themeFill="background1" w:themeFillShade="F2"/>
      </w:pPr>
      <w:bookmarkStart w:id="266" w:name="_1f859e7a15a599ed4d548c537976441c"/>
      <w:proofErr w:type="spellStart"/>
      <w:r>
        <w:t>Unlink_Rq</w:t>
      </w:r>
      <w:bookmarkEnd w:id="266"/>
      <w:proofErr w:type="spellEnd"/>
    </w:p>
    <w:p w14:paraId="30006BAF" w14:textId="77777777" w:rsidR="009A742B" w:rsidRPr="00200D70" w:rsidRDefault="009A742B" w:rsidP="009A742B">
      <w:pPr>
        <w:rPr>
          <w:rFonts w:cs="Arial"/>
        </w:rPr>
      </w:pPr>
      <w:r>
        <w:rPr>
          <w:rFonts w:cs="Arial"/>
        </w:rPr>
        <w:t>Request from the Profile Interface Client to the Profile Management Server to unlink a profile from its linked Ford account.</w:t>
      </w:r>
    </w:p>
    <w:p w14:paraId="1B2FD4F8"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08B6A7FD"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09F102"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6F9512" w14:textId="77777777" w:rsidR="009A742B" w:rsidRPr="00320989" w:rsidRDefault="009A742B" w:rsidP="00EB1FD2">
            <w:pPr>
              <w:pStyle w:val="scriptNormal"/>
              <w:rPr>
                <w:color w:val="auto"/>
              </w:rPr>
            </w:pPr>
          </w:p>
        </w:tc>
      </w:tr>
      <w:tr w:rsidR="009A742B" w:rsidRPr="00200D70" w14:paraId="3EAED7E5"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573D38"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D482E8" w14:textId="77777777" w:rsidR="009A742B" w:rsidRPr="00200D70" w:rsidRDefault="009A742B" w:rsidP="00EB1FD2">
            <w:pPr>
              <w:rPr>
                <w:rFonts w:eastAsiaTheme="minorHAnsi" w:cs="Arial"/>
                <w:color w:val="000000" w:themeColor="text1"/>
              </w:rPr>
            </w:pPr>
          </w:p>
        </w:tc>
      </w:tr>
      <w:tr w:rsidR="009A742B" w:rsidRPr="00200D70" w14:paraId="31F8E28B"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49D4F52"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75D1DE62"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17BB99" w14:textId="77777777" w:rsidR="009A742B" w:rsidRPr="00200D70" w:rsidRDefault="009A742B" w:rsidP="00EB1FD2">
            <w:pPr>
              <w:rPr>
                <w:rFonts w:cs="Arial"/>
                <w:b/>
                <w:bCs/>
                <w:lang w:val="en-GB"/>
              </w:rPr>
            </w:pPr>
            <w:r w:rsidRPr="00200D70">
              <w:rPr>
                <w:rFonts w:cs="Arial"/>
                <w:b/>
                <w:bCs/>
                <w:lang w:val="en-GB"/>
              </w:rPr>
              <w:t>Value</w:t>
            </w:r>
          </w:p>
          <w:p w14:paraId="0D84B2E7"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6D004FC" w14:textId="77777777" w:rsidR="009A742B" w:rsidRPr="00200D70" w:rsidRDefault="009A742B" w:rsidP="00EB1FD2">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5C12CF" w14:textId="77777777" w:rsidR="009A742B" w:rsidRDefault="009A742B" w:rsidP="00EB1FD2">
            <w:pPr>
              <w:rPr>
                <w:rFonts w:eastAsiaTheme="minorHAnsi" w:cs="Arial"/>
                <w:color w:val="000000" w:themeColor="text1"/>
              </w:rPr>
            </w:pPr>
            <w:proofErr w:type="spellStart"/>
            <w:r>
              <w:rPr>
                <w:rFonts w:eastAsiaTheme="minorHAnsi" w:cs="Arial"/>
                <w:color w:val="000000" w:themeColor="text1"/>
              </w:rPr>
              <w:t>PersIndex</w:t>
            </w:r>
            <w:proofErr w:type="spellEnd"/>
          </w:p>
          <w:p w14:paraId="184A722F" w14:textId="77777777" w:rsidR="009A742B" w:rsidRDefault="009A742B" w:rsidP="00EB1FD2">
            <w:pPr>
              <w:rPr>
                <w:rFonts w:eastAsiaTheme="minorHAnsi" w:cs="Arial"/>
                <w:color w:val="000000" w:themeColor="text1"/>
              </w:rPr>
            </w:pPr>
            <w:proofErr w:type="spellStart"/>
            <w:r>
              <w:rPr>
                <w:rFonts w:eastAsiaTheme="minorHAnsi" w:cs="Arial"/>
                <w:color w:val="000000" w:themeColor="text1"/>
              </w:rPr>
              <w:t>UserID</w:t>
            </w:r>
            <w:proofErr w:type="spellEnd"/>
          </w:p>
          <w:p w14:paraId="7B0B2686" w14:textId="77777777" w:rsidR="009A742B" w:rsidRPr="00A83763" w:rsidRDefault="009A742B" w:rsidP="00EB1FD2">
            <w:pPr>
              <w:tabs>
                <w:tab w:val="left" w:pos="1198"/>
              </w:tabs>
              <w:rPr>
                <w:rFonts w:eastAsiaTheme="minorHAnsi" w:cs="Arial"/>
              </w:rPr>
            </w:pPr>
            <w:r>
              <w:rPr>
                <w:rFonts w:eastAsiaTheme="minorHAnsi" w:cs="Arial"/>
              </w:rPr>
              <w:tab/>
            </w:r>
          </w:p>
        </w:tc>
      </w:tr>
      <w:tr w:rsidR="009A742B" w:rsidRPr="00200D70" w14:paraId="5D33B79C"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F4D519C"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4098D4" w14:textId="77777777" w:rsidR="009A742B" w:rsidRPr="00200D70" w:rsidRDefault="009A742B" w:rsidP="00EB1FD2">
            <w:pPr>
              <w:rPr>
                <w:rFonts w:eastAsiaTheme="minorHAnsi" w:cs="Arial"/>
                <w:color w:val="000000" w:themeColor="text1"/>
              </w:rPr>
            </w:pPr>
          </w:p>
        </w:tc>
      </w:tr>
    </w:tbl>
    <w:p w14:paraId="2417B729" w14:textId="77777777" w:rsidR="009A742B" w:rsidRDefault="009A742B" w:rsidP="009A742B"/>
    <w:p w14:paraId="3CDA716B" w14:textId="77777777" w:rsidR="009A742B" w:rsidRPr="000371E0" w:rsidRDefault="009A742B" w:rsidP="009A742B">
      <w:pPr>
        <w:pStyle w:val="RELogSignal"/>
        <w:shd w:val="clear" w:color="auto" w:fill="F2F2F2" w:themeFill="background1" w:themeFillShade="F2"/>
      </w:pPr>
      <w:r>
        <w:t xml:space="preserve"> </w:t>
      </w:r>
      <w:bookmarkStart w:id="267" w:name="_9466ab7673990b609a7787d0fb0bf049"/>
      <w:proofErr w:type="spellStart"/>
      <w:r>
        <w:t>Unlink_Rsp</w:t>
      </w:r>
      <w:bookmarkEnd w:id="267"/>
      <w:proofErr w:type="spellEnd"/>
    </w:p>
    <w:p w14:paraId="233DE153" w14:textId="77777777" w:rsidR="009A742B" w:rsidRPr="00200D70" w:rsidRDefault="009A742B" w:rsidP="009A742B">
      <w:pPr>
        <w:rPr>
          <w:rFonts w:cs="Arial"/>
        </w:rPr>
      </w:pPr>
      <w:r>
        <w:rPr>
          <w:rFonts w:cs="Arial"/>
        </w:rPr>
        <w:t xml:space="preserve">Response to the </w:t>
      </w:r>
      <w:proofErr w:type="spellStart"/>
      <w:r>
        <w:rPr>
          <w:rFonts w:cs="Arial"/>
        </w:rPr>
        <w:t>Unlink_Rq</w:t>
      </w:r>
      <w:proofErr w:type="spellEnd"/>
      <w:r>
        <w:rPr>
          <w:rFonts w:cs="Arial"/>
        </w:rPr>
        <w:t xml:space="preserve"> indicating a Success or Failure when unlinking a profile from a Ford Account.</w:t>
      </w:r>
    </w:p>
    <w:p w14:paraId="17FA039F" w14:textId="77777777" w:rsidR="009A742B" w:rsidRPr="00200D70" w:rsidRDefault="009A742B" w:rsidP="009A742B">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9A742B" w:rsidRPr="00200D70" w14:paraId="3A75B570"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69B5C3" w14:textId="77777777" w:rsidR="009A742B" w:rsidRPr="00200D70" w:rsidRDefault="009A742B" w:rsidP="00EB1FD2">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6EF33A" w14:textId="77777777" w:rsidR="009A742B" w:rsidRPr="00320989" w:rsidRDefault="009A742B" w:rsidP="00EB1FD2">
            <w:pPr>
              <w:pStyle w:val="scriptNormal"/>
              <w:rPr>
                <w:color w:val="auto"/>
              </w:rPr>
            </w:pPr>
          </w:p>
        </w:tc>
      </w:tr>
      <w:tr w:rsidR="009A742B" w:rsidRPr="00200D70" w14:paraId="103C501A"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BE5A76"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A1335D" w14:textId="77777777" w:rsidR="009A742B" w:rsidRPr="00200D70" w:rsidRDefault="009A742B" w:rsidP="00EB1FD2">
            <w:pPr>
              <w:rPr>
                <w:rFonts w:eastAsiaTheme="minorHAnsi" w:cs="Arial"/>
                <w:color w:val="000000" w:themeColor="text1"/>
              </w:rPr>
            </w:pPr>
          </w:p>
        </w:tc>
      </w:tr>
      <w:tr w:rsidR="009A742B" w:rsidRPr="00200D70" w14:paraId="60291543" w14:textId="77777777" w:rsidTr="00EB1FD2">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4D9BCB3" w14:textId="77777777" w:rsidR="009A742B" w:rsidRPr="00200D70" w:rsidRDefault="009A742B" w:rsidP="00EB1FD2">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9A742B" w:rsidRPr="00200D70" w14:paraId="3B981ECF"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219D75" w14:textId="77777777" w:rsidR="009A742B" w:rsidRPr="00200D70" w:rsidRDefault="009A742B" w:rsidP="00EB1FD2">
            <w:pPr>
              <w:rPr>
                <w:rFonts w:cs="Arial"/>
                <w:b/>
                <w:bCs/>
                <w:lang w:val="en-GB"/>
              </w:rPr>
            </w:pPr>
            <w:r w:rsidRPr="00200D70">
              <w:rPr>
                <w:rFonts w:cs="Arial"/>
                <w:b/>
                <w:bCs/>
                <w:lang w:val="en-GB"/>
              </w:rPr>
              <w:t>Value</w:t>
            </w:r>
          </w:p>
          <w:p w14:paraId="5BA25D7B" w14:textId="77777777" w:rsidR="009A742B" w:rsidRPr="00200D70" w:rsidRDefault="009A742B" w:rsidP="00EB1FD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E91890" w14:textId="77777777" w:rsidR="009A742B" w:rsidRPr="00200D70" w:rsidRDefault="009A742B" w:rsidP="00EB1FD2">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604732" w14:textId="77777777" w:rsidR="009A742B" w:rsidRPr="00200D70" w:rsidRDefault="009A742B" w:rsidP="00EB1FD2">
            <w:pPr>
              <w:rPr>
                <w:rFonts w:eastAsiaTheme="minorHAnsi" w:cs="Arial"/>
                <w:color w:val="000000" w:themeColor="text1"/>
              </w:rPr>
            </w:pPr>
            <w:r>
              <w:rPr>
                <w:rFonts w:eastAsiaTheme="minorHAnsi" w:cs="Arial"/>
                <w:color w:val="000000" w:themeColor="text1"/>
              </w:rPr>
              <w:t>NULL</w:t>
            </w:r>
          </w:p>
        </w:tc>
      </w:tr>
      <w:tr w:rsidR="009A742B" w:rsidRPr="00200D70" w14:paraId="030F2CDB"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55E2B647"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5779BC7" w14:textId="77777777" w:rsidR="009A742B" w:rsidRPr="00200D70" w:rsidRDefault="009A742B" w:rsidP="00EB1FD2">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A02745" w14:textId="77777777" w:rsidR="009A742B" w:rsidRPr="00200D70" w:rsidRDefault="009A742B" w:rsidP="00EB1FD2">
            <w:pPr>
              <w:rPr>
                <w:rFonts w:eastAsiaTheme="minorHAnsi" w:cs="Arial"/>
                <w:color w:val="000000" w:themeColor="text1"/>
              </w:rPr>
            </w:pPr>
            <w:r>
              <w:rPr>
                <w:rFonts w:eastAsiaTheme="minorHAnsi" w:cs="Arial"/>
                <w:color w:val="000000" w:themeColor="text1"/>
              </w:rPr>
              <w:t>SUCCESS</w:t>
            </w:r>
          </w:p>
        </w:tc>
      </w:tr>
      <w:tr w:rsidR="009A742B" w:rsidRPr="00200D70" w14:paraId="3FBAD3AC" w14:textId="77777777" w:rsidTr="00EB1FD2">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7838762B" w14:textId="77777777" w:rsidR="009A742B" w:rsidRPr="00200D70" w:rsidRDefault="009A742B" w:rsidP="00EB1FD2">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91A3AB3" w14:textId="77777777" w:rsidR="009A742B" w:rsidRPr="00200D70" w:rsidRDefault="009A742B" w:rsidP="00EB1FD2">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4A9ECB" w14:textId="77777777" w:rsidR="009A742B" w:rsidRPr="00200D70" w:rsidRDefault="009A742B" w:rsidP="00EB1FD2">
            <w:pPr>
              <w:rPr>
                <w:rFonts w:eastAsiaTheme="minorHAnsi" w:cs="Arial"/>
                <w:color w:val="000000" w:themeColor="text1"/>
              </w:rPr>
            </w:pPr>
            <w:r>
              <w:rPr>
                <w:rFonts w:eastAsiaTheme="minorHAnsi" w:cs="Arial"/>
                <w:color w:val="000000" w:themeColor="text1"/>
              </w:rPr>
              <w:t>FAIL</w:t>
            </w:r>
          </w:p>
        </w:tc>
      </w:tr>
      <w:tr w:rsidR="009A742B" w:rsidRPr="00200D70" w14:paraId="208A35F1" w14:textId="77777777" w:rsidTr="00EB1FD2">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D57461F" w14:textId="77777777" w:rsidR="009A742B" w:rsidRPr="00200D70" w:rsidRDefault="009A742B" w:rsidP="00EB1FD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2A0EE5" w14:textId="77777777" w:rsidR="009A742B" w:rsidRPr="00200D70" w:rsidRDefault="009A742B" w:rsidP="00EB1FD2">
            <w:pPr>
              <w:rPr>
                <w:rFonts w:eastAsiaTheme="minorHAnsi" w:cs="Arial"/>
                <w:color w:val="000000" w:themeColor="text1"/>
              </w:rPr>
            </w:pPr>
          </w:p>
        </w:tc>
      </w:tr>
    </w:tbl>
    <w:p w14:paraId="077B7F97" w14:textId="77777777" w:rsidR="009A742B" w:rsidRDefault="009A742B" w:rsidP="001F5E54"/>
    <w:p w14:paraId="58208384" w14:textId="77777777" w:rsidR="00584E2D" w:rsidRDefault="00584E2D" w:rsidP="00584E2D">
      <w:pPr>
        <w:pStyle w:val="Heading3"/>
        <w:rPr>
          <w:lang w:val="en-GB"/>
        </w:rPr>
      </w:pPr>
      <w:bookmarkStart w:id="268" w:name="_Toc6466559"/>
      <w:bookmarkStart w:id="269" w:name="_Ref531353665"/>
      <w:r w:rsidRPr="00584E2D">
        <w:rPr>
          <w:lang w:val="en-GB"/>
        </w:rPr>
        <w:t>Logical Parameters</w:t>
      </w:r>
      <w:bookmarkEnd w:id="268"/>
      <w:bookmarkEnd w:id="269"/>
    </w:p>
    <w:p w14:paraId="72623498" w14:textId="4CB420C1"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08"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270" w:name="_Toc6466560"/>
      <w:r>
        <w:rPr>
          <w:lang w:val="en-GB"/>
        </w:rPr>
        <w:t>Encoding</w:t>
      </w:r>
      <w:r w:rsidR="00584E2D" w:rsidRPr="00584E2D">
        <w:rPr>
          <w:lang w:val="en-GB"/>
        </w:rPr>
        <w:t xml:space="preserve"> Types</w:t>
      </w:r>
      <w:bookmarkEnd w:id="270"/>
    </w:p>
    <w:p w14:paraId="691C23F3" w14:textId="3559777D"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09"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271" w:name="_Toc6466561"/>
      <w:r>
        <w:t>Glossary</w:t>
      </w:r>
      <w:bookmarkEnd w:id="271"/>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4449B50D"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110" w:history="1">
        <w:r w:rsidRPr="000F5F82">
          <w:rPr>
            <w:rStyle w:val="SubtleEmphasis"/>
            <w:color w:val="0000FF"/>
          </w:rPr>
          <w:t>RE Glossary</w:t>
        </w:r>
      </w:hyperlink>
    </w:p>
    <w:p w14:paraId="39339A95" w14:textId="069CDC23" w:rsidR="00A92B2F" w:rsidRDefault="00A92B2F" w:rsidP="00B4449D">
      <w:pPr>
        <w:pStyle w:val="Heading3"/>
      </w:pPr>
      <w:bookmarkStart w:id="272" w:name="_Toc6466562"/>
      <w:bookmarkStart w:id="273" w:name="_Toc534968182"/>
      <w:bookmarkStart w:id="274" w:name="_Toc529191288"/>
      <w:r>
        <w:t>Definitions</w:t>
      </w:r>
      <w:bookmarkEnd w:id="272"/>
      <w:bookmarkEnd w:id="273"/>
      <w:bookmarkEnd w:id="274"/>
    </w:p>
    <w:p w14:paraId="4AB5E742" w14:textId="5AB387DE"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111" w:history="1">
        <w:r w:rsidRPr="00316F4E">
          <w:rPr>
            <w:rStyle w:val="SubtleEmphasis"/>
            <w:color w:val="0000FF"/>
          </w:rPr>
          <w:t>RE Glossary</w:t>
        </w:r>
      </w:hyperlink>
    </w:p>
    <w:p w14:paraId="4A16C4B2" w14:textId="77777777" w:rsidR="006C2DE5" w:rsidRDefault="006C2DE5" w:rsidP="00A92B2F"/>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A92B2F" w:rsidRPr="007C20FA" w14:paraId="23C5689B" w14:textId="77777777" w:rsidTr="007C45F4">
        <w:trPr>
          <w:trHeight w:val="350"/>
          <w:tblHeader/>
        </w:trPr>
        <w:tc>
          <w:tcPr>
            <w:tcW w:w="2268" w:type="dxa"/>
            <w:shd w:val="pct20" w:color="auto" w:fill="FFFFFF"/>
            <w:vAlign w:val="center"/>
          </w:tcPr>
          <w:p w14:paraId="0FE60F7D" w14:textId="77777777" w:rsidR="00A92B2F" w:rsidRPr="00643D15" w:rsidRDefault="00A92B2F" w:rsidP="007C45F4">
            <w:pPr>
              <w:jc w:val="center"/>
              <w:rPr>
                <w:b/>
              </w:rPr>
            </w:pPr>
            <w:r w:rsidRPr="00643D15">
              <w:rPr>
                <w:b/>
              </w:rPr>
              <w:t>Definition</w:t>
            </w:r>
          </w:p>
        </w:tc>
        <w:tc>
          <w:tcPr>
            <w:tcW w:w="8222" w:type="dxa"/>
            <w:shd w:val="pct20" w:color="auto" w:fill="FFFFFF"/>
            <w:vAlign w:val="center"/>
          </w:tcPr>
          <w:p w14:paraId="07ECD574" w14:textId="77777777" w:rsidR="00A92B2F" w:rsidRPr="00643D15" w:rsidRDefault="00A92B2F" w:rsidP="007C45F4">
            <w:pPr>
              <w:jc w:val="center"/>
              <w:rPr>
                <w:b/>
              </w:rPr>
            </w:pPr>
            <w:r w:rsidRPr="00643D15">
              <w:rPr>
                <w:b/>
              </w:rPr>
              <w:t>Description</w:t>
            </w:r>
          </w:p>
        </w:tc>
      </w:tr>
      <w:tr w:rsidR="00A92B2F" w:rsidRPr="007C20FA" w14:paraId="58F7EDC6" w14:textId="77777777" w:rsidTr="007C45F4">
        <w:tc>
          <w:tcPr>
            <w:tcW w:w="2268" w:type="dxa"/>
          </w:tcPr>
          <w:p w14:paraId="3CE3FB60" w14:textId="77777777" w:rsidR="00A92B2F" w:rsidRPr="007C20FA" w:rsidRDefault="00A92B2F" w:rsidP="007C45F4">
            <w:r>
              <w:t>Account ID</w:t>
            </w:r>
          </w:p>
        </w:tc>
        <w:tc>
          <w:tcPr>
            <w:tcW w:w="8222" w:type="dxa"/>
          </w:tcPr>
          <w:p w14:paraId="112F66C6" w14:textId="77777777" w:rsidR="00A92B2F" w:rsidRDefault="00A92B2F" w:rsidP="007C45F4">
            <w:r>
              <w:t>Ford Account ID stored in the vehicle used to create a link between vehicle profile ID and user's FordPass Account.</w:t>
            </w:r>
          </w:p>
        </w:tc>
      </w:tr>
      <w:tr w:rsidR="00A92B2F" w:rsidRPr="007C20FA" w14:paraId="354E2DE3" w14:textId="77777777" w:rsidTr="007C45F4">
        <w:tc>
          <w:tcPr>
            <w:tcW w:w="2268" w:type="dxa"/>
          </w:tcPr>
          <w:p w14:paraId="38BA1C02" w14:textId="77777777" w:rsidR="00A92B2F" w:rsidRPr="007C20FA" w:rsidRDefault="00A92B2F" w:rsidP="007C45F4">
            <w:r>
              <w:t>FTTI</w:t>
            </w:r>
          </w:p>
        </w:tc>
        <w:tc>
          <w:tcPr>
            <w:tcW w:w="8222" w:type="dxa"/>
          </w:tcPr>
          <w:p w14:paraId="56D144ED" w14:textId="77777777" w:rsidR="00A92B2F" w:rsidRDefault="00A92B2F" w:rsidP="007C45F4">
            <w:r>
              <w:t>Fault Tolerance Time Interval</w:t>
            </w:r>
          </w:p>
        </w:tc>
      </w:tr>
      <w:tr w:rsidR="00A92B2F" w:rsidRPr="007C20FA" w14:paraId="35B7F0EC" w14:textId="77777777" w:rsidTr="007C45F4">
        <w:tc>
          <w:tcPr>
            <w:tcW w:w="2268" w:type="dxa"/>
          </w:tcPr>
          <w:p w14:paraId="134325A0" w14:textId="77777777" w:rsidR="00A92B2F" w:rsidRPr="007C20FA" w:rsidRDefault="00A92B2F" w:rsidP="007C45F4">
            <w:r>
              <w:t>HMI Client</w:t>
            </w:r>
          </w:p>
        </w:tc>
        <w:tc>
          <w:tcPr>
            <w:tcW w:w="8222" w:type="dxa"/>
          </w:tcPr>
          <w:p w14:paraId="12071B88" w14:textId="77777777" w:rsidR="00A92B2F" w:rsidRDefault="00A92B2F" w:rsidP="007C45F4">
            <w:r>
              <w:t>The technology used to display a profile setting's current status to the user. Example, radio stations are displayed to the customer using the SYNC screen as an HMI client, but the stations are stored in the Audio Head Unit.</w:t>
            </w:r>
          </w:p>
        </w:tc>
      </w:tr>
      <w:tr w:rsidR="00A92B2F" w:rsidRPr="007C20FA" w14:paraId="35F1C25F" w14:textId="77777777" w:rsidTr="007C45F4">
        <w:tc>
          <w:tcPr>
            <w:tcW w:w="2268" w:type="dxa"/>
          </w:tcPr>
          <w:p w14:paraId="6CA25045" w14:textId="77777777" w:rsidR="00A92B2F" w:rsidRPr="007C20FA" w:rsidRDefault="00A92B2F" w:rsidP="007C45F4">
            <w:r>
              <w:t>PPP</w:t>
            </w:r>
          </w:p>
        </w:tc>
        <w:tc>
          <w:tcPr>
            <w:tcW w:w="8222" w:type="dxa"/>
          </w:tcPr>
          <w:p w14:paraId="29EE4C4C" w14:textId="77777777" w:rsidR="00A92B2F" w:rsidRDefault="00A92B2F" w:rsidP="007C45F4">
            <w:r>
              <w:t>Personal and Portable Profiles</w:t>
            </w:r>
          </w:p>
        </w:tc>
      </w:tr>
      <w:tr w:rsidR="00A92B2F" w:rsidRPr="007C20FA" w14:paraId="7BC0D464" w14:textId="77777777" w:rsidTr="007C45F4">
        <w:tc>
          <w:tcPr>
            <w:tcW w:w="2268" w:type="dxa"/>
          </w:tcPr>
          <w:p w14:paraId="16BA8A49" w14:textId="77777777" w:rsidR="00A92B2F" w:rsidRPr="007C20FA" w:rsidRDefault="00A92B2F" w:rsidP="007C45F4">
            <w:r>
              <w:t>Profile Interface Client</w:t>
            </w:r>
          </w:p>
        </w:tc>
        <w:tc>
          <w:tcPr>
            <w:tcW w:w="8222" w:type="dxa"/>
          </w:tcPr>
          <w:p w14:paraId="0D57C8D9" w14:textId="77777777" w:rsidR="00A92B2F" w:rsidRDefault="00A92B2F" w:rsidP="007C45F4">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tc>
      </w:tr>
      <w:tr w:rsidR="00A92B2F" w:rsidRPr="007C20FA" w14:paraId="78E964C5" w14:textId="77777777" w:rsidTr="007C45F4">
        <w:tc>
          <w:tcPr>
            <w:tcW w:w="2268" w:type="dxa"/>
          </w:tcPr>
          <w:p w14:paraId="2FA0FCEF" w14:textId="77777777" w:rsidR="00A92B2F" w:rsidRPr="007C20FA" w:rsidRDefault="00A92B2F" w:rsidP="007C45F4">
            <w:r>
              <w:t>Secondary Authentication Passcode</w:t>
            </w:r>
          </w:p>
        </w:tc>
        <w:tc>
          <w:tcPr>
            <w:tcW w:w="8222" w:type="dxa"/>
          </w:tcPr>
          <w:p w14:paraId="4E14395C" w14:textId="77777777" w:rsidR="00A92B2F" w:rsidRDefault="00A92B2F" w:rsidP="007C45F4">
            <w:r>
              <w:t>A passcode that a user configures for their profile. Entering this passcode provides the user full access to their profile.</w:t>
            </w:r>
          </w:p>
        </w:tc>
      </w:tr>
    </w:tbl>
    <w:p w14:paraId="3A69A0CB" w14:textId="6D1FE137" w:rsidR="00A92B2F" w:rsidRDefault="00A92B2F" w:rsidP="00A92B2F">
      <w:pPr>
        <w:pStyle w:val="Caption"/>
      </w:pPr>
      <w:bookmarkStart w:id="275" w:name="_Toc6466575"/>
      <w:bookmarkStart w:id="276" w:name="_Toc534968211"/>
      <w:bookmarkStart w:id="277" w:name="_Toc529191315"/>
      <w:r w:rsidRPr="000662CE">
        <w:t xml:space="preserve">Table </w:t>
      </w:r>
      <w:r>
        <w:rPr>
          <w:noProof/>
        </w:rPr>
        <w:fldChar w:fldCharType="begin"/>
      </w:r>
      <w:r>
        <w:rPr>
          <w:noProof/>
        </w:rPr>
        <w:instrText xml:space="preserve"> SEQ Table \* ARABIC </w:instrText>
      </w:r>
      <w:r>
        <w:rPr>
          <w:noProof/>
        </w:rPr>
        <w:fldChar w:fldCharType="separate"/>
      </w:r>
      <w:r w:rsidR="00171070">
        <w:rPr>
          <w:noProof/>
        </w:rPr>
        <w:t>9</w:t>
      </w:r>
      <w:r>
        <w:rPr>
          <w:noProof/>
        </w:rPr>
        <w:fldChar w:fldCharType="end"/>
      </w:r>
      <w:r w:rsidRPr="000662CE">
        <w:t>: Definitions used in this document</w:t>
      </w:r>
      <w:bookmarkEnd w:id="275"/>
      <w:bookmarkEnd w:id="276"/>
      <w:bookmarkEnd w:id="277"/>
    </w:p>
    <w:p w14:paraId="3586F2FF" w14:textId="77777777" w:rsidR="00A92B2F" w:rsidRDefault="00A92B2F" w:rsidP="00B4449D">
      <w:pPr>
        <w:pStyle w:val="Heading3"/>
      </w:pPr>
      <w:bookmarkStart w:id="278" w:name="_Abbreviations"/>
      <w:bookmarkStart w:id="279" w:name="_Toc6466563"/>
      <w:bookmarkStart w:id="280" w:name="_Toc534968183"/>
      <w:bookmarkStart w:id="281" w:name="_Toc529191289"/>
      <w:bookmarkEnd w:id="278"/>
      <w:r>
        <w:t>Abbreviations</w:t>
      </w:r>
      <w:bookmarkEnd w:id="279"/>
      <w:bookmarkEnd w:id="280"/>
      <w:bookmarkEnd w:id="281"/>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112"/>
      <w:footerReference w:type="default" r:id="rId113"/>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uesch, Sandro (S.P.)" w:date="2019-04-02T12:24:00Z" w:initials="NS(">
    <w:p w14:paraId="114D7FD3" w14:textId="7C8E91D2" w:rsidR="00FF3040" w:rsidRPr="00922518" w:rsidRDefault="00FF3040"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FF3040" w:rsidRPr="00922518" w:rsidRDefault="00FF3040"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FF3040" w:rsidRPr="00922518" w:rsidRDefault="00FF3040"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FF3040" w:rsidRPr="00922518" w:rsidRDefault="00FF3040"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FF3040" w:rsidRPr="00922518" w:rsidRDefault="00FF3040"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FF3040" w:rsidRPr="00922518" w:rsidRDefault="00FF3040" w:rsidP="00922518">
      <w:pPr>
        <w:pStyle w:val="CommentText"/>
        <w:rPr>
          <w:rStyle w:val="CommentReference"/>
          <w:color w:val="auto"/>
        </w:rPr>
      </w:pPr>
      <w:r w:rsidRPr="00922518">
        <w:rPr>
          <w:rStyle w:val="CommentReference"/>
          <w:color w:val="auto"/>
        </w:rPr>
        <w:t>Repeat 1-4 a second time.</w:t>
      </w:r>
    </w:p>
    <w:p w14:paraId="05FD8083" w14:textId="477A97C7" w:rsidR="00FF3040" w:rsidRDefault="00FF3040" w:rsidP="00922518">
      <w:pPr>
        <w:pStyle w:val="CommentText"/>
      </w:pPr>
      <w:r w:rsidRPr="00922518">
        <w:rPr>
          <w:rStyle w:val="CommentReference"/>
          <w:b/>
          <w:color w:val="auto"/>
        </w:rPr>
        <w:t>Delete this comment after the table of contents have been updated.</w:t>
      </w:r>
    </w:p>
  </w:comment>
  <w:comment w:id="257" w:author="Bauer, Justin (J.)" w:date="2021-04-08T16:32:00Z" w:initials="BJ(">
    <w:p w14:paraId="714434B7" w14:textId="77777777" w:rsidR="009A742B" w:rsidRDefault="009A742B" w:rsidP="009A742B">
      <w:pPr>
        <w:pStyle w:val="CommentText"/>
      </w:pPr>
      <w:r>
        <w:rPr>
          <w:rStyle w:val="CommentReference"/>
        </w:rPr>
        <w:annotationRef/>
      </w:r>
      <w:r>
        <w:t>Could provide different types of errors.</w:t>
      </w:r>
    </w:p>
  </w:comment>
  <w:comment w:id="261" w:author="Bauer, Justin (J.)" w:date="2021-04-13T09:02:00Z" w:initials="JB">
    <w:p w14:paraId="60A74C56" w14:textId="77777777" w:rsidR="009A742B" w:rsidRDefault="009A742B" w:rsidP="009A742B">
      <w:pPr>
        <w:pStyle w:val="CommentText"/>
      </w:pPr>
      <w:r>
        <w:rPr>
          <w:rStyle w:val="CommentReference"/>
        </w:rPr>
        <w:annotationRef/>
      </w:r>
      <w:r>
        <w:t>Not sure if this is anything more than status messages to determine if Authentication method linking is in progress or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Ex w15:paraId="714434B7" w15:done="0"/>
  <w15:commentEx w15:paraId="60A74C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Id w16cid:paraId="714434B7" w16cid:durableId="2419AE84"/>
  <w16cid:commentId w16cid:paraId="60A74C56" w16cid:durableId="241FDC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BF3C5" w14:textId="77777777" w:rsidR="00E74DCB" w:rsidRDefault="00E74DCB">
      <w:r>
        <w:separator/>
      </w:r>
    </w:p>
  </w:endnote>
  <w:endnote w:type="continuationSeparator" w:id="0">
    <w:p w14:paraId="295B8DF8" w14:textId="77777777" w:rsidR="00E74DCB" w:rsidRDefault="00E74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FF3040" w:rsidRPr="004306CB" w:rsidRDefault="00FF3040"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FF3040" w:rsidRPr="004306CB" w:rsidRDefault="00FF3040"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4B65174B" w14:textId="3D7785F5" w:rsidR="00FF3040" w:rsidRPr="004306CB" w:rsidRDefault="00FF3040"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FF3040" w:rsidRPr="004306CB" w:rsidRDefault="00FF3040"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FF3040" w:rsidRPr="004306CB" w:rsidRDefault="00FF3040"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041DF9B1" w14:textId="366722D6" w:rsidR="00FF3040" w:rsidRPr="004306CB" w:rsidRDefault="00FF3040"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9879A" w14:textId="77777777" w:rsidR="00E74DCB" w:rsidRDefault="00E74DCB">
      <w:r>
        <w:separator/>
      </w:r>
    </w:p>
  </w:footnote>
  <w:footnote w:type="continuationSeparator" w:id="0">
    <w:p w14:paraId="7858F90E" w14:textId="77777777" w:rsidR="00E74DCB" w:rsidRDefault="00E74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FF3040" w:rsidRPr="00FC036D" w:rsidRDefault="00FF3040"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FF3040" w:rsidRPr="00A6652D" w:rsidRDefault="00FF3040"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FF3040" w:rsidRDefault="00FF3040"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FF3040" w:rsidRPr="00540F5E" w:rsidRDefault="00FF3040"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spellStart"/>
    <w:proofErr w:type="gramStart"/>
    <w:r>
      <w:rPr>
        <w:rFonts w:cs="Arial"/>
        <w:sz w:val="28"/>
        <w:szCs w:val="28"/>
      </w:rPr>
      <w:t>MyFunction</w:t>
    </w:r>
    <w:proofErr w:type="spellEnd"/>
    <w:r>
      <w:rPr>
        <w:rFonts w:cs="Arial"/>
        <w:sz w:val="28"/>
        <w:szCs w:val="28"/>
      </w:rPr>
      <w:t>(</w:t>
    </w:r>
    <w:proofErr w:type="gramEnd"/>
    <w:r>
      <w:rPr>
        <w:rFonts w:cs="Arial"/>
        <w:sz w:val="28"/>
        <w:szCs w:val="28"/>
      </w:rPr>
      <w:t>Group)</w:t>
    </w:r>
    <w:r w:rsidRPr="00540F5E">
      <w:rPr>
        <w:rFonts w:cs="Arial"/>
        <w:sz w:val="28"/>
        <w:szCs w:val="28"/>
      </w:rPr>
      <w:fldChar w:fldCharType="end"/>
    </w:r>
  </w:p>
  <w:p w14:paraId="3105F1F8" w14:textId="77777777" w:rsidR="00FF3040" w:rsidRPr="00F96466" w:rsidRDefault="00FF3040"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272653"/>
    <w:multiLevelType w:val="hybridMultilevel"/>
    <w:tmpl w:val="F2AEBE7E"/>
    <w:lvl w:ilvl="0" w:tplc="7E420D1E">
      <w:start w:val="202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3"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7"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F5C6C"/>
    <w:multiLevelType w:val="hybridMultilevel"/>
    <w:tmpl w:val="6A60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3"/>
  </w:num>
  <w:num w:numId="4">
    <w:abstractNumId w:val="16"/>
  </w:num>
  <w:num w:numId="5">
    <w:abstractNumId w:val="13"/>
  </w:num>
  <w:num w:numId="6">
    <w:abstractNumId w:val="1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6"/>
  </w:num>
  <w:num w:numId="8">
    <w:abstractNumId w:val="5"/>
  </w:num>
  <w:num w:numId="9">
    <w:abstractNumId w:val="1"/>
  </w:num>
  <w:num w:numId="10">
    <w:abstractNumId w:val="10"/>
  </w:num>
  <w:num w:numId="11">
    <w:abstractNumId w:val="4"/>
  </w:num>
  <w:num w:numId="12">
    <w:abstractNumId w:val="18"/>
  </w:num>
  <w:num w:numId="13">
    <w:abstractNumId w:val="6"/>
  </w:num>
  <w:num w:numId="14">
    <w:abstractNumId w:val="0"/>
  </w:num>
  <w:num w:numId="15">
    <w:abstractNumId w:val="8"/>
  </w:num>
  <w:num w:numId="16">
    <w:abstractNumId w:val="17"/>
  </w:num>
  <w:num w:numId="17">
    <w:abstractNumId w:val="9"/>
  </w:num>
  <w:num w:numId="18">
    <w:abstractNumId w:val="2"/>
  </w:num>
  <w:num w:numId="19">
    <w:abstractNumId w:val="15"/>
  </w:num>
  <w:num w:numId="20">
    <w:abstractNumId w:val="14"/>
  </w:num>
  <w:num w:numId="21">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Bauer, Justin (J.)">
    <w15:presenceInfo w15:providerId="AD" w15:userId="S::jbauer50@ford.com::96564277-5136-4fa7-87c2-555712c06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6D7"/>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6E00"/>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4616D"/>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A742B"/>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673"/>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46C6A"/>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3802"/>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DF73AD"/>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4DCB"/>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3E9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5EF4"/>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1A6"/>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040"/>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uiPriority w:val="99"/>
    <w:rsid w:val="004E7B74"/>
    <w:rPr>
      <w:color w:val="FF00FF"/>
      <w:sz w:val="16"/>
    </w:rPr>
  </w:style>
  <w:style w:type="paragraph" w:styleId="CommentText">
    <w:name w:val="annotation text"/>
    <w:basedOn w:val="Normal"/>
    <w:link w:val="CommentTextChar"/>
    <w:uiPriority w:val="99"/>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uiPriority w:val="99"/>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hyperlink" Target="http://wiki.ford.com/display/RequirementsEngineering/Stakeholder+Analysis" TargetMode="External"/><Relationship Id="rId42" Type="http://schemas.openxmlformats.org/officeDocument/2006/relationships/hyperlink" Target="https://pd3.spt.ford.com/sites/SystemsEngineering/SEC/sysml-teamsite/SysML%20Wiki/Activity%20Diagram%20Basics.aspx"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eader" Target="header2.xml"/><Relationship Id="rId16" Type="http://schemas.microsoft.com/office/2016/09/relationships/commentsIds" Target="commentsIds.xml"/><Relationship Id="rId107" Type="http://schemas.openxmlformats.org/officeDocument/2006/relationships/hyperlink" Target="http://wiki.ford.com/display/RequirementsEngineering/Adding+a+Logical+Signal+or+Parameter" TargetMode="External"/><Relationship Id="rId11" Type="http://schemas.openxmlformats.org/officeDocument/2006/relationships/hyperlink" Target="https://www.vsemweb.ford.com/tc/launchapp?-attach=true&amp;-s=226TCSession&amp;-o=FYV5z4zQx3NrTDAAAAAAAAAAAAA&amp;servername=Production_Server" TargetMode="External"/><Relationship Id="rId24" Type="http://schemas.openxmlformats.org/officeDocument/2006/relationships/hyperlink" Target="http://wiki.ford.com/display/RequirementsEngineering/Specification+templates?src=contextnavpagetreemode" TargetMode="External"/><Relationship Id="rId32" Type="http://schemas.openxmlformats.org/officeDocument/2006/relationships/hyperlink" Target="http://wiki.ford.com/display/RequirementsEngineering/Variant+Management" TargetMode="External"/><Relationship Id="rId37" Type="http://schemas.openxmlformats.org/officeDocument/2006/relationships/image" Target="media/image7.jpg"/><Relationship Id="rId40" Type="http://schemas.openxmlformats.org/officeDocument/2006/relationships/hyperlink" Target="http://wiki.ford.com/display/RequirementsEngineering/State+Charts?src=contextnavpagetreemode" TargetMode="External"/><Relationship Id="rId45" Type="http://schemas.openxmlformats.org/officeDocument/2006/relationships/hyperlink" Target="http://wiki.ford.com/display/RequirementsEngineering/How+to+write+better+requirements?src=contextnavpagetreemode" TargetMode="External"/><Relationship Id="rId53" Type="http://schemas.openxmlformats.org/officeDocument/2006/relationships/image" Target="media/image9.jpg"/><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Glossary?src=contextnavpagetreemode" TargetMode="External"/><Relationship Id="rId115"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image" Target="media/image18.jpg"/><Relationship Id="rId95" Type="http://schemas.openxmlformats.org/officeDocument/2006/relationships/hyperlink" Target="http://wiki.ford.com/display/RequirementsEngineering/Requirements+Attributes" TargetMode="External"/><Relationship Id="rId19" Type="http://schemas.openxmlformats.org/officeDocument/2006/relationships/image" Target="media/image2.jpg"/><Relationship Id="rId14" Type="http://schemas.openxmlformats.org/officeDocument/2006/relationships/comments" Target="comments.xml"/><Relationship Id="rId22" Type="http://schemas.openxmlformats.org/officeDocument/2006/relationships/hyperlink" Target="http://wiki.ford.com/display/RequirementsEngineering/Specification+templates" TargetMode="External"/><Relationship Id="rId27" Type="http://schemas.openxmlformats.org/officeDocument/2006/relationships/hyperlink" Target="http://wiki.ford.com/display/RequirementsEngineering/Functional+Analysis+and+Architecture" TargetMode="External"/><Relationship Id="rId30"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35" Type="http://schemas.openxmlformats.org/officeDocument/2006/relationships/image" Target="media/image6.jpg"/><Relationship Id="rId43" Type="http://schemas.openxmlformats.org/officeDocument/2006/relationships/hyperlink" Target="http://wiki.ford.com/display/RequirementsEngineering/Sequence+Chart?src=contextnavpagetreemode"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image" Target="media/image12.jpg"/><Relationship Id="rId64" Type="http://schemas.openxmlformats.org/officeDocument/2006/relationships/image" Target="media/image14.jpg"/><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image" Target="media/image19.jpg"/><Relationship Id="rId105" Type="http://schemas.openxmlformats.org/officeDocument/2006/relationships/hyperlink" Target="http://wiki.ford.com/display/RequirementsEngineering/Requirements+Attributes" TargetMode="External"/><Relationship Id="rId113"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pd3.spt.ford.com/sites/GlobalFunctionalSafety/Pages/default.aspx"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hyperlink" Target="http://wiki.ford.com/display/RequirementsEngineering/Requirements+Attributes?src=contextnavpagetreemode" TargetMode="External"/><Relationship Id="rId33" Type="http://schemas.openxmlformats.org/officeDocument/2006/relationships/hyperlink" Target="http://www.ieee.org/documents/ieeecitationref.pdf" TargetMode="External"/><Relationship Id="rId38" Type="http://schemas.openxmlformats.org/officeDocument/2006/relationships/hyperlink" Target="http://wiki.ford.com/pages/viewpage.action?pageId=110594919&amp;src=contextnavpagetreemode"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Adding+a+Logical+Signal+or+Parameter" TargetMode="External"/><Relationship Id="rId116" Type="http://schemas.openxmlformats.org/officeDocument/2006/relationships/theme" Target="theme/theme1.xml"/><Relationship Id="rId20" Type="http://schemas.openxmlformats.org/officeDocument/2006/relationships/hyperlink" Target="https://www.vsemweb.ford.com/tc/launchapp?-attach=true&amp;-s=226TCSession&amp;-o=S5U9Hrgbx3NrTDAAAAAAAAAAAAA&amp;servername=Production_Server" TargetMode="External"/><Relationship Id="rId41" Type="http://schemas.openxmlformats.org/officeDocument/2006/relationships/hyperlink" Target="http://wiki.ford.com/display/RequirementsEngineering/Activity+Diagram?src=contextnavpagetreemode" TargetMode="External"/><Relationship Id="rId54" Type="http://schemas.openxmlformats.org/officeDocument/2006/relationships/image" Target="media/image10.jpg"/><Relationship Id="rId62" Type="http://schemas.openxmlformats.org/officeDocument/2006/relationships/image" Target="media/image13.jpg"/><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Glossary?src=contextnavpagetreemode"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hyperlink" Target="http://wiki.ford.com/display/RequirementsEngineering/Data+Flow+Diagram?src=contextnavpagetreemode" TargetMode="External"/><Relationship Id="rId36" Type="http://schemas.openxmlformats.org/officeDocument/2006/relationships/hyperlink" Target="http://wiki.ford.com/display/RequirementsEngineering/Adding+a+Logical+Signal+or+Parameter" TargetMode="External"/><Relationship Id="rId49" Type="http://schemas.openxmlformats.org/officeDocument/2006/relationships/hyperlink" Target="https://pd3.spt.ford.com/sites/GlobalFunctionalSafety/Pages/default.aspx"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4.jpg"/><Relationship Id="rId44" Type="http://schemas.openxmlformats.org/officeDocument/2006/relationships/hyperlink" Target="https://pd3.spt.ford.com/sites/SystemsEngineering/SEC/sysml-teamsite/SysML%20Wiki/Sequence%20Diagram%20Basics.aspx" TargetMode="External"/><Relationship Id="rId52" Type="http://schemas.openxmlformats.org/officeDocument/2006/relationships/image" Target="media/image8.jpg"/><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image" Target="media/image15.jpg"/><Relationship Id="rId78" Type="http://schemas.openxmlformats.org/officeDocument/2006/relationships/image" Target="media/image16.jpg"/><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17.jpg"/><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vsemweb.ford.com:443/tc/launchapp?-attach=true&amp;-s=226TCSession&amp;-o=ZmZNi0JHx3NrTDAAAAAAAAAAAAA" TargetMode="External"/><Relationship Id="rId39" Type="http://schemas.openxmlformats.org/officeDocument/2006/relationships/hyperlink" Target="http://wiki.ford.com/pages/viewpage.action?pageId=110594919&amp;src=contextnavpagetreemode" TargetMode="External"/><Relationship Id="rId109" Type="http://schemas.openxmlformats.org/officeDocument/2006/relationships/hyperlink" Target="http://wiki.ford.com/display/RequirementsEngineering/Adding+an+Encoding+Type" TargetMode="External"/><Relationship Id="rId34" Type="http://schemas.openxmlformats.org/officeDocument/2006/relationships/image" Target="media/image5.jpg"/><Relationship Id="rId50" Type="http://schemas.openxmlformats.org/officeDocument/2006/relationships/hyperlink" Target="http://wiki.ford.com/display/RequirementsEngineering/Requirements+Attributes" TargetMode="External"/><Relationship Id="rId55" Type="http://schemas.openxmlformats.org/officeDocument/2006/relationships/image" Target="media/image11.jpg"/><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s://pd3.spt.ford.com/sites/SystemsEngineering/SEC/sysml-teamsite/SysML%20Wiki/Internal%20Block%20Diagram%20Basics.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3.xml><?xml version="1.0" encoding="utf-8"?>
<ds:datastoreItem xmlns:ds="http://schemas.openxmlformats.org/officeDocument/2006/customXml" ds:itemID="{FEFC79C2-AF4E-4770-855D-54E8336468DB}"/>
</file>

<file path=customXml/itemProps4.xml><?xml version="1.0" encoding="utf-8"?>
<ds:datastoreItem xmlns:ds="http://schemas.openxmlformats.org/officeDocument/2006/customXml" ds:itemID="{47E5EC18-FC08-45CF-8538-2A8A01DFE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24</TotalTime>
  <Pages>67</Pages>
  <Words>14284</Words>
  <Characters>81421</Characters>
  <Application>Microsoft Office Word</Application>
  <DocSecurity>0</DocSecurity>
  <Lines>678</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95514</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Justin Bauer</cp:lastModifiedBy>
  <cp:revision>7</cp:revision>
  <cp:lastPrinted>2006-07-11T12:32:00Z</cp:lastPrinted>
  <dcterms:created xsi:type="dcterms:W3CDTF">2021-06-04T15:11:00Z</dcterms:created>
  <dcterms:modified xsi:type="dcterms:W3CDTF">2021-06-04T15:47:00Z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0x01010026B3DEDE04233141A468AED40479C3CE</vt:lpwstr>
  </property>
</Properties>
</file>