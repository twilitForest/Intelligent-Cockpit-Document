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body>
    <w:tbl>
      <w:tblPr>
        <w:tblW w:type="pct" w:w="504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57"/>
          <w:left w:type="dxa" w:w="57"/>
          <w:bottom w:type="dxa" w:w="57"/>
          <w:right w:type="dxa" w:w="57"/>
        </w:tblCellMar>
        <w:tblLook w:firstColumn="0" w:firstRow="0" w:lastColumn="0" w:lastRow="0" w:noHBand="1" w:noVBand="1" w:val="0600"/>
      </w:tblPr>
      <w:tblGrid>
        <w:gridCol w:w="2110"/>
        <w:gridCol w:w="1975"/>
        <w:gridCol w:w="1078"/>
        <w:gridCol w:w="3048"/>
        <w:gridCol w:w="2056"/>
      </w:tblGrid>
      <w:tr w14:paraId="1A3BC53B" w14:textId="77777777" w:rsidR="00D81576" w:rsidRPr="009E3B7C" w:rsidTr="0065498A">
        <w:trPr>
          <w:trHeight w:hRule="exact" w:val="567"/>
        </w:trPr>
        <w:tc>
          <w:tcPr>
            <w:tcW w:type="dxa" w:w="2110"/>
            <w:tcBorders>
              <w:top w:val="nil"/>
              <w:left w:val="nil"/>
              <w:bottom w:val="nil"/>
              <w:right w:val="nil"/>
            </w:tcBorders>
            <w:vAlign w:val="center"/>
          </w:tcPr>
          <w:p w14:paraId="15CA57DA" w14:textId="77777777" w:rsidP="0065498A" w:rsidR="00D81576" w:rsidRDefault="00D81576" w:rsidRPr="009E3B7C">
            <w:pPr>
              <w:spacing w:line="480" w:lineRule="auto"/>
              <w:rPr>
                <w:rFonts w:cs="Arial"/>
              </w:rPr>
            </w:pPr>
          </w:p>
        </w:tc>
        <w:tc>
          <w:tcPr>
            <w:tcW w:type="dxa" w:w="6101"/>
            <w:gridSpan w:val="3"/>
            <w:tcBorders>
              <w:top w:val="nil"/>
              <w:left w:val="nil"/>
              <w:bottom w:val="nil"/>
              <w:right w:val="nil"/>
            </w:tcBorders>
            <w:vAlign w:val="center"/>
          </w:tcPr>
          <w:p w14:paraId="0E990B48" w14:textId="77777777" w:rsidP="0065498A" w:rsidR="00D81576" w:rsidRDefault="00D81576" w:rsidRPr="00F47D8A">
            <w:pPr>
              <w:spacing w:line="480" w:lineRule="auto"/>
              <w:rPr>
                <w:rFonts w:cs="Arial"/>
              </w:rPr>
            </w:pPr>
          </w:p>
        </w:tc>
        <w:tc>
          <w:tcPr>
            <w:tcW w:type="auto" w:w="0"/>
            <w:tcBorders>
              <w:top w:val="nil"/>
              <w:left w:val="nil"/>
              <w:bottom w:val="nil"/>
              <w:right w:val="nil"/>
            </w:tcBorders>
            <w:vAlign w:val="center"/>
          </w:tcPr>
          <w:p w14:paraId="20528EC4" w14:textId="77777777" w:rsidP="0065498A" w:rsidR="00D81576" w:rsidRDefault="00D81576" w:rsidRPr="009E3B7C">
            <w:pPr>
              <w:spacing w:line="480" w:lineRule="auto"/>
              <w:rPr>
                <w:rFonts w:cs="Arial"/>
              </w:rPr>
            </w:pPr>
          </w:p>
        </w:tc>
      </w:tr>
      <w:tr w14:paraId="2607A558" w14:textId="77777777" w:rsidR="00D81576" w:rsidRPr="009E3B7C" w:rsidTr="0065498A">
        <w:trPr>
          <w:trHeight w:hRule="exact" w:val="567"/>
        </w:trPr>
        <w:tc>
          <w:tcPr>
            <w:tcW w:type="dxa" w:w="2110"/>
            <w:tcBorders>
              <w:top w:val="nil"/>
              <w:left w:val="nil"/>
              <w:bottom w:val="nil"/>
              <w:right w:val="nil"/>
            </w:tcBorders>
            <w:vAlign w:val="center"/>
          </w:tcPr>
          <w:p w14:paraId="020A1B9D" w14:textId="77777777" w:rsidP="0065498A" w:rsidR="00D81576" w:rsidRDefault="00D81576" w:rsidRPr="009E3B7C">
            <w:pPr>
              <w:spacing w:line="480" w:lineRule="auto"/>
              <w:rPr>
                <w:rFonts w:cs="Arial"/>
              </w:rPr>
            </w:pPr>
          </w:p>
        </w:tc>
        <w:tc>
          <w:tcPr>
            <w:tcW w:type="dxa" w:w="6101"/>
            <w:gridSpan w:val="3"/>
            <w:tcBorders>
              <w:top w:val="nil"/>
              <w:left w:val="nil"/>
              <w:bottom w:val="nil"/>
              <w:right w:val="nil"/>
            </w:tcBorders>
            <w:vAlign w:val="center"/>
          </w:tcPr>
          <w:p w14:paraId="58D20BD5" w14:textId="77777777" w:rsidP="0065498A" w:rsidR="00D81576" w:rsidRDefault="00D81576" w:rsidRPr="009E3B7C">
            <w:pPr>
              <w:spacing w:line="480" w:lineRule="auto"/>
              <w:rPr>
                <w:rFonts w:cs="Arial"/>
              </w:rPr>
            </w:pPr>
          </w:p>
        </w:tc>
        <w:tc>
          <w:tcPr>
            <w:tcW w:type="auto" w:w="0"/>
            <w:tcBorders>
              <w:top w:val="nil"/>
              <w:left w:val="nil"/>
              <w:bottom w:val="nil"/>
              <w:right w:val="nil"/>
            </w:tcBorders>
            <w:vAlign w:val="center"/>
          </w:tcPr>
          <w:p w14:paraId="0D1CD442" w14:textId="77777777" w:rsidP="0065498A" w:rsidR="00D81576" w:rsidRDefault="00D81576" w:rsidRPr="009E3B7C">
            <w:pPr>
              <w:spacing w:line="480" w:lineRule="auto"/>
              <w:rPr>
                <w:rFonts w:cs="Arial"/>
              </w:rPr>
            </w:pPr>
          </w:p>
        </w:tc>
      </w:tr>
      <w:tr w14:paraId="2F84F11C" w14:textId="77777777" w:rsidR="002C5191" w:rsidRPr="009E3B7C" w:rsidTr="002C5191">
        <w:trPr>
          <w:trHeight w:hRule="exact" w:val="668"/>
        </w:trPr>
        <w:tc>
          <w:tcPr>
            <w:tcW w:type="dxa" w:w="2110"/>
            <w:tcBorders>
              <w:top w:val="nil"/>
              <w:left w:val="nil"/>
              <w:bottom w:val="nil"/>
              <w:right w:val="nil"/>
            </w:tcBorders>
            <w:vAlign w:val="center"/>
          </w:tcPr>
          <w:p w14:paraId="0E5EF1BF" w14:textId="77777777" w:rsidP="0065498A" w:rsidR="002C5191" w:rsidRDefault="002C5191" w:rsidRPr="009E3B7C">
            <w:pPr>
              <w:spacing w:line="480" w:lineRule="auto"/>
              <w:rPr>
                <w:rFonts w:cs="Arial"/>
              </w:rPr>
            </w:pPr>
          </w:p>
        </w:tc>
        <w:tc>
          <w:tcPr>
            <w:tcW w:type="dxa" w:w="6101"/>
            <w:gridSpan w:val="3"/>
            <w:vMerge w:val="restart"/>
            <w:tcBorders>
              <w:top w:val="nil"/>
              <w:left w:val="nil"/>
              <w:right w:val="nil"/>
            </w:tcBorders>
          </w:tcPr>
          <w:p w14:paraId="441E8F42" w14:textId="77777777" w:rsidP="001F2144" w:rsidR="001F2144" w:rsidRDefault="001F2144" w:rsidRPr="00785BFA">
            <w:pPr>
              <w:pStyle w:val="CoverpageTitle"/>
              <w:spacing w:after="0" w:before="0"/>
              <w:rPr>
                <w:sz w:val="20"/>
                <w:szCs w:val="20"/>
              </w:rPr>
            </w:pPr>
            <w:r>
              <w:rPr>
                <w:sz w:val="20"/>
                <w:szCs w:val="20"/>
              </w:rPr>
              <w:t xml:space="preserve">Function Group Spec</w:t>
            </w:r>
          </w:p>
          <w:p w14:paraId="636AA92C" w14:textId="77777777" w:rsidP="001F2144" w:rsidR="001F2144" w:rsidRDefault="001F2144">
            <w:pPr>
              <w:pStyle w:val="CoverpageTitle"/>
              <w:spacing w:after="0" w:before="0"/>
            </w:pPr>
            <w:r w:rsidRPr="00785BFA">
              <w:t xml:space="preserve">Stowable Steering and Deployable Tray System</w:t>
            </w:r>
          </w:p>
          <w:p w14:paraId="11439909" w14:textId="6E8E1178" w:rsidP="001F2144" w:rsidR="001F2144" w:rsidRDefault="00EC5DD8" w:rsidRPr="001F2144">
            <w:pPr>
              <w:pStyle w:val="CoverpageTitle"/>
              <w:spacing w:after="0" w:before="0"/>
              <w:rPr>
                <w:sz w:val="20"/>
                <w:szCs w:val="20"/>
              </w:rPr>
            </w:pPr>
            <w:r>
              <w:rPr>
                <w:sz w:val="20"/>
                <w:szCs w:val="20"/>
              </w:rPr>
              <w:t xml:space="preserve">&lt;&lt;</w:t>
            </w:r>
            <w:r w:rsidR="001F2144">
              <w:rPr>
                <w:sz w:val="20"/>
                <w:szCs w:val="20"/>
              </w:rPr>
              <w:t xml:space="preserve">Logical</w:t>
            </w:r>
            <w:r>
              <w:rPr>
                <w:sz w:val="20"/>
                <w:szCs w:val="20"/>
              </w:rPr>
              <w:t xml:space="preserve">&gt;&gt;</w:t>
            </w:r>
            <w:r w:rsidR="001F2144">
              <w:rPr>
                <w:sz w:val="20"/>
                <w:szCs w:val="20"/>
              </w:rPr>
              <w:t xml:space="preserve"> (Allocated)</w:t>
            </w:r>
          </w:p>
        </w:tc>
        <w:tc>
          <w:tcPr>
            <w:tcW w:type="auto" w:w="0"/>
            <w:tcBorders>
              <w:top w:val="nil"/>
              <w:left w:val="nil"/>
              <w:bottom w:val="nil"/>
              <w:right w:val="nil"/>
            </w:tcBorders>
            <w:vAlign w:val="center"/>
          </w:tcPr>
          <w:p w14:paraId="49BB3FA1" w14:textId="77777777" w:rsidP="0065498A" w:rsidR="002C5191" w:rsidRDefault="002C5191" w:rsidRPr="009E3B7C">
            <w:pPr>
              <w:spacing w:line="480" w:lineRule="auto"/>
              <w:rPr>
                <w:rFonts w:cs="Arial"/>
              </w:rPr>
            </w:pPr>
          </w:p>
        </w:tc>
      </w:tr>
      <w:tr w14:paraId="6B37E5B0" w14:textId="77777777" w:rsidR="002C5191" w:rsidRPr="009E3B7C" w:rsidTr="007C45F4">
        <w:trPr>
          <w:trHeight w:hRule="exact" w:val="635"/>
        </w:trPr>
        <w:tc>
          <w:tcPr>
            <w:tcW w:type="dxa" w:w="2110"/>
            <w:tcBorders>
              <w:top w:val="nil"/>
              <w:left w:val="nil"/>
              <w:bottom w:val="nil"/>
              <w:right w:val="nil"/>
            </w:tcBorders>
            <w:vAlign w:val="center"/>
          </w:tcPr>
          <w:p w14:paraId="1A228F0C" w14:textId="77777777" w:rsidP="0065498A" w:rsidR="002C5191" w:rsidRDefault="002C5191" w:rsidRPr="009E3B7C">
            <w:pPr>
              <w:spacing w:line="480" w:lineRule="auto"/>
              <w:rPr>
                <w:rFonts w:cs="Arial"/>
              </w:rPr>
            </w:pPr>
          </w:p>
        </w:tc>
        <w:tc>
          <w:tcPr>
            <w:tcW w:type="dxa" w:w="6101"/>
            <w:gridSpan w:val="3"/>
            <w:vMerge/>
            <w:tcBorders>
              <w:left w:val="nil"/>
              <w:right w:val="nil"/>
            </w:tcBorders>
            <w:vAlign w:val="center"/>
          </w:tcPr>
          <w:p w14:paraId="3AD68AF6" w14:textId="77777777" w:rsidP="0065498A" w:rsidR="002C5191" w:rsidRDefault="002C5191" w:rsidRPr="00A74686">
            <w:pPr>
              <w:pStyle w:val="CoverpageTitle"/>
              <w:spacing w:after="0" w:before="0"/>
              <w:rPr>
                <w:rFonts w:cs="Arial"/>
                <w:sz w:val="20"/>
                <w:szCs w:val="20"/>
              </w:rPr>
            </w:pPr>
          </w:p>
        </w:tc>
        <w:tc>
          <w:tcPr>
            <w:tcW w:type="auto" w:w="0"/>
            <w:tcBorders>
              <w:top w:val="nil"/>
              <w:left w:val="nil"/>
              <w:bottom w:val="nil"/>
              <w:right w:val="nil"/>
            </w:tcBorders>
            <w:vAlign w:val="center"/>
          </w:tcPr>
          <w:p w14:paraId="539DE3C5" w14:textId="77777777" w:rsidP="0065498A" w:rsidR="002C5191" w:rsidRDefault="002C5191" w:rsidRPr="009E3B7C">
            <w:pPr>
              <w:spacing w:line="480" w:lineRule="auto"/>
              <w:rPr>
                <w:rFonts w:cs="Arial"/>
              </w:rPr>
            </w:pPr>
          </w:p>
        </w:tc>
      </w:tr>
      <w:tr w14:paraId="05E6A4AA" w14:textId="77777777" w:rsidR="002C5191" w:rsidRPr="009E3B7C" w:rsidTr="007C45F4">
        <w:trPr>
          <w:trHeight w:hRule="exact" w:val="567"/>
        </w:trPr>
        <w:tc>
          <w:tcPr>
            <w:tcW w:type="dxa" w:w="2110"/>
            <w:tcBorders>
              <w:top w:val="nil"/>
              <w:left w:val="nil"/>
              <w:bottom w:val="nil"/>
              <w:right w:val="nil"/>
            </w:tcBorders>
            <w:vAlign w:val="center"/>
          </w:tcPr>
          <w:p w14:paraId="5A738B12" w14:textId="77777777" w:rsidP="0065498A" w:rsidR="002C5191" w:rsidRDefault="002C5191" w:rsidRPr="009E3B7C">
            <w:pPr>
              <w:spacing w:line="480" w:lineRule="auto"/>
              <w:rPr>
                <w:rFonts w:cs="Arial"/>
              </w:rPr>
            </w:pPr>
          </w:p>
        </w:tc>
        <w:tc>
          <w:tcPr>
            <w:tcW w:type="dxa" w:w="6101"/>
            <w:gridSpan w:val="3"/>
            <w:vMerge/>
            <w:tcBorders>
              <w:left w:val="nil"/>
              <w:bottom w:val="nil"/>
              <w:right w:val="nil"/>
            </w:tcBorders>
            <w:vAlign w:val="center"/>
          </w:tcPr>
          <w:p w14:paraId="1DAB0E61" w14:textId="77777777" w:rsidP="0065498A" w:rsidR="002C5191" w:rsidRDefault="002C5191" w:rsidRPr="009E3B7C">
            <w:pPr>
              <w:spacing w:line="480" w:lineRule="auto"/>
              <w:rPr>
                <w:rFonts w:cs="Arial"/>
              </w:rPr>
            </w:pPr>
          </w:p>
        </w:tc>
        <w:tc>
          <w:tcPr>
            <w:tcW w:type="auto" w:w="0"/>
            <w:tcBorders>
              <w:top w:val="nil"/>
              <w:left w:val="nil"/>
              <w:bottom w:val="nil"/>
              <w:right w:val="nil"/>
            </w:tcBorders>
            <w:vAlign w:val="center"/>
          </w:tcPr>
          <w:p w14:paraId="465354BD" w14:textId="77777777" w:rsidP="0065498A" w:rsidR="002C5191" w:rsidRDefault="002C5191" w:rsidRPr="009E3B7C">
            <w:pPr>
              <w:spacing w:line="480" w:lineRule="auto"/>
              <w:rPr>
                <w:rFonts w:cs="Arial"/>
              </w:rPr>
            </w:pPr>
          </w:p>
        </w:tc>
      </w:tr>
      <w:tr w14:paraId="7B6BDAC4" w14:textId="77777777" w:rsidR="00D81576" w:rsidRPr="009E3B7C" w:rsidTr="0065498A">
        <w:trPr>
          <w:trHeight w:hRule="exact" w:val="567"/>
        </w:trPr>
        <w:tc>
          <w:tcPr>
            <w:tcW w:type="dxa" w:w="2110"/>
            <w:tcBorders>
              <w:top w:val="nil"/>
              <w:left w:val="nil"/>
              <w:bottom w:color="auto" w:space="0" w:sz="4" w:val="single"/>
              <w:right w:val="nil"/>
            </w:tcBorders>
            <w:vAlign w:val="center"/>
          </w:tcPr>
          <w:p w14:paraId="7C47C49A" w14:textId="77777777" w:rsidP="0065498A" w:rsidR="00D81576" w:rsidRDefault="00D81576" w:rsidRPr="009E3B7C">
            <w:pPr>
              <w:spacing w:line="480" w:lineRule="auto"/>
              <w:rPr>
                <w:rFonts w:cs="Arial"/>
              </w:rPr>
            </w:pPr>
          </w:p>
        </w:tc>
        <w:tc>
          <w:tcPr>
            <w:tcW w:type="dxa" w:w="6101"/>
            <w:gridSpan w:val="3"/>
            <w:tcBorders>
              <w:top w:val="nil"/>
              <w:left w:val="nil"/>
              <w:bottom w:color="auto" w:space="0" w:sz="4" w:val="single"/>
              <w:right w:val="nil"/>
            </w:tcBorders>
            <w:vAlign w:val="center"/>
          </w:tcPr>
          <w:p w14:paraId="684E46A6" w14:textId="77777777" w:rsidP="0065498A" w:rsidR="00D81576" w:rsidRDefault="00D81576" w:rsidRPr="009E3B7C">
            <w:pPr>
              <w:spacing w:line="480" w:lineRule="auto"/>
              <w:rPr>
                <w:rFonts w:cs="Arial"/>
              </w:rPr>
            </w:pPr>
          </w:p>
        </w:tc>
        <w:tc>
          <w:tcPr>
            <w:tcW w:type="auto" w:w="0"/>
            <w:tcBorders>
              <w:top w:val="nil"/>
              <w:left w:val="nil"/>
              <w:bottom w:color="auto" w:space="0" w:sz="4" w:val="single"/>
              <w:right w:val="nil"/>
            </w:tcBorders>
            <w:vAlign w:val="center"/>
          </w:tcPr>
          <w:p w14:paraId="1DF92E24" w14:textId="77777777" w:rsidP="0065498A" w:rsidR="00D81576" w:rsidRDefault="00D81576" w:rsidRPr="009E3B7C">
            <w:pPr>
              <w:spacing w:line="480" w:lineRule="auto"/>
              <w:rPr>
                <w:rFonts w:cs="Arial"/>
              </w:rPr>
            </w:pPr>
          </w:p>
        </w:tc>
      </w:tr>
      <w:tr w14:paraId="52E57D9C" w14:textId="77777777" w:rsidR="00C25AAA" w:rsidRPr="009E3B7C" w:rsidTr="0065498A">
        <w:trPr>
          <w:trHeight w:val="20"/>
        </w:trPr>
        <w:tc>
          <w:tcPr>
            <w:tcW w:type="dxa" w:w="2110"/>
            <w:vAlign w:val="center"/>
          </w:tcPr>
          <w:p w14:paraId="73B47A2D" w14:textId="77777777" w:rsidP="0065498A" w:rsidR="00C25AAA" w:rsidRDefault="00C25AAA" w:rsidRPr="009E3B7C">
            <w:pPr>
              <w:rPr>
                <w:rFonts w:cs="Arial"/>
              </w:rPr>
            </w:pPr>
            <w:r w:rsidRPr="009E3B7C">
              <w:rPr>
                <w:rFonts w:cs="Arial"/>
              </w:rPr>
              <w:t xml:space="preserve">Document Type</w:t>
            </w:r>
          </w:p>
        </w:tc>
        <w:tc>
          <w:tcPr>
            <w:tcW w:type="dxa" w:w="6101"/>
            <w:gridSpan w:val="3"/>
            <w:shd w:color="auto" w:fill="E6E6E6" w:val="clear"/>
            <w:vAlign w:val="center"/>
          </w:tcPr>
          <w:p w14:paraId="6DBFFC9E" w14:textId="318B02DF" w:rsidP="0065498A" w:rsidR="00C25AAA" w:rsidRDefault="00C25AAA" w:rsidRPr="009E3B7C">
            <w:pPr>
              <w:jc w:val="center"/>
              <w:rPr>
                <w:rFonts w:cs="Arial"/>
                <w:bCs/>
              </w:rPr>
            </w:pPr>
            <w:r w:rsidRPr="009E3B7C">
              <w:rPr>
                <w:rFonts w:cs="Arial"/>
              </w:rPr>
              <w:fldChar w:fldCharType="begin"/>
            </w:r>
            <w:r w:rsidRPr="009E3B7C">
              <w:rPr>
                <w:rFonts w:cs="Arial"/>
              </w:rPr>
              <w:instrText xml:space="preserve"> DOCPROPERTY  Doc</w:instrText>
            </w:r>
            <w:r>
              <w:rPr>
                <w:rFonts w:cs="Arial"/>
              </w:rPr>
              <w:instrText xml:space="preserve">Type</w:instrText>
            </w:r>
            <w:r w:rsidRPr="009E3B7C">
              <w:rPr>
                <w:rFonts w:cs="Arial"/>
              </w:rPr>
              <w:instrText xml:space="preserve">  \* MERGEFORMAT </w:instrText>
            </w:r>
            <w:r w:rsidRPr="009E3B7C">
              <w:rPr>
                <w:rFonts w:cs="Arial"/>
              </w:rPr>
              <w:fldChar w:fldCharType="separate"/>
            </w:r>
            <w:r w:rsidR="00171070" w:rsidRPr="00171070">
              <w:rPr>
                <w:rFonts w:cs="Arial"/>
                <w:b/>
                <w:bCs/>
              </w:rPr>
              <w:t xml:space="preserve">Function Specification</w:t>
            </w:r>
            <w:r w:rsidRPr="009E3B7C">
              <w:rPr>
                <w:rFonts w:cs="Arial"/>
                <w:bCs/>
              </w:rPr>
              <w:fldChar w:fldCharType="end"/>
            </w:r>
          </w:p>
        </w:tc>
        <w:tc>
          <w:tcPr>
            <w:tcW w:type="auto" w:w="0"/>
            <w:shd w:color="auto" w:fill="auto" w:val="clear"/>
            <w:vAlign w:val="center"/>
          </w:tcPr>
          <w:p w14:paraId="794B255E" w14:textId="77777777" w:rsidP="0065498A" w:rsidR="00C25AAA" w:rsidRDefault="00C25AAA" w:rsidRPr="009E3B7C">
            <w:pPr>
              <w:rPr>
                <w:rFonts w:cs="Arial"/>
              </w:rPr>
            </w:pPr>
          </w:p>
        </w:tc>
      </w:tr>
      <w:tr w14:paraId="550BF768" w14:textId="77777777" w:rsidR="00C25AAA" w:rsidRPr="009E3B7C" w:rsidTr="0065498A">
        <w:trPr>
          <w:trHeight w:val="20"/>
        </w:trPr>
        <w:tc>
          <w:tcPr>
            <w:tcW w:type="dxa" w:w="2110"/>
            <w:tcBorders>
              <w:bottom w:color="auto" w:space="0" w:sz="4" w:val="single"/>
            </w:tcBorders>
            <w:vAlign w:val="center"/>
          </w:tcPr>
          <w:p w14:paraId="4910AA41" w14:textId="7D5D5ED3" w:rsidP="0065498A" w:rsidR="00A84EEF" w:rsidRDefault="00C25AAA" w:rsidRPr="009E3B7C">
            <w:pPr>
              <w:rPr>
                <w:rFonts w:cs="Arial"/>
              </w:rPr>
            </w:pPr>
            <w:r w:rsidRPr="009E3B7C">
              <w:rPr>
                <w:rFonts w:cs="Arial"/>
              </w:rPr>
              <w:t xml:space="preserve">Template Version</w:t>
            </w:r>
          </w:p>
        </w:tc>
        <w:tc>
          <w:tcPr>
            <w:tcW w:type="dxa" w:w="6101"/>
            <w:gridSpan w:val="3"/>
            <w:tcBorders>
              <w:bottom w:color="auto" w:space="0" w:sz="4" w:val="single"/>
            </w:tcBorders>
            <w:shd w:color="auto" w:fill="E6E6E6" w:val="clear"/>
            <w:vAlign w:val="center"/>
          </w:tcPr>
          <w:p w14:paraId="1F605EA0" w14:textId="4ACF5944" w:rsidP="0065498A" w:rsidR="00C25AAA" w:rsidRDefault="00C25AAA" w:rsidRPr="00171053">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 xml:space="preserve">6</w:t>
            </w:r>
            <w:r w:rsidRPr="00171053">
              <w:rPr>
                <w:rFonts w:cs="Arial"/>
                <w:b/>
              </w:rPr>
              <w:fldChar w:fldCharType="end"/>
            </w:r>
            <w:r w:rsidRPr="00171053">
              <w:rPr>
                <w:rFonts w:cs="Arial"/>
                <w:b/>
              </w:rPr>
              <w:t xml:space="preserve">.</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 xml:space="preserve">0</w:t>
            </w:r>
            <w:r w:rsidRPr="00171053">
              <w:rPr>
                <w:rFonts w:cs="Arial"/>
                <w:b/>
              </w:rPr>
              <w:fldChar w:fldCharType="end"/>
            </w:r>
          </w:p>
        </w:tc>
        <w:tc>
          <w:tcPr>
            <w:tcW w:type="auto" w:w="0"/>
            <w:tcBorders>
              <w:bottom w:color="auto" w:space="0" w:sz="4" w:val="single"/>
            </w:tcBorders>
            <w:shd w:color="auto" w:fill="auto" w:val="clear"/>
            <w:vAlign w:val="center"/>
          </w:tcPr>
          <w:p w14:paraId="4F1ADFE3" w14:textId="77777777" w:rsidP="0065498A" w:rsidR="00C25AAA" w:rsidRDefault="00C25AAA" w:rsidRPr="009E3B7C">
            <w:pPr>
              <w:rPr>
                <w:rFonts w:cs="Arial"/>
              </w:rPr>
            </w:pPr>
          </w:p>
        </w:tc>
      </w:tr>
      <w:tr w14:paraId="68CBF4E6" w14:textId="77777777" w:rsidR="00A84EEF" w:rsidRPr="009E3B7C" w:rsidTr="0065498A">
        <w:trPr>
          <w:trHeight w:val="20"/>
        </w:trPr>
        <w:tc>
          <w:tcPr>
            <w:tcW w:type="dxa" w:w="2110"/>
            <w:tcBorders>
              <w:bottom w:color="auto" w:space="0" w:sz="4" w:val="single"/>
            </w:tcBorders>
            <w:vAlign w:val="center"/>
          </w:tcPr>
          <w:p w14:paraId="725DBFFD" w14:textId="76015138" w:rsidP="0065498A" w:rsidR="00A84EEF" w:rsidRDefault="00A84EEF" w:rsidRPr="009E3B7C">
            <w:pPr>
              <w:rPr>
                <w:rFonts w:cs="Arial"/>
              </w:rPr>
            </w:pPr>
            <w:r>
              <w:rPr>
                <w:rFonts w:cs="Arial"/>
              </w:rPr>
              <w:t xml:space="preserve">SysML</w:t>
            </w:r>
            <w:r>
              <w:rPr>
                <w:rFonts w:cs="Arial"/>
              </w:rPr>
              <w:t xml:space="preserve"> Report Template Version</w:t>
            </w:r>
          </w:p>
        </w:tc>
        <w:tc>
          <w:tcPr>
            <w:tcW w:type="dxa" w:w="6101"/>
            <w:gridSpan w:val="3"/>
            <w:tcBorders>
              <w:bottom w:color="auto" w:space="0" w:sz="4" w:val="single"/>
            </w:tcBorders>
            <w:shd w:color="auto" w:fill="E6E6E6" w:val="clear"/>
            <w:vAlign w:val="center"/>
          </w:tcPr>
          <w:p w14:paraId="119B3BCF" w14:textId="0A91CED3" w:rsidP="00681405" w:rsidR="00A84EEF" w:rsidRDefault="00612A46" w:rsidRPr="00171053">
            <w:pPr>
              <w:jc w:val="center"/>
              <w:rPr>
                <w:rFonts w:cs="Arial"/>
                <w:b/>
              </w:rPr>
            </w:pPr>
            <w:r>
              <w:rPr>
                <w:rFonts w:cs="Arial"/>
                <w:b/>
              </w:rPr>
              <w:t xml:space="preserve">O Beta (</w:t>
            </w:r>
            <w:r w:rsidR="00C62DAE">
              <w:rPr>
                <w:rFonts w:cs="Arial"/>
                <w:b/>
              </w:rPr>
              <w:t xml:space="preserve">11</w:t>
            </w:r>
            <w:r>
              <w:rPr>
                <w:rFonts w:cs="Arial"/>
                <w:b/>
              </w:rPr>
              <w:t xml:space="preserve">/</w:t>
            </w:r>
            <w:r w:rsidR="00C62DAE">
              <w:rPr>
                <w:rFonts w:cs="Arial"/>
                <w:b/>
              </w:rPr>
              <w:t xml:space="preserve">6</w:t>
            </w:r>
            <w:r w:rsidR="00DC3817">
              <w:rPr>
                <w:rFonts w:cs="Arial"/>
                <w:b/>
              </w:rPr>
              <w:t xml:space="preserve">/</w:t>
            </w:r>
            <w:r w:rsidR="00A84EEF">
              <w:rPr>
                <w:rFonts w:cs="Arial"/>
                <w:b/>
              </w:rPr>
              <w:t xml:space="preserve">2019)</w:t>
            </w:r>
          </w:p>
        </w:tc>
        <w:tc>
          <w:tcPr>
            <w:tcW w:type="auto" w:w="0"/>
            <w:tcBorders>
              <w:bottom w:color="auto" w:space="0" w:sz="4" w:val="single"/>
            </w:tcBorders>
            <w:shd w:color="auto" w:fill="auto" w:val="clear"/>
            <w:vAlign w:val="center"/>
          </w:tcPr>
          <w:p w14:paraId="0B522116" w14:textId="77777777" w:rsidP="0065498A" w:rsidR="00A84EEF" w:rsidRDefault="00A84EEF" w:rsidRPr="009E3B7C">
            <w:pPr>
              <w:rPr>
                <w:rFonts w:cs="Arial"/>
              </w:rPr>
            </w:pPr>
          </w:p>
        </w:tc>
      </w:tr>
      <w:tr w14:paraId="1AC5CF3C" w14:textId="77777777" w:rsidR="00C25AAA" w:rsidRPr="00396024" w:rsidTr="0065498A">
        <w:trPr>
          <w:trHeight w:val="20"/>
        </w:trPr>
        <w:tc>
          <w:tcPr>
            <w:tcW w:type="dxa" w:w="2110"/>
            <w:vAlign w:val="center"/>
          </w:tcPr>
          <w:p w14:paraId="471F38DB" w14:textId="77777777" w:rsidP="0065498A" w:rsidR="00C25AAA" w:rsidRDefault="00C25AAA" w:rsidRPr="00771878">
            <w:r w:rsidRPr="00771878">
              <w:t xml:space="preserve">Document ID</w:t>
            </w:r>
          </w:p>
        </w:tc>
        <w:tc>
          <w:tcPr>
            <w:tcW w:type="dxa" w:w="6101"/>
            <w:gridSpan w:val="3"/>
            <w:shd w:color="auto" w:fill="E6E6E6" w:val="clear"/>
            <w:vAlign w:val="center"/>
          </w:tcPr>
          <w:p w14:paraId="13D50EDD" w14:textId="02C16D57" w:rsidP="0065498A" w:rsidR="00C25AAA" w:rsidRDefault="0070003A" w:rsidRPr="009C2BF3">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71070">
              <w:rPr>
                <w:rFonts w:cs="Arial"/>
                <w:b/>
                <w:noProof/>
              </w:rPr>
              <w:t xml:space="preserve">functionspec_sysmlreporttemplate</w:t>
            </w:r>
            <w:r w:rsidRPr="00171053">
              <w:rPr>
                <w:rFonts w:cs="Arial"/>
                <w:b/>
                <w:noProof/>
              </w:rPr>
              <w:fldChar w:fldCharType="end"/>
            </w:r>
          </w:p>
        </w:tc>
        <w:tc>
          <w:tcPr>
            <w:tcW w:type="auto" w:w="0"/>
            <w:vAlign w:val="center"/>
          </w:tcPr>
          <w:p w14:paraId="6FA7FDF0" w14:textId="77777777" w:rsidP="0065498A" w:rsidR="00C25AAA" w:rsidRDefault="00C25AAA" w:rsidRPr="00396024">
            <w:pPr>
              <w:rPr>
                <w:sz w:val="16"/>
                <w:szCs w:val="16"/>
              </w:rPr>
            </w:pPr>
          </w:p>
        </w:tc>
      </w:tr>
      <w:tr w14:paraId="5060B53E" w14:textId="77777777" w:rsidR="0070003A" w:rsidRPr="009E3B7C" w:rsidTr="0065498A">
        <w:trPr>
          <w:trHeight w:val="20"/>
        </w:trPr>
        <w:tc>
          <w:tcPr>
            <w:tcW w:type="dxa" w:w="2110"/>
            <w:tcBorders>
              <w:bottom w:color="auto" w:space="0" w:sz="4" w:val="single"/>
            </w:tcBorders>
            <w:vAlign w:val="center"/>
          </w:tcPr>
          <w:p w14:paraId="31ABEBC4" w14:textId="77777777" w:rsidP="0065498A" w:rsidR="0070003A" w:rsidRDefault="0070003A" w:rsidRPr="009E3B7C">
            <w:pPr>
              <w:rPr>
                <w:rFonts w:cs="Arial"/>
              </w:rPr>
            </w:pPr>
            <w:r>
              <w:rPr>
                <w:rFonts w:cs="Arial"/>
              </w:rPr>
              <w:t xml:space="preserve">Document </w:t>
            </w:r>
            <w:r w:rsidRPr="009E3B7C">
              <w:rPr>
                <w:rFonts w:cs="Arial"/>
              </w:rPr>
              <w:t xml:space="preserve">Location</w:t>
            </w:r>
          </w:p>
        </w:tc>
        <w:tc>
          <w:tcPr>
            <w:tcW w:type="dxa" w:w="6101"/>
            <w:gridSpan w:val="3"/>
            <w:tcBorders>
              <w:bottom w:color="auto" w:space="0" w:sz="4" w:val="single"/>
            </w:tcBorders>
            <w:shd w:color="auto" w:fill="E6E6E6" w:val="clear"/>
            <w:vAlign w:val="center"/>
          </w:tcPr>
          <w:p w14:paraId="2B80962C" w14:textId="77777777" w:rsidP="0065498A" w:rsidR="0070003A" w:rsidRDefault="0070003A" w:rsidRPr="00171053">
            <w:pPr>
              <w:jc w:val="center"/>
              <w:rPr>
                <w:rFonts w:cs="Arial"/>
                <w:b/>
              </w:rPr>
            </w:pPr>
          </w:p>
        </w:tc>
        <w:tc>
          <w:tcPr>
            <w:tcW w:type="auto" w:w="0"/>
            <w:tcBorders>
              <w:bottom w:color="auto" w:space="0" w:sz="4" w:val="single"/>
            </w:tcBorders>
            <w:shd w:color="auto" w:fill="auto" w:val="clear"/>
            <w:vAlign w:val="center"/>
          </w:tcPr>
          <w:p w14:paraId="7F0DD2E6" w14:textId="77777777" w:rsidP="0065498A" w:rsidR="0070003A" w:rsidRDefault="0070003A" w:rsidRPr="009E3B7C">
            <w:pPr>
              <w:rPr>
                <w:rFonts w:cs="Arial"/>
              </w:rPr>
            </w:pPr>
          </w:p>
        </w:tc>
      </w:tr>
      <w:tr w14:paraId="239B0D76" w14:textId="77777777" w:rsidR="00C25AAA" w:rsidRPr="009E3B7C" w:rsidTr="00E21A20">
        <w:trPr>
          <w:trHeight w:val="20"/>
        </w:trPr>
        <w:tc>
          <w:tcPr>
            <w:tcW w:type="dxa" w:w="2110"/>
            <w:tcBorders>
              <w:bottom w:color="auto" w:space="0" w:sz="4" w:val="single"/>
            </w:tcBorders>
            <w:vAlign w:val="center"/>
          </w:tcPr>
          <w:p w14:paraId="2915F6BF" w14:textId="77777777" w:rsidP="0065498A" w:rsidR="00C25AAA" w:rsidRDefault="00C25AAA" w:rsidRPr="009E3B7C">
            <w:pPr>
              <w:rPr>
                <w:rFonts w:cs="Arial"/>
              </w:rPr>
            </w:pPr>
            <w:r w:rsidRPr="009E3B7C">
              <w:rPr>
                <w:rFonts w:cs="Arial"/>
              </w:rPr>
              <w:t xml:space="preserve">Document Owner</w:t>
            </w:r>
          </w:p>
        </w:tc>
        <w:tc>
          <w:tcPr>
            <w:tcW w:type="dxa" w:w="6101"/>
            <w:gridSpan w:val="3"/>
            <w:tcBorders>
              <w:bottom w:color="auto" w:space="0" w:sz="4" w:val="single"/>
            </w:tcBorders>
            <w:shd w:color="auto" w:fill="E6E6E6" w:val="clear"/>
            <w:vAlign w:val="center"/>
          </w:tcPr>
          <w:p w14:paraId="4AA7D474" w14:textId="0CB5EFFF" w:rsidP="00E21A20" w:rsidR="00C25AAA" w:rsidRDefault="00C25AAA" w:rsidRPr="00171053">
            <w:pPr>
              <w:jc w:val="center"/>
              <w:rPr>
                <w:rFonts w:cs="Arial"/>
                <w:b/>
              </w:rPr>
            </w:pPr>
            <w:r w:rsidRPr="00171053">
              <w:rPr>
                <w:rFonts w:cs="Arial"/>
                <w:b/>
              </w:rPr>
              <w:fldChar w:fldCharType="begin"/>
            </w:r>
            <w:r w:rsidRPr="00171053">
              <w:rPr>
                <w:rFonts w:cs="Arial"/>
                <w:b/>
              </w:rPr>
              <w:instrText xml:space="preserve"> DOCPROPERTY  DocOwner  \* MERGEFORMAT </w:instrText>
            </w:r>
            <w:r w:rsidRPr="00171053">
              <w:rPr>
                <w:rFonts w:cs="Arial"/>
                <w:b/>
              </w:rPr>
              <w:fldChar w:fldCharType="separate"/>
            </w:r>
            <w:r w:rsidR="00171070" w:rsidRPr="00171070">
              <w:rPr>
                <w:rFonts w:cs="Arial"/>
                <w:b/>
                <w:bCs/>
              </w:rPr>
              <w:t xml:space="preserve">MyName</w:t>
            </w:r>
            <w:r w:rsidRPr="00171053">
              <w:rPr>
                <w:rFonts w:cs="Arial"/>
                <w:b/>
                <w:bCs/>
              </w:rPr>
              <w:fldChar w:fldCharType="end"/>
            </w:r>
          </w:p>
        </w:tc>
        <w:tc>
          <w:tcPr>
            <w:tcW w:type="auto" w:w="0"/>
            <w:tcBorders>
              <w:bottom w:color="auto" w:space="0" w:sz="4" w:val="single"/>
            </w:tcBorders>
            <w:shd w:color="auto" w:fill="auto" w:val="clear"/>
            <w:vAlign w:val="center"/>
          </w:tcPr>
          <w:p w14:paraId="238E4287" w14:textId="77777777" w:rsidP="0065498A" w:rsidR="00C25AAA" w:rsidRDefault="00C25AAA" w:rsidRPr="009E3B7C">
            <w:pPr>
              <w:rPr>
                <w:rFonts w:cs="Arial"/>
              </w:rPr>
            </w:pPr>
          </w:p>
        </w:tc>
      </w:tr>
      <w:tr w14:paraId="14386733" w14:textId="77777777" w:rsidR="00C25AAA" w:rsidRPr="009E3B7C" w:rsidTr="0065498A">
        <w:trPr>
          <w:trHeight w:val="20"/>
        </w:trPr>
        <w:tc>
          <w:tcPr>
            <w:tcW w:type="dxa" w:w="2110"/>
            <w:vAlign w:val="center"/>
          </w:tcPr>
          <w:p w14:paraId="0E60283C" w14:textId="77777777" w:rsidP="0065498A" w:rsidR="00C25AAA" w:rsidRDefault="00C25AAA" w:rsidRPr="009E3B7C">
            <w:pPr>
              <w:rPr>
                <w:rFonts w:cs="Arial"/>
              </w:rPr>
            </w:pPr>
            <w:r w:rsidRPr="009E3B7C">
              <w:rPr>
                <w:rFonts w:cs="Arial"/>
              </w:rPr>
              <w:t xml:space="preserve">Document </w:t>
            </w:r>
            <w:r w:rsidR="0070003A">
              <w:rPr>
                <w:rFonts w:cs="Arial"/>
              </w:rPr>
              <w:t xml:space="preserve">Revision</w:t>
            </w:r>
          </w:p>
        </w:tc>
        <w:tc>
          <w:tcPr>
            <w:tcW w:type="dxa" w:w="6101"/>
            <w:gridSpan w:val="3"/>
            <w:shd w:color="auto" w:fill="E6E6E6" w:val="clear"/>
            <w:vAlign w:val="center"/>
          </w:tcPr>
          <w:p w14:paraId="19F43A66" w14:textId="3411FC40" w:rsidP="0065498A" w:rsidR="00C25AAA" w:rsidRDefault="008055A2" w:rsidRPr="00171053">
            <w:pPr>
              <w:jc w:val="center"/>
              <w:rPr>
                <w:rFonts w:cs="Arial"/>
                <w:b/>
              </w:rPr>
            </w:pPr>
            <w:r>
              <w:rPr>
                <w:b/>
              </w:rPr>
              <w:t xml:space="preserve">FGS</w:t>
            </w:r>
            <w:r>
              <w:rPr>
                <w:b/>
              </w:rPr>
              <w:t xml:space="preserve">0</w:t>
            </w:r>
          </w:p>
        </w:tc>
        <w:tc>
          <w:tcPr>
            <w:tcW w:type="auto" w:w="0"/>
            <w:tcBorders>
              <w:bottom w:color="auto" w:space="0" w:sz="4" w:val="single"/>
            </w:tcBorders>
            <w:vAlign w:val="center"/>
          </w:tcPr>
          <w:p w14:paraId="49712229" w14:textId="77777777" w:rsidP="0065498A" w:rsidR="00C25AAA" w:rsidRDefault="00C25AAA" w:rsidRPr="009E3B7C">
            <w:pPr>
              <w:rPr>
                <w:rFonts w:cs="Arial"/>
              </w:rPr>
            </w:pPr>
          </w:p>
        </w:tc>
      </w:tr>
      <w:tr w14:paraId="62CAC266" w14:textId="77777777" w:rsidR="00C25AAA" w:rsidRPr="009E3B7C" w:rsidTr="0065498A">
        <w:trPr>
          <w:trHeight w:val="20"/>
        </w:trPr>
        <w:tc>
          <w:tcPr>
            <w:tcW w:type="dxa" w:w="2110"/>
            <w:vAlign w:val="center"/>
          </w:tcPr>
          <w:p w14:paraId="52DBBD02" w14:textId="77777777" w:rsidP="0065498A" w:rsidR="00C25AAA" w:rsidRDefault="00C25AAA" w:rsidRPr="009E3B7C">
            <w:pPr>
              <w:rPr>
                <w:rFonts w:cs="Arial"/>
              </w:rPr>
            </w:pPr>
            <w:r w:rsidRPr="009E3B7C">
              <w:rPr>
                <w:rFonts w:cs="Arial"/>
              </w:rPr>
              <w:t xml:space="preserve">Document Status</w:t>
            </w:r>
          </w:p>
        </w:tc>
        <w:tc>
          <w:tcPr>
            <w:tcW w:type="dxa" w:w="6101"/>
            <w:gridSpan w:val="3"/>
            <w:shd w:color="auto" w:fill="E6E6E6" w:val="clear"/>
            <w:vAlign w:val="center"/>
          </w:tcPr>
          <w:p w14:paraId="52EED961" w14:textId="29BFE5E3" w:rsidP="0065498A" w:rsidR="00C25AAA" w:rsidRDefault="00C25AAA" w:rsidRPr="00171053">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171070" w:rsidRPr="00171070">
              <w:rPr>
                <w:rFonts w:cs="Arial"/>
                <w:b/>
                <w:bCs/>
              </w:rPr>
              <w:t xml:space="preserve">Draft</w:t>
            </w:r>
            <w:r w:rsidRPr="00171053">
              <w:rPr>
                <w:rFonts w:cs="Arial"/>
                <w:b/>
                <w:bCs/>
              </w:rPr>
              <w:fldChar w:fldCharType="end"/>
            </w:r>
          </w:p>
        </w:tc>
        <w:tc>
          <w:tcPr>
            <w:tcW w:type="auto" w:w="0"/>
            <w:tcBorders>
              <w:bottom w:color="auto" w:space="0" w:sz="4" w:val="single"/>
            </w:tcBorders>
            <w:vAlign w:val="center"/>
          </w:tcPr>
          <w:p w14:paraId="30164E68" w14:textId="77777777" w:rsidP="0065498A" w:rsidR="00C25AAA" w:rsidRDefault="00C25AAA" w:rsidRPr="009E3B7C">
            <w:pPr>
              <w:rPr>
                <w:rFonts w:cs="Arial"/>
              </w:rPr>
            </w:pPr>
          </w:p>
        </w:tc>
      </w:tr>
      <w:tr w14:paraId="326C68C2" w14:textId="77777777" w:rsidR="0065498A" w:rsidRPr="009E3B7C" w:rsidTr="0065498A">
        <w:trPr>
          <w:trHeight w:val="20"/>
        </w:trPr>
        <w:tc>
          <w:tcPr>
            <w:tcW w:type="dxa" w:w="2110"/>
            <w:tcBorders>
              <w:bottom w:color="auto" w:space="0" w:sz="4" w:val="single"/>
            </w:tcBorders>
            <w:vAlign w:val="center"/>
          </w:tcPr>
          <w:p w14:paraId="17909BFF" w14:textId="77777777" w:rsidP="0065498A" w:rsidR="0065498A" w:rsidRDefault="0065498A" w:rsidRPr="009E3B7C">
            <w:pPr>
              <w:rPr>
                <w:rFonts w:cs="Arial"/>
              </w:rPr>
            </w:pPr>
            <w:r w:rsidRPr="009E3B7C">
              <w:rPr>
                <w:rFonts w:cs="Arial"/>
              </w:rPr>
              <w:t xml:space="preserve">Date Issued</w:t>
            </w:r>
          </w:p>
        </w:tc>
        <w:tc>
          <w:tcPr>
            <w:tcW w:type="dxa" w:w="6101"/>
            <w:gridSpan w:val="3"/>
            <w:tcBorders>
              <w:bottom w:color="auto" w:space="0" w:sz="4" w:val="single"/>
            </w:tcBorders>
            <w:shd w:color="auto" w:fill="E6E6E6" w:val="clear"/>
            <w:vAlign w:val="center"/>
          </w:tcPr>
          <w:p w14:paraId="2BBE71A4" w14:textId="77777777" w:rsidP="0065498A" w:rsidR="0065498A" w:rsidRDefault="0065498A">
            <w:pPr>
              <w:jc w:val="center"/>
              <w:rPr>
                <w:b/>
              </w:rPr>
            </w:pPr>
            <w:r>
              <w:rPr>
                <w:b/>
              </w:rPr>
              <w:t xml:space="preserve">2021-02-24</w:t>
            </w:r>
          </w:p>
        </w:tc>
        <w:tc>
          <w:tcPr>
            <w:tcW w:type="auto" w:w="0"/>
            <w:tcBorders>
              <w:bottom w:color="auto" w:space="0" w:sz="4" w:val="single"/>
            </w:tcBorders>
            <w:shd w:color="auto" w:fill="auto" w:val="clear"/>
            <w:vAlign w:val="center"/>
          </w:tcPr>
          <w:p w14:paraId="45503E22" w14:textId="77777777" w:rsidP="0065498A" w:rsidR="0065498A" w:rsidRDefault="0065498A" w:rsidRPr="009E3B7C">
            <w:pPr>
              <w:rPr>
                <w:rFonts w:cs="Arial"/>
              </w:rPr>
            </w:pPr>
          </w:p>
        </w:tc>
      </w:tr>
      <w:tr w14:paraId="00D00245" w14:textId="77777777" w:rsidR="0065498A" w:rsidRPr="009E3B7C" w:rsidTr="0065498A">
        <w:trPr>
          <w:trHeight w:val="20"/>
        </w:trPr>
        <w:tc>
          <w:tcPr>
            <w:tcW w:type="dxa" w:w="2110"/>
            <w:tcBorders>
              <w:bottom w:color="auto" w:space="0" w:sz="4" w:val="single"/>
            </w:tcBorders>
            <w:vAlign w:val="center"/>
          </w:tcPr>
          <w:p w14:paraId="03FB9C1E" w14:textId="77777777" w:rsidP="0065498A" w:rsidR="0065498A" w:rsidRDefault="0065498A" w:rsidRPr="009E3B7C">
            <w:pPr>
              <w:rPr>
                <w:rFonts w:cs="Arial"/>
              </w:rPr>
            </w:pPr>
            <w:r w:rsidRPr="009E3B7C">
              <w:rPr>
                <w:rFonts w:cs="Arial"/>
              </w:rPr>
              <w:t xml:space="preserve">Date Revised</w:t>
            </w:r>
          </w:p>
        </w:tc>
        <w:tc>
          <w:tcPr>
            <w:tcW w:type="dxa" w:w="6101"/>
            <w:gridSpan w:val="3"/>
            <w:tcBorders>
              <w:bottom w:color="auto" w:space="0" w:sz="4" w:val="single"/>
            </w:tcBorders>
            <w:shd w:color="auto" w:fill="E6E6E6" w:val="clear"/>
            <w:vAlign w:val="center"/>
          </w:tcPr>
          <w:p w14:paraId="5070D7B0" w14:textId="77777777" w:rsidP="0065498A" w:rsidR="0065498A" w:rsidRDefault="0065498A">
            <w:pPr>
              <w:jc w:val="center"/>
              <w:rPr>
                <w:b/>
              </w:rPr>
            </w:pPr>
            <w:r>
              <w:rPr>
                <w:b/>
              </w:rPr>
              <w:t xml:space="preserve">2021-02-24</w:t>
            </w:r>
          </w:p>
        </w:tc>
        <w:tc>
          <w:tcPr>
            <w:tcW w:type="auto" w:w="0"/>
            <w:tcBorders>
              <w:bottom w:color="auto" w:space="0" w:sz="4" w:val="single"/>
            </w:tcBorders>
            <w:shd w:color="auto" w:fill="auto" w:val="clear"/>
            <w:vAlign w:val="center"/>
          </w:tcPr>
          <w:p w14:paraId="2CD4F537" w14:textId="77777777" w:rsidP="0065498A" w:rsidR="0065498A" w:rsidRDefault="0065498A" w:rsidRPr="009E3B7C">
            <w:pPr>
              <w:rPr>
                <w:rFonts w:cs="Arial"/>
              </w:rPr>
            </w:pPr>
          </w:p>
        </w:tc>
      </w:tr>
      <w:tr w14:paraId="68D1C5D9" w14:textId="77777777" w:rsidR="00C25AAA" w:rsidRPr="009E3B7C" w:rsidTr="0065498A">
        <w:trPr>
          <w:trHeight w:val="20"/>
        </w:trPr>
        <w:tc>
          <w:tcPr>
            <w:tcW w:type="dxa" w:w="2110"/>
            <w:vMerge w:val="restart"/>
            <w:vAlign w:val="center"/>
          </w:tcPr>
          <w:p w14:paraId="46F3C8E3" w14:textId="77777777" w:rsidP="0065498A" w:rsidR="00C25AAA" w:rsidRDefault="00C25AAA" w:rsidRPr="009E3B7C">
            <w:pPr>
              <w:rPr>
                <w:rFonts w:cs="Arial"/>
              </w:rPr>
            </w:pPr>
            <w:r w:rsidRPr="009E3B7C">
              <w:rPr>
                <w:rFonts w:cs="Arial"/>
              </w:rPr>
              <w:t xml:space="preserve">Document Classification</w:t>
            </w:r>
          </w:p>
        </w:tc>
        <w:tc>
          <w:tcPr>
            <w:tcW w:type="dxa" w:w="1975"/>
            <w:tcBorders>
              <w:right w:val="nil"/>
            </w:tcBorders>
            <w:shd w:color="auto" w:fill="E6E6E6" w:val="clear"/>
            <w:vAlign w:val="center"/>
          </w:tcPr>
          <w:p w14:paraId="116E92AC" w14:textId="77777777" w:rsidP="0065498A" w:rsidR="00C25AAA" w:rsidRDefault="00C25AAA" w:rsidRPr="009E3B7C">
            <w:pPr>
              <w:jc w:val="center"/>
              <w:rPr>
                <w:rFonts w:cs="Arial"/>
              </w:rPr>
            </w:pPr>
            <w:r w:rsidRPr="009E3B7C">
              <w:rPr>
                <w:rFonts w:cs="Arial"/>
              </w:rPr>
              <w:t xml:space="preserve">GIS1 Item Number:</w:t>
            </w:r>
          </w:p>
        </w:tc>
        <w:tc>
          <w:tcPr>
            <w:tcW w:type="dxa" w:w="4126"/>
            <w:gridSpan w:val="2"/>
            <w:tcBorders>
              <w:left w:val="nil"/>
            </w:tcBorders>
            <w:shd w:color="auto" w:fill="E6E6E6" w:val="clear"/>
            <w:vAlign w:val="center"/>
          </w:tcPr>
          <w:p w14:paraId="59FD8622" w14:textId="3E5EDA0D" w:rsidP="0065498A" w:rsidR="00C25AAA" w:rsidRDefault="00C25AAA" w:rsidRPr="009E3B7C">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 xml:space="preserve">27.60</w:t>
            </w:r>
            <w:r w:rsidR="00171070" w:rsidRPr="00171070">
              <w:rPr>
                <w:rFonts w:cs="Arial"/>
                <w:b/>
              </w:rPr>
              <w:t xml:space="preserve">/35</w:t>
            </w:r>
            <w:r w:rsidRPr="009E3B7C">
              <w:rPr>
                <w:rFonts w:cs="Arial"/>
                <w:bCs/>
              </w:rPr>
              <w:fldChar w:fldCharType="end"/>
            </w:r>
          </w:p>
        </w:tc>
        <w:tc>
          <w:tcPr>
            <w:tcW w:type="auto" w:w="0"/>
            <w:vMerge w:val="restart"/>
            <w:shd w:color="auto" w:fill="auto" w:val="clear"/>
            <w:vAlign w:val="center"/>
          </w:tcPr>
          <w:p w14:paraId="6E0FA249" w14:textId="77777777" w:rsidP="0065498A" w:rsidR="00C25AAA" w:rsidRDefault="00C25AAA" w:rsidRPr="009E3B7C">
            <w:pPr>
              <w:rPr>
                <w:rFonts w:cs="Arial"/>
              </w:rPr>
            </w:pPr>
          </w:p>
        </w:tc>
      </w:tr>
      <w:tr w14:paraId="667D3017" w14:textId="77777777" w:rsidR="00C25AAA" w:rsidRPr="009E3B7C" w:rsidTr="0065498A">
        <w:trPr>
          <w:trHeight w:val="20"/>
        </w:trPr>
        <w:tc>
          <w:tcPr>
            <w:tcW w:type="dxa" w:w="2110"/>
            <w:vMerge/>
            <w:vAlign w:val="center"/>
          </w:tcPr>
          <w:p w14:paraId="52A0156F" w14:textId="77777777" w:rsidP="0065498A" w:rsidR="00C25AAA" w:rsidRDefault="00C25AAA" w:rsidRPr="009E3B7C">
            <w:pPr>
              <w:rPr>
                <w:rFonts w:cs="Arial"/>
              </w:rPr>
            </w:pPr>
          </w:p>
        </w:tc>
        <w:tc>
          <w:tcPr>
            <w:tcW w:type="dxa" w:w="1975"/>
            <w:tcBorders>
              <w:right w:val="nil"/>
            </w:tcBorders>
            <w:shd w:color="auto" w:fill="E6E6E6" w:val="clear"/>
            <w:vAlign w:val="center"/>
          </w:tcPr>
          <w:p w14:paraId="626329F9" w14:textId="77777777" w:rsidP="0065498A" w:rsidR="00C25AAA" w:rsidRDefault="00C25AAA" w:rsidRPr="009E3B7C">
            <w:pPr>
              <w:jc w:val="center"/>
              <w:rPr>
                <w:rFonts w:cs="Arial"/>
              </w:rPr>
            </w:pPr>
            <w:r w:rsidRPr="009E3B7C">
              <w:rPr>
                <w:rFonts w:cs="Arial"/>
              </w:rPr>
              <w:t xml:space="preserve">GIS2 Classification:</w:t>
            </w:r>
          </w:p>
        </w:tc>
        <w:tc>
          <w:tcPr>
            <w:tcW w:type="dxa" w:w="4126"/>
            <w:gridSpan w:val="2"/>
            <w:tcBorders>
              <w:left w:val="nil"/>
            </w:tcBorders>
            <w:shd w:color="auto" w:fill="E6E6E6" w:val="clear"/>
            <w:vAlign w:val="center"/>
          </w:tcPr>
          <w:p w14:paraId="114E2FD1" w14:textId="483B4037" w:rsidP="0065498A" w:rsidR="00C25AAA" w:rsidRDefault="00C25AAA" w:rsidRPr="009E3B7C">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 xml:space="preserve">Confidential</w:t>
            </w:r>
            <w:r w:rsidRPr="009E3B7C">
              <w:rPr>
                <w:rFonts w:cs="Arial"/>
                <w:bCs/>
              </w:rPr>
              <w:fldChar w:fldCharType="end"/>
            </w:r>
          </w:p>
        </w:tc>
        <w:tc>
          <w:tcPr>
            <w:tcW w:type="auto" w:w="0"/>
            <w:vMerge/>
            <w:shd w:color="auto" w:fill="auto" w:val="clear"/>
            <w:vAlign w:val="center"/>
          </w:tcPr>
          <w:p w14:paraId="7F8D3026" w14:textId="77777777" w:rsidP="0065498A" w:rsidR="00C25AAA" w:rsidRDefault="00C25AAA" w:rsidRPr="009E3B7C">
            <w:pPr>
              <w:rPr>
                <w:rFonts w:cs="Arial"/>
              </w:rPr>
            </w:pPr>
          </w:p>
        </w:tc>
      </w:tr>
      <w:tr w14:paraId="15665DC3" w14:textId="77777777" w:rsidR="00C25AAA" w:rsidRPr="009E3B7C" w:rsidTr="0065498A">
        <w:trPr>
          <w:trHeight w:val="20"/>
        </w:trPr>
        <w:tc>
          <w:tcPr>
            <w:tcW w:type="dxa" w:w="10267"/>
            <w:gridSpan w:val="5"/>
            <w:tcBorders>
              <w:left w:val="nil"/>
              <w:bottom w:val="nil"/>
              <w:right w:val="nil"/>
            </w:tcBorders>
            <w:vAlign w:val="center"/>
          </w:tcPr>
          <w:p w14:paraId="6BAAE028" w14:textId="77777777" w:rsidP="0065498A" w:rsidR="00C25AAA" w:rsidRDefault="00C25AAA" w:rsidRPr="009E3B7C">
            <w:pPr>
              <w:rPr>
                <w:rFonts w:cs="Arial"/>
              </w:rPr>
            </w:pPr>
          </w:p>
        </w:tc>
      </w:tr>
      <w:tr w14:paraId="77DC19A5" w14:textId="77777777" w:rsidR="00C25AAA" w:rsidRPr="009E3B7C" w:rsidTr="0065498A">
        <w:trPr>
          <w:trHeight w:val="20"/>
        </w:trPr>
        <w:tc>
          <w:tcPr>
            <w:tcW w:type="dxa" w:w="10267"/>
            <w:gridSpan w:val="5"/>
            <w:tcBorders>
              <w:top w:val="nil"/>
              <w:left w:val="nil"/>
              <w:right w:val="nil"/>
            </w:tcBorders>
            <w:vAlign w:val="center"/>
          </w:tcPr>
          <w:p w14:paraId="1327C5CE" w14:textId="77777777" w:rsidP="0065498A" w:rsidR="00C25AAA" w:rsidRDefault="00C25AAA" w:rsidRPr="009E3B7C">
            <w:pPr>
              <w:rPr>
                <w:rFonts w:cs="Arial"/>
              </w:rPr>
            </w:pPr>
          </w:p>
        </w:tc>
      </w:tr>
      <w:tr w14:paraId="4EF2FADD" w14:textId="77777777" w:rsidR="00C25AAA" w:rsidRPr="009E3B7C" w:rsidTr="0065498A">
        <w:trPr>
          <w:trHeight w:val="20"/>
        </w:trPr>
        <w:tc>
          <w:tcPr>
            <w:tcW w:type="dxa" w:w="10267"/>
            <w:gridSpan w:val="5"/>
            <w:vAlign w:val="center"/>
          </w:tcPr>
          <w:p w14:paraId="51D0B66B" w14:textId="77777777" w:rsidP="0065498A" w:rsidR="00C25AAA" w:rsidRDefault="00C25AAA" w:rsidRPr="009E3B7C">
            <w:pPr>
              <w:rPr>
                <w:rFonts w:cs="Arial"/>
              </w:rPr>
            </w:pPr>
            <w:r w:rsidRPr="009E3B7C">
              <w:rPr>
                <w:rFonts w:cs="Arial"/>
              </w:rPr>
              <w:t xml:space="preserve">Document Approval</w:t>
            </w:r>
          </w:p>
        </w:tc>
      </w:tr>
      <w:tr w14:paraId="0B64E2CC" w14:textId="77777777" w:rsidR="00C25AAA" w:rsidRPr="009E3B7C" w:rsidTr="0065498A">
        <w:trPr>
          <w:trHeight w:val="20"/>
        </w:trPr>
        <w:tc>
          <w:tcPr>
            <w:tcW w:type="dxa" w:w="2110"/>
            <w:shd w:color="auto" w:fill="D9D9D9" w:themeFill="background1" w:themeFillShade="D9" w:val="clear"/>
            <w:vAlign w:val="center"/>
          </w:tcPr>
          <w:p w14:paraId="5A8EE1E0" w14:textId="77777777" w:rsidP="0065498A" w:rsidR="00C25AAA" w:rsidRDefault="00C25AAA" w:rsidRPr="009E3B7C">
            <w:pPr>
              <w:rPr>
                <w:rFonts w:cs="Arial"/>
              </w:rPr>
            </w:pPr>
            <w:r>
              <w:rPr>
                <w:rFonts w:cs="Arial"/>
              </w:rPr>
              <w:t xml:space="preserve">Name</w:t>
            </w:r>
          </w:p>
        </w:tc>
        <w:tc>
          <w:tcPr>
            <w:tcW w:type="dxa" w:w="3053"/>
            <w:gridSpan w:val="2"/>
            <w:shd w:color="auto" w:fill="D9D9D9" w:themeFill="background1" w:themeFillShade="D9" w:val="clear"/>
            <w:vAlign w:val="center"/>
          </w:tcPr>
          <w:p w14:paraId="367C364D" w14:textId="77777777" w:rsidP="0065498A" w:rsidR="00C25AAA" w:rsidRDefault="00C25AAA" w:rsidRPr="009E3B7C">
            <w:pPr>
              <w:rPr>
                <w:rFonts w:cs="Arial"/>
              </w:rPr>
            </w:pPr>
            <w:r w:rsidRPr="009E3B7C">
              <w:rPr>
                <w:rFonts w:cs="Arial"/>
              </w:rPr>
              <w:t xml:space="preserve">Role</w:t>
            </w:r>
          </w:p>
        </w:tc>
        <w:tc>
          <w:tcPr>
            <w:tcW w:type="dxa" w:w="3048"/>
            <w:shd w:color="auto" w:fill="D9D9D9" w:themeFill="background1" w:themeFillShade="D9" w:val="clear"/>
            <w:vAlign w:val="center"/>
          </w:tcPr>
          <w:p w14:paraId="563BFF57" w14:textId="77777777" w:rsidP="0065498A" w:rsidR="00C25AAA" w:rsidRDefault="00C25AAA" w:rsidRPr="009E3B7C">
            <w:pPr>
              <w:rPr>
                <w:rFonts w:cs="Arial"/>
              </w:rPr>
            </w:pPr>
            <w:r w:rsidRPr="009E3B7C">
              <w:rPr>
                <w:rFonts w:cs="Arial"/>
              </w:rPr>
              <w:t xml:space="preserve">Email Confirmation</w:t>
            </w:r>
          </w:p>
        </w:tc>
        <w:tc>
          <w:tcPr>
            <w:tcW w:type="auto" w:w="0"/>
            <w:shd w:color="auto" w:fill="D9D9D9" w:themeFill="background1" w:themeFillShade="D9" w:val="clear"/>
            <w:vAlign w:val="center"/>
          </w:tcPr>
          <w:p w14:paraId="56BF7E80" w14:textId="77777777" w:rsidP="0065498A" w:rsidR="00C25AAA" w:rsidRDefault="00C25AAA" w:rsidRPr="009E3B7C">
            <w:pPr>
              <w:rPr>
                <w:rFonts w:cs="Arial"/>
              </w:rPr>
            </w:pPr>
            <w:r w:rsidRPr="009E3B7C">
              <w:rPr>
                <w:rFonts w:cs="Arial"/>
              </w:rPr>
              <w:t xml:space="preserve">Date</w:t>
            </w:r>
          </w:p>
        </w:tc>
      </w:tr>
      <w:tr w14:paraId="7C6918F3" w14:textId="77777777" w:rsidR="00C25AAA" w:rsidRPr="009E3B7C" w:rsidTr="0065498A">
        <w:trPr>
          <w:trHeight w:val="20"/>
        </w:trPr>
        <w:tc>
          <w:tcPr>
            <w:tcW w:type="dxa" w:w="2110"/>
            <w:vAlign w:val="center"/>
          </w:tcPr>
          <w:p w14:paraId="385D6DF9" w14:textId="77777777" w:rsidP="0065498A" w:rsidR="00C25AAA" w:rsidRDefault="00C25AAA" w:rsidRPr="009E3B7C">
            <w:pPr>
              <w:rPr>
                <w:rFonts w:cs="Arial"/>
              </w:rPr>
            </w:pPr>
          </w:p>
        </w:tc>
        <w:tc>
          <w:tcPr>
            <w:tcW w:type="dxa" w:w="3053"/>
            <w:gridSpan w:val="2"/>
            <w:shd w:color="auto" w:fill="auto" w:val="clear"/>
            <w:vAlign w:val="center"/>
          </w:tcPr>
          <w:p w14:paraId="7350B655" w14:textId="77777777" w:rsidP="0065498A" w:rsidR="00C25AAA" w:rsidRDefault="00C25AAA" w:rsidRPr="009E3B7C">
            <w:pPr>
              <w:rPr>
                <w:rFonts w:cs="Arial"/>
              </w:rPr>
            </w:pPr>
          </w:p>
        </w:tc>
        <w:tc>
          <w:tcPr>
            <w:tcW w:type="dxa" w:w="3048"/>
            <w:shd w:color="auto" w:fill="auto" w:val="clear"/>
            <w:vAlign w:val="center"/>
          </w:tcPr>
          <w:p w14:paraId="7A6FC2A7" w14:textId="77777777" w:rsidP="0065498A" w:rsidR="00C25AAA" w:rsidRDefault="00C25AAA" w:rsidRPr="009E3B7C">
            <w:pPr>
              <w:rPr>
                <w:rFonts w:cs="Arial"/>
              </w:rPr>
            </w:pPr>
          </w:p>
        </w:tc>
        <w:tc>
          <w:tcPr>
            <w:tcW w:type="auto" w:w="0"/>
            <w:shd w:color="auto" w:fill="auto" w:val="clear"/>
            <w:vAlign w:val="center"/>
          </w:tcPr>
          <w:p w14:paraId="2C8B708A" w14:textId="77777777" w:rsidP="0065498A" w:rsidR="00C25AAA" w:rsidRDefault="00C25AAA" w:rsidRPr="009E3B7C">
            <w:pPr>
              <w:rPr>
                <w:rFonts w:cs="Arial"/>
              </w:rPr>
            </w:pPr>
          </w:p>
        </w:tc>
      </w:tr>
      <w:tr w14:paraId="7EC32F12" w14:textId="77777777" w:rsidR="00C25AAA" w:rsidRPr="009E3B7C" w:rsidTr="0065498A">
        <w:trPr>
          <w:trHeight w:val="20"/>
        </w:trPr>
        <w:tc>
          <w:tcPr>
            <w:tcW w:type="dxa" w:w="2110"/>
            <w:vAlign w:val="center"/>
          </w:tcPr>
          <w:p w14:paraId="66EF12AB" w14:textId="77777777" w:rsidP="0065498A" w:rsidR="00C25AAA" w:rsidRDefault="00C25AAA" w:rsidRPr="009E3B7C">
            <w:pPr>
              <w:rPr>
                <w:rFonts w:cs="Arial"/>
              </w:rPr>
            </w:pPr>
          </w:p>
        </w:tc>
        <w:tc>
          <w:tcPr>
            <w:tcW w:type="dxa" w:w="3053"/>
            <w:gridSpan w:val="2"/>
            <w:shd w:color="auto" w:fill="auto" w:val="clear"/>
            <w:vAlign w:val="center"/>
          </w:tcPr>
          <w:p w14:paraId="7CAC15A4" w14:textId="77777777" w:rsidP="0065498A" w:rsidR="00C25AAA" w:rsidRDefault="00C25AAA" w:rsidRPr="009E3B7C">
            <w:pPr>
              <w:rPr>
                <w:rFonts w:cs="Arial"/>
              </w:rPr>
            </w:pPr>
          </w:p>
        </w:tc>
        <w:tc>
          <w:tcPr>
            <w:tcW w:type="dxa" w:w="3048"/>
            <w:shd w:color="auto" w:fill="auto" w:val="clear"/>
            <w:vAlign w:val="center"/>
          </w:tcPr>
          <w:p w14:paraId="70C72784" w14:textId="77777777" w:rsidP="0065498A" w:rsidR="00C25AAA" w:rsidRDefault="00C25AAA" w:rsidRPr="009E3B7C">
            <w:pPr>
              <w:rPr>
                <w:rFonts w:cs="Arial"/>
              </w:rPr>
            </w:pPr>
          </w:p>
        </w:tc>
        <w:tc>
          <w:tcPr>
            <w:tcW w:type="auto" w:w="0"/>
            <w:shd w:color="auto" w:fill="auto" w:val="clear"/>
            <w:vAlign w:val="center"/>
          </w:tcPr>
          <w:p w14:paraId="2343E55F" w14:textId="77777777" w:rsidP="0065498A" w:rsidR="00C25AAA" w:rsidRDefault="00C25AAA" w:rsidRPr="009E3B7C">
            <w:pPr>
              <w:rPr>
                <w:rFonts w:cs="Arial"/>
              </w:rPr>
            </w:pPr>
          </w:p>
        </w:tc>
      </w:tr>
    </w:tbl>
    <w:p w14:paraId="3A5A2E67" w14:textId="03557D41" w:rsidP="00333497" w:rsidR="00333497" w:rsidRDefault="00333497" w:rsidRPr="00142F26">
      <w:pPr>
        <w:rPr>
          <w:rFonts w:cs="Arial"/>
          <w:caps/>
          <w:sz w:val="32"/>
        </w:rPr>
      </w:pPr>
    </w:p>
    <w:p w14:paraId="2702C2EB" w14:textId="0AD2B112" w:rsidP="00333497" w:rsidR="004305F1" w:rsidRDefault="004305F1">
      <w:pPr>
        <w:pStyle w:val="CoverpageTitle"/>
        <w:spacing w:after="0" w:before="0"/>
        <w:rPr>
          <w:rFonts w:cs="Arial"/>
          <w:szCs w:val="20"/>
        </w:rPr>
      </w:pPr>
      <w:r>
        <w:rPr>
          <w:rFonts w:cs="Arial"/>
          <w:szCs w:val="20"/>
        </w:rPr>
        <w:t xml:space="preserve">Auto-Generated by </w:t>
      </w:r>
      <w:r>
        <w:rPr>
          <w:rFonts w:cs="Arial"/>
          <w:szCs w:val="20"/>
        </w:rPr>
        <w:t xml:space="preserve">MagicDraw</w:t>
      </w:r>
    </w:p>
    <w:p w14:paraId="30B3058D" w14:textId="44BD2A4F" w:rsidP="00333497" w:rsidR="00333497" w:rsidRDefault="004305F1" w:rsidRPr="00142F26">
      <w:pPr>
        <w:pStyle w:val="CoverpageTitle"/>
        <w:spacing w:after="0" w:before="0"/>
        <w:rPr>
          <w:rFonts w:cs="Arial"/>
          <w:szCs w:val="20"/>
        </w:rPr>
      </w:pPr>
      <w:r>
        <w:rPr>
          <w:rFonts w:cs="Arial"/>
          <w:szCs w:val="20"/>
        </w:rPr>
        <w:t xml:space="preserve">Printed Copies a</w:t>
      </w:r>
      <w:r w:rsidR="00333497" w:rsidRPr="00142F26">
        <w:rPr>
          <w:rFonts w:cs="Arial"/>
          <w:szCs w:val="20"/>
        </w:rPr>
        <w:t xml:space="preserve">re Uncontrolled</w:t>
      </w:r>
    </w:p>
    <w:p w14:paraId="5EE8CDC9" w14:textId="77777777" w:rsidP="00333497" w:rsidR="00333497" w:rsidRDefault="00333497" w:rsidRPr="00142F26">
      <w:pPr>
        <w:pStyle w:val="CoverpageTitle"/>
        <w:spacing w:after="0" w:before="0"/>
        <w:jc w:val="left"/>
        <w:rPr>
          <w:rFonts w:cs="Arial"/>
          <w:b w:val="0"/>
          <w:szCs w:val="20"/>
        </w:rPr>
      </w:pPr>
    </w:p>
    <w:p w14:paraId="242B7083" w14:textId="77777777" w:rsidP="0066402F" w:rsidR="00F76553" w:rsidRDefault="00F76553"/>
    <w:p w14:paraId="318818EC" w14:textId="77777777" w:rsidP="0066402F" w:rsidR="00F76553" w:rsidRDefault="00F76553" w:rsidRPr="004356EC">
      <w:pPr>
        <w:sectPr w:rsidR="00F76553" w:rsidRPr="004356EC" w:rsidSect="00D81576">
          <w:headerReference r:id="rId15" w:type="default"/>
          <w:footerReference r:id="rId16" w:type="default"/>
          <w:pgSz w:code="9" w:h="16840" w:w="11907"/>
          <w:pgMar w:bottom="1440" w:footer="737" w:gutter="0" w:header="567" w:left="862" w:right="862" w:top="1440"/>
          <w:cols w:space="720"/>
        </w:sectPr>
      </w:pPr>
    </w:p>
    <w:p w14:paraId="4D30EC93" w14:textId="77777777" w:rsidP="007841D0" w:rsidR="007841D0" w:rsidRDefault="007841D0">
      <w:pPr>
        <w:pStyle w:val="Heading1"/>
        <w:numPr>
          <w:ilvl w:val="0"/>
          <w:numId w:val="0"/>
        </w:numPr>
        <w:ind w:hanging="432" w:left="432"/>
      </w:pPr>
      <w:bookmarkStart w:id="40" w:name="_Toc498356804"/>
      <w:bookmarkStart w:id="41" w:name="_Toc521186137"/>
      <w:bookmarkStart w:id="42" w:name="_Toc6466529"/>
      <w:r>
        <w:lastRenderedPageBreak/>
        <w:t xml:space="preserve">Disclaimer</w:t>
      </w:r>
      <w:bookmarkEnd w:id="42"/>
      <w:bookmarkEnd w:id="41"/>
      <w:bookmarkEnd w:id="40"/>
    </w:p>
    <w:p w14:paraId="68F0B13F" w14:textId="77777777" w:rsidP="007841D0" w:rsidR="007841D0" w:rsidRDefault="007841D0"/>
    <w:p w14:paraId="74CCA2AA" w14:textId="72CBA0D6" w:rsidP="007841D0" w:rsidR="007841D0" w:rsidRDefault="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 xml:space="preserve">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 xml:space="preserve">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 xml:space="preserve">Ford Motor Company, Dearborn, Michigan, U.S.A.</w:t>
      </w:r>
    </w:p>
    <w:p w14:paraId="6989395C" w14:textId="77777777" w:rsidP="007841D0" w:rsidR="007841D0" w:rsidRDefault="007841D0">
      <w:pPr>
        <w:jc w:val="both"/>
        <w:rPr>
          <w:rFonts w:cs="Arial"/>
          <w:b/>
          <w:bCs/>
          <w:color w:val="000000"/>
        </w:rPr>
      </w:pPr>
    </w:p>
    <w:p w14:paraId="506A63F3" w14:textId="77777777" w:rsidP="007841D0" w:rsidR="007841D0" w:rsidRDefault="007841D0" w:rsidRPr="007163C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 xml:space="preserve">symbol 211 \f "Symbol" \s 18</w:instrText>
      </w:r>
      <w:r w:rsidRPr="007163C0">
        <w:rPr>
          <w:rFonts w:cs="Arial"/>
          <w:b/>
          <w:color w:val="000000"/>
        </w:rPr>
        <w:fldChar w:fldCharType="separate"/>
      </w:r>
      <w:r w:rsidRPr="007163C0">
        <w:rPr>
          <w:rFonts w:cs="Arial"/>
          <w:b/>
          <w:color w:val="000000"/>
        </w:rPr>
        <w:t xml:space="preserve">Ó</w:t>
      </w:r>
      <w:r w:rsidRPr="007163C0">
        <w:rPr>
          <w:rFonts w:cs="Arial"/>
          <w:b/>
          <w:color w:val="000000"/>
        </w:rPr>
        <w:fldChar w:fldCharType="end"/>
      </w:r>
      <w:r w:rsidRPr="007163C0">
        <w:rPr>
          <w:rFonts w:cs="Arial"/>
          <w:b/>
          <w:color w:val="000000"/>
        </w:rPr>
        <w:t xml:space="preserve"> </w:t>
      </w:r>
      <w:r w:rsidRPr="007163C0">
        <w:rPr>
          <w:rFonts w:cs="Arial"/>
          <w:b/>
          <w:color w:val="000000"/>
        </w:rPr>
        <w:t xml:space="preserve">2016</w:t>
      </w:r>
      <w:r w:rsidRPr="007163C0">
        <w:rPr>
          <w:rFonts w:cs="Arial"/>
          <w:b/>
          <w:bCs/>
          <w:color w:val="000000"/>
        </w:rPr>
        <w:t xml:space="preserve"> </w:t>
      </w:r>
      <w:r w:rsidRPr="007163C0">
        <w:rPr>
          <w:rFonts w:cs="Arial"/>
          <w:b/>
          <w:color w:val="000000"/>
        </w:rPr>
        <w:t xml:space="preserve"> Ford</w:t>
      </w:r>
      <w:r w:rsidRPr="007163C0">
        <w:rPr>
          <w:rFonts w:cs="Arial"/>
          <w:b/>
          <w:color w:val="000000"/>
        </w:rPr>
        <w:t xml:space="preserve"> Motor Company</w:t>
      </w:r>
    </w:p>
    <w:p w14:paraId="1C893FD7" w14:textId="77777777" w:rsidP="007841D0" w:rsidR="007841D0" w:rsidRDefault="007841D0" w:rsidRPr="009478C8">
      <w:pPr>
        <w:jc w:val="both"/>
        <w:rPr>
          <w:rFonts w:cs="Arial"/>
          <w:color w:val="000000"/>
        </w:rPr>
      </w:pPr>
    </w:p>
    <w:p w14:paraId="5862D76C" w14:textId="77777777" w:rsidP="007841D0" w:rsidR="007841D0" w:rsidRDefault="007841D0" w:rsidRPr="00106737">
      <w:pPr>
        <w:jc w:val="both"/>
        <w:rPr>
          <w:rFonts w:cs="Arial"/>
          <w:color w:val="000000"/>
        </w:rPr>
      </w:pPr>
      <w:r w:rsidRPr="00106737">
        <w:rPr>
          <w:rFonts w:cs="Arial"/>
          <w:color w:val="000000"/>
        </w:rPr>
        <w:t xml:space="preserve">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P="007841D0" w:rsidR="007841D0" w:rsidRDefault="007841D0" w:rsidRPr="00106737">
      <w:pPr>
        <w:jc w:val="both"/>
        <w:rPr>
          <w:rFonts w:cs="Arial"/>
          <w:color w:val="000000"/>
        </w:rPr>
      </w:pPr>
    </w:p>
    <w:p w14:paraId="0C8C8FF7" w14:textId="77777777" w:rsidP="007841D0" w:rsidR="007841D0" w:rsidRDefault="007841D0" w:rsidRPr="00106737">
      <w:pPr>
        <w:jc w:val="both"/>
        <w:rPr>
          <w:rFonts w:cs="Arial"/>
          <w:color w:val="000000"/>
        </w:rPr>
      </w:pPr>
      <w:r w:rsidRPr="00106737">
        <w:rPr>
          <w:rFonts w:cs="Arial"/>
          <w:color w:val="000000"/>
        </w:rPr>
        <w:t xml:space="preserve">Employees and suppliers having custody of this specification or authorized to use it must be cognizant of its proprietary nature and ensure that the information herein is not made available to unauthorized persons.</w:t>
      </w:r>
    </w:p>
    <w:p w14:paraId="077BA471" w14:textId="77777777" w:rsidP="007841D0" w:rsidR="007841D0" w:rsidRDefault="007841D0" w:rsidRPr="00106737">
      <w:pPr>
        <w:jc w:val="both"/>
        <w:rPr>
          <w:rFonts w:cs="Arial"/>
          <w:color w:val="000000"/>
        </w:rPr>
      </w:pPr>
    </w:p>
    <w:p w14:paraId="2D602EE3" w14:textId="77777777" w:rsidP="007841D0" w:rsidR="007841D0" w:rsidRDefault="007841D0" w:rsidRPr="00106737">
      <w:pPr>
        <w:jc w:val="both"/>
        <w:rPr>
          <w:rFonts w:cs="Arial"/>
          <w:color w:val="000000"/>
        </w:rPr>
      </w:pPr>
      <w:r w:rsidRPr="00106737">
        <w:rPr>
          <w:rFonts w:cs="Arial"/>
          <w:color w:val="000000"/>
        </w:rPr>
        <w:t xml:space="preserve">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P="007841D0" w:rsidR="007841D0" w:rsidRDefault="007841D0" w:rsidRPr="00106737">
      <w:pPr>
        <w:jc w:val="both"/>
        <w:rPr>
          <w:rFonts w:cs="Arial"/>
          <w:color w:val="000000"/>
        </w:rPr>
      </w:pPr>
    </w:p>
    <w:p w14:paraId="604BD705" w14:textId="77777777" w:rsidP="007841D0" w:rsidR="007841D0" w:rsidRDefault="007841D0" w:rsidRPr="00106737">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 xml:space="preserve">any duly authorized representative of</w:t>
      </w:r>
      <w:r w:rsidRPr="00106737">
        <w:rPr>
          <w:rFonts w:cs="Arial"/>
          <w:color w:val="000000"/>
        </w:rPr>
        <w:t xml:space="preserve"> Ford Motor Company.</w:t>
      </w:r>
    </w:p>
    <w:p w14:paraId="5884CF8E" w14:textId="77777777" w:rsidP="0066402F" w:rsidR="00227BB0" w:rsidRDefault="00227BB0" w:rsidRPr="008C6834">
      <w:pPr>
        <w:rPr>
          <w:b/>
          <w:bCs/>
          <w:sz w:val="24"/>
          <w:szCs w:val="24"/>
        </w:rPr>
      </w:pPr>
    </w:p>
    <w:p w14:paraId="7A1B5446" w14:textId="77777777" w:rsidP="007841D0" w:rsidR="003A3CDA" w:rsidRDefault="003A3CDA">
      <w:pPr>
        <w:pStyle w:val="Heading1"/>
        <w:numPr>
          <w:ilvl w:val="0"/>
          <w:numId w:val="0"/>
        </w:numPr>
      </w:pPr>
      <w:commentRangeStart w:id="45"/>
      <w:bookmarkStart w:id="44" w:name="_Toc6466530"/>
      <w:bookmarkStart w:id="43" w:name="_Toc213483403"/>
      <w:r w:rsidRPr="005222D9">
        <w:lastRenderedPageBreak/>
        <w:t xml:space="preserve">Content</w:t>
      </w:r>
      <w:bookmarkEnd w:id="43"/>
      <w:r w:rsidR="007841D0">
        <w:t xml:space="preserve">s</w:t>
      </w:r>
      <w:commentRangeEnd w:id="45"/>
      <w:r w:rsidR="00922518">
        <w:rPr>
          <w:rStyle w:val="CommentReference"/>
          <w:rFonts w:ascii="Times New Roman" w:cs="Times New Roman" w:hAnsi="Times New Roman"/>
          <w:b w:val="0"/>
          <w:bCs w:val="0"/>
          <w:caps w:val="0"/>
          <w:kern w:val="0"/>
          <w:szCs w:val="20"/>
        </w:rPr>
        <w:commentReference w:id="45"/>
      </w:r>
      <w:bookmarkEnd w:id="44"/>
    </w:p>
    <w:p w14:paraId="057CEB88" w14:textId="77777777" w:rsidP="003D1C3C" w:rsidR="003D1C3C" w:rsidRDefault="003D1C3C" w:rsidRPr="003D1C3C"/>
    <w:p w14:paraId="53731C4F" w14:textId="16C22F64" w:rsidR="00171070" w:rsidRDefault="00E56FFE">
      <w:pPr>
        <w:pStyle w:val="TOC1"/>
        <w:tabs>
          <w:tab w:leader="dot" w:pos="10173" w:val="right"/>
        </w:tabs>
        <w:rPr>
          <w:rFonts w:asciiTheme="minorHAnsi" w:cstheme="minorBidi" w:eastAsiaTheme="minorEastAsia" w:hAnsiTheme="minorHAns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07" w:history="1"/>
      <w:r w:rsidR="00171070" w:rsidRPr="000F4440">
        <w:rPr>
          <w:rStyle w:val="Hyperlink"/>
          <w:noProof/>
        </w:rPr>
        <w:t xml:space="preserve">1.1.1</w:t>
      </w:r>
      <w:r w:rsidR="00171070">
        <w:rPr>
          <w:rFonts w:asciiTheme="minorHAnsi" w:cstheme="minorBidi" w:eastAsiaTheme="minorEastAsia" w:hAnsiTheme="minorHAnsi"/>
          <w:noProof/>
          <w:sz w:val="22"/>
          <w:szCs w:val="22"/>
        </w:rPr>
        <w:tab/>
      </w:r>
      <w:r w:rsidR="00171070" w:rsidRPr="000F4440">
        <w:rPr>
          <w:rStyle w:val="Hyperlink"/>
          <w:noProof/>
        </w:rPr>
        <w:t xml:space="preserve">Decomposition of </w:t>
      </w:r>
      <w:r w:rsidR="00171070" w:rsidRPr="000F4440">
        <w:rPr>
          <w:rStyle w:val="Hyperlink"/>
          <w:noProof/>
        </w:rPr>
        <w:t xml:space="preserve">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fldChar w:fldCharType="separate"/>
      </w:r>
      <w:r w:rsidR="00171070">
        <w:rPr>
          <w:noProof/>
          <w:webHidden/>
        </w:rPr>
        <w:t xml:space="preserve">4</w:t>
      </w:r>
      <w:r w:rsidR="00171070">
        <w:rPr>
          <w:noProof/>
          <w:webHidden/>
        </w:rPr>
        <w:fldChar w:fldCharType="end"/>
      </w:r>
    </w:p>
    <w:p w14:paraId="78D4CC7C" w14:textId="56DEE0D0" w:rsidR="00171070" w:rsidRDefault="00762C4F">
      <w:pPr>
        <w:pStyle w:val="TOC1"/>
        <w:tabs>
          <w:tab w:leader="dot" w:pos="10173" w:val="right"/>
        </w:tabs>
        <w:rPr>
          <w:rFonts w:asciiTheme="minorHAnsi" w:cstheme="minorBidi" w:eastAsiaTheme="minorEastAsia" w:hAnsiTheme="minorHAnsi"/>
          <w:noProof/>
          <w:sz w:val="22"/>
          <w:szCs w:val="22"/>
        </w:rPr>
      </w:pPr>
      <w:hyperlink w:anchor="_Toc6466529" w:history="1"/>
      <w:r w:rsidR="00171070" w:rsidRPr="000F4440">
        <w:rPr>
          <w:rStyle w:val="Hyperlink"/>
          <w:noProof/>
        </w:rPr>
        <w:t xml:space="preserve">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fldChar w:fldCharType="separate"/>
      </w:r>
      <w:r w:rsidR="00171070">
        <w:rPr>
          <w:noProof/>
          <w:webHidden/>
        </w:rPr>
        <w:t xml:space="preserve">16</w:t>
      </w:r>
      <w:r w:rsidR="00171070">
        <w:rPr>
          <w:noProof/>
          <w:webHidden/>
        </w:rPr>
        <w:fldChar w:fldCharType="end"/>
      </w:r>
    </w:p>
    <w:p w14:paraId="16B5BCCA" w14:textId="01BEA6C4" w:rsidR="00171070" w:rsidRDefault="00762C4F">
      <w:pPr>
        <w:pStyle w:val="TOC1"/>
        <w:tabs>
          <w:tab w:leader="dot" w:pos="10173" w:val="right"/>
        </w:tabs>
        <w:rPr>
          <w:rFonts w:asciiTheme="minorHAnsi" w:cstheme="minorBidi" w:eastAsiaTheme="minorEastAsia" w:hAnsiTheme="minorHAnsi"/>
          <w:noProof/>
          <w:sz w:val="22"/>
          <w:szCs w:val="22"/>
        </w:rPr>
      </w:pPr>
      <w:hyperlink w:anchor="_Toc6466530" w:history="1"/>
      <w:r w:rsidR="00171070" w:rsidRPr="000F4440">
        <w:rPr>
          <w:rStyle w:val="Hyperlink"/>
          <w:noProof/>
        </w:rPr>
        <w:t xml:space="preserve">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fldChar w:fldCharType="separate"/>
      </w:r>
      <w:r w:rsidR="00171070">
        <w:rPr>
          <w:noProof/>
          <w:webHidden/>
        </w:rPr>
        <w:t xml:space="preserve">17</w:t>
      </w:r>
      <w:r w:rsidR="00171070">
        <w:rPr>
          <w:noProof/>
          <w:webHidden/>
        </w:rPr>
        <w:fldChar w:fldCharType="end"/>
      </w:r>
    </w:p>
    <w:p w14:paraId="55186214" w14:textId="6E212278" w:rsidR="00171070" w:rsidRDefault="00762C4F">
      <w:pPr>
        <w:pStyle w:val="TOC1"/>
        <w:tabs>
          <w:tab w:pos="400" w:val="left"/>
          <w:tab w:leader="dot" w:pos="10173" w:val="right"/>
        </w:tabs>
        <w:rPr>
          <w:rFonts w:asciiTheme="minorHAnsi" w:cstheme="minorBidi" w:eastAsiaTheme="minorEastAsia" w:hAnsiTheme="minorHAnsi"/>
          <w:noProof/>
          <w:sz w:val="22"/>
          <w:szCs w:val="22"/>
        </w:rPr>
      </w:pPr>
      <w:hyperlink w:anchor="_Toc6466531" w:history="1"/>
      <w:r w:rsidR="00171070" w:rsidRPr="000F4440">
        <w:rPr>
          <w:rStyle w:val="Hyperlink"/>
          <w:noProof/>
        </w:rPr>
        <w:t xml:space="preserve">2</w:t>
      </w:r>
      <w:r w:rsidR="00171070">
        <w:rPr>
          <w:rFonts w:asciiTheme="minorHAnsi" w:cstheme="minorBidi" w:eastAsiaTheme="minorEastAsia" w:hAnsiTheme="minorHAnsi"/>
          <w:noProof/>
          <w:sz w:val="22"/>
          <w:szCs w:val="22"/>
        </w:rPr>
        <w:tab/>
      </w:r>
      <w:r w:rsidR="00171070" w:rsidRPr="000F4440">
        <w:rPr>
          <w:rStyle w:val="Hyperlink"/>
          <w:noProof/>
        </w:rPr>
        <w:t xml:space="preserve">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fldChar w:fldCharType="separate"/>
      </w:r>
      <w:r w:rsidR="00171070">
        <w:rPr>
          <w:noProof/>
          <w:webHidden/>
        </w:rPr>
        <w:t xml:space="preserve">19</w:t>
      </w:r>
      <w:r w:rsidR="00171070">
        <w:rPr>
          <w:noProof/>
          <w:webHidden/>
        </w:rPr>
        <w:fldChar w:fldCharType="end"/>
      </w:r>
    </w:p>
    <w:p w14:paraId="23778B29" w14:textId="272D6439"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32" w:history="1"/>
      <w:r w:rsidR="00171070" w:rsidRPr="000F4440">
        <w:rPr>
          <w:rStyle w:val="Hyperlink"/>
          <w:noProof/>
        </w:rPr>
        <w:t xml:space="preserve">2.1</w:t>
      </w:r>
      <w:r w:rsidR="00171070">
        <w:rPr>
          <w:rFonts w:asciiTheme="minorHAnsi" w:cstheme="minorBidi" w:eastAsiaTheme="minorEastAsia" w:hAnsiTheme="minorHAnsi"/>
          <w:noProof/>
          <w:sz w:val="22"/>
          <w:szCs w:val="22"/>
        </w:rPr>
        <w:tab/>
      </w:r>
      <w:r w:rsidR="00171070" w:rsidRPr="000F4440">
        <w:rPr>
          <w:rStyle w:val="Hyperlink"/>
          <w:noProof/>
        </w:rPr>
        <w:t xml:space="preserve">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fldChar w:fldCharType="separate"/>
      </w:r>
      <w:r w:rsidR="00171070">
        <w:rPr>
          <w:noProof/>
          <w:webHidden/>
        </w:rPr>
        <w:t xml:space="preserve">19</w:t>
      </w:r>
      <w:r w:rsidR="00171070">
        <w:rPr>
          <w:noProof/>
          <w:webHidden/>
        </w:rPr>
        <w:fldChar w:fldCharType="end"/>
      </w:r>
    </w:p>
    <w:p w14:paraId="3C225AF8" w14:textId="1DBBCA2B"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33" w:history="1"/>
      <w:r w:rsidR="00171070" w:rsidRPr="000F4440">
        <w:rPr>
          <w:rStyle w:val="Hyperlink"/>
          <w:noProof/>
        </w:rPr>
        <w:t xml:space="preserve">2.2</w:t>
      </w:r>
      <w:r w:rsidR="00171070">
        <w:rPr>
          <w:rFonts w:asciiTheme="minorHAnsi" w:cstheme="minorBidi" w:eastAsiaTheme="minorEastAsia" w:hAnsiTheme="minorHAnsi"/>
          <w:noProof/>
          <w:sz w:val="22"/>
          <w:szCs w:val="22"/>
        </w:rPr>
        <w:tab/>
      </w:r>
      <w:r w:rsidR="00171070" w:rsidRPr="000F4440">
        <w:rPr>
          <w:rStyle w:val="Hyperlink"/>
          <w:noProof/>
        </w:rPr>
        <w:t xml:space="preserve">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fldChar w:fldCharType="separate"/>
      </w:r>
      <w:r w:rsidR="00171070">
        <w:rPr>
          <w:noProof/>
          <w:webHidden/>
        </w:rPr>
        <w:t xml:space="preserve">19</w:t>
      </w:r>
      <w:r w:rsidR="00171070">
        <w:rPr>
          <w:noProof/>
          <w:webHidden/>
        </w:rPr>
        <w:fldChar w:fldCharType="end"/>
      </w:r>
    </w:p>
    <w:p w14:paraId="0D08A2FB" w14:textId="7F55926F"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34" w:history="1"/>
      <w:r w:rsidR="00171070" w:rsidRPr="000F4440">
        <w:rPr>
          <w:rStyle w:val="Hyperlink"/>
          <w:noProof/>
        </w:rPr>
        <w:t xml:space="preserve">2.3</w:t>
      </w:r>
      <w:r w:rsidR="00171070">
        <w:rPr>
          <w:rFonts w:asciiTheme="minorHAnsi" w:cstheme="minorBidi" w:eastAsiaTheme="minorEastAsia" w:hAnsiTheme="minorHAnsi"/>
          <w:noProof/>
          <w:sz w:val="22"/>
          <w:szCs w:val="22"/>
        </w:rPr>
        <w:tab/>
      </w:r>
      <w:r w:rsidR="00171070" w:rsidRPr="000F4440">
        <w:rPr>
          <w:rStyle w:val="Hyperlink"/>
          <w:noProof/>
        </w:rPr>
        <w:t xml:space="preserve">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fldChar w:fldCharType="separate"/>
      </w:r>
      <w:r w:rsidR="00171070">
        <w:rPr>
          <w:noProof/>
          <w:webHidden/>
        </w:rPr>
        <w:t xml:space="preserve">19</w:t>
      </w:r>
      <w:r w:rsidR="00171070">
        <w:rPr>
          <w:noProof/>
          <w:webHidden/>
        </w:rPr>
        <w:fldChar w:fldCharType="end"/>
      </w:r>
    </w:p>
    <w:p w14:paraId="1F612438" w14:textId="4167859F"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35" w:history="1"/>
      <w:r w:rsidR="00171070" w:rsidRPr="000F4440">
        <w:rPr>
          <w:rStyle w:val="Hyperlink"/>
          <w:noProof/>
        </w:rPr>
        <w:t xml:space="preserve">2.3.1</w:t>
      </w:r>
      <w:r w:rsidR="00171070">
        <w:rPr>
          <w:rFonts w:asciiTheme="minorHAnsi" w:cstheme="minorBidi" w:eastAsiaTheme="minorEastAsia" w:hAnsiTheme="minorHAnsi"/>
          <w:noProof/>
          <w:sz w:val="22"/>
          <w:szCs w:val="22"/>
        </w:rPr>
        <w:tab/>
      </w:r>
      <w:r w:rsidR="00171070" w:rsidRPr="000F4440">
        <w:rPr>
          <w:rStyle w:val="Hyperlink"/>
          <w:noProof/>
        </w:rPr>
        <w:t xml:space="preserve">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fldChar w:fldCharType="separate"/>
      </w:r>
      <w:r w:rsidR="00171070">
        <w:rPr>
          <w:noProof/>
          <w:webHidden/>
        </w:rPr>
        <w:t xml:space="preserve">19</w:t>
      </w:r>
      <w:r w:rsidR="00171070">
        <w:rPr>
          <w:noProof/>
          <w:webHidden/>
        </w:rPr>
        <w:fldChar w:fldCharType="end"/>
      </w:r>
    </w:p>
    <w:p w14:paraId="6CB73230" w14:textId="7C94DBA6"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36" w:history="1"/>
      <w:r w:rsidR="00171070" w:rsidRPr="000F4440">
        <w:rPr>
          <w:rStyle w:val="Hyperlink"/>
          <w:noProof/>
        </w:rPr>
        <w:t xml:space="preserve">2.4</w:t>
      </w:r>
      <w:r w:rsidR="00171070">
        <w:rPr>
          <w:rFonts w:asciiTheme="minorHAnsi" w:cstheme="minorBidi" w:eastAsiaTheme="minorEastAsia" w:hAnsiTheme="minorHAnsi"/>
          <w:noProof/>
          <w:sz w:val="22"/>
          <w:szCs w:val="22"/>
        </w:rPr>
        <w:tab/>
      </w:r>
      <w:r w:rsidR="00171070" w:rsidRPr="000F4440">
        <w:rPr>
          <w:rStyle w:val="Hyperlink"/>
          <w:noProof/>
        </w:rPr>
        <w:t xml:space="preserve">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fldChar w:fldCharType="separate"/>
      </w:r>
      <w:r w:rsidR="00171070">
        <w:rPr>
          <w:noProof/>
          <w:webHidden/>
        </w:rPr>
        <w:t xml:space="preserve">19</w:t>
      </w:r>
      <w:r w:rsidR="00171070">
        <w:rPr>
          <w:noProof/>
          <w:webHidden/>
        </w:rPr>
        <w:fldChar w:fldCharType="end"/>
      </w:r>
    </w:p>
    <w:p w14:paraId="4B0D3DF8" w14:textId="1F202F90"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37" w:history="1"/>
      <w:r w:rsidR="00171070" w:rsidRPr="000F4440">
        <w:rPr>
          <w:rStyle w:val="Hyperlink"/>
          <w:noProof/>
        </w:rPr>
        <w:t xml:space="preserve">2.4.1</w:t>
      </w:r>
      <w:r w:rsidR="00171070">
        <w:rPr>
          <w:rFonts w:asciiTheme="minorHAnsi" w:cstheme="minorBidi" w:eastAsiaTheme="minorEastAsia" w:hAnsiTheme="minorHAnsi"/>
          <w:noProof/>
          <w:sz w:val="22"/>
          <w:szCs w:val="22"/>
        </w:rPr>
        <w:tab/>
      </w:r>
      <w:r w:rsidR="00171070" w:rsidRPr="000F4440">
        <w:rPr>
          <w:rStyle w:val="Hyperlink"/>
          <w:noProof/>
        </w:rPr>
        <w:t xml:space="preserve">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fldChar w:fldCharType="separate"/>
      </w:r>
      <w:r w:rsidR="00171070">
        <w:rPr>
          <w:noProof/>
          <w:webHidden/>
        </w:rPr>
        <w:t xml:space="preserve">19</w:t>
      </w:r>
      <w:r w:rsidR="00171070">
        <w:rPr>
          <w:noProof/>
          <w:webHidden/>
        </w:rPr>
        <w:fldChar w:fldCharType="end"/>
      </w:r>
    </w:p>
    <w:p w14:paraId="560F2789" w14:textId="7FEF025D"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38" w:history="1"/>
      <w:r w:rsidR="00171070" w:rsidRPr="000F4440">
        <w:rPr>
          <w:rStyle w:val="Hyperlink"/>
          <w:noProof/>
        </w:rPr>
        <w:t xml:space="preserve">2.4.2</w:t>
      </w:r>
      <w:r w:rsidR="00171070">
        <w:rPr>
          <w:rFonts w:asciiTheme="minorHAnsi" w:cstheme="minorBidi" w:eastAsiaTheme="minorEastAsia" w:hAnsiTheme="minorHAnsi"/>
          <w:noProof/>
          <w:sz w:val="22"/>
          <w:szCs w:val="22"/>
        </w:rPr>
        <w:tab/>
      </w:r>
      <w:r w:rsidR="00171070" w:rsidRPr="000F4440">
        <w:rPr>
          <w:rStyle w:val="Hyperlink"/>
          <w:noProof/>
        </w:rPr>
        <w:t xml:space="preserve">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fldChar w:fldCharType="separate"/>
      </w:r>
      <w:r w:rsidR="00171070">
        <w:rPr>
          <w:noProof/>
          <w:webHidden/>
        </w:rPr>
        <w:t xml:space="preserve">19</w:t>
      </w:r>
      <w:r w:rsidR="00171070">
        <w:rPr>
          <w:noProof/>
          <w:webHidden/>
        </w:rPr>
        <w:fldChar w:fldCharType="end"/>
      </w:r>
    </w:p>
    <w:p w14:paraId="1E6CA7CF" w14:textId="3FEA694D"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39" w:history="1"/>
      <w:r w:rsidR="00171070" w:rsidRPr="000F4440">
        <w:rPr>
          <w:rStyle w:val="Hyperlink"/>
          <w:noProof/>
        </w:rPr>
        <w:t xml:space="preserve">2.5</w:t>
      </w:r>
      <w:r w:rsidR="00171070">
        <w:rPr>
          <w:rFonts w:asciiTheme="minorHAnsi" w:cstheme="minorBidi" w:eastAsiaTheme="minorEastAsia" w:hAnsiTheme="minorHAnsi"/>
          <w:noProof/>
          <w:sz w:val="22"/>
          <w:szCs w:val="22"/>
        </w:rPr>
        <w:tab/>
      </w:r>
      <w:r w:rsidR="00171070" w:rsidRPr="000F4440">
        <w:rPr>
          <w:rStyle w:val="Hyperlink"/>
          <w:noProof/>
        </w:rPr>
        <w:t xml:space="preserve">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fldChar w:fldCharType="separate"/>
      </w:r>
      <w:r w:rsidR="00171070">
        <w:rPr>
          <w:noProof/>
          <w:webHidden/>
        </w:rPr>
        <w:t xml:space="preserve">20</w:t>
      </w:r>
      <w:r w:rsidR="00171070">
        <w:rPr>
          <w:noProof/>
          <w:webHidden/>
        </w:rPr>
        <w:fldChar w:fldCharType="end"/>
      </w:r>
    </w:p>
    <w:p w14:paraId="496E7F66" w14:textId="768CAB49"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40" w:history="1"/>
      <w:r w:rsidR="00171070" w:rsidRPr="000F4440">
        <w:rPr>
          <w:rStyle w:val="Hyperlink"/>
          <w:noProof/>
          <w:lang w:val="en-GB"/>
        </w:rPr>
        <w:t xml:space="preserve">2.5.1</w:t>
      </w:r>
      <w:r w:rsidR="00171070">
        <w:rPr>
          <w:rFonts w:asciiTheme="minorHAnsi" w:cstheme="minorBidi" w:eastAsiaTheme="minorEastAsia" w:hAnsiTheme="minorHAnsi"/>
          <w:noProof/>
          <w:sz w:val="22"/>
          <w:szCs w:val="22"/>
        </w:rPr>
        <w:tab/>
      </w:r>
      <w:r w:rsidR="00171070" w:rsidRPr="000F4440">
        <w:rPr>
          <w:rStyle w:val="Hyperlink"/>
          <w:noProof/>
          <w:lang w:val="en-GB"/>
        </w:rPr>
        <w:t xml:space="preserve">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fldChar w:fldCharType="separate"/>
      </w:r>
      <w:r w:rsidR="00171070">
        <w:rPr>
          <w:noProof/>
          <w:webHidden/>
        </w:rPr>
        <w:t xml:space="preserve">20</w:t>
      </w:r>
      <w:r w:rsidR="00171070">
        <w:rPr>
          <w:noProof/>
          <w:webHidden/>
        </w:rPr>
        <w:fldChar w:fldCharType="end"/>
      </w:r>
    </w:p>
    <w:p w14:paraId="2F1A45AC" w14:textId="7B7EECEA" w:rsidR="00171070" w:rsidRDefault="00762C4F">
      <w:pPr>
        <w:pStyle w:val="TOC1"/>
        <w:tabs>
          <w:tab w:pos="400" w:val="left"/>
          <w:tab w:leader="dot" w:pos="10173" w:val="right"/>
        </w:tabs>
        <w:rPr>
          <w:rFonts w:asciiTheme="minorHAnsi" w:cstheme="minorBidi" w:eastAsiaTheme="minorEastAsia" w:hAnsiTheme="minorHAnsi"/>
          <w:noProof/>
          <w:sz w:val="22"/>
          <w:szCs w:val="22"/>
        </w:rPr>
      </w:pPr>
      <w:hyperlink w:anchor="_Toc6466541" w:history="1"/>
      <w:r w:rsidR="00171070" w:rsidRPr="000F4440">
        <w:rPr>
          <w:rStyle w:val="Hyperlink"/>
          <w:noProof/>
        </w:rPr>
        <w:t xml:space="preserve">3</w:t>
      </w:r>
      <w:r w:rsidR="00171070">
        <w:rPr>
          <w:rFonts w:asciiTheme="minorHAnsi" w:cstheme="minorBidi" w:eastAsiaTheme="minorEastAsia" w:hAnsiTheme="minorHAnsi"/>
          <w:noProof/>
          <w:sz w:val="22"/>
          <w:szCs w:val="22"/>
        </w:rPr>
        <w:tab/>
      </w:r>
      <w:r w:rsidR="00171070" w:rsidRPr="000F4440">
        <w:rPr>
          <w:rStyle w:val="Hyperlink"/>
          <w:noProof/>
        </w:rPr>
        <w:t xml:space="preserve">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fldChar w:fldCharType="separate"/>
      </w:r>
      <w:r w:rsidR="00171070">
        <w:rPr>
          <w:noProof/>
          <w:webHidden/>
        </w:rPr>
        <w:t xml:space="preserve">21</w:t>
      </w:r>
      <w:r w:rsidR="00171070">
        <w:rPr>
          <w:noProof/>
          <w:webHidden/>
        </w:rPr>
        <w:fldChar w:fldCharType="end"/>
      </w:r>
    </w:p>
    <w:p w14:paraId="1DEF9441" w14:textId="1729417C" w:rsidR="00171070" w:rsidRDefault="00762C4F">
      <w:pPr>
        <w:pStyle w:val="TOC1"/>
        <w:tabs>
          <w:tab w:pos="400" w:val="left"/>
          <w:tab w:leader="dot" w:pos="10173" w:val="right"/>
        </w:tabs>
        <w:rPr>
          <w:rFonts w:asciiTheme="minorHAnsi" w:cstheme="minorBidi" w:eastAsiaTheme="minorEastAsia" w:hAnsiTheme="minorHAnsi"/>
          <w:noProof/>
          <w:sz w:val="22"/>
          <w:szCs w:val="22"/>
        </w:rPr>
      </w:pPr>
      <w:hyperlink w:anchor="_Toc6466542" w:history="1"/>
      <w:r w:rsidR="00171070" w:rsidRPr="000F4440">
        <w:rPr>
          <w:rStyle w:val="Hyperlink"/>
          <w:noProof/>
        </w:rPr>
        <w:t xml:space="preserve">4</w:t>
      </w:r>
      <w:r w:rsidR="00171070">
        <w:rPr>
          <w:rFonts w:asciiTheme="minorHAnsi" w:cstheme="minorBidi" w:eastAsiaTheme="minorEastAsia" w:hAnsiTheme="minorHAnsi"/>
          <w:noProof/>
          <w:sz w:val="22"/>
          <w:szCs w:val="22"/>
        </w:rPr>
        <w:tab/>
      </w:r>
      <w:r w:rsidR="00171070" w:rsidRPr="000F4440">
        <w:rPr>
          <w:rStyle w:val="Hyperlink"/>
          <w:noProof/>
        </w:rPr>
        <w:t xml:space="preserve">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fldChar w:fldCharType="separate"/>
      </w:r>
      <w:r w:rsidR="00171070">
        <w:rPr>
          <w:noProof/>
          <w:webHidden/>
        </w:rPr>
        <w:t xml:space="preserve">22</w:t>
      </w:r>
      <w:r w:rsidR="00171070">
        <w:rPr>
          <w:noProof/>
          <w:webHidden/>
        </w:rPr>
        <w:fldChar w:fldCharType="end"/>
      </w:r>
    </w:p>
    <w:p w14:paraId="0B174102" w14:textId="4CEDD3EE"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43" w:history="1"/>
      <w:r w:rsidR="00171070" w:rsidRPr="000F4440">
        <w:rPr>
          <w:rStyle w:val="Hyperlink"/>
          <w:noProof/>
        </w:rPr>
        <w:t xml:space="preserve">4.1</w:t>
      </w:r>
      <w:r w:rsidR="00171070">
        <w:rPr>
          <w:rFonts w:asciiTheme="minorHAnsi" w:cstheme="minorBidi" w:eastAsiaTheme="minorEastAsia" w:hAnsiTheme="minorHAnsi"/>
          <w:noProof/>
          <w:sz w:val="22"/>
          <w:szCs w:val="22"/>
        </w:rPr>
        <w:tab/>
      </w:r>
      <w:r w:rsidR="00171070" w:rsidRPr="000F4440">
        <w:rPr>
          <w:rStyle w:val="Hyperlink"/>
          <w:noProof/>
        </w:rPr>
        <w:t xml:space="preserve">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fldChar w:fldCharType="separate"/>
      </w:r>
      <w:r w:rsidR="00171070">
        <w:rPr>
          <w:noProof/>
          <w:webHidden/>
        </w:rPr>
        <w:t xml:space="preserve">22</w:t>
      </w:r>
      <w:r w:rsidR="00171070">
        <w:rPr>
          <w:noProof/>
          <w:webHidden/>
        </w:rPr>
        <w:fldChar w:fldCharType="end"/>
      </w:r>
    </w:p>
    <w:p w14:paraId="16259078" w14:textId="224FC874"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44" w:history="1"/>
      <w:r w:rsidR="00171070" w:rsidRPr="000F4440">
        <w:rPr>
          <w:rStyle w:val="Hyperlink"/>
          <w:noProof/>
        </w:rPr>
        <w:t xml:space="preserve">4.2</w:t>
      </w:r>
      <w:r w:rsidR="00171070">
        <w:rPr>
          <w:rFonts w:asciiTheme="minorHAnsi" w:cstheme="minorBidi" w:eastAsiaTheme="minorEastAsia" w:hAnsiTheme="minorHAnsi"/>
          <w:noProof/>
          <w:sz w:val="22"/>
          <w:szCs w:val="22"/>
        </w:rPr>
        <w:tab/>
      </w:r>
      <w:r w:rsidR="00171070" w:rsidRPr="000F4440">
        <w:rPr>
          <w:rStyle w:val="Hyperlink"/>
          <w:noProof/>
        </w:rPr>
        <w:t xml:space="preserve">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fldChar w:fldCharType="separate"/>
      </w:r>
      <w:r w:rsidR="00171070">
        <w:rPr>
          <w:noProof/>
          <w:webHidden/>
        </w:rPr>
        <w:t xml:space="preserve">22</w:t>
      </w:r>
      <w:r w:rsidR="00171070">
        <w:rPr>
          <w:noProof/>
          <w:webHidden/>
        </w:rPr>
        <w:fldChar w:fldCharType="end"/>
      </w:r>
    </w:p>
    <w:p w14:paraId="3A23FB8C" w14:textId="3ECEC3A7"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45" w:history="1"/>
      <w:r w:rsidR="00171070" w:rsidRPr="000F4440">
        <w:rPr>
          <w:rStyle w:val="Hyperlink"/>
          <w:noProof/>
        </w:rPr>
        <w:t xml:space="preserve">4.3</w:t>
      </w:r>
      <w:r w:rsidR="00171070">
        <w:rPr>
          <w:rFonts w:asciiTheme="minorHAnsi" w:cstheme="minorBidi" w:eastAsiaTheme="minorEastAsia" w:hAnsiTheme="minorHAnsi"/>
          <w:noProof/>
          <w:sz w:val="22"/>
          <w:szCs w:val="22"/>
        </w:rPr>
        <w:tab/>
      </w:r>
      <w:r w:rsidR="00171070" w:rsidRPr="000F4440">
        <w:rPr>
          <w:rStyle w:val="Hyperlink"/>
          <w:noProof/>
        </w:rPr>
        <w:t xml:space="preserve">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fldChar w:fldCharType="separate"/>
      </w:r>
      <w:r w:rsidR="00171070">
        <w:rPr>
          <w:noProof/>
          <w:webHidden/>
        </w:rPr>
        <w:t xml:space="preserve">22</w:t>
      </w:r>
      <w:r w:rsidR="00171070">
        <w:rPr>
          <w:noProof/>
          <w:webHidden/>
        </w:rPr>
        <w:fldChar w:fldCharType="end"/>
      </w:r>
    </w:p>
    <w:p w14:paraId="11760D4B" w14:textId="29F6CB4F" w:rsidR="00171070" w:rsidRDefault="00762C4F">
      <w:pPr>
        <w:pStyle w:val="TOC1"/>
        <w:tabs>
          <w:tab w:pos="400" w:val="left"/>
          <w:tab w:leader="dot" w:pos="10173" w:val="right"/>
        </w:tabs>
        <w:rPr>
          <w:rFonts w:asciiTheme="minorHAnsi" w:cstheme="minorBidi" w:eastAsiaTheme="minorEastAsia" w:hAnsiTheme="minorHAnsi"/>
          <w:noProof/>
          <w:sz w:val="22"/>
          <w:szCs w:val="22"/>
        </w:rPr>
      </w:pPr>
      <w:hyperlink w:anchor="_Toc6466546" w:history="1"/>
      <w:r w:rsidR="00171070" w:rsidRPr="000F4440">
        <w:rPr>
          <w:rStyle w:val="Hyperlink"/>
          <w:noProof/>
        </w:rPr>
        <w:t xml:space="preserve">5</w:t>
      </w:r>
      <w:r w:rsidR="00171070">
        <w:rPr>
          <w:rFonts w:asciiTheme="minorHAnsi" w:cstheme="minorBidi" w:eastAsiaTheme="minorEastAsia" w:hAnsiTheme="minorHAnsi"/>
          <w:noProof/>
          <w:sz w:val="22"/>
          <w:szCs w:val="22"/>
        </w:rPr>
        <w:tab/>
      </w:r>
      <w:r w:rsidR="00171070" w:rsidRPr="000F4440">
        <w:rPr>
          <w:rStyle w:val="Hyperlink"/>
          <w:noProof/>
        </w:rPr>
        <w:t xml:space="preserve">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fldChar w:fldCharType="separate"/>
      </w:r>
      <w:r w:rsidR="00171070">
        <w:rPr>
          <w:noProof/>
          <w:webHidden/>
        </w:rPr>
        <w:t xml:space="preserve">23</w:t>
      </w:r>
      <w:r w:rsidR="00171070">
        <w:rPr>
          <w:noProof/>
          <w:webHidden/>
        </w:rPr>
        <w:fldChar w:fldCharType="end"/>
      </w:r>
    </w:p>
    <w:p w14:paraId="78E8AB24" w14:textId="2683FC35"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47" w:history="1"/>
      <w:r w:rsidR="00171070" w:rsidRPr="000F4440">
        <w:rPr>
          <w:rStyle w:val="Hyperlink"/>
          <w:noProof/>
        </w:rPr>
        <w:t xml:space="preserve">5.1</w:t>
      </w:r>
      <w:r w:rsidR="00171070">
        <w:rPr>
          <w:rFonts w:asciiTheme="minorHAnsi" w:cstheme="minorBidi" w:eastAsiaTheme="minorEastAsia" w:hAnsiTheme="minorHAnsi"/>
          <w:noProof/>
          <w:sz w:val="22"/>
          <w:szCs w:val="22"/>
        </w:rPr>
        <w:tab/>
      </w:r>
      <w:r w:rsidR="00171070" w:rsidRPr="000F4440">
        <w:rPr>
          <w:rStyle w:val="Hyperlink"/>
          <w:noProof/>
        </w:rPr>
        <w:t xml:space="preserve">  </w:t>
      </w:r>
      <w:bookmarkStart w:id="_d41d8cd98f00b204e9800998ecf8427e" w:name="_d41d8cd98f00b204e9800998ecf8427e"/>
      <w:r w:rsidR="00171070" w:rsidRPr="000F4440">
        <w:rPr>
          <w:rStyle w:val="Hyperlink"/>
          <w:noProof/>
        </w:rPr>
      </w:r>
      <w:bookmarkEnd w:id="_d41d8cd98f00b204e9800998ecf8427e"/>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fldChar w:fldCharType="separate"/>
      </w:r>
      <w:r w:rsidR="00171070">
        <w:rPr>
          <w:noProof/>
          <w:webHidden/>
        </w:rPr>
        <w:t xml:space="preserve">23</w:t>
      </w:r>
      <w:r w:rsidR="00171070">
        <w:rPr>
          <w:noProof/>
          <w:webHidden/>
        </w:rPr>
        <w:fldChar w:fldCharType="end"/>
      </w:r>
    </w:p>
    <w:p w14:paraId="10FA8D6D" w14:textId="753A694C"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48" w:history="1"/>
      <w:r w:rsidR="00171070" w:rsidRPr="000F4440">
        <w:rPr>
          <w:rStyle w:val="Hyperlink"/>
          <w:noProof/>
        </w:rPr>
        <w:t xml:space="preserve">5.1.1</w:t>
      </w:r>
      <w:r w:rsidR="00171070">
        <w:rPr>
          <w:rFonts w:asciiTheme="minorHAnsi" w:cstheme="minorBidi" w:eastAsiaTheme="minorEastAsia" w:hAnsiTheme="minorHAnsi"/>
          <w:noProof/>
          <w:sz w:val="22"/>
          <w:szCs w:val="22"/>
        </w:rPr>
        <w:tab/>
      </w:r>
      <w:r w:rsidR="00171070" w:rsidRPr="000F4440">
        <w:rPr>
          <w:rStyle w:val="Hyperlink"/>
          <w:noProof/>
        </w:rPr>
        <w:t xml:space="preserve">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fldChar w:fldCharType="separate"/>
      </w:r>
      <w:r w:rsidR="00171070">
        <w:rPr>
          <w:noProof/>
          <w:webHidden/>
        </w:rPr>
        <w:t xml:space="preserve">23</w:t>
      </w:r>
      <w:r w:rsidR="00171070">
        <w:rPr>
          <w:noProof/>
          <w:webHidden/>
        </w:rPr>
        <w:fldChar w:fldCharType="end"/>
      </w:r>
    </w:p>
    <w:p w14:paraId="7710401F" w14:textId="21B9DEE7"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49" w:history="1"/>
      <w:r w:rsidR="00171070" w:rsidRPr="000F4440">
        <w:rPr>
          <w:rStyle w:val="Hyperlink"/>
          <w:noProof/>
        </w:rPr>
        <w:t xml:space="preserve">5.1.2</w:t>
      </w:r>
      <w:r w:rsidR="00171070">
        <w:rPr>
          <w:rFonts w:asciiTheme="minorHAnsi" w:cstheme="minorBidi" w:eastAsiaTheme="minorEastAsia" w:hAnsiTheme="minorHAnsi"/>
          <w:noProof/>
          <w:sz w:val="22"/>
          <w:szCs w:val="22"/>
        </w:rPr>
        <w:tab/>
      </w:r>
      <w:r w:rsidR="00171070" w:rsidRPr="000F4440">
        <w:rPr>
          <w:rStyle w:val="Hyperlink"/>
          <w:noProof/>
        </w:rPr>
        <w:t xml:space="preserve">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fldChar w:fldCharType="separate"/>
      </w:r>
      <w:r w:rsidR="00171070">
        <w:rPr>
          <w:noProof/>
          <w:webHidden/>
        </w:rPr>
        <w:t xml:space="preserve">25</w:t>
      </w:r>
      <w:r w:rsidR="00171070">
        <w:rPr>
          <w:noProof/>
          <w:webHidden/>
        </w:rPr>
        <w:fldChar w:fldCharType="end"/>
      </w:r>
    </w:p>
    <w:p w14:paraId="4578E7F0" w14:textId="39AB0D7D"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50" w:history="1"/>
      <w:r w:rsidR="00171070" w:rsidRPr="000F4440">
        <w:rPr>
          <w:rStyle w:val="Hyperlink"/>
          <w:noProof/>
        </w:rPr>
        <w:t xml:space="preserve">5.1.3</w:t>
      </w:r>
      <w:r w:rsidR="00171070">
        <w:rPr>
          <w:rFonts w:asciiTheme="minorHAnsi" w:cstheme="minorBidi" w:eastAsiaTheme="minorEastAsia" w:hAnsiTheme="minorHAnsi"/>
          <w:noProof/>
          <w:sz w:val="22"/>
          <w:szCs w:val="22"/>
        </w:rPr>
        <w:tab/>
      </w:r>
      <w:r w:rsidR="00171070" w:rsidRPr="000F4440">
        <w:rPr>
          <w:rStyle w:val="Hyperlink"/>
          <w:noProof/>
        </w:rPr>
        <w:t xml:space="preserve">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fldChar w:fldCharType="separate"/>
      </w:r>
      <w:r w:rsidR="00171070">
        <w:rPr>
          <w:noProof/>
          <w:webHidden/>
        </w:rPr>
        <w:t xml:space="preserve">26</w:t>
      </w:r>
      <w:r w:rsidR="00171070">
        <w:rPr>
          <w:noProof/>
          <w:webHidden/>
        </w:rPr>
        <w:fldChar w:fldCharType="end"/>
      </w:r>
    </w:p>
    <w:p w14:paraId="4A66B3A2" w14:textId="340519D4"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51" w:history="1"/>
      <w:r w:rsidR="00171070" w:rsidRPr="000F4440">
        <w:rPr>
          <w:rStyle w:val="Hyperlink"/>
          <w:noProof/>
        </w:rPr>
        <w:t xml:space="preserve">5.1.4</w:t>
      </w:r>
      <w:r w:rsidR="00171070">
        <w:rPr>
          <w:rFonts w:asciiTheme="minorHAnsi" w:cstheme="minorBidi" w:eastAsiaTheme="minorEastAsia" w:hAnsiTheme="minorHAnsi"/>
          <w:noProof/>
          <w:sz w:val="22"/>
          <w:szCs w:val="22"/>
        </w:rPr>
        <w:tab/>
      </w:r>
      <w:r w:rsidR="00171070" w:rsidRPr="000F4440">
        <w:rPr>
          <w:rStyle w:val="Hyperlink"/>
          <w:noProof/>
        </w:rPr>
        <w:t xml:space="preserve">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fldChar w:fldCharType="separate"/>
      </w:r>
      <w:r w:rsidR="00171070">
        <w:rPr>
          <w:noProof/>
          <w:webHidden/>
        </w:rPr>
        <w:t xml:space="preserve">28</w:t>
      </w:r>
      <w:r w:rsidR="00171070">
        <w:rPr>
          <w:noProof/>
          <w:webHidden/>
        </w:rPr>
        <w:fldChar w:fldCharType="end"/>
      </w:r>
    </w:p>
    <w:p w14:paraId="610638B3" w14:textId="32A30F7A"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52" w:history="1"/>
      <w:r w:rsidR="00171070" w:rsidRPr="000F4440">
        <w:rPr>
          <w:rStyle w:val="Hyperlink"/>
          <w:noProof/>
        </w:rPr>
        <w:t xml:space="preserve">5.1.5</w:t>
      </w:r>
      <w:r w:rsidR="00171070">
        <w:rPr>
          <w:rFonts w:asciiTheme="minorHAnsi" w:cstheme="minorBidi" w:eastAsiaTheme="minorEastAsia" w:hAnsiTheme="minorHAnsi"/>
          <w:noProof/>
          <w:sz w:val="22"/>
          <w:szCs w:val="22"/>
        </w:rPr>
        <w:tab/>
      </w:r>
      <w:r w:rsidR="00171070" w:rsidRPr="000F4440">
        <w:rPr>
          <w:rStyle w:val="Hyperlink"/>
          <w:noProof/>
        </w:rPr>
        <w:t xml:space="preserve">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fldChar w:fldCharType="separate"/>
      </w:r>
      <w:r w:rsidR="00171070">
        <w:rPr>
          <w:noProof/>
          <w:webHidden/>
        </w:rPr>
        <w:t xml:space="preserve">28</w:t>
      </w:r>
      <w:r w:rsidR="00171070">
        <w:rPr>
          <w:noProof/>
          <w:webHidden/>
        </w:rPr>
        <w:fldChar w:fldCharType="end"/>
      </w:r>
    </w:p>
    <w:p w14:paraId="46BA059E" w14:textId="7D0BAC59" w:rsidR="00171070" w:rsidRDefault="00762C4F">
      <w:pPr>
        <w:pStyle w:val="TOC1"/>
        <w:tabs>
          <w:tab w:pos="400" w:val="left"/>
          <w:tab w:leader="dot" w:pos="10173" w:val="right"/>
        </w:tabs>
        <w:rPr>
          <w:rFonts w:asciiTheme="minorHAnsi" w:cstheme="minorBidi" w:eastAsiaTheme="minorEastAsia" w:hAnsiTheme="minorHAnsi"/>
          <w:noProof/>
          <w:sz w:val="22"/>
          <w:szCs w:val="22"/>
        </w:rPr>
      </w:pPr>
      <w:hyperlink w:anchor="_Toc6466553" w:history="1"/>
      <w:r w:rsidR="00171070" w:rsidRPr="000F4440">
        <w:rPr>
          <w:rStyle w:val="Hyperlink"/>
          <w:noProof/>
          <w:lang w:val="en-GB"/>
        </w:rPr>
        <w:t xml:space="preserve">6</w:t>
      </w:r>
      <w:r w:rsidR="00171070">
        <w:rPr>
          <w:rFonts w:asciiTheme="minorHAnsi" w:cstheme="minorBidi" w:eastAsiaTheme="minorEastAsia" w:hAnsiTheme="minorHAnsi"/>
          <w:noProof/>
          <w:sz w:val="22"/>
          <w:szCs w:val="22"/>
        </w:rPr>
        <w:tab/>
      </w:r>
      <w:r w:rsidR="00171070" w:rsidRPr="000F4440">
        <w:rPr>
          <w:rStyle w:val="Hyperlink"/>
          <w:noProof/>
          <w:lang w:val="en-GB"/>
        </w:rPr>
        <w:t xml:space="preserve">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fldChar w:fldCharType="separate"/>
      </w:r>
      <w:r w:rsidR="00171070">
        <w:rPr>
          <w:noProof/>
          <w:webHidden/>
        </w:rPr>
        <w:t xml:space="preserve">32</w:t>
      </w:r>
      <w:r w:rsidR="00171070">
        <w:rPr>
          <w:noProof/>
          <w:webHidden/>
        </w:rPr>
        <w:fldChar w:fldCharType="end"/>
      </w:r>
    </w:p>
    <w:p w14:paraId="69764906" w14:textId="72C3D564" w:rsidR="00171070" w:rsidRDefault="00762C4F">
      <w:pPr>
        <w:pStyle w:val="TOC1"/>
        <w:tabs>
          <w:tab w:pos="400" w:val="left"/>
          <w:tab w:leader="dot" w:pos="10173" w:val="right"/>
        </w:tabs>
        <w:rPr>
          <w:rFonts w:asciiTheme="minorHAnsi" w:cstheme="minorBidi" w:eastAsiaTheme="minorEastAsia" w:hAnsiTheme="minorHAnsi"/>
          <w:noProof/>
          <w:sz w:val="22"/>
          <w:szCs w:val="22"/>
        </w:rPr>
      </w:pPr>
      <w:hyperlink w:anchor="_Toc6466554" w:history="1"/>
      <w:r w:rsidR="00171070" w:rsidRPr="000F4440">
        <w:rPr>
          <w:rStyle w:val="Hyperlink"/>
          <w:noProof/>
          <w:lang w:val="en-GB"/>
        </w:rPr>
        <w:t xml:space="preserve">7</w:t>
      </w:r>
      <w:r w:rsidR="00171070">
        <w:rPr>
          <w:rFonts w:asciiTheme="minorHAnsi" w:cstheme="minorBidi" w:eastAsiaTheme="minorEastAsia" w:hAnsiTheme="minorHAnsi"/>
          <w:noProof/>
          <w:sz w:val="22"/>
          <w:szCs w:val="22"/>
        </w:rPr>
        <w:tab/>
      </w:r>
      <w:r w:rsidR="00171070" w:rsidRPr="000F4440">
        <w:rPr>
          <w:rStyle w:val="Hyperlink"/>
          <w:noProof/>
          <w:lang w:val="en-GB"/>
        </w:rPr>
        <w:t xml:space="preserve">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fldChar w:fldCharType="separate"/>
      </w:r>
      <w:r w:rsidR="00171070">
        <w:rPr>
          <w:noProof/>
          <w:webHidden/>
        </w:rPr>
        <w:t xml:space="preserve">33</w:t>
      </w:r>
      <w:r w:rsidR="00171070">
        <w:rPr>
          <w:noProof/>
          <w:webHidden/>
        </w:rPr>
        <w:fldChar w:fldCharType="end"/>
      </w:r>
    </w:p>
    <w:p w14:paraId="79DC6815" w14:textId="7A9BF78F" w:rsidR="00171070" w:rsidRDefault="00762C4F">
      <w:pPr>
        <w:pStyle w:val="TOC1"/>
        <w:tabs>
          <w:tab w:pos="400" w:val="left"/>
          <w:tab w:leader="dot" w:pos="10173" w:val="right"/>
        </w:tabs>
        <w:rPr>
          <w:rFonts w:asciiTheme="minorHAnsi" w:cstheme="minorBidi" w:eastAsiaTheme="minorEastAsia" w:hAnsiTheme="minorHAnsi"/>
          <w:noProof/>
          <w:sz w:val="22"/>
          <w:szCs w:val="22"/>
        </w:rPr>
      </w:pPr>
      <w:hyperlink w:anchor="_Toc6466556" w:history="1"/>
      <w:r w:rsidR="00171070" w:rsidRPr="000F4440">
        <w:rPr>
          <w:rStyle w:val="Hyperlink"/>
          <w:noProof/>
          <w:lang w:val="en-GB"/>
        </w:rPr>
        <w:t xml:space="preserve">8</w:t>
      </w:r>
      <w:r w:rsidR="00171070">
        <w:rPr>
          <w:rFonts w:asciiTheme="minorHAnsi" w:cstheme="minorBidi" w:eastAsiaTheme="minorEastAsia" w:hAnsiTheme="minorHAnsi"/>
          <w:noProof/>
          <w:sz w:val="22"/>
          <w:szCs w:val="22"/>
        </w:rPr>
        <w:tab/>
      </w:r>
      <w:r w:rsidR="00171070" w:rsidRPr="000F4440">
        <w:rPr>
          <w:rStyle w:val="Hyperlink"/>
          <w:noProof/>
          <w:lang w:val="en-GB"/>
        </w:rPr>
        <w:t xml:space="preserve">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fldChar w:fldCharType="separate"/>
      </w:r>
      <w:r w:rsidR="00171070">
        <w:rPr>
          <w:noProof/>
          <w:webHidden/>
        </w:rPr>
        <w:t xml:space="preserve">34</w:t>
      </w:r>
      <w:r w:rsidR="00171070">
        <w:rPr>
          <w:noProof/>
          <w:webHidden/>
        </w:rPr>
        <w:fldChar w:fldCharType="end"/>
      </w:r>
    </w:p>
    <w:p w14:paraId="1791E5F7" w14:textId="20618190"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57" w:history="1"/>
      <w:r w:rsidR="00171070" w:rsidRPr="000F4440">
        <w:rPr>
          <w:rStyle w:val="Hyperlink"/>
          <w:noProof/>
          <w:lang w:val="en-GB"/>
        </w:rPr>
        <w:t xml:space="preserve">8.1</w:t>
      </w:r>
      <w:r w:rsidR="00171070">
        <w:rPr>
          <w:rFonts w:asciiTheme="minorHAnsi" w:cstheme="minorBidi" w:eastAsiaTheme="minorEastAsia" w:hAnsiTheme="minorHAnsi"/>
          <w:noProof/>
          <w:sz w:val="22"/>
          <w:szCs w:val="22"/>
        </w:rPr>
        <w:tab/>
      </w:r>
      <w:r w:rsidR="00171070" w:rsidRPr="000F4440">
        <w:rPr>
          <w:rStyle w:val="Hyperlink"/>
          <w:noProof/>
          <w:lang w:val="en-GB"/>
        </w:rPr>
        <w:t xml:space="preserve">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fldChar w:fldCharType="separate"/>
      </w:r>
      <w:r w:rsidR="00171070">
        <w:rPr>
          <w:noProof/>
          <w:webHidden/>
        </w:rPr>
        <w:t xml:space="preserve">34</w:t>
      </w:r>
      <w:r w:rsidR="00171070">
        <w:rPr>
          <w:noProof/>
          <w:webHidden/>
        </w:rPr>
        <w:fldChar w:fldCharType="end"/>
      </w:r>
    </w:p>
    <w:p w14:paraId="533003C7" w14:textId="761345D9"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58" w:history="1"/>
      <w:r w:rsidR="00171070" w:rsidRPr="000F4440">
        <w:rPr>
          <w:rStyle w:val="Hyperlink"/>
          <w:noProof/>
          <w:lang w:val="en-GB"/>
        </w:rPr>
        <w:t xml:space="preserve">8.1.1</w:t>
      </w:r>
      <w:r w:rsidR="00171070">
        <w:rPr>
          <w:rFonts w:asciiTheme="minorHAnsi" w:cstheme="minorBidi" w:eastAsiaTheme="minorEastAsia" w:hAnsiTheme="minorHAnsi"/>
          <w:noProof/>
          <w:sz w:val="22"/>
          <w:szCs w:val="22"/>
        </w:rPr>
        <w:tab/>
      </w:r>
      <w:r w:rsidR="00171070" w:rsidRPr="000F4440">
        <w:rPr>
          <w:rStyle w:val="Hyperlink"/>
          <w:noProof/>
          <w:lang w:val="en-GB"/>
        </w:rPr>
        <w:t xml:space="preserve">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fldChar w:fldCharType="separate"/>
      </w:r>
      <w:r w:rsidR="00171070">
        <w:rPr>
          <w:noProof/>
          <w:webHidden/>
        </w:rPr>
        <w:t xml:space="preserve">34</w:t>
      </w:r>
      <w:r w:rsidR="00171070">
        <w:rPr>
          <w:noProof/>
          <w:webHidden/>
        </w:rPr>
        <w:fldChar w:fldCharType="end"/>
      </w:r>
    </w:p>
    <w:p w14:paraId="740DDB55" w14:textId="33EB419A"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59" w:history="1"/>
      <w:r w:rsidR="00171070" w:rsidRPr="000F4440">
        <w:rPr>
          <w:rStyle w:val="Hyperlink"/>
          <w:noProof/>
          <w:lang w:val="en-GB"/>
        </w:rPr>
        <w:t xml:space="preserve">8.1.2</w:t>
      </w:r>
      <w:r w:rsidR="00171070">
        <w:rPr>
          <w:rFonts w:asciiTheme="minorHAnsi" w:cstheme="minorBidi" w:eastAsiaTheme="minorEastAsia" w:hAnsiTheme="minorHAnsi"/>
          <w:noProof/>
          <w:sz w:val="22"/>
          <w:szCs w:val="22"/>
        </w:rPr>
        <w:tab/>
      </w:r>
      <w:r w:rsidR="00171070" w:rsidRPr="000F4440">
        <w:rPr>
          <w:rStyle w:val="Hyperlink"/>
          <w:noProof/>
          <w:lang w:val="en-GB"/>
        </w:rPr>
        <w:t xml:space="preserve">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fldChar w:fldCharType="separate"/>
      </w:r>
      <w:r w:rsidR="00171070">
        <w:rPr>
          <w:noProof/>
          <w:webHidden/>
        </w:rPr>
        <w:t xml:space="preserve">34</w:t>
      </w:r>
      <w:r w:rsidR="00171070">
        <w:rPr>
          <w:noProof/>
          <w:webHidden/>
        </w:rPr>
        <w:fldChar w:fldCharType="end"/>
      </w:r>
    </w:p>
    <w:p w14:paraId="52A43740" w14:textId="00E68C66"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60" w:history="1"/>
      <w:r w:rsidR="00171070" w:rsidRPr="000F4440">
        <w:rPr>
          <w:rStyle w:val="Hyperlink"/>
          <w:noProof/>
          <w:lang w:val="en-GB"/>
        </w:rPr>
        <w:t xml:space="preserve">8.1.3</w:t>
      </w:r>
      <w:r w:rsidR="00171070">
        <w:rPr>
          <w:rFonts w:asciiTheme="minorHAnsi" w:cstheme="minorBidi" w:eastAsiaTheme="minorEastAsia" w:hAnsiTheme="minorHAnsi"/>
          <w:noProof/>
          <w:sz w:val="22"/>
          <w:szCs w:val="22"/>
        </w:rPr>
        <w:tab/>
      </w:r>
      <w:r w:rsidR="00171070" w:rsidRPr="000F4440">
        <w:rPr>
          <w:rStyle w:val="Hyperlink"/>
          <w:noProof/>
          <w:lang w:val="en-GB"/>
        </w:rPr>
        <w:t xml:space="preserve">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fldChar w:fldCharType="separate"/>
      </w:r>
      <w:r w:rsidR="00171070">
        <w:rPr>
          <w:noProof/>
          <w:webHidden/>
        </w:rPr>
        <w:t xml:space="preserve">34</w:t>
      </w:r>
      <w:r w:rsidR="00171070">
        <w:rPr>
          <w:noProof/>
          <w:webHidden/>
        </w:rPr>
        <w:fldChar w:fldCharType="end"/>
      </w:r>
    </w:p>
    <w:p w14:paraId="00E87755" w14:textId="7660D48E" w:rsidR="00171070" w:rsidRDefault="00762C4F">
      <w:pPr>
        <w:pStyle w:val="TOC2"/>
        <w:tabs>
          <w:tab w:pos="800" w:val="left"/>
          <w:tab w:leader="dot" w:pos="10173" w:val="right"/>
        </w:tabs>
        <w:rPr>
          <w:rFonts w:asciiTheme="minorHAnsi" w:cstheme="minorBidi" w:eastAsiaTheme="minorEastAsia" w:hAnsiTheme="minorHAnsi"/>
          <w:noProof/>
          <w:sz w:val="22"/>
          <w:szCs w:val="22"/>
        </w:rPr>
      </w:pPr>
      <w:hyperlink w:anchor="_Toc6466561" w:history="1"/>
      <w:r w:rsidR="00171070" w:rsidRPr="000F4440">
        <w:rPr>
          <w:rStyle w:val="Hyperlink"/>
          <w:noProof/>
        </w:rPr>
        <w:t xml:space="preserve">8.2</w:t>
      </w:r>
      <w:r w:rsidR="00171070">
        <w:rPr>
          <w:rFonts w:asciiTheme="minorHAnsi" w:cstheme="minorBidi" w:eastAsiaTheme="minorEastAsia" w:hAnsiTheme="minorHAnsi"/>
          <w:noProof/>
          <w:sz w:val="22"/>
          <w:szCs w:val="22"/>
        </w:rPr>
        <w:tab/>
      </w:r>
      <w:r w:rsidR="00171070" w:rsidRPr="000F4440">
        <w:rPr>
          <w:rStyle w:val="Hyperlink"/>
          <w:noProof/>
        </w:rPr>
        <w:t xml:space="preserve">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fldChar w:fldCharType="separate"/>
      </w:r>
      <w:r w:rsidR="00171070">
        <w:rPr>
          <w:noProof/>
          <w:webHidden/>
        </w:rPr>
        <w:t xml:space="preserve">34</w:t>
      </w:r>
      <w:r w:rsidR="00171070">
        <w:rPr>
          <w:noProof/>
          <w:webHidden/>
        </w:rPr>
        <w:fldChar w:fldCharType="end"/>
      </w:r>
    </w:p>
    <w:p w14:paraId="7136ACA0" w14:textId="586D009B"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62" w:history="1"/>
      <w:r w:rsidR="00171070" w:rsidRPr="000F4440">
        <w:rPr>
          <w:rStyle w:val="Hyperlink"/>
          <w:noProof/>
        </w:rPr>
        <w:t xml:space="preserve">8.2.1</w:t>
      </w:r>
      <w:r w:rsidR="00171070">
        <w:rPr>
          <w:rFonts w:asciiTheme="minorHAnsi" w:cstheme="minorBidi" w:eastAsiaTheme="minorEastAsia" w:hAnsiTheme="minorHAnsi"/>
          <w:noProof/>
          <w:sz w:val="22"/>
          <w:szCs w:val="22"/>
        </w:rPr>
        <w:tab/>
      </w:r>
      <w:r w:rsidR="00171070" w:rsidRPr="000F4440">
        <w:rPr>
          <w:rStyle w:val="Hyperlink"/>
          <w:noProof/>
        </w:rPr>
        <w:t xml:space="preserve">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fldChar w:fldCharType="separate"/>
      </w:r>
      <w:r w:rsidR="00171070">
        <w:rPr>
          <w:noProof/>
          <w:webHidden/>
        </w:rPr>
        <w:t xml:space="preserve">34</w:t>
      </w:r>
      <w:r w:rsidR="00171070">
        <w:rPr>
          <w:noProof/>
          <w:webHidden/>
        </w:rPr>
        <w:fldChar w:fldCharType="end"/>
      </w:r>
    </w:p>
    <w:p w14:paraId="59897188" w14:textId="44A8E6D5" w:rsidR="00171070" w:rsidRDefault="00762C4F">
      <w:pPr>
        <w:pStyle w:val="TOC3"/>
        <w:tabs>
          <w:tab w:pos="1200" w:val="left"/>
          <w:tab w:leader="dot" w:pos="10173" w:val="right"/>
        </w:tabs>
        <w:rPr>
          <w:rFonts w:asciiTheme="minorHAnsi" w:cstheme="minorBidi" w:eastAsiaTheme="minorEastAsia" w:hAnsiTheme="minorHAnsi"/>
          <w:noProof/>
          <w:sz w:val="22"/>
          <w:szCs w:val="22"/>
        </w:rPr>
      </w:pPr>
      <w:hyperlink w:anchor="_Toc6466563" w:history="1"/>
      <w:r w:rsidR="00171070" w:rsidRPr="000F4440">
        <w:rPr>
          <w:rStyle w:val="Hyperlink"/>
          <w:noProof/>
        </w:rPr>
        <w:t xml:space="preserve">8.2.2</w:t>
      </w:r>
      <w:r w:rsidR="00171070">
        <w:rPr>
          <w:rFonts w:asciiTheme="minorHAnsi" w:cstheme="minorBidi" w:eastAsiaTheme="minorEastAsia" w:hAnsiTheme="minorHAnsi"/>
          <w:noProof/>
          <w:sz w:val="22"/>
          <w:szCs w:val="22"/>
        </w:rPr>
        <w:tab/>
      </w:r>
      <w:r w:rsidR="00171070" w:rsidRPr="000F4440">
        <w:rPr>
          <w:rStyle w:val="Hyperlink"/>
          <w:noProof/>
        </w:rPr>
        <w:t xml:space="preserve">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fldChar w:fldCharType="separate"/>
      </w:r>
      <w:r w:rsidR="00171070">
        <w:rPr>
          <w:noProof/>
          <w:webHidden/>
        </w:rPr>
        <w:t xml:space="preserve">35</w:t>
      </w:r>
      <w:r w:rsidR="00171070">
        <w:rPr>
          <w:noProof/>
          <w:webHidden/>
        </w:rPr>
        <w:fldChar w:fldCharType="end"/>
      </w:r>
    </w:p>
    <w:p w14:paraId="0D3A5872" w14:textId="1344DA30" w:rsidP="00A02420" w:rsidR="003A3CDA" w:rsidRDefault="00E56FFE">
      <w:r>
        <w:fldChar w:fldCharType="end"/>
      </w:r>
    </w:p>
    <w:p w14:paraId="125FD69F" w14:textId="77777777" w:rsidP="007A0C37" w:rsidR="007A0C37" w:rsidRDefault="007A0C37">
      <w:pPr>
        <w:rPr>
          <w:b/>
          <w:sz w:val="32"/>
        </w:rPr>
      </w:pPr>
      <w:r>
        <w:rPr>
          <w:b/>
          <w:sz w:val="32"/>
        </w:rPr>
        <w:t xml:space="preserve">List of Figures</w:t>
      </w:r>
    </w:p>
    <w:p w14:paraId="2ABB932A" w14:textId="3F2449F5" w:rsidR="00171070" w:rsidRDefault="007A0C37">
      <w:pPr>
        <w:pStyle w:val="TableofFigures"/>
        <w:tabs>
          <w:tab w:leader="dot" w:pos="10173" w:val="right"/>
        </w:tabs>
        <w:rPr>
          <w:rFonts w:asciiTheme="minorHAnsi" w:cstheme="minorBidi" w:eastAsiaTheme="minorEastAsia" w:hAnsiTheme="minorHAns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 xml:space="preserve">Figure 1 Activity diagram “</w:t>
      </w:r>
      <w:r w:rsidR="00171070" w:rsidRPr="0041425D">
        <w:rPr>
          <w:rStyle w:val="Hyperlink"/>
          <w:rFonts w:cs="Arial"/>
          <w:bCs/>
          <w:noProof/>
        </w:rPr>
        <w:t xml:space="preserve">”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fldChar w:fldCharType="separate"/>
      </w:r>
      <w:r w:rsidR="00171070">
        <w:rPr>
          <w:noProof/>
          <w:webHidden/>
        </w:rPr>
        <w:t xml:space="preserve">22</w:t>
      </w:r>
      <w:r w:rsidR="00171070">
        <w:rPr>
          <w:noProof/>
          <w:webHidden/>
        </w:rPr>
        <w:fldChar w:fldCharType="end"/>
      </w:r>
    </w:p>
    <w:p w14:paraId="79097DEF" w14:textId="3234968A"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65" w:history="1"/>
      <w:r w:rsidR="00171070" w:rsidRPr="0041425D">
        <w:rPr>
          <w:rStyle w:val="Hyperlink"/>
          <w:noProof/>
        </w:rPr>
        <w:t xml:space="preserve">Figure 2: Activity Diagram of </w:t>
      </w:r>
      <w:r w:rsidR="00171070" w:rsidRPr="0041425D">
        <w:rPr>
          <w:rStyle w:val="Hyperlink"/>
          <w:noProof/>
        </w:rPr>
        <w:t xml:space="preserve">  “</w:t>
      </w:r>
      <w:r w:rsidR="00171070" w:rsidRPr="0041425D">
        <w:rPr>
          <w:rStyle w:val="Hyperlink"/>
          <w:noProof/>
        </w:rPr>
        <w:t xml:space="preserve">” calling </w:t>
      </w:r>
      <w:r w:rsidR="00171070" w:rsidRPr="0041425D">
        <w:rPr>
          <w:rStyle w:val="Hyperlink"/>
          <w:noProof/>
        </w:rPr>
        <w:t xml:space="preserve">  “</w:t>
      </w:r>
      <w:r w:rsidR="00171070" w:rsidRPr="0041425D">
        <w:rPr>
          <w:rStyle w:val="Hyperlink"/>
          <w:noProof/>
        </w:rPr>
        <w:t xml:space="preserve">”</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fldChar w:fldCharType="separate"/>
      </w:r>
      <w:r w:rsidR="00171070">
        <w:rPr>
          <w:noProof/>
          <w:webHidden/>
        </w:rPr>
        <w:t xml:space="preserve">26</w:t>
      </w:r>
      <w:r w:rsidR="00171070">
        <w:rPr>
          <w:noProof/>
          <w:webHidden/>
        </w:rPr>
        <w:fldChar w:fldCharType="end"/>
      </w:r>
    </w:p>
    <w:p w14:paraId="7C312531" w14:textId="10FDD7E1"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fldChar w:fldCharType="separate"/>
      </w:r>
      <w:r w:rsidR="00171070">
        <w:rPr>
          <w:noProof/>
          <w:webHidden/>
        </w:rPr>
        <w:t xml:space="preserve">28</w:t>
      </w:r>
      <w:r w:rsidR="00171070">
        <w:rPr>
          <w:noProof/>
          <w:webHidden/>
        </w:rPr>
        <w:fldChar w:fldCharType="end"/>
      </w:r>
    </w:p>
    <w:p w14:paraId="5A976E0F" w14:textId="260BB8C1" w:rsidP="007A0C37" w:rsidR="00FD513D" w:rsidRDefault="007A0C37" w:rsidRPr="007A0C37">
      <w:pPr>
        <w:rPr>
          <w:b/>
        </w:rPr>
      </w:pPr>
      <w:r w:rsidRPr="007A0C37">
        <w:rPr>
          <w:b/>
        </w:rPr>
        <w:fldChar w:fldCharType="end"/>
      </w:r>
    </w:p>
    <w:p w14:paraId="7E660B77" w14:textId="77777777" w:rsidP="007A0C37" w:rsidR="007A0C37" w:rsidRDefault="007A0C37" w:rsidRPr="00D63E7D">
      <w:pPr>
        <w:rPr>
          <w:rFonts w:cs="Arial"/>
          <w:b/>
          <w:sz w:val="32"/>
        </w:rPr>
      </w:pPr>
      <w:r w:rsidRPr="00D63E7D">
        <w:rPr>
          <w:rFonts w:cs="Arial"/>
          <w:b/>
          <w:sz w:val="32"/>
        </w:rPr>
        <w:t xml:space="preserve">List of Tables</w:t>
      </w:r>
    </w:p>
    <w:p w14:paraId="567D247C" w14:textId="42C50197" w:rsidR="00171070" w:rsidRDefault="007A0C37">
      <w:pPr>
        <w:pStyle w:val="TableofFigures"/>
        <w:tabs>
          <w:tab w:leader="dot" w:pos="10173" w:val="right"/>
        </w:tabs>
        <w:rPr>
          <w:rFonts w:asciiTheme="minorHAnsi" w:cstheme="minorBidi" w:eastAsiaTheme="minorEastAsia" w:hAnsiTheme="minorHAns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 xml:space="preserve">Table 1: </w:t>
      </w:r>
      <w:r w:rsidR="00171070" w:rsidRPr="00991B18">
        <w:rPr>
          <w:rStyle w:val="Hyperlink"/>
          <w:noProof/>
        </w:rPr>
        <w:t xml:space="preserve">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fldChar w:fldCharType="separate"/>
      </w:r>
      <w:r w:rsidR="00171070">
        <w:rPr>
          <w:noProof/>
          <w:webHidden/>
        </w:rPr>
        <w:t xml:space="preserve">5</w:t>
      </w:r>
      <w:r w:rsidR="00171070">
        <w:rPr>
          <w:noProof/>
          <w:webHidden/>
        </w:rPr>
        <w:fldChar w:fldCharType="end"/>
      </w:r>
    </w:p>
    <w:p w14:paraId="19ED9EC3" w14:textId="41ADA830"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68" w:history="1"/>
      <w:r w:rsidR="00171070" w:rsidRPr="00991B18">
        <w:rPr>
          <w:rStyle w:val="Hyperlink"/>
          <w:noProof/>
          <w:lang w:eastAsia="x-none" w:val="x-none"/>
        </w:rPr>
        <w:t xml:space="preserve">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fldChar w:fldCharType="separate"/>
      </w:r>
      <w:r w:rsidR="00171070">
        <w:rPr>
          <w:noProof/>
          <w:webHidden/>
        </w:rPr>
        <w:t xml:space="preserve">19</w:t>
      </w:r>
      <w:r w:rsidR="00171070">
        <w:rPr>
          <w:noProof/>
          <w:webHidden/>
        </w:rPr>
        <w:fldChar w:fldCharType="end"/>
      </w:r>
    </w:p>
    <w:p w14:paraId="4BF06007" w14:textId="0EBD4E68"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69" w:history="1"/>
      <w:r w:rsidR="00171070" w:rsidRPr="00991B18">
        <w:rPr>
          <w:rStyle w:val="Hyperlink"/>
          <w:noProof/>
        </w:rPr>
        <w:t xml:space="preserve">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fldChar w:fldCharType="separate"/>
      </w:r>
      <w:r w:rsidR="00171070">
        <w:rPr>
          <w:noProof/>
          <w:webHidden/>
        </w:rPr>
        <w:t xml:space="preserve">22</w:t>
      </w:r>
      <w:r w:rsidR="00171070">
        <w:rPr>
          <w:noProof/>
          <w:webHidden/>
        </w:rPr>
        <w:fldChar w:fldCharType="end"/>
      </w:r>
    </w:p>
    <w:p w14:paraId="5FA0C76E" w14:textId="66A30A75"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70" w:history="1"/>
      <w:r w:rsidR="00171070" w:rsidRPr="00991B18">
        <w:rPr>
          <w:rStyle w:val="Hyperlink"/>
          <w:noProof/>
        </w:rPr>
        <w:t xml:space="preserve">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fldChar w:fldCharType="separate"/>
      </w:r>
      <w:r w:rsidR="00171070">
        <w:rPr>
          <w:noProof/>
          <w:webHidden/>
        </w:rPr>
        <w:t xml:space="preserve">25</w:t>
      </w:r>
      <w:r w:rsidR="00171070">
        <w:rPr>
          <w:noProof/>
          <w:webHidden/>
        </w:rPr>
        <w:fldChar w:fldCharType="end"/>
      </w:r>
    </w:p>
    <w:p w14:paraId="360FAD77" w14:textId="3BADCD61"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 xml:space="preserve">(not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fldChar w:fldCharType="separate"/>
      </w:r>
      <w:r w:rsidR="00171070">
        <w:rPr>
          <w:noProof/>
          <w:webHidden/>
        </w:rPr>
        <w:t xml:space="preserve">25</w:t>
      </w:r>
      <w:r w:rsidR="00171070">
        <w:rPr>
          <w:noProof/>
          <w:webHidden/>
        </w:rPr>
        <w:fldChar w:fldCharType="end"/>
      </w:r>
    </w:p>
    <w:p w14:paraId="127E744B" w14:textId="1106E1E5"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72" w:history="1"/>
      <w:r w:rsidR="00171070" w:rsidRPr="00991B18">
        <w:rPr>
          <w:rStyle w:val="Hyperlink"/>
          <w:noProof/>
        </w:rPr>
        <w:t xml:space="preserve">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fldChar w:fldCharType="separate"/>
      </w:r>
      <w:r w:rsidR="00171070">
        <w:rPr>
          <w:noProof/>
          <w:webHidden/>
        </w:rPr>
        <w:t xml:space="preserve">25</w:t>
      </w:r>
      <w:r w:rsidR="00171070">
        <w:rPr>
          <w:noProof/>
          <w:webHidden/>
        </w:rPr>
        <w:fldChar w:fldCharType="end"/>
      </w:r>
    </w:p>
    <w:p w14:paraId="18400E5B" w14:textId="326AA60F"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 xml:space="preserve">(not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fldChar w:fldCharType="separate"/>
      </w:r>
      <w:r w:rsidR="00171070">
        <w:rPr>
          <w:noProof/>
          <w:webHidden/>
        </w:rPr>
        <w:t xml:space="preserve">25</w:t>
      </w:r>
      <w:r w:rsidR="00171070">
        <w:rPr>
          <w:noProof/>
          <w:webHidden/>
        </w:rPr>
        <w:fldChar w:fldCharType="end"/>
      </w:r>
    </w:p>
    <w:p w14:paraId="6C7379DF" w14:textId="46837FE0"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 xml:space="preserve">(Not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fldChar w:fldCharType="separate"/>
      </w:r>
      <w:r w:rsidR="00171070">
        <w:rPr>
          <w:noProof/>
          <w:webHidden/>
        </w:rPr>
        <w:t xml:space="preserve">32</w:t>
      </w:r>
      <w:r w:rsidR="00171070">
        <w:rPr>
          <w:noProof/>
          <w:webHidden/>
        </w:rPr>
        <w:fldChar w:fldCharType="end"/>
      </w:r>
    </w:p>
    <w:p w14:paraId="25173E6C" w14:textId="4E71C4D1"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75" w:history="1"/>
      <w:r w:rsidR="00171070" w:rsidRPr="00991B18">
        <w:rPr>
          <w:rStyle w:val="Hyperlink"/>
          <w:noProof/>
        </w:rPr>
        <w:t xml:space="preserve">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fldChar w:fldCharType="separate"/>
      </w:r>
      <w:r w:rsidR="00171070">
        <w:rPr>
          <w:noProof/>
          <w:webHidden/>
        </w:rPr>
        <w:t xml:space="preserve">35</w:t>
      </w:r>
      <w:r w:rsidR="00171070">
        <w:rPr>
          <w:noProof/>
          <w:webHidden/>
        </w:rPr>
        <w:fldChar w:fldCharType="end"/>
      </w:r>
    </w:p>
    <w:p w14:paraId="07C289FB" w14:textId="2EA251BD" w:rsidR="00171070" w:rsidRDefault="00762C4F">
      <w:pPr>
        <w:pStyle w:val="TableofFigures"/>
        <w:tabs>
          <w:tab w:leader="dot" w:pos="10173" w:val="right"/>
        </w:tabs>
        <w:rPr>
          <w:rFonts w:asciiTheme="minorHAnsi" w:cstheme="minorBidi" w:eastAsiaTheme="minorEastAsia" w:hAnsiTheme="minorHAnsi"/>
          <w:noProof/>
          <w:sz w:val="22"/>
          <w:szCs w:val="22"/>
        </w:rPr>
      </w:pPr>
      <w:hyperlink w:anchor="_Toc6466576" w:history="1"/>
      <w:r w:rsidR="00171070" w:rsidRPr="00991B18">
        <w:rPr>
          <w:rStyle w:val="Hyperlink"/>
          <w:noProof/>
        </w:rPr>
        <w:t xml:space="preserve">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fldChar w:fldCharType="separate"/>
      </w:r>
      <w:r w:rsidR="00171070">
        <w:rPr>
          <w:noProof/>
          <w:webHidden/>
        </w:rPr>
        <w:t xml:space="preserve">35</w:t>
      </w:r>
      <w:r w:rsidR="00171070">
        <w:rPr>
          <w:noProof/>
          <w:webHidden/>
        </w:rPr>
        <w:fldChar w:fldCharType="end"/>
      </w:r>
    </w:p>
    <w:p w14:paraId="52032819" w14:textId="7EBA91ED" w:rsidP="007A0C37" w:rsidR="007A0C37" w:rsidRDefault="007A0C37">
      <w:r w:rsidRPr="00D63E7D">
        <w:rPr>
          <w:rStyle w:val="Hyperlink"/>
          <w:rFonts w:cs="Arial"/>
          <w:noProof/>
        </w:rPr>
        <w:fldChar w:fldCharType="end"/>
      </w:r>
    </w:p>
    <w:p w14:paraId="5E2619BA" w14:textId="77777777" w:rsidP="005222D9" w:rsidR="00294532" w:rsidRDefault="000B772A">
      <w:pPr>
        <w:pStyle w:val="Heading1"/>
      </w:pPr>
      <w:bookmarkStart w:id="46" w:name="_What_is_the"/>
      <w:bookmarkEnd w:id="46"/>
      <w:bookmarkStart w:id="47" w:name="_Purpose"/>
      <w:bookmarkEnd w:id="47"/>
      <w:bookmarkStart w:id="48" w:name="_Toc6466531"/>
      <w:bookmarkStart w:id="49" w:name="_Toc215652138"/>
      <w:r>
        <w:lastRenderedPageBreak/>
        <w:t xml:space="preserve">Introduction</w:t>
      </w:r>
      <w:bookmarkEnd w:id="48"/>
    </w:p>
    <w:p w14:paraId="76B5DBD2" w14:textId="77777777" w:rsidP="00A82627" w:rsidR="00A82627" w:rsidRDefault="00212B41" w:rsidRPr="00185AC3">
      <w:pPr>
        <w:pStyle w:val="Heading2"/>
      </w:pPr>
      <w:bookmarkStart w:id="50" w:name="_Toc215652128"/>
      <w:bookmarkStart w:id="51" w:name="_Toc420397661"/>
      <w:bookmarkStart w:id="52" w:name="_Toc6466532"/>
      <w:r>
        <w:t xml:space="preserve">Document </w:t>
      </w:r>
      <w:r w:rsidR="00A82627">
        <w:t xml:space="preserve">Purpose</w:t>
      </w:r>
      <w:bookmarkEnd w:id="52"/>
      <w:bookmarkEnd w:id="51"/>
      <w:bookmarkEnd w:id="50"/>
    </w:p>
    <w:p w14:paraId="39BEECAB" w14:textId="77777777" w:rsidP="00A82627" w:rsidR="00A82627" w:rsidRDefault="00A82627">
      <w:pPr>
        <w:pStyle w:val="BodyText"/>
        <w:ind w:right="142"/>
        <w:jc w:val="both"/>
        <w:rPr>
          <w:rFonts w:cs="Arial"/>
          <w:lang w:val="en-US"/>
        </w:rPr>
      </w:pPr>
      <w:r>
        <w:rPr>
          <w:rFonts w:cs="Arial"/>
          <w:lang w:val="en-US"/>
        </w:rPr>
        <w:t xml:space="preserve">The </w:t>
      </w:r>
      <w:r w:rsidR="00FB2A75">
        <w:rPr>
          <w:rFonts w:cs="Arial"/>
          <w:lang w:val="en-US"/>
        </w:rPr>
        <w:t xml:space="preserve">Func</w:t>
      </w:r>
      <w:r w:rsidR="00B61A8E">
        <w:rPr>
          <w:rFonts w:cs="Arial"/>
          <w:lang w:val="en-US"/>
        </w:rPr>
        <w:t xml:space="preserve">t</w:t>
      </w:r>
      <w:r w:rsidR="00FB2A75">
        <w:rPr>
          <w:rFonts w:cs="Arial"/>
          <w:lang w:val="en-US"/>
        </w:rPr>
        <w:t xml:space="preserve">i</w:t>
      </w:r>
      <w:r w:rsidR="00B61A8E">
        <w:rPr>
          <w:rFonts w:cs="Arial"/>
          <w:lang w:val="en-US"/>
        </w:rPr>
        <w:t xml:space="preserve">on </w:t>
      </w:r>
      <w:r w:rsidR="00FA5A76">
        <w:rPr>
          <w:rFonts w:cs="Arial"/>
          <w:lang w:val="en-US"/>
        </w:rPr>
        <w:t xml:space="preserve">(</w:t>
      </w:r>
      <w:r w:rsidR="00B61A8E">
        <w:rPr>
          <w:rFonts w:cs="Arial"/>
          <w:lang w:val="en-US"/>
        </w:rPr>
        <w:t xml:space="preserve">Group</w:t>
      </w:r>
      <w:r w:rsidR="00FA5A76">
        <w:rPr>
          <w:rFonts w:cs="Arial"/>
          <w:lang w:val="en-US"/>
        </w:rPr>
        <w:t xml:space="preserve">)</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 xml:space="preserve">specifies</w:t>
      </w:r>
      <w:r w:rsidR="00B61A8E">
        <w:rPr>
          <w:rFonts w:cs="Arial"/>
          <w:lang w:val="en-US"/>
        </w:rPr>
        <w:t xml:space="preserve"> </w:t>
      </w:r>
      <w:r w:rsidR="00FA5A76">
        <w:rPr>
          <w:rFonts w:cs="Arial"/>
          <w:lang w:val="en-US"/>
        </w:rPr>
        <w:t xml:space="preserve">an individual function / a</w:t>
      </w:r>
      <w:r w:rsidR="00B61A8E">
        <w:rPr>
          <w:rFonts w:cs="Arial"/>
          <w:lang w:val="en-US"/>
        </w:rPr>
        <w:t xml:space="preserve"> group of</w:t>
      </w:r>
      <w:r>
        <w:rPr>
          <w:rFonts w:cs="Arial"/>
          <w:lang w:val="en-US"/>
        </w:rPr>
        <w:t xml:space="preserve"> </w:t>
      </w:r>
      <w:r w:rsidR="00B61A8E">
        <w:rPr>
          <w:rFonts w:cs="Arial"/>
          <w:lang w:val="en-US"/>
        </w:rPr>
        <w:t xml:space="preserve">functions.</w:t>
      </w:r>
    </w:p>
    <w:p w14:paraId="6C8A2CD1" w14:textId="77777777" w:rsidP="00A82627" w:rsidR="00233487" w:rsidRDefault="00233487">
      <w:pPr>
        <w:pStyle w:val="BodyText"/>
        <w:ind w:right="142"/>
        <w:jc w:val="both"/>
        <w:rPr>
          <w:rFonts w:cs="Arial"/>
          <w:lang w:val="en-US"/>
        </w:rPr>
      </w:pPr>
    </w:p>
    <w:p w14:paraId="0BE63FD2" w14:textId="24267BFB" w:rsidP="00A82627" w:rsidR="00233487" w:rsidRDefault="00233487">
      <w:pPr>
        <w:pStyle w:val="BodyText"/>
        <w:ind w:right="142"/>
        <w:jc w:val="both"/>
        <w:rPr>
          <w:rFonts w:cs="Arial"/>
          <w:lang w:val="en-US"/>
        </w:rPr>
      </w:pPr>
      <w:r w:rsidRPr="001B1565">
        <w:rPr>
          <w:rFonts w:cs="Arial"/>
          <w:lang w:val="en-US"/>
        </w:rPr>
        <w:t xml:space="preserve">To get more information about the concept </w:t>
      </w:r>
      <w:r>
        <w:rPr>
          <w:rFonts w:cs="Arial"/>
          <w:lang w:val="en-US"/>
        </w:rPr>
        <w:t xml:space="preserve">of</w:t>
      </w:r>
      <w:r w:rsidRPr="001B1565">
        <w:rPr>
          <w:rFonts w:cs="Arial"/>
          <w:lang w:val="en-US"/>
        </w:rPr>
        <w:t xml:space="preserve"> </w:t>
      </w:r>
      <w:r>
        <w:rPr>
          <w:rFonts w:cs="Arial"/>
          <w:lang w:val="en-US"/>
        </w:rPr>
        <w:t xml:space="preserve">feature, function and component level abstraction refer to the </w:t>
      </w:r>
      <w:hyperlink r:id="rId20" w:history="1">
        <w:r w:rsidRPr="000F5F82">
          <w:rPr>
            <w:rStyle w:val="Hyperlink"/>
            <w:rFonts w:cs="Arial"/>
            <w:lang w:val="en-US"/>
          </w:rPr>
          <w:t>Ford RE Wiki</w:t>
        </w:r>
      </w:hyperlink>
      <w:r w:rsidRPr="00233487">
        <w:t xml:space="preserve">.</w:t>
      </w:r>
    </w:p>
    <w:p w14:paraId="1B2B125D" w14:textId="77777777" w:rsidP="00A82627" w:rsidR="00A82627" w:rsidRDefault="00212B41" w:rsidRPr="004E4B94">
      <w:pPr>
        <w:pStyle w:val="Heading2"/>
      </w:pPr>
      <w:bookmarkStart w:id="53" w:name="_Scope"/>
      <w:bookmarkEnd w:id="53"/>
      <w:bookmarkStart w:id="54" w:name="_Toc6466533"/>
      <w:r>
        <w:t xml:space="preserve">Document </w:t>
      </w:r>
      <w:r w:rsidR="00A82627" w:rsidRPr="004E4B94">
        <w:t xml:space="preserve">Scope</w:t>
      </w:r>
      <w:bookmarkEnd w:id="54"/>
    </w:p>
    <w:p w14:paraId="5E6C40AA" w14:textId="736F0820" w:rsidP="00A82627" w:rsidR="00A82627" w:rsidRDefault="00A82627">
      <w:pPr>
        <w:pStyle w:val="BodyText"/>
        <w:rPr>
          <w:lang w:val="en-US"/>
        </w:rPr>
      </w:pPr>
      <w:r>
        <w:rPr>
          <w:lang w:val="en-US"/>
        </w:rPr>
        <w:t xml:space="preserve">The following set of </w:t>
      </w:r>
      <w:r w:rsidR="00415078">
        <w:rPr>
          <w:lang w:val="en-US"/>
        </w:rPr>
        <w:t xml:space="preserve">functions</w:t>
      </w:r>
      <w:r>
        <w:rPr>
          <w:lang w:val="en-US"/>
        </w:rPr>
        <w:t xml:space="preserve"> from the </w:t>
      </w:r>
      <w:hyperlink r:id="rId21"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 xml:space="preserve">s</w:t>
      </w:r>
      <w:r>
        <w:rPr>
          <w:lang w:val="en-US"/>
        </w:rPr>
        <w:t xml:space="preserve">pecification.</w:t>
      </w:r>
    </w:p>
    <w:p w14:paraId="79F9B383" w14:textId="77777777" w:rsidP="00A82627" w:rsidR="00A82627" w:rsidRDefault="00A82627" w:rsidRPr="005B35D7">
      <w:pPr>
        <w:pStyle w:val="BodyText"/>
        <w:rPr>
          <w:lang w:val="en-US"/>
        </w:rPr>
      </w:pPr>
    </w:p>
    <w:tbl>
      <w:tblPr>
        <w:tblStyle w:val="TableGrid"/>
        <w:tblW w:type="dxa" w:w="10201"/>
        <w:tblInd w:type="dxa" w:w="0"/>
        <w:tblLayout w:type="fixed"/>
        <w:tblLook w:firstColumn="1" w:firstRow="1" w:lastColumn="1" w:lastRow="1" w:noHBand="0" w:noVBand="0" w:val="01E0"/>
      </w:tblPr>
      <w:tblGrid>
        <w:gridCol w:w="1320"/>
        <w:gridCol w:w="2508"/>
        <w:gridCol w:w="2551"/>
        <w:gridCol w:w="3822"/>
      </w:tblGrid>
      <w:tr w14:paraId="2540958E" w14:textId="77777777" w:rsidR="00A82627" w:rsidRPr="00490955" w:rsidTr="00BB7E1C">
        <w:trPr>
          <w:trHeight w:val="245"/>
        </w:trPr>
        <w:tc>
          <w:tcPr>
            <w:tcW w:type="dxa" w:w="1320"/>
            <w:shd w:color="auto" w:fill="D9D9D9" w:themeFill="background1" w:themeFillShade="D9" w:val="clear"/>
          </w:tcPr>
          <w:p w14:paraId="7B68AF28" w14:textId="77777777" w:rsidP="00915D00" w:rsidR="00A82627" w:rsidRDefault="00415078" w:rsidRPr="00490955">
            <w:pPr>
              <w:rPr>
                <w:rFonts w:ascii="Helvetica" w:cs="Helvetica" w:hAnsi="Helvetica"/>
                <w:b/>
              </w:rPr>
            </w:pPr>
            <w:r>
              <w:rPr>
                <w:rFonts w:ascii="Helvetica" w:cs="Helvetica" w:hAnsi="Helvetica"/>
                <w:b/>
              </w:rPr>
              <w:t xml:space="preserve">Function</w:t>
            </w:r>
            <w:r w:rsidR="00A82627">
              <w:rPr>
                <w:rFonts w:ascii="Helvetica" w:cs="Helvetica" w:hAnsi="Helvetica"/>
                <w:b/>
              </w:rPr>
              <w:t xml:space="preserve"> ID</w:t>
            </w:r>
          </w:p>
        </w:tc>
        <w:tc>
          <w:tcPr>
            <w:tcW w:type="dxa" w:w="2508"/>
            <w:shd w:color="auto" w:fill="D9D9D9" w:themeFill="background1" w:themeFillShade="D9" w:val="clear"/>
          </w:tcPr>
          <w:p w14:paraId="7A149A6C" w14:textId="77777777" w:rsidP="00915D00" w:rsidR="00A82627" w:rsidRDefault="00415078" w:rsidRPr="00490955">
            <w:pPr>
              <w:rPr>
                <w:rFonts w:ascii="Helvetica" w:cs="Helvetica" w:hAnsi="Helvetica"/>
                <w:b/>
              </w:rPr>
            </w:pPr>
            <w:r>
              <w:rPr>
                <w:rFonts w:ascii="Helvetica" w:cs="Helvetica" w:hAnsi="Helvetica"/>
                <w:b/>
              </w:rPr>
              <w:t xml:space="preserve">Function</w:t>
            </w:r>
            <w:r w:rsidR="00A82627">
              <w:rPr>
                <w:rFonts w:ascii="Helvetica" w:cs="Helvetica" w:hAnsi="Helvetica"/>
                <w:b/>
              </w:rPr>
              <w:t xml:space="preserve"> Name</w:t>
            </w:r>
          </w:p>
        </w:tc>
        <w:tc>
          <w:tcPr>
            <w:tcW w:type="dxa" w:w="2551"/>
            <w:shd w:color="auto" w:fill="D9D9D9" w:themeFill="background1" w:themeFillShade="D9" w:val="clear"/>
          </w:tcPr>
          <w:p w14:paraId="03751C0C" w14:textId="77777777" w:rsidP="00915D00" w:rsidR="00A82627" w:rsidRDefault="00A82627" w:rsidRPr="00490955">
            <w:pPr>
              <w:rPr>
                <w:rFonts w:ascii="Helvetica" w:cs="Helvetica" w:hAnsi="Helvetica"/>
                <w:b/>
              </w:rPr>
            </w:pPr>
            <w:r>
              <w:rPr>
                <w:rFonts w:ascii="Helvetica" w:cs="Helvetica" w:hAnsi="Helvetica"/>
                <w:b/>
              </w:rPr>
              <w:t xml:space="preserve">Owner</w:t>
            </w:r>
          </w:p>
        </w:tc>
        <w:tc>
          <w:tcPr>
            <w:tcW w:type="dxa" w:w="3822"/>
            <w:shd w:color="auto" w:fill="D9D9D9" w:themeFill="background1" w:themeFillShade="D9" w:val="clear"/>
          </w:tcPr>
          <w:p w14:paraId="3EC1A0BF" w14:textId="77777777" w:rsidP="00915D00" w:rsidR="00A82627" w:rsidRDefault="00A82627" w:rsidRPr="00490955">
            <w:pPr>
              <w:rPr>
                <w:rFonts w:ascii="Helvetica" w:cs="Helvetica" w:hAnsi="Helvetica"/>
                <w:b/>
              </w:rPr>
            </w:pPr>
            <w:r>
              <w:rPr>
                <w:rFonts w:ascii="Helvetica" w:cs="Helvetica" w:hAnsi="Helvetica"/>
                <w:b/>
              </w:rPr>
              <w:t xml:space="preserve">Reference</w:t>
            </w:r>
          </w:p>
        </w:tc>
      </w:tr>
      <w:tr w14:paraId="4E899949" w14:textId="77777777" w:rsidR="000D05F8" w:rsidRPr="00E80917" w:rsidTr="00BB7E1C">
        <w:tc>
          <w:tcPr>
            <w:tcW w:type="dxa" w:w="1320"/>
          </w:tcPr>
          <w:p w14:paraId="39B63E14" w14:textId="77777777" w:rsidP="00341B30" w:rsidR="000D05F8" w:rsidRDefault="000D05F8" w:rsidRPr="00CF3906">
            <w:pPr>
              <w:rPr>
                <w:rFonts w:ascii="Helvetica" w:cs="Helvetica" w:hAnsi="Helvetica"/>
              </w:rPr>
            </w:pPr>
          </w:p>
        </w:tc>
        <w:tc>
          <w:tcPr>
            <w:tcW w:type="dxa" w:w="2508"/>
          </w:tcPr>
          <w:p w14:paraId="1F7868C6" w14:textId="77777777" w:rsidP="00915D00" w:rsidR="000D05F8" w:rsidRDefault="000D05F8" w:rsidRPr="00CF3906">
            <w:pPr>
              <w:rPr>
                <w:rFonts w:ascii="Helvetica" w:cs="Helvetica" w:hAnsi="Helvetica"/>
              </w:rPr>
            </w:pPr>
          </w:p>
        </w:tc>
        <w:tc>
          <w:tcPr>
            <w:tcW w:type="dxa" w:w="2551"/>
          </w:tcPr>
          <w:p w14:paraId="69582FCC" w14:textId="77777777" w:rsidP="00915D00" w:rsidR="000D05F8" w:rsidRDefault="000D05F8" w:rsidRPr="00CF3906">
            <w:pPr>
              <w:rPr>
                <w:rFonts w:ascii="Helvetica" w:cs="Helvetica" w:hAnsi="Helvetica"/>
              </w:rPr>
            </w:pPr>
          </w:p>
        </w:tc>
        <w:tc>
          <w:tcPr>
            <w:tcW w:type="dxa" w:w="3822"/>
          </w:tcPr>
          <w:p w14:paraId="772E83F7" w14:textId="77777777" w:rsidP="00915D00" w:rsidR="000D05F8" w:rsidRDefault="000D05F8" w:rsidRPr="00CF3906">
            <w:pPr>
              <w:rPr>
                <w:rFonts w:ascii="Helvetica" w:cs="Helvetica" w:hAnsi="Helvetica"/>
              </w:rPr>
            </w:pPr>
          </w:p>
        </w:tc>
      </w:tr>
    </w:tbl>
    <w:p w14:paraId="61ECFB03" w14:textId="03B58143" w:rsidP="00AD02BF" w:rsidR="00A82627" w:rsidRDefault="00A82627" w:rsidRPr="00DB75EE">
      <w:pPr>
        <w:pStyle w:val="Caption"/>
        <w:rPr>
          <w:rStyle w:val="CaptionChar2"/>
          <w:b/>
        </w:rPr>
      </w:pPr>
      <w:bookmarkStart w:id="55"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 xml:space="preserve">2</w:t>
      </w:r>
      <w:r w:rsidR="00A863AD">
        <w:rPr>
          <w:rStyle w:val="CaptionChar2"/>
          <w:b/>
        </w:rPr>
        <w:fldChar w:fldCharType="end"/>
      </w:r>
      <w:r w:rsidRPr="00DB75EE">
        <w:rPr>
          <w:rStyle w:val="CaptionChar2"/>
          <w:b/>
        </w:rPr>
        <w:t xml:space="preserve">: </w:t>
      </w:r>
      <w:r w:rsidR="00FA5A76" w:rsidRPr="00DB75EE">
        <w:rPr>
          <w:rStyle w:val="CaptionChar2"/>
          <w:b/>
        </w:rPr>
        <w:t xml:space="preserve">Functions</w:t>
      </w:r>
      <w:r w:rsidRPr="00DB75EE">
        <w:rPr>
          <w:rStyle w:val="CaptionChar2"/>
          <w:b/>
        </w:rPr>
        <w:t xml:space="preserve"> described in this </w:t>
      </w:r>
      <w:r w:rsidR="00FA5A76" w:rsidRPr="00DB75EE">
        <w:rPr>
          <w:rStyle w:val="CaptionChar2"/>
          <w:b/>
        </w:rPr>
        <w:t xml:space="preserve">s</w:t>
      </w:r>
      <w:r w:rsidR="009140B2" w:rsidRPr="00DB75EE">
        <w:rPr>
          <w:rStyle w:val="CaptionChar2"/>
          <w:b/>
        </w:rPr>
        <w:t xml:space="preserve">pecification</w:t>
      </w:r>
      <w:bookmarkEnd w:id="55"/>
    </w:p>
    <w:p w14:paraId="5B668020" w14:textId="77777777" w:rsidP="00A82627" w:rsidR="00A82627" w:rsidRDefault="00212B41" w:rsidRPr="00185AC3">
      <w:pPr>
        <w:pStyle w:val="Heading2"/>
      </w:pPr>
      <w:bookmarkStart w:id="56" w:name="_Toc420397662"/>
      <w:bookmarkStart w:id="57" w:name="_Toc6466534"/>
      <w:r>
        <w:t xml:space="preserve">Document </w:t>
      </w:r>
      <w:r w:rsidR="00A82627">
        <w:t xml:space="preserve">Audience</w:t>
      </w:r>
      <w:bookmarkEnd w:id="57"/>
      <w:bookmarkEnd w:id="56"/>
    </w:p>
    <w:p w14:paraId="064E23E5" w14:textId="77777777" w:rsidP="00A82627" w:rsidR="00A82627" w:rsidRDefault="00A82627">
      <w:pPr>
        <w:pStyle w:val="BodyText"/>
        <w:ind w:right="142"/>
        <w:jc w:val="both"/>
        <w:rPr>
          <w:rFonts w:cs="Arial"/>
          <w:lang w:val="en-US"/>
        </w:rPr>
      </w:pPr>
      <w:r w:rsidRPr="00185AC3">
        <w:rPr>
          <w:rFonts w:cs="Arial"/>
          <w:lang w:val="en-US"/>
        </w:rPr>
        <w:t xml:space="preserve">The </w:t>
      </w:r>
      <w:r>
        <w:rPr>
          <w:rFonts w:cs="Arial"/>
          <w:lang w:val="en-US"/>
        </w:rPr>
        <w:t xml:space="preserve">FS</w:t>
      </w:r>
      <w:r w:rsidRPr="00185AC3">
        <w:rPr>
          <w:rFonts w:cs="Arial"/>
          <w:lang w:val="en-US"/>
        </w:rPr>
        <w:t xml:space="preserve"> is </w:t>
      </w:r>
      <w:r>
        <w:rPr>
          <w:rFonts w:cs="Arial"/>
          <w:lang w:val="en-US"/>
        </w:rPr>
        <w:t xml:space="preserve">authored by </w:t>
      </w:r>
      <w:r w:rsidR="00DA25D8">
        <w:rPr>
          <w:rFonts w:cs="Arial"/>
          <w:lang w:val="en-US"/>
        </w:rPr>
        <w:t xml:space="preserve">the owners of the individual functions</w:t>
      </w:r>
      <w:r>
        <w:rPr>
          <w:rFonts w:cs="Arial"/>
          <w:lang w:val="en-US"/>
        </w:rPr>
        <w:t xml:space="preserve">. All Stakeholders, i.e., all people who have a valid interest in the </w:t>
      </w:r>
      <w:r w:rsidR="00DA25D8">
        <w:rPr>
          <w:rFonts w:cs="Arial"/>
          <w:lang w:val="en-US"/>
        </w:rPr>
        <w:t xml:space="preserve">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P="007D0044" w:rsidR="00E33425" w:rsidRDefault="0058706A">
      <w:pPr>
        <w:shd w:color="auto" w:fill="D6E3BC" w:themeFill="accent3" w:themeFillTint="66" w:val="clear"/>
        <w:rPr>
          <w:rStyle w:val="SubtleEmphasis"/>
        </w:rPr>
      </w:pPr>
      <w:r w:rsidRPr="00242A4D">
        <w:rPr>
          <w:rStyle w:val="SubtleEmphasis"/>
          <w:b/>
        </w:rPr>
        <w:t xml:space="preserve">#Hint</w:t>
      </w:r>
      <w:r w:rsidRPr="00242A4D">
        <w:rPr>
          <w:rStyle w:val="SubtleEmphasis"/>
          <w:b/>
        </w:rPr>
        <w:t xml:space="preserve">:</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 xml:space="preserve">might be required in some cases, e.g. by Ford Functional Safety.</w:t>
      </w:r>
    </w:p>
    <w:p w14:paraId="32CB5AAB" w14:textId="77777777" w:rsidP="00A82627" w:rsidR="00A82627" w:rsidRDefault="00A82627">
      <w:pPr>
        <w:pStyle w:val="Heading3"/>
      </w:pPr>
      <w:bookmarkStart w:id="58" w:name="_Toc420397663"/>
      <w:bookmarkStart w:id="59" w:name="_Toc6466535"/>
      <w:r>
        <w:t xml:space="preserve">Stakeholder List</w:t>
      </w:r>
      <w:bookmarkEnd w:id="59"/>
      <w:bookmarkEnd w:id="58"/>
    </w:p>
    <w:p w14:paraId="3E621B1A" w14:textId="77777777" w:rsidP="00A82627" w:rsidR="00A82627" w:rsidRDefault="00A82627">
      <w:r>
        <w:t xml:space="preserve">For the latest list of the feature stakeholder and their roles &amp; responsibilities refer to </w:t>
      </w:r>
      <w:r w:rsidRPr="002A1EEE">
        <w:rPr>
          <w:color w:val="0000FF"/>
        </w:rPr>
        <w:t xml:space="preserve">&lt;</w:t>
      </w:r>
      <w:r w:rsidR="00395B72">
        <w:rPr>
          <w:color w:val="0000FF"/>
        </w:rPr>
        <w:t xml:space="preserve">Put </w:t>
      </w:r>
      <w:r w:rsidRPr="002A1EEE">
        <w:rPr>
          <w:color w:val="0000FF"/>
        </w:rPr>
        <w:t xml:space="preserve">VSEM Link</w:t>
      </w:r>
      <w:r w:rsidR="00395B72">
        <w:rPr>
          <w:color w:val="0000FF"/>
        </w:rPr>
        <w:t xml:space="preserve"> here</w:t>
      </w:r>
      <w:r w:rsidRPr="002A1EEE">
        <w:rPr>
          <w:color w:val="0000FF"/>
        </w:rPr>
        <w:t xml:space="preserve">&gt;</w:t>
      </w:r>
      <w:r>
        <w:t xml:space="preserve">.</w:t>
      </w:r>
    </w:p>
    <w:p w14:paraId="54B68B23" w14:textId="652C9917" w:rsidP="007D0044" w:rsidR="00797407" w:rsidRDefault="00797407"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b/>
        </w:rPr>
        <w:t xml:space="preserve">:</w:t>
      </w:r>
      <w:r w:rsidRPr="00347A88">
        <w:rPr>
          <w:rStyle w:val="SubtleEmphasis"/>
        </w:rPr>
        <w:t xml:space="preserve"> Refer to </w:t>
      </w:r>
      <w:hyperlink r:id="rId22"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 xml:space="preserve">The stakeholder list should be stored in VSEM in the pseudo folder “General Data Artifacts” of the corresponding function.</w:t>
      </w:r>
    </w:p>
    <w:p w14:paraId="7A049D9F" w14:textId="77777777" w:rsidP="00A82627" w:rsidR="00A82627" w:rsidRDefault="00A82627">
      <w:pPr>
        <w:pStyle w:val="Heading2"/>
      </w:pPr>
      <w:bookmarkStart w:id="60" w:name="_Toc215652130"/>
      <w:bookmarkStart w:id="61" w:name="_Toc420397664"/>
      <w:bookmarkStart w:id="62" w:name="_Toc6466536"/>
      <w:r>
        <w:t xml:space="preserve">Document Organization</w:t>
      </w:r>
      <w:bookmarkEnd w:id="62"/>
      <w:bookmarkEnd w:id="61"/>
      <w:bookmarkEnd w:id="60"/>
    </w:p>
    <w:p w14:paraId="1E1FC9C9" w14:textId="77777777" w:rsidP="0061324D" w:rsidR="00A82627" w:rsidRDefault="00A82627">
      <w:pPr>
        <w:pStyle w:val="Heading3"/>
        <w:numPr>
          <w:ilvl w:val="2"/>
          <w:numId w:val="6"/>
        </w:numPr>
      </w:pPr>
      <w:bookmarkStart w:id="63" w:name="_Toc420397665"/>
      <w:bookmarkStart w:id="64" w:name="_Toc6466537"/>
      <w:r>
        <w:t xml:space="preserve">Document Context</w:t>
      </w:r>
      <w:bookmarkEnd w:id="64"/>
      <w:bookmarkEnd w:id="63"/>
    </w:p>
    <w:p w14:paraId="448CE296" w14:textId="62C1E47C" w:rsidP="00A82627" w:rsidR="00A82627" w:rsidRDefault="00A82627">
      <w:pPr>
        <w:pStyle w:val="BlockText"/>
      </w:pPr>
      <w:r>
        <w:t xml:space="preserve">Refer to the </w:t>
      </w:r>
      <w:hyperlink r:id="rId23" w:history="1">
        <w:r w:rsidR="00324F38" w:rsidRPr="007312EA">
          <w:rPr>
            <w:rStyle w:val="Hyperlink"/>
          </w:rPr>
          <w:t>Specification Structure page</w:t>
        </w:r>
      </w:hyperlink>
      <w:r>
        <w:t xml:space="preserve"> in the </w:t>
      </w:r>
      <w:hyperlink r:id="rId24" w:history="1">
        <w:r w:rsidRPr="000F5F82">
          <w:rPr>
            <w:rStyle w:val="Hyperlink"/>
            <w:rFonts w:cs="Arial"/>
          </w:rPr>
          <w:t>Ford RE Wiki</w:t>
        </w:r>
      </w:hyperlink>
      <w:r>
        <w:t xml:space="preserve"> to understand how the </w:t>
      </w:r>
      <w:r w:rsidR="00FE7FC1">
        <w:t xml:space="preserve">FS</w:t>
      </w:r>
      <w:r>
        <w:t xml:space="preserve"> relates to other Ford Requirements Documents and Specifications. </w:t>
      </w:r>
    </w:p>
    <w:p w14:paraId="6BDD61AA" w14:textId="77777777" w:rsidP="00A82627" w:rsidR="00A82627" w:rsidRDefault="00A82627" w:rsidRPr="00191F34">
      <w:pPr>
        <w:pStyle w:val="Heading3"/>
      </w:pPr>
      <w:bookmarkStart w:id="66" w:name="_Toc6466538"/>
      <w:bookmarkStart w:id="65" w:name="_Toc420397666"/>
      <w:r>
        <w:t xml:space="preserve">Document Structure</w:t>
      </w:r>
      <w:bookmarkEnd w:id="65"/>
      <w:bookmarkEnd w:id="66"/>
    </w:p>
    <w:p w14:paraId="26F8BA69" w14:textId="77777777" w:rsidP="00A82627" w:rsidR="00A82627" w:rsidRDefault="00A82627" w:rsidRPr="00185AC3">
      <w:pPr>
        <w:pStyle w:val="BodyText"/>
        <w:ind w:right="142"/>
        <w:rPr>
          <w:rFonts w:cs="Arial"/>
          <w:lang w:val="en-US"/>
        </w:rPr>
      </w:pPr>
      <w:r w:rsidRPr="00185AC3">
        <w:rPr>
          <w:rFonts w:cs="Arial"/>
          <w:lang w:val="en-US"/>
        </w:rPr>
        <w:t xml:space="preserve">The structure of this document is explained below:</w:t>
      </w:r>
    </w:p>
    <w:p w14:paraId="2F14072B" w14:textId="2FD003FF" w:rsidP="00A82627" w:rsidR="00A82627" w:rsidRDefault="00A82627" w:rsidRPr="00185AC3">
      <w:pPr>
        <w:pStyle w:val="BodyText"/>
        <w:tabs>
          <w:tab w:pos="1134" w:val="clear"/>
          <w:tab w:pos="1276" w:val="left"/>
        </w:tabs>
        <w:ind w:hanging="1276" w:left="1276" w:right="142"/>
        <w:rPr>
          <w:rFonts w:cs="Arial"/>
          <w:lang w:val="en-US"/>
        </w:rPr>
      </w:pPr>
      <w:r w:rsidRPr="00185AC3">
        <w:rPr>
          <w:rFonts w:cs="Arial"/>
          <w:b/>
          <w:bCs/>
          <w:lang w:val="en-US"/>
        </w:rPr>
        <w:t xml:space="preserve">Section </w:t>
      </w:r>
      <w:r w:rsidR="0015677C">
        <w:rPr>
          <w:rFonts w:cs="Arial"/>
          <w:b/>
          <w:bCs/>
          <w:lang w:val="en-US"/>
        </w:rPr>
        <w:t xml:space="preserve">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 xml:space="preserve">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 xml:space="preserve">terminology</w:t>
      </w:r>
      <w:r>
        <w:rPr>
          <w:snapToGrid w:val="0"/>
        </w:rPr>
        <w:t xml:space="preserve">. Gives a clarification of the definitions, concepts and abbreviations used in the document.</w:t>
      </w:r>
    </w:p>
    <w:p w14:paraId="2E63B8DD" w14:textId="77777777" w:rsidP="00A82627" w:rsidR="00A82627" w:rsidRDefault="00A82627" w:rsidRPr="00185AC3">
      <w:pPr>
        <w:pStyle w:val="BodyText"/>
        <w:tabs>
          <w:tab w:pos="1134" w:val="clear"/>
          <w:tab w:pos="1276" w:val="left"/>
        </w:tabs>
        <w:ind w:hanging="1276" w:left="1276" w:right="142"/>
        <w:jc w:val="both"/>
        <w:rPr>
          <w:rFonts w:cs="Arial"/>
          <w:lang w:val="en-US"/>
        </w:rPr>
      </w:pPr>
      <w:r w:rsidRPr="00185AC3">
        <w:rPr>
          <w:rFonts w:cs="Arial"/>
          <w:b/>
          <w:bCs/>
          <w:lang w:val="en-US"/>
        </w:rPr>
        <w:t xml:space="preserve">Section </w:t>
      </w:r>
      <w:r w:rsidR="0015677C">
        <w:rPr>
          <w:rFonts w:cs="Arial"/>
          <w:b/>
          <w:bCs/>
          <w:lang w:val="en-US"/>
        </w:rPr>
        <w:t xml:space="preserve">2</w:t>
      </w:r>
      <w:r w:rsidRPr="00185AC3">
        <w:rPr>
          <w:rFonts w:cs="Arial"/>
          <w:lang w:val="en-US"/>
        </w:rPr>
        <w:t xml:space="preserve"> – </w:t>
      </w:r>
      <w:r>
        <w:tab/>
      </w:r>
      <w:r w:rsidR="00BC3FDB">
        <w:rPr>
          <w:rFonts w:cs="Arial"/>
          <w:lang w:val="en-US"/>
        </w:rPr>
        <w:t xml:space="preserve">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 xml:space="preserve">function group</w:t>
      </w:r>
      <w:r w:rsidRPr="00185AC3">
        <w:rPr>
          <w:rFonts w:cs="Arial"/>
          <w:lang w:val="en-US"/>
        </w:rPr>
        <w:t xml:space="preserve">. </w:t>
      </w:r>
    </w:p>
    <w:p w14:paraId="42B7D19F" w14:textId="77777777" w:rsidP="00A82627" w:rsidR="00A82627" w:rsidRDefault="00A82627" w:rsidRPr="0025203E">
      <w:pPr>
        <w:pStyle w:val="BodyText"/>
        <w:tabs>
          <w:tab w:pos="1134" w:val="clear"/>
          <w:tab w:pos="1276" w:val="left"/>
        </w:tabs>
        <w:ind w:hanging="1276" w:left="1276" w:right="142"/>
        <w:jc w:val="both"/>
        <w:rPr>
          <w:rFonts w:cs="Arial"/>
          <w:lang w:val="en-US"/>
        </w:rPr>
      </w:pPr>
      <w:r w:rsidRPr="0025203E">
        <w:rPr>
          <w:rFonts w:cs="Arial"/>
          <w:b/>
          <w:bCs/>
          <w:lang w:val="en-US"/>
        </w:rPr>
        <w:t xml:space="preserve">Section </w:t>
      </w:r>
      <w:r w:rsidR="0015677C">
        <w:rPr>
          <w:rFonts w:cs="Arial"/>
          <w:b/>
          <w:bCs/>
          <w:lang w:val="en-US"/>
        </w:rPr>
        <w:t xml:space="preserve">3</w:t>
      </w:r>
      <w:r w:rsidRPr="0025203E">
        <w:rPr>
          <w:rFonts w:cs="Arial"/>
          <w:lang w:val="en-US"/>
        </w:rPr>
        <w:t xml:space="preserve"> – </w:t>
      </w:r>
      <w:r>
        <w:tab/>
      </w:r>
      <w:r w:rsidR="00BC3FDB">
        <w:rPr>
          <w:snapToGrid w:val="0"/>
        </w:rPr>
        <w:t xml:space="preserve">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 xml:space="preserve">function group</w:t>
      </w:r>
    </w:p>
    <w:p w14:paraId="20F1AAB6" w14:textId="77777777" w:rsidP="004C091C" w:rsidR="0056486A" w:rsidRDefault="00A82627" w:rsidRPr="00185AC3">
      <w:pPr>
        <w:pStyle w:val="BodyText"/>
        <w:tabs>
          <w:tab w:pos="1134" w:val="clear"/>
          <w:tab w:pos="1276" w:val="left"/>
        </w:tabs>
        <w:ind w:hanging="1276" w:left="1276" w:right="142"/>
        <w:jc w:val="both"/>
        <w:rPr>
          <w:rFonts w:cs="Arial"/>
          <w:lang w:val="en-US"/>
        </w:rPr>
      </w:pPr>
      <w:r w:rsidRPr="00185AC3">
        <w:rPr>
          <w:rFonts w:cs="Arial"/>
          <w:b/>
          <w:bCs/>
          <w:lang w:val="en-US"/>
        </w:rPr>
        <w:t xml:space="preserve">Section </w:t>
      </w:r>
      <w:r w:rsidR="0015677C">
        <w:rPr>
          <w:rFonts w:cs="Arial"/>
          <w:b/>
          <w:bCs/>
          <w:lang w:val="en-US"/>
        </w:rPr>
        <w:t xml:space="preserve">4</w:t>
      </w:r>
      <w:r w:rsidRPr="00185AC3">
        <w:rPr>
          <w:rFonts w:cs="Arial"/>
          <w:lang w:val="en-US"/>
        </w:rPr>
        <w:t xml:space="preserve"> – </w:t>
      </w:r>
      <w:r>
        <w:tab/>
      </w:r>
      <w:r w:rsidR="00BC3FDB">
        <w:rPr>
          <w:rFonts w:cs="Arial"/>
          <w:lang w:val="en-US"/>
        </w:rPr>
        <w:t xml:space="preserve">Funct</w:t>
      </w:r>
      <w:r w:rsidR="0056486A">
        <w:rPr>
          <w:rFonts w:cs="Arial"/>
          <w:lang w:val="en-US"/>
        </w:rPr>
        <w:t xml:space="preserve">i</w:t>
      </w:r>
      <w:r w:rsidR="00BC3FDB">
        <w:rPr>
          <w:rFonts w:cs="Arial"/>
          <w:lang w:val="en-US"/>
        </w:rPr>
        <w:t xml:space="preserve">on </w:t>
      </w:r>
      <w:r w:rsidR="004C091C">
        <w:rPr>
          <w:rFonts w:cs="Arial"/>
          <w:lang w:val="en-US"/>
        </w:rPr>
        <w:t xml:space="preserve">Specifications</w:t>
      </w:r>
      <w:r w:rsidR="00FE7FC1">
        <w:rPr>
          <w:rFonts w:cs="Arial"/>
          <w:lang w:val="en-US"/>
        </w:rPr>
        <w:t xml:space="preserve">: Specifies </w:t>
      </w:r>
      <w:r w:rsidR="00797407">
        <w:rPr>
          <w:rFonts w:cs="Arial"/>
          <w:lang w:val="en-US"/>
        </w:rPr>
        <w:t xml:space="preserve">the logical</w:t>
      </w:r>
      <w:r w:rsidR="00BC3FDB">
        <w:rPr>
          <w:rFonts w:cs="Arial"/>
          <w:lang w:val="en-US"/>
        </w:rPr>
        <w:t xml:space="preserve"> function</w:t>
      </w:r>
      <w:r w:rsidR="00797407">
        <w:rPr>
          <w:rFonts w:cs="Arial"/>
          <w:lang w:val="en-US"/>
        </w:rPr>
        <w:t xml:space="preserve">s</w:t>
      </w:r>
      <w:r w:rsidR="00BC3FDB">
        <w:rPr>
          <w:rFonts w:cs="Arial"/>
          <w:lang w:val="en-US"/>
        </w:rPr>
        <w:t xml:space="preserve"> of the function group in detail</w:t>
      </w:r>
    </w:p>
    <w:p w14:paraId="722EDBCF" w14:textId="77777777" w:rsidP="00A82627" w:rsidR="00A82627" w:rsidRDefault="00A82627">
      <w:pPr>
        <w:pStyle w:val="BodyText"/>
        <w:tabs>
          <w:tab w:pos="1134" w:val="clear"/>
          <w:tab w:pos="1276" w:val="left"/>
        </w:tabs>
        <w:ind w:hanging="1276" w:left="1276" w:right="142"/>
        <w:jc w:val="both"/>
        <w:rPr>
          <w:rFonts w:cs="Arial"/>
          <w:lang w:val="en-US"/>
        </w:rPr>
      </w:pPr>
      <w:r w:rsidRPr="00185AC3">
        <w:rPr>
          <w:rFonts w:cs="Arial"/>
          <w:b/>
          <w:bCs/>
          <w:lang w:val="en-US"/>
        </w:rPr>
        <w:t xml:space="preserve">Section </w:t>
      </w:r>
      <w:r w:rsidR="004C091C">
        <w:rPr>
          <w:rFonts w:cs="Arial"/>
          <w:b/>
          <w:bCs/>
          <w:lang w:val="en-US"/>
        </w:rPr>
        <w:t xml:space="preserve">5</w:t>
      </w:r>
      <w:r w:rsidRPr="00185AC3">
        <w:rPr>
          <w:rFonts w:cs="Arial"/>
          <w:lang w:val="en-US"/>
        </w:rPr>
        <w:t xml:space="preserve"> – </w:t>
      </w:r>
      <w:r>
        <w:tab/>
      </w:r>
      <w:r w:rsidR="00F8606C">
        <w:rPr>
          <w:rFonts w:cs="Arial"/>
          <w:lang w:val="en-US"/>
        </w:rPr>
        <w:t xml:space="preserve">List of </w:t>
      </w:r>
      <w:r w:rsidR="00BC3FDB">
        <w:rPr>
          <w:rFonts w:cs="Arial"/>
          <w:lang w:val="en-US"/>
        </w:rPr>
        <w:t xml:space="preserve">Open</w:t>
      </w:r>
      <w:r>
        <w:rPr>
          <w:rFonts w:cs="Arial"/>
          <w:lang w:val="en-US"/>
        </w:rPr>
        <w:t xml:space="preserve"> </w:t>
      </w:r>
      <w:r w:rsidR="0056486A">
        <w:rPr>
          <w:rFonts w:cs="Arial"/>
          <w:lang w:val="en-US"/>
        </w:rPr>
        <w:t xml:space="preserve">Concerns</w:t>
      </w:r>
    </w:p>
    <w:p w14:paraId="0AB39049" w14:textId="77777777" w:rsidP="00A82627" w:rsidR="00A82627" w:rsidRDefault="00A82627">
      <w:pPr>
        <w:pStyle w:val="BodyText"/>
        <w:tabs>
          <w:tab w:pos="1134" w:val="clear"/>
          <w:tab w:pos="1276" w:val="left"/>
        </w:tabs>
        <w:ind w:hanging="1276" w:left="1276" w:right="142"/>
        <w:jc w:val="both"/>
        <w:rPr>
          <w:rFonts w:cs="Arial"/>
          <w:lang w:val="en-US"/>
        </w:rPr>
      </w:pPr>
      <w:r w:rsidRPr="00185AC3">
        <w:rPr>
          <w:rFonts w:cs="Arial"/>
          <w:b/>
          <w:bCs/>
          <w:lang w:val="en-US"/>
        </w:rPr>
        <w:t xml:space="preserve">Section </w:t>
      </w:r>
      <w:r w:rsidR="004C091C">
        <w:rPr>
          <w:rFonts w:cs="Arial"/>
          <w:b/>
          <w:bCs/>
          <w:lang w:val="en-US"/>
        </w:rPr>
        <w:t xml:space="preserve">6</w:t>
      </w:r>
      <w:r>
        <w:tab/>
      </w:r>
      <w:r>
        <w:rPr>
          <w:rFonts w:cs="Arial"/>
          <w:lang w:val="en-US"/>
        </w:rPr>
        <w:t xml:space="preserve">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 xml:space="preserve">requirements. The requirements in this document are tagged, and this section contains different types of tables listing all, new, or changed requir</w:t>
      </w:r>
      <w:r>
        <w:rPr>
          <w:rFonts w:cs="Arial"/>
          <w:lang w:val="en-US"/>
        </w:rPr>
        <w:t xml:space="preserve">e</w:t>
      </w:r>
      <w:r w:rsidRPr="00185AC3">
        <w:rPr>
          <w:rFonts w:cs="Arial"/>
          <w:lang w:val="en-US"/>
        </w:rPr>
        <w:t xml:space="preserve">ments by their title and page no.</w:t>
      </w:r>
    </w:p>
    <w:p w14:paraId="25B2EC34" w14:textId="77777777" w:rsidP="0036782A" w:rsidR="0036782A" w:rsidRDefault="0036782A">
      <w:pPr>
        <w:pStyle w:val="BodyText"/>
        <w:tabs>
          <w:tab w:pos="1134" w:val="clear"/>
          <w:tab w:pos="1276" w:val="left"/>
        </w:tabs>
        <w:ind w:hanging="1276" w:left="1276" w:right="142"/>
        <w:jc w:val="both"/>
        <w:rPr>
          <w:rFonts w:cs="Arial"/>
          <w:lang w:val="en-US"/>
        </w:rPr>
      </w:pPr>
      <w:r w:rsidRPr="00185AC3">
        <w:rPr>
          <w:rFonts w:cs="Arial"/>
          <w:b/>
          <w:bCs/>
          <w:lang w:val="en-US"/>
        </w:rPr>
        <w:t xml:space="preserve">Section </w:t>
      </w:r>
      <w:r w:rsidR="004C091C">
        <w:rPr>
          <w:rFonts w:cs="Arial"/>
          <w:b/>
          <w:bCs/>
          <w:lang w:val="en-US"/>
        </w:rPr>
        <w:t xml:space="preserve">7</w:t>
      </w:r>
      <w:r w:rsidRPr="00185AC3">
        <w:rPr>
          <w:rFonts w:cs="Arial"/>
          <w:lang w:val="en-US"/>
        </w:rPr>
        <w:t xml:space="preserve"> – </w:t>
      </w:r>
      <w:r>
        <w:tab/>
      </w:r>
      <w:r>
        <w:rPr>
          <w:rFonts w:cs="Arial"/>
          <w:lang w:val="en-US"/>
        </w:rPr>
        <w:t xml:space="preserve">Appendix:</w:t>
      </w:r>
      <w:r w:rsidR="00CE7B10">
        <w:rPr>
          <w:rFonts w:cs="Arial"/>
          <w:lang w:val="en-US"/>
        </w:rPr>
        <w:t xml:space="preserve"> </w:t>
      </w:r>
      <w:r w:rsidR="00CE7B10">
        <w:rPr>
          <w:rFonts w:cs="Arial"/>
        </w:rPr>
        <w:t xml:space="preserve">Presenting additional data mainly in a tabular form, e.g., a data dictionary</w:t>
      </w:r>
    </w:p>
    <w:p w14:paraId="5C1C5CC2" w14:textId="77777777" w:rsidP="00A82627" w:rsidR="0036782A" w:rsidRDefault="0036782A">
      <w:pPr>
        <w:pStyle w:val="BodyText"/>
        <w:tabs>
          <w:tab w:pos="1134" w:val="clear"/>
          <w:tab w:pos="1276" w:val="left"/>
        </w:tabs>
        <w:ind w:hanging="1276" w:left="1276" w:right="142"/>
        <w:jc w:val="both"/>
        <w:rPr>
          <w:rFonts w:cs="Arial"/>
          <w:lang w:val="en-US"/>
        </w:rPr>
      </w:pPr>
    </w:p>
    <w:p w14:paraId="471F5E76" w14:textId="77777777" w:rsidP="007D0044" w:rsidR="007E0C44" w:rsidRDefault="007E0C44" w:rsidRPr="00C35116">
      <w:pPr>
        <w:shd w:color="auto" w:fill="D6E3BC" w:themeFill="accent3" w:themeFillTint="66" w:val="clear"/>
        <w:rPr>
          <w:i/>
          <w:iCs/>
          <w:color w:themeColor="text1" w:themeTint="7F" w:val="808080"/>
        </w:rPr>
      </w:pPr>
      <w:r w:rsidRPr="00242A4D">
        <w:rPr>
          <w:rStyle w:val="SubtleEmphasis"/>
          <w:b/>
        </w:rPr>
        <w:t xml:space="preserve">#Hint</w:t>
      </w:r>
      <w:r w:rsidRPr="00242A4D">
        <w:rPr>
          <w:rStyle w:val="SubtleEmphasis"/>
          <w:b/>
        </w:rPr>
        <w:t xml:space="preserve">:</w:t>
      </w:r>
      <w:r>
        <w:rPr>
          <w:rStyle w:val="SubtleEmphasis"/>
        </w:rPr>
        <w:t xml:space="preserve"> All sections are mandatory, unless explicitly marked by the tag “</w:t>
      </w:r>
      <w:r>
        <w:rPr>
          <w:rStyle w:val="SubtleEmphasis"/>
        </w:rPr>
        <w:t xml:space="preserve">#Classification</w:t>
      </w:r>
      <w:r>
        <w:rPr>
          <w:rStyle w:val="SubtleEmphasis"/>
        </w:rPr>
        <w:t xml:space="preserve">” as “optional” or as applicable e.g. to certain domains like “Functional Safety”.</w:t>
      </w:r>
    </w:p>
    <w:p w14:paraId="1DA19C82" w14:textId="77777777" w:rsidP="000957DE" w:rsidR="00A82627" w:rsidRDefault="00212B41">
      <w:pPr>
        <w:pStyle w:val="Heading2"/>
      </w:pPr>
      <w:bookmarkStart w:id="67" w:name="_Toc420397673"/>
      <w:bookmarkStart w:id="68" w:name="_Toc6466539"/>
      <w:bookmarkStart w:id="69" w:name="_Toc215652133"/>
      <w:r>
        <w:lastRenderedPageBreak/>
        <w:t xml:space="preserve">Document Conventions</w:t>
      </w:r>
      <w:bookmarkEnd w:id="68"/>
      <w:bookmarkEnd w:id="67"/>
    </w:p>
    <w:p w14:paraId="5BFDEDCF" w14:textId="77777777" w:rsidP="0071426C" w:rsidR="00A82627" w:rsidRDefault="00A82627">
      <w:pPr>
        <w:pStyle w:val="Heading3"/>
        <w:rPr>
          <w:lang w:val="en-GB"/>
        </w:rPr>
      </w:pPr>
      <w:bookmarkStart w:id="70" w:name="_Toc420397674"/>
      <w:bookmarkStart w:id="71" w:name="_Toc6466540"/>
      <w:bookmarkStart w:id="72" w:name="_Toc388364620"/>
      <w:bookmarkStart w:id="73" w:name="_Toc396825968"/>
      <w:bookmarkStart w:id="74" w:name="_Ref402369865"/>
      <w:r>
        <w:rPr>
          <w:lang w:val="en-GB"/>
        </w:rPr>
        <w:t xml:space="preserve">Requirements Templates</w:t>
      </w:r>
      <w:bookmarkEnd w:id="74"/>
      <w:bookmarkEnd w:id="73"/>
      <w:bookmarkEnd w:id="72"/>
      <w:bookmarkEnd w:id="71"/>
      <w:bookmarkEnd w:id="70"/>
    </w:p>
    <w:p w14:paraId="3798FC16" w14:textId="4367552B" w:rsidP="007E0C44" w:rsidR="007E0C44" w:rsidRDefault="007E0C44">
      <w:pPr>
        <w:pStyle w:val="BodyText"/>
      </w:pPr>
      <w:bookmarkStart w:id="75" w:name="_Toc420397675"/>
      <w:r w:rsidRPr="00352F3E">
        <w:t xml:space="preserve">Each requirement</w:t>
      </w:r>
      <w:r>
        <w:t xml:space="preserve">, use case or scenario </w:t>
      </w:r>
      <w:r w:rsidRPr="00352F3E">
        <w:t xml:space="preserve">in th</w:t>
      </w:r>
      <w:r>
        <w:t xml:space="preserve">is</w:t>
      </w:r>
      <w:r w:rsidRPr="00352F3E">
        <w:t xml:space="preserve"> </w:t>
      </w:r>
      <w:r>
        <w:t xml:space="preserve">specification shall follow the corresponding template given in the document template </w:t>
      </w:r>
      <w:r w:rsidRPr="00F015F4">
        <w:rPr>
          <w:i/>
        </w:rPr>
        <w:t xml:space="preserve">Specification_Macros.dotm</w:t>
      </w:r>
      <w:r>
        <w:t xml:space="preserve"> at </w:t>
      </w:r>
      <w:hyperlink r:id="rId25" w:history="1">
        <w:r w:rsidRPr="00F95EDB">
          <w:rPr>
            <w:rStyle w:val="Hyperlink"/>
          </w:rPr>
          <w:t>RE Wiki - Specification Templates</w:t>
        </w:r>
      </w:hyperlink>
      <w:r>
        <w:t xml:space="preserve">.</w:t>
      </w:r>
    </w:p>
    <w:p w14:paraId="5693367F" w14:textId="39B3109D" w:rsidP="00B4449D" w:rsidR="007D0C46" w:rsidRDefault="00F923BF" w:rsidRPr="00B4449D">
      <w:pPr>
        <w:pStyle w:val="Heading4"/>
        <w:ind w:hanging="1135" w:left="1135"/>
        <w:rPr>
          <w:lang w:val="en-GB"/>
        </w:rPr>
      </w:pPr>
      <w:r>
        <w:rPr>
          <w:lang w:val="en-GB"/>
        </w:rPr>
        <w:t xml:space="preserve">Identification of R</w:t>
      </w:r>
      <w:r w:rsidR="00A82627" w:rsidRPr="00352F3E">
        <w:rPr>
          <w:lang w:val="en-GB"/>
        </w:rPr>
        <w:t xml:space="preserve">equirements</w:t>
      </w:r>
      <w:bookmarkEnd w:id="75"/>
    </w:p>
    <w:p w14:paraId="689E8FC9" w14:textId="77777777" w:rsidP="00A82627" w:rsidR="00A82627" w:rsidRDefault="00A82627">
      <w:pPr>
        <w:pStyle w:val="Heading4"/>
        <w:ind w:hanging="1135" w:left="1135"/>
        <w:rPr>
          <w:lang w:val="en-GB"/>
        </w:rPr>
      </w:pPr>
      <w:bookmarkStart w:id="76" w:name="_Toc420397676"/>
      <w:r>
        <w:rPr>
          <w:lang w:val="en-GB"/>
        </w:rPr>
        <w:t xml:space="preserve">Requirements Attributes</w:t>
      </w:r>
      <w:bookmarkEnd w:id="76"/>
    </w:p>
    <w:p w14:paraId="25FEF035" w14:textId="6E3B3094" w:rsidP="00D6602D" w:rsidR="00D6602D" w:rsidRDefault="00D6602D" w:rsidRPr="007C20FA">
      <w:pPr>
        <w:pStyle w:val="BodyText"/>
      </w:pPr>
      <w:r>
        <w:t xml:space="preserve">The templates provided by </w:t>
      </w:r>
      <w:r w:rsidRPr="00F015F4">
        <w:rPr>
          <w:i/>
        </w:rPr>
        <w:t xml:space="preserve">Specification_Macros.dotm</w:t>
      </w:r>
      <w:r>
        <w:t xml:space="preserve"> define a list of </w:t>
      </w:r>
      <w:r w:rsidRPr="007C20FA">
        <w:t xml:space="preserve">attributes </w:t>
      </w:r>
      <w:r>
        <w:t xml:space="preserve">for</w:t>
      </w:r>
      <w:r w:rsidRPr="007C20FA">
        <w:t xml:space="preserve"> each requirement. This helps to classify </w:t>
      </w:r>
      <w:r>
        <w:t xml:space="preserve">the requirement</w:t>
      </w:r>
      <w:r w:rsidRPr="007C20FA">
        <w:t xml:space="preserve">. </w:t>
      </w:r>
      <w:r>
        <w:t xml:space="preserve">The</w:t>
      </w:r>
      <w:r w:rsidRPr="007C20FA">
        <w:t xml:space="preserve"> </w:t>
      </w:r>
      <w:r>
        <w:t xml:space="preserve">attributes are explained at</w:t>
      </w:r>
      <w:r w:rsidRPr="007C20FA">
        <w:t xml:space="preserve"> </w:t>
      </w:r>
      <w:hyperlink r:id="rId26" w:history="1">
        <w:r w:rsidRPr="00F95EDB">
          <w:rPr>
            <w:rStyle w:val="Hyperlink"/>
          </w:rPr>
          <w:t>RE Wiki - Requirements Attributes</w:t>
        </w:r>
      </w:hyperlink>
      <w:r w:rsidRPr="007C20FA">
        <w:t xml:space="preserve">.</w:t>
      </w:r>
    </w:p>
    <w:p w14:paraId="20352645" w14:textId="77777777" w:rsidP="00FE324E" w:rsidR="00214F7F" w:rsidRDefault="00214F7F">
      <w:pPr>
        <w:pStyle w:val="Heading1"/>
      </w:pPr>
      <w:bookmarkStart w:id="77" w:name="_ASSUMPTIONS_AND_DEPENDENCIES"/>
      <w:bookmarkEnd w:id="77"/>
      <w:bookmarkStart w:id="78" w:name="_Toc6466541"/>
      <w:bookmarkStart w:id="79" w:name="_Toc211245034"/>
      <w:bookmarkStart w:id="80" w:name="_Ref217349907"/>
      <w:bookmarkStart w:id="81" w:name="_Ref294993966"/>
      <w:bookmarkStart w:id="82" w:name="_Toc215652148"/>
      <w:r>
        <w:lastRenderedPageBreak/>
        <w:t xml:space="preserve">Function Group Description</w:t>
      </w:r>
      <w:bookmarkEnd w:id="78"/>
    </w:p>
    <w:p w14:paraId="3209E2A9" w14:textId="77777777" w:rsidP="007D0044" w:rsidR="002F393F" w:rsidRDefault="002F393F" w:rsidRPr="00C31FB7">
      <w:pPr>
        <w:shd w:color="auto" w:fill="D6E3BC" w:themeFill="accent3" w:themeFillTint="66" w:val="clear"/>
        <w:rPr>
          <w:rStyle w:val="SubtleEmphasis"/>
        </w:rPr>
      </w:pPr>
      <w:r w:rsidRPr="007E0C44">
        <w:rPr>
          <w:rStyle w:val="SubtleEmphasis"/>
          <w:b/>
        </w:rPr>
        <w:t xml:space="preserve">#Classification</w:t>
      </w:r>
      <w:r>
        <w:rPr>
          <w:rStyle w:val="SubtleEmphasis"/>
          <w:b/>
        </w:rPr>
        <w:t xml:space="preserve">: </w:t>
      </w:r>
      <w:r>
        <w:rPr>
          <w:rStyle w:val="SubtleEmphasis"/>
        </w:rPr>
        <w:t xml:space="preserve">Function Group</w:t>
      </w:r>
      <w:r w:rsidR="000A127D">
        <w:rPr>
          <w:rStyle w:val="SubtleEmphasis"/>
        </w:rPr>
        <w:t xml:space="preserve"> </w:t>
      </w:r>
      <w:r>
        <w:rPr>
          <w:rStyle w:val="SubtleEmphasis"/>
        </w:rPr>
        <w:t xml:space="preserve">only (remove section, if only a single Function is specified in this document)</w:t>
      </w:r>
    </w:p>
    <w:p w14:paraId="40492CB6" w14:textId="77777777" w:rsidP="007D0044" w:rsidR="009C62E5" w:rsidRDefault="009C62E5"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rPr>
        <w:t xml:space="preserve">: </w:t>
      </w:r>
      <w:r w:rsidR="007073F4">
        <w:rPr>
          <w:rStyle w:val="SubtleEmphasis"/>
        </w:rPr>
        <w:t xml:space="preserve">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P="009C62E5" w:rsidR="0085374D" w:rsidRDefault="0085374D"/>
    <w:p w14:paraId="07A16CBB" w14:textId="74784375" w:rsidP="009C62E5" w:rsidR="00282278" w:rsidRDefault="00282278">
      <w:r>
        <w:t xml:space="preserve">This Function Group consists of all functions </w:t>
      </w:r>
      <w:r w:rsidR="001965D9">
        <w:t xml:space="preserve">allocated to</w:t>
      </w:r>
      <w:r w:rsidR="00B32EDC">
        <w:t xml:space="preserve"> </w:t>
      </w:r>
      <w:r>
        <w:rPr>
          <w:noProof/>
        </w:rPr>
        <w:drawing>
          <wp:inline distT="0" distB="0" distL="0" distR="0">
            <wp:extent cx="152400" cy="152400"/>
            <wp:effectExtent l="0" t="0" r="0" b="0"/>
            <wp:docPr id="2"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22385341.jpg"/>
                    <pic:cNvPicPr/>
                  </pic:nvPicPr>
                  <pic:blipFill>
                    <a:blip r:embed="mr_docxImage1" cstate="print"/>
                    <a:stretch>
                      <a:fillRect/>
                    </a:stretch>
                  </pic:blipFill>
                  <pic:spPr>
                    <a:xfrm rot="0">
                      <a:off x="0" y="0"/>
                      <a:ext cx="152400" cy="152400"/>
                    </a:xfrm>
                    <a:prstGeom prst="rect">
                      <a:avLst/>
                    </a:prstGeom>
                  </pic:spPr>
                </pic:pic>
              </a:graphicData>
            </a:graphic>
          </wp:inline>
        </w:drawing>
      </w:r>
      <w:r w:rsidR="00B32EDC">
        <w:t xml:space="preserve"> </w:t>
      </w:r>
      <w:r w:rsidR="001965D9">
        <w:t xml:space="preserve"> </w:t>
      </w:r>
      <w:r w:rsidR="001965D9" w:rsidRPr="00582DE4">
        <w:rPr>
          <w:b/>
        </w:rPr>
        <w:t xml:space="preserve">Stowable Steering and Deployable Tray System</w:t>
      </w:r>
      <w:r w:rsidR="001965D9" w:rsidRPr="001965D9">
        <w:t xml:space="preserve"> </w:t>
      </w:r>
      <w:r w:rsidR="00604AF5">
        <w:t xml:space="preserve">&lt;&lt;</w:t>
      </w:r>
      <w:r w:rsidR="00604AF5">
        <w:t xml:space="preserve">Logical</w:t>
      </w:r>
      <w:r w:rsidR="00604AF5">
        <w:t xml:space="preserve">&gt;&gt;</w:t>
      </w:r>
      <w:r w:rsidR="008F251F">
        <w:t xml:space="preserve"> including all functions in their corresponding call trees</w:t>
      </w:r>
      <w:r w:rsidR="001965D9">
        <w:t xml:space="preserve">.</w:t>
      </w:r>
    </w:p>
    <w:p w14:paraId="57BA1171" w14:textId="25B6ECF2" w:rsidP="009C62E5" w:rsidR="001965D9" w:rsidRDefault="001965D9"/>
    <w:p w14:paraId="24C7FDDE" w14:textId="77777777" w:rsidP="001965D9" w:rsidR="001965D9" w:rsidRDefault="001965D9">
      <w:r>
        <w:t xml:space="preserve">Description of </w:t>
      </w:r>
      <w:r>
        <w:t xml:space="preserve">Stowable Steering and Deployable Tray System</w:t>
      </w:r>
      <w:r>
        <w:t xml:space="preserve">:</w:t>
      </w:r>
    </w:p>
    <w:p w14:paraId="300401E1" w14:textId="1163FB79" w:rsidP="001965D9" w:rsidR="001965D9" w:rsidRDefault="001965D9">
      <w:r>
        <w:t xml:space="preserve">Logical Realization of the Conceptual Feature Entity</w:t>
      </w:r>
    </w:p>
    <w:p w14:paraId="59857251" w14:textId="77777777" w:rsidP="00BC3FDB" w:rsidR="00AA09AF" w:rsidRDefault="00CE78E8" w:rsidRPr="00356018">
      <w:pPr>
        <w:pStyle w:val="Heading1"/>
      </w:pPr>
      <w:bookmarkStart w:id="83" w:name="_Toc6466542"/>
      <w:r>
        <w:lastRenderedPageBreak/>
        <w:t xml:space="preserve">Functional</w:t>
      </w:r>
      <w:r w:rsidR="00AA09AF" w:rsidRPr="00356018">
        <w:t xml:space="preserve"> </w:t>
      </w:r>
      <w:bookmarkEnd w:id="81"/>
      <w:bookmarkEnd w:id="80"/>
      <w:bookmarkEnd w:id="79"/>
      <w:r w:rsidR="00745866">
        <w:t xml:space="preserve">Architecture</w:t>
      </w:r>
      <w:bookmarkEnd w:id="83"/>
    </w:p>
    <w:p w14:paraId="6F7F8336" w14:textId="77777777" w:rsidP="007D0044" w:rsidR="002F393F" w:rsidRDefault="002F393F" w:rsidRPr="00C31FB7">
      <w:pPr>
        <w:shd w:color="auto" w:fill="D6E3BC" w:themeFill="accent3" w:themeFillTint="66" w:val="clear"/>
        <w:rPr>
          <w:rStyle w:val="SubtleEmphasis"/>
        </w:rPr>
      </w:pPr>
      <w:bookmarkStart w:id="84" w:name="_Toc215652143"/>
      <w:r w:rsidRPr="007E0C44">
        <w:rPr>
          <w:rStyle w:val="SubtleEmphasis"/>
          <w:b/>
        </w:rPr>
        <w:t xml:space="preserve">#Classification</w:t>
      </w:r>
      <w:r>
        <w:rPr>
          <w:rStyle w:val="SubtleEmphasis"/>
          <w:b/>
        </w:rPr>
        <w:t xml:space="preserve">: </w:t>
      </w:r>
      <w:r>
        <w:rPr>
          <w:rStyle w:val="SubtleEmphasis"/>
        </w:rPr>
        <w:t xml:space="preserve">Function Group only (remove section, if only a single Function is specified in this document)</w:t>
      </w:r>
    </w:p>
    <w:p w14:paraId="09D99D24" w14:textId="77777777" w:rsidP="007D0044" w:rsidR="004B285E" w:rsidRDefault="004B285E">
      <w:pPr>
        <w:shd w:color="auto" w:fill="D6E3BC" w:themeFill="accent3" w:themeFillTint="66" w:val="clear"/>
        <w:rPr>
          <w:rStyle w:val="SubtleEmphasis"/>
        </w:rPr>
      </w:pPr>
      <w:r w:rsidRPr="007E0C44">
        <w:rPr>
          <w:rStyle w:val="SubtleEmphasis"/>
          <w:b/>
        </w:rPr>
        <w:t xml:space="preserve">#Hint</w:t>
      </w:r>
      <w:r w:rsidRPr="007E0C44">
        <w:rPr>
          <w:rStyle w:val="SubtleEmphasis"/>
          <w:b/>
        </w:rPr>
        <w:t xml:space="preserve">:</w:t>
      </w:r>
      <w:r w:rsidRPr="007E0C44">
        <w:rPr>
          <w:rStyle w:val="SubtleEmphasis"/>
        </w:rPr>
        <w:t xml:space="preserve"> </w:t>
      </w:r>
      <w:r>
        <w:rPr>
          <w:rStyle w:val="SubtleEmphasis"/>
        </w:rPr>
        <w:t xml:space="preserve">The Functional Architecture shall reflect the result of the functional decomposition for a given feature</w:t>
      </w:r>
      <w:r w:rsidR="008E0F40">
        <w:rPr>
          <w:rStyle w:val="SubtleEmphasis"/>
        </w:rPr>
        <w:t xml:space="preserve"> or parts of it</w:t>
      </w:r>
      <w:r w:rsidRPr="007E0C44">
        <w:rPr>
          <w:rStyle w:val="SubtleEmphasis"/>
        </w:rPr>
        <w:t xml:space="preserve">.</w:t>
      </w:r>
    </w:p>
    <w:p w14:paraId="7C6E1E8E" w14:textId="206AAFD7" w:rsidP="007D0044" w:rsidR="008E0F40" w:rsidRDefault="004B285E" w:rsidRPr="00347A88">
      <w:pPr>
        <w:shd w:color="auto" w:fill="D6E3BC" w:themeFill="accent3" w:themeFillTint="66" w:val="clear"/>
        <w:rPr>
          <w:rStyle w:val="SubtleEmphasis"/>
        </w:rPr>
      </w:pPr>
      <w:r>
        <w:rPr>
          <w:rStyle w:val="SubtleEmphasis"/>
        </w:rPr>
        <w:t xml:space="preserve">Refer to the </w:t>
      </w:r>
      <w:hyperlink r:id="rId27"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 xml:space="preserve">to find the right functional partitioning for the function level. The function</w:t>
      </w:r>
      <w:r w:rsidR="008E0F40">
        <w:rPr>
          <w:rStyle w:val="SubtleEmphasis"/>
        </w:rPr>
        <w:t xml:space="preserve">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fldChar w:fldCharType="separate"/>
      </w:r>
      <w:r w:rsidR="00171070">
        <w:rPr>
          <w:rStyle w:val="SubtleEmphasis"/>
        </w:rPr>
        <w:t xml:space="preserve">5</w:t>
      </w:r>
      <w:r w:rsidR="008E0F40">
        <w:rPr>
          <w:rStyle w:val="SubtleEmphasis"/>
        </w:rPr>
        <w:fldChar w:fldCharType="end"/>
      </w:r>
      <w:r w:rsidR="008E0F40">
        <w:rPr>
          <w:rStyle w:val="SubtleEmphasis"/>
        </w:rPr>
        <w:t xml:space="preserve"> </w:t>
      </w:r>
      <w:r w:rsidR="008E0F40" w:rsidRPr="00EF78FE">
        <w:rPr>
          <w:rStyle w:val="SubtleEmphasis"/>
        </w:rPr>
        <w:t xml:space="preserve">“</w:t>
      </w:r>
      <w:r w:rsidR="008E0F40">
        <w:rPr>
          <w:rStyle w:val="SubtleEmphasis"/>
        </w:rPr>
        <w:fldChar w:fldCharType="begin"/>
      </w:r>
      <w:r w:rsidR="008E0F40">
        <w:rPr>
          <w:rStyle w:val="SubtleEmphasis"/>
        </w:rPr>
        <w:instrText xml:space="preserve"> REF _Ref521185107 \h  \* MERGEFORMAT </w:instrText>
      </w:r>
      <w:r w:rsidR="008E0F40">
        <w:rPr>
          <w:rStyle w:val="SubtleEmphasis"/>
        </w:rPr>
        <w:fldChar w:fldCharType="separate"/>
      </w:r>
      <w:r w:rsidR="00171070" w:rsidRPr="00171070">
        <w:rPr>
          <w:rStyle w:val="SubtleEmphasis"/>
        </w:rPr>
        <w:t xml:space="preserve">Function Specifications</w:t>
      </w:r>
      <w:r w:rsidR="008E0F40">
        <w:rPr>
          <w:rStyle w:val="SubtleEmphasis"/>
        </w:rPr>
        <w:fldChar w:fldCharType="end"/>
      </w:r>
      <w:r w:rsidR="008E0F40" w:rsidRPr="00EF78FE">
        <w:rPr>
          <w:rStyle w:val="SubtleEmphasis"/>
        </w:rPr>
        <w:t xml:space="preserve">”.</w:t>
      </w:r>
    </w:p>
    <w:p w14:paraId="27971B6F" w14:textId="77777777" w:rsidP="0061324D" w:rsidR="008E0F40" w:rsidRDefault="008E0F40">
      <w:pPr>
        <w:pStyle w:val="Heading2"/>
        <w:numPr>
          <w:ilvl w:val="1"/>
          <w:numId w:val="4"/>
        </w:numPr>
      </w:pPr>
      <w:bookmarkStart w:id="85" w:name="_Toc6466543"/>
      <w:r>
        <w:t xml:space="preserve">Description</w:t>
      </w:r>
      <w:bookmarkEnd w:id="85"/>
    </w:p>
    <w:p w14:paraId="6B042FE3" w14:textId="37E87E22" w:rsidP="007D0044" w:rsidR="008E0F40" w:rsidRDefault="008E0F40" w:rsidRPr="00347A88">
      <w:pPr>
        <w:shd w:color="auto" w:fill="D6E3BC" w:themeFill="accent3" w:themeFillTint="66" w:val="clear"/>
        <w:rPr>
          <w:rStyle w:val="SubtleEmphasis"/>
        </w:rPr>
      </w:pPr>
      <w:r w:rsidRPr="008E0F40">
        <w:rPr>
          <w:rStyle w:val="SubtleEmphasis"/>
          <w:b/>
        </w:rPr>
        <w:t xml:space="preserve">#Hint</w:t>
      </w:r>
      <w:r w:rsidRPr="008E0F40">
        <w:rPr>
          <w:rStyle w:val="SubtleEmphasis"/>
          <w:b/>
        </w:rPr>
        <w:t xml:space="preserve">:</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w:t>
      </w:r>
      <w:r w:rsidRPr="00347A88">
        <w:rPr>
          <w:rStyle w:val="SubtleEmphasis"/>
        </w:rPr>
        <w:t xml:space="preserve">SysML</w:t>
      </w:r>
      <w:r w:rsidRPr="00347A88">
        <w:rPr>
          <w:rStyle w:val="SubtleEmphasis"/>
        </w:rPr>
        <w:t xml:space="preserve"> </w:t>
      </w:r>
      <w:r w:rsidR="004618B3">
        <w:rPr>
          <w:rStyle w:val="SubtleEmphasis"/>
        </w:rPr>
        <w:t xml:space="preserve">Internal Block</w:t>
      </w:r>
      <w:r w:rsidRPr="00347A88">
        <w:rPr>
          <w:rStyle w:val="SubtleEmphasis"/>
        </w:rPr>
        <w:t xml:space="preserve"> diagrams or </w:t>
      </w:r>
      <w:hyperlink r:id="rId28" w:history="1">
        <w:r w:rsidRPr="00347A88">
          <w:rPr>
            <w:rStyle w:val="SubtleEmphasis"/>
          </w:rPr>
          <w:t>Data Flow Diagrams</w:t>
        </w:r>
      </w:hyperlink>
      <w:r w:rsidRPr="00347A88">
        <w:rPr>
          <w:rStyle w:val="SubtleEmphasis"/>
        </w:rPr>
        <w:t xml:space="preserve"> could be used to depict such a Functional Architecture.</w:t>
      </w:r>
    </w:p>
    <w:p w14:paraId="1AAE0B02" w14:textId="25587585" w:rsidP="007D0044" w:rsidR="008E0F40" w:rsidRDefault="008E0F40" w:rsidRPr="00347A88">
      <w:pPr>
        <w:shd w:color="auto" w:fill="D6E3BC" w:themeFill="accent3" w:themeFillTint="66" w:val="clear"/>
        <w:rPr>
          <w:rStyle w:val="SubtleEmphasis"/>
        </w:rPr>
      </w:pPr>
      <w:r w:rsidRPr="008E0F40">
        <w:rPr>
          <w:rStyle w:val="SubtleEmphasis"/>
          <w:b/>
        </w:rPr>
        <w:t xml:space="preserve">#Link</w:t>
      </w:r>
      <w:r w:rsidRPr="008E0F40">
        <w:rPr>
          <w:rStyle w:val="SubtleEmphasis"/>
          <w:b/>
        </w:rPr>
        <w:t xml:space="preserve">:</w:t>
      </w:r>
      <w:r w:rsidRPr="00347A88">
        <w:rPr>
          <w:rStyle w:val="SubtleEmphasis"/>
        </w:rPr>
        <w:t xml:space="preserve"> </w:t>
      </w:r>
      <w:hyperlink r:id="rId29" w:history="1">
        <w:r w:rsidRPr="005D37D3">
          <w:rPr>
            <w:rStyle w:val="Hyperlink"/>
            <w:i/>
          </w:rPr>
          <w:t>SysML</w:t>
        </w:r>
        <w:r w:rsidRPr="005D37D3">
          <w:rPr>
            <w:rStyle w:val="Hyperlink"/>
            <w:i/>
          </w:rPr>
          <w:t xml:space="preserve">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30" w:history="1">
        <w:r w:rsidRPr="005D37D3">
          <w:rPr>
            <w:rStyle w:val="Hyperlink"/>
            <w:i/>
            <w:iCs/>
          </w:rPr>
          <w:t>RE Wiki - Data Flow Diagrams</w:t>
        </w:r>
      </w:hyperlink>
    </w:p>
    <w:p w14:paraId="21E902CD" w14:textId="77777777" w:rsidP="008E0F40" w:rsidR="008E0F40" w:rsidRDefault="008E0F40" w:rsidRPr="004F7A82"/>
    <w:p w14:paraId="68E1211C" w14:textId="77777777" w:rsidP="00BC3FDB" w:rsidR="00AD7649" w:rsidRDefault="00AD7649">
      <w:pPr>
        <w:pStyle w:val="Heading2"/>
      </w:pPr>
      <w:bookmarkStart w:id="88" w:name="_Toc211245036"/>
      <w:bookmarkStart w:id="87" w:name="_Toc6466544"/>
      <w:r>
        <w:t xml:space="preserve">Function List</w:t>
      </w:r>
      <w:bookmarkEnd w:id="87"/>
      <w:bookmarkEnd w:id="88"/>
    </w:p>
    <w:p w14:paraId="3708911D" w14:textId="77777777" w:rsidP="00D76DB2" w:rsidR="00513842" w:rsidRDefault="00513842" w:rsidRPr="00D76DB2"/>
    <w:tbl>
      <w:tblPr>
        <w:tblStyle w:val="TableGrid"/>
        <w:tblW w:type="dxa" w:w="10237"/>
        <w:tblInd w:type="dxa" w:w="0"/>
        <w:tblLayout w:type="fixed"/>
        <w:tblLook w:firstColumn="1" w:firstRow="1" w:lastColumn="1" w:lastRow="1" w:noHBand="0" w:noVBand="0" w:val="01E0"/>
      </w:tblPr>
      <w:tblGrid>
        <w:gridCol w:w="1435"/>
        <w:gridCol w:w="3240"/>
        <w:gridCol w:w="4770"/>
        <w:gridCol w:w="792"/>
      </w:tblGrid>
      <w:tr w14:paraId="00870070" w14:textId="77777777" w:rsidR="00D67406" w:rsidRPr="00C54EF2" w:rsidTr="00393C96">
        <w:tc>
          <w:tcPr>
            <w:tcW w:type="dxa" w:w="1435"/>
            <w:shd w:color="auto" w:fill="D9D9D9" w:themeFill="background1" w:themeFillShade="D9" w:val="clear"/>
          </w:tcPr>
          <w:p w14:paraId="26A1F8B1" w14:textId="77777777" w:rsidP="00C54EF2" w:rsidR="00C54EF2" w:rsidRDefault="00C54EF2" w:rsidRPr="004E7B74">
            <w:pPr>
              <w:pStyle w:val="scriptNormal"/>
              <w:rPr>
                <w:b/>
                <w:color w:val="auto"/>
              </w:rPr>
            </w:pPr>
            <w:r>
              <w:rPr>
                <w:b/>
                <w:color w:val="auto"/>
              </w:rPr>
              <w:t xml:space="preserve">Function ID</w:t>
            </w:r>
          </w:p>
        </w:tc>
        <w:tc>
          <w:tcPr>
            <w:tcW w:type="dxa" w:w="3240"/>
            <w:shd w:color="auto" w:fill="D9D9D9" w:themeFill="background1" w:themeFillShade="D9" w:val="clear"/>
          </w:tcPr>
          <w:p w14:paraId="2ECE70CC" w14:textId="77777777" w:rsidP="00C54EF2" w:rsidR="00C54EF2" w:rsidRDefault="00C54EF2" w:rsidRPr="004E7B74">
            <w:pPr>
              <w:pStyle w:val="scriptNormal"/>
              <w:rPr>
                <w:b/>
                <w:color w:val="auto"/>
              </w:rPr>
            </w:pPr>
            <w:r>
              <w:rPr>
                <w:b/>
                <w:color w:val="auto"/>
              </w:rPr>
              <w:t xml:space="preserve">Function</w:t>
            </w:r>
            <w:r w:rsidRPr="004E7B74">
              <w:rPr>
                <w:b/>
                <w:color w:val="auto"/>
              </w:rPr>
              <w:t xml:space="preserve"> </w:t>
            </w:r>
            <w:r>
              <w:rPr>
                <w:b/>
                <w:color w:val="auto"/>
              </w:rPr>
              <w:t xml:space="preserve">Name</w:t>
            </w:r>
          </w:p>
        </w:tc>
        <w:tc>
          <w:tcPr>
            <w:tcW w:type="dxa" w:w="4770"/>
            <w:shd w:color="auto" w:fill="D9D9D9" w:themeFill="background1" w:themeFillShade="D9" w:val="clear"/>
          </w:tcPr>
          <w:p w14:paraId="40CA1B6D" w14:textId="77777777" w:rsidP="00C54EF2" w:rsidR="00C54EF2" w:rsidRDefault="00C54EF2" w:rsidRPr="004E7B74">
            <w:pPr>
              <w:pStyle w:val="scriptNormal"/>
              <w:rPr>
                <w:b/>
                <w:color w:val="auto"/>
              </w:rPr>
            </w:pPr>
            <w:r>
              <w:rPr>
                <w:b/>
                <w:color w:val="auto"/>
              </w:rPr>
              <w:t xml:space="preserve">Function</w:t>
            </w:r>
            <w:r w:rsidRPr="004E7B74">
              <w:rPr>
                <w:b/>
                <w:color w:val="auto"/>
              </w:rPr>
              <w:t xml:space="preserve"> Description</w:t>
            </w:r>
          </w:p>
        </w:tc>
        <w:tc>
          <w:tcPr>
            <w:tcW w:type="dxa" w:w="792"/>
            <w:shd w:color="auto" w:fill="D9D9D9" w:themeFill="background1" w:themeFillShade="D9" w:val="clear"/>
          </w:tcPr>
          <w:p w14:paraId="248AEBDB" w14:textId="77777777" w:rsidP="00C54EF2" w:rsidR="00C54EF2" w:rsidRDefault="00C54EF2" w:rsidRPr="00C54EF2">
            <w:pPr>
              <w:pStyle w:val="scriptNormal"/>
              <w:rPr>
                <w:b/>
                <w:color w:val="auto"/>
              </w:rPr>
            </w:pPr>
            <w:r w:rsidRPr="00C54EF2">
              <w:rPr>
                <w:b/>
                <w:color w:val="auto"/>
              </w:rPr>
              <w:t xml:space="preserve">ASIL</w:t>
            </w: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66981427.jpg"/>
                          <pic:cNvPicPr/>
                        </pic:nvPicPr>
                        <pic:blipFill>
                          <a:blip r:embed="mr_docxImage2"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8192df7bdc9b565b173586ff02a44456" w:history="1">
              <w:r w:rsidR="008E73AE">
                <w:rStyle w:val="Hyperlink"/>
                <w:rPr>
                  <w:color w:val="auto"/>
                </w:rPr>
                <w:t xml:space="preserve">Request Airbag Enabling</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Depending upon State Selection Signal this function sends a request to DeInhibit Airbag</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66981427.jpg"/>
                          <pic:cNvPicPr/>
                        </pic:nvPicPr>
                        <pic:blipFill>
                          <a:blip r:embed="mr_docxImage3"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6e858014298df80e2c15b8c51706b8f4" w:history="1">
              <w:r w:rsidR="008E73AE">
                <w:rStyle w:val="Hyperlink"/>
                <w:rPr>
                  <w:color w:val="auto"/>
                </w:rPr>
                <w:t xml:space="preserve">Check Feature Availability</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function checks the vehicle configuration and sends the State Selection Signal</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9"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66981427.jpg"/>
                          <pic:cNvPicPr/>
                        </pic:nvPicPr>
                        <pic:blipFill>
                          <a:blip r:embed="mr_docxImage4"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c16e9d519cdfab94d125c3d7be804de8" w:history="1">
              <w:r w:rsidR="008E73AE">
                <w:rStyle w:val="Hyperlink"/>
                <w:rPr>
                  <w:color w:val="auto"/>
                </w:rPr>
                <w:t xml:space="preserve">provide cause of failure</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Based on Termination signal Information ,the cause of failure is conveyed to the Driver through this function</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11"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99564691.jpg"/>
                          <pic:cNvPicPr/>
                        </pic:nvPicPr>
                        <pic:blipFill>
                          <a:blip r:embed="mr_docxImage5"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5cc1a719bde57acb8424636bfdfc1478" w:history="1">
              <w:r w:rsidR="008E73AE">
                <w:rStyle w:val="Hyperlink"/>
                <w:rPr>
                  <w:color w:val="auto"/>
                </w:rPr>
                <w:t xml:space="preserve">Check for Transition Termination</w:t>
              </w:r>
            </w:hyperlink>
            <w:r w:rsidR="00BF7800">
              <w:rPr>
                <w:color w:val="auto"/>
              </w:rPr>
              <w:t xml:space="preserve"> &lt;&lt;</w:t>
            </w:r>
            <w:r w:rsidR="001F47AE">
              <w:rPr>
                <w:color w:val="auto"/>
              </w:rPr>
              <w:t xml:space="preserve">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system Functions check all the terminate signals information from Seat , steering Column and Tray Table and verifies if termination of transition is necessary</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13"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99564691.jpg"/>
                          <pic:cNvPicPr/>
                        </pic:nvPicPr>
                        <pic:blipFill>
                          <a:blip r:embed="mr_docxImage6"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0b9fb125584dc9c092d192a19b3f0c6a" w:history="1">
              <w:r w:rsidR="008E73AE">
                <w:rStyle w:val="Hyperlink"/>
                <w:rPr>
                  <w:color w:val="auto"/>
                </w:rPr>
                <w:t xml:space="preserve">Request Tray Arbitration</w:t>
              </w:r>
            </w:hyperlink>
            <w:r w:rsidR="00BF7800">
              <w:rPr>
                <w:color w:val="auto"/>
              </w:rPr>
              <w:t xml:space="preserve"> &lt;&lt;</w:t>
            </w:r>
            <w:r w:rsidR="001F47AE">
              <w:rPr>
                <w:color w:val="auto"/>
              </w:rPr>
              <w:t xml:space="preserve">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System Function is responsible for preparing the Tray to Arbitrate and send the respective command for Arbitrating tray to other functions</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15"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66981427.jpg"/>
                          <pic:cNvPicPr/>
                        </pic:nvPicPr>
                        <pic:blipFill>
                          <a:blip r:embed="mr_docxImage7"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1011846f36f563424ead5e67b69e1265" w:history="1">
              <w:r w:rsidR="008E73AE">
                <w:rStyle w:val="Hyperlink"/>
                <w:rPr>
                  <w:color w:val="auto"/>
                </w:rPr>
                <w:t xml:space="preserve">Request Locomotion Disabling</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Depending upon State Selection Signal this function sends a request to Inhibit Locomotion</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17"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66981427.jpg"/>
                          <pic:cNvPicPr/>
                        </pic:nvPicPr>
                        <pic:blipFill>
                          <a:blip r:embed="mr_docxImage8"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310f07768ab2bd538fbaa7f64d10068d" w:history="1">
              <w:r w:rsidR="008E73AE">
                <w:rStyle w:val="Hyperlink"/>
                <w:rPr>
                  <w:color w:val="auto"/>
                </w:rPr>
                <w:t xml:space="preserve">Check Inhibit status</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Subsystem function verifies the Locomotion and Air bag Inhibit status and Outputs the Inhibit status</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19"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66981427.jpg"/>
                          <pic:cNvPicPr/>
                        </pic:nvPicPr>
                        <pic:blipFill>
                          <a:blip r:embed="mr_docxImage9"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60383200b15d4f1c1cfb570db0da1824" w:history="1">
              <w:r w:rsidR="008E73AE">
                <w:rStyle w:val="Hyperlink"/>
                <w:rPr>
                  <w:color w:val="auto"/>
                </w:rPr>
                <w:t xml:space="preserve">Request Tray Deployment</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System Function is responsible for preparing the Tray to Arbitrate and send the respective command to Arbitrate tray to next functions</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2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66981427.jpg"/>
                          <pic:cNvPicPr/>
                        </pic:nvPicPr>
                        <pic:blipFill>
                          <a:blip r:embed="mr_docxImage10"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a240e052b1509e0992ee1fcb2b503c82" w:history="1">
              <w:r w:rsidR="008E73AE">
                <w:rStyle w:val="Hyperlink"/>
                <w:rPr>
                  <w:color w:val="auto"/>
                </w:rPr>
                <w:t xml:space="preserve">Issue Termination Signal</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subsystem function issues Terminate signal based on other status</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2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66981427.jpg"/>
                          <pic:cNvPicPr/>
                        </pic:nvPicPr>
                        <pic:blipFill>
                          <a:blip r:embed="mr_docxImage11"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021b86c6a91e4ce6de7433f9e6c3569e" w:history="1">
              <w:r w:rsidR="008E73AE">
                <w:rStyle w:val="Hyperlink"/>
                <w:rPr>
                  <w:color w:val="auto"/>
                </w:rPr>
                <w:t xml:space="preserve">Provide Tray Stow Instructions</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A subsystem Function which provides instructions to HMI when User requests stow or to exit work mode</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2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99564691.jpg"/>
                          <pic:cNvPicPr/>
                        </pic:nvPicPr>
                        <pic:blipFill>
                          <a:blip r:embed="mr_docxImage12"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b6c887a8d950abfa8b6fca6496587f3a" w:history="1">
              <w:r w:rsidR="008E73AE">
                <w:rStyle w:val="Hyperlink"/>
                <w:rPr>
                  <w:color w:val="auto"/>
                </w:rPr>
                <w:t xml:space="preserve">Request Seat Arbitration</w:t>
              </w:r>
            </w:hyperlink>
            <w:r w:rsidR="00BF7800">
              <w:rPr>
                <w:color w:val="auto"/>
              </w:rPr>
              <w:t xml:space="preserve"> &lt;&lt;</w:t>
            </w:r>
            <w:r w:rsidR="001F47AE">
              <w:rPr>
                <w:color w:val="auto"/>
              </w:rPr>
              <w:t xml:space="preserve">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System Function responsible for preparing the Seat to Arbitrate and send the respective request to Driver Seat System</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2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99564691.jpg"/>
                          <pic:cNvPicPr/>
                        </pic:nvPicPr>
                        <pic:blipFill>
                          <a:blip r:embed="mr_docxImage13"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5f37a8550309150a5d7804d9e1ac3706" w:history="1">
              <w:r w:rsidR="008E73AE">
                <w:rStyle w:val="Hyperlink"/>
                <w:rPr>
                  <w:color w:val="auto"/>
                </w:rPr>
                <w:t xml:space="preserve">Control SSC Functionality</w:t>
              </w:r>
            </w:hyperlink>
            <w:r w:rsidR="00BF7800">
              <w:rPr>
                <w:color w:val="auto"/>
              </w:rPr>
              <w:t xml:space="preserve"> &lt;&lt;</w:t>
            </w:r>
            <w:r w:rsidR="001F47AE">
              <w:rPr>
                <w:color w:val="auto"/>
              </w:rPr>
              <w:t xml:space="preserve">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When received State selection signal for mode transition , this function issues individual requests to Seat, steering Column and Tray Table after verifying the Inhibit status and Provide a cause of Failure if the transition is not possible</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3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66981427.jpg"/>
                          <pic:cNvPicPr/>
                        </pic:nvPicPr>
                        <pic:blipFill>
                          <a:blip r:embed="mr_docxImage14"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c2411682c844418f3b6b4d0935ea048d" w:history="1">
              <w:r w:rsidR="008E73AE">
                <w:rStyle w:val="Hyperlink"/>
                <w:rPr>
                  <w:color w:val="auto"/>
                </w:rPr>
                <w:t xml:space="preserve">Request Tray Unlock</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A subsystem Function which sends Tray Unlock request based on its inputs</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3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66981427.jpg"/>
                          <pic:cNvPicPr/>
                        </pic:nvPicPr>
                        <pic:blipFill>
                          <a:blip r:embed="mr_docxImage15"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08691a9347f5b3e40856d4ef49ad626a" w:history="1">
              <w:r w:rsidR="008E73AE">
                <w:rStyle w:val="Hyperlink"/>
                <w:rPr>
                  <w:color w:val="auto"/>
                </w:rPr>
                <w:t xml:space="preserve">Request Airbag Disabling</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Depending upon State Selection Signal this function sends a request to Inhibit Airbag</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3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99564691.jpg"/>
                          <pic:cNvPicPr/>
                        </pic:nvPicPr>
                        <pic:blipFill>
                          <a:blip r:embed="mr_docxImage16"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1bb206a8fba4d4af7ba2e9fe8cd46574" w:history="1">
              <w:r w:rsidR="008E73AE">
                <w:rStyle w:val="Hyperlink"/>
                <w:rPr>
                  <w:color w:val="auto"/>
                </w:rPr>
                <w:t xml:space="preserve">Request Drive Control Inhibition</w:t>
              </w:r>
            </w:hyperlink>
            <w:r w:rsidR="00BF7800">
              <w:rPr>
                <w:color w:val="auto"/>
              </w:rPr>
              <w:t xml:space="preserve"> &lt;&lt;</w:t>
            </w:r>
            <w:r w:rsidR="001F47AE">
              <w:rPr>
                <w:color w:val="auto"/>
              </w:rPr>
              <w:t xml:space="preserve">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Depending upon State Selection Signal this function sends a request to Inhibit Drive Control</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3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766981427.jpg"/>
                          <pic:cNvPicPr/>
                        </pic:nvPicPr>
                        <pic:blipFill>
                          <a:blip r:embed="mr_docxImage17"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1d55d073ddbfbc11f1600de6ac0956c0" w:history="1">
              <w:r w:rsidR="008E73AE">
                <w:rStyle w:val="Hyperlink"/>
                <w:rPr>
                  <w:color w:val="auto"/>
                </w:rPr>
                <w:t xml:space="preserve">Request SteeringColumn Deployment</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Sub System Function is responsible for sending Steering Column Stow Request based on its Inputs requests</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3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766981427.jpg"/>
                          <pic:cNvPicPr/>
                        </pic:nvPicPr>
                        <pic:blipFill>
                          <a:blip r:embed="mr_docxImage18"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b6b168ca014f98d63ed99d9d2623cdd4" w:history="1">
              <w:r w:rsidR="008E73AE">
                <w:rStyle w:val="Hyperlink"/>
                <w:rPr>
                  <w:color w:val="auto"/>
                </w:rPr>
                <w:t xml:space="preserve">Request to Move Seat</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Sub System Function is responsible for sending Seat Movement Request based on its Inputs requests</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4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99564691.jpg"/>
                          <pic:cNvPicPr/>
                        </pic:nvPicPr>
                        <pic:blipFill>
                          <a:blip r:embed="mr_docxImage19"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9f5caea065ee44d8308b1f0ff62cc492" w:history="1">
              <w:r w:rsidR="008E73AE">
                <w:rStyle w:val="Hyperlink"/>
                <w:rPr>
                  <w:color w:val="auto"/>
                </w:rPr>
                <w:t xml:space="preserve">Request Steering Column Arbitration</w:t>
              </w:r>
            </w:hyperlink>
            <w:r w:rsidR="00BF7800">
              <w:rPr>
                <w:color w:val="auto"/>
              </w:rPr>
              <w:t xml:space="preserve"> &lt;&lt;</w:t>
            </w:r>
            <w:r w:rsidR="001F47AE">
              <w:rPr>
                <w:color w:val="auto"/>
              </w:rPr>
              <w:t xml:space="preserve">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A System Function responsible for preparing the Steering Column to Arbitrate and send the respective command to Arbitrate Steering Column to next functions</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4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66981427.jpg"/>
                          <pic:cNvPicPr/>
                        </pic:nvPicPr>
                        <pic:blipFill>
                          <a:blip r:embed="mr_docxImage20"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972859bb4581032c68286dec31ed8726" w:history="1">
              <w:r w:rsidR="008E73AE">
                <w:rStyle w:val="Hyperlink"/>
                <w:rPr>
                  <w:color w:val="auto"/>
                </w:rPr>
                <w:t xml:space="preserve">Arbitrate SSC Functionality</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Arbitrate SSC Functionality requests the other sub systems in the systems when state selection signal is received for Mode transition</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4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66981427.jpg"/>
                          <pic:cNvPicPr/>
                        </pic:nvPicPr>
                        <pic:blipFill>
                          <a:blip r:embed="mr_docxImage21"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ac7a7b5e50bfafe50e277ff353e071ad" w:history="1">
              <w:r w:rsidR="008E73AE">
                <w:rStyle w:val="Hyperlink"/>
                <w:rPr>
                  <w:color w:val="auto"/>
                </w:rPr>
                <w:t xml:space="preserve">Provide HMI Feedback</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Function Checks the Vehicle Validity and state selection signal and provide User his selected Mode and Vehicle status Validity</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4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399564691.jpg"/>
                          <pic:cNvPicPr/>
                        </pic:nvPicPr>
                        <pic:blipFill>
                          <a:blip r:embed="mr_docxImage22"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eab0c879455f5775ec5f8eb4abc44727" w:history="1">
              <w:r w:rsidR="008E73AE">
                <w:rStyle w:val="Hyperlink"/>
                <w:rPr>
                  <w:color w:val="auto"/>
                </w:rPr>
                <w:t xml:space="preserve">Verify Feature Status</w:t>
              </w:r>
            </w:hyperlink>
            <w:r w:rsidR="00BF7800">
              <w:rPr>
                <w:color w:val="auto"/>
              </w:rPr>
              <w:t xml:space="preserve"> &lt;&lt;</w:t>
            </w:r>
            <w:r w:rsidR="001F47AE">
              <w:rPr>
                <w:color w:val="auto"/>
              </w:rPr>
              <w:t xml:space="preserve">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Function verifies the User Input , vehicle Status and Vehicle Configuration and provides State Selection signal and HMI Feedback</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48" name="Picture -1441779518.jpg" descr="-1441779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41779518.jpg"/>
                          <pic:cNvPicPr/>
                        </pic:nvPicPr>
                        <pic:blipFill>
                          <a:blip r:embed="mr_docxImage23"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11f9f94747c9663b67e1b00be6d9f8da" w:history="1">
              <w:r w:rsidR="008E73AE">
                <w:rStyle w:val="Hyperlink"/>
                <w:rPr>
                  <w:color w:val="auto"/>
                </w:rPr>
                <w:t xml:space="preserve">Check Tray Status</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sub system Function checks the status of Tray upon receiving the move request and issue request respectively</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5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99564691.jpg"/>
                          <pic:cNvPicPr/>
                        </pic:nvPicPr>
                        <pic:blipFill>
                          <a:blip r:embed="mr_docxImage24"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16d3f43b7c39a83a81c56651aa1e7be6" w:history="1">
              <w:r w:rsidR="008E73AE">
                <w:rStyle w:val="Hyperlink"/>
                <w:rPr>
                  <w:color w:val="auto"/>
                </w:rPr>
                <w:t xml:space="preserve">Request Drive Control DeInhibition</w:t>
              </w:r>
            </w:hyperlink>
            <w:r w:rsidR="00BF7800">
              <w:rPr>
                <w:color w:val="auto"/>
              </w:rPr>
              <w:t xml:space="preserve"> &lt;&lt;</w:t>
            </w:r>
            <w:r w:rsidR="001F47AE">
              <w:rPr>
                <w:color w:val="auto"/>
              </w:rPr>
              <w:t xml:space="preserve">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Depending upon State Selection Signal this function sends a request to DeInhibit Drive Control</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5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99564691.jpg"/>
                          <pic:cNvPicPr/>
                        </pic:nvPicPr>
                        <pic:blipFill>
                          <a:blip r:embed="mr_docxImage25"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409b4a9e83a72c7fb3cc4ba337f22b98" w:history="1">
              <w:r w:rsidR="008E73AE">
                <w:rStyle w:val="Hyperlink"/>
                <w:rPr>
                  <w:color w:val="auto"/>
                </w:rPr>
                <w:t xml:space="preserve">Verify Drive Control Status</w:t>
              </w:r>
            </w:hyperlink>
            <w:r w:rsidR="00BF7800">
              <w:rPr>
                <w:color w:val="auto"/>
              </w:rPr>
              <w:t xml:space="preserve"> &lt;&lt;</w:t>
            </w:r>
            <w:r w:rsidR="001F47AE">
              <w:rPr>
                <w:color w:val="auto"/>
              </w:rPr>
              <w:t xml:space="preserve">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System Function responsible for Verify the Drive Control Status Before Actuating the feature</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5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66981427.jpg"/>
                          <pic:cNvPicPr/>
                        </pic:nvPicPr>
                        <pic:blipFill>
                          <a:blip r:embed="mr_docxImage26"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0c4a23a3bb7472eeffbd9935548456e2" w:history="1">
              <w:r w:rsidR="008E73AE">
                <w:rStyle w:val="Hyperlink"/>
                <w:rPr>
                  <w:color w:val="auto"/>
                </w:rPr>
                <w:t xml:space="preserve">Request SteeringColumn Stowing</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Sub System Function is responsible for sending Steering Column Stow Request based on its Inputs requests</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5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66981427.jpg"/>
                          <pic:cNvPicPr/>
                        </pic:nvPicPr>
                        <pic:blipFill>
                          <a:blip r:embed="mr_docxImage27"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03ef15dd5f0a7a780c01b4cb66ebb1b0" w:history="1">
              <w:r w:rsidR="008E73AE">
                <w:rStyle w:val="Hyperlink"/>
                <w:rPr>
                  <w:color w:val="auto"/>
                </w:rPr>
                <w:t xml:space="preserve">Check vehicle status</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Function checks the Vehicle status and outputs the Vehicle status Validity</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5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766981427.jpg"/>
                          <pic:cNvPicPr/>
                        </pic:nvPicPr>
                        <pic:blipFill>
                          <a:blip r:embed="mr_docxImage28"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46cc553de9d79f83f4603822031c5ee7" w:history="1">
              <w:r w:rsidR="008E73AE">
                <w:rStyle w:val="Hyperlink"/>
                <w:rPr>
                  <w:color w:val="auto"/>
                </w:rPr>
                <w:t xml:space="preserve">Evaluate Drivability status</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This function checks all the status ( Tray , Steering Column, Driver seat) before sending a request to enable the drive control( Locomotion and Driver Airbag)</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6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66981427.jpg"/>
                          <pic:cNvPicPr/>
                        </pic:nvPicPr>
                        <pic:blipFill>
                          <a:blip r:embed="mr_docxImage29"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c164a7286e7a8d86332630fcacb15570" w:history="1">
              <w:r w:rsidR="008E73AE">
                <w:rStyle w:val="Hyperlink"/>
                <w:rPr>
                  <w:color w:val="auto"/>
                </w:rPr>
                <w:t xml:space="preserve">Request Tray Lock</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A subsystem Function which sends Tray Lock request based on its inputs</w:t>
            </w:r>
          </w:p>
        </w:tc>
        <w:tc>
          <w:tcPr>
            <w:tcW w:type="dxa" w:w="792"/>
          </w:tcPr>
          <w:p/>
        </w:tc>
      </w:tr>
      <w:tr w14:paraId="7F7BCC58" w14:textId="77777777" w:rsidR="00D67406" w:rsidRPr="00C54EF2" w:rsidTr="00393C96">
        <w:tc>
          <w:tcPr>
            <w:tcW w:type="dxa" w:w="1435"/>
          </w:tcPr>
          <w:p/>
        </w:tc>
        <w:tc>
          <w:tcPr>
            <w:tcW w:type="dxa" w:w="3240"/>
          </w:tcPr>
          <w:p w14:paraId="7CAE9E21" w14:textId="77777777" w:rsidP="00C54EF2" w:rsidR="00C54EF2" w:rsidRDefault="00604AF5">
            <w:pPr>
              <w:pStyle w:val="scriptNormal"/>
              <w:rPr>
                <w:color w:val="auto"/>
              </w:rPr>
            </w:pPr>
            <w:r>
              <w:rPr>
                <w:noProof/>
              </w:rPr>
              <w:drawing>
                <wp:inline distT="0" distB="0" distL="0" distR="0">
                  <wp:extent cx="152400" cy="152400"/>
                  <wp:effectExtent l="0" t="0" r="0" b="0"/>
                  <wp:docPr id="6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766981427.jpg"/>
                          <pic:cNvPicPr/>
                        </pic:nvPicPr>
                        <pic:blipFill>
                          <a:blip r:embed="mr_docxImage30" cstate="print"/>
                          <a:stretch>
                            <a:fillRect/>
                          </a:stretch>
                        </pic:blipFill>
                        <pic:spPr>
                          <a:xfrm rot="0">
                            <a:off x="0" y="0"/>
                            <a:ext cx="152400" cy="152400"/>
                          </a:xfrm>
                          <a:prstGeom prst="rect">
                            <a:avLst/>
                          </a:prstGeom>
                        </pic:spPr>
                      </pic:pic>
                    </a:graphicData>
                  </a:graphic>
                </wp:inline>
              </w:drawing>
            </w:r>
            <w:r>
              <w:rPr>
                <w:color w:val="auto"/>
              </w:rPr>
              <w:t xml:space="preserve">  </w:t>
            </w:r>
            <w:hyperlink w:anchor="_61e44599350e72c06e96ee8c4c90717f" w:history="1">
              <w:r w:rsidR="008E73AE">
                <w:rStyle w:val="Hyperlink"/>
                <w:rPr>
                  <w:color w:val="auto"/>
                </w:rPr>
                <w:t xml:space="preserve">Request Locomotion Enabling</w:t>
              </w:r>
            </w:hyperlink>
            <w:r w:rsidR="00BF7800">
              <w:rPr>
                <w:color w:val="auto"/>
              </w:rPr>
              <w:t xml:space="preserve"> &lt;&lt;</w:t>
            </w:r>
            <w:r w:rsidR="001F47AE">
              <w:rPr>
                <w:color w:val="auto"/>
              </w:rPr>
              <w:t xml:space="preserve">Subsystem Function</w:t>
            </w:r>
            <w:r w:rsidR="00BF7800">
              <w:rPr>
                <w:color w:val="auto"/>
              </w:rPr>
              <w:t xml:space="preserve">&gt;&gt;</w:t>
            </w:r>
          </w:p>
        </w:tc>
        <w:tc>
          <w:tcPr>
            <w:tcW w:type="dxa" w:w="4770"/>
          </w:tcPr>
          <w:p w14:paraId="3B8EB518" w14:textId="77777777" w:rsidP="00C54EF2" w:rsidR="00C54EF2" w:rsidRDefault="00D67406">
            <w:pPr>
              <w:pStyle w:val="scriptNormal"/>
              <w:rPr>
                <w:color w:val="auto"/>
              </w:rPr>
            </w:pPr>
            <w:r>
              <w:rPr>
                <w:color w:val="auto"/>
              </w:rPr>
              <w:t xml:space="preserve">Depending upon State Selection Signal this function sends a request to DeInhibit Locomotion</w:t>
            </w:r>
          </w:p>
        </w:tc>
        <w:tc>
          <w:tcPr>
            <w:tcW w:type="dxa" w:w="792"/>
          </w:tcPr>
          <w:p/>
        </w:tc>
      </w:tr>
    </w:tbl>
    <w:p w14:paraId="4B5B4859" w14:textId="1A43A2BF" w:rsidP="00797407" w:rsidR="00AD7649" w:rsidRDefault="00797407">
      <w:pPr>
        <w:pStyle w:val="Caption"/>
      </w:pPr>
      <w:bookmarkStart w:id="89"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 xml:space="preserve">3</w:t>
      </w:r>
      <w:r w:rsidR="00F923BF">
        <w:rPr>
          <w:noProof/>
        </w:rPr>
        <w:fldChar w:fldCharType="end"/>
      </w:r>
      <w:r>
        <w:t xml:space="preserve">: List of Logical Functions</w:t>
      </w:r>
      <w:bookmarkEnd w:id="89"/>
    </w:p>
    <w:p w14:paraId="07F36C41" w14:textId="77777777" w:rsidP="007073F4" w:rsidR="007073F4" w:rsidRDefault="007073F4">
      <w:pPr>
        <w:pStyle w:val="Heading2"/>
      </w:pPr>
      <w:bookmarkStart w:id="90" w:name="_FUNCTION_VIEW"/>
      <w:bookmarkEnd w:id="90"/>
      <w:bookmarkStart w:id="91" w:name="_QUALITY_REQUIREMENTS"/>
      <w:bookmarkEnd w:id="91"/>
      <w:bookmarkStart w:id="92" w:name="_Toc478193541"/>
      <w:bookmarkEnd w:id="92"/>
      <w:bookmarkStart w:id="93" w:name="_Toc478193547"/>
      <w:bookmarkEnd w:id="93"/>
      <w:bookmarkStart w:id="94" w:name="_PHYSICAL_COMPONENTS_VIEW"/>
      <w:bookmarkEnd w:id="94"/>
      <w:bookmarkStart w:id="95" w:name="_Toc6466545"/>
      <w:r>
        <w:t xml:space="preserve">Signal List</w:t>
      </w:r>
      <w:bookmarkEnd w:id="95"/>
    </w:p>
    <w:p w14:paraId="208CBF00" w14:textId="77777777" w:rsidP="00400BE3" w:rsidR="00F65424" w:rsidRDefault="00F65424"/>
    <w:p w14:paraId="52881E1E" w14:textId="7E0BD5BA" w:rsidP="00400BE3" w:rsidR="007073F4" w:rsidRDefault="008E0F40">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 xml:space="preserve">.</w:t>
      </w:r>
    </w:p>
    <w:p w14:paraId="325A7583" w14:textId="77777777" w:rsidR="00895C28" w:rsidRDefault="00895C28">
      <w:pPr>
        <w:pStyle w:val="Heading1"/>
      </w:pPr>
      <w:bookmarkStart w:id="96" w:name="_Ref521185107"/>
      <w:bookmarkStart w:id="97" w:name="_Toc6466546"/>
      <w:r>
        <w:lastRenderedPageBreak/>
        <w:t xml:space="preserve">Function</w:t>
      </w:r>
      <w:r w:rsidR="004C091C">
        <w:t xml:space="preserve"> Specifications</w:t>
      </w:r>
      <w:bookmarkEnd w:id="97"/>
      <w:bookmarkEnd w:id="96"/>
    </w:p>
    <w:p w14:paraId="62CF8DEF" w14:textId="60C28CDF" w:rsidP="0061324D" w:rsidR="009C1EEC" w:rsidRDefault="009C1EEC">
      <w:pPr>
        <w:pStyle w:val="Heading2"/>
        <w:numPr>
          <w:ilvl w:val="1"/>
          <w:numId w:val="4"/>
        </w:numPr>
      </w:pPr>
      <w:bookmarkStart w:id="98" w:name="_Function_A"/>
      <w:bookmarkEnd w:id="98"/>
      <w:bookmarkStart w:id="99" w:name="_PCL_User_Request"/>
      <w:bookmarkEnd w:id="99"/>
      <w:bookmarkStart w:id="100" w:name="_PCL_Control"/>
      <w:bookmarkEnd w:id="100"/>
      <w:r>
        <w:rPr>
          <w:noProof/>
        </w:rPr>
        <w:drawing>
          <wp:inline distT="0" distB="0" distL="0" distR="0">
            <wp:extent cx="152400" cy="152400"/>
            <wp:effectExtent l="0" t="0" r="0" b="0"/>
            <wp:docPr id="6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66981427.jpg"/>
                    <pic:cNvPicPr/>
                  </pic:nvPicPr>
                  <pic:blipFill>
                    <a:blip r:embed="mr_docxImage31" cstate="print"/>
                    <a:stretch>
                      <a:fillRect/>
                    </a:stretch>
                  </pic:blipFill>
                  <pic:spPr>
                    <a:xfrm rot="0">
                      <a:off x="0" y="0"/>
                      <a:ext cx="152400" cy="152400"/>
                    </a:xfrm>
                    <a:prstGeom prst="rect">
                      <a:avLst/>
                    </a:prstGeom>
                  </pic:spPr>
                </pic:pic>
              </a:graphicData>
            </a:graphic>
          </wp:inline>
        </w:drawing>
      </w:r>
      <w:bookmarkStart w:id="110" w:name="_Toc153183126"/>
      <w:bookmarkStart w:id="111" w:name="_Toc153267791"/>
      <w:bookmarkStart w:id="101" w:name="_Toc515373293"/>
      <w:bookmarkStart w:id="112" w:name="_Toc156292312"/>
      <w:bookmarkStart w:id="102" w:name="_Toc6466547"/>
      <w:bookmarkStart w:id="113" w:name="_Toc156293079"/>
      <w:bookmarkStart w:id="103" w:name="_Toc147810526"/>
      <w:bookmarkStart w:id="114" w:name="_Toc156293228"/>
      <w:bookmarkStart w:id="104" w:name="_Toc147810600"/>
      <w:bookmarkStart w:id="115" w:name="_Toc156379465"/>
      <w:bookmarkStart w:id="105" w:name="_Toc151542239"/>
      <w:bookmarkStart w:id="116" w:name="_Toc156712169"/>
      <w:bookmarkStart w:id="106" w:name="_Toc152475008"/>
      <w:bookmarkStart w:id="117" w:name="_Toc157239608"/>
      <w:bookmarkStart w:id="107" w:name="_Toc152665350"/>
      <w:bookmarkStart w:id="118" w:name="_Toc273517494"/>
      <w:bookmarkStart w:id="108" w:name="_Toc152743161"/>
      <w:bookmarkStart w:id="109" w:name="_Toc153182176"/>
      <w:r w:rsidRPr="00661D74">
        <w:t xml:space="preserve">  </w:t>
      </w:r>
      <w:bookmarkStart w:id="_972859bb4581032c68286dec31ed8726" w:name="_972859bb4581032c68286dec31ed8726"/>
      <w:r w:rsidR="008E73AE">
        <w:t xml:space="preserve">Arbitrate SSC Functionality</w:t>
      </w:r>
      <w:bookmarkEnd w:id="_972859bb4581032c68286dec31ed8726"/>
    </w:p>
    <w:p w14:paraId="3D06E9EA" w14:textId="77777777" w:rsidP="00783BCF" w:rsidR="0061785D" w:rsidRDefault="0061785D">
      <w:pPr>
        <w:pStyle w:val="Heading3"/>
      </w:pPr>
      <w:bookmarkStart w:id="119" w:name="_Toc6466548"/>
      <w:r>
        <w:t xml:space="preserve">Function </w:t>
      </w:r>
      <w:r w:rsidR="00283752">
        <w:t xml:space="preserve">Overview</w:t>
      </w:r>
      <w:bookmarkEnd w:id="119"/>
    </w:p>
    <w:p w14:paraId="4D489192" w14:textId="0E7F06A4" w:rsidP="00427220" w:rsidR="00427220" w:rsidRDefault="00283752">
      <w:pPr>
        <w:pStyle w:val="Heading4"/>
      </w:pPr>
      <w:bookmarkStart w:id="120" w:name="_Toc215652140"/>
      <w:bookmarkStart w:id="121" w:name="_Ref217276175"/>
      <w:r>
        <w:t xml:space="preserve">Description</w:t>
      </w:r>
    </w:p>
    <w:p w14:paraId="74056687" w14:textId="77777777" w:rsidP="007D0044" w:rsidR="00D2637E" w:rsidRDefault="00D2637E">
      <w:pPr>
        <w:shd w:color="auto" w:fill="D6E3BC" w:themeFill="accent3" w:themeFillTint="66" w:val="clear"/>
        <w:ind w:hanging="567" w:left="567"/>
        <w:rPr>
          <w:rStyle w:val="SubtleEmphasis"/>
        </w:rPr>
      </w:pPr>
      <w:r>
        <w:rPr>
          <w:rStyle w:val="SubtleEmphasis"/>
          <w:b/>
        </w:rPr>
        <w:t xml:space="preserve">#Hint</w:t>
      </w:r>
      <w:r>
        <w:rPr>
          <w:rStyle w:val="SubtleEmphasis"/>
          <w:b/>
        </w:rPr>
        <w:t xml:space="preserve">:</w:t>
      </w:r>
      <w:r>
        <w:rPr>
          <w:rStyle w:val="SubtleEmphasis"/>
        </w:rPr>
        <w:t xml:space="preserve"> Some descriptive text to explain the purpose and functionality of the </w:t>
      </w:r>
      <w:r w:rsidR="006A36EA">
        <w:rPr>
          <w:rStyle w:val="SubtleEmphasis"/>
        </w:rPr>
        <w:t xml:space="preserve">function</w:t>
      </w:r>
      <w:r>
        <w:rPr>
          <w:rStyle w:val="SubtleEmphasis"/>
        </w:rPr>
        <w:t xml:space="preserve">.</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66"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22385341.jpg"/>
                    <pic:cNvPicPr/>
                  </pic:nvPicPr>
                  <pic:blipFill>
                    <a:blip r:embed="mr_docxImage32"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Arbitrate SSC Functionality requests the other sub systems in the systems when state selection signal is received for Mode transition</w:t>
      </w:r>
    </w:p>
    <w:p w14:paraId="001DDA3A" w14:textId="1212494A" w:rsidP="00FD32A2" w:rsidR="00282E2C" w:rsidRDefault="00282E2C">
      <w:pPr>
        <w:pStyle w:val="Heading4"/>
      </w:pPr>
      <w:r>
        <w:t xml:space="preserve">Variants</w:t>
      </w:r>
    </w:p>
    <w:p w14:paraId="14498DC8" w14:textId="77777777" w:rsidP="007D0044" w:rsidR="0028144A" w:rsidRDefault="0028144A">
      <w:pPr>
        <w:shd w:color="auto" w:fill="D6E3BC" w:themeFill="accent3" w:themeFillTint="66" w:val="clear"/>
        <w:rPr>
          <w:rStyle w:val="SubtleEmphasis"/>
        </w:rPr>
      </w:pPr>
      <w:r>
        <w:rPr>
          <w:rStyle w:val="SubtleEmphasis"/>
          <w:b/>
        </w:rPr>
        <w:t xml:space="preserve">#Classification</w:t>
      </w:r>
      <w:r>
        <w:rPr>
          <w:rStyle w:val="SubtleEmphasis"/>
        </w:rPr>
        <w:t xml:space="preserve">: Mandatory (State “Not applicable”, if not used)</w:t>
      </w:r>
    </w:p>
    <w:p w14:paraId="64D0F9A9" w14:textId="77777777" w:rsidP="007D0044" w:rsidR="00A07A81" w:rsidRDefault="00282E2C">
      <w:pPr>
        <w:shd w:color="auto" w:fill="D6E3BC" w:themeFill="accent3" w:themeFillTint="66" w:val="clear"/>
        <w:rPr>
          <w:rStyle w:val="SubtleEmphasis"/>
        </w:rPr>
      </w:pPr>
      <w:r>
        <w:rPr>
          <w:rStyle w:val="SubtleEmphasis"/>
          <w:b/>
        </w:rPr>
        <w:t xml:space="preserve">#Hint</w:t>
      </w:r>
      <w:r>
        <w:rPr>
          <w:rStyle w:val="SubtleEmphasis"/>
          <w:b/>
        </w:rPr>
        <w:t xml:space="preserve">:</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P="0075423B" w:rsidR="0075423B" w:rsidRDefault="003C3D56">
      <w:pPr>
        <w:shd w:color="auto" w:fill="D6E3BC" w:themeFill="accent3" w:themeFillTint="66" w:val="clear"/>
        <w:rPr>
          <w:rStyle w:val="SubtleEmphasis"/>
        </w:rPr>
      </w:pPr>
      <w:r>
        <w:rPr>
          <w:rStyle w:val="SubtleEmphasis"/>
        </w:rPr>
        <w:t xml:space="preserve">Variants on Function level could be driven technology or feature content. Example: </w:t>
      </w:r>
      <w:r w:rsidR="00C45D3C">
        <w:rPr>
          <w:rStyle w:val="SubtleEmphasis"/>
        </w:rPr>
        <w:t xml:space="preserve">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 xml:space="preserve">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 xml:space="preserve">(</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 xml:space="preserve">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 xml:space="preserve">dependenc</w:t>
      </w:r>
      <w:r w:rsidR="00F65738">
        <w:rPr>
          <w:rStyle w:val="SubtleEmphasis"/>
        </w:rPr>
        <w:t xml:space="preserve">y of a Variant</w:t>
      </w:r>
      <w:r w:rsidR="00F22E3C">
        <w:rPr>
          <w:rStyle w:val="SubtleEmphasis"/>
        </w:rPr>
        <w:t xml:space="preserve"> based on V</w:t>
      </w:r>
      <w:r>
        <w:rPr>
          <w:rStyle w:val="SubtleEmphasis"/>
        </w:rPr>
        <w:t xml:space="preserve">ariant </w:t>
      </w:r>
      <w:r w:rsidR="00F22E3C">
        <w:rPr>
          <w:rStyle w:val="SubtleEmphasis"/>
        </w:rPr>
        <w:t xml:space="preserve">O</w:t>
      </w:r>
      <w:r>
        <w:rPr>
          <w:rStyle w:val="SubtleEmphasis"/>
        </w:rPr>
        <w:t xml:space="preserve">ptions</w:t>
      </w:r>
      <w:r w:rsidR="007C4A7C">
        <w:rPr>
          <w:rStyle w:val="SubtleEmphasis"/>
        </w:rPr>
        <w:t xml:space="preserve">/Logical Parameters</w:t>
      </w:r>
      <w:r>
        <w:rPr>
          <w:rStyle w:val="SubtleEmphasis"/>
        </w:rPr>
        <w:t xml:space="preserve">.</w:t>
      </w:r>
      <w:r w:rsidR="00F65738">
        <w:rPr>
          <w:rStyle w:val="SubtleEmphasis"/>
        </w:rPr>
        <w:t xml:space="preserve"> </w:t>
      </w:r>
    </w:p>
    <w:p w14:paraId="5EE513D4" w14:textId="77777777" w:rsidP="007D0044" w:rsidR="00F65738" w:rsidRDefault="00F65738">
      <w:pPr>
        <w:shd w:color="auto" w:fill="D6E3BC" w:themeFill="accent3" w:themeFillTint="66" w:val="clear"/>
        <w:rPr>
          <w:rStyle w:val="SubtleEmphasis"/>
        </w:rPr>
      </w:pPr>
    </w:p>
    <w:p w14:paraId="1536A554" w14:textId="77777777" w:rsidP="007D0044" w:rsidR="0075423B" w:rsidRDefault="00C45D3C">
      <w:pPr>
        <w:shd w:color="auto" w:fill="D6E3BC" w:themeFill="accent3" w:themeFillTint="66" w:val="clear"/>
        <w:rPr>
          <w:rStyle w:val="SubtleEmphasis"/>
        </w:rPr>
      </w:pPr>
      <w:r>
        <w:rPr>
          <w:rStyle w:val="SubtleEmphasis"/>
        </w:rPr>
        <w:t xml:space="preserve">If requirements</w:t>
      </w:r>
      <w:r w:rsidR="00F65738">
        <w:rPr>
          <w:rStyle w:val="SubtleEmphasis"/>
        </w:rPr>
        <w:t xml:space="preserve">/signals</w:t>
      </w:r>
      <w:r>
        <w:rPr>
          <w:rStyle w:val="SubtleEmphasis"/>
        </w:rPr>
        <w:t xml:space="preserve"> are not applicable for all variants</w:t>
      </w:r>
      <w:r w:rsidR="00F65738">
        <w:rPr>
          <w:rStyle w:val="SubtleEmphasis"/>
        </w:rPr>
        <w:t xml:space="preserve">/variant options</w:t>
      </w:r>
      <w:r>
        <w:rPr>
          <w:rStyle w:val="SubtleEmphasis"/>
        </w:rPr>
        <w:t xml:space="preserve">, those requirements should state explicitly, which function variant</w:t>
      </w:r>
      <w:r w:rsidR="00F65738">
        <w:rPr>
          <w:rStyle w:val="SubtleEmphasis"/>
        </w:rPr>
        <w:t xml:space="preserve">/variant option</w:t>
      </w:r>
      <w:r>
        <w:rPr>
          <w:rStyle w:val="SubtleEmphasis"/>
        </w:rPr>
        <w:t xml:space="preserve"> they apply to.</w:t>
      </w:r>
    </w:p>
    <w:p w14:paraId="6C713DE9" w14:textId="27134B1D" w:rsidP="007D0044" w:rsidR="00282E2C" w:rsidRDefault="003C3D56">
      <w:pPr>
        <w:shd w:color="auto" w:fill="D6E3BC" w:themeFill="accent3" w:themeFillTint="66" w:val="clear"/>
        <w:rPr>
          <w:rStyle w:val="SubtleEmphasis"/>
        </w:rPr>
      </w:pPr>
      <w:r w:rsidRPr="003C3D56">
        <w:rPr>
          <w:rStyle w:val="SubtleEmphasis"/>
          <w:b/>
        </w:rPr>
        <w:t xml:space="preserve">#Link</w:t>
      </w:r>
      <w:r w:rsidRPr="003C3D56">
        <w:rPr>
          <w:rStyle w:val="SubtleEmphasis"/>
          <w:b/>
        </w:rPr>
        <w:t xml:space="preserve">:</w:t>
      </w:r>
      <w:r>
        <w:rPr>
          <w:rStyle w:val="SubtleEmphasis"/>
        </w:rPr>
        <w:t xml:space="preserve"> </w:t>
      </w:r>
      <w:hyperlink r:id="rId31" w:history="1">
        <w:r w:rsidR="0075423B" w:rsidRPr="00DD553E">
          <w:rPr>
            <w:rStyle w:val="Hyperlink"/>
          </w:rPr>
          <w:t>RE Wiki – Variant Management</w:t>
        </w:r>
      </w:hyperlink>
      <w:r>
        <w:rPr>
          <w:rStyle w:val="SubtleEmphasis"/>
        </w:rPr>
        <w:t xml:space="preserve">.</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5708E358" w14:textId="77777777" w:rsidP="007D0044" w:rsidR="00ED5270" w:rsidRDefault="00ED5270">
      <w:pPr>
        <w:shd w:color="auto" w:fill="D6E3BC" w:themeFill="accent3" w:themeFillTint="66" w:val="clear"/>
        <w:rPr>
          <w:rStyle w:val="SubtleEmphasis"/>
        </w:rPr>
      </w:pPr>
      <w:r>
        <w:rPr>
          <w:rStyle w:val="SubtleEmphasis"/>
          <w:b/>
        </w:rPr>
        <w:t xml:space="preserve">#Classification</w:t>
      </w:r>
      <w:r>
        <w:rPr>
          <w:rStyle w:val="SubtleEmphasis"/>
        </w:rPr>
        <w:t xml:space="preserve">: </w:t>
      </w:r>
      <w:r w:rsidR="0028144A">
        <w:rPr>
          <w:rStyle w:val="SubtleEmphasis"/>
        </w:rPr>
        <w:t xml:space="preserve">Mandatory (State “Not applicable”, if not used)</w:t>
      </w:r>
    </w:p>
    <w:p w14:paraId="0B069BC9" w14:textId="77777777" w:rsidP="007D0044" w:rsidR="00427220" w:rsidRDefault="00427220">
      <w:pPr>
        <w:shd w:color="auto" w:fill="D6E3BC" w:themeFill="accent3" w:themeFillTint="66" w:val="clear"/>
        <w:rPr>
          <w:rStyle w:val="SubtleEmphasis"/>
        </w:rPr>
      </w:pPr>
      <w:r w:rsidRPr="007E0C44">
        <w:rPr>
          <w:rStyle w:val="SubtleEmphasis"/>
          <w:b/>
        </w:rPr>
        <w:t xml:space="preserve">#Hint</w:t>
      </w:r>
      <w:r w:rsidRPr="007E0C44">
        <w:rPr>
          <w:rStyle w:val="SubtleEmphasis"/>
          <w:b/>
        </w:rPr>
        <w:t xml:space="preserve">:</w:t>
      </w:r>
      <w:r w:rsidRPr="007E0C44">
        <w:rPr>
          <w:rStyle w:val="SubtleEmphasis"/>
        </w:rPr>
        <w:t xml:space="preserve"> List any input requirements here (legal, Trustmark), which need to be taken into account, beyond what is specified </w:t>
      </w:r>
      <w:r w:rsidR="002E1CCF">
        <w:rPr>
          <w:rStyle w:val="SubtleEmphasis"/>
        </w:rPr>
        <w:t xml:space="preserve">in the corresponding</w:t>
      </w:r>
      <w:r w:rsidRPr="007E0C44">
        <w:rPr>
          <w:rStyle w:val="SubtleEmphasis"/>
        </w:rPr>
        <w:t xml:space="preserve"> </w:t>
      </w:r>
      <w:r w:rsidR="002E1CCF">
        <w:rPr>
          <w:rStyle w:val="SubtleEmphasis"/>
        </w:rPr>
        <w:t xml:space="preserve">F</w:t>
      </w:r>
      <w:r w:rsidRPr="007E0C44">
        <w:rPr>
          <w:rStyle w:val="SubtleEmphasis"/>
        </w:rPr>
        <w:t xml:space="preserve">eature </w:t>
      </w:r>
      <w:r w:rsidR="002E1CCF">
        <w:rPr>
          <w:rStyle w:val="SubtleEmphasis"/>
        </w:rPr>
        <w:t xml:space="preserve">Documents</w:t>
      </w:r>
      <w:r w:rsidRPr="007E0C44">
        <w:rPr>
          <w:rStyle w:val="SubtleEmphasis"/>
        </w:rPr>
        <w:t xml:space="preserve">.</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7A059D87" w14:textId="77777777" w:rsidP="002E1CCF" w:rsidR="00ED5270" w:rsidRDefault="00ED5270">
      <w:pPr>
        <w:shd w:color="auto" w:fill="D6E3BC" w:themeFill="accent3" w:themeFillTint="66" w:val="clear"/>
        <w:rPr>
          <w:rStyle w:val="SubtleEmphasis"/>
        </w:rPr>
      </w:pPr>
      <w:r>
        <w:rPr>
          <w:rStyle w:val="SubtleEmphasis"/>
          <w:b/>
        </w:rPr>
        <w:t xml:space="preserve">#Classification</w:t>
      </w:r>
      <w:r>
        <w:rPr>
          <w:rStyle w:val="SubtleEmphasis"/>
        </w:rPr>
        <w:t xml:space="preserve">: </w:t>
      </w:r>
      <w:r w:rsidR="0028144A">
        <w:rPr>
          <w:rStyle w:val="SubtleEmphasis"/>
        </w:rPr>
        <w:t xml:space="preserve">Mandatory (State “Not applicable”, if not used)</w:t>
      </w:r>
    </w:p>
    <w:p w14:paraId="44794EF6" w14:textId="77777777" w:rsidP="002E1CCF" w:rsidR="00ED5270" w:rsidRDefault="00ED5270">
      <w:pPr>
        <w:shd w:color="auto" w:fill="D6E3BC" w:themeFill="accent3" w:themeFillTint="66" w:val="clear"/>
        <w:rPr>
          <w:rStyle w:val="SubtleEmphasis"/>
        </w:rPr>
      </w:pPr>
      <w:r>
        <w:rPr>
          <w:rStyle w:val="SubtleEmphasis"/>
          <w:b/>
        </w:rPr>
        <w:t xml:space="preserve">#Hint</w:t>
      </w:r>
      <w:r>
        <w:rPr>
          <w:rStyle w:val="SubtleEmphasis"/>
          <w:b/>
        </w:rPr>
        <w:t xml:space="preserve">:</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bookmarkStart w:id="122" w:name="_Toc420397667"/>
      <w:bookmarkStart w:id="123" w:name="_Toc211245114"/>
      <w:bookmarkStart w:id="124" w:name="_Toc216841808"/>
      <w:r>
        <w:t xml:space="preserve">References</w:t>
      </w:r>
      <w:bookmarkEnd w:id="122"/>
    </w:p>
    <w:p w14:paraId="596A037A" w14:textId="77777777" w:rsidP="00427220" w:rsidR="00427220" w:rsidRDefault="00427220" w:rsidRPr="00454CBE">
      <w:pPr>
        <w:pStyle w:val="Heading5"/>
      </w:pPr>
      <w:bookmarkStart w:id="125" w:name="_Toc216853727"/>
      <w:bookmarkStart w:id="126" w:name="_Toc420397668"/>
      <w:r w:rsidRPr="00454CBE">
        <w:t xml:space="preserve">Ford </w:t>
      </w:r>
      <w:r>
        <w:t xml:space="preserve">D</w:t>
      </w:r>
      <w:r w:rsidRPr="00454CBE">
        <w:t xml:space="preserve">ocuments</w:t>
      </w:r>
      <w:bookmarkEnd w:id="126"/>
      <w:bookmarkEnd w:id="125"/>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bookmarkStart w:id="130" w:name="_Toc529191299"/>
      <w:bookmarkStart w:id="131" w:name="_Toc6466571"/>
      <w:bookmarkStart w:id="129" w:name="_Toc468095642"/>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bookmarkEnd w:id="129"/>
      <w:r>
        <w:t xml:space="preserve"> </w:t>
      </w:r>
      <w:r w:rsidRPr="006D2E3B">
        <w:rPr>
          <w:b w:val="0"/>
          <w:i/>
          <w:color w:themeColor="background1" w:themeShade="A6" w:val="A6A6A6"/>
        </w:rPr>
        <w:t xml:space="preserve">(not specified in model)</w:t>
      </w:r>
      <w:bookmarkEnd w:id="131"/>
      <w:bookmarkEnd w:id="130"/>
    </w:p>
    <w:p w14:paraId="572299B8" w14:textId="77777777" w:rsidP="00427220" w:rsidR="00427220" w:rsidRDefault="00427220" w:rsidRPr="00FB7B3D">
      <w:pPr>
        <w:pStyle w:val="Heading5"/>
      </w:pPr>
      <w:bookmarkStart w:id="132" w:name="_Toc215652136"/>
      <w:bookmarkStart w:id="133" w:name="_Toc216853729"/>
      <w:bookmarkStart w:id="134" w:name="_Toc420397669"/>
      <w:r w:rsidRPr="00454CBE">
        <w:t xml:space="preserve">External</w:t>
      </w:r>
      <w:r>
        <w:t xml:space="preserve"> Documents and P</w:t>
      </w:r>
      <w:r w:rsidRPr="00FB7B3D">
        <w:t xml:space="preserve">ublications</w:t>
      </w:r>
      <w:bookmarkEnd w:id="124"/>
      <w:bookmarkEnd w:id="134"/>
      <w:bookmarkEnd w:id="123"/>
      <w:bookmarkEnd w:id="133"/>
      <w:bookmarkEnd w:id="132"/>
    </w:p>
    <w:p w14:paraId="656FFDC9" w14:textId="40D66018" w:rsidP="00427220" w:rsidR="00427220" w:rsidRDefault="00427220">
      <w:pPr>
        <w:pStyle w:val="BodyText"/>
        <w:ind w:right="142"/>
        <w:jc w:val="both"/>
        <w:rPr>
          <w:rFonts w:cs="Arial"/>
          <w:lang w:val="en-US"/>
        </w:rPr>
      </w:pPr>
      <w:bookmarkStart w:id="135" w:name="_Toc420397670"/>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1467EEF9" w14:textId="10D5A4C3" w:rsidP="002E1CCF" w:rsidR="00427220" w:rsidRDefault="00427220"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b/>
        </w:rPr>
        <w:t xml:space="preserve">:</w:t>
      </w:r>
      <w:r w:rsidRPr="00347A88">
        <w:rPr>
          <w:rStyle w:val="SubtleEmphasis"/>
        </w:rPr>
        <w:t xml:space="preserve"> You may refer to </w:t>
      </w:r>
      <w:hyperlink r:id="rId32" w:history="1">
        <w:r w:rsidRPr="00316F4E">
          <w:rPr>
            <w:rStyle w:val="SubtleEmphasis"/>
            <w:color w:val="0000FF"/>
          </w:rPr>
          <w:t>IEEE Citation Reference</w:t>
        </w:r>
      </w:hyperlink>
      <w:r w:rsidRPr="00347A88">
        <w:rPr>
          <w:rStyle w:val="SubtleEmphasis"/>
        </w:rPr>
        <w:t xml:space="preserve"> on how to format a reference.</w:t>
      </w:r>
      <w:bookmarkEnd w:id="135"/>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bookmarkStart w:id="140" w:name="_Toc6466573"/>
      <w:bookmarkStart w:id="138" w:name="_Toc468095643"/>
      <w:bookmarkStart w:id="139" w:name="_Toc529191301"/>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bookmarkEnd w:id="138"/>
      <w:r w:rsidRPr="00DB1AC1">
        <w:t xml:space="preserve"> </w:t>
      </w:r>
      <w:r w:rsidRPr="006D2E3B">
        <w:rPr>
          <w:b w:val="0"/>
          <w:i/>
          <w:color w:themeColor="background1" w:themeShade="A6" w:val="A6A6A6"/>
        </w:rPr>
        <w:t xml:space="preserve">(not specified in model)</w:t>
      </w:r>
      <w:bookmarkEnd w:id="139"/>
      <w:bookmarkEnd w:id="140"/>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bookmarkStart w:id="141" w:name="_Toc6466549"/>
      <w:r>
        <w:t xml:space="preserve">Function Scope</w:t>
      </w:r>
      <w:bookmarkEnd w:id="109"/>
      <w:bookmarkEnd w:id="108"/>
      <w:bookmarkEnd w:id="118"/>
      <w:bookmarkEnd w:id="107"/>
      <w:bookmarkEnd w:id="117"/>
      <w:bookmarkEnd w:id="106"/>
      <w:bookmarkEnd w:id="116"/>
      <w:bookmarkEnd w:id="105"/>
      <w:bookmarkEnd w:id="115"/>
      <w:bookmarkEnd w:id="104"/>
      <w:bookmarkEnd w:id="114"/>
      <w:bookmarkEnd w:id="103"/>
      <w:bookmarkEnd w:id="113"/>
      <w:bookmarkEnd w:id="112"/>
      <w:bookmarkEnd w:id="111"/>
      <w:bookmarkEnd w:id="110"/>
      <w:bookmarkEnd w:id="141"/>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6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766981427.jpg"/>
                    <pic:cNvPicPr/>
                  </pic:nvPicPr>
                  <pic:blipFill>
                    <a:blip r:embed="mr_docxImage33"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Arbitrate SSC Functionality</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7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99564691.jpg"/>
                    <pic:cNvPicPr/>
                  </pic:nvPicPr>
                  <pic:blipFill>
                    <a:blip r:embed="mr_docxImage34"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5f37a8550309150a5d7804d9e1ac3706" w:history="1">
        <w:r w:rsidR="00B66881">
          <w:rStyle w:val="Hyperlink"/>
          <w:t xml:space="preserve">Control SSC Functionality</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829452"/>
            <wp:effectExtent l="0" t="0" r="0" b="0"/>
            <wp:docPr id="72" name="Picture -84412293.jpg" descr="-8441229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4412293.jpg"/>
                    <pic:cNvPicPr/>
                  </pic:nvPicPr>
                  <pic:blipFill>
                    <a:blip r:embed="mr_docxImage35" cstate="print"/>
                    <a:stretch>
                      <a:fillRect/>
                    </a:stretch>
                  </pic:blipFill>
                  <pic:spPr>
                    <a:xfrm rot="0">
                      <a:off x="0" y="0"/>
                      <a:ext cx="6466205" cy="3829452"/>
                    </a:xfrm>
                    <a:prstGeom prst="rect">
                      <a:avLst/>
                    </a:prstGeom>
                  </pic:spPr>
                </pic:pic>
              </a:graphicData>
            </a:graphic>
          </wp:inline>
        </w:drawing>
      </w:r>
    </w:p>
    <w:p w14:paraId="4C1C738F" w14:textId="554C75E4" w:rsidP="00294100" w:rsidR="00306D37" w:rsidRDefault="00306D37" w:rsidRPr="00294100">
      <w:pPr>
        <w:pStyle w:val="Caption"/>
      </w:pPr>
      <w:bookmarkStart w:id="143" w:name="_Toc6466565"/>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7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99564691.jpg"/>
                    <pic:cNvPicPr/>
                  </pic:nvPicPr>
                  <pic:blipFill>
                    <a:blip r:embed="mr_docxImage36"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Control SSC Functionality</w:t>
      </w:r>
      <w:r w:rsidR="0004480F">
        <w:t xml:space="preserve">”</w:t>
      </w:r>
      <w:r w:rsidRPr="00294100">
        <w:t xml:space="preserve"> calling </w:t>
      </w:r>
      <w:r>
        <w:rPr>
          <w:noProof/>
        </w:rPr>
        <w:drawing>
          <wp:inline distT="0" distB="0" distL="0" distR="0">
            <wp:extent cx="152400" cy="152400"/>
            <wp:effectExtent l="0" t="0" r="0" b="0"/>
            <wp:docPr id="7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66981427.jpg"/>
                    <pic:cNvPicPr/>
                  </pic:nvPicPr>
                  <pic:blipFill>
                    <a:blip r:embed="mr_docxImage3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Arbitrate SSC Functionality</w:t>
      </w:r>
      <w:r w:rsidR="0004480F">
        <w:t xml:space="preserve">”</w:t>
      </w:r>
      <w:bookmarkEnd w:id="143"/>
    </w:p>
    <w:p w14:paraId="7A8A02B9" w14:textId="77777777" w:rsidP="00306D37" w:rsidR="00306D37" w:rsidRDefault="00306D37">
      <w:pPr>
        <w:contextualSpacing/>
      </w:pPr>
    </w:p>
    <w:p w14:paraId="285C9F19" w14:textId="6CED2263" w:rsidP="00783BCF" w:rsidR="00F15706" w:rsidRDefault="00E60B64">
      <w:pPr>
        <w:pStyle w:val="Heading3"/>
      </w:pPr>
      <w:bookmarkStart w:id="144" w:name="_Goal_G4:_Have"/>
      <w:bookmarkEnd w:id="144"/>
      <w:bookmarkStart w:id="145" w:name="_Toc6466550"/>
      <w:r>
        <w:t xml:space="preserve">Function Interfaces</w:t>
      </w:r>
      <w:bookmarkEnd w:id="145"/>
    </w:p>
    <w:p w14:paraId="3E3ABC2B" w14:textId="715390E7" w:rsidP="00A72B37" w:rsidR="0016093C" w:rsidRDefault="0016093C" w:rsidRPr="00347A88">
      <w:pPr>
        <w:shd w:color="auto" w:fill="D6E3BC" w:themeFill="accent3" w:themeFillTint="66" w:val="clear"/>
        <w:rPr>
          <w:rStyle w:val="SubtleEmphasis"/>
        </w:rPr>
      </w:pPr>
      <w:r w:rsidRPr="00A428A4">
        <w:rPr>
          <w:rStyle w:val="SubtleEmphasis"/>
          <w:b/>
        </w:rPr>
        <w:lastRenderedPageBreak/>
        <w:t xml:space="preserve">#Link</w:t>
      </w:r>
      <w:r w:rsidRPr="00A428A4">
        <w:rPr>
          <w:rStyle w:val="SubtleEmphasis"/>
          <w:b/>
        </w:rPr>
        <w:lastRenderedPageBreak/>
        <w:t xml:space="preserve">:</w:t>
      </w:r>
      <w:r w:rsidRPr="00264CAE">
        <w:rPr>
          <w:rStyle w:val="SubtleEmphasis"/>
        </w:rPr>
        <w:t xml:space="preserve"> </w:t>
      </w:r>
      <w:hyperlink r:id="rId33" w:history="1">
        <w:r w:rsidRPr="005E2008">
          <w:rPr>
            <w:rStyle w:val="Hyperlink"/>
          </w:rPr>
          <w:t xml:space="preserve">RE Wiki – Adding a </w:t>
        </w:r>
        <w:r>
          <w:rPr>
            <w:rStyle w:val="Hyperlink"/>
          </w:rPr>
          <w:t>Logical Signal or Parameter</w:t>
        </w:r>
      </w:hyperlink>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Inhibit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78"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801020230.jpg"/>
                          <pic:cNvPicPr/>
                        </pic:nvPicPr>
                        <pic:blipFill>
                          <a:blip r:embed="mr_docxImage38"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2189d4a45dd60f67e066ffe239dddf72" w:history="1">
              <w:r w:rsidR="00704F04">
                <w:rStyle w:val="Hyperlink"/>
                <w:rPr>
                  <w:rFonts w:cs="Arial"/>
                </w:rPr>
                <w:t xml:space="preserve">InhibitStatus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Inhibit status of driver control which is verified by the feature systems</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98099889.jpg"/>
                          <pic:cNvPicPr/>
                        </pic:nvPicPr>
                        <pic:blipFill>
                          <a:blip r:embed="mr_docxImage39"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Inhibit Status</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state selection signal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8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801020230.jpg"/>
                          <pic:cNvPicPr/>
                        </pic:nvPicPr>
                        <pic:blipFill>
                          <a:blip r:embed="mr_docxImage40"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Style w:val="Hyperlink"/>
                <w:rPr>
                  <w:rFonts w:cs="Arial"/>
                </w:rPr>
                <w:t xml:space="preserve">StateSelectionSignal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Signal which contains the Mode that User selected after the Vehicle status is Valid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98099889.jpg"/>
                          <pic:cNvPicPr/>
                        </pic:nvPicPr>
                        <pic:blipFill>
                          <a:blip r:embed="mr_docxImage41"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Termination signal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86"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01020230.jpg"/>
                          <pic:cNvPicPr/>
                        </pic:nvPicPr>
                        <pic:blipFill>
                          <a:blip r:embed="mr_docxImage42"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198bb6793a4809b92269552817ca3502" w:history="1">
              <w:r w:rsidR="00704F04">
                <w:rStyle w:val="Hyperlink"/>
                <w:rPr>
                  <w:rFonts w:cs="Arial"/>
                </w:rPr>
                <w:t xml:space="preserve">Termination Signal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Logical signal for termination of Mode Arbitration when system did not act according to requests</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898099889.jpg"/>
                          <pic:cNvPicPr/>
                        </pic:nvPicPr>
                        <pic:blipFill>
                          <a:blip r:embed="mr_docxImage4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Termination Signal</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Tray Move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9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801020230.jpg"/>
                          <pic:cNvPicPr/>
                        </pic:nvPicPr>
                        <pic:blipFill>
                          <a:blip r:embed="mr_docxImage44"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d23c5cdec6cb2dcbada655998adcd04f" w:history="1">
              <w:r>
                <w:rStyle w:val="Hyperlink"/>
                <w:rPr>
                  <w:rFonts w:cs="Arial"/>
                </w:rPr>
                <w:t xml:space="preserve">TrayMoveRequest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Internal Request of Feature Controller to Move Tray Table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98099889.jpg"/>
                          <pic:cNvPicPr/>
                        </pic:nvPicPr>
                        <pic:blipFill>
                          <a:blip r:embed="mr_docxImage45"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Tray Move request</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Seat Movement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9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801020230.jpg"/>
                          <pic:cNvPicPr/>
                        </pic:nvPicPr>
                        <pic:blipFill>
                          <a:blip r:embed="mr_docxImage46"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21819675d18629d1f425b0cb4ea663f0" w:history="1">
              <w:r>
                <w:rStyle w:val="Hyperlink"/>
                <w:rPr>
                  <w:rFonts w:cs="Arial"/>
                </w:rPr>
                <w:t xml:space="preserve">SeatMovementRequest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Command to Move seat which goes to the Driver seat System</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98099889.jpg"/>
                          <pic:cNvPicPr/>
                        </pic:nvPicPr>
                        <pic:blipFill>
                          <a:blip r:embed="mr_docxImage47"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Request</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Steering Column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98"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801020230.jpg"/>
                          <pic:cNvPicPr/>
                        </pic:nvPicPr>
                        <pic:blipFill>
                          <a:blip r:embed="mr_docxImage48"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c2151eff4e877b7363a4268e93e4038e" w:history="1">
              <w:r>
                <w:rStyle w:val="Hyperlink"/>
                <w:rPr>
                  <w:rFonts w:cs="Arial"/>
                </w:rPr>
                <w:t xml:space="preserve">SteeringColumnRequest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to Move steering Column with respect to selected Mode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0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98099889.jpg"/>
                          <pic:cNvPicPr/>
                        </pic:nvPicPr>
                        <pic:blipFill>
                          <a:blip r:embed="mr_docxImage49"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SC Request</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State of Feature</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0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801020230.jpg"/>
                          <pic:cNvPicPr/>
                        </pic:nvPicPr>
                        <pic:blipFill>
                          <a:blip r:embed="mr_docxImage50"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98b28ceda896915f8ab9f507e262f14d" w:history="1">
              <w:r>
                <w:rStyle w:val="Hyperlink"/>
                <w:rPr>
                  <w:rFonts w:cs="Arial"/>
                </w:rPr>
                <w:t xml:space="preserve">StateOfFeature</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Current state of Feature and other warnings</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0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898099889.jpg"/>
                          <pic:cNvPicPr/>
                        </pic:nvPicPr>
                        <pic:blipFill>
                          <a:blip r:embed="mr_docxImage51"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Publish state</w:t>
            </w:r>
          </w:p>
        </w:tc>
      </w:tr>
    </w:tbl>
    <w:p w14:paraId="04F44E0F" w14:textId="13919F9F" w:rsidP="00A72B37" w:rsidR="00A72B37" w:rsidRDefault="00A72B37">
      <w:pPr>
        <w:pStyle w:val="Heading4"/>
      </w:pPr>
      <w:r>
        <w:t xml:space="preserve">Logical</w:t>
      </w:r>
      <w:r w:rsidRPr="00F15706">
        <w:t xml:space="preserve"> Parameters</w:t>
      </w:r>
    </w:p>
    <w:p w14:paraId="2B6349FA" w14:textId="77777777" w:rsidP="00D97780" w:rsidR="00A72B37" w:rsidRDefault="00A72B37" w:rsidRPr="007B3137">
      <w:pPr>
        <w:shd w:color="auto" w:fill="D6E3BC" w:themeFill="accent3" w:themeFillTint="66" w:val="clear"/>
        <w:rPr>
          <w:rStyle w:val="SubtleEmphasis"/>
        </w:rPr>
      </w:pPr>
      <w:r w:rsidRPr="00A428A4">
        <w:rPr>
          <w:rStyle w:val="SubtleEmphasis"/>
          <w:b/>
        </w:rPr>
        <w:t xml:space="preserve">#Hint</w:t>
      </w:r>
      <w:r w:rsidRPr="007B3137">
        <w:rPr>
          <w:rStyle w:val="SubtleEmphasis"/>
        </w:rPr>
        <w:t xml:space="preserve">: Put requirements for parameters here, which </w:t>
      </w:r>
      <w:r>
        <w:rPr>
          <w:rStyle w:val="SubtleEmphasis"/>
        </w:rPr>
        <w:t xml:space="preserve">are implemented as</w:t>
      </w:r>
      <w:r w:rsidRPr="007B3137">
        <w:rPr>
          <w:rStyle w:val="SubtleEmphasis"/>
        </w:rPr>
        <w:t xml:space="preserve"> configuration parameters using Method 2 or 3</w:t>
      </w:r>
      <w:r>
        <w:rPr>
          <w:rStyle w:val="SubtleEmphasis"/>
        </w:rPr>
        <w:t xml:space="preserve"> or as parameters for calibration.</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bookmarkStart w:id="147" w:name="_Toc6466551"/>
      <w:r>
        <w:t xml:space="preserve">Function Modeling</w:t>
      </w:r>
      <w:bookmarkEnd w:id="147"/>
    </w:p>
    <w:p w14:paraId="53DD9C40" w14:textId="77777777" w:rsidP="007D0044" w:rsidR="00C31FB7" w:rsidRDefault="003760BF" w:rsidRPr="00C31FB7">
      <w:pPr>
        <w:shd w:color="auto" w:fill="D6E3BC" w:themeFill="accent3" w:themeFillTint="66" w:val="clear"/>
        <w:rPr>
          <w:rStyle w:val="SubtleEmphasis"/>
        </w:rPr>
      </w:pPr>
      <w:r w:rsidRPr="007E0C44">
        <w:rPr>
          <w:rStyle w:val="SubtleEmphasis"/>
          <w:b/>
        </w:rPr>
        <w:t xml:space="preserve">#Classification</w:t>
      </w:r>
      <w:r w:rsidR="00C31FB7">
        <w:rPr>
          <w:rStyle w:val="SubtleEmphasis"/>
          <w:b/>
        </w:rPr>
        <w:t xml:space="preserve">: </w:t>
      </w:r>
      <w:r w:rsidR="00C31FB7" w:rsidRPr="00C31FB7">
        <w:rPr>
          <w:rStyle w:val="SubtleEmphasis"/>
        </w:rPr>
        <w:t xml:space="preserve">Mandatory</w:t>
      </w:r>
    </w:p>
    <w:p w14:paraId="77C03091" w14:textId="77777777" w:rsidP="007D0044" w:rsidR="003760BF" w:rsidRDefault="00C31FB7">
      <w:pPr>
        <w:shd w:color="auto" w:fill="D6E3BC" w:themeFill="accent3" w:themeFillTint="66" w:val="clear"/>
        <w:rPr>
          <w:rStyle w:val="SubtleEmphasis"/>
        </w:rPr>
      </w:pPr>
      <w:r>
        <w:rPr>
          <w:rStyle w:val="SubtleEmphasis"/>
          <w:b/>
        </w:rPr>
        <w:t xml:space="preserve">#Hint</w:t>
      </w:r>
      <w:r w:rsidR="003760BF" w:rsidRPr="007E0C44">
        <w:rPr>
          <w:rStyle w:val="SubtleEmphasis"/>
          <w:b/>
        </w:rPr>
        <w:t xml:space="preserve">:</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 xml:space="preserve">which can all be used as techniques to analyze the function requirements.</w:t>
      </w:r>
    </w:p>
    <w:p w14:paraId="23142B68" w14:textId="2DEAEF65" w:rsidP="007D0044" w:rsidR="00EF5443" w:rsidRDefault="00EF5443" w:rsidRPr="00C37F5C">
      <w:pPr>
        <w:shd w:color="auto" w:fill="D6E3BC" w:themeFill="accent3" w:themeFillTint="66" w:val="clear"/>
        <w:rPr>
          <w:rStyle w:val="SubtleEmphasis"/>
          <w:rFonts w:cs="Arial"/>
        </w:rPr>
      </w:pPr>
      <w:r w:rsidRPr="00C37F5C">
        <w:rPr>
          <w:rStyle w:val="SubtleEmphasis"/>
          <w:b/>
        </w:rPr>
        <w:t xml:space="preserve">#Links</w:t>
      </w:r>
      <w:r w:rsidRPr="00C37F5C">
        <w:rPr>
          <w:rStyle w:val="SubtleEmphasis"/>
          <w:b/>
        </w:rPr>
        <w:t xml:space="preserve">:</w:t>
      </w:r>
      <w:r w:rsidRPr="00347A88">
        <w:rPr>
          <w:rStyle w:val="SubtleEmphasis"/>
        </w:rPr>
        <w:t xml:space="preserve"> </w:t>
      </w:r>
      <w:r>
        <w:rPr>
          <w:rStyle w:val="SubtleEmphasis"/>
          <w:rFonts w:cs="Arial"/>
        </w:rPr>
        <w:t xml:space="preserve">Analyze / Model Requirements</w:t>
      </w:r>
      <w:r w:rsidRPr="00C37F5C">
        <w:rPr>
          <w:rStyle w:val="SubtleEmphasis"/>
          <w:rFonts w:cs="Arial"/>
        </w:rPr>
        <w:t xml:space="preserve">:</w:t>
      </w:r>
      <w:r w:rsidRPr="00C37F5C">
        <w:rPr>
          <w:rStyle w:val="SubtleEmphasis"/>
          <w:rFonts w:cs="Arial"/>
          <w:color w:val="0000FF"/>
        </w:rPr>
        <w:t xml:space="preserve"> </w:t>
      </w:r>
      <w:hyperlink r:id="rId34" w:history="1">
        <w:r w:rsidRPr="00EF5443">
          <w:rPr>
            <w:rStyle w:val="SubtleEmphasis"/>
            <w:color w:val="0000FF"/>
          </w:rPr>
          <w:t>RE Wiki – Analyze / Model Requirements</w:t>
        </w:r>
      </w:hyperlink>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1E27DF33" w14:textId="77777777" w:rsidP="007D0044" w:rsidR="002D15F6" w:rsidRDefault="002D15F6" w:rsidRPr="00C31FB7">
      <w:pPr>
        <w:shd w:color="auto" w:fill="D6E3BC" w:themeFill="accent3" w:themeFillTint="66" w:val="clear"/>
        <w:rPr>
          <w:rStyle w:val="SubtleEmphasis"/>
        </w:rPr>
      </w:pPr>
      <w:r w:rsidRPr="007E0C44">
        <w:rPr>
          <w:rStyle w:val="SubtleEmphasis"/>
          <w:b/>
        </w:rPr>
        <w:t xml:space="preserve">#Classification</w:t>
      </w:r>
      <w:r>
        <w:rPr>
          <w:rStyle w:val="SubtleEmphasis"/>
          <w:b/>
        </w:rPr>
        <w:t xml:space="preserve">: </w:t>
      </w:r>
      <w:r>
        <w:rPr>
          <w:rStyle w:val="SubtleEmphasis"/>
        </w:rPr>
        <w:t xml:space="preserve">Infotainment Only (remove section, if not used)</w:t>
      </w:r>
    </w:p>
    <w:p w14:paraId="7AAA5B60" w14:textId="77777777" w:rsidP="007D0044" w:rsidR="002D15F6" w:rsidRDefault="002D15F6">
      <w:pPr>
        <w:shd w:color="auto" w:fill="D6E3BC" w:themeFill="accent3" w:themeFillTint="66" w:val="clear"/>
        <w:rPr>
          <w:rStyle w:val="SubtleEmphasis"/>
        </w:rPr>
      </w:pPr>
      <w:r w:rsidRPr="007E0C44">
        <w:rPr>
          <w:rStyle w:val="SubtleEmphasis"/>
          <w:b/>
        </w:rPr>
        <w:t xml:space="preserve">#Hint</w:t>
      </w:r>
      <w:r w:rsidRPr="007E0C44">
        <w:rPr>
          <w:rStyle w:val="SubtleEmphasis"/>
          <w:b/>
        </w:rPr>
        <w:t xml:space="preserve">:</w:t>
      </w:r>
      <w:r w:rsidRPr="007E0C44">
        <w:rPr>
          <w:rStyle w:val="SubtleEmphasis"/>
        </w:rPr>
        <w:t xml:space="preserve"> </w:t>
      </w:r>
      <w:r>
        <w:rPr>
          <w:rStyle w:val="SubtleEmphasis"/>
        </w:rPr>
        <w:t xml:space="preserve">Some Domains (e.g. Infotainment) use not only Customer Use Cases (in the Feature Doc</w:t>
      </w:r>
      <w:r>
        <w:rPr>
          <w:rStyle w:val="SubtleEmphasis"/>
        </w:rPr>
        <w:t xml:space="preserve">), but</w:t>
      </w:r>
      <w:r>
        <w:rPr>
          <w:rStyle w:val="SubtleEmphasis"/>
        </w:rPr>
        <w:t xml:space="preserve"> refine Use Case descriptions down to function level. In general, the RE approach encourages the use of Use Cases on Feature Level but not on Function Level. Activity Diagrams are a more suitable way to express the same on Function Level.</w:t>
      </w:r>
    </w:p>
    <w:p w14:paraId="74806663" w14:textId="77777777" w:rsidP="007D0044" w:rsidR="002D15F6" w:rsidRDefault="002D15F6">
      <w:pPr>
        <w:shd w:color="auto" w:fill="D6E3BC" w:themeFill="accent3" w:themeFillTint="66" w:val="clear"/>
        <w:rPr>
          <w:rStyle w:val="SubtleEmphasis"/>
        </w:rPr>
      </w:pPr>
      <w:r w:rsidRPr="00C37F5C">
        <w:rPr>
          <w:rStyle w:val="SubtleEmphasis"/>
          <w:b/>
        </w:rPr>
        <w:t xml:space="preserve">#Links</w:t>
      </w:r>
      <w:r w:rsidRPr="00C37F5C">
        <w:rPr>
          <w:rStyle w:val="SubtleEmphasis"/>
          <w:b/>
        </w:rPr>
        <w:t xml:space="preserve">:</w:t>
      </w:r>
      <w:r w:rsidRPr="00347A88">
        <w:rPr>
          <w:rStyle w:val="SubtleEmphasis"/>
        </w:rPr>
        <w:t xml:space="preserve"> </w:t>
      </w:r>
      <w:r>
        <w:rPr>
          <w:rStyle w:val="SubtleEmphasis"/>
        </w:rPr>
        <w:t xml:space="preserve">Infotainment – “Harmony Systems Engineering” Approach</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7F29D980" w14:textId="77777777" w:rsidP="007D0044" w:rsidR="002D15F6" w:rsidRDefault="002D15F6" w:rsidRPr="00C31FB7">
      <w:pPr>
        <w:shd w:color="auto" w:fill="D6E3BC" w:themeFill="accent3" w:themeFillTint="66" w:val="clear"/>
        <w:rPr>
          <w:rStyle w:val="SubtleEmphasis"/>
        </w:rPr>
      </w:pPr>
      <w:r w:rsidRPr="007E0C44">
        <w:rPr>
          <w:rStyle w:val="SubtleEmphasis"/>
          <w:b/>
        </w:rPr>
        <w:t xml:space="preserve">#Classification</w:t>
      </w:r>
      <w:r>
        <w:rPr>
          <w:rStyle w:val="SubtleEmphasis"/>
          <w:b/>
        </w:rPr>
        <w:t xml:space="preserve">: </w:t>
      </w:r>
      <w:r w:rsidRPr="00C31FB7">
        <w:rPr>
          <w:rStyle w:val="SubtleEmphasis"/>
        </w:rPr>
        <w:t xml:space="preserve">Mandatory</w:t>
      </w:r>
    </w:p>
    <w:p w14:paraId="0389ED74" w14:textId="77777777" w:rsidP="007D0044" w:rsidR="002D15F6" w:rsidRDefault="002D15F6">
      <w:pPr>
        <w:shd w:color="auto" w:fill="D6E3BC" w:themeFill="accent3" w:themeFillTint="66" w:val="clear"/>
        <w:rPr>
          <w:rStyle w:val="SubtleEmphasis"/>
        </w:rPr>
      </w:pPr>
      <w:r>
        <w:rPr>
          <w:rStyle w:val="SubtleEmphasis"/>
          <w:b/>
        </w:rPr>
        <w:t xml:space="preserve">#Hint</w:t>
      </w:r>
      <w:r w:rsidRPr="007E0C44">
        <w:rPr>
          <w:rStyle w:val="SubtleEmphasis"/>
          <w:b/>
        </w:rPr>
        <w:t xml:space="preserve">:</w:t>
      </w:r>
      <w:r w:rsidRPr="007E0C44">
        <w:rPr>
          <w:rStyle w:val="SubtleEmphasis"/>
        </w:rPr>
        <w:t xml:space="preserve"> </w:t>
      </w:r>
      <w:r>
        <w:rPr>
          <w:rStyle w:val="SubtleEmphasis"/>
        </w:rPr>
        <w:t xml:space="preserve">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 xml:space="preserve">:</w:t>
      </w:r>
    </w:p>
    <w:p w14:paraId="5D67289F" w14:textId="77777777" w:rsidP="007D0044" w:rsidR="002D15F6" w:rsidRDefault="002D15F6">
      <w:pPr>
        <w:shd w:color="auto" w:fill="D6E3BC" w:themeFill="accent3" w:themeFillTint="66" w:val="clear"/>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 xml:space="preserve">Decision Tables</w:t>
      </w:r>
    </w:p>
    <w:p w14:paraId="598E3F6A" w14:textId="77777777" w:rsidP="007D0044" w:rsidR="002D15F6" w:rsidRDefault="002D15F6">
      <w:pPr>
        <w:shd w:color="auto" w:fill="D6E3BC" w:themeFill="accent3" w:themeFillTint="66" w:val="clear"/>
        <w:rPr>
          <w:rStyle w:val="SubtleEmphasis"/>
        </w:rPr>
      </w:pPr>
      <w:r>
        <w:rPr>
          <w:rStyle w:val="SubtleEmphasis"/>
        </w:rPr>
        <w:lastRenderedPageBreak/>
        <w:t xml:space="preserve">Optionally</w:t>
      </w:r>
      <w:r w:rsidR="00C17891">
        <w:rPr>
          <w:rStyle w:val="SubtleEmphasis"/>
        </w:rPr>
        <w:t xml:space="preserve">,</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28EECABD" w:rsidP="007D0044" w:rsidR="002D15F6" w:rsidRDefault="002D15F6" w:rsidRPr="00C37F5C">
      <w:pPr>
        <w:shd w:color="auto" w:fill="D6E3BC" w:themeFill="accent3" w:themeFillTint="66" w:val="clear"/>
        <w:rPr>
          <w:rStyle w:val="SubtleEmphasis"/>
          <w:rFonts w:cs="Arial"/>
        </w:rPr>
      </w:pPr>
      <w:r w:rsidRPr="00C37F5C">
        <w:rPr>
          <w:rStyle w:val="SubtleEmphasis"/>
          <w:b/>
        </w:rPr>
        <w:t xml:space="preserve">#Links</w:t>
      </w:r>
      <w:r w:rsidRPr="00C37F5C">
        <w:rPr>
          <w:rStyle w:val="SubtleEmphasis"/>
          <w:b/>
        </w:rPr>
        <w:t xml:space="preserve">:</w:t>
      </w:r>
      <w:r w:rsidRPr="00347A88">
        <w:rPr>
          <w:rStyle w:val="SubtleEmphasis"/>
        </w:rPr>
        <w:t xml:space="preserve"> </w:t>
      </w:r>
      <w:r>
        <w:rPr>
          <w:rStyle w:val="SubtleEmphasis"/>
          <w:rFonts w:cs="Arial"/>
        </w:rPr>
        <w:t xml:space="preserve">Analyze / Model Requirements</w:t>
      </w:r>
      <w:r w:rsidRPr="00C37F5C">
        <w:rPr>
          <w:rStyle w:val="SubtleEmphasis"/>
          <w:rFonts w:cs="Arial"/>
        </w:rPr>
        <w:t xml:space="preserve">:</w:t>
      </w:r>
      <w:r w:rsidRPr="00C37F5C">
        <w:rPr>
          <w:rStyle w:val="SubtleEmphasis"/>
          <w:rFonts w:cs="Arial"/>
          <w:color w:val="0000FF"/>
        </w:rPr>
        <w:t xml:space="preserve"> </w:t>
      </w:r>
      <w:hyperlink r:id="rId35" w:history="1">
        <w:r w:rsidRPr="00EF5443">
          <w:rPr>
            <w:rStyle w:val="SubtleEmphasis"/>
            <w:color w:val="0000FF"/>
          </w:rPr>
          <w:t>RE Wiki – Analyze / Model Requirements</w:t>
        </w:r>
      </w:hyperlink>
    </w:p>
    <w:p w14:paraId="11FD8478" w14:textId="6BE46E5A" w:rsidP="007D0044" w:rsidR="002D15F6" w:rsidRDefault="002D15F6">
      <w:pPr>
        <w:shd w:color="auto" w:fill="D6E3BC" w:themeFill="accent3" w:themeFillTint="66" w:val="clear"/>
        <w:ind w:firstLine="720"/>
        <w:rPr>
          <w:rStyle w:val="SubtleEmphasis"/>
          <w:rFonts w:cs="Arial"/>
          <w:color w:val="0000FF"/>
        </w:rPr>
      </w:pPr>
      <w:r>
        <w:rPr>
          <w:rStyle w:val="SubtleEmphasis"/>
          <w:rFonts w:cs="Arial"/>
        </w:rPr>
        <w:t xml:space="preserve">State Charts</w:t>
      </w:r>
      <w:r w:rsidRPr="00C37F5C">
        <w:rPr>
          <w:rStyle w:val="SubtleEmphasis"/>
          <w:rFonts w:cs="Arial"/>
        </w:rPr>
        <w:t xml:space="preserve"> </w:t>
      </w:r>
      <w:hyperlink r:id="rId36"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4EFD7C5B" w:rsidP="007D0044" w:rsidR="002D15F6" w:rsidRDefault="002D15F6">
      <w:pPr>
        <w:shd w:color="auto" w:fill="D6E3BC" w:themeFill="accent3" w:themeFillTint="66" w:val="clear"/>
        <w:ind w:firstLine="720"/>
        <w:rPr>
          <w:rStyle w:val="Hyperlink"/>
        </w:rPr>
      </w:pPr>
      <w:r>
        <w:rPr>
          <w:rStyle w:val="SubtleEmphasis"/>
          <w:rFonts w:cs="Arial"/>
        </w:rPr>
        <w:t xml:space="preserve">Activity Diagrams</w:t>
      </w:r>
      <w:r w:rsidRPr="00C37F5C">
        <w:rPr>
          <w:rStyle w:val="SubtleEmphasis"/>
          <w:rFonts w:cs="Arial"/>
        </w:rPr>
        <w:t xml:space="preserve">:</w:t>
      </w:r>
      <w:r w:rsidRPr="00C37F5C">
        <w:rPr>
          <w:rStyle w:val="SubtleEmphasis"/>
          <w:rFonts w:cs="Arial"/>
          <w:color w:val="0000FF"/>
        </w:rPr>
        <w:t xml:space="preserve"> </w:t>
      </w:r>
      <w:hyperlink r:id="rId37" w:history="1">
        <w:r w:rsidRPr="00EF5443">
          <w:rPr>
            <w:rStyle w:val="SubtleEmphasis"/>
            <w:color w:val="0000FF"/>
          </w:rPr>
          <w:t>RE Wiki – Activity Diagram</w:t>
        </w:r>
      </w:hyperlink>
      <w:r>
        <w:rPr>
          <w:rStyle w:val="SubtleEmphasis"/>
          <w:color w:val="0000FF"/>
        </w:rPr>
        <w:t xml:space="preserve">, </w:t>
      </w:r>
      <w:hyperlink r:id="rId38" w:history="1">
        <w:r w:rsidRPr="001134B9">
          <w:rPr>
            <w:rStyle w:val="Hyperlink"/>
          </w:rPr>
          <w:t>SysML</w:t>
        </w:r>
        <w:r w:rsidRPr="001134B9">
          <w:rPr>
            <w:rStyle w:val="Hyperlink"/>
          </w:rPr>
          <w:t xml:space="preserve"> User Group – Activity Diagram Basics</w:t>
        </w:r>
      </w:hyperlink>
    </w:p>
    <w:p w14:paraId="498D3CC3" w14:textId="0DFFA5CB" w:rsidP="007D0044" w:rsidR="002D15F6" w:rsidRDefault="002D15F6" w:rsidRPr="00EF5443">
      <w:pPr>
        <w:shd w:color="auto" w:fill="D6E3BC" w:themeFill="accent3" w:themeFillTint="66" w:val="clear"/>
        <w:ind w:firstLine="720"/>
        <w:rPr>
          <w:rStyle w:val="SubtleEmphasis"/>
          <w:rFonts w:cs="Arial"/>
        </w:rPr>
      </w:pPr>
      <w:r>
        <w:rPr>
          <w:rStyle w:val="SubtleEmphasis"/>
          <w:rFonts w:cs="Arial"/>
        </w:rPr>
        <w:t xml:space="preserve">Sequence Diagrams: </w:t>
      </w:r>
      <w:hyperlink r:id="rId39" w:history="1">
        <w:r w:rsidRPr="00EF5443">
          <w:rPr>
            <w:rStyle w:val="SubtleEmphasis"/>
            <w:color w:val="0000FF"/>
          </w:rPr>
          <w:t>RE Wiki – Sequence Chart</w:t>
        </w:r>
      </w:hyperlink>
      <w:r>
        <w:rPr>
          <w:rStyle w:val="SubtleEmphasis"/>
          <w:color w:val="0000FF"/>
        </w:rPr>
        <w:t xml:space="preserve">, </w:t>
      </w:r>
      <w:hyperlink r:id="rId40" w:history="1">
        <w:r w:rsidRPr="001134B9">
          <w:rPr>
            <w:rStyle w:val="Hyperlink"/>
          </w:rPr>
          <w:t>SysML</w:t>
        </w:r>
        <w:r w:rsidRPr="001134B9">
          <w:rPr>
            <w:rStyle w:val="Hyperlink"/>
          </w:rPr>
          <w:t xml:space="preserve"> User Group – Sequence Diagram Basics</w:t>
        </w:r>
      </w:hyperlink>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bookmarkStart w:id="150" w:name="_Toc6466552"/>
      <w:r>
        <w:t xml:space="preserve">Function Requirements</w:t>
      </w:r>
      <w:bookmarkEnd w:id="150"/>
    </w:p>
    <w:p w14:paraId="3D6EDA4D" w14:textId="4B2EC584" w:rsidP="007D0044" w:rsidR="00747C6B" w:rsidRDefault="00747C6B">
      <w:pPr>
        <w:shd w:color="auto" w:fill="D6E3BC" w:themeFill="accent3" w:themeFillTint="66" w:val="clear"/>
        <w:rPr>
          <w:rStyle w:val="Hyperlink"/>
          <w:i/>
          <w:iCs/>
        </w:rPr>
      </w:pPr>
      <w:r w:rsidRPr="00347A88">
        <w:rPr>
          <w:rStyle w:val="SubtleEmphasis"/>
        </w:rPr>
        <w:t xml:space="preserve">#Link</w:t>
      </w:r>
      <w:r w:rsidRPr="00347A88">
        <w:rPr>
          <w:rStyle w:val="SubtleEmphasis"/>
        </w:rPr>
        <w:t xml:space="preserve">: </w:t>
      </w:r>
      <w:hyperlink r:id="rId41" w:history="1">
        <w:r w:rsidR="00137F46" w:rsidRPr="00954A43">
          <w:rPr>
            <w:rStyle w:val="Hyperlink"/>
            <w:i/>
            <w:iCs/>
          </w:rPr>
          <w:t>RE Wiki – How to write good requirements</w:t>
        </w:r>
      </w:hyperlink>
    </w:p>
    <w:p w14:paraId="1E245216" w14:textId="64E00392" w:rsidP="00783BCF" w:rsidR="00F15706" w:rsidRDefault="00F15706">
      <w:pPr>
        <w:pStyle w:val="Heading4"/>
      </w:pPr>
      <w:bookmarkStart w:id="151" w:name="_Toc417661290"/>
      <w:r>
        <w:lastRenderedPageBreak/>
        <w:t xml:space="preserve">Functional Requirements</w:t>
      </w:r>
      <w:bookmarkEnd w:id="151"/>
    </w:p>
    <w:p w14:paraId="726DE111" w14:textId="6D5B880C" w:rsidP="007D0044" w:rsidR="001C63DD" w:rsidRDefault="001C63DD">
      <w:pPr>
        <w:shd w:color="auto" w:fill="D6E3BC" w:themeFill="accent3" w:themeFillTint="66" w:val="clear"/>
        <w:rPr>
          <w:rStyle w:val="SubtleEmphasis"/>
        </w:rPr>
      </w:pPr>
      <w:r w:rsidRPr="007E0C44">
        <w:rPr>
          <w:b/>
          <w:i/>
          <w:color w:themeColor="background1" w:themeShade="80" w:val="808080"/>
        </w:rPr>
        <w:t xml:space="preserve">#Hint</w:t>
      </w:r>
      <w:r w:rsidRPr="007E0C44">
        <w:rPr>
          <w:b/>
          <w:i/>
          <w:color w:themeColor="background1" w:themeShade="80" w:val="808080"/>
        </w:rPr>
        <w:t xml:space="preserve">:</w:t>
      </w:r>
      <w:r>
        <w:rPr>
          <w:i/>
          <w:color w:themeColor="background1" w:themeShade="80" w:val="808080"/>
        </w:rPr>
        <w:t xml:space="preserve"> </w:t>
      </w:r>
      <w:r w:rsidRPr="00400BE3">
        <w:rPr>
          <w:i/>
          <w:color w:themeColor="background1" w:themeShade="80" w:val="808080"/>
        </w:rPr>
        <w:t xml:space="preserve">Please </w:t>
      </w:r>
      <w:r>
        <w:rPr>
          <w:i/>
          <w:color w:themeColor="background1" w:themeShade="80" w:val="808080"/>
        </w:rPr>
        <w:t xml:space="preserve">also consider specific situations like Initialization (Startup) and Deinitialization (Shutdown) apart from Normal Operation and Error Handling.</w:t>
      </w:r>
      <w:r w:rsidR="00137F46">
        <w:rPr>
          <w:i/>
          <w:color w:themeColor="background1" w:themeShade="80" w:val="808080"/>
        </w:rPr>
        <w:t xml:space="preserve"> </w:t>
      </w:r>
      <w:r w:rsidR="00893FC4">
        <w:rPr>
          <w:i/>
          <w:color w:themeColor="background1" w:themeShade="80" w:val="808080"/>
        </w:rPr>
        <w:t xml:space="preserve">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 xml:space="preserve">might help for better understanding.</w:t>
      </w:r>
    </w:p>
    <w:p w14:paraId="7C604986" w14:textId="77777777" w:rsidP="006E54B3" w:rsidR="006E54B3" w:rsidRDefault="00F15706">
      <w:pPr>
        <w:pStyle w:val="Heading5"/>
      </w:pPr>
      <w:bookmarkStart w:id="152" w:name="_Toc417661292"/>
      <w:r>
        <w:t xml:space="preserve">Normal Operation</w:t>
      </w:r>
      <w:bookmarkEnd w:id="152"/>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0c0e6576587d6f5f17724ff13b185155" w:name="_0c0e6576587d6f5f17724ff13b185155"/>
      <w:r/>
      <w:bookmarkEnd w:id="_0c0e6576587d6f5f17724ff13b185155"/>
      <w:r w:rsidR="00AE04B0">
        <w:t xml:space="preserve"> </w:t>
      </w:r>
      <w:r w:rsidR="00AE04B0">
        <w:t xml:space="preserve">Maintain Seat in Drive Position</w:t>
      </w:r>
    </w:p>
    <w:p w14:paraId="4AC26D13" w14:textId="12693699" w:rsidP="001F5E54" w:rsidR="001F5E54" w:rsidRDefault="00AE04B0">
      <w:pPr>
        <w:rPr>
          <w:rFonts w:cs="Arial"/>
        </w:rPr>
      </w:pPr>
      <w:r>
        <w:rPr>
          <w:rFonts w:cs="Arial"/>
        </w:rPr>
        <w:t xml:space="preserve">WHEN Inhibit Status is DC_DEINHIBITED AND Termination Signal is NONE THE Arbitrate SSC Functionality Subfunction SHALL set Seat Request to MOVE_DRIVE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0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921931495.jpg"/>
                          <pic:cNvPicPr/>
                        </pic:nvPicPr>
                        <pic:blipFill>
                          <a:blip r:embed="mr_docxImage5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54b26830294b39919e423782e7892c2d" w:name="_54b26830294b39919e423782e7892c2d"/>
      <w:r/>
      <w:bookmarkEnd w:id="_54b26830294b39919e423782e7892c2d"/>
      <w:r w:rsidR="00AE04B0">
        <w:t xml:space="preserve"> </w:t>
      </w:r>
      <w:r w:rsidR="00AE04B0">
        <w:t xml:space="preserve">Deploy Tray</w:t>
      </w:r>
    </w:p>
    <w:p w14:paraId="4AC26D13" w14:textId="12693699" w:rsidP="001F5E54" w:rsidR="001F5E54" w:rsidRDefault="00AE04B0">
      <w:pPr>
        <w:rPr>
          <w:rFonts w:cs="Arial"/>
        </w:rPr>
      </w:pPr>
      <w:r>
        <w:rPr>
          <w:rFonts w:cs="Arial"/>
        </w:rPr>
        <w:t xml:space="preserve">WHEN Inhibit Status is DC_INHIBITED AND State Selection Signal is NOT DRIVE AND Termination Signal is NONE THE Arbitrate SSC Functionality Subfunction SHALL set Tray Request to Unlock+Deploy</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0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921931495.jpg"/>
                          <pic:cNvPicPr/>
                        </pic:nvPicPr>
                        <pic:blipFill>
                          <a:blip r:embed="mr_docxImage5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42a38a0d6aa97257864f90e0456ee2d" w:name="_042a38a0d6aa97257864f90e0456ee2d"/>
      <w:r/>
      <w:bookmarkEnd w:id="_042a38a0d6aa97257864f90e0456ee2d"/>
      <w:r w:rsidR="00AE04B0">
        <w:t xml:space="preserve"> </w:t>
      </w:r>
      <w:r w:rsidR="00AE04B0">
        <w:t xml:space="preserve">Return Seat to Safe State</w:t>
      </w:r>
    </w:p>
    <w:p w14:paraId="4AC26D13" w14:textId="12693699" w:rsidP="001F5E54" w:rsidR="001F5E54" w:rsidRDefault="00AE04B0">
      <w:pPr>
        <w:rPr>
          <w:rFonts w:cs="Arial"/>
        </w:rPr>
      </w:pPr>
      <w:r>
        <w:rPr>
          <w:rFonts w:cs="Arial"/>
        </w:rPr>
        <w:t xml:space="preserve">IF Termination Signal is TERMINATE_TRAY OR Termination Signal is TERMINATE_SC THEN Arbitrate SSC Functionality Subfunction SHALL set Seat Request to MOVE_DRIVE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1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921931495.jpg"/>
                          <pic:cNvPicPr/>
                        </pic:nvPicPr>
                        <pic:blipFill>
                          <a:blip r:embed="mr_docxImage5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1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921931495.jpg"/>
                          <pic:cNvPicPr/>
                        </pic:nvPicPr>
                        <pic:blipFill>
                          <a:blip r:embed="mr_docxImage5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1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921931495.jpg"/>
                          <pic:cNvPicPr/>
                        </pic:nvPicPr>
                        <pic:blipFill>
                          <a:blip r:embed="mr_docxImage5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f944c7aed7f972076056947feceaf6b" w:name="_7f944c7aed7f972076056947feceaf6b"/>
      <w:r/>
      <w:bookmarkEnd w:id="_7f944c7aed7f972076056947feceaf6b"/>
      <w:r w:rsidR="00AE04B0">
        <w:t xml:space="preserve"> </w:t>
      </w:r>
      <w:r w:rsidR="00AE04B0">
        <w:t xml:space="preserve">Normal Rest Mode Entry</w:t>
      </w:r>
    </w:p>
    <w:p w14:paraId="4AC26D13" w14:textId="12693699" w:rsidP="001F5E54" w:rsidR="001F5E54" w:rsidRDefault="00AE04B0">
      <w:pPr>
        <w:rPr>
          <w:rFonts w:cs="Arial"/>
        </w:rPr>
      </w:pPr>
      <w:r>
        <w:rPr>
          <w:rFonts w:cs="Arial"/>
        </w:rPr>
        <w:t xml:space="preserve">WHEN Inhibit Status is DC_INHIBITED AND State Selection Signal is REST AND Termination Signal is NONE THE Arbitrate SSC Functionality Subfunction SHALL set State of Feature to REST_STATE_ENTERED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1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921931495.jpg"/>
                          <pic:cNvPicPr/>
                        </pic:nvPicPr>
                        <pic:blipFill>
                          <a:blip r:embed="mr_docxImage5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Verify Feature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0eef3e2664b2db2c06f7dd710c826be" w:name="_80eef3e2664b2db2c06f7dd710c826be"/>
      <w:r/>
      <w:bookmarkEnd w:id="_80eef3e2664b2db2c06f7dd710c826be"/>
      <w:r w:rsidR="00AE04B0">
        <w:t xml:space="preserve"> </w:t>
      </w:r>
      <w:r w:rsidR="00AE04B0">
        <w:t xml:space="preserve">Normal Work Mode Entry</w:t>
      </w:r>
    </w:p>
    <w:p w14:paraId="4AC26D13" w14:textId="12693699" w:rsidP="001F5E54" w:rsidR="001F5E54" w:rsidRDefault="00AE04B0">
      <w:pPr>
        <w:rPr>
          <w:rFonts w:cs="Arial"/>
        </w:rPr>
      </w:pPr>
      <w:r>
        <w:rPr>
          <w:rFonts w:cs="Arial"/>
        </w:rPr>
        <w:t xml:space="preserve">WHEN Inhibit Status is DC_INHIBITED AND State Selection Signal is WORK AND Termination Signal is NONE THE Arbitrate SSC Functionality Subfunction SHALL set State of Feature to DRIVE_STATE_ENTERED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1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921931495.jpg"/>
                          <pic:cNvPicPr/>
                        </pic:nvPicPr>
                        <pic:blipFill>
                          <a:blip r:embed="mr_docxImage5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Verify Feature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bd50343b26468f50c0e2b8c906c4fb0b" w:name="_bd50343b26468f50c0e2b8c906c4fb0b"/>
      <w:r/>
      <w:bookmarkEnd w:id="_bd50343b26468f50c0e2b8c906c4fb0b"/>
      <w:r w:rsidR="00AE04B0">
        <w:t xml:space="preserve"> </w:t>
      </w:r>
      <w:r w:rsidR="00AE04B0">
        <w:t xml:space="preserve">End Seat Deployment</w:t>
      </w:r>
    </w:p>
    <w:p w14:paraId="4AC26D13" w14:textId="12693699" w:rsidP="001F5E54" w:rsidR="001F5E54" w:rsidRDefault="00AE04B0">
      <w:pPr>
        <w:rPr>
          <w:rFonts w:cs="Arial"/>
        </w:rPr>
      </w:pPr>
      <w:r>
        <w:rPr>
          <w:rFonts w:cs="Arial"/>
        </w:rPr>
        <w:t xml:space="preserve">WHEN Inhibit Status is DC_INHIBITED AND State Selection Signal is DRIVE AND Termination Signal is NONE THE Arbitrate SSC Functionality Subfunction SHALL set Seat Request to MOVE_DRIVE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2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921931495.jpg"/>
                          <pic:cNvPicPr/>
                        </pic:nvPicPr>
                        <pic:blipFill>
                          <a:blip r:embed="mr_docxImage5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2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921931495.jpg"/>
                          <pic:cNvPicPr/>
                        </pic:nvPicPr>
                        <pic:blipFill>
                          <a:blip r:embed="mr_docxImage6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2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921931495.jpg"/>
                          <pic:cNvPicPr/>
                        </pic:nvPicPr>
                        <pic:blipFill>
                          <a:blip r:embed="mr_docxImage6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96bde308024a015ce4739f37dff8eff" w:name="_a96bde308024a015ce4739f37dff8eff"/>
      <w:r/>
      <w:bookmarkEnd w:id="_a96bde308024a015ce4739f37dff8eff"/>
      <w:r w:rsidR="00AE04B0">
        <w:t xml:space="preserve"> </w:t>
      </w:r>
      <w:r w:rsidR="00AE04B0">
        <w:t xml:space="preserve">Arbitrate SSC Functionality function output Seat Request Definition</w:t>
      </w:r>
    </w:p>
    <w:p w14:paraId="4AC26D13" w14:textId="12693699" w:rsidP="001F5E54" w:rsidR="001F5E54" w:rsidRDefault="00AE04B0">
      <w:pPr>
        <w:rPr>
          <w:rFonts w:cs="Arial"/>
        </w:rPr>
      </w:pPr>
      <w:r>
        <w:rPr>
          <w:rFonts w:cs="Arial"/>
        </w:rPr>
        <w:t xml:space="preserve">The Arbitrate SSC Functionality function output Seat Request shall define output states NONE, MOVE_WORK, MOVE_REST and MOVE_DRIVE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2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921931495.jpg"/>
                          <pic:cNvPicPr/>
                        </pic:nvPicPr>
                        <pic:blipFill>
                          <a:blip r:embed="mr_docxImage6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2d3b882a51e065a6dcd335c2d1b9f5ca" w:name="_2d3b882a51e065a6dcd335c2d1b9f5ca"/>
      <w:r/>
      <w:bookmarkEnd w:id="_2d3b882a51e065a6dcd335c2d1b9f5ca"/>
      <w:r w:rsidR="00AE04B0">
        <w:t xml:space="preserve"> </w:t>
      </w:r>
      <w:r w:rsidR="00AE04B0">
        <w:t xml:space="preserve">Arbitrate SSC Functionality TrayRequest Output Definition</w:t>
      </w:r>
    </w:p>
    <w:p w14:paraId="4AC26D13" w14:textId="12693699" w:rsidP="001F5E54" w:rsidR="001F5E54" w:rsidRDefault="00AE04B0">
      <w:pPr>
        <w:rPr>
          <w:rFonts w:cs="Arial"/>
        </w:rPr>
      </w:pPr>
      <w:r>
        <w:rPr>
          <w:rFonts w:cs="Arial"/>
        </w:rPr>
        <w:t xml:space="preserve">The Arbitrate SSC Functionality function output Tray Request shall define states NONE, LOCK and Unlock+Deploy or UC.</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2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921931495.jpg"/>
                          <pic:cNvPicPr/>
                        </pic:nvPicPr>
                        <pic:blipFill>
                          <a:blip r:embed="mr_docxImage6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90217da577e3b85ef39f5b0ebdfb84c" w:name="_a90217da577e3b85ef39f5b0ebdfb84c"/>
      <w:r/>
      <w:bookmarkEnd w:id="_a90217da577e3b85ef39f5b0ebdfb84c"/>
      <w:r w:rsidR="00AE04B0">
        <w:t xml:space="preserve"> </w:t>
      </w:r>
      <w:r w:rsidR="00AE04B0">
        <w:t xml:space="preserve">Return Tray to Safe State</w:t>
      </w:r>
    </w:p>
    <w:p w14:paraId="4AC26D13" w14:textId="12693699" w:rsidP="001F5E54" w:rsidR="001F5E54" w:rsidRDefault="00AE04B0">
      <w:pPr>
        <w:rPr>
          <w:rFonts w:cs="Arial"/>
        </w:rPr>
      </w:pPr>
      <w:r>
        <w:rPr>
          <w:rFonts w:cs="Arial"/>
        </w:rPr>
        <w:t xml:space="preserve">IF Termination Signal is TERMINATE_SC OR Termination Signal is TERMINATE_SEAT THEN the Arbitrate SSC Functionality Subfunction SHALL set the Tray Request to 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921931495.jpg"/>
                          <pic:cNvPicPr/>
                        </pic:nvPicPr>
                        <pic:blipFill>
                          <a:blip r:embed="mr_docxImage6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da11f8d079896be989bf0ce40208f1a6" w:name="_da11f8d079896be989bf0ce40208f1a6"/>
      <w:r/>
      <w:bookmarkEnd w:id="_da11f8d079896be989bf0ce40208f1a6"/>
      <w:r w:rsidR="00AE04B0">
        <w:t xml:space="preserve"> </w:t>
      </w:r>
      <w:r w:rsidR="00AE04B0">
        <w:t xml:space="preserve">Start Steering Column Stow</w:t>
      </w:r>
    </w:p>
    <w:p w14:paraId="4AC26D13" w14:textId="12693699" w:rsidP="001F5E54" w:rsidR="001F5E54" w:rsidRDefault="00AE04B0">
      <w:pPr>
        <w:rPr>
          <w:rFonts w:cs="Arial"/>
        </w:rPr>
      </w:pPr>
      <w:r>
        <w:rPr>
          <w:rFonts w:cs="Arial"/>
        </w:rPr>
        <w:t xml:space="preserve">WHEN Inhibit Status is DC_INHIBITED AND State Selection Signal is NOT DRIVE AND Termination Signal is NONE THEN Arbitrate SSC Functionality Subfunction SHALL set SC Request to STOW</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921931495.jpg"/>
                          <pic:cNvPicPr/>
                        </pic:nvPicPr>
                        <pic:blipFill>
                          <a:blip r:embed="mr_docxImage6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921931495.jpg"/>
                          <pic:cNvPicPr/>
                        </pic:nvPicPr>
                        <pic:blipFill>
                          <a:blip r:embed="mr_docxImage6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921931495.jpg"/>
                          <pic:cNvPicPr/>
                        </pic:nvPicPr>
                        <pic:blipFill>
                          <a:blip r:embed="mr_docxImage6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92fcf7f6acbb9bd4d287b406bb615f3" w:name="_e92fcf7f6acbb9bd4d287b406bb615f3"/>
      <w:r/>
      <w:bookmarkEnd w:id="_e92fcf7f6acbb9bd4d287b406bb615f3"/>
      <w:r w:rsidR="00AE04B0">
        <w:t xml:space="preserve"> </w:t>
      </w:r>
      <w:r w:rsidR="00AE04B0">
        <w:t xml:space="preserve">Failed to Enter Drive State</w:t>
      </w:r>
    </w:p>
    <w:p w14:paraId="4AC26D13" w14:textId="12693699" w:rsidP="001F5E54" w:rsidR="001F5E54" w:rsidRDefault="00AE04B0">
      <w:pPr>
        <w:rPr>
          <w:rFonts w:cs="Arial"/>
        </w:rPr>
      </w:pPr>
      <w:r>
        <w:rPr>
          <w:rFonts w:cs="Arial"/>
        </w:rPr>
        <w:t xml:space="preserve">IF Inhibit Status is DC_DEINHIBITED AND Termination Signal is NOT NONE THEN the Arbitrate SSC Functionality Subfunction SHALL set State of Feature to FAILED_TO_ENTER_DRIVE_STATE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921931495.jpg"/>
                          <pic:cNvPicPr/>
                        </pic:nvPicPr>
                        <pic:blipFill>
                          <a:blip r:embed="mr_docxImage6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Verify Feature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4eb18884495f68fde9d85ac941568e8b" w:name="_4eb18884495f68fde9d85ac941568e8b"/>
      <w:r/>
      <w:bookmarkEnd w:id="_4eb18884495f68fde9d85ac941568e8b"/>
      <w:r w:rsidR="00AE04B0">
        <w:t xml:space="preserve"> </w:t>
      </w:r>
      <w:r w:rsidR="00AE04B0">
        <w:t xml:space="preserve">Failed to Enter Work State</w:t>
      </w:r>
    </w:p>
    <w:p w14:paraId="4AC26D13" w14:textId="12693699" w:rsidP="001F5E54" w:rsidR="001F5E54" w:rsidRDefault="00AE04B0">
      <w:pPr>
        <w:rPr>
          <w:rFonts w:cs="Arial"/>
        </w:rPr>
      </w:pPr>
      <w:r>
        <w:rPr>
          <w:rFonts w:cs="Arial"/>
        </w:rPr>
        <w:t xml:space="preserve">IF Inhibit Status is DC_INHIBITED AND State Selection Signal is WORK AND Termination Signal is NOT NONE THEN the Arbitrate SSC Functionality Subfunction SHALL set State of Feature to FAILED_TO_ENTER_WORK_STATE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921931495.jpg"/>
                          <pic:cNvPicPr/>
                        </pic:nvPicPr>
                        <pic:blipFill>
                          <a:blip r:embed="mr_docxImage6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Verify Feature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2ec671d5e7067cae5ae593a790a9e865" w:name="_2ec671d5e7067cae5ae593a790a9e865"/>
      <w:r/>
      <w:bookmarkEnd w:id="_2ec671d5e7067cae5ae593a790a9e865"/>
      <w:r w:rsidR="00AE04B0">
        <w:t xml:space="preserve"> </w:t>
      </w:r>
      <w:r w:rsidR="00AE04B0">
        <w:t xml:space="preserve">Return Steering Column to Safe State</w:t>
      </w:r>
    </w:p>
    <w:p w14:paraId="4AC26D13" w14:textId="12693699" w:rsidP="001F5E54" w:rsidR="001F5E54" w:rsidRDefault="00AE04B0">
      <w:pPr>
        <w:rPr>
          <w:rFonts w:cs="Arial"/>
        </w:rPr>
      </w:pPr>
      <w:r>
        <w:rPr>
          <w:rFonts w:cs="Arial"/>
        </w:rPr>
        <w:t xml:space="preserve">IF Termination Signal is TERMINATE_TRAY OR Termination Signal is TERMINATE_SEAT THEN Arbitrate SSC Functionality Subfunction SHALL set SC Request to DEPLOY</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921931495.jpg"/>
                          <pic:cNvPicPr/>
                        </pic:nvPicPr>
                        <pic:blipFill>
                          <a:blip r:embed="mr_docxImage7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921931495.jpg"/>
                          <pic:cNvPicPr/>
                        </pic:nvPicPr>
                        <pic:blipFill>
                          <a:blip r:embed="mr_docxImage7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921931495.jpg"/>
                          <pic:cNvPicPr/>
                        </pic:nvPicPr>
                        <pic:blipFill>
                          <a:blip r:embed="mr_docxImage7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01ac05a5889de81817f23713d2fa116" w:name="_e01ac05a5889de81817f23713d2fa116"/>
      <w:r/>
      <w:bookmarkEnd w:id="_e01ac05a5889de81817f23713d2fa116"/>
      <w:r w:rsidR="00AE04B0">
        <w:t xml:space="preserve"> </w:t>
      </w:r>
      <w:r w:rsidR="00AE04B0">
        <w:t xml:space="preserve">Failed to Enter Rest State</w:t>
      </w:r>
    </w:p>
    <w:p w14:paraId="4AC26D13" w14:textId="12693699" w:rsidP="001F5E54" w:rsidR="001F5E54" w:rsidRDefault="00AE04B0">
      <w:pPr>
        <w:rPr>
          <w:rFonts w:cs="Arial"/>
        </w:rPr>
      </w:pPr>
      <w:r>
        <w:rPr>
          <w:rFonts w:cs="Arial"/>
        </w:rPr>
        <w:t xml:space="preserve">IF Inhibit Status is DC_INHIBITED AND State Selection Signal is REST AND Termination Signal is NOT NONE THEN the Arbitrate SSC Functionality Subfunction SHALL set State of Feature to FAILED_TO_ENTER_REST_STATE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921931495.jpg"/>
                          <pic:cNvPicPr/>
                        </pic:nvPicPr>
                        <pic:blipFill>
                          <a:blip r:embed="mr_docxImage7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Verify Feature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f09be50984c56090b631ccf97fe51a8" w:name="_cf09be50984c56090b631ccf97fe51a8"/>
      <w:r/>
      <w:bookmarkEnd w:id="_cf09be50984c56090b631ccf97fe51a8"/>
      <w:r w:rsidR="00AE04B0">
        <w:t xml:space="preserve"> </w:t>
      </w:r>
      <w:r w:rsidR="00AE04B0">
        <w:t xml:space="preserve">Maintain Steering Column in Drive Mode</w:t>
      </w:r>
    </w:p>
    <w:p w14:paraId="4AC26D13" w14:textId="12693699" w:rsidP="001F5E54" w:rsidR="001F5E54" w:rsidRDefault="00AE04B0">
      <w:pPr>
        <w:rPr>
          <w:rFonts w:cs="Arial"/>
        </w:rPr>
      </w:pPr>
      <w:r>
        <w:rPr>
          <w:rFonts w:cs="Arial"/>
        </w:rPr>
        <w:t xml:space="preserve">WHEN Inhibit Status is DC_DEINHIBITED AND Termination Signal is NONE THEN Arbitrate SSC Functionality Subfunction SHALL set SC Request to DEPLOY</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5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921931495.jpg"/>
                          <pic:cNvPicPr/>
                        </pic:nvPicPr>
                        <pic:blipFill>
                          <a:blip r:embed="mr_docxImage7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5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921931495.jpg"/>
                          <pic:cNvPicPr/>
                        </pic:nvPicPr>
                        <pic:blipFill>
                          <a:blip r:embed="mr_docxImage7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5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921931495.jpg"/>
                          <pic:cNvPicPr/>
                        </pic:nvPicPr>
                        <pic:blipFill>
                          <a:blip r:embed="mr_docxImage7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c6db9800599df3af8f70cb2017b89c9" w:name="_ec6db9800599df3af8f70cb2017b89c9"/>
      <w:r/>
      <w:bookmarkEnd w:id="_ec6db9800599df3af8f70cb2017b89c9"/>
      <w:r w:rsidR="00AE04B0">
        <w:t xml:space="preserve"> </w:t>
      </w:r>
      <w:r w:rsidR="00AE04B0">
        <w:t xml:space="preserve">Drive State Entered</w:t>
      </w:r>
    </w:p>
    <w:p w14:paraId="4AC26D13" w14:textId="12693699" w:rsidP="001F5E54" w:rsidR="001F5E54" w:rsidRDefault="00AE04B0">
      <w:pPr>
        <w:rPr>
          <w:rFonts w:cs="Arial"/>
        </w:rPr>
      </w:pPr>
      <w:r>
        <w:rPr>
          <w:rFonts w:cs="Arial"/>
        </w:rPr>
        <w:t xml:space="preserve">WHEN Inhibit Status is DC_DEINHIBITED AND Termination Signal is NONE THE Arbitrate SSC Functionality Subfunction SHALL set State of Feature to DRIVE_STATE_ENTERED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5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921931495.jpg"/>
                          <pic:cNvPicPr/>
                        </pic:nvPicPr>
                        <pic:blipFill>
                          <a:blip r:embed="mr_docxImage7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Verify Feature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a354df50dca39fce2c4c560ab205888" w:name="_0a354df50dca39fce2c4c560ab205888"/>
      <w:r/>
      <w:bookmarkEnd w:id="_0a354df50dca39fce2c4c560ab205888"/>
      <w:r w:rsidR="00AE04B0">
        <w:t xml:space="preserve"> </w:t>
      </w:r>
      <w:r w:rsidR="00AE04B0">
        <w:t xml:space="preserve">Failed to End Deployment</w:t>
      </w:r>
    </w:p>
    <w:p w14:paraId="4AC26D13" w14:textId="12693699" w:rsidP="001F5E54" w:rsidR="001F5E54" w:rsidRDefault="00AE04B0">
      <w:pPr>
        <w:rPr>
          <w:rFonts w:cs="Arial"/>
        </w:rPr>
      </w:pPr>
      <w:r>
        <w:rPr>
          <w:rFonts w:cs="Arial"/>
        </w:rPr>
        <w:t xml:space="preserve">IF Inhibit Status is DC_INHIBITED AND State Selection Signal is DRIVE AND Termination Signal is NOT NONE THEN the Arbitrate SSC Functionality Subfunction SHALL set State of Feature to FAILED_TO_ENTER_DRIVE_STATE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5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921931495.jpg"/>
                          <pic:cNvPicPr/>
                        </pic:nvPicPr>
                        <pic:blipFill>
                          <a:blip r:embed="mr_docxImage7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Verify Feature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3c12ea5ceb32b47415933078c31397f" w:name="_83c12ea5ceb32b47415933078c31397f"/>
      <w:r/>
      <w:bookmarkEnd w:id="_83c12ea5ceb32b47415933078c31397f"/>
      <w:r w:rsidR="00AE04B0">
        <w:t xml:space="preserve"> </w:t>
      </w:r>
      <w:r w:rsidR="00AE04B0">
        <w:t xml:space="preserve">End Steering Column Stow</w:t>
      </w:r>
    </w:p>
    <w:p w14:paraId="4AC26D13" w14:textId="12693699" w:rsidP="001F5E54" w:rsidR="001F5E54" w:rsidRDefault="00AE04B0">
      <w:pPr>
        <w:rPr>
          <w:rFonts w:cs="Arial"/>
        </w:rPr>
      </w:pPr>
      <w:r>
        <w:rPr>
          <w:rFonts w:cs="Arial"/>
        </w:rPr>
        <w:t xml:space="preserve">WHEN Inhibit Status is DC_INHIBITED AND State Selection Signal is DRIVE AND Termination Signal is NONE THE Arbitrate SSC Functionality Subfunction SHALL set SC Request to DEPLOY</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921931495.jpg"/>
                          <pic:cNvPicPr/>
                        </pic:nvPicPr>
                        <pic:blipFill>
                          <a:blip r:embed="mr_docxImage7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921931495.jpg"/>
                          <pic:cNvPicPr/>
                        </pic:nvPicPr>
                        <pic:blipFill>
                          <a:blip r:embed="mr_docxImage8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921931495.jpg"/>
                          <pic:cNvPicPr/>
                        </pic:nvPicPr>
                        <pic:blipFill>
                          <a:blip r:embed="mr_docxImage8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0f6277dcd8eb51ec5ed633fd3b5e039" w:name="_10f6277dcd8eb51ec5ed633fd3b5e039"/>
      <w:r/>
      <w:bookmarkEnd w:id="_10f6277dcd8eb51ec5ed633fd3b5e039"/>
      <w:r w:rsidR="00AE04B0">
        <w:t xml:space="preserve"> </w:t>
      </w:r>
      <w:r w:rsidR="00AE04B0">
        <w:t xml:space="preserve">Normal End of Deployment</w:t>
      </w:r>
    </w:p>
    <w:p w14:paraId="4AC26D13" w14:textId="12693699" w:rsidP="001F5E54" w:rsidR="001F5E54" w:rsidRDefault="00AE04B0">
      <w:pPr>
        <w:rPr>
          <w:rFonts w:cs="Arial"/>
        </w:rPr>
      </w:pPr>
      <w:r>
        <w:rPr>
          <w:rFonts w:cs="Arial"/>
        </w:rPr>
        <w:t xml:space="preserve">WHEN Inhibit Status is DC_INHIBITED AND State Selection Signal is DRIVE AND Termination Signal is NONE THE Arbitrate SSC Functionality Subfunction SHALL set State of Feature to DRIVE_STATE_ENTERED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921931495.jpg"/>
                          <pic:cNvPicPr/>
                        </pic:nvPicPr>
                        <pic:blipFill>
                          <a:blip r:embed="mr_docxImage8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Verify Feature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7e723e8f9fd54a94ef56057a215502e" w:name="_a7e723e8f9fd54a94ef56057a215502e"/>
      <w:r/>
      <w:bookmarkEnd w:id="_a7e723e8f9fd54a94ef56057a215502e"/>
      <w:r w:rsidR="00AE04B0">
        <w:t xml:space="preserve"> </w:t>
      </w:r>
      <w:r w:rsidR="00AE04B0">
        <w:t xml:space="preserve">Halt SC Movement</w:t>
      </w:r>
    </w:p>
    <w:p w14:paraId="4AC26D13" w14:textId="12693699" w:rsidP="001F5E54" w:rsidR="001F5E54" w:rsidRDefault="00AE04B0">
      <w:pPr>
        <w:rPr>
          <w:rFonts w:cs="Arial"/>
        </w:rPr>
      </w:pPr>
      <w:r>
        <w:rPr>
          <w:rFonts w:cs="Arial"/>
        </w:rPr>
        <w:t xml:space="preserve">IF Termination Signal is TERMINATE_SC THEN Arbitrate SSC Functionality Subfunction SHALL set SC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921931495.jpg"/>
                          <pic:cNvPicPr/>
                        </pic:nvPicPr>
                        <pic:blipFill>
                          <a:blip r:embed="mr_docxImage8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7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921931495.jpg"/>
                          <pic:cNvPicPr/>
                        </pic:nvPicPr>
                        <pic:blipFill>
                          <a:blip r:embed="mr_docxImage8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7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921931495.jpg"/>
                          <pic:cNvPicPr/>
                        </pic:nvPicPr>
                        <pic:blipFill>
                          <a:blip r:embed="mr_docxImage8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b2c11e098c431a8ac889df28760214c8" w:name="_b2c11e098c431a8ac889df28760214c8"/>
      <w:r/>
      <w:bookmarkEnd w:id="_b2c11e098c431a8ac889df28760214c8"/>
      <w:r w:rsidR="00AE04B0">
        <w:t xml:space="preserve"> </w:t>
      </w:r>
      <w:r w:rsidR="00AE04B0">
        <w:t xml:space="preserve">Maintain Tray in Drive Position</w:t>
      </w:r>
    </w:p>
    <w:p w14:paraId="4AC26D13" w14:textId="12693699" w:rsidP="001F5E54" w:rsidR="001F5E54" w:rsidRDefault="00AE04B0">
      <w:pPr>
        <w:rPr>
          <w:rFonts w:cs="Arial"/>
        </w:rPr>
      </w:pPr>
      <w:r>
        <w:rPr>
          <w:rFonts w:cs="Arial"/>
        </w:rPr>
        <w:t xml:space="preserve">WHEN Inhibit Status is DC_DEINHIBITED AND Termination Signal is NONE THE Arbitrate SSC Functionality Subfunction SHALL set Tray Request to 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7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921931495.jpg"/>
                          <pic:cNvPicPr/>
                        </pic:nvPicPr>
                        <pic:blipFill>
                          <a:blip r:embed="mr_docxImage8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55483e2d124bb433ec5d9e63d480003" w:name="_055483e2d124bb433ec5d9e63d480003"/>
      <w:r/>
      <w:bookmarkEnd w:id="_055483e2d124bb433ec5d9e63d480003"/>
      <w:r w:rsidR="00AE04B0">
        <w:t xml:space="preserve"> </w:t>
      </w:r>
      <w:r w:rsidR="00AE04B0">
        <w:t xml:space="preserve">Arbitrate SSC Functionality function Output State of Feature Definition</w:t>
      </w:r>
    </w:p>
    <w:p w14:paraId="4AC26D13" w14:textId="12693699" w:rsidP="001F5E54" w:rsidR="001F5E54" w:rsidRDefault="00AE04B0">
      <w:pPr>
        <w:rPr>
          <w:rFonts w:cs="Arial"/>
        </w:rPr>
      </w:pPr>
      <w:r>
        <w:rPr>
          <w:rFonts w:cs="Arial"/>
        </w:rPr>
        <w:t xml:space="preserve">The Arbitrate SSC Functionality function output State of Feature shall define states WORK_STATE_ENTERED, FAILED_TO_ENTER_WORK_STATE, REST_STATE_ENTERED, FAILED_TO_ENTER_REST_STATE and DRIVE_STATE_ENTERED, FAILED_TO_ENTER_DRIVE_STATE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7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921931495.jpg"/>
                          <pic:cNvPicPr/>
                        </pic:nvPicPr>
                        <pic:blipFill>
                          <a:blip r:embed="mr_docxImage8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Verify Feature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36ff1f6f93edf7480b131d37198bd1e4" w:name="_36ff1f6f93edf7480b131d37198bd1e4"/>
      <w:r/>
      <w:bookmarkEnd w:id="_36ff1f6f93edf7480b131d37198bd1e4"/>
      <w:r w:rsidR="00AE04B0">
        <w:t xml:space="preserve"> </w:t>
      </w:r>
      <w:r w:rsidR="00AE04B0">
        <w:t xml:space="preserve">Halt Tray Movement</w:t>
      </w:r>
    </w:p>
    <w:p w14:paraId="4AC26D13" w14:textId="12693699" w:rsidP="001F5E54" w:rsidR="001F5E54" w:rsidRDefault="00AE04B0">
      <w:pPr>
        <w:rPr>
          <w:rFonts w:cs="Arial"/>
        </w:rPr>
      </w:pPr>
      <w:r>
        <w:rPr>
          <w:rFonts w:cs="Arial"/>
        </w:rPr>
        <w:t xml:space="preserve">IF Termination Signal is TERMINATE_TRAY THEN the Arbitrate SSC Functionality Subfunction SHALL set Tray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7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921931495.jpg"/>
                          <pic:cNvPicPr/>
                        </pic:nvPicPr>
                        <pic:blipFill>
                          <a:blip r:embed="mr_docxImage8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7705d98e06804a5ac3849260fbab92d" w:name="_c7705d98e06804a5ac3849260fbab92d"/>
      <w:r/>
      <w:bookmarkEnd w:id="_c7705d98e06804a5ac3849260fbab92d"/>
      <w:r w:rsidR="00AE04B0">
        <w:t xml:space="preserve"> </w:t>
      </w:r>
      <w:r w:rsidR="00AE04B0">
        <w:t xml:space="preserve">Deploy Seat</w:t>
      </w:r>
    </w:p>
    <w:p w14:paraId="4AC26D13" w14:textId="12693699" w:rsidP="001F5E54" w:rsidR="001F5E54" w:rsidRDefault="00AE04B0">
      <w:pPr>
        <w:rPr>
          <w:rFonts w:cs="Arial"/>
        </w:rPr>
      </w:pPr>
      <w:r>
        <w:rPr>
          <w:rFonts w:cs="Arial"/>
        </w:rPr>
        <w:t xml:space="preserve">WHEN Inhibit Status is DC_INHIBITED AND State Selection Signal is NOT DRIVE AND Termination Signal is NOT TERMINATE_SEAT THE Arbitrate SSC Functionality Subfunction SHALL set Seat Request to MOVE_REST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8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921931495.jpg"/>
                          <pic:cNvPicPr/>
                        </pic:nvPicPr>
                        <pic:blipFill>
                          <a:blip r:embed="mr_docxImage8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24d7ce01e54dad8d7e5e2a77e450a55" w:name="_c24d7ce01e54dad8d7e5e2a77e450a55"/>
      <w:r/>
      <w:bookmarkEnd w:id="_c24d7ce01e54dad8d7e5e2a77e450a55"/>
      <w:r w:rsidR="00AE04B0">
        <w:t xml:space="preserve"> </w:t>
      </w:r>
      <w:r w:rsidR="00AE04B0">
        <w:t xml:space="preserve">Halt Seat Movement </w:t>
      </w:r>
    </w:p>
    <w:p w14:paraId="4AC26D13" w14:textId="12693699" w:rsidP="001F5E54" w:rsidR="001F5E54" w:rsidRDefault="00AE04B0">
      <w:pPr>
        <w:rPr>
          <w:rFonts w:cs="Arial"/>
        </w:rPr>
      </w:pPr>
      <w:r>
        <w:rPr>
          <w:rFonts w:cs="Arial"/>
        </w:rPr>
        <w:t xml:space="preserve">IF Termination Signal is TERMINATE_SEAT THEN Arbitrate SSC Functionality Subfunction SHALL set Seat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8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921931495.jpg"/>
                          <pic:cNvPicPr/>
                        </pic:nvPicPr>
                        <pic:blipFill>
                          <a:blip r:embed="mr_docxImage9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8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921931495.jpg"/>
                          <pic:cNvPicPr/>
                        </pic:nvPicPr>
                        <pic:blipFill>
                          <a:blip r:embed="mr_docxImage9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8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921931495.jpg"/>
                          <pic:cNvPicPr/>
                        </pic:nvPicPr>
                        <pic:blipFill>
                          <a:blip r:embed="mr_docxImage9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8fe0516623c82adcced9696a79a1bd5" w:name="_68fe0516623c82adcced9696a79a1bd5"/>
      <w:r/>
      <w:bookmarkEnd w:id="_68fe0516623c82adcced9696a79a1bd5"/>
      <w:r w:rsidR="00AE04B0">
        <w:t xml:space="preserve"> </w:t>
      </w:r>
      <w:r w:rsidR="00AE04B0">
        <w:t xml:space="preserve">End Tray Deployment</w:t>
      </w:r>
    </w:p>
    <w:p w14:paraId="4AC26D13" w14:textId="12693699" w:rsidP="001F5E54" w:rsidR="001F5E54" w:rsidRDefault="00AE04B0">
      <w:pPr>
        <w:rPr>
          <w:rFonts w:cs="Arial"/>
        </w:rPr>
      </w:pPr>
      <w:r>
        <w:rPr>
          <w:rFonts w:cs="Arial"/>
        </w:rPr>
        <w:t xml:space="preserve">WHEN Inhibit Status is DC_INHIBITED AND State Selection Signal is DRIVE AND Termination Signal is NONE THE Arbitrate SSC Functionality Subfunction SHALL set Tray Request to 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8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921931495.jpg"/>
                          <pic:cNvPicPr/>
                        </pic:nvPicPr>
                        <pic:blipFill>
                          <a:blip r:embed="mr_docxImage9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bookmarkStart w:id="154" w:name="_Toc417661294"/>
      <w:r>
        <w:t xml:space="preserve">Error Handling</w:t>
      </w:r>
      <w:bookmarkEnd w:id="154"/>
    </w:p>
    <w:p w14:paraId="79375CA9" w14:textId="77777777" w:rsidP="007D0044" w:rsidR="00771D5B" w:rsidRDefault="00B052E2" w:rsidRPr="00400BE3">
      <w:pPr>
        <w:shd w:color="auto" w:fill="D6E3BC" w:themeFill="accent3" w:themeFillTint="66" w:val="clear"/>
        <w:rPr>
          <w:i/>
          <w:color w:themeColor="background1" w:themeShade="80" w:val="808080"/>
        </w:rPr>
      </w:pPr>
      <w:r w:rsidRPr="007E0C44">
        <w:rPr>
          <w:b/>
          <w:i/>
          <w:color w:themeColor="background1" w:themeShade="80" w:val="808080"/>
        </w:rPr>
        <w:t xml:space="preserve">#Hint</w:t>
      </w:r>
      <w:r w:rsidRPr="007E0C44">
        <w:rPr>
          <w:b/>
          <w:i/>
          <w:color w:themeColor="background1" w:themeShade="80" w:val="808080"/>
        </w:rPr>
        <w:t xml:space="preserve">:</w:t>
      </w:r>
      <w:r>
        <w:rPr>
          <w:i/>
          <w:color w:themeColor="background1" w:themeShade="80" w:val="808080"/>
        </w:rPr>
        <w:t xml:space="preserve"> </w:t>
      </w:r>
      <w:r w:rsidR="00461D70" w:rsidRPr="00400BE3">
        <w:rPr>
          <w:i/>
          <w:color w:themeColor="background1" w:themeShade="80" w:val="808080"/>
        </w:rPr>
        <w:t xml:space="preserve">FMEA counter measures </w:t>
      </w:r>
      <w:r w:rsidR="00393549">
        <w:rPr>
          <w:i/>
          <w:color w:themeColor="background1" w:themeShade="80" w:val="808080"/>
        </w:rPr>
        <w:t xml:space="preserve">could be considered as</w:t>
      </w:r>
      <w:r w:rsidR="00461D70" w:rsidRPr="00400BE3">
        <w:rPr>
          <w:i/>
          <w:color w:themeColor="background1" w:themeShade="80" w:val="808080"/>
        </w:rPr>
        <w:t xml:space="preserve"> requirements in this chapter</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3D717D2C" w14:textId="77777777" w:rsidP="007D0044" w:rsidR="00DD7D94" w:rsidRDefault="00DD7D94" w:rsidRPr="00400BE3">
      <w:pPr>
        <w:shd w:color="auto" w:fill="D6E3BC" w:themeFill="accent3" w:themeFillTint="66" w:val="clear"/>
        <w:rPr>
          <w:i/>
          <w:color w:themeColor="background1" w:themeShade="80" w:val="808080"/>
        </w:rPr>
      </w:pPr>
      <w:r w:rsidRPr="007E0C44">
        <w:rPr>
          <w:b/>
          <w:i/>
          <w:color w:themeColor="background1" w:themeShade="80" w:val="808080"/>
        </w:rPr>
        <w:t xml:space="preserve">#Hint</w:t>
      </w:r>
      <w:r w:rsidRPr="007E0C44">
        <w:rPr>
          <w:b/>
          <w:i/>
          <w:color w:themeColor="background1" w:themeShade="80" w:val="808080"/>
        </w:rPr>
        <w:t xml:space="preserve">:</w:t>
      </w:r>
      <w:r>
        <w:rPr>
          <w:i/>
          <w:color w:themeColor="background1" w:themeShade="80" w:val="8080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30B22719" w14:textId="77777777" w:rsidP="00F64303" w:rsidR="00F64303" w:rsidRDefault="00F64303" w:rsidRPr="00347A88">
      <w:pPr>
        <w:shd w:color="auto" w:fill="D6E3BC" w:themeFill="accent3" w:themeFillTint="66" w:val="clear"/>
        <w:rPr>
          <w:rStyle w:val="SubtleEmphasis"/>
        </w:rPr>
      </w:pPr>
      <w:r w:rsidRPr="00347A88">
        <w:rPr>
          <w:rStyle w:val="SubtleEmphasis"/>
          <w:b/>
        </w:rPr>
        <w:t xml:space="preserve">#Classification</w:t>
      </w:r>
      <w:r w:rsidRPr="00347A88">
        <w:rPr>
          <w:rStyle w:val="SubtleEmphasis"/>
        </w:rPr>
        <w:t xml:space="preserve">: Functional Safety only</w:t>
      </w:r>
      <w:r>
        <w:rPr>
          <w:rStyle w:val="SubtleEmphasis"/>
        </w:rPr>
        <w:t xml:space="preserve"> – If not used, remove content and state “Not Applicable”</w:t>
      </w:r>
    </w:p>
    <w:p w14:paraId="3D92B6E2" w14:textId="77777777" w:rsidP="00F64303" w:rsidR="00F64303" w:rsidRDefault="00F64303">
      <w:pPr>
        <w:shd w:color="auto" w:fill="D6E3BC" w:themeFill="accent3" w:themeFillTint="66" w:val="clear"/>
        <w:rPr>
          <w:i/>
          <w:color w:themeColor="background1" w:themeShade="80" w:val="808080"/>
        </w:rPr>
      </w:pPr>
      <w:r w:rsidRPr="00F15BD1">
        <w:rPr>
          <w:b/>
          <w:i/>
          <w:color w:themeColor="background1" w:themeShade="80" w:val="808080"/>
          <w:lang w:val="en-GB"/>
        </w:rPr>
        <w:t xml:space="preserve">#Hint</w:t>
      </w:r>
      <w:r w:rsidRPr="00F15BD1">
        <w:rPr>
          <w:b/>
          <w:i/>
          <w:color w:themeColor="background1" w:themeShade="80" w:val="808080"/>
          <w:lang w:val="en-GB"/>
        </w:rPr>
        <w:t xml:space="preserve">:</w:t>
      </w:r>
      <w:r>
        <w:rPr>
          <w:i/>
          <w:color w:themeColor="background1" w:themeShade="80" w:val="808080"/>
          <w:lang w:val="en-GB"/>
        </w:rPr>
        <w:t xml:space="preserve"> </w:t>
      </w:r>
      <w:r>
        <w:rPr>
          <w:i/>
          <w:color w:themeColor="background1" w:themeShade="80" w:val="808080"/>
        </w:rPr>
        <w:t xml:space="preserve">Add Functional Safety Requirements (FSRs) derived for this function.</w:t>
      </w:r>
    </w:p>
    <w:p w14:paraId="5DEDA432" w14:textId="5C5C3E68" w:rsidP="00F64303" w:rsidR="00F64303" w:rsidRDefault="00F64303">
      <w:pPr>
        <w:shd w:color="auto" w:fill="D6E3BC" w:themeFill="accent3" w:themeFillTint="66" w:val="clear"/>
        <w:rPr>
          <w:rStyle w:val="SubtleEmphasis"/>
        </w:rPr>
      </w:pPr>
      <w:r w:rsidRPr="008A4C8A">
        <w:rPr>
          <w:rStyle w:val="SubtleEmphasis"/>
          <w:b/>
        </w:rPr>
        <w:t xml:space="preserve">#Link</w:t>
      </w:r>
      <w:r w:rsidRPr="008A4C8A">
        <w:rPr>
          <w:rStyle w:val="SubtleEmphasis"/>
          <w:b/>
        </w:rPr>
        <w:t xml:space="preserve">:</w:t>
      </w:r>
      <w:r>
        <w:tab/>
      </w:r>
      <w:hyperlink r:id="rId42" w:history="1">
        <w:r w:rsidRPr="008A4C8A">
          <w:rPr>
            <w:rStyle w:val="Hyperlink"/>
          </w:rPr>
          <w:t xml:space="preserve">Functional Safety </w:t>
        </w:r>
        <w:r w:rsidRPr="008A4C8A">
          <w:rPr>
            <w:rStyle w:val="Hyperlink"/>
          </w:rPr>
          <w:t>Sharepoint</w:t>
        </w:r>
      </w:hyperlink>
      <w:r>
        <w:rPr>
          <w:rStyle w:val="SubtleEmphasis"/>
        </w:rPr>
        <w:t xml:space="preserve"> – Functional Safety Concept</w:t>
      </w:r>
    </w:p>
    <w:p w14:paraId="00C0EBEF" w14:textId="59D2F35F" w:rsidP="00F64303" w:rsidR="00F64303" w:rsidRDefault="00F64303" w:rsidRPr="00FC44FB">
      <w:pPr>
        <w:shd w:color="auto" w:fill="D6E3BC" w:themeFill="accent3" w:themeFillTint="66" w:val="clear"/>
        <w:rPr>
          <w:rStyle w:val="SubtleEmphasis"/>
          <w:i w:val="0"/>
          <w:iCs w:val="0"/>
        </w:rPr>
      </w:pPr>
      <w:r>
        <w:tab/>
      </w:r>
      <w:hyperlink r:id="rId43" w:history="1">
        <w:r w:rsidRPr="0097120E">
          <w:rPr>
            <w:rStyle w:val="Hyperlink"/>
          </w:rPr>
          <w:t>RE Wiki - Requirements Attributes</w:t>
        </w:r>
      </w:hyperlink>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13A2D85F" w14:textId="77777777" w:rsidP="00C054A3" w:rsidR="00C054A3" w:rsidRDefault="00C054A3" w:rsidRPr="00347A88">
      <w:pPr>
        <w:shd w:color="auto" w:fill="D6E3BC" w:themeFill="accent3" w:themeFillTint="66" w:val="clear"/>
        <w:rPr>
          <w:rStyle w:val="SubtleEmphasis"/>
        </w:rPr>
      </w:pPr>
      <w:r w:rsidRPr="00347A88">
        <w:rPr>
          <w:rStyle w:val="SubtleEmphasis"/>
          <w:b/>
        </w:rPr>
        <w:t xml:space="preserve">#Classification</w:t>
      </w:r>
      <w:r w:rsidRPr="00347A88">
        <w:rPr>
          <w:rStyle w:val="SubtleEmphasis"/>
        </w:rPr>
        <w:t xml:space="preserve">: Functional Safety only</w:t>
      </w:r>
      <w:r>
        <w:rPr>
          <w:rStyle w:val="SubtleEmphasis"/>
        </w:rPr>
        <w:t xml:space="preserve"> – If not used, remove content and state “Not Applicable”</w:t>
      </w:r>
    </w:p>
    <w:p w14:paraId="695379F8" w14:textId="776C9B72" w:rsidP="00C054A3" w:rsidR="00C054A3" w:rsidRDefault="00C054A3">
      <w:pPr>
        <w:shd w:color="auto" w:fill="D6E3BC" w:themeFill="accent3" w:themeFillTint="66" w:val="clear"/>
        <w:rPr>
          <w:i/>
          <w:color w:themeColor="background1" w:themeShade="80" w:val="808080"/>
        </w:rPr>
      </w:pPr>
      <w:r w:rsidRPr="00F15BD1">
        <w:rPr>
          <w:b/>
          <w:i/>
          <w:color w:themeColor="background1" w:themeShade="80" w:val="808080"/>
          <w:lang w:val="en-GB"/>
        </w:rPr>
        <w:t xml:space="preserve">#Hint</w:t>
      </w:r>
      <w:r w:rsidRPr="00F15BD1">
        <w:rPr>
          <w:b/>
          <w:i/>
          <w:color w:themeColor="background1" w:themeShade="80" w:val="808080"/>
          <w:lang w:val="en-GB"/>
        </w:rPr>
        <w:t xml:space="preserve">:</w:t>
      </w:r>
      <w:r>
        <w:rPr>
          <w:i/>
          <w:color w:themeColor="background1" w:themeShade="80" w:val="808080"/>
          <w:lang w:val="en-GB"/>
        </w:rPr>
        <w:t xml:space="preserve"> </w:t>
      </w:r>
      <w:r>
        <w:rPr>
          <w:i/>
          <w:color w:themeColor="background1" w:themeShade="80" w:val="808080"/>
        </w:rPr>
        <w:t xml:space="preserve"> </w:t>
      </w:r>
      <w:r w:rsidR="00F64303">
        <w:rPr>
          <w:i/>
          <w:color w:themeColor="background1" w:themeShade="80" w:val="808080"/>
        </w:rPr>
        <w:t xml:space="preserve">Sometimes an ASIL decomposition of Functional Safety Requirements is required. The decomposed FSRs should be listed beneath each ASIL Decomposition table below and referenced inside the table by ID and Title</w:t>
      </w:r>
    </w:p>
    <w:p w14:paraId="04DD4148" w14:textId="0CCF6A51" w:rsidP="00C054A3" w:rsidR="00C054A3" w:rsidRDefault="00C054A3" w:rsidRPr="00F64303">
      <w:pPr>
        <w:shd w:color="auto" w:fill="D6E3BC" w:themeFill="accent3" w:themeFillTint="66" w:val="clear"/>
        <w:rPr>
          <w:rStyle w:val="SubtleEmphasis"/>
        </w:rPr>
      </w:pPr>
      <w:r w:rsidRPr="008A4C8A">
        <w:rPr>
          <w:rStyle w:val="SubtleEmphasis"/>
          <w:b/>
        </w:rPr>
        <w:t xml:space="preserve">#Link</w:t>
      </w:r>
      <w:r w:rsidRPr="008A4C8A">
        <w:rPr>
          <w:rStyle w:val="SubtleEmphasis"/>
          <w:b/>
        </w:rPr>
        <w:t xml:space="preserve">:</w:t>
      </w:r>
      <w:r>
        <w:tab/>
      </w:r>
      <w:hyperlink r:id="rId44" w:history="1">
        <w:r w:rsidRPr="008A4C8A">
          <w:rPr>
            <w:rStyle w:val="Hyperlink"/>
          </w:rPr>
          <w:t xml:space="preserve">Functional Safety </w:t>
        </w:r>
        <w:r w:rsidRPr="008A4C8A">
          <w:rPr>
            <w:rStyle w:val="Hyperlink"/>
          </w:rPr>
          <w:t>Sharepoint</w:t>
        </w:r>
      </w:hyperlink>
      <w:r>
        <w:rPr>
          <w:rStyle w:val="SubtleEmphasis"/>
        </w:rPr>
        <w:t xml:space="preserve"> – Functional Safety Concept</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bookmarkStart w:id="156" w:name="_PCL_Status_Monitor"/>
      <w:bookmarkEnd w:id="156"/>
      <w:bookmarkStart w:id="157" w:name="_Power_Locks_Arbitrator"/>
      <w:bookmarkEnd w:id="157"/>
      <w:bookmarkStart w:id="158" w:name="_PCL_Latch_Status"/>
      <w:bookmarkEnd w:id="158"/>
      <w:bookmarkStart w:id="159" w:name="_Child_Lock_State"/>
      <w:bookmarkEnd w:id="159"/>
      <w:r>
        <w:t xml:space="preserve">Other Requirements</w:t>
      </w:r>
    </w:p>
    <w:p w14:paraId="2C4800FE" w14:textId="7C5333FC" w:rsidP="00DD7D94" w:rsidR="00DD7D94" w:rsidRDefault="00DD7D94">
      <w:pPr>
        <w:pStyle w:val="Heading5"/>
      </w:pPr>
      <w:r>
        <w:t xml:space="preserve">Design Requirements</w:t>
      </w:r>
    </w:p>
    <w:p w14:paraId="615AD67B" w14:textId="77777777" w:rsidP="007D0044" w:rsidR="00DD7D94" w:rsidRDefault="00DD7D94">
      <w:pPr>
        <w:shd w:color="auto" w:fill="D6E3BC" w:themeFill="accent3" w:themeFillTint="66" w:val="clear"/>
        <w:rPr>
          <w:rStyle w:val="SubtleEmphasis"/>
        </w:rPr>
      </w:pPr>
      <w:r w:rsidRPr="007E0C44">
        <w:rPr>
          <w:b/>
          <w:i/>
          <w:color w:themeColor="background1" w:themeShade="80" w:val="808080"/>
        </w:rPr>
        <w:t xml:space="preserve">#Hint</w:t>
      </w:r>
      <w:r w:rsidRPr="007E0C44">
        <w:rPr>
          <w:b/>
          <w:i/>
          <w:color w:themeColor="background1" w:themeShade="80" w:val="808080"/>
        </w:rPr>
        <w:t xml:space="preserve">:</w:t>
      </w:r>
      <w:r>
        <w:rPr>
          <w:i/>
          <w:color w:themeColor="background1" w:themeShade="80" w:val="808080"/>
        </w:rPr>
        <w:t xml:space="preserve"> Requirements of a Logical Function should be typically agnostic of their SW/HW implementation</w:t>
      </w:r>
      <w:r w:rsidRPr="00AE573A">
        <w:rPr>
          <w:rStyle w:val="SubtleEmphasis"/>
        </w:rPr>
        <w:t xml:space="preserve">. </w:t>
      </w:r>
      <w:r>
        <w:rPr>
          <w:rStyle w:val="SubtleEmphasis"/>
        </w:rPr>
        <w:t xml:space="preserve">If for specific reasons the function owner needs to define explicitly design constraints, it can be done in this chapter.</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2E30DE71" w14:textId="0A515974" w:rsidP="00CA4A62" w:rsidR="00CA4A62" w:rsidRDefault="00CA4A62">
      <w:pPr>
        <w:pStyle w:val="Heading4"/>
      </w:pPr>
      <w:r>
        <w:t xml:space="preserve">Uncategorized Requirements</w:t>
      </w:r>
    </w:p>
    <w:p w14:paraId="1B823CB5" w14:textId="1FFDDD79" w:rsidP="005961D3" w:rsidR="005961D3" w:rsidRDefault="005961D3" w:rsidRPr="005961D3">
      <w:pPr>
        <w:shd w:color="auto" w:fill="D6E3BC" w:themeFill="accent3" w:themeFillTint="66" w:val="clear"/>
        <w:rPr>
          <w:i/>
          <w:iCs/>
          <w:color w:themeColor="text1" w:themeTint="7F" w:val="808080"/>
        </w:rPr>
      </w:pPr>
      <w:r w:rsidRPr="007E0C44">
        <w:rPr>
          <w:b/>
          <w:i/>
          <w:color w:themeColor="background1" w:themeShade="80" w:val="808080"/>
        </w:rPr>
        <w:lastRenderedPageBreak/>
        <w:t xml:space="preserve">#Hint</w:t>
      </w:r>
      <w:r w:rsidRPr="007E0C44">
        <w:rPr>
          <w:b/>
          <w:i/>
          <w:color w:themeColor="background1" w:themeShade="80" w:val="808080"/>
        </w:rPr>
        <w:lastRenderedPageBreak/>
        <w:t xml:space="preserve">:</w:t>
      </w:r>
      <w:r>
        <w:rPr>
          <w:i/>
          <w:color w:themeColor="background1" w:themeShade="80" w:val="808080"/>
        </w:rPr>
        <w:t xml:space="preserve"> Requirements</w:t>
      </w:r>
      <w:r>
        <w:rPr>
          <w:rStyle w:val="SubtleEmphasis"/>
        </w:rPr>
        <w:t xml:space="preserve"> that are allocated to this function but do not fit in any of the previous categories are populated below.</w:t>
      </w:r>
    </w:p>
    <w:p w14:paraId="5751CED4" w14:textId="77777777" w:rsidP="00CA4A62" w:rsidR="00E21515" w:rsidRDefault="00E21515"/>
    <w:p w14:paraId="0C62F0F4" w14:textId="7FE87795" w:rsidP="001F5E54" w:rsidR="001F5E54" w:rsidRDefault="006E25A5" w:rsidRPr="0017445F">
      <w:pPr>
        <w:pStyle w:val="RERequirement"/>
        <w:shd w:color="auto" w:fill="F2F2F2" w:themeFill="background1" w:themeFillShade="F2" w:val="clear"/>
      </w:pPr>
      <w:bookmarkStart w:id="_b8ff22062acc1c852c64a76da41d7f7c" w:name="_b8ff22062acc1c852c64a76da41d7f7c"/>
      <w:r/>
      <w:bookmarkEnd w:id="_b8ff22062acc1c852c64a76da41d7f7c"/>
      <w:r w:rsidR="00AE04B0">
        <w:t xml:space="preserve"> </w:t>
      </w:r>
      <w:r w:rsidR="00AE04B0">
        <w:t xml:space="preserve">Arbitrate SSC Functionality Steering Column Request Output</w:t>
      </w:r>
    </w:p>
    <w:p w14:paraId="4AC26D13" w14:textId="12693699" w:rsidP="001F5E54" w:rsidR="001F5E54" w:rsidRDefault="00AE04B0">
      <w:pPr>
        <w:rPr>
          <w:rFonts w:cs="Arial"/>
        </w:rPr>
      </w:pPr>
      <w:r>
        <w:rPr>
          <w:rFonts w:cs="Arial"/>
        </w:rPr>
        <w:t xml:space="preserve">The Arbitrate SSC Functionality function output Steering Column Request or SC Request shall define NONE, STOW and DEPLOY</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9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921931495.jpg"/>
                          <pic:cNvPicPr/>
                        </pic:nvPicPr>
                        <pic:blipFill>
                          <a:blip r:embed="mr_docxImage9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7DE1C86D" w14:textId="77777777" w:rsidP="00CA4A62" w:rsidR="00315F1A" w:rsidRDefault="00315F1A"/>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9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66981427.jpg"/>
                    <pic:cNvPicPr/>
                  </pic:nvPicPr>
                  <pic:blipFill>
                    <a:blip r:embed="mr_docxImage95" cstate="print"/>
                    <a:stretch>
                      <a:fillRect/>
                    </a:stretch>
                  </pic:blipFill>
                  <pic:spPr>
                    <a:xfrm rot="0">
                      <a:off x="0" y="0"/>
                      <a:ext cx="152400" cy="152400"/>
                    </a:xfrm>
                    <a:prstGeom prst="rect">
                      <a:avLst/>
                    </a:prstGeom>
                  </pic:spPr>
                </pic:pic>
              </a:graphicData>
            </a:graphic>
          </wp:inline>
        </w:drawing>
      </w:r>
      <w:r w:rsidRPr="00661D74">
        <w:t xml:space="preserve">  </w:t>
      </w:r>
      <w:bookmarkStart w:id="_6e858014298df80e2c15b8c51706b8f4" w:name="_6e858014298df80e2c15b8c51706b8f4"/>
      <w:r w:rsidR="008E73AE">
        <w:t xml:space="preserve">Check Feature Availability</w:t>
      </w:r>
      <w:bookmarkEnd w:id="_6e858014298df80e2c15b8c51706b8f4"/>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94" name="Picture 225256753.jpg" descr="22525675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25256753.jpg"/>
                    <pic:cNvPicPr/>
                  </pic:nvPicPr>
                  <pic:blipFill>
                    <a:blip r:embed="mr_docxImage96" cstate="print"/>
                    <a:stretch>
                      <a:fillRect/>
                    </a:stretch>
                  </pic:blipFill>
                  <pic:spPr>
                    <a:xfrm rot="0">
                      <a:off x="0" y="0"/>
                      <a:ext cx="152400" cy="152400"/>
                    </a:xfrm>
                    <a:prstGeom prst="rect">
                      <a:avLst/>
                    </a:prstGeom>
                  </pic:spPr>
                </pic:pic>
              </a:graphicData>
            </a:graphic>
          </wp:inline>
        </w:drawing>
      </w:r>
      <w:r>
        <w:t xml:space="preserve">  </w:t>
      </w:r>
      <w:r w:rsidR="00AC0C92">
        <w:t xml:space="preserve">Indicate Reason Of State Unavailability</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96"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922385341.jpg"/>
                    <pic:cNvPicPr/>
                  </pic:nvPicPr>
                  <pic:blipFill>
                    <a:blip r:embed="mr_docxImage97"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function checks the vehicle configuration and sends the State Selection Signal</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9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66981427.jpg"/>
                    <pic:cNvPicPr/>
                  </pic:nvPicPr>
                  <pic:blipFill>
                    <a:blip r:embed="mr_docxImage98"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Check Feature Availability</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20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399564691.jpg"/>
                    <pic:cNvPicPr/>
                  </pic:nvPicPr>
                  <pic:blipFill>
                    <a:blip r:embed="mr_docxImage99"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eab0c879455f5775ec5f8eb4abc44727" w:history="1">
        <w:r w:rsidR="00B66881">
          <w:rStyle w:val="Hyperlink"/>
          <w:t xml:space="preserve">Verify Feature Status</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4" cy="3879723"/>
            <wp:effectExtent l="0" t="0" r="0" b="0"/>
            <wp:docPr id="202" name="Picture 1743247489.jpg" descr="17432474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743247489.jpg"/>
                    <pic:cNvPicPr/>
                  </pic:nvPicPr>
                  <pic:blipFill>
                    <a:blip r:embed="mr_docxImage100" cstate="print"/>
                    <a:stretch>
                      <a:fillRect/>
                    </a:stretch>
                  </pic:blipFill>
                  <pic:spPr>
                    <a:xfrm rot="0">
                      <a:off x="0" y="0"/>
                      <a:ext cx="6466204" cy="3879723"/>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20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399564691.jpg"/>
                    <pic:cNvPicPr/>
                  </pic:nvPicPr>
                  <pic:blipFill>
                    <a:blip r:embed="mr_docxImage10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Verify Feature Status</w:t>
      </w:r>
      <w:r w:rsidR="0004480F">
        <w:t xml:space="preserve">”</w:t>
      </w:r>
      <w:r w:rsidRPr="00294100">
        <w:t xml:space="preserve"> calling </w:t>
      </w:r>
      <w:r>
        <w:rPr>
          <w:noProof/>
        </w:rPr>
        <w:drawing>
          <wp:inline distT="0" distB="0" distL="0" distR="0">
            <wp:extent cx="152400" cy="152400"/>
            <wp:effectExtent l="0" t="0" r="0" b="0"/>
            <wp:docPr id="20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66981427.jpg"/>
                    <pic:cNvPicPr/>
                  </pic:nvPicPr>
                  <pic:blipFill>
                    <a:blip r:embed="mr_docxImage10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Check Feature Availability</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Vehicle Configuration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208"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801020230.jpg"/>
                          <pic:cNvPicPr/>
                        </pic:nvPicPr>
                        <pic:blipFill>
                          <a:blip r:embed="mr_docxImage103"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3bae5a9c51e1e9bcba1177b1bc484422" w:history="1">
              <w:r w:rsidR="00704F04">
                <w:rStyle w:val="Hyperlink"/>
                <w:rPr>
                  <w:rFonts w:cs="Arial"/>
                </w:rPr>
                <w:t xml:space="preserve">VehicleConfig</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Configuration of the Feature and Vehicle Specific</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21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898099889.jpg"/>
                          <pic:cNvPicPr/>
                        </pic:nvPicPr>
                        <pic:blipFill>
                          <a:blip r:embed="mr_docxImage104"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Vehicle Configuration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User Input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21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801020230.jpg"/>
                          <pic:cNvPicPr/>
                        </pic:nvPicPr>
                        <pic:blipFill>
                          <a:blip r:embed="mr_docxImage105"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4ad023d5e84017eb127c5da7a7e20a52" w:history="1">
              <w:r w:rsidR="00704F04">
                <w:rStyle w:val="Hyperlink"/>
                <w:rPr>
                  <w:rFonts w:cs="Arial"/>
                </w:rPr>
                <w:t xml:space="preserve">UserInput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Input given by user through HMI</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21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898099889.jpg"/>
                          <pic:cNvPicPr/>
                        </pic:nvPicPr>
                        <pic:blipFill>
                          <a:blip r:embed="mr_docxImage106"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User Input</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Vehicle Status Validity</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216"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01020230.jpg"/>
                          <pic:cNvPicPr/>
                        </pic:nvPicPr>
                        <pic:blipFill>
                          <a:blip r:embed="mr_docxImage107"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1cd49bc27797bd13bcfd3b2f31083be5" w:history="1">
              <w:r w:rsidR="00704F04">
                <w:rStyle w:val="Hyperlink"/>
                <w:rPr>
                  <w:rFonts w:cs="Arial"/>
                </w:rPr>
                <w:t xml:space="preserve">VehicleStatusValidity</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This is the signal which contains the validity of the Vehicle status before Arbitrating into any Mode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21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766981427.jpg"/>
                          <pic:cNvPicPr/>
                        </pic:nvPicPr>
                        <pic:blipFill>
                          <a:blip r:embed="mr_docxImage108"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03ef15dd5f0a7a780c01b4cb66ebb1b0" w:history="1">
              <w:r w:rsidR="00FE73F2">
                <w:rStyle w:val="Hyperlink"/>
                <w:rPr>
                  <w:rFonts w:cs="Arial"/>
                </w:rPr>
                <w:t xml:space="preserve">Check vehicle status</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Unavailabilty</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22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01020230.jpg"/>
                          <pic:cNvPicPr/>
                        </pic:nvPicPr>
                        <pic:blipFill>
                          <a:blip r:embed="mr_docxImage109"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5d18b757ce58b602468086cd464c1017" w:history="1">
              <w:r>
                <w:rStyle w:val="Hyperlink"/>
                <w:rPr>
                  <w:rFonts w:cs="Arial"/>
                </w:rPr>
                <w:t xml:space="preserve">ModeAcceptenceStatus</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This signal contains the information whats not available in the vehicle configuration</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22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766981427.jpg"/>
                          <pic:cNvPicPr/>
                        </pic:nvPicPr>
                        <pic:blipFill>
                          <a:blip r:embed="mr_docxImage110"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ac7a7b5e50bfafe50e277ff353e071ad" w:history="1">
              <w:r w:rsidR="00FE73F2">
                <w:rStyle w:val="Hyperlink"/>
                <w:rPr>
                  <w:rFonts w:cs="Arial"/>
                  <w:color w:val="000000"/>
                </w:rPr>
                <w:t xml:space="preserve">Provide HMI Feedback</w:t>
              </w:r>
            </w:hyperlink>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State Selection signal</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22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801020230.jpg"/>
                          <pic:cNvPicPr/>
                        </pic:nvPicPr>
                        <pic:blipFill>
                          <a:blip r:embed="mr_docxImage111"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8646546bb3958c48d191c4b7bb34375c" w:history="1">
              <w:r>
                <w:rStyle w:val="Hyperlink"/>
                <w:rPr>
                  <w:rFonts w:cs="Arial"/>
                </w:rPr>
                <w:t xml:space="preserve">StateSelectionSignal</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Signal which contains the Mode that User selected after the Vehicle status is Valid</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22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898099889.jpg"/>
                          <pic:cNvPicPr/>
                        </pic:nvPicPr>
                        <pic:blipFill>
                          <a:blip r:embed="mr_docxImage112"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state selection signal</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0edc66a191a3c231d642284a35af5d19" w:name="_0edc66a191a3c231d642284a35af5d19"/>
      <w:r/>
      <w:bookmarkEnd w:id="_0edc66a191a3c231d642284a35af5d19"/>
      <w:r w:rsidR="00AE04B0">
        <w:t xml:space="preserve"> </w:t>
      </w:r>
      <w:r w:rsidR="00AE04B0">
        <w:t xml:space="preserve">Check Feature Availability User Input Set to NOT_AVAILABLE</w:t>
      </w:r>
    </w:p>
    <w:p w14:paraId="4AC26D13" w14:textId="12693699" w:rsidP="001F5E54" w:rsidR="001F5E54" w:rsidRDefault="00AE04B0">
      <w:pPr>
        <w:rPr>
          <w:rFonts w:cs="Arial"/>
        </w:rPr>
      </w:pPr>
      <w:r>
        <w:rPr>
          <w:rFonts w:cs="Arial"/>
        </w:rPr>
        <w:t xml:space="preserve">The Check Feature Availability function shall set State Selection Signal to DRIVE when User Input is set to NOT_AVAILABLE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c527ce4917c5b91b837c0de43b234ae" w:name="_ec527ce4917c5b91b837c0de43b234ae"/>
      <w:r/>
      <w:bookmarkEnd w:id="_ec527ce4917c5b91b837c0de43b234ae"/>
      <w:r w:rsidR="00AE04B0">
        <w:t xml:space="preserve"> </w:t>
      </w:r>
      <w:r w:rsidR="00AE04B0">
        <w:t xml:space="preserve">Check Feature Availability Vehicle SConfiguration Set to DISABLE</w:t>
      </w:r>
    </w:p>
    <w:p w14:paraId="4AC26D13" w14:textId="12693699" w:rsidP="001F5E54" w:rsidR="001F5E54" w:rsidRDefault="00AE04B0">
      <w:pPr>
        <w:rPr>
          <w:rFonts w:cs="Arial"/>
        </w:rPr>
      </w:pPr>
      <w:r>
        <w:rPr>
          <w:rFonts w:cs="Arial"/>
        </w:rPr>
        <w:t xml:space="preserve">The Check Feature Availability function shall set State Selection Signal to DRIVE when Vehicle Configuration is set to DISABLE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d3a2c4165eed582bd7e80cb8ab924f12" w:name="_d3a2c4165eed582bd7e80cb8ab924f12"/>
      <w:r/>
      <w:bookmarkEnd w:id="_d3a2c4165eed582bd7e80cb8ab924f12"/>
      <w:r w:rsidR="00AE04B0">
        <w:t xml:space="preserve"> </w:t>
      </w:r>
      <w:r w:rsidR="00AE04B0">
        <w:t xml:space="preserve">Check Feature Availability User Input Set to RESET</w:t>
      </w:r>
    </w:p>
    <w:p w14:paraId="4AC26D13" w14:textId="12693699" w:rsidP="001F5E54" w:rsidR="001F5E54" w:rsidRDefault="00AE04B0">
      <w:pPr>
        <w:rPr>
          <w:rFonts w:cs="Arial"/>
        </w:rPr>
      </w:pPr>
      <w:r>
        <w:rPr>
          <w:rFonts w:cs="Arial"/>
        </w:rPr>
        <w:t xml:space="preserve">The Check Feature Availability function shall set State Selection Signal to DRIVE when User Input is set to RESET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ae7dbb226084959942cff48640ff083" w:name="_8ae7dbb226084959942cff48640ff083"/>
      <w:r/>
      <w:bookmarkEnd w:id="_8ae7dbb226084959942cff48640ff083"/>
      <w:r w:rsidR="00AE04B0">
        <w:t xml:space="preserve"> </w:t>
      </w:r>
      <w:r w:rsidR="00AE04B0">
        <w:t xml:space="preserve">Check Feature Availability User Input Set to NONE</w:t>
      </w:r>
    </w:p>
    <w:p w14:paraId="4AC26D13" w14:textId="12693699" w:rsidP="001F5E54" w:rsidR="001F5E54" w:rsidRDefault="00AE04B0">
      <w:pPr>
        <w:rPr>
          <w:rFonts w:cs="Arial"/>
        </w:rPr>
      </w:pPr>
      <w:r>
        <w:rPr>
          <w:rFonts w:cs="Arial"/>
        </w:rPr>
        <w:t xml:space="preserve">The Check Feature Availability function shall set State Selection Signal to DRIVE when User Input is set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51a39c2129e7418bbec93e52308746d1" w:name="_51a39c2129e7418bbec93e52308746d1"/>
      <w:r/>
      <w:bookmarkEnd w:id="_51a39c2129e7418bbec93e52308746d1"/>
      <w:r w:rsidR="00AE04B0">
        <w:t xml:space="preserve"> </w:t>
      </w:r>
      <w:r w:rsidR="00AE04B0">
        <w:t xml:space="preserve">Check Feature Availability State Selection Signal Set Work State</w:t>
      </w:r>
    </w:p>
    <w:p w14:paraId="4AC26D13" w14:textId="12693699" w:rsidP="001F5E54" w:rsidR="001F5E54" w:rsidRDefault="00AE04B0">
      <w:pPr>
        <w:rPr>
          <w:rFonts w:cs="Arial"/>
        </w:rPr>
      </w:pPr>
      <w:r>
        <w:rPr>
          <w:rFonts w:cs="Arial"/>
        </w:rPr>
        <w:t xml:space="preserve">The Check Feature Availability function shall set State Selection Signal to WORK when User Input is set to WORKMODE AND Vehicle Configuration is set to ENABLE AND Vehicle Status Validity is set to VALID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21964606d9d8b42be69d7cbb0f20be53" w:name="_21964606d9d8b42be69d7cbb0f20be53"/>
      <w:r/>
      <w:bookmarkEnd w:id="_21964606d9d8b42be69d7cbb0f20be53"/>
      <w:r w:rsidR="00AE04B0">
        <w:t xml:space="preserve"> </w:t>
      </w:r>
      <w:r w:rsidR="00AE04B0">
        <w:t xml:space="preserve">Check Feature Availability State Selection Signal Set Play State</w:t>
      </w:r>
    </w:p>
    <w:p w14:paraId="4AC26D13" w14:textId="12693699" w:rsidP="001F5E54" w:rsidR="001F5E54" w:rsidRDefault="00AE04B0">
      <w:pPr>
        <w:rPr>
          <w:rFonts w:cs="Arial"/>
        </w:rPr>
      </w:pPr>
      <w:r>
        <w:rPr>
          <w:rFonts w:cs="Arial"/>
        </w:rPr>
        <w:t xml:space="preserve">The Check Feature Availability function shall set State Selection Signal to PLAY when User Input is set to PLAYMODE AND Vehicle Configuration is set to ENABLE AND Vehicle Status Validity is set to VALID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5a0dc6bd1baa28605ff3dc4871a4109d" w:name="_5a0dc6bd1baa28605ff3dc4871a4109d"/>
      <w:r/>
      <w:bookmarkEnd w:id="_5a0dc6bd1baa28605ff3dc4871a4109d"/>
      <w:r w:rsidR="00AE04B0">
        <w:t xml:space="preserve"> </w:t>
      </w:r>
      <w:r w:rsidR="00AE04B0">
        <w:t xml:space="preserve">Check Feature Availability Vehicle Status Validity Set to INVALID</w:t>
      </w:r>
    </w:p>
    <w:p w14:paraId="4AC26D13" w14:textId="12693699" w:rsidP="001F5E54" w:rsidR="001F5E54" w:rsidRDefault="00AE04B0">
      <w:pPr>
        <w:rPr>
          <w:rFonts w:cs="Arial"/>
        </w:rPr>
      </w:pPr>
      <w:r>
        <w:rPr>
          <w:rFonts w:cs="Arial"/>
        </w:rPr>
        <w:t xml:space="preserve">The Check Feature Availability function shall set State Selection Signal to DRIVE when Vehicle Status Validity is set to INVALID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4a7a1f3cb87b5f64b7b733e20b5de64c" w:name="_4a7a1f3cb87b5f64b7b733e20b5de64c"/>
      <w:r/>
      <w:bookmarkEnd w:id="_4a7a1f3cb87b5f64b7b733e20b5de64c"/>
      <w:r w:rsidR="00AE04B0">
        <w:t xml:space="preserve"> </w:t>
      </w:r>
      <w:r w:rsidR="00AE04B0">
        <w:t xml:space="preserve">Check Feature Availability State Selection Signal Set Rest State</w:t>
      </w:r>
    </w:p>
    <w:p w14:paraId="4AC26D13" w14:textId="12693699" w:rsidP="001F5E54" w:rsidR="001F5E54" w:rsidRDefault="00AE04B0">
      <w:pPr>
        <w:rPr>
          <w:rFonts w:cs="Arial"/>
        </w:rPr>
      </w:pPr>
      <w:r>
        <w:rPr>
          <w:rFonts w:cs="Arial"/>
        </w:rPr>
        <w:t xml:space="preserve">The Check Feature Availability function shall set State Selection Signal to REST when User Input is set to RESTMODE AND Vehicle Configuration is set to ENABLE AND Vehicle Status Validity is set to VALID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22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399564691.jpg"/>
                    <pic:cNvPicPr/>
                  </pic:nvPicPr>
                  <pic:blipFill>
                    <a:blip r:embed="mr_docxImage113" cstate="print"/>
                    <a:stretch>
                      <a:fillRect/>
                    </a:stretch>
                  </pic:blipFill>
                  <pic:spPr>
                    <a:xfrm rot="0">
                      <a:off x="0" y="0"/>
                      <a:ext cx="152400" cy="152400"/>
                    </a:xfrm>
                    <a:prstGeom prst="rect">
                      <a:avLst/>
                    </a:prstGeom>
                  </pic:spPr>
                </pic:pic>
              </a:graphicData>
            </a:graphic>
          </wp:inline>
        </w:drawing>
      </w:r>
      <w:r w:rsidRPr="00661D74">
        <w:t xml:space="preserve">  </w:t>
      </w:r>
      <w:bookmarkStart w:id="_5cc1a719bde57acb8424636bfdfc1478" w:name="_5cc1a719bde57acb8424636bfdfc1478"/>
      <w:r w:rsidR="008E73AE">
        <w:t xml:space="preserve">Check for Transition Termination</w:t>
      </w:r>
      <w:bookmarkEnd w:id="_5cc1a719bde57acb8424636bfdfc1478"/>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230"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22385341.jpg"/>
                    <pic:cNvPicPr/>
                  </pic:nvPicPr>
                  <pic:blipFill>
                    <a:blip r:embed="mr_docxImage114"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Steering and Deployable Tray System</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system Functions check all the terminate signals information from Seat , steering Column and Tray Table and verifies if termination of transition is necessary</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23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399564691.jpg"/>
                    <pic:cNvPicPr/>
                  </pic:nvPicPr>
                  <pic:blipFill>
                    <a:blip r:embed="mr_docxImage115"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Check for Transition Termination</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234"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69851524.jpg"/>
                    <pic:cNvPicPr/>
                  </pic:nvPicPr>
                  <pic:blipFill>
                    <a:blip r:embed="mr_docxImage116"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7fd622fa8e2b9a83ec0465a7237f872d" w:history="1">
        <w:r w:rsidR="00B66881">
          <w:rStyle w:val="Hyperlink"/>
          <w:t xml:space="preserve">Make Rest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236"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69851524.jpg"/>
                    <pic:cNvPicPr/>
                  </pic:nvPicPr>
                  <pic:blipFill>
                    <a:blip r:embed="mr_docxImage117"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d3a7a768ce80ca71bed76600e7806ca0" w:history="1">
        <w:r w:rsidR="00B66881">
          <w:rStyle w:val="Hyperlink"/>
          <w:t xml:space="preserve">Make Work Space Available</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365149"/>
            <wp:effectExtent l="0" t="0" r="0" b="0"/>
            <wp:docPr id="238" name="Picture -1947765375.jpg" descr="-194776537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47765375.jpg"/>
                    <pic:cNvPicPr/>
                  </pic:nvPicPr>
                  <pic:blipFill>
                    <a:blip r:embed="mr_docxImage118" cstate="print"/>
                    <a:stretch>
                      <a:fillRect/>
                    </a:stretch>
                  </pic:blipFill>
                  <pic:spPr>
                    <a:xfrm rot="0">
                      <a:off x="0" y="0"/>
                      <a:ext cx="6466205" cy="2365149"/>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240"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69851524.jpg"/>
                    <pic:cNvPicPr/>
                  </pic:nvPicPr>
                  <pic:blipFill>
                    <a:blip r:embed="mr_docxImage11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Rest space Available</w:t>
      </w:r>
      <w:r w:rsidR="0004480F">
        <w:t xml:space="preserve">”</w:t>
      </w:r>
      <w:r w:rsidRPr="00294100">
        <w:t xml:space="preserve"> calling </w:t>
      </w:r>
      <w:r>
        <w:rPr>
          <w:noProof/>
        </w:rPr>
        <w:drawing>
          <wp:inline distT="0" distB="0" distL="0" distR="0">
            <wp:extent cx="152400" cy="152400"/>
            <wp:effectExtent l="0" t="0" r="0" b="0"/>
            <wp:docPr id="24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399564691.jpg"/>
                    <pic:cNvPicPr/>
                  </pic:nvPicPr>
                  <pic:blipFill>
                    <a:blip r:embed="mr_docxImage12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Check for Transition Termination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29076"/>
            <wp:effectExtent l="0" t="0" r="0" b="0"/>
            <wp:docPr id="244" name="Picture 521751505.jpg" descr="5217515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21751505.jpg"/>
                    <pic:cNvPicPr/>
                  </pic:nvPicPr>
                  <pic:blipFill>
                    <a:blip r:embed="mr_docxImage121" cstate="print"/>
                    <a:stretch>
                      <a:fillRect/>
                    </a:stretch>
                  </pic:blipFill>
                  <pic:spPr>
                    <a:xfrm rot="0">
                      <a:off x="0" y="0"/>
                      <a:ext cx="6466205" cy="272907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246"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69851524.jpg"/>
                    <pic:cNvPicPr/>
                  </pic:nvPicPr>
                  <pic:blipFill>
                    <a:blip r:embed="mr_docxImage12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Work Space Available</w:t>
      </w:r>
      <w:r w:rsidR="0004480F">
        <w:t xml:space="preserve">”</w:t>
      </w:r>
      <w:r w:rsidRPr="00294100">
        <w:t xml:space="preserve"> calling </w:t>
      </w:r>
      <w:r>
        <w:rPr>
          <w:noProof/>
        </w:rPr>
        <w:drawing>
          <wp:inline distT="0" distB="0" distL="0" distR="0">
            <wp:extent cx="152400" cy="152400"/>
            <wp:effectExtent l="0" t="0" r="0" b="0"/>
            <wp:docPr id="24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399564691.jpg"/>
                    <pic:cNvPicPr/>
                  </pic:nvPicPr>
                  <pic:blipFill>
                    <a:blip r:embed="mr_docxImage12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Check for Transition Termination</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Seat Movement status Internal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250"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78320328.jpg"/>
                          <pic:cNvPicPr/>
                        </pic:nvPicPr>
                        <pic:blipFill>
                          <a:blip r:embed="mr_docxImage124"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57b2cc3c6586aff89bf63c3de2ea9021" w:history="1">
              <w:r w:rsidR="00704F04">
                <w:rStyle w:val="Hyperlink"/>
                <w:rPr>
                  <w:rFonts w:cs="Arial"/>
                </w:rPr>
                <w:t xml:space="preserve">SeatMovementStatusInternal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Status of the Seat movement according to the current position and external position</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25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399564691.jpg"/>
                          <pic:cNvPicPr/>
                        </pic:nvPicPr>
                        <pic:blipFill>
                          <a:blip r:embed="mr_docxImage125"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b6c887a8d950abfa8b6fca6496587f3a" w:history="1">
              <w:r w:rsidR="00FE73F2">
                <w:rStyle w:val="Hyperlink"/>
                <w:rPr>
                  <w:rFonts w:cs="Arial"/>
                </w:rPr>
                <w:t xml:space="preserve">Request Seat Arbitration</w:t>
              </w:r>
            </w:hyperlink>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SC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254"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978320328.jpg"/>
                          <pic:cNvPicPr/>
                        </pic:nvPicPr>
                        <pic:blipFill>
                          <a:blip r:embed="mr_docxImage126"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295d80544bb84973624655af69f7bd4f" w:history="1">
              <w:r w:rsidR="00704F04">
                <w:rStyle w:val="Hyperlink"/>
                <w:rPr>
                  <w:rFonts w:cs="Arial"/>
                </w:rPr>
                <w:t xml:space="preserve">SteeringColumnStatusInternal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Status of SteeringColumn based on Feature Decisions and current steering Column Position</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25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399564691.jpg"/>
                          <pic:cNvPicPr/>
                        </pic:nvPicPr>
                        <pic:blipFill>
                          <a:blip r:embed="mr_docxImage127"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9f5caea065ee44d8308b1f0ff62cc492" w:history="1">
              <w:r w:rsidR="00FE73F2">
                <w:rStyle w:val="Hyperlink"/>
                <w:rPr>
                  <w:rFonts w:cs="Arial"/>
                </w:rPr>
                <w:t xml:space="preserve">Request Steering Column Arbitration</w:t>
              </w:r>
            </w:hyperlink>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258"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978320328.jpg"/>
                          <pic:cNvPicPr/>
                        </pic:nvPicPr>
                        <pic:blipFill>
                          <a:blip r:embed="mr_docxImage128"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f333695d6e13e96b13af33837d11643e" w:history="1">
              <w:r w:rsidR="00704F04">
                <w:rStyle w:val="Hyperlink"/>
                <w:rPr>
                  <w:rFonts w:cs="Arial"/>
                </w:rPr>
                <w:t xml:space="preserve">TrayStatus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This status is decided and fed by the Feature systems based on Requests and Input feedbacks fed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26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399564691.jpg"/>
                          <pic:cNvPicPr/>
                        </pic:nvPicPr>
                        <pic:blipFill>
                          <a:blip r:embed="mr_docxImage129"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0b9fb125584dc9c092d192a19b3f0c6a" w:history="1">
              <w:r w:rsidR="00FE73F2">
                <w:rStyle w:val="Hyperlink"/>
                <w:rPr>
                  <w:rFonts w:cs="Arial"/>
                </w:rPr>
                <w:t xml:space="preserve">Request Tray Arbitration</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Termination Signal</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26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801020230.jpg"/>
                          <pic:cNvPicPr/>
                        </pic:nvPicPr>
                        <pic:blipFill>
                          <a:blip r:embed="mr_docxImage130"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198bb6793a4809b92269552817ca3502" w:history="1">
              <w:r>
                <w:rStyle w:val="Hyperlink"/>
                <w:rPr>
                  <w:rFonts w:cs="Arial"/>
                </w:rPr>
                <w:t xml:space="preserve">Termination Signal</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Logical signal for termination of Mode Arbitration when system did not act according to requests</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26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399564691.jpg"/>
                          <pic:cNvPicPr/>
                        </pic:nvPicPr>
                        <pic:blipFill>
                          <a:blip r:embed="mr_docxImage131"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5f37a8550309150a5d7804d9e1ac3706" w:history="1">
              <w:r w:rsidR="00FE73F2">
                <w:rStyle w:val="Hyperlink"/>
                <w:rPr>
                  <w:rFonts w:cs="Arial"/>
                  <w:color w:val="000000"/>
                </w:rPr>
                <w:t xml:space="preserve">Control SSC Functionality</w:t>
              </w:r>
            </w:hyperlink>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5E7D71E6" w14:textId="77777777" w:rsidP="00A7465B" w:rsidR="00A7465B" w:rsidRDefault="00A7465B">
      <w:pPr>
        <w:contextualSpacing/>
        <w:jc w:val="center"/>
      </w:pPr>
      <w:r>
        <w:rPr>
          <w:noProof/>
        </w:rPr>
        <w:drawing>
          <wp:inline distT="0" distB="0" distL="0" distR="0">
            <wp:extent cx="6466205" cy="3455461"/>
            <wp:effectExtent l="0" t="0" r="0" b="0"/>
            <wp:docPr id="266" name="Picture 2051680533.jpg" descr="205168053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051680533.jpg"/>
                    <pic:cNvPicPr/>
                  </pic:nvPicPr>
                  <pic:blipFill>
                    <a:blip r:embed="mr_docxImage132" cstate="print"/>
                    <a:stretch>
                      <a:fillRect/>
                    </a:stretch>
                  </pic:blipFill>
                  <pic:spPr>
                    <a:xfrm rot="0">
                      <a:off x="0" y="0"/>
                      <a:ext cx="6466205" cy="3455461"/>
                    </a:xfrm>
                    <a:prstGeom prst="rect">
                      <a:avLst/>
                    </a:prstGeom>
                  </pic:spPr>
                </pic:pic>
              </a:graphicData>
            </a:graphic>
          </wp:inline>
        </w:drawing>
      </w:r>
    </w:p>
    <w:p w14:paraId="1605F18A" w14:textId="56385C03" w:rsidP="000A30CD" w:rsidR="000A30CD" w:rsidRDefault="00A7465B" w:rsidRPr="00294100">
      <w:pPr>
        <w:pStyle w:val="Caption"/>
      </w:pPr>
      <w:bookmarkStart w:id="148" w:name="_Toc515373318"/>
      <w:bookmarkStart w:id="149" w:name="_Toc6466566"/>
      <w:r w:rsidRPr="00BD03E8">
        <w:t xml:space="preserve">Figure </w:t>
      </w:r>
      <w:fldSimple w:instr=" SEQ Figure \* ARABIC ">
        <w:r w:rsidR="00171070">
          <w:rPr>
            <w:noProof/>
          </w:rPr>
          <w:t xml:space="preserve">3</w:t>
        </w:r>
      </w:fldSimple>
      <w:r w:rsidRPr="00BD03E8">
        <w:t xml:space="preserve">:</w:t>
      </w:r>
      <w:bookmarkEnd w:id="148"/>
      <w:r w:rsidR="00501DFF">
        <w:t xml:space="preserve"> </w:t>
      </w:r>
      <w:r w:rsidR="000A30CD" w:rsidRPr="00294100">
        <w:t xml:space="preserve">Check for Transition Termination</w:t>
      </w:r>
      <w:bookmarkEnd w:id="149"/>
    </w:p>
    <w:p w14:paraId="09D37D1D" w14:textId="77777777" w:rsidP="000A30CD" w:rsidR="000A30CD" w:rsidRDefault="000A30CD" w:rsidRPr="000A30CD"/>
    <w:p w14:paraId="2050B6EE" w14:textId="77777777" w:rsidP="00A7465B" w:rsidR="00A7465B" w:rsidRDefault="00A7465B" w:rsidRPr="00834E12"/>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4C2B55BD" w14:textId="4EEF1CDC" w:rsidP="005961D3" w:rsidR="005961D3" w:rsidRDefault="005961D3">
      <w:pPr>
        <w:rPr>
          <w:color w:themeColor="background1" w:themeShade="A6" w:val="A6A6A6"/>
        </w:rPr>
      </w:pPr>
      <w:r>
        <w:rPr>
          <w:color w:themeColor="background1" w:themeShade="A6" w:val="A6A6A6"/>
        </w:rPr>
        <w:t xml:space="preserve">No Normal Operation Requirements specified.</w:t>
      </w:r>
    </w:p>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26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766981427.jpg"/>
                    <pic:cNvPicPr/>
                  </pic:nvPicPr>
                  <pic:blipFill>
                    <a:blip r:embed="mr_docxImage133" cstate="print"/>
                    <a:stretch>
                      <a:fillRect/>
                    </a:stretch>
                  </pic:blipFill>
                  <pic:spPr>
                    <a:xfrm rot="0">
                      <a:off x="0" y="0"/>
                      <a:ext cx="152400" cy="152400"/>
                    </a:xfrm>
                    <a:prstGeom prst="rect">
                      <a:avLst/>
                    </a:prstGeom>
                  </pic:spPr>
                </pic:pic>
              </a:graphicData>
            </a:graphic>
          </wp:inline>
        </w:drawing>
      </w:r>
      <w:r w:rsidRPr="00661D74">
        <w:t xml:space="preserve">  </w:t>
      </w:r>
      <w:bookmarkStart w:id="_310f07768ab2bd538fbaa7f64d10068d" w:name="_310f07768ab2bd538fbaa7f64d10068d"/>
      <w:r w:rsidR="008E73AE">
        <w:t xml:space="preserve">Check Inhibit status</w:t>
      </w:r>
      <w:bookmarkEnd w:id="_310f07768ab2bd538fbaa7f64d10068d"/>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270" name="Picture -456965331.jpg" descr="-45696533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456965331.jpg"/>
                    <pic:cNvPicPr/>
                  </pic:nvPicPr>
                  <pic:blipFill>
                    <a:blip r:embed="mr_docxImage134" cstate="print"/>
                    <a:stretch>
                      <a:fillRect/>
                    </a:stretch>
                  </pic:blipFill>
                  <pic:spPr>
                    <a:xfrm rot="0">
                      <a:off x="0" y="0"/>
                      <a:ext cx="152400" cy="152400"/>
                    </a:xfrm>
                    <a:prstGeom prst="rect">
                      <a:avLst/>
                    </a:prstGeom>
                  </pic:spPr>
                </pic:pic>
              </a:graphicData>
            </a:graphic>
          </wp:inline>
        </w:drawing>
      </w:r>
      <w:r>
        <w:t xml:space="preserve">  </w:t>
      </w:r>
      <w:r w:rsidR="00AC0C92">
        <w:t xml:space="preserve">check Inhibit Status</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272"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922385341.jpg"/>
                    <pic:cNvPicPr/>
                  </pic:nvPicPr>
                  <pic:blipFill>
                    <a:blip r:embed="mr_docxImage135"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Subsystem function verifies the Locomotion and Air bag Inhibit status and Outputs the Inhibit status</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27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766981427.jpg"/>
                    <pic:cNvPicPr/>
                  </pic:nvPicPr>
                  <pic:blipFill>
                    <a:blip r:embed="mr_docxImage136"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Check Inhibit status</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27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399564691.jpg"/>
                    <pic:cNvPicPr/>
                  </pic:nvPicPr>
                  <pic:blipFill>
                    <a:blip r:embed="mr_docxImage137"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409b4a9e83a72c7fb3cc4ba337f22b98" w:history="1">
        <w:r w:rsidR="00B66881">
          <w:rStyle w:val="Hyperlink"/>
          <w:t xml:space="preserve">Verify Drive Control Status</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611963"/>
            <wp:effectExtent l="0" t="0" r="0" b="0"/>
            <wp:docPr id="278" name="Picture 1404576605.jpg" descr="1404576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404576605.jpg"/>
                    <pic:cNvPicPr/>
                  </pic:nvPicPr>
                  <pic:blipFill>
                    <a:blip r:embed="mr_docxImage138" cstate="print"/>
                    <a:stretch>
                      <a:fillRect/>
                    </a:stretch>
                  </pic:blipFill>
                  <pic:spPr>
                    <a:xfrm rot="0">
                      <a:off x="0" y="0"/>
                      <a:ext cx="6466205" cy="3611963"/>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28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399564691.jpg"/>
                    <pic:cNvPicPr/>
                  </pic:nvPicPr>
                  <pic:blipFill>
                    <a:blip r:embed="mr_docxImage13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Verify Drive Control Status</w:t>
      </w:r>
      <w:r w:rsidR="0004480F">
        <w:t xml:space="preserve">”</w:t>
      </w:r>
      <w:r w:rsidRPr="00294100">
        <w:t xml:space="preserve"> calling </w:t>
      </w:r>
      <w:r>
        <w:rPr>
          <w:noProof/>
        </w:rPr>
        <w:drawing>
          <wp:inline distT="0" distB="0" distL="0" distR="0">
            <wp:extent cx="152400" cy="152400"/>
            <wp:effectExtent l="0" t="0" r="0" b="0"/>
            <wp:docPr id="28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766981427.jpg"/>
                    <pic:cNvPicPr/>
                  </pic:nvPicPr>
                  <pic:blipFill>
                    <a:blip r:embed="mr_docxImage14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Check Inhibit status</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Locmotion Inhibit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284"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78320328.jpg"/>
                          <pic:cNvPicPr/>
                        </pic:nvPicPr>
                        <pic:blipFill>
                          <a:blip r:embed="mr_docxImage141"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2332bcbe72f8dd7f990c5e4f071c14f7" w:history="1">
              <w:r w:rsidR="00704F04">
                <w:rStyle w:val="Hyperlink"/>
                <w:rPr>
                  <w:rFonts w:cs="Arial"/>
                </w:rPr>
                <w:t xml:space="preserve">LocomotionInhibitStatus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Status of the Locomotion Inhibition</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28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898099889.jpg"/>
                          <pic:cNvPicPr/>
                        </pic:nvPicPr>
                        <pic:blipFill>
                          <a:blip r:embed="mr_docxImage142"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Locomotion Inhibit status</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Driver Airbag Inhibit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288"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78320328.jpg"/>
                          <pic:cNvPicPr/>
                        </pic:nvPicPr>
                        <pic:blipFill>
                          <a:blip r:embed="mr_docxImage143"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202bd8f2eb1e3e53377dcd0a57de2f42" w:history="1">
              <w:r w:rsidR="00704F04">
                <w:rStyle w:val="Hyperlink"/>
                <w:rPr>
                  <w:rFonts w:cs="Arial"/>
                </w:rPr>
                <w:t xml:space="preserve">DriverAirbagInhibitStatus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Status of the Driver Airbag Inhibition</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29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898099889.jpg"/>
                          <pic:cNvPicPr/>
                        </pic:nvPicPr>
                        <pic:blipFill>
                          <a:blip r:embed="mr_docxImage144"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Driver Airbag Inhibit status</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Inhibit Status</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29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801020230.jpg"/>
                          <pic:cNvPicPr/>
                        </pic:nvPicPr>
                        <pic:blipFill>
                          <a:blip r:embed="mr_docxImage145"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2189d4a45dd60f67e066ffe239dddf72" w:history="1">
              <w:r>
                <w:rStyle w:val="Hyperlink"/>
                <w:rPr>
                  <w:rFonts w:cs="Arial"/>
                </w:rPr>
                <w:t xml:space="preserve">InhibitStatus</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Inhibit status of driver control which is verified by the feature systems</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29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898099889.jpg"/>
                          <pic:cNvPicPr/>
                        </pic:nvPicPr>
                        <pic:blipFill>
                          <a:blip r:embed="mr_docxImage146"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Inhibit status</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bcc94df7da056d7ea19a5e67a15289f2" w:name="_bcc94df7da056d7ea19a5e67a15289f2"/>
      <w:r/>
      <w:bookmarkEnd w:id="_bcc94df7da056d7ea19a5e67a15289f2"/>
      <w:r w:rsidR="00AE04B0">
        <w:t xml:space="preserve"> </w:t>
      </w:r>
      <w:r w:rsidR="00AE04B0">
        <w:t xml:space="preserve">Check Inhibit status Function Inhibit Status DEINHIBITED</w:t>
      </w:r>
    </w:p>
    <w:p w14:paraId="4AC26D13" w14:textId="12693699" w:rsidP="001F5E54" w:rsidR="001F5E54" w:rsidRDefault="00AE04B0">
      <w:pPr>
        <w:rPr>
          <w:rFonts w:cs="Arial"/>
        </w:rPr>
      </w:pPr>
      <w:r>
        <w:rPr>
          <w:rFonts w:cs="Arial"/>
        </w:rPr>
        <w:t xml:space="preserve">The Check Inhibit status Function shall set the Inhibit Status to DC_DEINHIBITED when Driver Airbag Inhibit Status is set to DEINHIBITED AND Locomotion Inhibit Status is set to DEINHIBITED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296"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173364756.jpg"/>
                          <pic:cNvPicPr/>
                        </pic:nvPicPr>
                        <pic:blipFill>
                          <a:blip r:embed="mr_docxImage14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241df6f6baecc5100451d6976ed6dc53" w:name="_241df6f6baecc5100451d6976ed6dc53"/>
      <w:r/>
      <w:bookmarkEnd w:id="_241df6f6baecc5100451d6976ed6dc53"/>
      <w:r w:rsidR="00AE04B0">
        <w:t xml:space="preserve"> </w:t>
      </w:r>
      <w:r w:rsidR="00AE04B0">
        <w:t xml:space="preserve">The Check Inhibit status function State Memory Definition</w:t>
      </w:r>
    </w:p>
    <w:p w14:paraId="4AC26D13" w14:textId="12693699" w:rsidP="001F5E54" w:rsidR="001F5E54" w:rsidRDefault="00AE04B0">
      <w:pPr>
        <w:rPr>
          <w:rFonts w:cs="Arial"/>
        </w:rPr>
      </w:pPr>
      <w:r>
        <w:rPr>
          <w:rFonts w:cs="Arial"/>
        </w:rPr>
        <w:t xml:space="preserve">The Check Inhibit status function State Memory shall store the current DC_INHIBITED, DC_FAILED_TO_INHIBIT, DC_DEINHIBITED or DC_FAILED_TO_DEINHIBIT value output by Inhibit Status</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f19c9636727eb127d2a7fa8bdf358429" w:name="_f19c9636727eb127d2a7fa8bdf358429"/>
      <w:r/>
      <w:bookmarkEnd w:id="_f19c9636727eb127d2a7fa8bdf358429"/>
      <w:r w:rsidR="00AE04B0">
        <w:t xml:space="preserve"> </w:t>
      </w:r>
      <w:r w:rsidR="00AE04B0">
        <w:t xml:space="preserve">Check Inhibit status Funciton Inhibit Status Failed to De-Inhibit</w:t>
      </w:r>
    </w:p>
    <w:p w14:paraId="4AC26D13" w14:textId="12693699" w:rsidP="001F5E54" w:rsidR="001F5E54" w:rsidRDefault="00AE04B0">
      <w:pPr>
        <w:rPr>
          <w:rFonts w:cs="Arial"/>
        </w:rPr>
      </w:pPr>
      <w:r>
        <w:rPr>
          <w:rFonts w:cs="Arial"/>
        </w:rPr>
        <w:t xml:space="preserve">The Check Inhibit status Function shall set the Inhibit Status to DC_FAILED_TO_DEINHIBITED when Driver Airbag Inhibit Status and Locomotion Inhibit Status are NOT equal AND State Memory is set to DC_FAILED_TO_DEINHIBIT and Timer is set to TIMEOUT.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298"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173364756.jpg"/>
                          <pic:cNvPicPr/>
                        </pic:nvPicPr>
                        <pic:blipFill>
                          <a:blip r:embed="mr_docxImage14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f2cb3a0d219d26dc16c61f23562b610" w:name="_6f2cb3a0d219d26dc16c61f23562b610"/>
      <w:r/>
      <w:bookmarkEnd w:id="_6f2cb3a0d219d26dc16c61f23562b610"/>
      <w:r w:rsidR="00AE04B0">
        <w:t xml:space="preserve"> </w:t>
      </w:r>
      <w:r w:rsidR="00AE04B0">
        <w:t xml:space="preserve">Check Inhibit status Timer TIMEOUT</w:t>
      </w:r>
    </w:p>
    <w:p w14:paraId="4AC26D13" w14:textId="12693699" w:rsidP="001F5E54" w:rsidR="001F5E54" w:rsidRDefault="00AE04B0">
      <w:pPr>
        <w:rPr>
          <w:rFonts w:cs="Arial"/>
        </w:rPr>
      </w:pPr>
      <w:r>
        <w:rPr>
          <w:rFonts w:cs="Arial"/>
        </w:rPr>
        <w:t xml:space="preserve">The Check Inhibit status Function shall set the Next Timer to INIT when Timer is set to TIMEOUT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00"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173364756.jpg"/>
                          <pic:cNvPicPr/>
                        </pic:nvPicPr>
                        <pic:blipFill>
                          <a:blip r:embed="mr_docxImage14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600cc01158920a409548bbdc8b5855d" w:name="_6600cc01158920a409548bbdc8b5855d"/>
      <w:r/>
      <w:bookmarkEnd w:id="_6600cc01158920a409548bbdc8b5855d"/>
      <w:r w:rsidR="00AE04B0">
        <w:t xml:space="preserve"> </w:t>
      </w:r>
      <w:r w:rsidR="00AE04B0">
        <w:t xml:space="preserve">The Check Inhibit status function Inhibit Status Definition</w:t>
      </w:r>
    </w:p>
    <w:p w14:paraId="4AC26D13" w14:textId="12693699" w:rsidP="001F5E54" w:rsidR="001F5E54" w:rsidRDefault="00AE04B0">
      <w:pPr>
        <w:rPr>
          <w:rFonts w:cs="Arial"/>
        </w:rPr>
      </w:pPr>
      <w:r>
        <w:rPr>
          <w:rFonts w:cs="Arial"/>
        </w:rPr>
        <w:t xml:space="preserve">The Check Inhibit status function Inhibit Status shall indicate DC_INHIBITED, DC_FAILED_TO_INHIBIT, DC_DEINHIBITED and DC_FAILED_TO_DEINHIBIT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ffcec2cecaadd84fe25bd2b2b5bd9228" w:name="_ffcec2cecaadd84fe25bd2b2b5bd9228"/>
      <w:r/>
      <w:bookmarkEnd w:id="_ffcec2cecaadd84fe25bd2b2b5bd9228"/>
      <w:r w:rsidR="00AE04B0">
        <w:t xml:space="preserve"> </w:t>
      </w:r>
      <w:r w:rsidR="00AE04B0">
        <w:t xml:space="preserve">Check Inhibit status Function Inhibit Status transition to De-Inhibit</w:t>
      </w:r>
    </w:p>
    <w:p w14:paraId="4AC26D13" w14:textId="12693699" w:rsidP="001F5E54" w:rsidR="001F5E54" w:rsidRDefault="00AE04B0">
      <w:pPr>
        <w:rPr>
          <w:rFonts w:cs="Arial"/>
        </w:rPr>
      </w:pPr>
      <w:r>
        <w:rPr>
          <w:rFonts w:cs="Arial"/>
        </w:rPr>
        <w:t xml:space="preserve">The Check Inhibit status Function shall set the Inhibit Status to DC_FAILED_TO_DEINHIBITED when Driver Airbag Inhibit Status and Locomotion Inhibit Status are NOT equal AND State Memory is set to DC_INHIBIT and Timer is set to TIMEOUT.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02"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173364756.jpg"/>
                          <pic:cNvPicPr/>
                        </pic:nvPicPr>
                        <pic:blipFill>
                          <a:blip r:embed="mr_docxImage15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20e0bc7ae6c2bf5f25543f354b6d2d2" w:name="_620e0bc7ae6c2bf5f25543f354b6d2d2"/>
      <w:r/>
      <w:bookmarkEnd w:id="_620e0bc7ae6c2bf5f25543f354b6d2d2"/>
      <w:r w:rsidR="00AE04B0">
        <w:t xml:space="preserve"> </w:t>
      </w:r>
      <w:r w:rsidR="00AE04B0">
        <w:t xml:space="preserve">The Manage Seat Save Request function Save Seat Request Definition</w:t>
      </w:r>
    </w:p>
    <w:p w14:paraId="4AC26D13" w14:textId="12693699" w:rsidP="001F5E54" w:rsidR="001F5E54" w:rsidRDefault="00AE04B0">
      <w:pPr>
        <w:rPr>
          <w:rFonts w:cs="Arial"/>
        </w:rPr>
      </w:pPr>
      <w:r>
        <w:rPr>
          <w:rFonts w:cs="Arial"/>
        </w:rPr>
        <w:t xml:space="preserve">The Manage Seat Save Request function Save Seat Request shall indicate REQUEST_SEAT_SAVE and NO_REQUEST.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41e144cb84d27d7862f702b8dbe8bde" w:name="_041e144cb84d27d7862f702b8dbe8bde"/>
      <w:r/>
      <w:bookmarkEnd w:id="_041e144cb84d27d7862f702b8dbe8bde"/>
      <w:r w:rsidR="00AE04B0">
        <w:t xml:space="preserve"> </w:t>
      </w:r>
      <w:r w:rsidR="00AE04B0">
        <w:t xml:space="preserve">Check Inhibit status Function Inhibit Status transition to Inhibit</w:t>
      </w:r>
    </w:p>
    <w:p w14:paraId="4AC26D13" w14:textId="12693699" w:rsidP="001F5E54" w:rsidR="001F5E54" w:rsidRDefault="00AE04B0">
      <w:pPr>
        <w:rPr>
          <w:rFonts w:cs="Arial"/>
        </w:rPr>
      </w:pPr>
      <w:r>
        <w:rPr>
          <w:rFonts w:cs="Arial"/>
        </w:rPr>
        <w:t xml:space="preserve">The Check Inhibit status Function shall set the Inhibit Status to DC_FAILED_TO_INHIBITED when Driver Airbag Inhibit Status and Locomotion Inhibit Status are NOT equal AND State Memory is set to DC_FAILED_TO_INHIBIT and Timer is set to TIMEOUT.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04"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173364756.jpg"/>
                          <pic:cNvPicPr/>
                        </pic:nvPicPr>
                        <pic:blipFill>
                          <a:blip r:embed="mr_docxImage15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947dc603cfd688fd230b7bbe4ae9a6ac" w:name="_947dc603cfd688fd230b7bbe4ae9a6ac"/>
      <w:r/>
      <w:bookmarkEnd w:id="_947dc603cfd688fd230b7bbe4ae9a6ac"/>
      <w:r w:rsidR="00AE04B0">
        <w:t xml:space="preserve"> </w:t>
      </w:r>
      <w:r w:rsidR="00AE04B0">
        <w:t xml:space="preserve">Check Inhibit status Timer INHIBITED</w:t>
      </w:r>
    </w:p>
    <w:p w14:paraId="4AC26D13" w14:textId="12693699" w:rsidP="001F5E54" w:rsidR="001F5E54" w:rsidRDefault="00AE04B0">
      <w:pPr>
        <w:rPr>
          <w:rFonts w:cs="Arial"/>
        </w:rPr>
      </w:pPr>
      <w:r>
        <w:rPr>
          <w:rFonts w:cs="Arial"/>
        </w:rPr>
        <w:t xml:space="preserve">The Check Inhibit status Function shall set the Next Timer to INIT when Driver Airbag Inhibit Status is set to INHIBITED AND Locomotion Inhibit Status is set to INHIBITED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06"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73364756.jpg"/>
                          <pic:cNvPicPr/>
                        </pic:nvPicPr>
                        <pic:blipFill>
                          <a:blip r:embed="mr_docxImage15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08b5086133be36d4f9455076d9cc70f" w:name="_c08b5086133be36d4f9455076d9cc70f"/>
      <w:r/>
      <w:bookmarkEnd w:id="_c08b5086133be36d4f9455076d9cc70f"/>
      <w:r w:rsidR="00AE04B0">
        <w:t xml:space="preserve"> </w:t>
      </w:r>
      <w:r w:rsidR="00AE04B0">
        <w:t xml:space="preserve">Check Inhibit status Timer DEINHIBITED</w:t>
      </w:r>
    </w:p>
    <w:p w14:paraId="4AC26D13" w14:textId="12693699" w:rsidP="001F5E54" w:rsidR="001F5E54" w:rsidRDefault="00AE04B0">
      <w:pPr>
        <w:rPr>
          <w:rFonts w:cs="Arial"/>
        </w:rPr>
      </w:pPr>
      <w:r>
        <w:rPr>
          <w:rFonts w:cs="Arial"/>
        </w:rPr>
        <w:t xml:space="preserve">The Check Inhibit status Function shall set the Next Timer to INIT when Driver Airbag Inhibit Status is set to DEINHIBITED AND Locomotion Inhibit Status is set to DEINHIBITED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08"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173364756.jpg"/>
                          <pic:cNvPicPr/>
                        </pic:nvPicPr>
                        <pic:blipFill>
                          <a:blip r:embed="mr_docxImage15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f1adeae07855b8024e7d1cb4e6980b14" w:name="_f1adeae07855b8024e7d1cb4e6980b14"/>
      <w:r/>
      <w:bookmarkEnd w:id="_f1adeae07855b8024e7d1cb4e6980b14"/>
      <w:r w:rsidR="00AE04B0">
        <w:t xml:space="preserve"> </w:t>
      </w:r>
      <w:r w:rsidR="00AE04B0">
        <w:t xml:space="preserve">The Check Inhibit status functions Timer Time-Out Definition</w:t>
      </w:r>
    </w:p>
    <w:p w14:paraId="4AC26D13" w14:textId="12693699" w:rsidP="001F5E54" w:rsidR="001F5E54" w:rsidRDefault="00AE04B0">
      <w:pPr>
        <w:rPr>
          <w:rFonts w:cs="Arial"/>
        </w:rPr>
      </w:pPr>
      <w:r>
        <w:rPr>
          <w:rFonts w:cs="Arial"/>
        </w:rPr>
        <w:t xml:space="preserve">The Check Inhibit status function Timer shall indicate TIMEOUT when the timer reaches its stored limit time.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bb3749eb9be555900e743f0e810f3251" w:name="_bb3749eb9be555900e743f0e810f3251"/>
      <w:r/>
      <w:bookmarkEnd w:id="_bb3749eb9be555900e743f0e810f3251"/>
      <w:r w:rsidR="00AE04B0">
        <w:t xml:space="preserve"> </w:t>
      </w:r>
      <w:r w:rsidR="00AE04B0">
        <w:t xml:space="preserve">Check Inhibit status Function Inhibit Status Failed to Inhibit</w:t>
      </w:r>
    </w:p>
    <w:p w14:paraId="4AC26D13" w14:textId="12693699" w:rsidP="001F5E54" w:rsidR="001F5E54" w:rsidRDefault="00AE04B0">
      <w:pPr>
        <w:rPr>
          <w:rFonts w:cs="Arial"/>
        </w:rPr>
      </w:pPr>
      <w:r>
        <w:rPr>
          <w:rFonts w:cs="Arial"/>
        </w:rPr>
        <w:t xml:space="preserve">The Check Inhibit status Function shall set the Inhibit Status to DC_FAILED_TO_INHIBIT when Timer is set to TIMEOUT.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10"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173364756.jpg"/>
                          <pic:cNvPicPr/>
                        </pic:nvPicPr>
                        <pic:blipFill>
                          <a:blip r:embed="mr_docxImage15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f179ba533eff6ab3f112f0d2cae3f724" w:name="_f179ba533eff6ab3f112f0d2cae3f724"/>
      <w:r/>
      <w:bookmarkEnd w:id="_f179ba533eff6ab3f112f0d2cae3f724"/>
      <w:r w:rsidR="00AE04B0">
        <w:t xml:space="preserve"> </w:t>
      </w:r>
      <w:r w:rsidR="00AE04B0">
        <w:t xml:space="preserve">Check Inhibit status Function Timer Not TIMEOUT</w:t>
      </w:r>
    </w:p>
    <w:p w14:paraId="4AC26D13" w14:textId="12693699" w:rsidP="001F5E54" w:rsidR="001F5E54" w:rsidRDefault="00AE04B0">
      <w:pPr>
        <w:rPr>
          <w:rFonts w:cs="Arial"/>
        </w:rPr>
      </w:pPr>
      <w:r>
        <w:rPr>
          <w:rFonts w:cs="Arial"/>
        </w:rPr>
        <w:t xml:space="preserve">The Check Inhibit status Function shall set the Inhibit Status to the current State Memory value when Driver Airbag Inhibit Status is not set equal to Locomotion Inhibit Status AND the Timer is NOT TIMEOUT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12"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173364756.jpg"/>
                          <pic:cNvPicPr/>
                        </pic:nvPicPr>
                        <pic:blipFill>
                          <a:blip r:embed="mr_docxImage15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917bdc456d40829761a83f3d556ff40" w:name="_1917bdc456d40829761a83f3d556ff40"/>
      <w:r/>
      <w:bookmarkEnd w:id="_1917bdc456d40829761a83f3d556ff40"/>
      <w:r w:rsidR="00AE04B0">
        <w:t xml:space="preserve"> </w:t>
      </w:r>
      <w:r w:rsidR="00AE04B0">
        <w:t xml:space="preserve">The Check Inhibit status functions Timer Definition</w:t>
      </w:r>
    </w:p>
    <w:p w14:paraId="4AC26D13" w14:textId="12693699" w:rsidP="001F5E54" w:rsidR="001F5E54" w:rsidRDefault="00AE04B0">
      <w:pPr>
        <w:rPr>
          <w:rFonts w:cs="Arial"/>
        </w:rPr>
      </w:pPr>
      <w:r>
        <w:rPr>
          <w:rFonts w:cs="Arial"/>
        </w:rPr>
        <w:t xml:space="preserve">The Check Inhibit status function Timer shall indicate INIT, PENDING and TIMEOUT.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b1a3a69128b89555c2222d91b4f3926" w:name="_eb1a3a69128b89555c2222d91b4f3926"/>
      <w:r/>
      <w:bookmarkEnd w:id="_eb1a3a69128b89555c2222d91b4f3926"/>
      <w:r w:rsidR="00AE04B0">
        <w:t xml:space="preserve"> </w:t>
      </w:r>
      <w:r w:rsidR="00AE04B0">
        <w:t xml:space="preserve">Check Inhibit status Function Inhibit Status INHIBITED</w:t>
      </w:r>
    </w:p>
    <w:p w14:paraId="4AC26D13" w14:textId="12693699" w:rsidP="001F5E54" w:rsidR="001F5E54" w:rsidRDefault="00AE04B0">
      <w:pPr>
        <w:rPr>
          <w:rFonts w:cs="Arial"/>
        </w:rPr>
      </w:pPr>
      <w:r>
        <w:rPr>
          <w:rFonts w:cs="Arial"/>
        </w:rPr>
        <w:t xml:space="preserve">The Check Inhibit status Function shall set the Inhibit Status to DC_INHIBITED when Driver Airbag Inhibit Status is set to INHIBITED AND Locomotion Inhibit Status is set to INHIBITED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14"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173364756.jpg"/>
                          <pic:cNvPicPr/>
                        </pic:nvPicPr>
                        <pic:blipFill>
                          <a:blip r:embed="mr_docxImage15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fdc8991f69da3f5246703b2114f2fc18" w:name="_fdc8991f69da3f5246703b2114f2fc18"/>
      <w:r/>
      <w:bookmarkEnd w:id="_fdc8991f69da3f5246703b2114f2fc18"/>
      <w:r w:rsidR="00AE04B0">
        <w:t xml:space="preserve"> </w:t>
      </w:r>
      <w:r w:rsidR="00AE04B0">
        <w:t xml:space="preserve">Check Inhibit status Timer PENDING</w:t>
      </w:r>
    </w:p>
    <w:p w14:paraId="4AC26D13" w14:textId="12693699" w:rsidP="001F5E54" w:rsidR="001F5E54" w:rsidRDefault="00AE04B0">
      <w:pPr>
        <w:rPr>
          <w:rFonts w:cs="Arial"/>
        </w:rPr>
      </w:pPr>
      <w:r>
        <w:rPr>
          <w:rFonts w:cs="Arial"/>
        </w:rPr>
        <w:t xml:space="preserve">The Check Inhibit status Function shall set the Next Timer to PENDING when Driver Airbag Inhibit Status is not set equal to Locomotion Inhibit Status</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16" name="Picture -1173364756.jpg" descr="-11733647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173364756.jpg"/>
                          <pic:cNvPicPr/>
                        </pic:nvPicPr>
                        <pic:blipFill>
                          <a:blip r:embed="mr_docxImage15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Drive Control Inhibit Status Verification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318" name="Picture -1441779518.jpg" descr="-1441779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441779518.jpg"/>
                    <pic:cNvPicPr/>
                  </pic:nvPicPr>
                  <pic:blipFill>
                    <a:blip r:embed="mr_docxImage158" cstate="print"/>
                    <a:stretch>
                      <a:fillRect/>
                    </a:stretch>
                  </pic:blipFill>
                  <pic:spPr>
                    <a:xfrm rot="0">
                      <a:off x="0" y="0"/>
                      <a:ext cx="152400" cy="152400"/>
                    </a:xfrm>
                    <a:prstGeom prst="rect">
                      <a:avLst/>
                    </a:prstGeom>
                  </pic:spPr>
                </pic:pic>
              </a:graphicData>
            </a:graphic>
          </wp:inline>
        </w:drawing>
      </w:r>
      <w:r w:rsidRPr="00661D74">
        <w:t xml:space="preserve">  </w:t>
      </w:r>
      <w:bookmarkStart w:id="_11f9f94747c9663b67e1b00be6d9f8da" w:name="_11f9f94747c9663b67e1b00be6d9f8da"/>
      <w:r w:rsidR="008E73AE">
        <w:t xml:space="preserve">Check Tray Status</w:t>
      </w:r>
      <w:bookmarkEnd w:id="_11f9f94747c9663b67e1b00be6d9f8da"/>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320"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922385341.jpg"/>
                    <pic:cNvPicPr/>
                  </pic:nvPicPr>
                  <pic:blipFill>
                    <a:blip r:embed="mr_docxImage159"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sub system Function checks the status of Tray upon receiving the move request and issue request respectively</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322" name="Picture -1441779518.jpg" descr="-1441779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441779518.jpg"/>
                    <pic:cNvPicPr/>
                  </pic:nvPicPr>
                  <pic:blipFill>
                    <a:blip r:embed="mr_docxImage160"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Check Tray Status</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32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399564691.jpg"/>
                    <pic:cNvPicPr/>
                  </pic:nvPicPr>
                  <pic:blipFill>
                    <a:blip r:embed="mr_docxImage161"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0b9fb125584dc9c092d192a19b3f0c6a" w:history="1">
        <w:r w:rsidR="00B66881">
          <w:rStyle w:val="Hyperlink"/>
          <w:t xml:space="preserve">Request Tray Arbitration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4" cy="5599306"/>
            <wp:effectExtent l="0" t="0" r="0" b="0"/>
            <wp:docPr id="326" name="Picture 587635932.jpg" descr="58763593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587635932.jpg"/>
                    <pic:cNvPicPr/>
                  </pic:nvPicPr>
                  <pic:blipFill>
                    <a:blip r:embed="mr_docxImage162" cstate="print"/>
                    <a:stretch>
                      <a:fillRect/>
                    </a:stretch>
                  </pic:blipFill>
                  <pic:spPr>
                    <a:xfrm rot="0">
                      <a:off x="0" y="0"/>
                      <a:ext cx="6466204" cy="559930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32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399564691.jpg"/>
                    <pic:cNvPicPr/>
                  </pic:nvPicPr>
                  <pic:blipFill>
                    <a:blip r:embed="mr_docxImage16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r w:rsidRPr="00294100">
        <w:t xml:space="preserve"> calling </w:t>
      </w:r>
      <w:r>
        <w:rPr>
          <w:noProof/>
        </w:rPr>
        <w:drawing>
          <wp:inline distT="0" distB="0" distL="0" distR="0">
            <wp:extent cx="152400" cy="152400"/>
            <wp:effectExtent l="0" t="0" r="0" b="0"/>
            <wp:docPr id="330" name="Picture -1441779518.jpg" descr="-1441779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441779518.jpg"/>
                    <pic:cNvPicPr/>
                  </pic:nvPicPr>
                  <pic:blipFill>
                    <a:blip r:embed="mr_docxImage16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Check Tray Status</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Lock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332"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78320328.jpg"/>
                          <pic:cNvPicPr/>
                        </pic:nvPicPr>
                        <pic:blipFill>
                          <a:blip r:embed="mr_docxImage165"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9593a3469e792873fcfa9d953a1ccd62" w:history="1">
              <w:r w:rsidR="00704F04">
                <w:rStyle w:val="Hyperlink"/>
                <w:rPr>
                  <w:rFonts w:cs="Arial"/>
                </w:rPr>
                <w:t xml:space="preserve">TrayLockStatus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Tray lock status is given by Tray Lock sensor</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33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898099889.jpg"/>
                          <pic:cNvPicPr/>
                        </pic:nvPicPr>
                        <pic:blipFill>
                          <a:blip r:embed="mr_docxImage166"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Tray Lock status</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Position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336"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78320328.jpg"/>
                          <pic:cNvPicPr/>
                        </pic:nvPicPr>
                        <pic:blipFill>
                          <a:blip r:embed="mr_docxImage167"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17abfb7c5d33a493bc38ce8f1cb15c38" w:history="1">
              <w:r w:rsidR="00704F04">
                <w:rStyle w:val="Hyperlink"/>
                <w:rPr>
                  <w:rFonts w:cs="Arial"/>
                </w:rPr>
                <w:t xml:space="preserve">TrayPostionStatus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Tray Position status is the feedback for Tray position given by Tray position Sensor</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33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898099889.jpg"/>
                          <pic:cNvPicPr/>
                        </pic:nvPicPr>
                        <pic:blipFill>
                          <a:blip r:embed="mr_docxImage168"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Tray Position status</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Move request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34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801020230.jpg"/>
                          <pic:cNvPicPr/>
                        </pic:nvPicPr>
                        <pic:blipFill>
                          <a:blip r:embed="mr_docxImage169"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d23c5cdec6cb2dcbada655998adcd04f" w:history="1">
              <w:r w:rsidR="00704F04">
                <w:rStyle w:val="Hyperlink"/>
                <w:rPr>
                  <w:rFonts w:cs="Arial"/>
                </w:rPr>
                <w:t xml:space="preserve">TrayMoveRequest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Internal Request of Feature Controller to Move Tray Table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34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98099889.jpg"/>
                          <pic:cNvPicPr/>
                        </pic:nvPicPr>
                        <pic:blipFill>
                          <a:blip r:embed="mr_docxImage170"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Tray Move Request</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Tray Lock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34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801020230.jpg"/>
                          <pic:cNvPicPr/>
                        </pic:nvPicPr>
                        <pic:blipFill>
                          <a:blip r:embed="mr_docxImage171"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d23c5cdec6cb2dcbada655998adcd04f" w:history="1">
              <w:r>
                <w:rStyle w:val="Hyperlink"/>
                <w:rPr>
                  <w:rFonts w:cs="Arial"/>
                </w:rPr>
                <w:t xml:space="preserve">TrayMoveRequest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Internal Request of Feature Controller to Move Tray Table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34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766981427.jpg"/>
                          <pic:cNvPicPr/>
                        </pic:nvPicPr>
                        <pic:blipFill>
                          <a:blip r:embed="mr_docxImage172"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c164a7286e7a8d86332630fcacb15570" w:history="1">
              <w:r w:rsidR="00FE73F2">
                <w:rStyle w:val="Hyperlink"/>
                <w:rPr>
                  <w:rFonts w:cs="Arial"/>
                  <w:color w:val="000000"/>
                </w:rPr>
                <w:t xml:space="preserve">Request Tray Lock</w:t>
              </w:r>
            </w:hyperlink>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Tray Unlock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348"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801020230.jpg"/>
                          <pic:cNvPicPr/>
                        </pic:nvPicPr>
                        <pic:blipFill>
                          <a:blip r:embed="mr_docxImage173"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d23c5cdec6cb2dcbada655998adcd04f" w:history="1">
              <w:r>
                <w:rStyle w:val="Hyperlink"/>
                <w:rPr>
                  <w:rFonts w:cs="Arial"/>
                </w:rPr>
                <w:t xml:space="preserve">TrayMoveRequest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Internal Request of Feature Controller to Move Tray Table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35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766981427.jpg"/>
                          <pic:cNvPicPr/>
                        </pic:nvPicPr>
                        <pic:blipFill>
                          <a:blip r:embed="mr_docxImage174"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c2411682c844418f3b6b4d0935ea048d" w:history="1">
              <w:r w:rsidR="00FE73F2">
                <w:rStyle w:val="Hyperlink"/>
                <w:rPr>
                  <w:rFonts w:cs="Arial"/>
                  <w:color w:val="000000"/>
                </w:rPr>
                <w:t xml:space="preserve">Request Tray Unlock</w:t>
              </w:r>
            </w:hyperlink>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provide HMI instructions</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352"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78320328.jpg"/>
                          <pic:cNvPicPr/>
                        </pic:nvPicPr>
                        <pic:blipFill>
                          <a:blip r:embed="mr_docxImage175"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823985afbed8afef3fcb912f43d9de60" w:history="1">
              <w:r>
                <w:rStyle w:val="Hyperlink"/>
                <w:rPr>
                  <w:rFonts w:cs="Arial"/>
                </w:rPr>
                <w:t xml:space="preserve">HMIInsWar</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HMI Instructions to Stow and Warning display if Tray is not pushed in properly</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35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766981427.jpg"/>
                          <pic:cNvPicPr/>
                        </pic:nvPicPr>
                        <pic:blipFill>
                          <a:blip r:embed="mr_docxImage176"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021b86c6a91e4ce6de7433f9e6c3569e" w:history="1">
              <w:r w:rsidR="00FE73F2">
                <w:rStyle w:val="Hyperlink"/>
                <w:rPr>
                  <w:rFonts w:cs="Arial"/>
                  <w:color w:val="000000"/>
                </w:rPr>
                <w:t xml:space="preserve">Provide Tray Stow Instructions</w:t>
              </w:r>
            </w:hyperlink>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Tray Deploy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356"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801020230.jpg"/>
                          <pic:cNvPicPr/>
                        </pic:nvPicPr>
                        <pic:blipFill>
                          <a:blip r:embed="mr_docxImage177"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d23c5cdec6cb2dcbada655998adcd04f" w:history="1">
              <w:r>
                <w:rStyle w:val="Hyperlink"/>
                <w:rPr>
                  <w:rFonts w:cs="Arial"/>
                </w:rPr>
                <w:t xml:space="preserve">TrayMoveRequest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Internal Request of Feature Controller to Move Tray Table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35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766981427.jpg"/>
                          <pic:cNvPicPr/>
                        </pic:nvPicPr>
                        <pic:blipFill>
                          <a:blip r:embed="mr_docxImage178"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60383200b15d4f1c1cfb570db0da1824" w:history="1">
              <w:r w:rsidR="00FE73F2">
                <w:rStyle w:val="Hyperlink"/>
                <w:rPr>
                  <w:rFonts w:cs="Arial"/>
                  <w:color w:val="000000"/>
                </w:rPr>
                <w:t xml:space="preserve">Request Tray Deployment</w:t>
              </w:r>
            </w:hyperlink>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fb43c7ffb2018e6f39e20ce25f4e42e1" w:name="_fb43c7ffb2018e6f39e20ce25f4e42e1"/>
      <w:r/>
      <w:bookmarkEnd w:id="_fb43c7ffb2018e6f39e20ce25f4e42e1"/>
      <w:r w:rsidR="00AE04B0">
        <w:t xml:space="preserve"> </w:t>
      </w:r>
      <w:r w:rsidR="00AE04B0">
        <w:t xml:space="preserve">Tray Locked With Position Error</w:t>
      </w:r>
    </w:p>
    <w:p w14:paraId="4AC26D13" w14:textId="12693699" w:rsidP="001F5E54" w:rsidR="001F5E54" w:rsidRDefault="00AE04B0">
      <w:pPr>
        <w:rPr>
          <w:rFonts w:cs="Arial"/>
        </w:rPr>
      </w:pPr>
      <w:r>
        <w:rPr>
          <w:rFonts w:cs="Arial"/>
        </w:rPr>
        <w:t xml:space="preserve">WHEN Tray Move Request is DEPLOY AND Tray Lock Status is TRAY_LOCKED  THE Check Tray Status Subfunction SHALL set Tray Deploy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6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21931495.jpg"/>
                          <pic:cNvPicPr/>
                        </pic:nvPicPr>
                        <pic:blipFill>
                          <a:blip r:embed="mr_docxImage17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b57cb1306db294188a5d2217314eea6e" w:name="_b57cb1306db294188a5d2217314eea6e"/>
      <w:r/>
      <w:bookmarkEnd w:id="_b57cb1306db294188a5d2217314eea6e"/>
      <w:r w:rsidR="00AE04B0">
        <w:t xml:space="preserve"> </w:t>
      </w:r>
      <w:r w:rsidR="00AE04B0">
        <w:t xml:space="preserve">Provide HMI Tray Fully Deployed</w:t>
      </w:r>
    </w:p>
    <w:p w14:paraId="4AC26D13" w14:textId="12693699" w:rsidP="001F5E54" w:rsidR="001F5E54" w:rsidRDefault="00AE04B0">
      <w:pPr>
        <w:rPr>
          <w:rFonts w:cs="Arial"/>
        </w:rPr>
      </w:pPr>
      <w:r>
        <w:rPr>
          <w:rFonts w:cs="Arial"/>
        </w:rPr>
        <w:t xml:space="preserve">WHEN Tray Move Request is DEPLOY AND Tray Lock Status is TRAY_UNLOCKED AND Tray Position Status is DEPLOYED THE Check Tray Status Subfunction SHALL set Provide HMI Instructions is Tray Fully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6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21931495.jpg"/>
                          <pic:cNvPicPr/>
                        </pic:nvPicPr>
                        <pic:blipFill>
                          <a:blip r:embed="mr_docxImage18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df5e4936fc97347851ecada81b1de4d3" w:name="_df5e4936fc97347851ecada81b1de4d3"/>
      <w:r/>
      <w:bookmarkEnd w:id="_df5e4936fc97347851ecada81b1de4d3"/>
      <w:r w:rsidR="00AE04B0">
        <w:t xml:space="preserve"> </w:t>
      </w:r>
      <w:r w:rsidR="00AE04B0">
        <w:t xml:space="preserve">HMI Tray Locked With Position Error</w:t>
      </w:r>
    </w:p>
    <w:p w14:paraId="4AC26D13" w14:textId="12693699" w:rsidP="001F5E54" w:rsidR="001F5E54" w:rsidRDefault="00AE04B0">
      <w:pPr>
        <w:rPr>
          <w:rFonts w:cs="Arial"/>
        </w:rPr>
      </w:pPr>
      <w:r>
        <w:rPr>
          <w:rFonts w:cs="Arial"/>
        </w:rPr>
        <w:t xml:space="preserve">WHEN Tray Move Request is DEPLOY AND Tray Lock Status is TRAY_LOCKED  THE Check Tray Status Subfunction SHALL set Provide HMI Instructions is Tray Locked With Position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6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21931495.jpg"/>
                          <pic:cNvPicPr/>
                        </pic:nvPicPr>
                        <pic:blipFill>
                          <a:blip r:embed="mr_docxImage18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288ff47c0bea7360c214b08dfac968d5" w:name="_288ff47c0bea7360c214b08dfac968d5"/>
      <w:r/>
      <w:bookmarkEnd w:id="_288ff47c0bea7360c214b08dfac968d5"/>
      <w:r w:rsidR="00AE04B0">
        <w:t xml:space="preserve"> </w:t>
      </w:r>
      <w:r w:rsidR="00AE04B0">
        <w:t xml:space="preserve">Tray Failed to Lock and Going to Safe State</w:t>
      </w:r>
    </w:p>
    <w:p w14:paraId="4AC26D13" w14:textId="12693699" w:rsidP="001F5E54" w:rsidR="001F5E54" w:rsidRDefault="00AE04B0">
      <w:pPr>
        <w:rPr>
          <w:rFonts w:cs="Arial"/>
        </w:rPr>
      </w:pPr>
      <w:r>
        <w:rPr>
          <w:rFonts w:cs="Arial"/>
        </w:rPr>
        <w:t xml:space="preserve">IF Tray Lock Status is EITHER TRAY_FAILED_TO_LOCK OR TRAY_FAILED_TO_UNLOCK AND Tray Position Status is NEITHER FAILED_TO_DEPLOY NOR FAILED_TO_STOW THEN Check Tray Status Subfunction SHALL set Deploy Request to STOW</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6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21931495.jpg"/>
                          <pic:cNvPicPr/>
                        </pic:nvPicPr>
                        <pic:blipFill>
                          <a:blip r:embed="mr_docxImage18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621d22ace1948c623f8d7e9684251ad" w:name="_8621d22ace1948c623f8d7e9684251ad"/>
      <w:r/>
      <w:bookmarkEnd w:id="_8621d22ace1948c623f8d7e9684251ad"/>
      <w:r w:rsidR="00AE04B0">
        <w:t xml:space="preserve"> </w:t>
      </w:r>
      <w:r w:rsidR="00AE04B0">
        <w:t xml:space="preserve">Tray Locked Request Failed to Lock and Halt Motion</w:t>
      </w:r>
    </w:p>
    <w:p w14:paraId="4AC26D13" w14:textId="12693699" w:rsidP="001F5E54" w:rsidR="001F5E54" w:rsidRDefault="00AE04B0">
      <w:pPr>
        <w:rPr>
          <w:rFonts w:cs="Arial"/>
        </w:rPr>
      </w:pPr>
      <w:r>
        <w:rPr>
          <w:rFonts w:cs="Arial"/>
        </w:rPr>
        <w:t xml:space="preserve">IF Tray Move Request is STOW AND Tray Lock Status is TRAY_UNLOCKED AND Tray Position Status is FAILED_TO_DEPLOY THEN Check Tray Status Subfunction SHALL set Tray 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6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21931495.jpg"/>
                          <pic:cNvPicPr/>
                        </pic:nvPicPr>
                        <pic:blipFill>
                          <a:blip r:embed="mr_docxImage18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5abc567706212491cb1465cc01326ad" w:name="_a5abc567706212491cb1465cc01326ad"/>
      <w:r/>
      <w:bookmarkEnd w:id="_a5abc567706212491cb1465cc01326ad"/>
      <w:r w:rsidR="00AE04B0">
        <w:t xml:space="preserve"> </w:t>
      </w:r>
      <w:r w:rsidR="00AE04B0">
        <w:t xml:space="preserve">Tray Unlock Request is Unlocked and Fully Deployed</w:t>
      </w:r>
    </w:p>
    <w:p w14:paraId="4AC26D13" w14:textId="12693699" w:rsidP="001F5E54" w:rsidR="001F5E54" w:rsidRDefault="00AE04B0">
      <w:pPr>
        <w:rPr>
          <w:rFonts w:cs="Arial"/>
        </w:rPr>
      </w:pPr>
      <w:r>
        <w:rPr>
          <w:rFonts w:cs="Arial"/>
        </w:rPr>
        <w:t xml:space="preserve">WHEN Tray Move Request is DEPLOY AND Tray Lock Status is TRAY_UNLOCKED THE Check Tray Status Subfunction SHALL set Tray Lock Request to TRAY_UNLOCKED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7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21931495.jpg"/>
                          <pic:cNvPicPr/>
                        </pic:nvPicPr>
                        <pic:blipFill>
                          <a:blip r:embed="mr_docxImage18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25bf2b8ff34e0e957b5a93b23a9ca5b7" w:name="_25bf2b8ff34e0e957b5a93b23a9ca5b7"/>
      <w:r/>
      <w:bookmarkEnd w:id="_25bf2b8ff34e0e957b5a93b23a9ca5b7"/>
      <w:r w:rsidR="00AE04B0">
        <w:t xml:space="preserve"> </w:t>
      </w:r>
      <w:r w:rsidR="00AE04B0">
        <w:t xml:space="preserve">Tray Locked and Waiting to Unlock</w:t>
      </w:r>
    </w:p>
    <w:p w14:paraId="4AC26D13" w14:textId="12693699" w:rsidP="001F5E54" w:rsidR="001F5E54" w:rsidRDefault="00AE04B0">
      <w:pPr>
        <w:rPr>
          <w:rFonts w:cs="Arial"/>
        </w:rPr>
      </w:pPr>
      <w:r>
        <w:rPr>
          <w:rFonts w:cs="Arial"/>
        </w:rPr>
        <w:t xml:space="preserve">WHEN Tray Move Request is DEPLOY AND Tray Lock Status is TRAY_LOCKED AND Tray Position Status is IN_MOTION THE Check Tray Status Subfunction SHALL set Tray Deploy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7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921931495.jpg"/>
                          <pic:cNvPicPr/>
                        </pic:nvPicPr>
                        <pic:blipFill>
                          <a:blip r:embed="mr_docxImage18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9f2c326bfc2f602d44abbd5ef2c57aae" w:name="_9f2c326bfc2f602d44abbd5ef2c57aae"/>
      <w:r/>
      <w:bookmarkEnd w:id="_9f2c326bfc2f602d44abbd5ef2c57aae"/>
      <w:r w:rsidR="00AE04B0">
        <w:t xml:space="preserve"> </w:t>
      </w:r>
      <w:r w:rsidR="00AE04B0">
        <w:t xml:space="preserve">Tray Unlock Request is Locking but Tray Stowed</w:t>
      </w:r>
    </w:p>
    <w:p w14:paraId="4AC26D13" w14:textId="12693699" w:rsidP="001F5E54" w:rsidR="001F5E54" w:rsidRDefault="00AE04B0">
      <w:pPr>
        <w:rPr>
          <w:rFonts w:cs="Arial"/>
        </w:rPr>
      </w:pPr>
      <w:r>
        <w:rPr>
          <w:rFonts w:cs="Arial"/>
        </w:rPr>
        <w:t xml:space="preserve">WHEN Tray Move Request is STOW AND Tray Lock Status is TRAY_UNLOCKED AND Tray Position Status is STOWED THE Check Tray Status Subfunction SHALL set Tray 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7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921931495.jpg"/>
                          <pic:cNvPicPr/>
                        </pic:nvPicPr>
                        <pic:blipFill>
                          <a:blip r:embed="mr_docxImage18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45c06c7466af85b0a1f46dcc60d8bfb7" w:name="_45c06c7466af85b0a1f46dcc60d8bfb7"/>
      <w:r/>
      <w:bookmarkEnd w:id="_45c06c7466af85b0a1f46dcc60d8bfb7"/>
      <w:r w:rsidR="00AE04B0">
        <w:t xml:space="preserve"> </w:t>
      </w:r>
      <w:r w:rsidR="00AE04B0">
        <w:t xml:space="preserve">Tray Unlock Request is Tray Locked and Waiting to Unlock</w:t>
      </w:r>
    </w:p>
    <w:p w14:paraId="4AC26D13" w14:textId="12693699" w:rsidP="001F5E54" w:rsidR="001F5E54" w:rsidRDefault="00AE04B0">
      <w:pPr>
        <w:rPr>
          <w:rFonts w:cs="Arial"/>
        </w:rPr>
      </w:pPr>
      <w:r>
        <w:rPr>
          <w:rFonts w:cs="Arial"/>
        </w:rPr>
        <w:t xml:space="preserve">WHEN Tray Move Request is DEPLOY AND Tray Lock Status is TRAY_LOCKED AND Tray Position Status is EITHER STOWED OR IN_MOTION THE Check Tray Status Subfunction SHALL set Tray Lock Request to TRAY_UNLOCKED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7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21931495.jpg"/>
                          <pic:cNvPicPr/>
                        </pic:nvPicPr>
                        <pic:blipFill>
                          <a:blip r:embed="mr_docxImage18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37be10293a3681e89c8585712d5ef4e0" w:name="_37be10293a3681e89c8585712d5ef4e0"/>
      <w:r/>
      <w:bookmarkEnd w:id="_37be10293a3681e89c8585712d5ef4e0"/>
      <w:r w:rsidR="00AE04B0">
        <w:t xml:space="preserve"> </w:t>
      </w:r>
      <w:r w:rsidR="00AE04B0">
        <w:t xml:space="preserve">Check Tray Status Function Output Provide HMI Instructions Definition</w:t>
      </w:r>
    </w:p>
    <w:p w14:paraId="4AC26D13" w14:textId="12693699" w:rsidP="001F5E54" w:rsidR="001F5E54" w:rsidRDefault="00AE04B0">
      <w:pPr>
        <w:rPr>
          <w:rFonts w:cs="Arial"/>
        </w:rPr>
      </w:pPr>
      <w:r>
        <w:rPr>
          <w:rFonts w:cs="Arial"/>
        </w:rPr>
        <w:t xml:space="preserve">Check Tray Status Function Output Provide HMI Instructions shall define States 'Tray Locked With Position Error, 'Tray Locked and Waiting to Unlock'', 'Tray Fully Deployed', 'Tray Unlocked and Deploying', 'Tray Failed to Lock and Halting Motion', 'Tray Failed to Lock and Going to Safe State', 'Tray Failed to Unlock and Going to Safe State', 'Tray Fully Stowed', 'Tray Unlocked and Tray Stowing'</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7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21931495.jpg"/>
                          <pic:cNvPicPr/>
                        </pic:nvPicPr>
                        <pic:blipFill>
                          <a:blip r:embed="mr_docxImage18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c402d0b474934167ba6e05db8e41e75" w:name="_8c402d0b474934167ba6e05db8e41e75"/>
      <w:r/>
      <w:bookmarkEnd w:id="_8c402d0b474934167ba6e05db8e41e75"/>
      <w:r w:rsidR="00AE04B0">
        <w:t xml:space="preserve"> </w:t>
      </w:r>
      <w:r w:rsidR="00AE04B0">
        <w:t xml:space="preserve">Tray Locked Request  to Lock and Halt Motion Again</w:t>
      </w:r>
    </w:p>
    <w:p w14:paraId="4AC26D13" w14:textId="12693699" w:rsidP="001F5E54" w:rsidR="001F5E54" w:rsidRDefault="00AE04B0">
      <w:pPr>
        <w:rPr>
          <w:rFonts w:cs="Arial"/>
        </w:rPr>
      </w:pPr>
      <w:r>
        <w:rPr>
          <w:rFonts w:cs="Arial"/>
        </w:rPr>
        <w:t xml:space="preserve">IF Tray Move Request is STOW AND Tray Lock Status is TRAY_FAILED_TO_LOCK AND Tray Position Status is FAILED_TO_STOW THEN Check Tray Status Subfunction SHALL set Tray Lock Request to TRAY_FAILED_TO_LOCK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8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21931495.jpg"/>
                          <pic:cNvPicPr/>
                        </pic:nvPicPr>
                        <pic:blipFill>
                          <a:blip r:embed="mr_docxImage18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afa04272f8f1a2ffd29a035622ba785" w:name="_7afa04272f8f1a2ffd29a035622ba785"/>
      <w:r/>
      <w:bookmarkEnd w:id="_7afa04272f8f1a2ffd29a035622ba785"/>
      <w:r w:rsidR="00AE04B0">
        <w:t xml:space="preserve"> </w:t>
      </w:r>
      <w:r w:rsidR="00AE04B0">
        <w:t xml:space="preserve">Tray Unlock Request is Tray Failed to Lock and Go to Safe State</w:t>
      </w:r>
    </w:p>
    <w:p w14:paraId="4AC26D13" w14:textId="12693699" w:rsidP="001F5E54" w:rsidR="001F5E54" w:rsidRDefault="00AE04B0">
      <w:pPr>
        <w:rPr>
          <w:rFonts w:cs="Arial"/>
        </w:rPr>
      </w:pPr>
      <w:r>
        <w:rPr>
          <w:rFonts w:cs="Arial"/>
        </w:rPr>
        <w:t xml:space="preserve">IF Tray Lock Status is TRAY_FAILED_TO_LOCK  THEN Check Tray Status Subfunction SHALL set Tray Unlock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8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921931495.jpg"/>
                          <pic:cNvPicPr/>
                        </pic:nvPicPr>
                        <pic:blipFill>
                          <a:blip r:embed="mr_docxImage19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c051bddfc27f57cd6329b10a634ae08" w:name="_0c051bddfc27f57cd6329b10a634ae08"/>
      <w:r/>
      <w:bookmarkEnd w:id="_0c051bddfc27f57cd6329b10a634ae08"/>
      <w:r w:rsidR="00AE04B0">
        <w:t xml:space="preserve"> </w:t>
      </w:r>
      <w:r w:rsidR="00AE04B0">
        <w:t xml:space="preserve">Tray Unlock Request is None and Fully Stowed</w:t>
      </w:r>
    </w:p>
    <w:p w14:paraId="4AC26D13" w14:textId="12693699" w:rsidP="001F5E54" w:rsidR="001F5E54" w:rsidRDefault="00AE04B0">
      <w:pPr>
        <w:rPr>
          <w:rFonts w:cs="Arial"/>
        </w:rPr>
      </w:pPr>
      <w:r>
        <w:rPr>
          <w:rFonts w:cs="Arial"/>
        </w:rPr>
        <w:t xml:space="preserve">WHEN Tray Move Request is STOW AND Tray Lock Status is TRAY_LOCKED AND Tray Position Status is EITHER STOWED OR IN_MOTION THE Check Tray Status Subfunction SHALL set Tray 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8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921931495.jpg"/>
                          <pic:cNvPicPr/>
                        </pic:nvPicPr>
                        <pic:blipFill>
                          <a:blip r:embed="mr_docxImage19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4a09be6a04531df5a63faa522952436" w:name="_64a09be6a04531df5a63faa522952436"/>
      <w:r/>
      <w:bookmarkEnd w:id="_64a09be6a04531df5a63faa522952436"/>
      <w:r w:rsidR="00AE04B0">
        <w:t xml:space="preserve"> </w:t>
      </w:r>
      <w:r w:rsidR="00AE04B0">
        <w:t xml:space="preserve">Tray Lock Request is Failed to Lock and Go to Safe State</w:t>
      </w:r>
    </w:p>
    <w:p w14:paraId="4AC26D13" w14:textId="12693699" w:rsidP="001F5E54" w:rsidR="001F5E54" w:rsidRDefault="00AE04B0">
      <w:pPr>
        <w:rPr>
          <w:rFonts w:cs="Arial"/>
        </w:rPr>
      </w:pPr>
      <w:r>
        <w:rPr>
          <w:rFonts w:cs="Arial"/>
        </w:rPr>
        <w:t xml:space="preserve">IF Tray Move Request is DEPLOY AND Tray Lock Status is TRAY_FAILED_TO_LOCK THEN Check Tray Status Subfunction SHALL set Tray Lock Request to TRAY_FAILED_TO_LOCK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8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921931495.jpg"/>
                          <pic:cNvPicPr/>
                        </pic:nvPicPr>
                        <pic:blipFill>
                          <a:blip r:embed="mr_docxImage19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3968c117c23feeacd78f250d96857755" w:name="_3968c117c23feeacd78f250d96857755"/>
      <w:r/>
      <w:bookmarkEnd w:id="_3968c117c23feeacd78f250d96857755"/>
      <w:r w:rsidR="00AE04B0">
        <w:t xml:space="preserve"> </w:t>
      </w:r>
      <w:r w:rsidR="00AE04B0">
        <w:t xml:space="preserve">Tray Unlock Request is Tray Failed to Unlock and Go to Safe State</w:t>
      </w:r>
    </w:p>
    <w:p w14:paraId="4AC26D13" w14:textId="12693699" w:rsidP="001F5E54" w:rsidR="001F5E54" w:rsidRDefault="00AE04B0">
      <w:pPr>
        <w:rPr>
          <w:rFonts w:cs="Arial"/>
        </w:rPr>
      </w:pPr>
      <w:r>
        <w:rPr>
          <w:rFonts w:cs="Arial"/>
        </w:rPr>
        <w:t xml:space="preserve">IF Tray Lock Status is TRAY_FAILED_TO_UNLOCK  THEN Check Tray Status Subfunction SHALL set Tray Unlock Request to TRAY_FAILED_TO_UNLOCK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8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21931495.jpg"/>
                          <pic:cNvPicPr/>
                        </pic:nvPicPr>
                        <pic:blipFill>
                          <a:blip r:embed="mr_docxImage19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86c2394ce27c0b3f0daaa871a4c704a" w:name="_886c2394ce27c0b3f0daaa871a4c704a"/>
      <w:r/>
      <w:bookmarkEnd w:id="_886c2394ce27c0b3f0daaa871a4c704a"/>
      <w:r w:rsidR="00AE04B0">
        <w:t xml:space="preserve"> </w:t>
      </w:r>
      <w:r w:rsidR="00AE04B0">
        <w:t xml:space="preserve">Provide HMI Tray Unlocked and Deploying</w:t>
      </w:r>
    </w:p>
    <w:p w14:paraId="4AC26D13" w14:textId="12693699" w:rsidP="001F5E54" w:rsidR="001F5E54" w:rsidRDefault="00AE04B0">
      <w:pPr>
        <w:rPr>
          <w:rFonts w:cs="Arial"/>
        </w:rPr>
      </w:pPr>
      <w:r>
        <w:rPr>
          <w:rFonts w:cs="Arial"/>
        </w:rPr>
        <w:t xml:space="preserve">WHEN Tray Move Request is DEPLOY AND Tray Lock Status is TRAY_UNLOCKED AND Tray Position Status is EITHER IN_MOTION OR STOWED THE Check Tray Status Subfunction SHALL set Provide HMI Instructions is Tray Unlocked and Deploying</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9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921931495.jpg"/>
                          <pic:cNvPicPr/>
                        </pic:nvPicPr>
                        <pic:blipFill>
                          <a:blip r:embed="mr_docxImage19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5e7d4422844dd9ee3a58862658354bbb" w:name="_5e7d4422844dd9ee3a58862658354bbb"/>
      <w:r/>
      <w:bookmarkEnd w:id="_5e7d4422844dd9ee3a58862658354bbb"/>
      <w:r w:rsidR="00AE04B0">
        <w:t xml:space="preserve"> </w:t>
      </w:r>
      <w:r w:rsidR="00AE04B0">
        <w:t xml:space="preserve">Tray Unlock Request is Locked But Failed to Stow</w:t>
      </w:r>
    </w:p>
    <w:p w14:paraId="4AC26D13" w14:textId="12693699" w:rsidP="001F5E54" w:rsidR="001F5E54" w:rsidRDefault="00AE04B0">
      <w:pPr>
        <w:rPr>
          <w:rFonts w:cs="Arial"/>
        </w:rPr>
      </w:pPr>
      <w:r>
        <w:rPr>
          <w:rFonts w:cs="Arial"/>
        </w:rPr>
        <w:t xml:space="preserve">IF Tray Lock Status is TRAY_LOCKED AND Tray Position Status is FAILED_TO_STOW THEN Check Tray Status Subfunction SHALL set Tray Unlock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9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21931495.jpg"/>
                          <pic:cNvPicPr/>
                        </pic:nvPicPr>
                        <pic:blipFill>
                          <a:blip r:embed="mr_docxImage19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245fce30ecf32af3d165fd3223383e2" w:name="_8245fce30ecf32af3d165fd3223383e2"/>
      <w:r/>
      <w:bookmarkEnd w:id="_8245fce30ecf32af3d165fd3223383e2"/>
      <w:r w:rsidR="00AE04B0">
        <w:t xml:space="preserve"> </w:t>
      </w:r>
      <w:r w:rsidR="00AE04B0">
        <w:t xml:space="preserve">Tray Lock Request is None with Position Error</w:t>
      </w:r>
    </w:p>
    <w:p w14:paraId="4AC26D13" w14:textId="12693699" w:rsidP="001F5E54" w:rsidR="001F5E54" w:rsidRDefault="00AE04B0">
      <w:pPr>
        <w:rPr>
          <w:rFonts w:cs="Arial"/>
        </w:rPr>
      </w:pPr>
      <w:r>
        <w:rPr>
          <w:rFonts w:cs="Arial"/>
        </w:rPr>
        <w:t xml:space="preserve">IF Tray Lock Status is TRAY_LOCKED AND Tray Position Status is DEPLOYED THEN Check Tray Status Subfunction SHALL set Tray 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9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21931495.jpg"/>
                          <pic:cNvPicPr/>
                        </pic:nvPicPr>
                        <pic:blipFill>
                          <a:blip r:embed="mr_docxImage19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521e69164752ece7f8e2c53e6da6927" w:name="_7521e69164752ece7f8e2c53e6da6927"/>
      <w:r/>
      <w:bookmarkEnd w:id="_7521e69164752ece7f8e2c53e6da6927"/>
      <w:r w:rsidR="00AE04B0">
        <w:t xml:space="preserve"> </w:t>
      </w:r>
      <w:r w:rsidR="00AE04B0">
        <w:t xml:space="preserve">Tray Unlock Request is Unlocked and Tray Stowing</w:t>
      </w:r>
    </w:p>
    <w:p w14:paraId="4AC26D13" w14:textId="12693699" w:rsidP="001F5E54" w:rsidR="001F5E54" w:rsidRDefault="00AE04B0">
      <w:pPr>
        <w:rPr>
          <w:rFonts w:cs="Arial"/>
        </w:rPr>
      </w:pPr>
      <w:r>
        <w:rPr>
          <w:rFonts w:cs="Arial"/>
        </w:rPr>
        <w:t xml:space="preserve">WHEN Tray Move Request is STOW AND Tray Lock Status is TRAY_LOCKED AND Tray Position Status is NEITHER STOWED NOR FAILED_TO_STOW THE Check Tray Status Subfunction SHALL set Tray Lock Request to TRAY_UNLOCKED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9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921931495.jpg"/>
                          <pic:cNvPicPr/>
                        </pic:nvPicPr>
                        <pic:blipFill>
                          <a:blip r:embed="mr_docxImage19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45c8d3c9e50af6e7e6ec48822ba75b0" w:name="_045c8d3c9e50af6e7e6ec48822ba75b0"/>
      <w:r/>
      <w:bookmarkEnd w:id="_045c8d3c9e50af6e7e6ec48822ba75b0"/>
      <w:r w:rsidR="00AE04B0">
        <w:t xml:space="preserve"> </w:t>
      </w:r>
      <w:r w:rsidR="00AE04B0">
        <w:t xml:space="preserve">Tray Locked Request Failed to Unlock and Tray Failed to Stow</w:t>
      </w:r>
    </w:p>
    <w:p w14:paraId="4AC26D13" w14:textId="12693699" w:rsidP="001F5E54" w:rsidR="001F5E54" w:rsidRDefault="00AE04B0">
      <w:pPr>
        <w:rPr>
          <w:rFonts w:cs="Arial"/>
        </w:rPr>
      </w:pPr>
      <w:r>
        <w:rPr>
          <w:rFonts w:cs="Arial"/>
        </w:rPr>
        <w:t xml:space="preserve">IF Tray Move Request is STOW AND Tray Lock Status is TRAY_FAILED_TO_UNLOCK THEN Check Tray Status Subfunction SHALL set Tray 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39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921931495.jpg"/>
                          <pic:cNvPicPr/>
                        </pic:nvPicPr>
                        <pic:blipFill>
                          <a:blip r:embed="mr_docxImage19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454792e55b196bc12f7cb32720bb8cc3" w:name="_454792e55b196bc12f7cb32720bb8cc3"/>
      <w:r/>
      <w:bookmarkEnd w:id="_454792e55b196bc12f7cb32720bb8cc3"/>
      <w:r w:rsidR="00AE04B0">
        <w:t xml:space="preserve"> </w:t>
      </w:r>
      <w:r w:rsidR="00AE04B0">
        <w:t xml:space="preserve">Tray Lock Request is Locked and Failed to Stow</w:t>
      </w:r>
    </w:p>
    <w:p w14:paraId="4AC26D13" w14:textId="12693699" w:rsidP="001F5E54" w:rsidR="001F5E54" w:rsidRDefault="00AE04B0">
      <w:pPr>
        <w:rPr>
          <w:rFonts w:cs="Arial"/>
        </w:rPr>
      </w:pPr>
      <w:r>
        <w:rPr>
          <w:rFonts w:cs="Arial"/>
        </w:rPr>
        <w:t xml:space="preserve">WHEN Tray Move Request is DEPLOY AND Tray Lock Status is TRAY_LOCKED AND Tray Position Status is FAILED_TO_STOW THE Check Tray Status Subfunction SHALL set Tray Lock Request to TRAY_LOCKED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0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21931495.jpg"/>
                          <pic:cNvPicPr/>
                        </pic:nvPicPr>
                        <pic:blipFill>
                          <a:blip r:embed="mr_docxImage19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d10bbba855ba2b822873c58d5848449" w:name="_1d10bbba855ba2b822873c58d5848449"/>
      <w:r/>
      <w:bookmarkEnd w:id="_1d10bbba855ba2b822873c58d5848449"/>
      <w:r w:rsidR="00AE04B0">
        <w:t xml:space="preserve"> </w:t>
      </w:r>
      <w:r w:rsidR="00AE04B0">
        <w:t xml:space="preserve">Tray Unlocked and Deploying</w:t>
      </w:r>
    </w:p>
    <w:p w14:paraId="4AC26D13" w14:textId="12693699" w:rsidP="001F5E54" w:rsidR="001F5E54" w:rsidRDefault="00AE04B0">
      <w:pPr>
        <w:rPr>
          <w:rFonts w:cs="Arial"/>
        </w:rPr>
      </w:pPr>
      <w:r>
        <w:rPr>
          <w:rFonts w:cs="Arial"/>
        </w:rPr>
        <w:t xml:space="preserve">WHEN Tray Move Request is DEPLOY AND Tray Lock Status is TRAY_UNLOCKED AND Tray Position Status is EITHER IN_MOTION OR STOWED THE Check Tray Status Subfunction SHALL set Tray Deploy Request to DEPLOY</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0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21931495.jpg"/>
                          <pic:cNvPicPr/>
                        </pic:nvPicPr>
                        <pic:blipFill>
                          <a:blip r:embed="mr_docxImage20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95d7981d8ca8915f9fb984829dbd7f7" w:name="_c95d7981d8ca8915f9fb984829dbd7f7"/>
      <w:r/>
      <w:bookmarkEnd w:id="_c95d7981d8ca8915f9fb984829dbd7f7"/>
      <w:r w:rsidR="00AE04B0">
        <w:t xml:space="preserve"> </w:t>
      </w:r>
      <w:r w:rsidR="00AE04B0">
        <w:t xml:space="preserve">Tray Unlocked and Tray Stowing</w:t>
      </w:r>
    </w:p>
    <w:p w14:paraId="4AC26D13" w14:textId="12693699" w:rsidP="001F5E54" w:rsidR="001F5E54" w:rsidRDefault="00AE04B0">
      <w:pPr>
        <w:rPr>
          <w:rFonts w:cs="Arial"/>
        </w:rPr>
      </w:pPr>
      <w:r>
        <w:rPr>
          <w:rFonts w:cs="Arial"/>
        </w:rPr>
        <w:t xml:space="preserve">WHEN Tray Move Request is STOW AND Tray Lock Status is TRAY_UNLOCKED AND Tray Position Status is EITHER DEPLOYED OR IN_MOTION THE Check Tray Status Subfunction SHALL set Tray Deploy Request to STOW</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0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21931495.jpg"/>
                          <pic:cNvPicPr/>
                        </pic:nvPicPr>
                        <pic:blipFill>
                          <a:blip r:embed="mr_docxImage20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59bd286bb8779ca2782e1b7904ad810" w:name="_c59bd286bb8779ca2782e1b7904ad810"/>
      <w:r/>
      <w:bookmarkEnd w:id="_c59bd286bb8779ca2782e1b7904ad810"/>
      <w:r w:rsidR="00AE04B0">
        <w:t xml:space="preserve"> </w:t>
      </w:r>
      <w:r w:rsidR="00AE04B0">
        <w:t xml:space="preserve">Define Check Tray Status Function Output Tray Deploy Request</w:t>
      </w:r>
    </w:p>
    <w:p w14:paraId="4AC26D13" w14:textId="12693699" w:rsidP="001F5E54" w:rsidR="001F5E54" w:rsidRDefault="00AE04B0">
      <w:pPr>
        <w:rPr>
          <w:rFonts w:cs="Arial"/>
        </w:rPr>
      </w:pPr>
      <w:r>
        <w:rPr>
          <w:rFonts w:cs="Arial"/>
        </w:rPr>
        <w:t xml:space="preserve">The Check Tray Status Function Output Tray Deploy Request shall define values NONE, STOW and DEPLOY.</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0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921931495.jpg"/>
                          <pic:cNvPicPr/>
                        </pic:nvPicPr>
                        <pic:blipFill>
                          <a:blip r:embed="mr_docxImage20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f544d4740d72a001e93b8d60ce16b8c" w:name="_af544d4740d72a001e93b8d60ce16b8c"/>
      <w:r/>
      <w:bookmarkEnd w:id="_af544d4740d72a001e93b8d60ce16b8c"/>
      <w:r w:rsidR="00AE04B0">
        <w:t xml:space="preserve"> </w:t>
      </w:r>
      <w:r w:rsidR="00AE04B0">
        <w:t xml:space="preserve">Provide HMI Tray Failed to Unlock and Going to Safe State</w:t>
      </w:r>
    </w:p>
    <w:p w14:paraId="4AC26D13" w14:textId="12693699" w:rsidP="001F5E54" w:rsidR="001F5E54" w:rsidRDefault="00AE04B0">
      <w:pPr>
        <w:rPr>
          <w:rFonts w:cs="Arial"/>
        </w:rPr>
      </w:pPr>
      <w:r>
        <w:rPr>
          <w:rFonts w:cs="Arial"/>
        </w:rPr>
        <w:t xml:space="preserve">WHEN Tray Move Request is STOW AND Tray Lock Status is TRAY_LOCKED AND Tray Position Status is EITHER DEPLOYED OR IN_MOTION THE Check Tray Status Subfunction SHALL set Provide HMI Instructions is Tray Failed to Unlock and Going to Safe State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0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921931495.jpg"/>
                          <pic:cNvPicPr/>
                        </pic:nvPicPr>
                        <pic:blipFill>
                          <a:blip r:embed="mr_docxImage20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95617ba76b323c2f8978cd28d1955726" w:name="_95617ba76b323c2f8978cd28d1955726"/>
      <w:r/>
      <w:bookmarkEnd w:id="_95617ba76b323c2f8978cd28d1955726"/>
      <w:r w:rsidR="00AE04B0">
        <w:t xml:space="preserve"> </w:t>
      </w:r>
      <w:r w:rsidR="00AE04B0">
        <w:t xml:space="preserve">Provide HMI Tray Fully Stowed</w:t>
      </w:r>
    </w:p>
    <w:p w14:paraId="4AC26D13" w14:textId="12693699" w:rsidP="001F5E54" w:rsidR="001F5E54" w:rsidRDefault="00AE04B0">
      <w:pPr>
        <w:rPr>
          <w:rFonts w:cs="Arial"/>
        </w:rPr>
      </w:pPr>
      <w:r>
        <w:rPr>
          <w:rFonts w:cs="Arial"/>
        </w:rPr>
        <w:t xml:space="preserve">WHEN Tray Move Request is STOW AND Tray Lock Status is EITHER TRAY_LOCKED OR TRAY_UNLOCKED AND Tray Position Status is STOWED THE Check Tray Status Subfunction SHALL set Provide HMI Instructions is Tray Fully Stowed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1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921931495.jpg"/>
                          <pic:cNvPicPr/>
                        </pic:nvPicPr>
                        <pic:blipFill>
                          <a:blip r:embed="mr_docxImage20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fc246c59e4da960f331b76479c6f7ab8" w:name="_fc246c59e4da960f331b76479c6f7ab8"/>
      <w:r/>
      <w:bookmarkEnd w:id="_fc246c59e4da960f331b76479c6f7ab8"/>
      <w:r w:rsidR="00AE04B0">
        <w:t xml:space="preserve"> </w:t>
      </w:r>
      <w:r w:rsidR="00AE04B0">
        <w:t xml:space="preserve">Tray Failed to Unlock and Going to Safe State</w:t>
      </w:r>
    </w:p>
    <w:p w14:paraId="4AC26D13" w14:textId="12693699" w:rsidP="001F5E54" w:rsidR="001F5E54" w:rsidRDefault="00AE04B0">
      <w:pPr>
        <w:rPr>
          <w:rFonts w:cs="Arial"/>
        </w:rPr>
      </w:pPr>
      <w:r>
        <w:rPr>
          <w:rFonts w:cs="Arial"/>
        </w:rPr>
        <w:t xml:space="preserve">WHEN Tray Move Request is STOW AND Tray Lock Status is TRAY_LOCKED AND Tray Position Status is EITHER DEPLOYED OR IN_MOTION THE Check Tray Status Subfunction SHALL set Tray Deploy Request to STOW</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1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921931495.jpg"/>
                          <pic:cNvPicPr/>
                        </pic:nvPicPr>
                        <pic:blipFill>
                          <a:blip r:embed="mr_docxImage20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1937be506f650abdf00fd7d6e5b4061" w:name="_c1937be506f650abdf00fd7d6e5b4061"/>
      <w:r/>
      <w:bookmarkEnd w:id="_c1937be506f650abdf00fd7d6e5b4061"/>
      <w:r w:rsidR="00AE04B0">
        <w:t xml:space="preserve"> </w:t>
      </w:r>
      <w:r w:rsidR="00AE04B0">
        <w:t xml:space="preserve">Tray Locked Request Unlocked and Tray Stowing</w:t>
      </w:r>
    </w:p>
    <w:p w14:paraId="4AC26D13" w14:textId="12693699" w:rsidP="001F5E54" w:rsidR="001F5E54" w:rsidRDefault="00AE04B0">
      <w:pPr>
        <w:rPr>
          <w:rFonts w:cs="Arial"/>
        </w:rPr>
      </w:pPr>
      <w:r>
        <w:rPr>
          <w:rFonts w:cs="Arial"/>
        </w:rPr>
        <w:t xml:space="preserve">WHEN Tray Move Request is STOW AND Tray Lock Status is TRAY_UNLOCKED AND Tray Position Status is DEPLOYED THE Check Tray Status Subfunction SHALL set Tray 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1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21931495.jpg"/>
                          <pic:cNvPicPr/>
                        </pic:nvPicPr>
                        <pic:blipFill>
                          <a:blip r:embed="mr_docxImage20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ab58cec75b0e98dca1e385f8faafd12" w:name="_7ab58cec75b0e98dca1e385f8faafd12"/>
      <w:r/>
      <w:bookmarkEnd w:id="_7ab58cec75b0e98dca1e385f8faafd12"/>
      <w:r w:rsidR="00AE04B0">
        <w:t xml:space="preserve"> </w:t>
      </w:r>
      <w:r w:rsidR="00AE04B0">
        <w:t xml:space="preserve">Check Tray Status Output Tray Unlock Request State Definition </w:t>
      </w:r>
    </w:p>
    <w:p w14:paraId="4AC26D13" w14:textId="12693699" w:rsidP="001F5E54" w:rsidR="001F5E54" w:rsidRDefault="00AE04B0">
      <w:pPr>
        <w:rPr>
          <w:rFonts w:cs="Arial"/>
        </w:rPr>
      </w:pPr>
      <w:r>
        <w:rPr>
          <w:rFonts w:cs="Arial"/>
        </w:rPr>
        <w:t xml:space="preserve">Check Tray Status Function Output Tray Unlock Request States SHALL define NONE, TRAY_UNLOCKED and TRAY_FAILED_TO_UNLOCK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1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21931495.jpg"/>
                          <pic:cNvPicPr/>
                        </pic:nvPicPr>
                        <pic:blipFill>
                          <a:blip r:embed="mr_docxImage20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193f6f7306aeab52f09afd9b0f7e253" w:name="_1193f6f7306aeab52f09afd9b0f7e253"/>
      <w:r/>
      <w:bookmarkEnd w:id="_1193f6f7306aeab52f09afd9b0f7e253"/>
      <w:r w:rsidR="00AE04B0">
        <w:t xml:space="preserve"> </w:t>
      </w:r>
      <w:r w:rsidR="00AE04B0">
        <w:t xml:space="preserve">Tray Fully Stowed</w:t>
      </w:r>
    </w:p>
    <w:p w14:paraId="4AC26D13" w14:textId="12693699" w:rsidP="001F5E54" w:rsidR="001F5E54" w:rsidRDefault="00AE04B0">
      <w:pPr>
        <w:rPr>
          <w:rFonts w:cs="Arial"/>
        </w:rPr>
      </w:pPr>
      <w:r>
        <w:rPr>
          <w:rFonts w:cs="Arial"/>
        </w:rPr>
        <w:t xml:space="preserve">WHEN Tray Move Request is STOW AND Tray Lock Status is EITHER TRAY_LOCKED OR TRAY_UNLOCKED AND Tray Position Status is STOWED THE Check Tray Status Subfunction SHALL set Tray Deploy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1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921931495.jpg"/>
                          <pic:cNvPicPr/>
                        </pic:nvPicPr>
                        <pic:blipFill>
                          <a:blip r:embed="mr_docxImage20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1bb33e7e25df9a8107d370dc791813d" w:name="_01bb33e7e25df9a8107d370dc791813d"/>
      <w:r/>
      <w:bookmarkEnd w:id="_01bb33e7e25df9a8107d370dc791813d"/>
      <w:r w:rsidR="00AE04B0">
        <w:t xml:space="preserve"> </w:t>
      </w:r>
      <w:r w:rsidR="00AE04B0">
        <w:t xml:space="preserve">Tray Unlock Request is Failed to Lock and Go to Safe State</w:t>
      </w:r>
    </w:p>
    <w:p w14:paraId="4AC26D13" w14:textId="12693699" w:rsidP="001F5E54" w:rsidR="001F5E54" w:rsidRDefault="00AE04B0">
      <w:pPr>
        <w:rPr>
          <w:rFonts w:cs="Arial"/>
        </w:rPr>
      </w:pPr>
      <w:r>
        <w:rPr>
          <w:rFonts w:cs="Arial"/>
        </w:rPr>
        <w:t xml:space="preserve">IF Tray Move Request is DEPLOY AND Tray Lock Status is TRAY_FAILED_TO_UNLOCK THEN Check Tray Status Subfunction SHALL set Tray 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2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21931495.jpg"/>
                          <pic:cNvPicPr/>
                        </pic:nvPicPr>
                        <pic:blipFill>
                          <a:blip r:embed="mr_docxImage20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0bb1741170bc26f101212fda866ce78" w:name="_10bb1741170bc26f101212fda866ce78"/>
      <w:r/>
      <w:bookmarkEnd w:id="_10bb1741170bc26f101212fda866ce78"/>
      <w:r w:rsidR="00AE04B0">
        <w:t xml:space="preserve"> </w:t>
      </w:r>
      <w:r w:rsidR="00AE04B0">
        <w:t xml:space="preserve">Tray Failed to Lock and Halting Motion</w:t>
      </w:r>
    </w:p>
    <w:p w14:paraId="4AC26D13" w14:textId="12693699" w:rsidP="001F5E54" w:rsidR="001F5E54" w:rsidRDefault="00AE04B0">
      <w:pPr>
        <w:rPr>
          <w:rFonts w:cs="Arial"/>
        </w:rPr>
      </w:pPr>
      <w:r>
        <w:rPr>
          <w:rFonts w:cs="Arial"/>
        </w:rPr>
        <w:t xml:space="preserve">IF Tray Position Status is EITHER FAILED_TO_DEPLOY OR FAILED_TO_STOW THEN Check Tray Status Subfunction SHALL set Tray Deploy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2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921931495.jpg"/>
                          <pic:cNvPicPr/>
                        </pic:nvPicPr>
                        <pic:blipFill>
                          <a:blip r:embed="mr_docxImage21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0ab7d758db72b3c1e75ae2b0c084b1d" w:name="_00ab7d758db72b3c1e75ae2b0c084b1d"/>
      <w:r/>
      <w:bookmarkEnd w:id="_00ab7d758db72b3c1e75ae2b0c084b1d"/>
      <w:r w:rsidR="00AE04B0">
        <w:t xml:space="preserve"> </w:t>
      </w:r>
      <w:r w:rsidR="00AE04B0">
        <w:t xml:space="preserve">Tray Lock Request is Fully Deployed</w:t>
      </w:r>
    </w:p>
    <w:p w14:paraId="4AC26D13" w14:textId="12693699" w:rsidP="001F5E54" w:rsidR="001F5E54" w:rsidRDefault="00AE04B0">
      <w:pPr>
        <w:rPr>
          <w:rFonts w:cs="Arial"/>
        </w:rPr>
      </w:pPr>
      <w:r>
        <w:rPr>
          <w:rFonts w:cs="Arial"/>
        </w:rPr>
        <w:t xml:space="preserve">WHEN Tray Move Request is DEPLOY AND Tray Lock Status is TRAY_UNLOCKED THE Check Tray Status Subfunction SHALL set Tray 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2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21931495.jpg"/>
                          <pic:cNvPicPr/>
                        </pic:nvPicPr>
                        <pic:blipFill>
                          <a:blip r:embed="mr_docxImage21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74470300f2d37a9314660b8a6367b4b" w:name="_074470300f2d37a9314660b8a6367b4b"/>
      <w:r/>
      <w:bookmarkEnd w:id="_074470300f2d37a9314660b8a6367b4b"/>
      <w:r w:rsidR="00AE04B0">
        <w:t xml:space="preserve"> </w:t>
      </w:r>
      <w:r w:rsidR="00AE04B0">
        <w:t xml:space="preserve">Tray Fully Deployed</w:t>
      </w:r>
    </w:p>
    <w:p w14:paraId="4AC26D13" w14:textId="12693699" w:rsidP="001F5E54" w:rsidR="001F5E54" w:rsidRDefault="00AE04B0">
      <w:pPr>
        <w:rPr>
          <w:rFonts w:cs="Arial"/>
        </w:rPr>
      </w:pPr>
      <w:r>
        <w:rPr>
          <w:rFonts w:cs="Arial"/>
        </w:rPr>
        <w:t xml:space="preserve">WHEN Tray Move Request is DEPLOY AND Tray Lock Status is TRAY_UNLOCKED AND Tray Position Status is DEPLOYED THE Check Tray Status Subfunction SHALL set Tray Deploy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2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21931495.jpg"/>
                          <pic:cNvPicPr/>
                        </pic:nvPicPr>
                        <pic:blipFill>
                          <a:blip r:embed="mr_docxImage21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5240ee7b423871bfa7c647f57bd66606" w:name="_5240ee7b423871bfa7c647f57bd66606"/>
      <w:r/>
      <w:bookmarkEnd w:id="_5240ee7b423871bfa7c647f57bd66606"/>
      <w:r w:rsidR="00AE04B0">
        <w:t xml:space="preserve"> </w:t>
      </w:r>
      <w:r w:rsidR="00AE04B0">
        <w:t xml:space="preserve">Tray Lock Request is None and Waiting to Unlock</w:t>
      </w:r>
    </w:p>
    <w:p w14:paraId="4AC26D13" w14:textId="12693699" w:rsidP="001F5E54" w:rsidR="001F5E54" w:rsidRDefault="00AE04B0">
      <w:pPr>
        <w:rPr>
          <w:rFonts w:cs="Arial"/>
        </w:rPr>
      </w:pPr>
      <w:r>
        <w:rPr>
          <w:rFonts w:cs="Arial"/>
        </w:rPr>
        <w:t xml:space="preserve">WHEN Tray Move Request is DEPLOY AND Tray Lock Status is TRAY_LOCKED AND Tray Position Status is EITHER STOWED OR IN_MOTION OR FAILED_TO_DEPLOY THE Check Tray Status Subfunction SHALL set Tray Lock Request to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2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21931495.jpg"/>
                          <pic:cNvPicPr/>
                        </pic:nvPicPr>
                        <pic:blipFill>
                          <a:blip r:embed="mr_docxImage21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06f603ebb9b0bfa0c546b24cdba5917" w:name="_606f603ebb9b0bfa0c546b24cdba5917"/>
      <w:r/>
      <w:bookmarkEnd w:id="_606f603ebb9b0bfa0c546b24cdba5917"/>
      <w:r w:rsidR="00AE04B0">
        <w:t xml:space="preserve"> </w:t>
      </w:r>
      <w:r w:rsidR="00AE04B0">
        <w:t xml:space="preserve">Provide HMI Tray Failed to Lock and Going to Safe State</w:t>
      </w:r>
    </w:p>
    <w:p w14:paraId="4AC26D13" w14:textId="12693699" w:rsidP="001F5E54" w:rsidR="001F5E54" w:rsidRDefault="00AE04B0">
      <w:pPr>
        <w:rPr>
          <w:rFonts w:cs="Arial"/>
        </w:rPr>
      </w:pPr>
      <w:r>
        <w:rPr>
          <w:rFonts w:cs="Arial"/>
        </w:rPr>
        <w:t xml:space="preserve">IF Tray Lock Status is EITHER TRAY_FAILED_TO_LOCK OR TRAY_FAILED_TO_UNLOCK AND Tray Position Status is NEITHER FAILED_TO_DEPLOY NOR FAILED_TO_STOW THEN Check Tray Status Subfunction SHALL set Provide HMI Instructions is Tray Failed to Lock and Going to Safe State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3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921931495.jpg"/>
                          <pic:cNvPicPr/>
                        </pic:nvPicPr>
                        <pic:blipFill>
                          <a:blip r:embed="mr_docxImage21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3c40ee063b7ab7469b8194839f85cc4e" w:name="_3c40ee063b7ab7469b8194839f85cc4e"/>
      <w:r/>
      <w:bookmarkEnd w:id="_3c40ee063b7ab7469b8194839f85cc4e"/>
      <w:r w:rsidR="00AE04B0">
        <w:t xml:space="preserve"> </w:t>
      </w:r>
      <w:r w:rsidR="00AE04B0">
        <w:t xml:space="preserve">Provide HMI Tray Unlocked and Tray Stowing</w:t>
      </w:r>
    </w:p>
    <w:p w14:paraId="4AC26D13" w14:textId="12693699" w:rsidP="001F5E54" w:rsidR="001F5E54" w:rsidRDefault="00AE04B0">
      <w:pPr>
        <w:rPr>
          <w:rFonts w:cs="Arial"/>
        </w:rPr>
      </w:pPr>
      <w:r>
        <w:rPr>
          <w:rFonts w:cs="Arial"/>
        </w:rPr>
        <w:t xml:space="preserve">WHEN Tray Move Request is STOW AND Tray Lock Status is TRAY_UNLOCKED AND Tray Position Status is EITHER DEPLOYED OR IN_MOTION THE Check Tray Status Subfunction SHALL set Provide HMI Instructions is Tray Unlocked and Tray Stowing</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3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21931495.jpg"/>
                          <pic:cNvPicPr/>
                        </pic:nvPicPr>
                        <pic:blipFill>
                          <a:blip r:embed="mr_docxImage21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85ed450b2831f9334e050cd7dcfdd43" w:name="_885ed450b2831f9334e050cd7dcfdd43"/>
      <w:r/>
      <w:bookmarkEnd w:id="_885ed450b2831f9334e050cd7dcfdd43"/>
      <w:r w:rsidR="00AE04B0">
        <w:t xml:space="preserve"> </w:t>
      </w:r>
      <w:r w:rsidR="00AE04B0">
        <w:t xml:space="preserve">Check Tray Status Function Output Tray Lock Request Definition</w:t>
      </w:r>
    </w:p>
    <w:p w14:paraId="4AC26D13" w14:textId="12693699" w:rsidP="001F5E54" w:rsidR="001F5E54" w:rsidRDefault="00AE04B0">
      <w:pPr>
        <w:rPr>
          <w:rFonts w:cs="Arial"/>
        </w:rPr>
      </w:pPr>
      <w:r>
        <w:rPr>
          <w:rFonts w:cs="Arial"/>
        </w:rPr>
        <w:t xml:space="preserve">The Check Tray Status Function Output Tray Lock Request Shall Define States NONE, TRAY_LOCKED and TRAY_FAILED_TO_LOCK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3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21931495.jpg"/>
                          <pic:cNvPicPr/>
                        </pic:nvPicPr>
                        <pic:blipFill>
                          <a:blip r:embed="mr_docxImage21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d4a4c7476abeb2de398b646f181bd3ab" w:name="_d4a4c7476abeb2de398b646f181bd3ab"/>
      <w:r/>
      <w:bookmarkEnd w:id="_d4a4c7476abeb2de398b646f181bd3ab"/>
      <w:r w:rsidR="00AE04B0">
        <w:t xml:space="preserve"> </w:t>
      </w:r>
      <w:r w:rsidR="00AE04B0">
        <w:t xml:space="preserve">Tray Locked Request Locked and Fully Stowed</w:t>
      </w:r>
    </w:p>
    <w:p w14:paraId="4AC26D13" w14:textId="12693699" w:rsidP="001F5E54" w:rsidR="001F5E54" w:rsidRDefault="00AE04B0">
      <w:pPr>
        <w:rPr>
          <w:rFonts w:cs="Arial"/>
        </w:rPr>
      </w:pPr>
      <w:r>
        <w:rPr>
          <w:rFonts w:cs="Arial"/>
        </w:rPr>
        <w:t xml:space="preserve">WHEN Tray Move Request is STOW AND Tray Lock Status is TRAY_LOCKED AND Tray Position Status is EITHER STOWED OR IN_MOTION OR FAILED_TO_DEPLOY THE Check Tray Status Subfunction SHALL set Tray Lock Request to TRAY_LOCKED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3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921931495.jpg"/>
                          <pic:cNvPicPr/>
                        </pic:nvPicPr>
                        <pic:blipFill>
                          <a:blip r:embed="mr_docxImage21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a9ac0d172ec19a4a66d3c5954144936" w:name="_7a9ac0d172ec19a4a66d3c5954144936"/>
      <w:r/>
      <w:bookmarkEnd w:id="_7a9ac0d172ec19a4a66d3c5954144936"/>
      <w:r w:rsidR="00AE04B0">
        <w:t xml:space="preserve"> </w:t>
      </w:r>
      <w:r w:rsidR="00AE04B0">
        <w:t xml:space="preserve">HMI Tray Fully Deployed</w:t>
      </w:r>
    </w:p>
    <w:p w14:paraId="4AC26D13" w14:textId="12693699" w:rsidP="001F5E54" w:rsidR="001F5E54" w:rsidRDefault="00AE04B0">
      <w:pPr>
        <w:rPr>
          <w:rFonts w:cs="Arial"/>
        </w:rPr>
      </w:pPr>
      <w:r>
        <w:rPr>
          <w:rFonts w:cs="Arial"/>
        </w:rPr>
        <w:t xml:space="preserve">WHEN Tray Move Request is DEPLOY AND Tray Lock Status is TRAY_LOCKED AND Tray Position Status is IN_MOTION THE Check Tray Status Subfunction SHALL set Provide HMI Instructions is Tray Locked and Waiting to Unlock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3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921931495.jpg"/>
                          <pic:cNvPicPr/>
                        </pic:nvPicPr>
                        <pic:blipFill>
                          <a:blip r:embed="mr_docxImage21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852ffee888c1a49bb9de0a7f4a214fb" w:name="_a852ffee888c1a49bb9de0a7f4a214fb"/>
      <w:r/>
      <w:bookmarkEnd w:id="_a852ffee888c1a49bb9de0a7f4a214fb"/>
      <w:r w:rsidR="00AE04B0">
        <w:t xml:space="preserve"> </w:t>
      </w:r>
      <w:r w:rsidR="00AE04B0">
        <w:t xml:space="preserve">Tray Unlock Request is Tray Failed to Unlock with Position Error</w:t>
      </w:r>
    </w:p>
    <w:p w14:paraId="4AC26D13" w14:textId="12693699" w:rsidP="001F5E54" w:rsidR="001F5E54" w:rsidRDefault="00AE04B0">
      <w:pPr>
        <w:rPr>
          <w:rFonts w:cs="Arial"/>
        </w:rPr>
      </w:pPr>
      <w:r>
        <w:rPr>
          <w:rFonts w:cs="Arial"/>
        </w:rPr>
        <w:t xml:space="preserve">IF Tray Lock Status is TRAY_LOCKED AND Tray Position Status is EITHER DEPLOYED OR FAILED_TO_DEPLOY THEN Check Tray Status Subfunction SHALL set Tray Unlock Request to TRAY_FAILED_TO_UNLOCK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4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921931495.jpg"/>
                          <pic:cNvPicPr/>
                        </pic:nvPicPr>
                        <pic:blipFill>
                          <a:blip r:embed="mr_docxImage21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d523844c7eea1c90627a7c6147479b50" w:name="_d523844c7eea1c90627a7c6147479b50"/>
      <w:r/>
      <w:bookmarkEnd w:id="_d523844c7eea1c90627a7c6147479b50"/>
      <w:r w:rsidR="00AE04B0">
        <w:t xml:space="preserve"> </w:t>
      </w:r>
      <w:r w:rsidR="00AE04B0">
        <w:t xml:space="preserve">Tray Locked Request Locked and Tray Stowed</w:t>
      </w:r>
    </w:p>
    <w:p w14:paraId="4AC26D13" w14:textId="12693699" w:rsidP="001F5E54" w:rsidR="001F5E54" w:rsidRDefault="00AE04B0">
      <w:pPr>
        <w:rPr>
          <w:rFonts w:cs="Arial"/>
        </w:rPr>
      </w:pPr>
      <w:r>
        <w:rPr>
          <w:rFonts w:cs="Arial"/>
        </w:rPr>
        <w:t xml:space="preserve">WHEN Tray Move Request is STOW AND Tray Lock Status is TRAY_UNLOCKED AND Tray Position Status is STOWED THE Check Tray Status Subfunction SHALL set Tray Lock Request to TRAY_LOCKED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4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921931495.jpg"/>
                          <pic:cNvPicPr/>
                        </pic:nvPicPr>
                        <pic:blipFill>
                          <a:blip r:embed="mr_docxImage22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20c7f388b28d8875a404835cf6d159e" w:name="_620c7f388b28d8875a404835cf6d159e"/>
      <w:r/>
      <w:bookmarkEnd w:id="_620c7f388b28d8875a404835cf6d159e"/>
      <w:r w:rsidR="00AE04B0">
        <w:t xml:space="preserve"> </w:t>
      </w:r>
      <w:r w:rsidR="00AE04B0">
        <w:t xml:space="preserve">Provide HMI Tray Failed to Lock and Halting Motion</w:t>
      </w:r>
    </w:p>
    <w:p w14:paraId="4AC26D13" w14:textId="12693699" w:rsidP="001F5E54" w:rsidR="001F5E54" w:rsidRDefault="00AE04B0">
      <w:pPr>
        <w:rPr>
          <w:rFonts w:cs="Arial"/>
        </w:rPr>
      </w:pPr>
      <w:r>
        <w:rPr>
          <w:rFonts w:cs="Arial"/>
        </w:rPr>
        <w:t xml:space="preserve">IF Tray Position Status is EITHER FAILED_TO_DEPLOY OR FAILED_TO_STOW THEN Check Tray Status Subfunction SHALL set Provide HMI Instructions is Tray Failed to Lock and Halting 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4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21931495.jpg"/>
                          <pic:cNvPicPr/>
                        </pic:nvPicPr>
                        <pic:blipFill>
                          <a:blip r:embed="mr_docxImage22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44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766981427.jpg"/>
                    <pic:cNvPicPr/>
                  </pic:nvPicPr>
                  <pic:blipFill>
                    <a:blip r:embed="mr_docxImage222" cstate="print"/>
                    <a:stretch>
                      <a:fillRect/>
                    </a:stretch>
                  </pic:blipFill>
                  <pic:spPr>
                    <a:xfrm rot="0">
                      <a:off x="0" y="0"/>
                      <a:ext cx="152400" cy="152400"/>
                    </a:xfrm>
                    <a:prstGeom prst="rect">
                      <a:avLst/>
                    </a:prstGeom>
                  </pic:spPr>
                </pic:pic>
              </a:graphicData>
            </a:graphic>
          </wp:inline>
        </w:drawing>
      </w:r>
      <w:r w:rsidRPr="00661D74">
        <w:t xml:space="preserve">  </w:t>
      </w:r>
      <w:bookmarkStart w:id="_03ef15dd5f0a7a780c01b4cb66ebb1b0" w:name="_03ef15dd5f0a7a780c01b4cb66ebb1b0"/>
      <w:r w:rsidR="008E73AE">
        <w:t xml:space="preserve">Check vehicle status</w:t>
      </w:r>
      <w:bookmarkEnd w:id="_03ef15dd5f0a7a780c01b4cb66ebb1b0"/>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448"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922385341.jpg"/>
                    <pic:cNvPicPr/>
                  </pic:nvPicPr>
                  <pic:blipFill>
                    <a:blip r:embed="mr_docxImage223"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450" name="Picture -179806065.jpg" descr="-17980606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79806065.jpg"/>
                    <pic:cNvPicPr/>
                  </pic:nvPicPr>
                  <pic:blipFill>
                    <a:blip r:embed="mr_docxImage224" cstate="print"/>
                    <a:stretch>
                      <a:fillRect/>
                    </a:stretch>
                  </pic:blipFill>
                  <pic:spPr>
                    <a:xfrm rot="0">
                      <a:off x="0" y="0"/>
                      <a:ext cx="152400" cy="152400"/>
                    </a:xfrm>
                    <a:prstGeom prst="rect">
                      <a:avLst/>
                    </a:prstGeom>
                  </pic:spPr>
                </pic:pic>
              </a:graphicData>
            </a:graphic>
          </wp:inline>
        </w:drawing>
      </w:r>
      <w:r>
        <w:t xml:space="preserve">  </w:t>
      </w:r>
      <w:r w:rsidR="00AC0C92">
        <w:t xml:space="preserve">Verify Availability of Drive State</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452" name="Picture -179806065.jpg" descr="-17980606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79806065.jpg"/>
                    <pic:cNvPicPr/>
                  </pic:nvPicPr>
                  <pic:blipFill>
                    <a:blip r:embed="mr_docxImage225" cstate="print"/>
                    <a:stretch>
                      <a:fillRect/>
                    </a:stretch>
                  </pic:blipFill>
                  <pic:spPr>
                    <a:xfrm rot="0">
                      <a:off x="0" y="0"/>
                      <a:ext cx="152400" cy="152400"/>
                    </a:xfrm>
                    <a:prstGeom prst="rect">
                      <a:avLst/>
                    </a:prstGeom>
                  </pic:spPr>
                </pic:pic>
              </a:graphicData>
            </a:graphic>
          </wp:inline>
        </w:drawing>
      </w:r>
      <w:r>
        <w:t xml:space="preserve">  </w:t>
      </w:r>
      <w:r w:rsidR="00AC0C92">
        <w:t xml:space="preserve">Verify Availability of Rest State</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454" name="Picture -179806065.jpg" descr="-17980606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79806065.jpg"/>
                    <pic:cNvPicPr/>
                  </pic:nvPicPr>
                  <pic:blipFill>
                    <a:blip r:embed="mr_docxImage226" cstate="print"/>
                    <a:stretch>
                      <a:fillRect/>
                    </a:stretch>
                  </pic:blipFill>
                  <pic:spPr>
                    <a:xfrm rot="0">
                      <a:off x="0" y="0"/>
                      <a:ext cx="152400" cy="152400"/>
                    </a:xfrm>
                    <a:prstGeom prst="rect">
                      <a:avLst/>
                    </a:prstGeom>
                  </pic:spPr>
                </pic:pic>
              </a:graphicData>
            </a:graphic>
          </wp:inline>
        </w:drawing>
      </w:r>
      <w:r>
        <w:t xml:space="preserve">  </w:t>
      </w:r>
      <w:r w:rsidR="00AC0C92">
        <w:t xml:space="preserve">Verify Availabilty of Work State</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Function checks the Vehicle status and outputs the Vehicle status Validity</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45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766981427.jpg"/>
                    <pic:cNvPicPr/>
                  </pic:nvPicPr>
                  <pic:blipFill>
                    <a:blip r:embed="mr_docxImage227"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Check vehicle status</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45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399564691.jpg"/>
                    <pic:cNvPicPr/>
                  </pic:nvPicPr>
                  <pic:blipFill>
                    <a:blip r:embed="mr_docxImage228"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eab0c879455f5775ec5f8eb4abc44727" w:history="1">
        <w:r w:rsidR="00B66881">
          <w:rStyle w:val="Hyperlink"/>
          <w:t xml:space="preserve">Verify Feature Status</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4" cy="3879723"/>
            <wp:effectExtent l="0" t="0" r="0" b="0"/>
            <wp:docPr id="460" name="Picture 1743247489.jpg" descr="17432474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743247489.jpg"/>
                    <pic:cNvPicPr/>
                  </pic:nvPicPr>
                  <pic:blipFill>
                    <a:blip r:embed="mr_docxImage229" cstate="print"/>
                    <a:stretch>
                      <a:fillRect/>
                    </a:stretch>
                  </pic:blipFill>
                  <pic:spPr>
                    <a:xfrm rot="0">
                      <a:off x="0" y="0"/>
                      <a:ext cx="6466204" cy="3879723"/>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46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399564691.jpg"/>
                    <pic:cNvPicPr/>
                  </pic:nvPicPr>
                  <pic:blipFill>
                    <a:blip r:embed="mr_docxImage23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Verify Feature Status</w:t>
      </w:r>
      <w:r w:rsidR="0004480F">
        <w:t xml:space="preserve">”</w:t>
      </w:r>
      <w:r w:rsidRPr="00294100">
        <w:t xml:space="preserve"> calling </w:t>
      </w:r>
      <w:r>
        <w:rPr>
          <w:noProof/>
        </w:rPr>
        <w:drawing>
          <wp:inline distT="0" distB="0" distL="0" distR="0">
            <wp:extent cx="152400" cy="152400"/>
            <wp:effectExtent l="0" t="0" r="0" b="0"/>
            <wp:docPr id="46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766981427.jpg"/>
                    <pic:cNvPicPr/>
                  </pic:nvPicPr>
                  <pic:blipFill>
                    <a:blip r:embed="mr_docxImage23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Check vehicle status</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vehicle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466"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318986858.jpg"/>
                          <pic:cNvPicPr/>
                        </pic:nvPicPr>
                        <pic:blipFill>
                          <a:blip r:embed="mr_docxImage232"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fa3fe1ada553fcaa05b59e985114837d" w:history="1">
              <w:r w:rsidR="00704F04">
                <w:rStyle w:val="Hyperlink"/>
                <w:rPr>
                  <w:rFonts w:cs="Arial"/>
                </w:rPr>
                <w:t xml:space="preserve">VehicleStatus </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This Signal is the collectivity approval signal which includes Parking status, battery state of charge and Vehicle Speed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46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898099889.jpg"/>
                          <pic:cNvPicPr/>
                        </pic:nvPicPr>
                        <pic:blipFill>
                          <a:blip r:embed="mr_docxImage23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vehicle status</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Vehicle status Validity</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47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801020230.jpg"/>
                          <pic:cNvPicPr/>
                        </pic:nvPicPr>
                        <pic:blipFill>
                          <a:blip r:embed="mr_docxImage234"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1cd49bc27797bd13bcfd3b2f31083be5" w:history="1">
              <w:r>
                <w:rStyle w:val="Hyperlink"/>
                <w:rPr>
                  <w:rFonts w:cs="Arial"/>
                </w:rPr>
                <w:t xml:space="preserve">VehicleStatusValidity</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This is the signal which contains the validity of the Vehicle status before Arbitrating into any Mode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47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766981427.jpg"/>
                          <pic:cNvPicPr/>
                        </pic:nvPicPr>
                        <pic:blipFill>
                          <a:blip r:embed="mr_docxImage235"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6e858014298df80e2c15b8c51706b8f4" w:history="1">
              <w:r w:rsidR="00FE73F2">
                <w:rStyle w:val="Hyperlink"/>
                <w:rPr>
                  <w:rFonts w:cs="Arial"/>
                  <w:color w:val="000000"/>
                </w:rPr>
                <w:t xml:space="preserve">Check Feature Availability</w:t>
              </w:r>
            </w:hyperlink>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8e86fbc800f07a4d1e40670886bf86a6" w:name="_8e86fbc800f07a4d1e40670886bf86a6"/>
      <w:r/>
      <w:bookmarkEnd w:id="_8e86fbc800f07a4d1e40670886bf86a6"/>
      <w:r w:rsidR="00AE04B0">
        <w:t xml:space="preserve"> </w:t>
      </w:r>
      <w:r w:rsidR="00AE04B0">
        <w:t xml:space="preserve">Check Vehicle Status Function Vehicle Status Validity Definition</w:t>
      </w:r>
    </w:p>
    <w:p w14:paraId="4AC26D13" w14:textId="12693699" w:rsidP="001F5E54" w:rsidR="001F5E54" w:rsidRDefault="00AE04B0">
      <w:pPr>
        <w:rPr>
          <w:rFonts w:cs="Arial"/>
        </w:rPr>
      </w:pPr>
      <w:r>
        <w:rPr>
          <w:rFonts w:cs="Arial"/>
        </w:rPr>
        <w:t xml:space="preserve">The Check Vehicle Status Function Vehicle Status Validity Definition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04c73771a8227880d8e4b684b913a8d" w:name="_604c73771a8227880d8e4b684b913a8d"/>
      <w:r/>
      <w:bookmarkEnd w:id="_604c73771a8227880d8e4b684b913a8d"/>
      <w:r w:rsidR="00AE04B0">
        <w:t xml:space="preserve"> </w:t>
      </w:r>
      <w:r w:rsidR="00AE04B0">
        <w:t xml:space="preserve">Check Vehicle Status Vehicle Status Validity Valid Criteria</w:t>
      </w:r>
    </w:p>
    <w:p w14:paraId="4AC26D13" w14:textId="12693699" w:rsidP="001F5E54" w:rsidR="001F5E54" w:rsidRDefault="00AE04B0">
      <w:pPr>
        <w:rPr>
          <w:rFonts w:cs="Arial"/>
        </w:rPr>
      </w:pPr>
      <w:r>
        <w:rPr>
          <w:rFonts w:cs="Arial"/>
        </w:rPr>
        <w:t xml:space="preserve">The Check Vehicle Status function shall set Vehicle Status Validity to VALID when Vehicle Status is set to PARKED.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825d318c2244d2a20f51e9b95d8dd4f" w:name="_c825d318c2244d2a20f51e9b95d8dd4f"/>
      <w:r/>
      <w:bookmarkEnd w:id="_c825d318c2244d2a20f51e9b95d8dd4f"/>
      <w:r w:rsidR="00AE04B0">
        <w:t xml:space="preserve"> </w:t>
      </w:r>
      <w:r w:rsidR="00AE04B0">
        <w:t xml:space="preserve">Vehicle Speed</w:t>
      </w:r>
    </w:p>
    <w:p w14:paraId="4AC26D13" w14:textId="12693699" w:rsidP="001F5E54" w:rsidR="001F5E54" w:rsidRDefault="00AE04B0">
      <w:pPr>
        <w:rPr>
          <w:rFonts w:cs="Arial"/>
        </w:rPr>
      </w:pPr>
      <w:r>
        <w:rPr>
          <w:rFonts w:cs="Arial"/>
        </w:rPr>
        <w:t xml:space="preserve">Stowable Feature Controller shall Inhibit Work,Play and Rest Modes if Vehicle Speed is not Idle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47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921931495.jpg"/>
                          <pic:cNvPicPr/>
                        </pic:nvPicPr>
                        <pic:blipFill>
                          <a:blip r:embed="mr_docxImage23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Verify Feature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2dc80837c3aa5bc52a936dca12ae470" w:name="_62dc80837c3aa5bc52a936dca12ae470"/>
      <w:r/>
      <w:bookmarkEnd w:id="_62dc80837c3aa5bc52a936dca12ae470"/>
      <w:r w:rsidR="00AE04B0">
        <w:t xml:space="preserve"> </w:t>
      </w:r>
      <w:r w:rsidR="00AE04B0">
        <w:t xml:space="preserve">Check Vehicle Status Vehicle Status Validity Invalid Criteria</w:t>
      </w:r>
    </w:p>
    <w:p w14:paraId="4AC26D13" w14:textId="12693699" w:rsidP="001F5E54" w:rsidR="001F5E54" w:rsidRDefault="00AE04B0">
      <w:pPr>
        <w:rPr>
          <w:rFonts w:cs="Arial"/>
        </w:rPr>
      </w:pPr>
      <w:r>
        <w:rPr>
          <w:rFonts w:cs="Arial"/>
        </w:rPr>
        <w:t xml:space="preserve">The Check Vehicle Status function shall set Vehicle Status Validity to INVALID when Vehicle Status is NOT set to PARKED.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47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399564691.jpg"/>
                    <pic:cNvPicPr/>
                  </pic:nvPicPr>
                  <pic:blipFill>
                    <a:blip r:embed="mr_docxImage237" cstate="print"/>
                    <a:stretch>
                      <a:fillRect/>
                    </a:stretch>
                  </pic:blipFill>
                  <pic:spPr>
                    <a:xfrm rot="0">
                      <a:off x="0" y="0"/>
                      <a:ext cx="152400" cy="152400"/>
                    </a:xfrm>
                    <a:prstGeom prst="rect">
                      <a:avLst/>
                    </a:prstGeom>
                  </pic:spPr>
                </pic:pic>
              </a:graphicData>
            </a:graphic>
          </wp:inline>
        </w:drawing>
      </w:r>
      <w:r w:rsidRPr="00661D74">
        <w:t xml:space="preserve">  </w:t>
      </w:r>
      <w:bookmarkStart w:id="_5f37a8550309150a5d7804d9e1ac3706" w:name="_5f37a8550309150a5d7804d9e1ac3706"/>
      <w:r w:rsidR="008E73AE">
        <w:t xml:space="preserve">Control SSC Functionality</w:t>
      </w:r>
      <w:bookmarkEnd w:id="_5f37a8550309150a5d7804d9e1ac3706"/>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478"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922385341.jpg"/>
                    <pic:cNvPicPr/>
                  </pic:nvPicPr>
                  <pic:blipFill>
                    <a:blip r:embed="mr_docxImage238"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Steering and Deployable Tray System</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When received State selection signal for mode transition , this function issues individual requests to Seat, steering Column and Tray Table after verifying the Inhibit status and Provide a cause of Failure if the transition is not possible</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48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399564691.jpg"/>
                    <pic:cNvPicPr/>
                  </pic:nvPicPr>
                  <pic:blipFill>
                    <a:blip r:embed="mr_docxImage239"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Control SSC Functionality</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482"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758972718.jpg"/>
                    <pic:cNvPicPr/>
                  </pic:nvPicPr>
                  <pic:blipFill>
                    <a:blip r:embed="mr_docxImage240"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3e39d32f0ea82a49e428709a00ef5c5c" w:history="1">
        <w:r w:rsidR="00B66881">
          <w:rStyle w:val="Hyperlink"/>
          <w:t xml:space="preserve">Drive to Rest</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484"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69851524.jpg"/>
                    <pic:cNvPicPr/>
                  </pic:nvPicPr>
                  <pic:blipFill>
                    <a:blip r:embed="mr_docxImage241"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7fd622fa8e2b9a83ec0465a7237f872d" w:history="1">
        <w:r w:rsidR="00B66881">
          <w:rStyle w:val="Hyperlink"/>
          <w:t xml:space="preserve">Make Rest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486"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69851524.jpg"/>
                    <pic:cNvPicPr/>
                  </pic:nvPicPr>
                  <pic:blipFill>
                    <a:blip r:embed="mr_docxImage242"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d3a7a768ce80ca71bed76600e7806ca0" w:history="1">
        <w:r w:rsidR="00B66881">
          <w:rStyle w:val="Hyperlink"/>
          <w:t xml:space="preserve">Make Work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48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758972718.jpg"/>
                    <pic:cNvPicPr/>
                  </pic:nvPicPr>
                  <pic:blipFill>
                    <a:blip r:embed="mr_docxImage243"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b5e631532a92d7f2e341c4d998d31a21" w:history="1">
        <w:r w:rsidR="00B66881">
          <w:rStyle w:val="Hyperlink"/>
          <w:t xml:space="preserve">Request Work Mode</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1965319"/>
            <wp:effectExtent l="0" t="0" r="0" b="0"/>
            <wp:docPr id="490" name="Picture 1654108986.jpg" descr="165410898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654108986.jpg"/>
                    <pic:cNvPicPr/>
                  </pic:nvPicPr>
                  <pic:blipFill>
                    <a:blip r:embed="mr_docxImage244" cstate="print"/>
                    <a:stretch>
                      <a:fillRect/>
                    </a:stretch>
                  </pic:blipFill>
                  <pic:spPr>
                    <a:xfrm rot="0">
                      <a:off x="0" y="0"/>
                      <a:ext cx="6466205" cy="1965319"/>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492"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758972718.jpg"/>
                    <pic:cNvPicPr/>
                  </pic:nvPicPr>
                  <pic:blipFill>
                    <a:blip r:embed="mr_docxImage24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Drive to Rest</w:t>
      </w:r>
      <w:r w:rsidR="0004480F">
        <w:t xml:space="preserve">”</w:t>
      </w:r>
      <w:r w:rsidRPr="00294100">
        <w:t xml:space="preserve"> calling </w:t>
      </w:r>
      <w:r>
        <w:rPr>
          <w:noProof/>
        </w:rPr>
        <w:drawing>
          <wp:inline distT="0" distB="0" distL="0" distR="0">
            <wp:extent cx="152400" cy="152400"/>
            <wp:effectExtent l="0" t="0" r="0" b="0"/>
            <wp:docPr id="49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399564691.jpg"/>
                    <pic:cNvPicPr/>
                  </pic:nvPicPr>
                  <pic:blipFill>
                    <a:blip r:embed="mr_docxImage246"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Control SSC Functionality</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365149"/>
            <wp:effectExtent l="0" t="0" r="0" b="0"/>
            <wp:docPr id="496" name="Picture -1947765375.jpg" descr="-194776537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947765375.jpg"/>
                    <pic:cNvPicPr/>
                  </pic:nvPicPr>
                  <pic:blipFill>
                    <a:blip r:embed="mr_docxImage247" cstate="print"/>
                    <a:stretch>
                      <a:fillRect/>
                    </a:stretch>
                  </pic:blipFill>
                  <pic:spPr>
                    <a:xfrm rot="0">
                      <a:off x="0" y="0"/>
                      <a:ext cx="6466205" cy="2365149"/>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498"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69851524.jpg"/>
                    <pic:cNvPicPr/>
                  </pic:nvPicPr>
                  <pic:blipFill>
                    <a:blip r:embed="mr_docxImage24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Rest space Available</w:t>
      </w:r>
      <w:r w:rsidR="0004480F">
        <w:t xml:space="preserve">”</w:t>
      </w:r>
      <w:r w:rsidRPr="00294100">
        <w:t xml:space="preserve"> calling </w:t>
      </w:r>
      <w:r>
        <w:rPr>
          <w:noProof/>
        </w:rPr>
        <w:drawing>
          <wp:inline distT="0" distB="0" distL="0" distR="0">
            <wp:extent cx="152400" cy="152400"/>
            <wp:effectExtent l="0" t="0" r="0" b="0"/>
            <wp:docPr id="50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399564691.jpg"/>
                    <pic:cNvPicPr/>
                  </pic:nvPicPr>
                  <pic:blipFill>
                    <a:blip r:embed="mr_docxImage24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Control SSC Functionality</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29076"/>
            <wp:effectExtent l="0" t="0" r="0" b="0"/>
            <wp:docPr id="502" name="Picture 521751505.jpg" descr="5217515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521751505.jpg"/>
                    <pic:cNvPicPr/>
                  </pic:nvPicPr>
                  <pic:blipFill>
                    <a:blip r:embed="mr_docxImage250" cstate="print"/>
                    <a:stretch>
                      <a:fillRect/>
                    </a:stretch>
                  </pic:blipFill>
                  <pic:spPr>
                    <a:xfrm rot="0">
                      <a:off x="0" y="0"/>
                      <a:ext cx="6466205" cy="272907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504"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69851524.jpg"/>
                    <pic:cNvPicPr/>
                  </pic:nvPicPr>
                  <pic:blipFill>
                    <a:blip r:embed="mr_docxImage25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Work Space Available</w:t>
      </w:r>
      <w:r w:rsidR="0004480F">
        <w:t xml:space="preserve">”</w:t>
      </w:r>
      <w:r w:rsidRPr="00294100">
        <w:t xml:space="preserve"> calling </w:t>
      </w:r>
      <w:r>
        <w:rPr>
          <w:noProof/>
        </w:rPr>
        <w:drawing>
          <wp:inline distT="0" distB="0" distL="0" distR="0">
            <wp:extent cx="152400" cy="152400"/>
            <wp:effectExtent l="0" t="0" r="0" b="0"/>
            <wp:docPr id="50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399564691.jpg"/>
                    <pic:cNvPicPr/>
                  </pic:nvPicPr>
                  <pic:blipFill>
                    <a:blip r:embed="mr_docxImage25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Control SSC Functionality</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89421"/>
            <wp:effectExtent l="0" t="0" r="0" b="0"/>
            <wp:docPr id="508" name="Picture 267262574.jpg" descr="26726257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267262574.jpg"/>
                    <pic:cNvPicPr/>
                  </pic:nvPicPr>
                  <pic:blipFill>
                    <a:blip r:embed="mr_docxImage253" cstate="print"/>
                    <a:stretch>
                      <a:fillRect/>
                    </a:stretch>
                  </pic:blipFill>
                  <pic:spPr>
                    <a:xfrm rot="0">
                      <a:off x="0" y="0"/>
                      <a:ext cx="6466205" cy="2789421"/>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510"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758972718.jpg"/>
                    <pic:cNvPicPr/>
                  </pic:nvPicPr>
                  <pic:blipFill>
                    <a:blip r:embed="mr_docxImage25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Work Mode</w:t>
      </w:r>
      <w:r w:rsidR="0004480F">
        <w:t xml:space="preserve">”</w:t>
      </w:r>
      <w:r w:rsidRPr="00294100">
        <w:t xml:space="preserve"> calling </w:t>
      </w:r>
      <w:r>
        <w:rPr>
          <w:noProof/>
        </w:rPr>
        <w:drawing>
          <wp:inline distT="0" distB="0" distL="0" distR="0">
            <wp:extent cx="152400" cy="152400"/>
            <wp:effectExtent l="0" t="0" r="0" b="0"/>
            <wp:docPr id="51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1399564691.jpg"/>
                    <pic:cNvPicPr/>
                  </pic:nvPicPr>
                  <pic:blipFill>
                    <a:blip r:embed="mr_docxImage25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Control SSC Functionality</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Inhibit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51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801020230.jpg"/>
                          <pic:cNvPicPr/>
                        </pic:nvPicPr>
                        <pic:blipFill>
                          <a:blip r:embed="mr_docxImage256"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2189d4a45dd60f67e066ffe239dddf72" w:history="1">
              <w:r w:rsidR="00704F04">
                <w:rStyle w:val="Hyperlink"/>
                <w:rPr>
                  <w:rFonts w:cs="Arial"/>
                </w:rPr>
                <w:t xml:space="preserve">InhibitStatus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Inhibit status of driver control which is verified by the feature systems</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51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898099889.jpg"/>
                          <pic:cNvPicPr/>
                        </pic:nvPicPr>
                        <pic:blipFill>
                          <a:blip r:embed="mr_docxImage257"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Inhibit Status</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51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399564691.jpg"/>
                          <pic:cNvPicPr/>
                        </pic:nvPicPr>
                        <pic:blipFill>
                          <a:blip r:embed="mr_docxImage258"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409b4a9e83a72c7fb3cc4ba337f22b98" w:history="1">
              <w:r w:rsidR="00FE73F2">
                <w:rStyle w:val="Hyperlink"/>
                <w:rPr>
                  <w:rFonts w:cs="Arial"/>
                </w:rPr>
                <w:t xml:space="preserve">Verify Drive Control Status</w:t>
              </w:r>
            </w:hyperlink>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52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98099889.jpg"/>
                          <pic:cNvPicPr/>
                        </pic:nvPicPr>
                        <pic:blipFill>
                          <a:blip r:embed="mr_docxImage259"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Inhibit Status</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Termination Signal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52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801020230.jpg"/>
                          <pic:cNvPicPr/>
                        </pic:nvPicPr>
                        <pic:blipFill>
                          <a:blip r:embed="mr_docxImage260"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198bb6793a4809b92269552817ca3502" w:history="1">
              <w:r w:rsidR="00704F04">
                <w:rStyle w:val="Hyperlink"/>
                <w:rPr>
                  <w:rFonts w:cs="Arial"/>
                </w:rPr>
                <w:t xml:space="preserve">Termination Signal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Logical signal for termination of Mode Arbitration when system did not act according to requests</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52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399564691.jpg"/>
                          <pic:cNvPicPr/>
                        </pic:nvPicPr>
                        <pic:blipFill>
                          <a:blip r:embed="mr_docxImage261"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5cc1a719bde57acb8424636bfdfc1478" w:history="1">
              <w:r w:rsidR="00FE73F2">
                <w:rStyle w:val="Hyperlink"/>
                <w:rPr>
                  <w:rFonts w:cs="Arial"/>
                </w:rPr>
                <w:t xml:space="preserve">Check for Transition Termination</w:t>
              </w:r>
            </w:hyperlink>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State Selection Signal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526"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801020230.jpg"/>
                          <pic:cNvPicPr/>
                        </pic:nvPicPr>
                        <pic:blipFill>
                          <a:blip r:embed="mr_docxImage262"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Style w:val="Hyperlink"/>
                <w:rPr>
                  <w:rFonts w:cs="Arial"/>
                </w:rPr>
                <w:t xml:space="preserve">StateSelectionSignal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Signal which contains the Mode that User selected after the Vehicle status is Valid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52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898099889.jpg"/>
                          <pic:cNvPicPr/>
                        </pic:nvPicPr>
                        <pic:blipFill>
                          <a:blip r:embed="mr_docxImage26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53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898099889.jpg"/>
                          <pic:cNvPicPr/>
                        </pic:nvPicPr>
                        <pic:blipFill>
                          <a:blip r:embed="mr_docxImage264"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53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898099889.jpg"/>
                          <pic:cNvPicPr/>
                        </pic:nvPicPr>
                        <pic:blipFill>
                          <a:blip r:embed="mr_docxImage265"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Seat movement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53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801020230.jpg"/>
                          <pic:cNvPicPr/>
                        </pic:nvPicPr>
                        <pic:blipFill>
                          <a:blip r:embed="mr_docxImage266"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21819675d18629d1f425b0cb4ea663f0" w:history="1">
              <w:r>
                <w:rStyle w:val="Hyperlink"/>
                <w:rPr>
                  <w:rFonts w:cs="Arial"/>
                </w:rPr>
                <w:t xml:space="preserve">SeatMovementRequest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Command to Move seat which goes to the Driver seat System</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53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399564691.jpg"/>
                          <pic:cNvPicPr/>
                        </pic:nvPicPr>
                        <pic:blipFill>
                          <a:blip r:embed="mr_docxImage267"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b6c887a8d950abfa8b6fca6496587f3a" w:history="1">
              <w:r w:rsidR="00FE73F2">
                <w:rStyle w:val="Hyperlink"/>
                <w:rPr>
                  <w:rFonts w:cs="Arial"/>
                  <w:color w:val="000000"/>
                </w:rPr>
                <w:t xml:space="preserve">Request Seat Arbitration</w:t>
              </w:r>
            </w:hyperlink>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SC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538"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801020230.jpg"/>
                          <pic:cNvPicPr/>
                        </pic:nvPicPr>
                        <pic:blipFill>
                          <a:blip r:embed="mr_docxImage268"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c2151eff4e877b7363a4268e93e4038e" w:history="1">
              <w:r>
                <w:rStyle w:val="Hyperlink"/>
                <w:rPr>
                  <w:rFonts w:cs="Arial"/>
                </w:rPr>
                <w:t xml:space="preserve">SteeringColumnRequest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to Move steering Column with respect to selected Mode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54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399564691.jpg"/>
                          <pic:cNvPicPr/>
                        </pic:nvPicPr>
                        <pic:blipFill>
                          <a:blip r:embed="mr_docxImage269"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9f5caea065ee44d8308b1f0ff62cc492" w:history="1">
              <w:r w:rsidR="00FE73F2">
                <w:rStyle w:val="Hyperlink"/>
                <w:rPr>
                  <w:rFonts w:cs="Arial"/>
                  <w:color w:val="000000"/>
                </w:rPr>
                <w:t xml:space="preserve">Request Steering Column Arbitration</w:t>
              </w:r>
            </w:hyperlink>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Tray Move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54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1801020230.jpg"/>
                          <pic:cNvPicPr/>
                        </pic:nvPicPr>
                        <pic:blipFill>
                          <a:blip r:embed="mr_docxImage270"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d23c5cdec6cb2dcbada655998adcd04f" w:history="1">
              <w:r>
                <w:rStyle w:val="Hyperlink"/>
                <w:rPr>
                  <w:rFonts w:cs="Arial"/>
                </w:rPr>
                <w:t xml:space="preserve">TrayMoveRequest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Internal Request of Feature Controller to Move Tray Table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54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399564691.jpg"/>
                          <pic:cNvPicPr/>
                        </pic:nvPicPr>
                        <pic:blipFill>
                          <a:blip r:embed="mr_docxImage271"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0b9fb125584dc9c092d192a19b3f0c6a" w:history="1">
              <w:r w:rsidR="00FE73F2">
                <w:rStyle w:val="Hyperlink"/>
                <w:rPr>
                  <w:rFonts w:cs="Arial"/>
                  <w:color w:val="000000"/>
                </w:rPr>
                <w:t xml:space="preserve">Request Tray Arbitration</w:t>
              </w:r>
            </w:hyperlink>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Cause of Failure</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546"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318986858.jpg"/>
                          <pic:cNvPicPr/>
                        </pic:nvPicPr>
                        <pic:blipFill>
                          <a:blip r:embed="mr_docxImage272"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00831cefc45c7e37bc319e59ca0ac2b3" w:history="1">
              <w:r>
                <w:rStyle w:val="Hyperlink"/>
                <w:rPr>
                  <w:rFonts w:cs="Arial"/>
                </w:rPr>
                <w:t xml:space="preserve">CauseOfFailure</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Cause for which status is not appropriate in the vehicle to arbitrate the feature mode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54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399564691.jpg"/>
                          <pic:cNvPicPr/>
                        </pic:nvPicPr>
                        <pic:blipFill>
                          <a:blip r:embed="mr_docxImage273"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5ae381cc69528b89e21b84f5291096ea" w:history="1">
              <w:r w:rsidR="00FE73F2">
                <w:rStyle w:val="Hyperlink"/>
                <w:rPr>
                  <w:rFonts w:cs="Arial"/>
                  <w:color w:val="000000"/>
                </w:rPr>
                <w:t xml:space="preserve">Manage Feature Arbitration Feedback</w:t>
              </w:r>
            </w:hyperlink>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Publish state</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55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801020230.jpg"/>
                          <pic:cNvPicPr/>
                        </pic:nvPicPr>
                        <pic:blipFill>
                          <a:blip r:embed="mr_docxImage274"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98b28ceda896915f8ab9f507e262f14d" w:history="1">
              <w:r>
                <w:rStyle w:val="Hyperlink"/>
                <w:rPr>
                  <w:rFonts w:cs="Arial"/>
                </w:rPr>
                <w:t xml:space="preserve">StateOfFeature</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Current state of Feature and other warnings</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55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399564691.jpg"/>
                          <pic:cNvPicPr/>
                        </pic:nvPicPr>
                        <pic:blipFill>
                          <a:blip r:embed="mr_docxImage275"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5ae381cc69528b89e21b84f5291096ea" w:history="1">
              <w:r w:rsidR="00FE73F2">
                <w:rStyle w:val="Hyperlink"/>
                <w:rPr>
                  <w:rFonts w:cs="Arial"/>
                  <w:color w:val="000000"/>
                </w:rPr>
                <w:t xml:space="preserve">Manage Feature Arbitration Feedback</w:t>
              </w:r>
            </w:hyperlink>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5E7D71E6" w14:textId="77777777" w:rsidP="00A7465B" w:rsidR="00A7465B" w:rsidRDefault="00A7465B">
      <w:pPr>
        <w:contextualSpacing/>
        <w:jc w:val="center"/>
      </w:pPr>
      <w:r>
        <w:rPr>
          <w:noProof/>
        </w:rPr>
        <w:drawing>
          <wp:inline distT="0" distB="0" distL="0" distR="0">
            <wp:extent cx="6466205" cy="3829452"/>
            <wp:effectExtent l="0" t="0" r="0" b="0"/>
            <wp:docPr id="554" name="Picture -84412293.jpg" descr="-8441229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84412293.jpg"/>
                    <pic:cNvPicPr/>
                  </pic:nvPicPr>
                  <pic:blipFill>
                    <a:blip r:embed="mr_docxImage276" cstate="print"/>
                    <a:stretch>
                      <a:fillRect/>
                    </a:stretch>
                  </pic:blipFill>
                  <pic:spPr>
                    <a:xfrm rot="0">
                      <a:off x="0" y="0"/>
                      <a:ext cx="6466205" cy="3829452"/>
                    </a:xfrm>
                    <a:prstGeom prst="rect">
                      <a:avLst/>
                    </a:prstGeom>
                  </pic:spPr>
                </pic:pic>
              </a:graphicData>
            </a:graphic>
          </wp:inline>
        </w:drawing>
      </w:r>
    </w:p>
    <w:p w14:paraId="1605F18A" w14:textId="56385C03" w:rsidP="000A30CD" w:rsidR="000A30CD" w:rsidRDefault="00A7465B" w:rsidRPr="00294100">
      <w:pPr>
        <w:pStyle w:val="Caption"/>
      </w:pPr>
      <w:r w:rsidRPr="00BD03E8">
        <w:t xml:space="preserve">Figure </w:t>
      </w:r>
      <w:fldSimple w:instr=" SEQ Figure \* ARABIC ">
        <w:r w:rsidR="00171070">
          <w:rPr>
            <w:noProof/>
          </w:rPr>
          <w:t xml:space="preserve">3</w:t>
        </w:r>
      </w:fldSimple>
      <w:r w:rsidRPr="00BD03E8">
        <w:t xml:space="preserve">:</w:t>
      </w:r>
      <w:r w:rsidR="00501DFF">
        <w:t xml:space="preserve"> </w:t>
      </w:r>
      <w:r w:rsidR="000A30CD" w:rsidRPr="00294100">
        <w:t xml:space="preserve">Control SSC Functionality</w:t>
      </w:r>
    </w:p>
    <w:p w14:paraId="09D37D1D" w14:textId="77777777" w:rsidP="000A30CD" w:rsidR="000A30CD" w:rsidRDefault="000A30CD" w:rsidRPr="000A30CD"/>
    <w:p w14:paraId="2050B6EE" w14:textId="77777777" w:rsidP="00A7465B" w:rsidR="00A7465B" w:rsidRDefault="00A7465B" w:rsidRPr="00834E12"/>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4C2B55BD" w14:textId="4EEF1CDC" w:rsidP="005961D3" w:rsidR="005961D3" w:rsidRDefault="005961D3">
      <w:pPr>
        <w:rPr>
          <w:color w:themeColor="background1" w:themeShade="A6" w:val="A6A6A6"/>
        </w:rPr>
      </w:pPr>
      <w:r>
        <w:rPr>
          <w:color w:themeColor="background1" w:themeShade="A6" w:val="A6A6A6"/>
        </w:rPr>
        <w:t xml:space="preserve">No Normal Operation Requirements specified.</w:t>
      </w:r>
    </w:p>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55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766981427.jpg"/>
                    <pic:cNvPicPr/>
                  </pic:nvPicPr>
                  <pic:blipFill>
                    <a:blip r:embed="mr_docxImage277" cstate="print"/>
                    <a:stretch>
                      <a:fillRect/>
                    </a:stretch>
                  </pic:blipFill>
                  <pic:spPr>
                    <a:xfrm rot="0">
                      <a:off x="0" y="0"/>
                      <a:ext cx="152400" cy="152400"/>
                    </a:xfrm>
                    <a:prstGeom prst="rect">
                      <a:avLst/>
                    </a:prstGeom>
                  </pic:spPr>
                </pic:pic>
              </a:graphicData>
            </a:graphic>
          </wp:inline>
        </w:drawing>
      </w:r>
      <w:r w:rsidRPr="00661D74">
        <w:t xml:space="preserve">  </w:t>
      </w:r>
      <w:bookmarkStart w:id="_46cc553de9d79f83f4603822031c5ee7" w:name="_46cc553de9d79f83f4603822031c5ee7"/>
      <w:r w:rsidR="008E73AE">
        <w:t xml:space="preserve">Evaluate Drivability status</w:t>
      </w:r>
      <w:bookmarkEnd w:id="_46cc553de9d79f83f4603822031c5ee7"/>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558"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922385341.jpg"/>
                    <pic:cNvPicPr/>
                  </pic:nvPicPr>
                  <pic:blipFill>
                    <a:blip r:embed="mr_docxImage278"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560" name="Picture -179806065.jpg" descr="-17980606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79806065.jpg"/>
                    <pic:cNvPicPr/>
                  </pic:nvPicPr>
                  <pic:blipFill>
                    <a:blip r:embed="mr_docxImage279" cstate="print"/>
                    <a:stretch>
                      <a:fillRect/>
                    </a:stretch>
                  </pic:blipFill>
                  <pic:spPr>
                    <a:xfrm rot="0">
                      <a:off x="0" y="0"/>
                      <a:ext cx="152400" cy="152400"/>
                    </a:xfrm>
                    <a:prstGeom prst="rect">
                      <a:avLst/>
                    </a:prstGeom>
                  </pic:spPr>
                </pic:pic>
              </a:graphicData>
            </a:graphic>
          </wp:inline>
        </w:drawing>
      </w:r>
      <w:r>
        <w:t xml:space="preserve">  </w:t>
      </w:r>
      <w:r w:rsidR="00AC0C92">
        <w:t xml:space="preserve">Verify Availability of Drive State</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function checks all the status ( Tray , Steering Column, Driver seat) before sending a request to enable the drive control( Locomotion and Driver Airbag)</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56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766981427.jpg"/>
                    <pic:cNvPicPr/>
                  </pic:nvPicPr>
                  <pic:blipFill>
                    <a:blip r:embed="mr_docxImage280"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Evaluate Drivability status</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56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399564691.jpg"/>
                    <pic:cNvPicPr/>
                  </pic:nvPicPr>
                  <pic:blipFill>
                    <a:blip r:embed="mr_docxImage281"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16d3f43b7c39a83a81c56651aa1e7be6" w:history="1">
        <w:r w:rsidR="00B66881">
          <w:rStyle w:val="Hyperlink"/>
          <w:t xml:space="preserve">Request Drive Control DeInhibition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434204"/>
            <wp:effectExtent l="0" t="0" r="0" b="0"/>
            <wp:docPr id="566" name="Picture -1767123225.jpg" descr="-176712322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767123225.jpg"/>
                    <pic:cNvPicPr/>
                  </pic:nvPicPr>
                  <pic:blipFill>
                    <a:blip r:embed="mr_docxImage282" cstate="print"/>
                    <a:stretch>
                      <a:fillRect/>
                    </a:stretch>
                  </pic:blipFill>
                  <pic:spPr>
                    <a:xfrm rot="0">
                      <a:off x="0" y="0"/>
                      <a:ext cx="6466205" cy="343420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56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399564691.jpg"/>
                    <pic:cNvPicPr/>
                  </pic:nvPicPr>
                  <pic:blipFill>
                    <a:blip r:embed="mr_docxImage28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r w:rsidRPr="00294100">
        <w:t xml:space="preserve"> calling </w:t>
      </w:r>
      <w:r>
        <w:rPr>
          <w:noProof/>
        </w:rPr>
        <w:drawing>
          <wp:inline distT="0" distB="0" distL="0" distR="0">
            <wp:extent cx="152400" cy="152400"/>
            <wp:effectExtent l="0" t="0" r="0" b="0"/>
            <wp:docPr id="57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766981427.jpg"/>
                    <pic:cNvPicPr/>
                  </pic:nvPicPr>
                  <pic:blipFill>
                    <a:blip r:embed="mr_docxImage28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Evaluate Drivability status</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Seat Position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572"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318986858.jpg"/>
                          <pic:cNvPicPr/>
                        </pic:nvPicPr>
                        <pic:blipFill>
                          <a:blip r:embed="mr_docxImage285"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1f391800d524bc54dfb4a30f960df404" w:history="1">
              <w:r w:rsidR="00704F04">
                <w:rStyle w:val="Hyperlink"/>
                <w:rPr>
                  <w:rFonts w:cs="Arial"/>
                </w:rPr>
                <w:t xml:space="preserve">SeatPosition</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Current Seat Position from the Driver Seat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57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898099889.jpg"/>
                          <pic:cNvPicPr/>
                        </pic:nvPicPr>
                        <pic:blipFill>
                          <a:blip r:embed="mr_docxImage286"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Posotion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Lock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576"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978320328.jpg"/>
                          <pic:cNvPicPr/>
                        </pic:nvPicPr>
                        <pic:blipFill>
                          <a:blip r:embed="mr_docxImage287"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9593a3469e792873fcfa9d953a1ccd62" w:history="1">
              <w:r w:rsidR="00704F04">
                <w:rStyle w:val="Hyperlink"/>
                <w:rPr>
                  <w:rFonts w:cs="Arial"/>
                </w:rPr>
                <w:t xml:space="preserve">TrayLockStatus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Tray lock status is given by Tray Lock sensor</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57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898099889.jpg"/>
                          <pic:cNvPicPr/>
                        </pic:nvPicPr>
                        <pic:blipFill>
                          <a:blip r:embed="mr_docxImage288"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Tray Lock Status</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Lock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58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801020230.jpg"/>
                          <pic:cNvPicPr/>
                        </pic:nvPicPr>
                        <pic:blipFill>
                          <a:blip r:embed="mr_docxImage289"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Style w:val="Hyperlink"/>
                <w:rPr>
                  <w:rFonts w:cs="Arial"/>
                </w:rPr>
                <w:t xml:space="preserve">StateSelectionSignal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Signal which contains the Mode that User selected after the Vehicle status is Valid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58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898099889.jpg"/>
                          <pic:cNvPicPr/>
                        </pic:nvPicPr>
                        <pic:blipFill>
                          <a:blip r:embed="mr_docxImage290"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Steering Column Position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584"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318986858.jpg"/>
                          <pic:cNvPicPr/>
                        </pic:nvPicPr>
                        <pic:blipFill>
                          <a:blip r:embed="mr_docxImage291"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52d029b6276c077b309946d872f3d218" w:history="1">
              <w:r w:rsidR="00704F04">
                <w:rStyle w:val="Hyperlink"/>
                <w:rPr>
                  <w:rFonts w:cs="Arial"/>
                </w:rPr>
                <w:t xml:space="preserve">SteeringColumnPosition</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Position of the Steering Column provided by the steering column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58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898099889.jpg"/>
                          <pic:cNvPicPr/>
                        </pic:nvPicPr>
                        <pic:blipFill>
                          <a:blip r:embed="mr_docxImage292"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Position</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Drivability Status</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588"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318986858.jpg"/>
                          <pic:cNvPicPr/>
                        </pic:nvPicPr>
                        <pic:blipFill>
                          <a:blip r:embed="mr_docxImage293"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4da858db17cf4408ed1cf0d876ac9a42" w:history="1">
              <w:r>
                <w:rStyle w:val="Hyperlink"/>
                <w:rPr>
                  <w:rFonts w:cs="Arial"/>
                </w:rPr>
                <w:t xml:space="preserve">Drivability Status</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The logical signal which validates all systems component status and has the calculated the validity to enter into drive mode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59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766981427.jpg"/>
                          <pic:cNvPicPr/>
                        </pic:nvPicPr>
                        <pic:blipFill>
                          <a:blip r:embed="mr_docxImage294"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8192df7bdc9b565b173586ff02a44456" w:history="1">
              <w:r w:rsidR="00FE73F2">
                <w:rStyle w:val="Hyperlink"/>
                <w:rPr>
                  <w:rFonts w:cs="Arial"/>
                  <w:color w:val="000000"/>
                </w:rPr>
                <w:t xml:space="preserve">Request Airbag Enabling</w:t>
              </w:r>
            </w:hyperlink>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59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766981427.jpg"/>
                          <pic:cNvPicPr/>
                        </pic:nvPicPr>
                        <pic:blipFill>
                          <a:blip r:embed="mr_docxImage295"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61e44599350e72c06e96ee8c4c90717f" w:history="1">
              <w:r w:rsidR="00FE73F2">
                <w:rStyle w:val="Hyperlink"/>
                <w:rPr>
                  <w:rFonts w:cs="Arial"/>
                  <w:color w:val="000000"/>
                </w:rPr>
                <w:t xml:space="preserve">Request Locomotion Enabling</w:t>
              </w:r>
            </w:hyperlink>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0d67054dd1fc3d52d42786064bd2b6e5" w:name="_0d67054dd1fc3d52d42786064bd2b6e5"/>
      <w:r/>
      <w:bookmarkEnd w:id="_0d67054dd1fc3d52d42786064bd2b6e5"/>
      <w:r w:rsidR="00AE04B0">
        <w:t xml:space="preserve"> </w:t>
      </w:r>
      <w:r w:rsidR="00AE04B0">
        <w:t xml:space="preserve">Normal Disallow De-Inhibition</w:t>
      </w:r>
    </w:p>
    <w:p w14:paraId="4AC26D13" w14:textId="12693699" w:rsidP="001F5E54" w:rsidR="001F5E54" w:rsidRDefault="00AE04B0">
      <w:pPr>
        <w:rPr>
          <w:rFonts w:cs="Arial"/>
        </w:rPr>
      </w:pPr>
      <w:r>
        <w:rPr>
          <w:rFonts w:cs="Arial"/>
        </w:rPr>
        <w:t xml:space="preserve">The Evaluate Drivability Status function shall set Drivability Status to DON’T_ALLOW_DC_DEINHIBITION when Tray Lock Status is set to NORMAL AND Steering Column Status is set to NORMAL AND Seat Position is NOT set to ERROR AND State Selection Signal is NOT set to STOW</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737b3b71e1f4c60dfdd842ea931b7de" w:name="_a737b3b71e1f4c60dfdd842ea931b7de"/>
      <w:r/>
      <w:bookmarkEnd w:id="_a737b3b71e1f4c60dfdd842ea931b7de"/>
      <w:r w:rsidR="00AE04B0">
        <w:t xml:space="preserve"> </w:t>
      </w:r>
      <w:r w:rsidR="00AE04B0">
        <w:t xml:space="preserve">Do Not Allow De-Inhibition</w:t>
      </w:r>
    </w:p>
    <w:p w14:paraId="4AC26D13" w14:textId="12693699" w:rsidP="001F5E54" w:rsidR="001F5E54" w:rsidRDefault="00AE04B0">
      <w:pPr>
        <w:rPr>
          <w:rFonts w:cs="Arial"/>
        </w:rPr>
      </w:pPr>
      <w:r>
        <w:rPr>
          <w:rFonts w:cs="Arial"/>
        </w:rPr>
        <w:t xml:space="preserve">The Evaluate Drivability Status function shall set Drivability Status to DON’T_ALLOW_DC_DEINHIBITION when Tray Lock Status is set to ERROR OR Steering Column Status is set to ERROR OR Seat Position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594"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220226134.jpg"/>
                          <pic:cNvPicPr/>
                        </pic:nvPicPr>
                        <pic:blipFill>
                          <a:blip r:embed="mr_docxImage29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b5c9b7d3dc6caed64952a134c96b4b1" w:name="_0b5c9b7d3dc6caed64952a134c96b4b1"/>
      <w:r/>
      <w:bookmarkEnd w:id="_0b5c9b7d3dc6caed64952a134c96b4b1"/>
      <w:r w:rsidR="00AE04B0">
        <w:t xml:space="preserve"> </w:t>
      </w:r>
      <w:r w:rsidR="00AE04B0">
        <w:t xml:space="preserve">Normal De-Inhibit on Stow</w:t>
      </w:r>
    </w:p>
    <w:p w14:paraId="4AC26D13" w14:textId="12693699" w:rsidP="001F5E54" w:rsidR="001F5E54" w:rsidRDefault="00AE04B0">
      <w:pPr>
        <w:rPr>
          <w:rFonts w:cs="Arial"/>
        </w:rPr>
      </w:pPr>
      <w:r>
        <w:rPr>
          <w:rFonts w:cs="Arial"/>
        </w:rPr>
        <w:t xml:space="preserve">The Evaluate Drivability Status function shall set Drivability Status to DON’T_ALLOW_DC_DEINHIBITION when Tray Lock Status is set to NORMAL AND Steering Column Status is set to NORMAL AND Seat Position is NOT set to ERROR AND State Selection Signal is set to STOW</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59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766981427.jpg"/>
                    <pic:cNvPicPr/>
                  </pic:nvPicPr>
                  <pic:blipFill>
                    <a:blip r:embed="mr_docxImage297" cstate="print"/>
                    <a:stretch>
                      <a:fillRect/>
                    </a:stretch>
                  </pic:blipFill>
                  <pic:spPr>
                    <a:xfrm rot="0">
                      <a:off x="0" y="0"/>
                      <a:ext cx="152400" cy="152400"/>
                    </a:xfrm>
                    <a:prstGeom prst="rect">
                      <a:avLst/>
                    </a:prstGeom>
                  </pic:spPr>
                </pic:pic>
              </a:graphicData>
            </a:graphic>
          </wp:inline>
        </w:drawing>
      </w:r>
      <w:r w:rsidRPr="00661D74">
        <w:t xml:space="preserve">  </w:t>
      </w:r>
      <w:bookmarkStart w:id="_a240e052b1509e0992ee1fcb2b503c82" w:name="_a240e052b1509e0992ee1fcb2b503c82"/>
      <w:r w:rsidR="008E73AE">
        <w:t xml:space="preserve">Issue Termination Signal</w:t>
      </w:r>
      <w:bookmarkEnd w:id="_a240e052b1509e0992ee1fcb2b503c82"/>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598"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922385341.jpg"/>
                    <pic:cNvPicPr/>
                  </pic:nvPicPr>
                  <pic:blipFill>
                    <a:blip r:embed="mr_docxImage298"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subsystem function issues Terminate signal based on other status</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60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1766981427.jpg"/>
                    <pic:cNvPicPr/>
                  </pic:nvPicPr>
                  <pic:blipFill>
                    <a:blip r:embed="mr_docxImage299"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Issue Termination Signal</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60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399564691.jpg"/>
                    <pic:cNvPicPr/>
                  </pic:nvPicPr>
                  <pic:blipFill>
                    <a:blip r:embed="mr_docxImage300"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5cc1a719bde57acb8424636bfdfc1478" w:history="1">
        <w:r w:rsidR="00B66881">
          <w:rStyle w:val="Hyperlink"/>
          <w:t xml:space="preserve">Check for Transition Termination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455461"/>
            <wp:effectExtent l="0" t="0" r="0" b="0"/>
            <wp:docPr id="604" name="Picture 2051680533.jpg" descr="205168053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2051680533.jpg"/>
                    <pic:cNvPicPr/>
                  </pic:nvPicPr>
                  <pic:blipFill>
                    <a:blip r:embed="mr_docxImage301" cstate="print"/>
                    <a:stretch>
                      <a:fillRect/>
                    </a:stretch>
                  </pic:blipFill>
                  <pic:spPr>
                    <a:xfrm rot="0">
                      <a:off x="0" y="0"/>
                      <a:ext cx="6466205" cy="3455461"/>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60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399564691.jpg"/>
                    <pic:cNvPicPr/>
                  </pic:nvPicPr>
                  <pic:blipFill>
                    <a:blip r:embed="mr_docxImage30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Check for Transition Termination</w:t>
      </w:r>
      <w:r w:rsidR="0004480F">
        <w:t xml:space="preserve">”</w:t>
      </w:r>
      <w:r w:rsidRPr="00294100">
        <w:t xml:space="preserve"> calling </w:t>
      </w:r>
      <w:r>
        <w:rPr>
          <w:noProof/>
        </w:rPr>
        <w:drawing>
          <wp:inline distT="0" distB="0" distL="0" distR="0">
            <wp:extent cx="152400" cy="152400"/>
            <wp:effectExtent l="0" t="0" r="0" b="0"/>
            <wp:docPr id="60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766981427.jpg"/>
                    <pic:cNvPicPr/>
                  </pic:nvPicPr>
                  <pic:blipFill>
                    <a:blip r:embed="mr_docxImage30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Issue Termination Signal</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Steering Column internal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610"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978320328.jpg"/>
                          <pic:cNvPicPr/>
                        </pic:nvPicPr>
                        <pic:blipFill>
                          <a:blip r:embed="mr_docxImage304"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295d80544bb84973624655af69f7bd4f" w:history="1">
              <w:r w:rsidR="00704F04">
                <w:rStyle w:val="Hyperlink"/>
                <w:rPr>
                  <w:rFonts w:cs="Arial"/>
                </w:rPr>
                <w:t xml:space="preserve">SteeringColumnStatusInternal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Status of SteeringColumn based on Feature Decisions and current steering Column Position</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61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898099889.jpg"/>
                          <pic:cNvPicPr/>
                        </pic:nvPicPr>
                        <pic:blipFill>
                          <a:blip r:embed="mr_docxImage305"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SC Status</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614"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978320328.jpg"/>
                          <pic:cNvPicPr/>
                        </pic:nvPicPr>
                        <pic:blipFill>
                          <a:blip r:embed="mr_docxImage306"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f333695d6e13e96b13af33837d11643e" w:history="1">
              <w:r w:rsidR="00704F04">
                <w:rStyle w:val="Hyperlink"/>
                <w:rPr>
                  <w:rFonts w:cs="Arial"/>
                </w:rPr>
                <w:t xml:space="preserve">TrayStatus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This status is decided and fed by the Feature systems based on Requests and Input feedbacks fed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61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898099889.jpg"/>
                          <pic:cNvPicPr/>
                        </pic:nvPicPr>
                        <pic:blipFill>
                          <a:blip r:embed="mr_docxImage307"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Tray Status</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Seat Movement status Internal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618"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978320328.jpg"/>
                          <pic:cNvPicPr/>
                        </pic:nvPicPr>
                        <pic:blipFill>
                          <a:blip r:embed="mr_docxImage308"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57b2cc3c6586aff89bf63c3de2ea9021" w:history="1">
              <w:r w:rsidR="00704F04">
                <w:rStyle w:val="Hyperlink"/>
                <w:rPr>
                  <w:rFonts w:cs="Arial"/>
                </w:rPr>
                <w:t xml:space="preserve">SeatMovementStatusInternal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Status of the Seat movement according to the current position and external position</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62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898099889.jpg"/>
                          <pic:cNvPicPr/>
                        </pic:nvPicPr>
                        <pic:blipFill>
                          <a:blip r:embed="mr_docxImage309"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Movement status Internal</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Termination signal</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62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801020230.jpg"/>
                          <pic:cNvPicPr/>
                        </pic:nvPicPr>
                        <pic:blipFill>
                          <a:blip r:embed="mr_docxImage310"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198bb6793a4809b92269552817ca3502" w:history="1">
              <w:r>
                <w:rStyle w:val="Hyperlink"/>
                <w:rPr>
                  <w:rFonts w:cs="Arial"/>
                </w:rPr>
                <w:t xml:space="preserve">Termination Signal</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Logical signal for termination of Mode Arbitration when system did not act according to requests</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62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898099889.jpg"/>
                          <pic:cNvPicPr/>
                        </pic:nvPicPr>
                        <pic:blipFill>
                          <a:blip r:embed="mr_docxImage311"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Termination Signal</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4C2B55BD" w14:textId="4EEF1CDC" w:rsidP="005961D3" w:rsidR="005961D3" w:rsidRDefault="005961D3">
      <w:pPr>
        <w:rPr>
          <w:color w:themeColor="background1" w:themeShade="A6" w:val="A6A6A6"/>
        </w:rPr>
      </w:pPr>
      <w:r>
        <w:rPr>
          <w:color w:themeColor="background1" w:themeShade="A6" w:val="A6A6A6"/>
        </w:rPr>
        <w:t xml:space="preserve">No Normal Operation Requirements specified.</w:t>
      </w:r>
    </w:p>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62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766981427.jpg"/>
                    <pic:cNvPicPr/>
                  </pic:nvPicPr>
                  <pic:blipFill>
                    <a:blip r:embed="mr_docxImage312" cstate="print"/>
                    <a:stretch>
                      <a:fillRect/>
                    </a:stretch>
                  </pic:blipFill>
                  <pic:spPr>
                    <a:xfrm rot="0">
                      <a:off x="0" y="0"/>
                      <a:ext cx="152400" cy="152400"/>
                    </a:xfrm>
                    <a:prstGeom prst="rect">
                      <a:avLst/>
                    </a:prstGeom>
                  </pic:spPr>
                </pic:pic>
              </a:graphicData>
            </a:graphic>
          </wp:inline>
        </w:drawing>
      </w:r>
      <w:r w:rsidRPr="00661D74">
        <w:t xml:space="preserve">  </w:t>
      </w:r>
      <w:bookmarkStart w:id="_c16e9d519cdfab94d125c3d7be804de8" w:name="_c16e9d519cdfab94d125c3d7be804de8"/>
      <w:r w:rsidR="008E73AE">
        <w:t xml:space="preserve">provide cause of failure</w:t>
      </w:r>
      <w:bookmarkEnd w:id="_c16e9d519cdfab94d125c3d7be804de8"/>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628"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922385341.jpg"/>
                    <pic:cNvPicPr/>
                  </pic:nvPicPr>
                  <pic:blipFill>
                    <a:blip r:embed="mr_docxImage313"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Based on Termination signal Information ,the cause of failure is conveyed to the Driver through this function</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63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766981427.jpg"/>
                    <pic:cNvPicPr/>
                  </pic:nvPicPr>
                  <pic:blipFill>
                    <a:blip r:embed="mr_docxImage314"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provide cause of failure</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63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399564691.jpg"/>
                    <pic:cNvPicPr/>
                  </pic:nvPicPr>
                  <pic:blipFill>
                    <a:blip r:embed="mr_docxImage315"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5f37a8550309150a5d7804d9e1ac3706" w:history="1">
        <w:r w:rsidR="00B66881">
          <w:rStyle w:val="Hyperlink"/>
          <w:t xml:space="preserve">Control SSC Functionality</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829452"/>
            <wp:effectExtent l="0" t="0" r="0" b="0"/>
            <wp:docPr id="634" name="Picture -84412293.jpg" descr="-8441229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84412293.jpg"/>
                    <pic:cNvPicPr/>
                  </pic:nvPicPr>
                  <pic:blipFill>
                    <a:blip r:embed="mr_docxImage316" cstate="print"/>
                    <a:stretch>
                      <a:fillRect/>
                    </a:stretch>
                  </pic:blipFill>
                  <pic:spPr>
                    <a:xfrm rot="0">
                      <a:off x="0" y="0"/>
                      <a:ext cx="6466205" cy="3829452"/>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63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399564691.jpg"/>
                    <pic:cNvPicPr/>
                  </pic:nvPicPr>
                  <pic:blipFill>
                    <a:blip r:embed="mr_docxImage31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Control SSC Functionality</w:t>
      </w:r>
      <w:r w:rsidR="0004480F">
        <w:t xml:space="preserve">”</w:t>
      </w:r>
      <w:r w:rsidRPr="00294100">
        <w:t xml:space="preserve"> calling </w:t>
      </w:r>
      <w:r>
        <w:rPr>
          <w:noProof/>
        </w:rPr>
        <w:drawing>
          <wp:inline distT="0" distB="0" distL="0" distR="0">
            <wp:extent cx="152400" cy="152400"/>
            <wp:effectExtent l="0" t="0" r="0" b="0"/>
            <wp:docPr id="63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766981427.jpg"/>
                    <pic:cNvPicPr/>
                  </pic:nvPicPr>
                  <pic:blipFill>
                    <a:blip r:embed="mr_docxImage31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provide cause of failure</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Termination signal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64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801020230.jpg"/>
                          <pic:cNvPicPr/>
                        </pic:nvPicPr>
                        <pic:blipFill>
                          <a:blip r:embed="mr_docxImage319"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198bb6793a4809b92269552817ca3502" w:history="1">
              <w:r w:rsidR="00704F04">
                <w:rStyle w:val="Hyperlink"/>
                <w:rPr>
                  <w:rFonts w:cs="Arial"/>
                </w:rPr>
                <w:t xml:space="preserve">Termination Signal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Logical signal for termination of Mode Arbitration when system did not act according to requests</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64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898099889.jpg"/>
                          <pic:cNvPicPr/>
                        </pic:nvPicPr>
                        <pic:blipFill>
                          <a:blip r:embed="mr_docxImage320"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Termination Signal</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cause of failure</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644"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1318986858.jpg"/>
                          <pic:cNvPicPr/>
                        </pic:nvPicPr>
                        <pic:blipFill>
                          <a:blip r:embed="mr_docxImage321"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00831cefc45c7e37bc319e59ca0ac2b3" w:history="1">
              <w:r>
                <w:rStyle w:val="Hyperlink"/>
                <w:rPr>
                  <w:rFonts w:cs="Arial"/>
                </w:rPr>
                <w:t xml:space="preserve">CauseOfFailure</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Cause for which status is not appropriate in the vehicle to arbitrate the feature mode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64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898099889.jpg"/>
                          <pic:cNvPicPr/>
                        </pic:nvPicPr>
                        <pic:blipFill>
                          <a:blip r:embed="mr_docxImage322"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Cause of Failure</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4C2B55BD" w14:textId="4EEF1CDC" w:rsidP="005961D3" w:rsidR="005961D3" w:rsidRDefault="005961D3">
      <w:pPr>
        <w:rPr>
          <w:color w:themeColor="background1" w:themeShade="A6" w:val="A6A6A6"/>
        </w:rPr>
      </w:pPr>
      <w:r>
        <w:rPr>
          <w:color w:themeColor="background1" w:themeShade="A6" w:val="A6A6A6"/>
        </w:rPr>
        <w:t xml:space="preserve">No Normal Operation Requirements specified.</w:t>
      </w:r>
    </w:p>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64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766981427.jpg"/>
                    <pic:cNvPicPr/>
                  </pic:nvPicPr>
                  <pic:blipFill>
                    <a:blip r:embed="mr_docxImage323" cstate="print"/>
                    <a:stretch>
                      <a:fillRect/>
                    </a:stretch>
                  </pic:blipFill>
                  <pic:spPr>
                    <a:xfrm rot="0">
                      <a:off x="0" y="0"/>
                      <a:ext cx="152400" cy="152400"/>
                    </a:xfrm>
                    <a:prstGeom prst="rect">
                      <a:avLst/>
                    </a:prstGeom>
                  </pic:spPr>
                </pic:pic>
              </a:graphicData>
            </a:graphic>
          </wp:inline>
        </w:drawing>
      </w:r>
      <w:r w:rsidRPr="00661D74">
        <w:t xml:space="preserve">  </w:t>
      </w:r>
      <w:bookmarkStart w:id="_ac7a7b5e50bfafe50e277ff353e071ad" w:name="_ac7a7b5e50bfafe50e277ff353e071ad"/>
      <w:r w:rsidR="008E73AE">
        <w:t xml:space="preserve">Provide HMI Feedback</w:t>
      </w:r>
      <w:bookmarkEnd w:id="_ac7a7b5e50bfafe50e277ff353e071ad"/>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650" name="Picture 225256753.jpg" descr="22525675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225256753.jpg"/>
                    <pic:cNvPicPr/>
                  </pic:nvPicPr>
                  <pic:blipFill>
                    <a:blip r:embed="mr_docxImage324" cstate="print"/>
                    <a:stretch>
                      <a:fillRect/>
                    </a:stretch>
                  </pic:blipFill>
                  <pic:spPr>
                    <a:xfrm rot="0">
                      <a:off x="0" y="0"/>
                      <a:ext cx="152400" cy="152400"/>
                    </a:xfrm>
                    <a:prstGeom prst="rect">
                      <a:avLst/>
                    </a:prstGeom>
                  </pic:spPr>
                </pic:pic>
              </a:graphicData>
            </a:graphic>
          </wp:inline>
        </w:drawing>
      </w:r>
      <w:r>
        <w:t xml:space="preserve">  </w:t>
      </w:r>
      <w:r w:rsidR="00AC0C92">
        <w:t xml:space="preserve">Indicate Reason Of State Unavailability</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652" name="Picture -179806065.jpg" descr="-17980606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179806065.jpg"/>
                    <pic:cNvPicPr/>
                  </pic:nvPicPr>
                  <pic:blipFill>
                    <a:blip r:embed="mr_docxImage325" cstate="print"/>
                    <a:stretch>
                      <a:fillRect/>
                    </a:stretch>
                  </pic:blipFill>
                  <pic:spPr>
                    <a:xfrm rot="0">
                      <a:off x="0" y="0"/>
                      <a:ext cx="152400" cy="152400"/>
                    </a:xfrm>
                    <a:prstGeom prst="rect">
                      <a:avLst/>
                    </a:prstGeom>
                  </pic:spPr>
                </pic:pic>
              </a:graphicData>
            </a:graphic>
          </wp:inline>
        </w:drawing>
      </w:r>
      <w:r>
        <w:t xml:space="preserve">  </w:t>
      </w:r>
      <w:r w:rsidR="00AC0C92">
        <w:t xml:space="preserve">Notify User to Low Sli SOC</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654"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922385341.jpg"/>
                    <pic:cNvPicPr/>
                  </pic:nvPicPr>
                  <pic:blipFill>
                    <a:blip r:embed="mr_docxImage326"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Function Checks the Vehicle Validity and state selection signal and provide User his selected Mode and Vehicle status Validity</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65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766981427.jpg"/>
                    <pic:cNvPicPr/>
                  </pic:nvPicPr>
                  <pic:blipFill>
                    <a:blip r:embed="mr_docxImage327"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Provide HMI Feedback</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65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399564691.jpg"/>
                    <pic:cNvPicPr/>
                  </pic:nvPicPr>
                  <pic:blipFill>
                    <a:blip r:embed="mr_docxImage328"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eab0c879455f5775ec5f8eb4abc44727" w:history="1">
        <w:r w:rsidR="00B66881">
          <w:rStyle w:val="Hyperlink"/>
          <w:t xml:space="preserve">Verify Feature Status</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4" cy="3879723"/>
            <wp:effectExtent l="0" t="0" r="0" b="0"/>
            <wp:docPr id="660" name="Picture 1743247489.jpg" descr="17432474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743247489.jpg"/>
                    <pic:cNvPicPr/>
                  </pic:nvPicPr>
                  <pic:blipFill>
                    <a:blip r:embed="mr_docxImage329" cstate="print"/>
                    <a:stretch>
                      <a:fillRect/>
                    </a:stretch>
                  </pic:blipFill>
                  <pic:spPr>
                    <a:xfrm rot="0">
                      <a:off x="0" y="0"/>
                      <a:ext cx="6466204" cy="3879723"/>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66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399564691.jpg"/>
                    <pic:cNvPicPr/>
                  </pic:nvPicPr>
                  <pic:blipFill>
                    <a:blip r:embed="mr_docxImage33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Verify Feature Status</w:t>
      </w:r>
      <w:r w:rsidR="0004480F">
        <w:t xml:space="preserve">”</w:t>
      </w:r>
      <w:r w:rsidRPr="00294100">
        <w:t xml:space="preserve"> calling </w:t>
      </w:r>
      <w:r>
        <w:rPr>
          <w:noProof/>
        </w:rPr>
        <w:drawing>
          <wp:inline distT="0" distB="0" distL="0" distR="0">
            <wp:extent cx="152400" cy="152400"/>
            <wp:effectExtent l="0" t="0" r="0" b="0"/>
            <wp:docPr id="66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766981427.jpg"/>
                    <pic:cNvPicPr/>
                  </pic:nvPicPr>
                  <pic:blipFill>
                    <a:blip r:embed="mr_docxImage33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Provide HMI Feedback</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Unavailabality</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666"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801020230.jpg"/>
                          <pic:cNvPicPr/>
                        </pic:nvPicPr>
                        <pic:blipFill>
                          <a:blip r:embed="mr_docxImage332"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5d18b757ce58b602468086cd464c1017" w:history="1">
              <w:r w:rsidR="00704F04">
                <w:rStyle w:val="Hyperlink"/>
                <w:rPr>
                  <w:rFonts w:cs="Arial"/>
                </w:rPr>
                <w:t xml:space="preserve">ModeAcceptenceStatus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This signal contains the information whats not available in the vehicle configuration</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66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766981427.jpg"/>
                          <pic:cNvPicPr/>
                        </pic:nvPicPr>
                        <pic:blipFill>
                          <a:blip r:embed="mr_docxImage333"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6e858014298df80e2c15b8c51706b8f4" w:history="1">
              <w:r w:rsidR="00FE73F2">
                <w:rStyle w:val="Hyperlink"/>
                <w:rPr>
                  <w:rFonts w:cs="Arial"/>
                </w:rPr>
                <w:t xml:space="preserve">Check Feature Availability</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HMI Feedback</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670"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318986858.jpg"/>
                          <pic:cNvPicPr/>
                        </pic:nvPicPr>
                        <pic:blipFill>
                          <a:blip r:embed="mr_docxImage334"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0027ed15b73046fb680228033a3e1cd8" w:history="1">
              <w:r>
                <w:rStyle w:val="Hyperlink"/>
                <w:rPr>
                  <w:rFonts w:cs="Arial"/>
                </w:rPr>
                <w:t xml:space="preserve">HMIFeedback</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Feedback given to HMI </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67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898099889.jpg"/>
                          <pic:cNvPicPr/>
                        </pic:nvPicPr>
                        <pic:blipFill>
                          <a:blip r:embed="mr_docxImage335"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HMI Feedback</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f88d1f035a19cc09d4b7d11b002b9031" w:name="_f88d1f035a19cc09d4b7d11b002b9031"/>
      <w:r/>
      <w:bookmarkEnd w:id="_f88d1f035a19cc09d4b7d11b002b9031"/>
      <w:r w:rsidR="00AE04B0">
        <w:t xml:space="preserve"> </w:t>
      </w:r>
      <w:r w:rsidR="00AE04B0">
        <w:t xml:space="preserve">Provide HMI Feedback function HMI Feedback Message</w:t>
      </w:r>
    </w:p>
    <w:p w14:paraId="4AC26D13" w14:textId="12693699" w:rsidP="001F5E54" w:rsidR="001F5E54" w:rsidRDefault="00AE04B0">
      <w:pPr>
        <w:rPr>
          <w:rFonts w:cs="Arial"/>
        </w:rPr>
      </w:pPr>
      <w:r>
        <w:rPr>
          <w:rFonts w:cs="Arial"/>
        </w:rPr>
        <w:t xml:space="preserve">The Provide HMI Feedback Function shall set HMI_Feedback to VEHICLE_STATUS_MESSAGE when Vehicle Status Validity is set to VALID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95b0e2fc20504dff435be11aa7949ca0" w:name="_95b0e2fc20504dff435be11aa7949ca0"/>
      <w:r/>
      <w:bookmarkEnd w:id="_95b0e2fc20504dff435be11aa7949ca0"/>
      <w:r w:rsidR="00AE04B0">
        <w:t xml:space="preserve"> </w:t>
      </w:r>
      <w:r w:rsidR="00AE04B0">
        <w:t xml:space="preserve">Provide HMI Feedback function HMI Feedback Definition</w:t>
      </w:r>
    </w:p>
    <w:p w14:paraId="4AC26D13" w14:textId="12693699" w:rsidP="001F5E54" w:rsidR="001F5E54" w:rsidRDefault="00AE04B0">
      <w:pPr>
        <w:rPr>
          <w:rFonts w:cs="Arial"/>
        </w:rPr>
      </w:pPr>
      <w:r>
        <w:rPr>
          <w:rFonts w:cs="Arial"/>
        </w:rPr>
        <w:t xml:space="preserve">The Provide HMI Feedback Function HMI Feedback shall indicate by an HMI message that the Stowable Steering Column and Deployable Tray feature is availavle  when HMI Feedback is set to VEHICLE_STATUS_MESSAGE and shall produce no HMI message when it is NO_VEHICLE_STATUS_MESSAGE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7bad91868edaabe44efd724d7f1113c" w:name="_a7bad91868edaabe44efd724d7f1113c"/>
      <w:r/>
      <w:bookmarkEnd w:id="_a7bad91868edaabe44efd724d7f1113c"/>
      <w:r w:rsidR="00AE04B0">
        <w:t xml:space="preserve"> </w:t>
      </w:r>
      <w:r w:rsidR="00AE04B0">
        <w:t xml:space="preserve">NO_VEHICLE_STATUS_MESSAGE</w:t>
      </w:r>
    </w:p>
    <w:p w14:paraId="4AC26D13" w14:textId="12693699" w:rsidP="001F5E54" w:rsidR="001F5E54" w:rsidRDefault="00AE04B0">
      <w:pPr>
        <w:rPr>
          <w:rFonts w:cs="Arial"/>
        </w:rPr>
      </w:pPr>
      <w:r>
        <w:rPr>
          <w:rFonts w:cs="Arial"/>
        </w:rPr>
        <w:t xml:space="preserve">The Provide HMI Feedback Function shall set HMI_Feedback to NO_VEHICLE_STATUS_MESSAGE when Vehicle Status Validity is set to INVALID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67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1766981427.jpg"/>
                    <pic:cNvPicPr/>
                  </pic:nvPicPr>
                  <pic:blipFill>
                    <a:blip r:embed="mr_docxImage336" cstate="print"/>
                    <a:stretch>
                      <a:fillRect/>
                    </a:stretch>
                  </pic:blipFill>
                  <pic:spPr>
                    <a:xfrm rot="0">
                      <a:off x="0" y="0"/>
                      <a:ext cx="152400" cy="152400"/>
                    </a:xfrm>
                    <a:prstGeom prst="rect">
                      <a:avLst/>
                    </a:prstGeom>
                  </pic:spPr>
                </pic:pic>
              </a:graphicData>
            </a:graphic>
          </wp:inline>
        </w:drawing>
      </w:r>
      <w:r w:rsidRPr="00661D74">
        <w:t xml:space="preserve">  </w:t>
      </w:r>
      <w:bookmarkStart w:id="_021b86c6a91e4ce6de7433f9e6c3569e" w:name="_021b86c6a91e4ce6de7433f9e6c3569e"/>
      <w:r w:rsidR="008E73AE">
        <w:t xml:space="preserve">Provide Tray Stow Instructions</w:t>
      </w:r>
      <w:bookmarkEnd w:id="_021b86c6a91e4ce6de7433f9e6c3569e"/>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676" name="Picture -179806065.jpg" descr="-17980606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179806065.jpg"/>
                    <pic:cNvPicPr/>
                  </pic:nvPicPr>
                  <pic:blipFill>
                    <a:blip r:embed="mr_docxImage337" cstate="print"/>
                    <a:stretch>
                      <a:fillRect/>
                    </a:stretch>
                  </pic:blipFill>
                  <pic:spPr>
                    <a:xfrm rot="0">
                      <a:off x="0" y="0"/>
                      <a:ext cx="152400" cy="152400"/>
                    </a:xfrm>
                    <a:prstGeom prst="rect">
                      <a:avLst/>
                    </a:prstGeom>
                  </pic:spPr>
                </pic:pic>
              </a:graphicData>
            </a:graphic>
          </wp:inline>
        </w:drawing>
      </w:r>
      <w:r>
        <w:t xml:space="preserve">  </w:t>
      </w:r>
      <w:r w:rsidR="00AC0C92">
        <w:t xml:space="preserve">Command Tray Table Stow</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678"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1922385341.jpg"/>
                    <pic:cNvPicPr/>
                  </pic:nvPicPr>
                  <pic:blipFill>
                    <a:blip r:embed="mr_docxImage338"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A subsystem Function which provides instructions to HMI when User requests stow or to exit work mode</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68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766981427.jpg"/>
                    <pic:cNvPicPr/>
                  </pic:nvPicPr>
                  <pic:blipFill>
                    <a:blip r:embed="mr_docxImage339"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Provide Tray Stow Instructions</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68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1399564691.jpg"/>
                    <pic:cNvPicPr/>
                  </pic:nvPicPr>
                  <pic:blipFill>
                    <a:blip r:embed="mr_docxImage340"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0b9fb125584dc9c092d192a19b3f0c6a" w:history="1">
        <w:r w:rsidR="00B66881">
          <w:rStyle w:val="Hyperlink"/>
          <w:t xml:space="preserve">Request Tray Arbitration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4" cy="5599306"/>
            <wp:effectExtent l="0" t="0" r="0" b="0"/>
            <wp:docPr id="684" name="Picture 587635932.jpg" descr="58763593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587635932.jpg"/>
                    <pic:cNvPicPr/>
                  </pic:nvPicPr>
                  <pic:blipFill>
                    <a:blip r:embed="mr_docxImage341" cstate="print"/>
                    <a:stretch>
                      <a:fillRect/>
                    </a:stretch>
                  </pic:blipFill>
                  <pic:spPr>
                    <a:xfrm rot="0">
                      <a:off x="0" y="0"/>
                      <a:ext cx="6466204" cy="559930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68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399564691.jpg"/>
                    <pic:cNvPicPr/>
                  </pic:nvPicPr>
                  <pic:blipFill>
                    <a:blip r:embed="mr_docxImage34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r w:rsidRPr="00294100">
        <w:t xml:space="preserve"> calling </w:t>
      </w:r>
      <w:r>
        <w:rPr>
          <w:noProof/>
        </w:rPr>
        <w:drawing>
          <wp:inline distT="0" distB="0" distL="0" distR="0">
            <wp:extent cx="152400" cy="152400"/>
            <wp:effectExtent l="0" t="0" r="0" b="0"/>
            <wp:docPr id="68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766981427.jpg"/>
                    <pic:cNvPicPr/>
                  </pic:nvPicPr>
                  <pic:blipFill>
                    <a:blip r:embed="mr_docxImage34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Provide Tray Stow Instructions</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Provide HMI Instructions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690"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978320328.jpg"/>
                          <pic:cNvPicPr/>
                        </pic:nvPicPr>
                        <pic:blipFill>
                          <a:blip r:embed="mr_docxImage344"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823985afbed8afef3fcb912f43d9de60" w:history="1">
              <w:r w:rsidR="00704F04">
                <w:rStyle w:val="Hyperlink"/>
                <w:rPr>
                  <w:rFonts w:cs="Arial"/>
                </w:rPr>
                <w:t xml:space="preserve">HMIInsWar</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HMI Instructions to Stow and Warning display if Tray is not pushed in properly</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692" name="Picture -1441779518.jpg" descr="-1441779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441779518.jpg"/>
                          <pic:cNvPicPr/>
                        </pic:nvPicPr>
                        <pic:blipFill>
                          <a:blip r:embed="mr_docxImage345"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11f9f94747c9663b67e1b00be6d9f8da" w:history="1">
              <w:r w:rsidR="00FE73F2">
                <w:rStyle w:val="Hyperlink"/>
                <w:rPr>
                  <w:rFonts w:cs="Arial"/>
                </w:rPr>
                <w:t xml:space="preserve">Check Tray Status</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HMI instructions and warning</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694"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978320328.jpg"/>
                          <pic:cNvPicPr/>
                        </pic:nvPicPr>
                        <pic:blipFill>
                          <a:blip r:embed="mr_docxImage346"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823985afbed8afef3fcb912f43d9de60" w:history="1">
              <w:r>
                <w:rStyle w:val="Hyperlink"/>
                <w:rPr>
                  <w:rFonts w:cs="Arial"/>
                </w:rPr>
                <w:t xml:space="preserve">HMIInsWar</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HMI Instructions to Stow and Warning display if Tray is not pushed in properly</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69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898099889.jpg"/>
                          <pic:cNvPicPr/>
                        </pic:nvPicPr>
                        <pic:blipFill>
                          <a:blip r:embed="mr_docxImage347"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HMI instructions</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bb4c781cf32d607090583d928f7aaf30" w:name="_bb4c781cf32d607090583d928f7aaf30"/>
      <w:r/>
      <w:bookmarkEnd w:id="_bb4c781cf32d607090583d928f7aaf30"/>
      <w:r w:rsidR="00AE04B0">
        <w:t xml:space="preserve"> </w:t>
      </w:r>
      <w:r w:rsidR="00AE04B0">
        <w:t xml:space="preserve">Request Tray Stowing function Tray Status Deploying Case One</w:t>
      </w:r>
    </w:p>
    <w:p w14:paraId="4AC26D13" w14:textId="12693699" w:rsidP="001F5E54" w:rsidR="001F5E54" w:rsidRDefault="00AE04B0">
      <w:pPr>
        <w:rPr>
          <w:rFonts w:cs="Arial"/>
        </w:rPr>
      </w:pPr>
      <w:r>
        <w:rPr>
          <w:rFonts w:cs="Arial"/>
        </w:rPr>
        <w:t xml:space="preserve">The Request Tray Deployment function Shall Set Tray Status to TRAY_DEPLOYING when State Selection Signal is set to NOT_DRIVE AND Tray Table Position is set to STOWED AND Tray Obstruction Status is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698"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220226134.jpg"/>
                          <pic:cNvPicPr/>
                        </pic:nvPicPr>
                        <pic:blipFill>
                          <a:blip r:embed="mr_docxImage34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17ce02e49e9cf2ca9d1d43e782f1f60" w:name="_717ce02e49e9cf2ca9d1d43e782f1f60"/>
      <w:r/>
      <w:bookmarkEnd w:id="_717ce02e49e9cf2ca9d1d43e782f1f60"/>
      <w:r w:rsidR="00AE04B0">
        <w:t xml:space="preserve"> </w:t>
      </w:r>
      <w:r w:rsidR="00AE04B0">
        <w:t xml:space="preserve">Request Tray Stowing function Tray Status Stowing Case One</w:t>
      </w:r>
    </w:p>
    <w:p w14:paraId="4AC26D13" w14:textId="12693699" w:rsidP="001F5E54" w:rsidR="001F5E54" w:rsidRDefault="00AE04B0">
      <w:pPr>
        <w:rPr>
          <w:rFonts w:cs="Arial"/>
        </w:rPr>
      </w:pPr>
      <w:r>
        <w:rPr>
          <w:rFonts w:cs="Arial"/>
        </w:rPr>
        <w:t xml:space="preserve">The Request Tray Stowing function Shall Set Tray Status to TRAY_STOWING when State Selection Signal is set to DRIVE AND Tray Table Position is set to DEPLOYED AND Tray Obstruction Status is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00"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220226134.jpg"/>
                          <pic:cNvPicPr/>
                        </pic:nvPicPr>
                        <pic:blipFill>
                          <a:blip r:embed="mr_docxImage34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befdbb91581fa2a356b19c670b815fb8" w:name="_befdbb91581fa2a356b19c670b815fb8"/>
      <w:r/>
      <w:bookmarkEnd w:id="_befdbb91581fa2a356b19c670b815fb8"/>
      <w:r w:rsidR="00AE04B0">
        <w:t xml:space="preserve"> </w:t>
      </w:r>
      <w:r w:rsidR="00AE04B0">
        <w:t xml:space="preserve">Request Tray Stowing function Tray Status Deployed</w:t>
      </w:r>
    </w:p>
    <w:p w14:paraId="4AC26D13" w14:textId="12693699" w:rsidP="001F5E54" w:rsidR="001F5E54" w:rsidRDefault="00AE04B0">
      <w:pPr>
        <w:rPr>
          <w:rFonts w:cs="Arial"/>
        </w:rPr>
      </w:pPr>
      <w:r>
        <w:rPr>
          <w:rFonts w:cs="Arial"/>
        </w:rPr>
        <w:t xml:space="preserve">The Request Tray Deployment function Shall Set Tray Status to TRAY_DEPLOYED when State Selection Signal is set to NOT_DRIVE AND Tray Table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02"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220226134.jpg"/>
                          <pic:cNvPicPr/>
                        </pic:nvPicPr>
                        <pic:blipFill>
                          <a:blip r:embed="mr_docxImage35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9d99c11686ecda986ddf9119b676d46" w:name="_a9d99c11686ecda986ddf9119b676d46"/>
      <w:r/>
      <w:bookmarkEnd w:id="_a9d99c11686ecda986ddf9119b676d46"/>
      <w:r w:rsidR="00AE04B0">
        <w:t xml:space="preserve"> </w:t>
      </w:r>
      <w:r w:rsidR="00AE04B0">
        <w:t xml:space="preserve">Request Tray Stowing function Tray Status Failed To Deploy Case Two</w:t>
      </w:r>
    </w:p>
    <w:p w14:paraId="4AC26D13" w14:textId="12693699" w:rsidP="001F5E54" w:rsidR="001F5E54" w:rsidRDefault="00AE04B0">
      <w:pPr>
        <w:rPr>
          <w:rFonts w:cs="Arial"/>
        </w:rPr>
      </w:pPr>
      <w:r>
        <w:rPr>
          <w:rFonts w:cs="Arial"/>
        </w:rPr>
        <w:t xml:space="preserve">The Request Tray Deployment function Shall Set Tray Status to TRAY_DEPLOYING when State Selection Signal is set to NOT_ DRIVE AND Tray Table Position is set to IN_MOTION AND Tray Obstruction Status is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04"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220226134.jpg"/>
                          <pic:cNvPicPr/>
                        </pic:nvPicPr>
                        <pic:blipFill>
                          <a:blip r:embed="mr_docxImage35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7407bd1e9c4a39f05f6d635c68a07bc" w:name="_e7407bd1e9c4a39f05f6d635c68a07bc"/>
      <w:r/>
      <w:bookmarkEnd w:id="_e7407bd1e9c4a39f05f6d635c68a07bc"/>
      <w:r w:rsidR="00AE04B0">
        <w:t xml:space="preserve"> </w:t>
      </w:r>
      <w:r w:rsidR="00AE04B0">
        <w:t xml:space="preserve">Request Tray Stowing function Stow Tray Command Halt Due to Obstacle Detection</w:t>
      </w:r>
    </w:p>
    <w:p w14:paraId="4AC26D13" w14:textId="12693699" w:rsidP="001F5E54" w:rsidR="001F5E54" w:rsidRDefault="00AE04B0">
      <w:pPr>
        <w:rPr>
          <w:rFonts w:cs="Arial"/>
        </w:rPr>
      </w:pPr>
      <w:r>
        <w:rPr>
          <w:rFonts w:cs="Arial"/>
        </w:rPr>
        <w:t xml:space="preserve">The Request Tray Stowing function Shall Set Stow Tray Command to NONE when Tray Obstruction Status NOT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06"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220226134.jpg"/>
                          <pic:cNvPicPr/>
                        </pic:nvPicPr>
                        <pic:blipFill>
                          <a:blip r:embed="mr_docxImage35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2e3db5f4d79fcaf13d1c78163d7345ae" w:name="_2e3db5f4d79fcaf13d1c78163d7345ae"/>
      <w:r/>
      <w:bookmarkEnd w:id="_2e3db5f4d79fcaf13d1c78163d7345ae"/>
      <w:r w:rsidR="00AE04B0">
        <w:t xml:space="preserve"> </w:t>
      </w:r>
      <w:r w:rsidR="00AE04B0">
        <w:t xml:space="preserve">Request Tray Stowing Function Stow Tray Command Normal Start of Stowing </w:t>
      </w:r>
    </w:p>
    <w:p w14:paraId="4AC26D13" w14:textId="12693699" w:rsidP="001F5E54" w:rsidR="001F5E54" w:rsidRDefault="00AE04B0">
      <w:pPr>
        <w:rPr>
          <w:rFonts w:cs="Arial"/>
        </w:rPr>
      </w:pPr>
      <w:r>
        <w:rPr>
          <w:rFonts w:cs="Arial"/>
        </w:rPr>
        <w:t xml:space="preserve">The Request Tray Stowing function Shall Set Stow Tray Command is STOW when State Selection Signal is set to DRIVE AND Tray Table Position is set to DEPLOYED AND Tray Obstruction Status is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08"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220226134.jpg"/>
                          <pic:cNvPicPr/>
                        </pic:nvPicPr>
                        <pic:blipFill>
                          <a:blip r:embed="mr_docxImage35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6449fdea7610ac17faa642b8a0c4806" w:name="_66449fdea7610ac17faa642b8a0c4806"/>
      <w:r/>
      <w:bookmarkEnd w:id="_66449fdea7610ac17faa642b8a0c4806"/>
      <w:r w:rsidR="00AE04B0">
        <w:t xml:space="preserve"> </w:t>
      </w:r>
      <w:r w:rsidR="00AE04B0">
        <w:t xml:space="preserve">Request Tray Stowing function Stow Tray Command Normal Progress of Stowing</w:t>
      </w:r>
    </w:p>
    <w:p w14:paraId="4AC26D13" w14:textId="12693699" w:rsidP="001F5E54" w:rsidR="001F5E54" w:rsidRDefault="00AE04B0">
      <w:pPr>
        <w:rPr>
          <w:rFonts w:cs="Arial"/>
        </w:rPr>
      </w:pPr>
      <w:r>
        <w:rPr>
          <w:rFonts w:cs="Arial"/>
        </w:rPr>
        <w:t xml:space="preserve">The Request Tray Stowing function Shall Set Stow Tray Command is set to STOW when State Selection Signal is set to DRIVE AND Tray Table Position is set to IN_MOTION AND Tray Obstruction Status is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10"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220226134.jpg"/>
                          <pic:cNvPicPr/>
                        </pic:nvPicPr>
                        <pic:blipFill>
                          <a:blip r:embed="mr_docxImage35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3b2566cbfd250be6e23a4f5a65de724" w:name="_03b2566cbfd250be6e23a4f5a65de724"/>
      <w:r/>
      <w:bookmarkEnd w:id="_03b2566cbfd250be6e23a4f5a65de724"/>
      <w:r w:rsidR="00AE04B0">
        <w:t xml:space="preserve"> </w:t>
      </w:r>
      <w:r w:rsidR="00AE04B0">
        <w:t xml:space="preserve">Request Tray Stowing function Tray Status Failed To Deploy Case One</w:t>
      </w:r>
    </w:p>
    <w:p w14:paraId="4AC26D13" w14:textId="12693699" w:rsidP="001F5E54" w:rsidR="001F5E54" w:rsidRDefault="00AE04B0">
      <w:pPr>
        <w:rPr>
          <w:rFonts w:cs="Arial"/>
        </w:rPr>
      </w:pPr>
      <w:r>
        <w:rPr>
          <w:rFonts w:cs="Arial"/>
        </w:rPr>
        <w:t xml:space="preserve">The Request Tray Deployment function Shall Set Tray Status to TRAY_FAILED_TO_DEPLOY when State Selection Signal is set to NOT_DRIVE AND Tray Table Position NOT set to DEPLOYED AND Tray Obstruction Status NOT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12"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220226134.jpg"/>
                          <pic:cNvPicPr/>
                        </pic:nvPicPr>
                        <pic:blipFill>
                          <a:blip r:embed="mr_docxImage35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b9df720dfca78dfe35748c62e66d5e9" w:name="_7b9df720dfca78dfe35748c62e66d5e9"/>
      <w:r/>
      <w:bookmarkEnd w:id="_7b9df720dfca78dfe35748c62e66d5e9"/>
      <w:r w:rsidR="00AE04B0">
        <w:t xml:space="preserve"> </w:t>
      </w:r>
      <w:r w:rsidR="00AE04B0">
        <w:t xml:space="preserve">Request Tray Stowing function Tray Status Failed To Stow Case One</w:t>
      </w:r>
    </w:p>
    <w:p w14:paraId="4AC26D13" w14:textId="12693699" w:rsidP="001F5E54" w:rsidR="001F5E54" w:rsidRDefault="00AE04B0">
      <w:pPr>
        <w:rPr>
          <w:rFonts w:cs="Arial"/>
        </w:rPr>
      </w:pPr>
      <w:r>
        <w:rPr>
          <w:rFonts w:cs="Arial"/>
        </w:rPr>
        <w:t xml:space="preserve">The Request Tray Stowing function Shall Set Tray Status to TRAY_FAILED_TO_STOW when State Selection Signal is set to DRIVE AND Tray Table Position NOT set to STOWED AND Tray Obstruction Status NOT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14"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220226134.jpg"/>
                          <pic:cNvPicPr/>
                        </pic:nvPicPr>
                        <pic:blipFill>
                          <a:blip r:embed="mr_docxImage35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4b48069e7fe7030ef35a19cd6262efe" w:name="_a4b48069e7fe7030ef35a19cd6262efe"/>
      <w:r/>
      <w:bookmarkEnd w:id="_a4b48069e7fe7030ef35a19cd6262efe"/>
      <w:r w:rsidR="00AE04B0">
        <w:t xml:space="preserve"> </w:t>
      </w:r>
      <w:r w:rsidR="00AE04B0">
        <w:t xml:space="preserve">Request Tray Stowing function Tray Status Stowed</w:t>
      </w:r>
    </w:p>
    <w:p w14:paraId="4AC26D13" w14:textId="12693699" w:rsidP="001F5E54" w:rsidR="001F5E54" w:rsidRDefault="00AE04B0">
      <w:pPr>
        <w:rPr>
          <w:rFonts w:cs="Arial"/>
        </w:rPr>
      </w:pPr>
      <w:r>
        <w:rPr>
          <w:rFonts w:cs="Arial"/>
        </w:rPr>
        <w:t xml:space="preserve">The Request Tray Stowing function Shall Set Tray Status to TRAY_STOWED when State Selection Signal is set to DRIVE and Tray Table Position is set to STOWED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16"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220226134.jpg"/>
                          <pic:cNvPicPr/>
                        </pic:nvPicPr>
                        <pic:blipFill>
                          <a:blip r:embed="mr_docxImage35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9efe8a025f9cf02a2633d93312c9a5a" w:name="_e9efe8a025f9cf02a2633d93312c9a5a"/>
      <w:r/>
      <w:bookmarkEnd w:id="_e9efe8a025f9cf02a2633d93312c9a5a"/>
      <w:r w:rsidR="00AE04B0">
        <w:t xml:space="preserve"> </w:t>
      </w:r>
      <w:r w:rsidR="00AE04B0">
        <w:t xml:space="preserve">Request Tray Stowing function Stow Tray Command Successful Completion of Drive Request</w:t>
      </w:r>
    </w:p>
    <w:p w14:paraId="4AC26D13" w14:textId="12693699" w:rsidP="001F5E54" w:rsidR="001F5E54" w:rsidRDefault="00AE04B0">
      <w:pPr>
        <w:rPr>
          <w:rFonts w:cs="Arial"/>
        </w:rPr>
      </w:pPr>
      <w:r>
        <w:rPr>
          <w:rFonts w:cs="Arial"/>
        </w:rPr>
        <w:t xml:space="preserve">The Request Tray Stowing function Shall Set Stow Tray Command to NONE when Tray Table Position is set to STOWED AND Tray Obstruction Status is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18"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220226134.jpg"/>
                          <pic:cNvPicPr/>
                        </pic:nvPicPr>
                        <pic:blipFill>
                          <a:blip r:embed="mr_docxImage35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56cd58a233b95a43d03359b654f534e5" w:name="_56cd58a233b95a43d03359b654f534e5"/>
      <w:r/>
      <w:bookmarkEnd w:id="_56cd58a233b95a43d03359b654f534e5"/>
      <w:r w:rsidR="00AE04B0">
        <w:t xml:space="preserve"> </w:t>
      </w:r>
      <w:r w:rsidR="00AE04B0">
        <w:t xml:space="preserve">Request Tray Stowing function Tray Status Failed To Stow Case Two</w:t>
      </w:r>
    </w:p>
    <w:p w14:paraId="4AC26D13" w14:textId="12693699" w:rsidP="001F5E54" w:rsidR="001F5E54" w:rsidRDefault="00AE04B0">
      <w:pPr>
        <w:rPr>
          <w:rFonts w:cs="Arial"/>
        </w:rPr>
      </w:pPr>
      <w:r>
        <w:rPr>
          <w:rFonts w:cs="Arial"/>
        </w:rPr>
        <w:t xml:space="preserve">The Request Tray Stowing function Shall Set Tray Status to TRAY_STOWING when State Selection Signal is set to DRIVE AND Tray Table Position is set to IN_MOTION AND Tray Obstruction Status is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20"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220226134.jpg"/>
                          <pic:cNvPicPr/>
                        </pic:nvPicPr>
                        <pic:blipFill>
                          <a:blip r:embed="mr_docxImage35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4c4822e52ea46bbe99b3de708753dae" w:name="_04c4822e52ea46bbe99b3de708753dae"/>
      <w:r/>
      <w:bookmarkEnd w:id="_04c4822e52ea46bbe99b3de708753dae"/>
      <w:r w:rsidR="00AE04B0">
        <w:t xml:space="preserve"> </w:t>
      </w:r>
      <w:r w:rsidR="00AE04B0">
        <w:t xml:space="preserve">Request Tray Stowing function Tray Status Stowed Definition</w:t>
      </w:r>
    </w:p>
    <w:p w14:paraId="4AC26D13" w14:textId="12693699" w:rsidP="001F5E54" w:rsidR="001F5E54" w:rsidRDefault="00AE04B0">
      <w:pPr>
        <w:rPr>
          <w:rFonts w:cs="Arial"/>
        </w:rPr>
      </w:pPr>
      <w:r>
        <w:rPr>
          <w:rFonts w:cs="Arial"/>
        </w:rPr>
        <w:t xml:space="preserve">The Request Tray Stowing function Tray Status Stowed Output shall indicate Tray DEPLOYED, FAILED_TO_DEPLOY, STOWED, FAILED_TO_STOW, DEPLOYING and STOWING</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22"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220226134.jpg"/>
                          <pic:cNvPicPr/>
                        </pic:nvPicPr>
                        <pic:blipFill>
                          <a:blip r:embed="mr_docxImage36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72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766981427.jpg"/>
                    <pic:cNvPicPr/>
                  </pic:nvPicPr>
                  <pic:blipFill>
                    <a:blip r:embed="mr_docxImage361" cstate="print"/>
                    <a:stretch>
                      <a:fillRect/>
                    </a:stretch>
                  </pic:blipFill>
                  <pic:spPr>
                    <a:xfrm rot="0">
                      <a:off x="0" y="0"/>
                      <a:ext cx="152400" cy="152400"/>
                    </a:xfrm>
                    <a:prstGeom prst="rect">
                      <a:avLst/>
                    </a:prstGeom>
                  </pic:spPr>
                </pic:pic>
              </a:graphicData>
            </a:graphic>
          </wp:inline>
        </w:drawing>
      </w:r>
      <w:r w:rsidRPr="00661D74">
        <w:t xml:space="preserve">  </w:t>
      </w:r>
      <w:bookmarkStart w:id="_08691a9347f5b3e40856d4ef49ad626a" w:name="_08691a9347f5b3e40856d4ef49ad626a"/>
      <w:r w:rsidR="008E73AE">
        <w:t xml:space="preserve">Request Airbag Disabling</w:t>
      </w:r>
      <w:bookmarkEnd w:id="_08691a9347f5b3e40856d4ef49ad626a"/>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726" name="Picture -179806065.jpg" descr="-17980606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79806065.jpg"/>
                    <pic:cNvPicPr/>
                  </pic:nvPicPr>
                  <pic:blipFill>
                    <a:blip r:embed="mr_docxImage362" cstate="print"/>
                    <a:stretch>
                      <a:fillRect/>
                    </a:stretch>
                  </pic:blipFill>
                  <pic:spPr>
                    <a:xfrm rot="0">
                      <a:off x="0" y="0"/>
                      <a:ext cx="152400" cy="152400"/>
                    </a:xfrm>
                    <a:prstGeom prst="rect">
                      <a:avLst/>
                    </a:prstGeom>
                  </pic:spPr>
                </pic:pic>
              </a:graphicData>
            </a:graphic>
          </wp:inline>
        </w:drawing>
      </w:r>
      <w:r>
        <w:t xml:space="preserve">  </w:t>
      </w:r>
      <w:r w:rsidR="00AC0C92">
        <w:t xml:space="preserve">Request Airbag Inhibit Release</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728"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1922385341.jpg"/>
                    <pic:cNvPicPr/>
                  </pic:nvPicPr>
                  <pic:blipFill>
                    <a:blip r:embed="mr_docxImage363"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Depending upon State Selection Signal this function sends a request to Inhibit Airbag</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73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1766981427.jpg"/>
                    <pic:cNvPicPr/>
                  </pic:nvPicPr>
                  <pic:blipFill>
                    <a:blip r:embed="mr_docxImage364"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Airbag Disabling</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73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399564691.jpg"/>
                    <pic:cNvPicPr/>
                  </pic:nvPicPr>
                  <pic:blipFill>
                    <a:blip r:embed="mr_docxImage365"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1bb206a8fba4d4af7ba2e9fe8cd46574" w:history="1">
        <w:r w:rsidR="00B66881">
          <w:rStyle w:val="Hyperlink"/>
          <w:t xml:space="preserve">Request Drive Control Inhibition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518376"/>
            <wp:effectExtent l="0" t="0" r="0" b="0"/>
            <wp:docPr id="734" name="Picture 469382780.jpg" descr="46938278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469382780.jpg"/>
                    <pic:cNvPicPr/>
                  </pic:nvPicPr>
                  <pic:blipFill>
                    <a:blip r:embed="mr_docxImage366" cstate="print"/>
                    <a:stretch>
                      <a:fillRect/>
                    </a:stretch>
                  </pic:blipFill>
                  <pic:spPr>
                    <a:xfrm rot="0">
                      <a:off x="0" y="0"/>
                      <a:ext cx="6466205" cy="351837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73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399564691.jpg"/>
                    <pic:cNvPicPr/>
                  </pic:nvPicPr>
                  <pic:blipFill>
                    <a:blip r:embed="mr_docxImage36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Inhibition</w:t>
      </w:r>
      <w:r w:rsidR="0004480F">
        <w:t xml:space="preserve">”</w:t>
      </w:r>
      <w:r w:rsidRPr="00294100">
        <w:t xml:space="preserve"> calling </w:t>
      </w:r>
      <w:r>
        <w:rPr>
          <w:noProof/>
        </w:rPr>
        <w:drawing>
          <wp:inline distT="0" distB="0" distL="0" distR="0">
            <wp:extent cx="152400" cy="152400"/>
            <wp:effectExtent l="0" t="0" r="0" b="0"/>
            <wp:docPr id="73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766981427.jpg"/>
                    <pic:cNvPicPr/>
                  </pic:nvPicPr>
                  <pic:blipFill>
                    <a:blip r:embed="mr_docxImage36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Airbag Disabling</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state selection signal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74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1801020230.jpg"/>
                          <pic:cNvPicPr/>
                        </pic:nvPicPr>
                        <pic:blipFill>
                          <a:blip r:embed="mr_docxImage369"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Style w:val="Hyperlink"/>
                <w:rPr>
                  <w:rFonts w:cs="Arial"/>
                </w:rPr>
                <w:t xml:space="preserve">StateSelectionSignal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Signal which contains the Mode that User selected after the Vehicle status is Valid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74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898099889.jpg"/>
                          <pic:cNvPicPr/>
                        </pic:nvPicPr>
                        <pic:blipFill>
                          <a:blip r:embed="mr_docxImage370"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Request Inhibit Driver Airbag</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744"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318986858.jpg"/>
                          <pic:cNvPicPr/>
                        </pic:nvPicPr>
                        <pic:blipFill>
                          <a:blip r:embed="mr_docxImage371"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b899261c9a7e0b077209e63773f898f9" w:history="1">
              <w:r>
                <w:rStyle w:val="Hyperlink"/>
                <w:rPr>
                  <w:rFonts w:cs="Arial"/>
                </w:rPr>
                <w:t xml:space="preserve">DriverAirbagRequest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sent to the Driver Airbag system / Passive Restraint System for either Inhibit or Deinhibit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74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898099889.jpg"/>
                          <pic:cNvPicPr/>
                        </pic:nvPicPr>
                        <pic:blipFill>
                          <a:blip r:embed="mr_docxImage372"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Inhibit Driver Airbag</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4c14e49df3a89efe7acf48cbd4354a0f" w:name="_4c14e49df3a89efe7acf48cbd4354a0f"/>
      <w:r/>
      <w:bookmarkEnd w:id="_4c14e49df3a89efe7acf48cbd4354a0f"/>
      <w:r w:rsidR="00AE04B0">
        <w:t xml:space="preserve"> </w:t>
      </w:r>
      <w:r w:rsidR="00AE04B0">
        <w:t xml:space="preserve">Request Driver_Airbag Disabling De-Inhibit</w:t>
      </w:r>
    </w:p>
    <w:p w14:paraId="4AC26D13" w14:textId="12693699" w:rsidP="001F5E54" w:rsidR="001F5E54" w:rsidRDefault="00AE04B0">
      <w:pPr>
        <w:rPr>
          <w:rFonts w:cs="Arial"/>
        </w:rPr>
      </w:pPr>
      <w:r>
        <w:rPr>
          <w:rFonts w:cs="Arial"/>
        </w:rPr>
        <w:t xml:space="preserve">The Request DRIVER_AIRBAG Disabling function shall set Request Inhibit DRIVER_AIRBAG to DEINHIBIT_DRIVER_AIRBAG_REQUEST when State Selection Signal is set to 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48"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220226134.jpg"/>
                          <pic:cNvPicPr/>
                        </pic:nvPicPr>
                        <pic:blipFill>
                          <a:blip r:embed="mr_docxImage37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Provide Airbag Inhibit/ DeInhibit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3f9ceee3780d01c25d629193e57fcc4" w:name="_a3f9ceee3780d01c25d629193e57fcc4"/>
      <w:r/>
      <w:bookmarkEnd w:id="_a3f9ceee3780d01c25d629193e57fcc4"/>
      <w:r w:rsidR="00AE04B0">
        <w:t xml:space="preserve"> </w:t>
      </w:r>
      <w:r w:rsidR="00AE04B0">
        <w:t xml:space="preserve">The Request Driver_Airbag Disabling function Request Inhibit Driver_Airbag Definition</w:t>
      </w:r>
    </w:p>
    <w:p w14:paraId="4AC26D13" w14:textId="12693699" w:rsidP="001F5E54" w:rsidR="001F5E54" w:rsidRDefault="00AE04B0">
      <w:pPr>
        <w:rPr>
          <w:rFonts w:cs="Arial"/>
        </w:rPr>
      </w:pPr>
      <w:r>
        <w:rPr>
          <w:rFonts w:cs="Arial"/>
        </w:rPr>
        <w:t xml:space="preserve">The Request DRIVER_AIRBAG Disabling function shall set the Request Inhibit DRIVER_AIRBAG to INHIBIT_DRIVER_AIRBAG_REQUEST, DEINHIBIT_DRIVER_AIRBAG_REQUEST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50"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220226134.jpg"/>
                          <pic:cNvPicPr/>
                        </pic:nvPicPr>
                        <pic:blipFill>
                          <a:blip r:embed="mr_docxImage37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Provide Airbag Inhibit/ DeInhibit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d5f6fae51a3dbb08f05151a4f633504" w:name="_1d5f6fae51a3dbb08f05151a4f633504"/>
      <w:r/>
      <w:bookmarkEnd w:id="_1d5f6fae51a3dbb08f05151a4f633504"/>
      <w:r w:rsidR="00AE04B0">
        <w:t xml:space="preserve"> </w:t>
      </w:r>
      <w:r w:rsidR="00AE04B0">
        <w:t xml:space="preserve">Request Driver_Airbag Disabling Inhibit</w:t>
      </w:r>
    </w:p>
    <w:p w14:paraId="4AC26D13" w14:textId="12693699" w:rsidP="001F5E54" w:rsidR="001F5E54" w:rsidRDefault="00AE04B0">
      <w:pPr>
        <w:rPr>
          <w:rFonts w:cs="Arial"/>
        </w:rPr>
      </w:pPr>
      <w:r>
        <w:rPr>
          <w:rFonts w:cs="Arial"/>
        </w:rPr>
        <w:t xml:space="preserve">The Request DRIVER_AIRBAG Disabling function shall set Request Inhibit DRIVER_AIRBAG to INHIBIT_DRIVER_AIRBAG_REQUEST when State Selection Signal is NOT set to 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52"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220226134.jpg"/>
                          <pic:cNvPicPr/>
                        </pic:nvPicPr>
                        <pic:blipFill>
                          <a:blip r:embed="mr_docxImage37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Provide Airbag Inhibit/ DeInhibit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fdd8e476b1e863ec87be4a31fc7818c" w:name="_1fdd8e476b1e863ec87be4a31fc7818c"/>
      <w:r/>
      <w:bookmarkEnd w:id="_1fdd8e476b1e863ec87be4a31fc7818c"/>
      <w:r w:rsidR="00AE04B0">
        <w:t xml:space="preserve"> </w:t>
      </w:r>
      <w:r w:rsidR="00AE04B0">
        <w:t xml:space="preserve">Request Driver_Airbag Enabling Inhibit</w:t>
      </w:r>
    </w:p>
    <w:p w14:paraId="4AC26D13" w14:textId="12693699" w:rsidP="001F5E54" w:rsidR="001F5E54" w:rsidRDefault="00AE04B0">
      <w:pPr>
        <w:rPr>
          <w:rFonts w:cs="Arial"/>
        </w:rPr>
      </w:pPr>
      <w:r>
        <w:rPr>
          <w:rFonts w:cs="Arial"/>
        </w:rPr>
        <w:t xml:space="preserve">The Request DRIVER_AIRBAG Disabling function shall set Request Inhibit DRIVER_AIRBAG to INHIBIT_DRIVER_AIRBAG_REQUEST when State Selection Signal is NOT set to 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54"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220226134.jpg"/>
                          <pic:cNvPicPr/>
                        </pic:nvPicPr>
                        <pic:blipFill>
                          <a:blip r:embed="mr_docxImage37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Provide Airbag Inhibit/ DeInhibit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75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766981427.jpg"/>
                    <pic:cNvPicPr/>
                  </pic:nvPicPr>
                  <pic:blipFill>
                    <a:blip r:embed="mr_docxImage377" cstate="print"/>
                    <a:stretch>
                      <a:fillRect/>
                    </a:stretch>
                  </pic:blipFill>
                  <pic:spPr>
                    <a:xfrm rot="0">
                      <a:off x="0" y="0"/>
                      <a:ext cx="152400" cy="152400"/>
                    </a:xfrm>
                    <a:prstGeom prst="rect">
                      <a:avLst/>
                    </a:prstGeom>
                  </pic:spPr>
                </pic:pic>
              </a:graphicData>
            </a:graphic>
          </wp:inline>
        </w:drawing>
      </w:r>
      <w:r w:rsidRPr="00661D74">
        <w:t xml:space="preserve">  </w:t>
      </w:r>
      <w:bookmarkStart w:id="_8192df7bdc9b565b173586ff02a44456" w:name="_8192df7bdc9b565b173586ff02a44456"/>
      <w:r w:rsidR="008E73AE">
        <w:t xml:space="preserve">Request Airbag Enabling</w:t>
      </w:r>
      <w:bookmarkEnd w:id="_8192df7bdc9b565b173586ff02a44456"/>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758" name="Picture -179806065.jpg" descr="-17980606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179806065.jpg"/>
                    <pic:cNvPicPr/>
                  </pic:nvPicPr>
                  <pic:blipFill>
                    <a:blip r:embed="mr_docxImage378" cstate="print"/>
                    <a:stretch>
                      <a:fillRect/>
                    </a:stretch>
                  </pic:blipFill>
                  <pic:spPr>
                    <a:xfrm rot="0">
                      <a:off x="0" y="0"/>
                      <a:ext cx="152400" cy="152400"/>
                    </a:xfrm>
                    <a:prstGeom prst="rect">
                      <a:avLst/>
                    </a:prstGeom>
                  </pic:spPr>
                </pic:pic>
              </a:graphicData>
            </a:graphic>
          </wp:inline>
        </w:drawing>
      </w:r>
      <w:r>
        <w:t xml:space="preserve">  </w:t>
      </w:r>
      <w:r w:rsidR="00AC0C92">
        <w:t xml:space="preserve">Request Driver Airbag DisInhibit</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760"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1922385341.jpg"/>
                    <pic:cNvPicPr/>
                  </pic:nvPicPr>
                  <pic:blipFill>
                    <a:blip r:embed="mr_docxImage379"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Depending upon State Selection Signal this function sends a request to DeInhibit Airbag</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76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1766981427.jpg"/>
                    <pic:cNvPicPr/>
                  </pic:nvPicPr>
                  <pic:blipFill>
                    <a:blip r:embed="mr_docxImage380"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Airbag Enabling</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76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399564691.jpg"/>
                    <pic:cNvPicPr/>
                  </pic:nvPicPr>
                  <pic:blipFill>
                    <a:blip r:embed="mr_docxImage381"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16d3f43b7c39a83a81c56651aa1e7be6" w:history="1">
        <w:r w:rsidR="00B66881">
          <w:rStyle w:val="Hyperlink"/>
          <w:t xml:space="preserve">Request Drive Control DeInhibition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434204"/>
            <wp:effectExtent l="0" t="0" r="0" b="0"/>
            <wp:docPr id="766" name="Picture -1767123225.jpg" descr="-176712322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767123225.jpg"/>
                    <pic:cNvPicPr/>
                  </pic:nvPicPr>
                  <pic:blipFill>
                    <a:blip r:embed="mr_docxImage382" cstate="print"/>
                    <a:stretch>
                      <a:fillRect/>
                    </a:stretch>
                  </pic:blipFill>
                  <pic:spPr>
                    <a:xfrm rot="0">
                      <a:off x="0" y="0"/>
                      <a:ext cx="6466205" cy="343420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76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1399564691.jpg"/>
                    <pic:cNvPicPr/>
                  </pic:nvPicPr>
                  <pic:blipFill>
                    <a:blip r:embed="mr_docxImage38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r w:rsidRPr="00294100">
        <w:t xml:space="preserve"> calling </w:t>
      </w:r>
      <w:r>
        <w:rPr>
          <w:noProof/>
        </w:rPr>
        <w:drawing>
          <wp:inline distT="0" distB="0" distL="0" distR="0">
            <wp:extent cx="152400" cy="152400"/>
            <wp:effectExtent l="0" t="0" r="0" b="0"/>
            <wp:docPr id="77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1766981427.jpg"/>
                    <pic:cNvPicPr/>
                  </pic:nvPicPr>
                  <pic:blipFill>
                    <a:blip r:embed="mr_docxImage38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Airbag Enabling</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Drivability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772"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318986858.jpg"/>
                          <pic:cNvPicPr/>
                        </pic:nvPicPr>
                        <pic:blipFill>
                          <a:blip r:embed="mr_docxImage385"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4da858db17cf4408ed1cf0d876ac9a42" w:history="1">
              <w:r w:rsidR="00704F04">
                <w:rStyle w:val="Hyperlink"/>
                <w:rPr>
                  <w:rFonts w:cs="Arial"/>
                </w:rPr>
                <w:t xml:space="preserve">Drivability 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The logical signal which validates all systems component status and has the calculated the validity to enter into drive mode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77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1766981427.jpg"/>
                          <pic:cNvPicPr/>
                        </pic:nvPicPr>
                        <pic:blipFill>
                          <a:blip r:embed="mr_docxImage386"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46cc553de9d79f83f4603822031c5ee7" w:history="1">
              <w:r w:rsidR="00FE73F2">
                <w:rStyle w:val="Hyperlink"/>
                <w:rPr>
                  <w:rFonts w:cs="Arial"/>
                </w:rPr>
                <w:t xml:space="preserve">Evaluate Drivability status</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DeInhibit Airbag Release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776"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1318986858.jpg"/>
                          <pic:cNvPicPr/>
                        </pic:nvPicPr>
                        <pic:blipFill>
                          <a:blip r:embed="mr_docxImage387"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b899261c9a7e0b077209e63773f898f9" w:history="1">
              <w:r>
                <w:rStyle w:val="Hyperlink"/>
                <w:rPr>
                  <w:rFonts w:cs="Arial"/>
                </w:rPr>
                <w:t xml:space="preserve">DriverAirbagRequest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sent to the Driver Airbag system / Passive Restraint System for either Inhibit or Deinhibit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77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898099889.jpg"/>
                          <pic:cNvPicPr/>
                        </pic:nvPicPr>
                        <pic:blipFill>
                          <a:blip r:embed="mr_docxImage388"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DeInhibit Airbag Release Request</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97420af4764305f13a24631a376db787" w:name="_97420af4764305f13a24631a376db787"/>
      <w:r/>
      <w:bookmarkEnd w:id="_97420af4764305f13a24631a376db787"/>
      <w:r w:rsidR="00AE04B0">
        <w:t xml:space="preserve"> </w:t>
      </w:r>
      <w:r w:rsidR="00AE04B0">
        <w:t xml:space="preserve">The Request Driver_Airbag Enabling function Request Inhibit Driver_Airbag Definition</w:t>
      </w:r>
    </w:p>
    <w:p w14:paraId="4AC26D13" w14:textId="12693699" w:rsidP="001F5E54" w:rsidR="001F5E54" w:rsidRDefault="00AE04B0">
      <w:pPr>
        <w:rPr>
          <w:rFonts w:cs="Arial"/>
        </w:rPr>
      </w:pPr>
      <w:r>
        <w:rPr>
          <w:rFonts w:cs="Arial"/>
        </w:rPr>
        <w:t xml:space="preserve">The Request DRIVER_AIRBAG Enabling function shall set the Request Inhibit DRIVER_AIRBAG to INHIBIT_DRIVER_AIRBAG_REQUEST, DEINHIBIT_DRIVER_AIRBAG_REQUEST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80"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220226134.jpg"/>
                          <pic:cNvPicPr/>
                        </pic:nvPicPr>
                        <pic:blipFill>
                          <a:blip r:embed="mr_docxImage38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Provide Airbag Inhibit/ DeInhibit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eee76cddef7c94eb0125f94b3a02044" w:name="_eeee76cddef7c94eb0125f94b3a02044"/>
      <w:r/>
      <w:bookmarkEnd w:id="_eeee76cddef7c94eb0125f94b3a02044"/>
      <w:r w:rsidR="00AE04B0">
        <w:t xml:space="preserve"> </w:t>
      </w:r>
      <w:r w:rsidR="00AE04B0">
        <w:t xml:space="preserve">Request Driver_Airbag Enabling De-Inhibit</w:t>
      </w:r>
    </w:p>
    <w:p w14:paraId="4AC26D13" w14:textId="12693699" w:rsidP="001F5E54" w:rsidR="001F5E54" w:rsidRDefault="00AE04B0">
      <w:pPr>
        <w:rPr>
          <w:rFonts w:cs="Arial"/>
        </w:rPr>
      </w:pPr>
      <w:r>
        <w:rPr>
          <w:rFonts w:cs="Arial"/>
        </w:rPr>
        <w:t xml:space="preserve">The Request DRIVER_AIRBAG Enabling function shall set Request Inhibit DRIVER_AIRBAG to DEINHIBIT_DRIVER_AIRBAG_REQUEST when State Selection Signal is set to 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782"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220226134.jpg"/>
                          <pic:cNvPicPr/>
                        </pic:nvPicPr>
                        <pic:blipFill>
                          <a:blip r:embed="mr_docxImage39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Provide Airbag Inhibit/ DeInhibit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78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1399564691.jpg"/>
                    <pic:cNvPicPr/>
                  </pic:nvPicPr>
                  <pic:blipFill>
                    <a:blip r:embed="mr_docxImage391" cstate="print"/>
                    <a:stretch>
                      <a:fillRect/>
                    </a:stretch>
                  </pic:blipFill>
                  <pic:spPr>
                    <a:xfrm rot="0">
                      <a:off x="0" y="0"/>
                      <a:ext cx="152400" cy="152400"/>
                    </a:xfrm>
                    <a:prstGeom prst="rect">
                      <a:avLst/>
                    </a:prstGeom>
                  </pic:spPr>
                </pic:pic>
              </a:graphicData>
            </a:graphic>
          </wp:inline>
        </w:drawing>
      </w:r>
      <w:r w:rsidRPr="00661D74">
        <w:t xml:space="preserve">  </w:t>
      </w:r>
      <w:bookmarkStart w:id="_16d3f43b7c39a83a81c56651aa1e7be6" w:name="_16d3f43b7c39a83a81c56651aa1e7be6"/>
      <w:r w:rsidR="008E73AE">
        <w:t xml:space="preserve">Request Drive Control DeInhibition</w:t>
      </w:r>
      <w:bookmarkEnd w:id="_16d3f43b7c39a83a81c56651aa1e7be6"/>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786"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1922385341.jpg"/>
                    <pic:cNvPicPr/>
                  </pic:nvPicPr>
                  <pic:blipFill>
                    <a:blip r:embed="mr_docxImage392"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Steering and Deployable Tray System</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Depending upon State Selection Signal this function sends a request to DeInhibit Drive Control</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78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1399564691.jpg"/>
                    <pic:cNvPicPr/>
                  </pic:nvPicPr>
                  <pic:blipFill>
                    <a:blip r:embed="mr_docxImage393"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Drive Control DeInhibition</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790"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69851524.jpg"/>
                    <pic:cNvPicPr/>
                  </pic:nvPicPr>
                  <pic:blipFill>
                    <a:blip r:embed="mr_docxImage394"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7fd622fa8e2b9a83ec0465a7237f872d" w:history="1">
        <w:r w:rsidR="00B66881">
          <w:rStyle w:val="Hyperlink"/>
          <w:t xml:space="preserve">Make Rest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792"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69851524.jpg"/>
                    <pic:cNvPicPr/>
                  </pic:nvPicPr>
                  <pic:blipFill>
                    <a:blip r:embed="mr_docxImage395"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d3a7a768ce80ca71bed76600e7806ca0" w:history="1">
        <w:r w:rsidR="00B66881">
          <w:rStyle w:val="Hyperlink"/>
          <w:t xml:space="preserve">Make Work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794" name="Picture 1751254931.jpg" descr="175125493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751254931.jpg"/>
                    <pic:cNvPicPr/>
                  </pic:nvPicPr>
                  <pic:blipFill>
                    <a:blip r:embed="mr_docxImage396"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3ea31c7d702a2583f3357140612d5537" w:history="1">
        <w:r w:rsidR="00B66881">
          <w:rStyle w:val="Hyperlink"/>
          <w:t xml:space="preserve">Request Drive Control Arbitration</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796" name="Picture 1683788857.jpg" descr="168378885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1683788857.jpg"/>
                    <pic:cNvPicPr/>
                  </pic:nvPicPr>
                  <pic:blipFill>
                    <a:blip r:embed="mr_docxImage397"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2976c93588af23e533d73d88b39b7e55" w:history="1">
        <w:r w:rsidR="00B66881">
          <w:rStyle w:val="Hyperlink"/>
          <w:t xml:space="preserve">Request Drive Control DeInhibition</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798" name="Picture 1683788857.jpg" descr="168378885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1683788857.jpg"/>
                    <pic:cNvPicPr/>
                  </pic:nvPicPr>
                  <pic:blipFill>
                    <a:blip r:embed="mr_docxImage398"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ed34a30fca69f375d1594664e60b872d" w:history="1">
        <w:r w:rsidR="00B66881">
          <w:rStyle w:val="Hyperlink"/>
          <w:t xml:space="preserve">Request Drive Control DeInhibition</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800" name="Picture 1683788857.jpg" descr="168378885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1683788857.jpg"/>
                    <pic:cNvPicPr/>
                  </pic:nvPicPr>
                  <pic:blipFill>
                    <a:blip r:embed="mr_docxImage399"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6534ab5d9e19a1f676feeaef9b0d014e" w:history="1">
        <w:r w:rsidR="00B66881">
          <w:rStyle w:val="Hyperlink"/>
          <w:t xml:space="preserve">Request Drive Control DeInhibition</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802" name="Picture 1683788857.jpg" descr="168378885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1683788857.jpg"/>
                    <pic:cNvPicPr/>
                  </pic:nvPicPr>
                  <pic:blipFill>
                    <a:blip r:embed="mr_docxImage400"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bb5e3825f8c911570aa4bb3ffedcf3f2" w:history="1">
        <w:r w:rsidR="00B66881">
          <w:rStyle w:val="Hyperlink"/>
          <w:t xml:space="preserve">Request Drive Control DeInhibition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365149"/>
            <wp:effectExtent l="0" t="0" r="0" b="0"/>
            <wp:docPr id="804" name="Picture -1947765375.jpg" descr="-194776537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1947765375.jpg"/>
                    <pic:cNvPicPr/>
                  </pic:nvPicPr>
                  <pic:blipFill>
                    <a:blip r:embed="mr_docxImage401" cstate="print"/>
                    <a:stretch>
                      <a:fillRect/>
                    </a:stretch>
                  </pic:blipFill>
                  <pic:spPr>
                    <a:xfrm rot="0">
                      <a:off x="0" y="0"/>
                      <a:ext cx="6466205" cy="2365149"/>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806"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69851524.jpg"/>
                    <pic:cNvPicPr/>
                  </pic:nvPicPr>
                  <pic:blipFill>
                    <a:blip r:embed="mr_docxImage40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Rest space Available</w:t>
      </w:r>
      <w:r w:rsidR="0004480F">
        <w:t xml:space="preserve">”</w:t>
      </w:r>
      <w:r w:rsidRPr="00294100">
        <w:t xml:space="preserve"> calling </w:t>
      </w:r>
      <w:r>
        <w:rPr>
          <w:noProof/>
        </w:rPr>
        <w:drawing>
          <wp:inline distT="0" distB="0" distL="0" distR="0">
            <wp:extent cx="152400" cy="152400"/>
            <wp:effectExtent l="0" t="0" r="0" b="0"/>
            <wp:docPr id="80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1399564691.jpg"/>
                    <pic:cNvPicPr/>
                  </pic:nvPicPr>
                  <pic:blipFill>
                    <a:blip r:embed="mr_docxImage40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29076"/>
            <wp:effectExtent l="0" t="0" r="0" b="0"/>
            <wp:docPr id="810" name="Picture 521751505.jpg" descr="5217515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521751505.jpg"/>
                    <pic:cNvPicPr/>
                  </pic:nvPicPr>
                  <pic:blipFill>
                    <a:blip r:embed="mr_docxImage404" cstate="print"/>
                    <a:stretch>
                      <a:fillRect/>
                    </a:stretch>
                  </pic:blipFill>
                  <pic:spPr>
                    <a:xfrm rot="0">
                      <a:off x="0" y="0"/>
                      <a:ext cx="6466205" cy="272907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812"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69851524.jpg"/>
                    <pic:cNvPicPr/>
                  </pic:nvPicPr>
                  <pic:blipFill>
                    <a:blip r:embed="mr_docxImage40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Work Space Available</w:t>
      </w:r>
      <w:r w:rsidR="0004480F">
        <w:t xml:space="preserve">”</w:t>
      </w:r>
      <w:r w:rsidRPr="00294100">
        <w:t xml:space="preserve"> calling </w:t>
      </w:r>
      <w:r>
        <w:rPr>
          <w:noProof/>
        </w:rPr>
        <w:drawing>
          <wp:inline distT="0" distB="0" distL="0" distR="0">
            <wp:extent cx="152400" cy="152400"/>
            <wp:effectExtent l="0" t="0" r="0" b="0"/>
            <wp:docPr id="81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399564691.jpg"/>
                    <pic:cNvPicPr/>
                  </pic:nvPicPr>
                  <pic:blipFill>
                    <a:blip r:embed="mr_docxImage406"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620384"/>
            <wp:effectExtent l="0" t="0" r="0" b="0"/>
            <wp:docPr id="816" name="Picture -118918441.jpg" descr="-1189184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118918441.jpg"/>
                    <pic:cNvPicPr/>
                  </pic:nvPicPr>
                  <pic:blipFill>
                    <a:blip r:embed="mr_docxImage407" cstate="print"/>
                    <a:stretch>
                      <a:fillRect/>
                    </a:stretch>
                  </pic:blipFill>
                  <pic:spPr>
                    <a:xfrm rot="0">
                      <a:off x="0" y="0"/>
                      <a:ext cx="6466205" cy="262038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818" name="Picture 1751254931.jpg" descr="175125493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1751254931.jpg"/>
                    <pic:cNvPicPr/>
                  </pic:nvPicPr>
                  <pic:blipFill>
                    <a:blip r:embed="mr_docxImage40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Arbitration</w:t>
      </w:r>
      <w:r w:rsidR="0004480F">
        <w:t xml:space="preserve">”</w:t>
      </w:r>
      <w:r w:rsidRPr="00294100">
        <w:t xml:space="preserve"> calling </w:t>
      </w:r>
      <w:r>
        <w:rPr>
          <w:noProof/>
        </w:rPr>
        <w:drawing>
          <wp:inline distT="0" distB="0" distL="0" distR="0">
            <wp:extent cx="152400" cy="152400"/>
            <wp:effectExtent l="0" t="0" r="0" b="0"/>
            <wp:docPr id="82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399564691.jpg"/>
                    <pic:cNvPicPr/>
                  </pic:nvPicPr>
                  <pic:blipFill>
                    <a:blip r:embed="mr_docxImage40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811154"/>
            <wp:effectExtent l="0" t="0" r="0" b="0"/>
            <wp:docPr id="822" name="Picture -1931958860.jpg" descr="-1931958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931958860.jpg"/>
                    <pic:cNvPicPr/>
                  </pic:nvPicPr>
                  <pic:blipFill>
                    <a:blip r:embed="mr_docxImage410" cstate="print"/>
                    <a:stretch>
                      <a:fillRect/>
                    </a:stretch>
                  </pic:blipFill>
                  <pic:spPr>
                    <a:xfrm rot="0">
                      <a:off x="0" y="0"/>
                      <a:ext cx="6466205" cy="381115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824" name="Picture 1683788857.jpg" descr="168378885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1683788857.jpg"/>
                    <pic:cNvPicPr/>
                  </pic:nvPicPr>
                  <pic:blipFill>
                    <a:blip r:embed="mr_docxImage41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r w:rsidRPr="00294100">
        <w:t xml:space="preserve"> calling </w:t>
      </w:r>
      <w:r>
        <w:rPr>
          <w:noProof/>
        </w:rPr>
        <w:drawing>
          <wp:inline distT="0" distB="0" distL="0" distR="0">
            <wp:extent cx="152400" cy="152400"/>
            <wp:effectExtent l="0" t="0" r="0" b="0"/>
            <wp:docPr id="82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399564691.jpg"/>
                    <pic:cNvPicPr/>
                  </pic:nvPicPr>
                  <pic:blipFill>
                    <a:blip r:embed="mr_docxImage41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811154"/>
            <wp:effectExtent l="0" t="0" r="0" b="0"/>
            <wp:docPr id="828" name="Picture 1374235360.jpg" descr="13742353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374235360.jpg"/>
                    <pic:cNvPicPr/>
                  </pic:nvPicPr>
                  <pic:blipFill>
                    <a:blip r:embed="mr_docxImage413" cstate="print"/>
                    <a:stretch>
                      <a:fillRect/>
                    </a:stretch>
                  </pic:blipFill>
                  <pic:spPr>
                    <a:xfrm rot="0">
                      <a:off x="0" y="0"/>
                      <a:ext cx="6466205" cy="381115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830" name="Picture 1683788857.jpg" descr="168378885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683788857.jpg"/>
                    <pic:cNvPicPr/>
                  </pic:nvPicPr>
                  <pic:blipFill>
                    <a:blip r:embed="mr_docxImage41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r w:rsidRPr="00294100">
        <w:t xml:space="preserve"> calling </w:t>
      </w:r>
      <w:r>
        <w:rPr>
          <w:noProof/>
        </w:rPr>
        <w:drawing>
          <wp:inline distT="0" distB="0" distL="0" distR="0">
            <wp:extent cx="152400" cy="152400"/>
            <wp:effectExtent l="0" t="0" r="0" b="0"/>
            <wp:docPr id="83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399564691.jpg"/>
                    <pic:cNvPicPr/>
                  </pic:nvPicPr>
                  <pic:blipFill>
                    <a:blip r:embed="mr_docxImage41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811154"/>
            <wp:effectExtent l="0" t="0" r="0" b="0"/>
            <wp:docPr id="834" name="Picture -759814235.jpg" descr="-75981423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759814235.jpg"/>
                    <pic:cNvPicPr/>
                  </pic:nvPicPr>
                  <pic:blipFill>
                    <a:blip r:embed="mr_docxImage416" cstate="print"/>
                    <a:stretch>
                      <a:fillRect/>
                    </a:stretch>
                  </pic:blipFill>
                  <pic:spPr>
                    <a:xfrm rot="0">
                      <a:off x="0" y="0"/>
                      <a:ext cx="6466205" cy="381115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836" name="Picture 1683788857.jpg" descr="168378885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683788857.jpg"/>
                    <pic:cNvPicPr/>
                  </pic:nvPicPr>
                  <pic:blipFill>
                    <a:blip r:embed="mr_docxImage41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r w:rsidRPr="00294100">
        <w:t xml:space="preserve"> calling </w:t>
      </w:r>
      <w:r>
        <w:rPr>
          <w:noProof/>
        </w:rPr>
        <w:drawing>
          <wp:inline distT="0" distB="0" distL="0" distR="0">
            <wp:extent cx="152400" cy="152400"/>
            <wp:effectExtent l="0" t="0" r="0" b="0"/>
            <wp:docPr id="83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399564691.jpg"/>
                    <pic:cNvPicPr/>
                  </pic:nvPicPr>
                  <pic:blipFill>
                    <a:blip r:embed="mr_docxImage41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4268684"/>
            <wp:effectExtent l="0" t="0" r="0" b="0"/>
            <wp:docPr id="840" name="Picture 1214937101.jpg" descr="121493710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214937101.jpg"/>
                    <pic:cNvPicPr/>
                  </pic:nvPicPr>
                  <pic:blipFill>
                    <a:blip r:embed="mr_docxImage419" cstate="print"/>
                    <a:stretch>
                      <a:fillRect/>
                    </a:stretch>
                  </pic:blipFill>
                  <pic:spPr>
                    <a:xfrm rot="0">
                      <a:off x="0" y="0"/>
                      <a:ext cx="6466205" cy="426868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842" name="Picture 1683788857.jpg" descr="168378885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683788857.jpg"/>
                    <pic:cNvPicPr/>
                  </pic:nvPicPr>
                  <pic:blipFill>
                    <a:blip r:embed="mr_docxImage42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r w:rsidRPr="00294100">
        <w:t xml:space="preserve"> calling </w:t>
      </w:r>
      <w:r>
        <w:rPr>
          <w:noProof/>
        </w:rPr>
        <w:drawing>
          <wp:inline distT="0" distB="0" distL="0" distR="0">
            <wp:extent cx="152400" cy="152400"/>
            <wp:effectExtent l="0" t="0" r="0" b="0"/>
            <wp:docPr id="84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399564691.jpg"/>
                    <pic:cNvPicPr/>
                  </pic:nvPicPr>
                  <pic:blipFill>
                    <a:blip r:embed="mr_docxImage42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state selection signal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846"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801020230.jpg"/>
                          <pic:cNvPicPr/>
                        </pic:nvPicPr>
                        <pic:blipFill>
                          <a:blip r:embed="mr_docxImage422"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Style w:val="Hyperlink"/>
                <w:rPr>
                  <w:rFonts w:cs="Arial"/>
                </w:rPr>
                <w:t xml:space="preserve">StateSelectionSignal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Signal which contains the Mode that User selected after the Vehicle status is Valid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4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898099889.jpg"/>
                          <pic:cNvPicPr/>
                        </pic:nvPicPr>
                        <pic:blipFill>
                          <a:blip r:embed="mr_docxImage42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5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898099889.jpg"/>
                          <pic:cNvPicPr/>
                        </pic:nvPicPr>
                        <pic:blipFill>
                          <a:blip r:embed="mr_docxImage424"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5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898099889.jpg"/>
                          <pic:cNvPicPr/>
                        </pic:nvPicPr>
                        <pic:blipFill>
                          <a:blip r:embed="mr_docxImage425"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Lock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854"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1978320328.jpg"/>
                          <pic:cNvPicPr/>
                        </pic:nvPicPr>
                        <pic:blipFill>
                          <a:blip r:embed="mr_docxImage426"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9593a3469e792873fcfa9d953a1ccd62" w:history="1">
              <w:r w:rsidR="00704F04">
                <w:rStyle w:val="Hyperlink"/>
                <w:rPr>
                  <w:rFonts w:cs="Arial"/>
                </w:rPr>
                <w:t xml:space="preserve">TrayLockStatus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Tray lock status is given by Tray Lock sensor</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5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898099889.jpg"/>
                          <pic:cNvPicPr/>
                        </pic:nvPicPr>
                        <pic:blipFill>
                          <a:blip r:embed="mr_docxImage427"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Tray Lock status</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85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399564691.jpg"/>
                          <pic:cNvPicPr/>
                        </pic:nvPicPr>
                        <pic:blipFill>
                          <a:blip r:embed="mr_docxImage428"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8e3584e68cadca8d85a22862ba634c40" w:history="1">
              <w:r w:rsidR="00FE73F2">
                <w:rStyle w:val="Hyperlink"/>
                <w:rPr>
                  <w:rFonts w:cs="Arial"/>
                </w:rPr>
                <w:t xml:space="preserve">Actuate Tray</w:t>
              </w:r>
            </w:hyperlink>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Seat Posotion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860"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1318986858.jpg"/>
                          <pic:cNvPicPr/>
                        </pic:nvPicPr>
                        <pic:blipFill>
                          <a:blip r:embed="mr_docxImage429"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1f391800d524bc54dfb4a30f960df404" w:history="1">
              <w:r w:rsidR="00704F04">
                <w:rStyle w:val="Hyperlink"/>
                <w:rPr>
                  <w:rFonts w:cs="Arial"/>
                </w:rPr>
                <w:t xml:space="preserve">SeatPosition</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Current Seat Position from the Driver Seat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6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898099889.jpg"/>
                          <pic:cNvPicPr/>
                        </pic:nvPicPr>
                        <pic:blipFill>
                          <a:blip r:embed="mr_docxImage430"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6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898099889.jpg"/>
                          <pic:cNvPicPr/>
                        </pic:nvPicPr>
                        <pic:blipFill>
                          <a:blip r:embed="mr_docxImage431"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6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898099889.jpg"/>
                          <pic:cNvPicPr/>
                        </pic:nvPicPr>
                        <pic:blipFill>
                          <a:blip r:embed="mr_docxImage432"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Steering Column Position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868"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1318986858.jpg"/>
                          <pic:cNvPicPr/>
                        </pic:nvPicPr>
                        <pic:blipFill>
                          <a:blip r:embed="mr_docxImage433"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52d029b6276c077b309946d872f3d218" w:history="1">
              <w:r w:rsidR="00704F04">
                <w:rStyle w:val="Hyperlink"/>
                <w:rPr>
                  <w:rFonts w:cs="Arial"/>
                </w:rPr>
                <w:t xml:space="preserve">SteeringColumnPosition</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Position of the Steering Column provided by the steering column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7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898099889.jpg"/>
                          <pic:cNvPicPr/>
                        </pic:nvPicPr>
                        <pic:blipFill>
                          <a:blip r:embed="mr_docxImage434"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87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898099889.jpg"/>
                          <pic:cNvPicPr/>
                        </pic:nvPicPr>
                        <pic:blipFill>
                          <a:blip r:embed="mr_docxImage435"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Tele position</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DeInhibit Airbag Release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874"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318986858.jpg"/>
                          <pic:cNvPicPr/>
                        </pic:nvPicPr>
                        <pic:blipFill>
                          <a:blip r:embed="mr_docxImage436"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b899261c9a7e0b077209e63773f898f9" w:history="1">
              <w:r>
                <w:rStyle w:val="Hyperlink"/>
                <w:rPr>
                  <w:rFonts w:cs="Arial"/>
                </w:rPr>
                <w:t xml:space="preserve">DriverAirbagRequest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sent to the Driver Airbag system / Passive Restraint System for either Inhibit or Deinhibit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87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898099889.jpg"/>
                          <pic:cNvPicPr/>
                        </pic:nvPicPr>
                        <pic:blipFill>
                          <a:blip r:embed="mr_docxImage437"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Driver Airbag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87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898099889.jpg"/>
                          <pic:cNvPicPr/>
                        </pic:nvPicPr>
                        <pic:blipFill>
                          <a:blip r:embed="mr_docxImage438"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Driver Airbag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88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898099889.jpg"/>
                          <pic:cNvPicPr/>
                        </pic:nvPicPr>
                        <pic:blipFill>
                          <a:blip r:embed="mr_docxImage439"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Driver Airbag Request</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Deinhibit Locomotion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882" name="Picture -747344335.jpg" descr="-74734433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747344335.jpg"/>
                          <pic:cNvPicPr/>
                        </pic:nvPicPr>
                        <pic:blipFill>
                          <a:blip r:embed="mr_docxImage440"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e3aefa8d9b92e5ce41e22ea964a3f385" w:history="1">
              <w:r>
                <w:rStyle w:val="Hyperlink"/>
                <w:rPr>
                  <w:rFonts w:cs="Arial"/>
                </w:rPr>
                <w:t xml:space="preserve">LocomotionRequest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to Powertrain / Locomotion to Inhibit /Deinhibit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88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898099889.jpg"/>
                          <pic:cNvPicPr/>
                        </pic:nvPicPr>
                        <pic:blipFill>
                          <a:blip r:embed="mr_docxImage441"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Locomotion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88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898099889.jpg"/>
                          <pic:cNvPicPr/>
                        </pic:nvPicPr>
                        <pic:blipFill>
                          <a:blip r:embed="mr_docxImage442"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Locomotion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88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898099889.jpg"/>
                          <pic:cNvPicPr/>
                        </pic:nvPicPr>
                        <pic:blipFill>
                          <a:blip r:embed="mr_docxImage443"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Locomotion Request</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5E7D71E6" w14:textId="77777777" w:rsidP="00A7465B" w:rsidR="00A7465B" w:rsidRDefault="00A7465B">
      <w:pPr>
        <w:contextualSpacing/>
        <w:jc w:val="center"/>
      </w:pPr>
      <w:r>
        <w:rPr>
          <w:noProof/>
        </w:rPr>
        <w:drawing>
          <wp:inline distT="0" distB="0" distL="0" distR="0">
            <wp:extent cx="6466205" cy="3434204"/>
            <wp:effectExtent l="0" t="0" r="0" b="0"/>
            <wp:docPr id="890" name="Picture -1767123225.jpg" descr="-176712322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1767123225.jpg"/>
                    <pic:cNvPicPr/>
                  </pic:nvPicPr>
                  <pic:blipFill>
                    <a:blip r:embed="mr_docxImage444" cstate="print"/>
                    <a:stretch>
                      <a:fillRect/>
                    </a:stretch>
                  </pic:blipFill>
                  <pic:spPr>
                    <a:xfrm rot="0">
                      <a:off x="0" y="0"/>
                      <a:ext cx="6466205" cy="3434204"/>
                    </a:xfrm>
                    <a:prstGeom prst="rect">
                      <a:avLst/>
                    </a:prstGeom>
                  </pic:spPr>
                </pic:pic>
              </a:graphicData>
            </a:graphic>
          </wp:inline>
        </w:drawing>
      </w:r>
    </w:p>
    <w:p w14:paraId="1605F18A" w14:textId="56385C03" w:rsidP="000A30CD" w:rsidR="000A30CD" w:rsidRDefault="00A7465B" w:rsidRPr="00294100">
      <w:pPr>
        <w:pStyle w:val="Caption"/>
      </w:pPr>
      <w:r w:rsidRPr="00BD03E8">
        <w:t xml:space="preserve">Figure </w:t>
      </w:r>
      <w:fldSimple w:instr=" SEQ Figure \* ARABIC ">
        <w:r w:rsidR="00171070">
          <w:rPr>
            <w:noProof/>
          </w:rPr>
          <w:t xml:space="preserve">3</w:t>
        </w:r>
      </w:fldSimple>
      <w:r w:rsidRPr="00BD03E8">
        <w:t xml:space="preserve">:</w:t>
      </w:r>
      <w:r w:rsidR="00501DFF">
        <w:t xml:space="preserve"> </w:t>
      </w:r>
      <w:r w:rsidR="000A30CD" w:rsidRPr="00294100">
        <w:t xml:space="preserve">Request Drive Control DeInhibition</w:t>
      </w:r>
    </w:p>
    <w:p w14:paraId="09D37D1D" w14:textId="77777777" w:rsidP="000A30CD" w:rsidR="000A30CD" w:rsidRDefault="000A30CD" w:rsidRPr="000A30CD"/>
    <w:p w14:paraId="2050B6EE" w14:textId="77777777" w:rsidP="00A7465B" w:rsidR="00A7465B" w:rsidRDefault="00A7465B" w:rsidRPr="00834E12"/>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4C2B55BD" w14:textId="4EEF1CDC" w:rsidP="005961D3" w:rsidR="005961D3" w:rsidRDefault="005961D3">
      <w:pPr>
        <w:rPr>
          <w:color w:themeColor="background1" w:themeShade="A6" w:val="A6A6A6"/>
        </w:rPr>
      </w:pPr>
      <w:r>
        <w:rPr>
          <w:color w:themeColor="background1" w:themeShade="A6" w:val="A6A6A6"/>
        </w:rPr>
        <w:t xml:space="preserve">No Normal Operation Requirements specified.</w:t>
      </w:r>
    </w:p>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0C62F0F4" w14:textId="7FE87795" w:rsidP="001F5E54" w:rsidR="001F5E54" w:rsidRDefault="006E25A5" w:rsidRPr="0017445F">
      <w:pPr>
        <w:pStyle w:val="RERequirement"/>
        <w:shd w:color="auto" w:fill="F2F2F2" w:themeFill="background1" w:themeFillShade="F2" w:val="clear"/>
      </w:pPr>
      <w:bookmarkStart w:id="_d1bd99b01f344954fa3e0001d2faaa76" w:name="_d1bd99b01f344954fa3e0001d2faaa76"/>
      <w:r/>
      <w:bookmarkEnd w:id="_d1bd99b01f344954fa3e0001d2faaa76"/>
      <w:r w:rsidR="00AE04B0">
        <w:t xml:space="preserve"> </w:t>
      </w:r>
      <w:r w:rsidR="00AE04B0">
        <w:t xml:space="preserve">Request Drive Control DeInhition</w:t>
      </w:r>
    </w:p>
    <w:p w14:paraId="4AC26D13" w14:textId="12693699" w:rsidP="001F5E54" w:rsidR="001F5E54" w:rsidRDefault="00AE04B0">
      <w:pPr>
        <w:rPr>
          <w:rFonts w:cs="Arial"/>
        </w:rPr>
      </w:pPr>
      <w:r>
        <w:rPr>
          <w:rFonts w:cs="Arial"/>
        </w:rPr>
        <w:t xml:space="preserve">When Request Drive Control DeInhibition function receives StateSelectionSignal = DRIVE, it shall verify SeatPosition= AT_DRIVE , TrayStatus= LOCKED , SteeringColumnStatus= Deployed and then set </w:t>
      </w:r>
    </w:p>
    <w:p w14:paraId="4AC26D13" w14:textId="12693699" w:rsidP="001F5E54" w:rsidR="001F5E54" w:rsidRDefault="00AE04B0">
      <w:pPr>
        <w:rPr>
          <w:rFonts w:cs="Arial"/>
        </w:rPr>
      </w:pPr>
      <w:r>
        <w:rPr>
          <w:rFonts w:cs="Arial"/>
        </w:rPr>
        <w:t>LocomotionRequest=DEINHIBIT_LOCOMOTION_REQUEST</w:t>
      </w:r>
    </w:p>
    <w:p w14:paraId="4AC26D13" w14:textId="12693699" w:rsidP="001F5E54" w:rsidR="001F5E54" w:rsidRDefault="00AE04B0">
      <w:pPr>
        <w:rPr>
          <w:rFonts w:cs="Arial"/>
        </w:rPr>
      </w:pPr>
      <w:r>
        <w:rPr>
          <w:rFonts w:cs="Arial"/>
        </w:rPr>
        <w:t>DriverAirbagRequest=DEINHIBIT_DRIVER_AIRBAG_REQUEST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1884E33B" w14:textId="77777777" w:rsidP="00DD7D94" w:rsidR="00315F1A" w:rsidRDefault="00315F1A"/>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89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399564691.jpg"/>
                    <pic:cNvPicPr/>
                  </pic:nvPicPr>
                  <pic:blipFill>
                    <a:blip r:embed="mr_docxImage445" cstate="print"/>
                    <a:stretch>
                      <a:fillRect/>
                    </a:stretch>
                  </pic:blipFill>
                  <pic:spPr>
                    <a:xfrm rot="0">
                      <a:off x="0" y="0"/>
                      <a:ext cx="152400" cy="152400"/>
                    </a:xfrm>
                    <a:prstGeom prst="rect">
                      <a:avLst/>
                    </a:prstGeom>
                  </pic:spPr>
                </pic:pic>
              </a:graphicData>
            </a:graphic>
          </wp:inline>
        </w:drawing>
      </w:r>
      <w:r w:rsidRPr="00661D74">
        <w:t xml:space="preserve">  </w:t>
      </w:r>
      <w:bookmarkStart w:id="_1bb206a8fba4d4af7ba2e9fe8cd46574" w:name="_1bb206a8fba4d4af7ba2e9fe8cd46574"/>
      <w:r w:rsidR="008E73AE">
        <w:t xml:space="preserve">Request Drive Control Inhibition</w:t>
      </w:r>
      <w:bookmarkEnd w:id="_1bb206a8fba4d4af7ba2e9fe8cd46574"/>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894"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922385341.jpg"/>
                    <pic:cNvPicPr/>
                  </pic:nvPicPr>
                  <pic:blipFill>
                    <a:blip r:embed="mr_docxImage446"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Steering and Deployable Tray System</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Depending upon State Selection Signal this function sends a request to Inhibit Drive Control</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89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1399564691.jpg"/>
                    <pic:cNvPicPr/>
                  </pic:nvPicPr>
                  <pic:blipFill>
                    <a:blip r:embed="mr_docxImage447"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Drive Control Inhibition</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89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758972718.jpg"/>
                    <pic:cNvPicPr/>
                  </pic:nvPicPr>
                  <pic:blipFill>
                    <a:blip r:embed="mr_docxImage448"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a05731708508ce49f4d91829323c38e1" w:history="1">
        <w:r w:rsidR="00B66881">
          <w:rStyle w:val="Hyperlink"/>
          <w:t xml:space="preserve">Inhibit and Verify Drive Control</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900"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69851524.jpg"/>
                    <pic:cNvPicPr/>
                  </pic:nvPicPr>
                  <pic:blipFill>
                    <a:blip r:embed="mr_docxImage449"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7fd622fa8e2b9a83ec0465a7237f872d" w:history="1">
        <w:r w:rsidR="00B66881">
          <w:rStyle w:val="Hyperlink"/>
          <w:t xml:space="preserve">Make Rest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902"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69851524.jpg"/>
                    <pic:cNvPicPr/>
                  </pic:nvPicPr>
                  <pic:blipFill>
                    <a:blip r:embed="mr_docxImage450"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d3a7a768ce80ca71bed76600e7806ca0" w:history="1">
        <w:r w:rsidR="00B66881">
          <w:rStyle w:val="Hyperlink"/>
          <w:t xml:space="preserve">Make Work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904" name="Picture 1751254931.jpg" descr="175125493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751254931.jpg"/>
                    <pic:cNvPicPr/>
                  </pic:nvPicPr>
                  <pic:blipFill>
                    <a:blip r:embed="mr_docxImage451"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3ea31c7d702a2583f3357140612d5537" w:history="1">
        <w:r w:rsidR="00B66881">
          <w:rStyle w:val="Hyperlink"/>
          <w:t xml:space="preserve">Request Drive Control Arbitration</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906" name="Picture -1341110444.jpg" descr="-134111044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1341110444.jpg"/>
                    <pic:cNvPicPr/>
                  </pic:nvPicPr>
                  <pic:blipFill>
                    <a:blip r:embed="mr_docxImage452"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6143e938efd27c4b9f9705c9e7b7b151" w:history="1">
        <w:r w:rsidR="00B66881">
          <w:rStyle w:val="Hyperlink"/>
          <w:t xml:space="preserve">Request Drive Control Inhibition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79537"/>
            <wp:effectExtent l="0" t="0" r="0" b="0"/>
            <wp:docPr id="908" name="Picture -535412429.jpg" descr="-53541242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535412429.jpg"/>
                    <pic:cNvPicPr/>
                  </pic:nvPicPr>
                  <pic:blipFill>
                    <a:blip r:embed="mr_docxImage453" cstate="print"/>
                    <a:stretch>
                      <a:fillRect/>
                    </a:stretch>
                  </pic:blipFill>
                  <pic:spPr>
                    <a:xfrm rot="0">
                      <a:off x="0" y="0"/>
                      <a:ext cx="6466205" cy="2779537"/>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910"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1758972718.jpg"/>
                    <pic:cNvPicPr/>
                  </pic:nvPicPr>
                  <pic:blipFill>
                    <a:blip r:embed="mr_docxImage45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Inhibit and Verify Drive Control</w:t>
      </w:r>
      <w:r w:rsidR="0004480F">
        <w:t xml:space="preserve">”</w:t>
      </w:r>
      <w:r w:rsidRPr="00294100">
        <w:t xml:space="preserve"> calling </w:t>
      </w:r>
      <w:r>
        <w:rPr>
          <w:noProof/>
        </w:rPr>
        <w:drawing>
          <wp:inline distT="0" distB="0" distL="0" distR="0">
            <wp:extent cx="152400" cy="152400"/>
            <wp:effectExtent l="0" t="0" r="0" b="0"/>
            <wp:docPr id="91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1399564691.jpg"/>
                    <pic:cNvPicPr/>
                  </pic:nvPicPr>
                  <pic:blipFill>
                    <a:blip r:embed="mr_docxImage45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Inhibition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365149"/>
            <wp:effectExtent l="0" t="0" r="0" b="0"/>
            <wp:docPr id="914" name="Picture -1947765375.jpg" descr="-194776537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1947765375.jpg"/>
                    <pic:cNvPicPr/>
                  </pic:nvPicPr>
                  <pic:blipFill>
                    <a:blip r:embed="mr_docxImage456" cstate="print"/>
                    <a:stretch>
                      <a:fillRect/>
                    </a:stretch>
                  </pic:blipFill>
                  <pic:spPr>
                    <a:xfrm rot="0">
                      <a:off x="0" y="0"/>
                      <a:ext cx="6466205" cy="2365149"/>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916"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69851524.jpg"/>
                    <pic:cNvPicPr/>
                  </pic:nvPicPr>
                  <pic:blipFill>
                    <a:blip r:embed="mr_docxImage45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Rest space Available</w:t>
      </w:r>
      <w:r w:rsidR="0004480F">
        <w:t xml:space="preserve">”</w:t>
      </w:r>
      <w:r w:rsidRPr="00294100">
        <w:t xml:space="preserve"> calling </w:t>
      </w:r>
      <w:r>
        <w:rPr>
          <w:noProof/>
        </w:rPr>
        <w:drawing>
          <wp:inline distT="0" distB="0" distL="0" distR="0">
            <wp:extent cx="152400" cy="152400"/>
            <wp:effectExtent l="0" t="0" r="0" b="0"/>
            <wp:docPr id="91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1399564691.jpg"/>
                    <pic:cNvPicPr/>
                  </pic:nvPicPr>
                  <pic:blipFill>
                    <a:blip r:embed="mr_docxImage45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Inhibition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29076"/>
            <wp:effectExtent l="0" t="0" r="0" b="0"/>
            <wp:docPr id="920" name="Picture 521751505.jpg" descr="5217515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521751505.jpg"/>
                    <pic:cNvPicPr/>
                  </pic:nvPicPr>
                  <pic:blipFill>
                    <a:blip r:embed="mr_docxImage459" cstate="print"/>
                    <a:stretch>
                      <a:fillRect/>
                    </a:stretch>
                  </pic:blipFill>
                  <pic:spPr>
                    <a:xfrm rot="0">
                      <a:off x="0" y="0"/>
                      <a:ext cx="6466205" cy="272907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922"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69851524.jpg"/>
                    <pic:cNvPicPr/>
                  </pic:nvPicPr>
                  <pic:blipFill>
                    <a:blip r:embed="mr_docxImage46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Work Space Available</w:t>
      </w:r>
      <w:r w:rsidR="0004480F">
        <w:t xml:space="preserve">”</w:t>
      </w:r>
      <w:r w:rsidRPr="00294100">
        <w:t xml:space="preserve"> calling </w:t>
      </w:r>
      <w:r>
        <w:rPr>
          <w:noProof/>
        </w:rPr>
        <w:drawing>
          <wp:inline distT="0" distB="0" distL="0" distR="0">
            <wp:extent cx="152400" cy="152400"/>
            <wp:effectExtent l="0" t="0" r="0" b="0"/>
            <wp:docPr id="92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1399564691.jpg"/>
                    <pic:cNvPicPr/>
                  </pic:nvPicPr>
                  <pic:blipFill>
                    <a:blip r:embed="mr_docxImage46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Inhibition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620384"/>
            <wp:effectExtent l="0" t="0" r="0" b="0"/>
            <wp:docPr id="926" name="Picture -118918441.jpg" descr="-1189184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118918441.jpg"/>
                    <pic:cNvPicPr/>
                  </pic:nvPicPr>
                  <pic:blipFill>
                    <a:blip r:embed="mr_docxImage462" cstate="print"/>
                    <a:stretch>
                      <a:fillRect/>
                    </a:stretch>
                  </pic:blipFill>
                  <pic:spPr>
                    <a:xfrm rot="0">
                      <a:off x="0" y="0"/>
                      <a:ext cx="6466205" cy="262038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928" name="Picture 1751254931.jpg" descr="175125493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1751254931.jpg"/>
                    <pic:cNvPicPr/>
                  </pic:nvPicPr>
                  <pic:blipFill>
                    <a:blip r:embed="mr_docxImage46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Arbitration</w:t>
      </w:r>
      <w:r w:rsidR="0004480F">
        <w:t xml:space="preserve">”</w:t>
      </w:r>
      <w:r w:rsidRPr="00294100">
        <w:t xml:space="preserve"> calling </w:t>
      </w:r>
      <w:r>
        <w:rPr>
          <w:noProof/>
        </w:rPr>
        <w:drawing>
          <wp:inline distT="0" distB="0" distL="0" distR="0">
            <wp:extent cx="152400" cy="152400"/>
            <wp:effectExtent l="0" t="0" r="0" b="0"/>
            <wp:docPr id="93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1399564691.jpg"/>
                    <pic:cNvPicPr/>
                  </pic:nvPicPr>
                  <pic:blipFill>
                    <a:blip r:embed="mr_docxImage46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Inhibition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811154"/>
            <wp:effectExtent l="0" t="0" r="0" b="0"/>
            <wp:docPr id="932" name="Picture 1124962593.jpg" descr="112496259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1124962593.jpg"/>
                    <pic:cNvPicPr/>
                  </pic:nvPicPr>
                  <pic:blipFill>
                    <a:blip r:embed="mr_docxImage465" cstate="print"/>
                    <a:stretch>
                      <a:fillRect/>
                    </a:stretch>
                  </pic:blipFill>
                  <pic:spPr>
                    <a:xfrm rot="0">
                      <a:off x="0" y="0"/>
                      <a:ext cx="6466205" cy="381115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934" name="Picture -1341110444.jpg" descr="-134111044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341110444.jpg"/>
                    <pic:cNvPicPr/>
                  </pic:nvPicPr>
                  <pic:blipFill>
                    <a:blip r:embed="mr_docxImage466"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Inhibition</w:t>
      </w:r>
      <w:r w:rsidR="0004480F">
        <w:t xml:space="preserve">”</w:t>
      </w:r>
      <w:r w:rsidRPr="00294100">
        <w:t xml:space="preserve"> calling </w:t>
      </w:r>
      <w:r>
        <w:rPr>
          <w:noProof/>
        </w:rPr>
        <w:drawing>
          <wp:inline distT="0" distB="0" distL="0" distR="0">
            <wp:extent cx="152400" cy="152400"/>
            <wp:effectExtent l="0" t="0" r="0" b="0"/>
            <wp:docPr id="93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399564691.jpg"/>
                    <pic:cNvPicPr/>
                  </pic:nvPicPr>
                  <pic:blipFill>
                    <a:blip r:embed="mr_docxImage46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Inhibition</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State selection signal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938"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801020230.jpg"/>
                          <pic:cNvPicPr/>
                        </pic:nvPicPr>
                        <pic:blipFill>
                          <a:blip r:embed="mr_docxImage468"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Style w:val="Hyperlink"/>
                <w:rPr>
                  <w:rFonts w:cs="Arial"/>
                </w:rPr>
                <w:t xml:space="preserve">StateSelectionSignal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Signal which contains the Mode that User selected after the Vehicle status is Valid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94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898099889.jpg"/>
                          <pic:cNvPicPr/>
                        </pic:nvPicPr>
                        <pic:blipFill>
                          <a:blip r:embed="mr_docxImage469"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94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898099889.jpg"/>
                          <pic:cNvPicPr/>
                        </pic:nvPicPr>
                        <pic:blipFill>
                          <a:blip r:embed="mr_docxImage470"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94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898099889.jpg"/>
                          <pic:cNvPicPr/>
                        </pic:nvPicPr>
                        <pic:blipFill>
                          <a:blip r:embed="mr_docxImage471"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94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898099889.jpg"/>
                          <pic:cNvPicPr/>
                        </pic:nvPicPr>
                        <pic:blipFill>
                          <a:blip r:embed="mr_docxImage472"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Request Inhibit Locomotion</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948" name="Picture -747344335.jpg" descr="-74734433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747344335.jpg"/>
                          <pic:cNvPicPr/>
                        </pic:nvPicPr>
                        <pic:blipFill>
                          <a:blip r:embed="mr_docxImage473"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e3aefa8d9b92e5ce41e22ea964a3f385" w:history="1">
              <w:r>
                <w:rStyle w:val="Hyperlink"/>
                <w:rPr>
                  <w:rFonts w:cs="Arial"/>
                </w:rPr>
                <w:t xml:space="preserve">LocomotionRequest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to Powertrain / Locomotion to Inhibit /Deinhibit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5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898099889.jpg"/>
                          <pic:cNvPicPr/>
                        </pic:nvPicPr>
                        <pic:blipFill>
                          <a:blip r:embed="mr_docxImage474"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Locomotion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5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898099889.jpg"/>
                          <pic:cNvPicPr/>
                        </pic:nvPicPr>
                        <pic:blipFill>
                          <a:blip r:embed="mr_docxImage475"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Locomotion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5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898099889.jpg"/>
                          <pic:cNvPicPr/>
                        </pic:nvPicPr>
                        <pic:blipFill>
                          <a:blip r:embed="mr_docxImage476"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Locomotion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5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898099889.jpg"/>
                          <pic:cNvPicPr/>
                        </pic:nvPicPr>
                        <pic:blipFill>
                          <a:blip r:embed="mr_docxImage477"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Locomotion Request</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Request Inhibit Driver Airbag</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958"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318986858.jpg"/>
                          <pic:cNvPicPr/>
                        </pic:nvPicPr>
                        <pic:blipFill>
                          <a:blip r:embed="mr_docxImage478"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b899261c9a7e0b077209e63773f898f9" w:history="1">
              <w:r>
                <w:rStyle w:val="Hyperlink"/>
                <w:rPr>
                  <w:rFonts w:cs="Arial"/>
                </w:rPr>
                <w:t xml:space="preserve">DriverAirbagRequest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sent to the Driver Airbag system / Passive Restraint System for either Inhibit or Deinhibit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6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898099889.jpg"/>
                          <pic:cNvPicPr/>
                        </pic:nvPicPr>
                        <pic:blipFill>
                          <a:blip r:embed="mr_docxImage479"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Driver Airbag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6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898099889.jpg"/>
                          <pic:cNvPicPr/>
                        </pic:nvPicPr>
                        <pic:blipFill>
                          <a:blip r:embed="mr_docxImage480"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Driver Airbag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6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898099889.jpg"/>
                          <pic:cNvPicPr/>
                        </pic:nvPicPr>
                        <pic:blipFill>
                          <a:blip r:embed="mr_docxImage481"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Driver Airbag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6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898099889.jpg"/>
                          <pic:cNvPicPr/>
                        </pic:nvPicPr>
                        <pic:blipFill>
                          <a:blip r:embed="mr_docxImage482"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Driver Airbag Request</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5E7D71E6" w14:textId="77777777" w:rsidP="00A7465B" w:rsidR="00A7465B" w:rsidRDefault="00A7465B">
      <w:pPr>
        <w:contextualSpacing/>
        <w:jc w:val="center"/>
      </w:pPr>
      <w:r>
        <w:rPr>
          <w:noProof/>
        </w:rPr>
        <w:drawing>
          <wp:inline distT="0" distB="0" distL="0" distR="0">
            <wp:extent cx="6466205" cy="3518376"/>
            <wp:effectExtent l="0" t="0" r="0" b="0"/>
            <wp:docPr id="968" name="Picture 469382780.jpg" descr="46938278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469382780.jpg"/>
                    <pic:cNvPicPr/>
                  </pic:nvPicPr>
                  <pic:blipFill>
                    <a:blip r:embed="mr_docxImage483" cstate="print"/>
                    <a:stretch>
                      <a:fillRect/>
                    </a:stretch>
                  </pic:blipFill>
                  <pic:spPr>
                    <a:xfrm rot="0">
                      <a:off x="0" y="0"/>
                      <a:ext cx="6466205" cy="3518376"/>
                    </a:xfrm>
                    <a:prstGeom prst="rect">
                      <a:avLst/>
                    </a:prstGeom>
                  </pic:spPr>
                </pic:pic>
              </a:graphicData>
            </a:graphic>
          </wp:inline>
        </w:drawing>
      </w:r>
    </w:p>
    <w:p w14:paraId="1605F18A" w14:textId="56385C03" w:rsidP="000A30CD" w:rsidR="000A30CD" w:rsidRDefault="00A7465B" w:rsidRPr="00294100">
      <w:pPr>
        <w:pStyle w:val="Caption"/>
      </w:pPr>
      <w:r w:rsidRPr="00BD03E8">
        <w:t xml:space="preserve">Figure </w:t>
      </w:r>
      <w:fldSimple w:instr=" SEQ Figure \* ARABIC ">
        <w:r w:rsidR="00171070">
          <w:rPr>
            <w:noProof/>
          </w:rPr>
          <w:t xml:space="preserve">3</w:t>
        </w:r>
      </w:fldSimple>
      <w:r w:rsidRPr="00BD03E8">
        <w:t xml:space="preserve">:</w:t>
      </w:r>
      <w:r w:rsidR="00501DFF">
        <w:t xml:space="preserve"> </w:t>
      </w:r>
      <w:r w:rsidR="000A30CD" w:rsidRPr="00294100">
        <w:t xml:space="preserve">Request Drive Control Inhibition</w:t>
      </w:r>
    </w:p>
    <w:p w14:paraId="09D37D1D" w14:textId="77777777" w:rsidP="000A30CD" w:rsidR="000A30CD" w:rsidRDefault="000A30CD" w:rsidRPr="000A30CD"/>
    <w:p w14:paraId="2050B6EE" w14:textId="77777777" w:rsidP="00A7465B" w:rsidR="00A7465B" w:rsidRDefault="00A7465B" w:rsidRPr="00834E12"/>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4C2B55BD" w14:textId="4EEF1CDC" w:rsidP="005961D3" w:rsidR="005961D3" w:rsidRDefault="005961D3">
      <w:pPr>
        <w:rPr>
          <w:color w:themeColor="background1" w:themeShade="A6" w:val="A6A6A6"/>
        </w:rPr>
      </w:pPr>
      <w:r>
        <w:rPr>
          <w:color w:themeColor="background1" w:themeShade="A6" w:val="A6A6A6"/>
        </w:rPr>
        <w:t xml:space="preserve">No Normal Operation Requirements specified.</w:t>
      </w:r>
    </w:p>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0C62F0F4" w14:textId="7FE87795" w:rsidP="001F5E54" w:rsidR="001F5E54" w:rsidRDefault="006E25A5" w:rsidRPr="0017445F">
      <w:pPr>
        <w:pStyle w:val="RERequirement"/>
        <w:shd w:color="auto" w:fill="F2F2F2" w:themeFill="background1" w:themeFillShade="F2" w:val="clear"/>
      </w:pPr>
      <w:bookmarkStart w:id="_e60037b9422c742843c6a9b8cd91400f" w:name="_e60037b9422c742843c6a9b8cd91400f"/>
      <w:r/>
      <w:bookmarkEnd w:id="_e60037b9422c742843c6a9b8cd91400f"/>
      <w:r w:rsidR="00AE04B0">
        <w:t xml:space="preserve"> </w:t>
      </w:r>
      <w:r w:rsidR="00AE04B0">
        <w:t xml:space="preserve">Request Drive Control Inhibition</w:t>
      </w:r>
    </w:p>
    <w:p w14:paraId="4AC26D13" w14:textId="12693699" w:rsidP="001F5E54" w:rsidR="001F5E54" w:rsidRDefault="00AE04B0">
      <w:pPr>
        <w:rPr>
          <w:rFonts w:cs="Arial"/>
        </w:rPr>
      </w:pPr>
      <w:r>
        <w:rPr>
          <w:rFonts w:cs="Arial"/>
        </w:rPr>
        <w:t xml:space="preserve">When Request Drive Control Inhibition function receives StateSelectionSignal = WORK</w:t>
      </w:r>
    </w:p>
    <w:p w14:paraId="4AC26D13" w14:textId="12693699" w:rsidP="001F5E54" w:rsidR="001F5E54" w:rsidRDefault="00AE04B0">
      <w:pPr>
        <w:rPr>
          <w:rFonts w:cs="Arial"/>
        </w:rPr>
      </w:pPr>
      <w:r>
        <w:rPr>
          <w:rFonts w:cs="Arial"/>
        </w:rPr>
        <w:t>or  StateSelectionSignal = REST or StateSelectionSignal = PLAY, it shall set LocomotionRequest=INHIBIT_LOCOMOTION_REQUEST </w:t>
      </w:r>
    </w:p>
    <w:p w14:paraId="4AC26D13" w14:textId="12693699" w:rsidP="001F5E54" w:rsidR="001F5E54" w:rsidRDefault="00AE04B0">
      <w:pPr>
        <w:rPr>
          <w:rFonts w:cs="Arial"/>
        </w:rPr>
      </w:pPr>
      <w:r>
        <w:rPr>
          <w:rFonts w:cs="Arial"/>
        </w:rPr>
        <w:t>DriverAirbagRequest=INHIBIT_DRIVER_AIRBAG_REQUEST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1884E33B" w14:textId="77777777" w:rsidP="00DD7D94" w:rsidR="00315F1A" w:rsidRDefault="00315F1A"/>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97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766981427.jpg"/>
                    <pic:cNvPicPr/>
                  </pic:nvPicPr>
                  <pic:blipFill>
                    <a:blip r:embed="mr_docxImage484" cstate="print"/>
                    <a:stretch>
                      <a:fillRect/>
                    </a:stretch>
                  </pic:blipFill>
                  <pic:spPr>
                    <a:xfrm rot="0">
                      <a:off x="0" y="0"/>
                      <a:ext cx="152400" cy="152400"/>
                    </a:xfrm>
                    <a:prstGeom prst="rect">
                      <a:avLst/>
                    </a:prstGeom>
                  </pic:spPr>
                </pic:pic>
              </a:graphicData>
            </a:graphic>
          </wp:inline>
        </w:drawing>
      </w:r>
      <w:r w:rsidRPr="00661D74">
        <w:t xml:space="preserve">  </w:t>
      </w:r>
      <w:bookmarkStart w:id="_1011846f36f563424ead5e67b69e1265" w:name="_1011846f36f563424ead5e67b69e1265"/>
      <w:r w:rsidR="008E73AE">
        <w:t xml:space="preserve">Request Locomotion Disabling</w:t>
      </w:r>
      <w:bookmarkEnd w:id="_1011846f36f563424ead5e67b69e1265"/>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972" name="Picture 1305587688.jpg" descr="130558768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1305587688.jpg"/>
                    <pic:cNvPicPr/>
                  </pic:nvPicPr>
                  <pic:blipFill>
                    <a:blip r:embed="mr_docxImage485" cstate="print"/>
                    <a:stretch>
                      <a:fillRect/>
                    </a:stretch>
                  </pic:blipFill>
                  <pic:spPr>
                    <a:xfrm rot="0">
                      <a:off x="0" y="0"/>
                      <a:ext cx="152400" cy="152400"/>
                    </a:xfrm>
                    <a:prstGeom prst="rect">
                      <a:avLst/>
                    </a:prstGeom>
                  </pic:spPr>
                </pic:pic>
              </a:graphicData>
            </a:graphic>
          </wp:inline>
        </w:drawing>
      </w:r>
      <w:r>
        <w:t xml:space="preserve">  </w:t>
      </w:r>
      <w:r w:rsidR="00AC0C92">
        <w:t xml:space="preserve">Request Locomotion Inhibit</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974"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1922385341.jpg"/>
                    <pic:cNvPicPr/>
                  </pic:nvPicPr>
                  <pic:blipFill>
                    <a:blip r:embed="mr_docxImage486"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Depending upon State Selection Signal this function sends a request to Inhibit Locomotion</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97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1766981427.jpg"/>
                    <pic:cNvPicPr/>
                  </pic:nvPicPr>
                  <pic:blipFill>
                    <a:blip r:embed="mr_docxImage487"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Locomotion Disabling</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97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1399564691.jpg"/>
                    <pic:cNvPicPr/>
                  </pic:nvPicPr>
                  <pic:blipFill>
                    <a:blip r:embed="mr_docxImage488"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1bb206a8fba4d4af7ba2e9fe8cd46574" w:history="1">
        <w:r w:rsidR="00B66881">
          <w:rStyle w:val="Hyperlink"/>
          <w:t xml:space="preserve">Request Drive Control Inhibition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518376"/>
            <wp:effectExtent l="0" t="0" r="0" b="0"/>
            <wp:docPr id="980" name="Picture 469382780.jpg" descr="46938278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469382780.jpg"/>
                    <pic:cNvPicPr/>
                  </pic:nvPicPr>
                  <pic:blipFill>
                    <a:blip r:embed="mr_docxImage489" cstate="print"/>
                    <a:stretch>
                      <a:fillRect/>
                    </a:stretch>
                  </pic:blipFill>
                  <pic:spPr>
                    <a:xfrm rot="0">
                      <a:off x="0" y="0"/>
                      <a:ext cx="6466205" cy="351837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98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399564691.jpg"/>
                    <pic:cNvPicPr/>
                  </pic:nvPicPr>
                  <pic:blipFill>
                    <a:blip r:embed="mr_docxImage49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Inhibition</w:t>
      </w:r>
      <w:r w:rsidR="0004480F">
        <w:t xml:space="preserve">”</w:t>
      </w:r>
      <w:r w:rsidRPr="00294100">
        <w:t xml:space="preserve"> calling </w:t>
      </w:r>
      <w:r>
        <w:rPr>
          <w:noProof/>
        </w:rPr>
        <w:drawing>
          <wp:inline distT="0" distB="0" distL="0" distR="0">
            <wp:extent cx="152400" cy="152400"/>
            <wp:effectExtent l="0" t="0" r="0" b="0"/>
            <wp:docPr id="98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1766981427.jpg"/>
                    <pic:cNvPicPr/>
                  </pic:nvPicPr>
                  <pic:blipFill>
                    <a:blip r:embed="mr_docxImage49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Locomotion Disabling</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state selection signal</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986"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1801020230.jpg"/>
                          <pic:cNvPicPr/>
                        </pic:nvPicPr>
                        <pic:blipFill>
                          <a:blip r:embed="mr_docxImage492"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Style w:val="Hyperlink"/>
                <w:rPr>
                  <w:rFonts w:cs="Arial"/>
                </w:rPr>
                <w:t xml:space="preserve">StateSelectionSignal</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Signal which contains the Mode that User selected after the Vehicle status is Valid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98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898099889.jpg"/>
                          <pic:cNvPicPr/>
                        </pic:nvPicPr>
                        <pic:blipFill>
                          <a:blip r:embed="mr_docxImage49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State selection signal</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Request Inhibit Locomotion</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990" name="Picture -747344335.jpg" descr="-74734433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747344335.jpg"/>
                          <pic:cNvPicPr/>
                        </pic:nvPicPr>
                        <pic:blipFill>
                          <a:blip r:embed="mr_docxImage494"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e3aefa8d9b92e5ce41e22ea964a3f385" w:history="1">
              <w:r>
                <w:rStyle w:val="Hyperlink"/>
                <w:rPr>
                  <w:rFonts w:cs="Arial"/>
                </w:rPr>
                <w:t xml:space="preserve">LocomotionRequest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to Powertrain / Locomotion to Inhibit /Deinhibit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99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898099889.jpg"/>
                          <pic:cNvPicPr/>
                        </pic:nvPicPr>
                        <pic:blipFill>
                          <a:blip r:embed="mr_docxImage495"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Request Inhibit Locomotion</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6a055dca079c69cda36244e9463c7d18" w:name="_6a055dca079c69cda36244e9463c7d18"/>
      <w:r/>
      <w:bookmarkEnd w:id="_6a055dca079c69cda36244e9463c7d18"/>
      <w:r w:rsidR="00AE04B0">
        <w:t xml:space="preserve"> </w:t>
      </w:r>
      <w:r w:rsidR="00AE04B0">
        <w:t xml:space="preserve">The Request Locomotion Disabling function Request Inhibit Locomotion Definition</w:t>
      </w:r>
    </w:p>
    <w:p w14:paraId="4AC26D13" w14:textId="12693699" w:rsidP="001F5E54" w:rsidR="001F5E54" w:rsidRDefault="00AE04B0">
      <w:pPr>
        <w:rPr>
          <w:rFonts w:cs="Arial"/>
        </w:rPr>
      </w:pPr>
      <w:r>
        <w:rPr>
          <w:rFonts w:cs="Arial"/>
        </w:rPr>
        <w:t xml:space="preserve">The Request Locomotion Disabling function shall set the Request Inhibit Locomotion to INHIBIT_LOCOMOTION_REQUEST, DEINHIBIT_LOCOMOTION_REQUEST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994" name="Picture 1091708784.jpg" descr="10917087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1091708784.jpg"/>
                          <pic:cNvPicPr/>
                        </pic:nvPicPr>
                        <pic:blipFill>
                          <a:blip r:embed="mr_docxImage49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Provide Locomotion Inhibit/Deinhibit Functionality </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83d74bff8e8b43a26b4148c60ca3a81" w:name="_c83d74bff8e8b43a26b4148c60ca3a81"/>
      <w:r/>
      <w:bookmarkEnd w:id="_c83d74bff8e8b43a26b4148c60ca3a81"/>
      <w:r w:rsidR="00AE04B0">
        <w:t xml:space="preserve"> </w:t>
      </w:r>
      <w:r w:rsidR="00AE04B0">
        <w:t xml:space="preserve">Request Locomotion Disabling Inhibit</w:t>
      </w:r>
    </w:p>
    <w:p w14:paraId="4AC26D13" w14:textId="12693699" w:rsidP="001F5E54" w:rsidR="001F5E54" w:rsidRDefault="00AE04B0">
      <w:pPr>
        <w:rPr>
          <w:rFonts w:cs="Arial"/>
        </w:rPr>
      </w:pPr>
      <w:r>
        <w:rPr>
          <w:rFonts w:cs="Arial"/>
        </w:rPr>
        <w:t xml:space="preserve">The Request Locomotion Disabling function shall set Request Inhibit Locomotion to INHIBIT_LOCOMOTION_REQUEST when State Selection Signal is NOT set to 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996" name="Picture 1091708784.jpg" descr="10917087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091708784.jpg"/>
                          <pic:cNvPicPr/>
                        </pic:nvPicPr>
                        <pic:blipFill>
                          <a:blip r:embed="mr_docxImage49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Provide Locomotion Inhibit/Deinhibit Functionality </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99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1766981427.jpg"/>
                    <pic:cNvPicPr/>
                  </pic:nvPicPr>
                  <pic:blipFill>
                    <a:blip r:embed="mr_docxImage498" cstate="print"/>
                    <a:stretch>
                      <a:fillRect/>
                    </a:stretch>
                  </pic:blipFill>
                  <pic:spPr>
                    <a:xfrm rot="0">
                      <a:off x="0" y="0"/>
                      <a:ext cx="152400" cy="152400"/>
                    </a:xfrm>
                    <a:prstGeom prst="rect">
                      <a:avLst/>
                    </a:prstGeom>
                  </pic:spPr>
                </pic:pic>
              </a:graphicData>
            </a:graphic>
          </wp:inline>
        </w:drawing>
      </w:r>
      <w:r w:rsidRPr="00661D74">
        <w:t xml:space="preserve">  </w:t>
      </w:r>
      <w:bookmarkStart w:id="_61e44599350e72c06e96ee8c4c90717f" w:name="_61e44599350e72c06e96ee8c4c90717f"/>
      <w:r w:rsidR="008E73AE">
        <w:t xml:space="preserve">Request Locomotion Enabling</w:t>
      </w:r>
      <w:bookmarkEnd w:id="_61e44599350e72c06e96ee8c4c90717f"/>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000" name="Picture 1305587688.jpg" descr="130558768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1305587688.jpg"/>
                    <pic:cNvPicPr/>
                  </pic:nvPicPr>
                  <pic:blipFill>
                    <a:blip r:embed="mr_docxImage499" cstate="print"/>
                    <a:stretch>
                      <a:fillRect/>
                    </a:stretch>
                  </pic:blipFill>
                  <pic:spPr>
                    <a:xfrm rot="0">
                      <a:off x="0" y="0"/>
                      <a:ext cx="152400" cy="152400"/>
                    </a:xfrm>
                    <a:prstGeom prst="rect">
                      <a:avLst/>
                    </a:prstGeom>
                  </pic:spPr>
                </pic:pic>
              </a:graphicData>
            </a:graphic>
          </wp:inline>
        </w:drawing>
      </w:r>
      <w:r>
        <w:t xml:space="preserve">  </w:t>
      </w:r>
      <w:r w:rsidR="00AC0C92">
        <w:t xml:space="preserve">Request Locomotion Inhibit Release</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002"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1922385341.jpg"/>
                    <pic:cNvPicPr/>
                  </pic:nvPicPr>
                  <pic:blipFill>
                    <a:blip r:embed="mr_docxImage500"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Depending upon State Selection Signal this function sends a request to DeInhibit Locomotion</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00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766981427.jpg"/>
                    <pic:cNvPicPr/>
                  </pic:nvPicPr>
                  <pic:blipFill>
                    <a:blip r:embed="mr_docxImage501"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Locomotion Enabling</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00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399564691.jpg"/>
                    <pic:cNvPicPr/>
                  </pic:nvPicPr>
                  <pic:blipFill>
                    <a:blip r:embed="mr_docxImage502"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16d3f43b7c39a83a81c56651aa1e7be6" w:history="1">
        <w:r w:rsidR="00B66881">
          <w:rStyle w:val="Hyperlink"/>
          <w:t xml:space="preserve">Request Drive Control DeInhibition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434204"/>
            <wp:effectExtent l="0" t="0" r="0" b="0"/>
            <wp:docPr id="1008" name="Picture -1767123225.jpg" descr="-176712322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767123225.jpg"/>
                    <pic:cNvPicPr/>
                  </pic:nvPicPr>
                  <pic:blipFill>
                    <a:blip r:embed="mr_docxImage503" cstate="print"/>
                    <a:stretch>
                      <a:fillRect/>
                    </a:stretch>
                  </pic:blipFill>
                  <pic:spPr>
                    <a:xfrm rot="0">
                      <a:off x="0" y="0"/>
                      <a:ext cx="6466205" cy="343420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01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399564691.jpg"/>
                    <pic:cNvPicPr/>
                  </pic:nvPicPr>
                  <pic:blipFill>
                    <a:blip r:embed="mr_docxImage50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Drive Control DeInhibition</w:t>
      </w:r>
      <w:r w:rsidR="0004480F">
        <w:t xml:space="preserve">”</w:t>
      </w:r>
      <w:r w:rsidRPr="00294100">
        <w:t xml:space="preserve"> calling </w:t>
      </w:r>
      <w:r>
        <w:rPr>
          <w:noProof/>
        </w:rPr>
        <w:drawing>
          <wp:inline distT="0" distB="0" distL="0" distR="0">
            <wp:extent cx="152400" cy="152400"/>
            <wp:effectExtent l="0" t="0" r="0" b="0"/>
            <wp:docPr id="101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766981427.jpg"/>
                    <pic:cNvPicPr/>
                  </pic:nvPicPr>
                  <pic:blipFill>
                    <a:blip r:embed="mr_docxImage50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Locomotion Enabling</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Drivability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014"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1318986858.jpg"/>
                          <pic:cNvPicPr/>
                        </pic:nvPicPr>
                        <pic:blipFill>
                          <a:blip r:embed="mr_docxImage506"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4da858db17cf4408ed1cf0d876ac9a42" w:history="1">
              <w:r w:rsidR="00704F04">
                <w:rStyle w:val="Hyperlink"/>
                <w:rPr>
                  <w:rFonts w:cs="Arial"/>
                </w:rPr>
                <w:t xml:space="preserve">Drivability 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The logical signal which validates all systems component status and has the calculated the validity to enter into drive mode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101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1766981427.jpg"/>
                          <pic:cNvPicPr/>
                        </pic:nvPicPr>
                        <pic:blipFill>
                          <a:blip r:embed="mr_docxImage507"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46cc553de9d79f83f4603822031c5ee7" w:history="1">
              <w:r w:rsidR="00FE73F2">
                <w:rStyle w:val="Hyperlink"/>
                <w:rPr>
                  <w:rFonts w:cs="Arial"/>
                </w:rPr>
                <w:t xml:space="preserve">Evaluate Drivability status</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DeiInhibit Locomotion Request</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018" name="Picture -747344335.jpg" descr="-74734433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747344335.jpg"/>
                          <pic:cNvPicPr/>
                        </pic:nvPicPr>
                        <pic:blipFill>
                          <a:blip r:embed="mr_docxImage508"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e3aefa8d9b92e5ce41e22ea964a3f385" w:history="1">
              <w:r>
                <w:rStyle w:val="Hyperlink"/>
                <w:rPr>
                  <w:rFonts w:cs="Arial"/>
                </w:rPr>
                <w:t xml:space="preserve">LocomotionRequest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to Powertrain / Locomotion to Inhibit /Deinhibit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02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898099889.jpg"/>
                          <pic:cNvPicPr/>
                        </pic:nvPicPr>
                        <pic:blipFill>
                          <a:blip r:embed="mr_docxImage509"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Deinhibit Locomotion Request</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1bf36a9e0cd61b486276c81c0087cf33" w:name="_1bf36a9e0cd61b486276c81c0087cf33"/>
      <w:r/>
      <w:bookmarkEnd w:id="_1bf36a9e0cd61b486276c81c0087cf33"/>
      <w:r w:rsidR="00AE04B0">
        <w:t xml:space="preserve"> </w:t>
      </w:r>
      <w:r w:rsidR="00AE04B0">
        <w:t xml:space="preserve">Request Locomotion Disabling De-Inhibit</w:t>
      </w:r>
    </w:p>
    <w:p w14:paraId="4AC26D13" w14:textId="12693699" w:rsidP="001F5E54" w:rsidR="001F5E54" w:rsidRDefault="00AE04B0">
      <w:pPr>
        <w:rPr>
          <w:rFonts w:cs="Arial"/>
        </w:rPr>
      </w:pPr>
      <w:r>
        <w:rPr>
          <w:rFonts w:cs="Arial"/>
        </w:rPr>
        <w:t xml:space="preserve">The Request Locomotion Disabling function shall set Request Inhibit Locomotion to DEINHIBIT_LOCOMOTION_REQUEST when State Selection Signal is set to 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022" name="Picture 1091708784.jpg" descr="10917087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091708784.jpg"/>
                          <pic:cNvPicPr/>
                        </pic:nvPicPr>
                        <pic:blipFill>
                          <a:blip r:embed="mr_docxImage51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Provide Locomotion Inhibit/Deinhibit Functionality </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4d86e5768eb04ea071a4f853fb01344" w:name="_84d86e5768eb04ea071a4f853fb01344"/>
      <w:r/>
      <w:bookmarkEnd w:id="_84d86e5768eb04ea071a4f853fb01344"/>
      <w:r w:rsidR="00AE04B0">
        <w:t xml:space="preserve"> </w:t>
      </w:r>
      <w:r w:rsidR="00AE04B0">
        <w:t xml:space="preserve">Request Locomotion Enabling Inhibit</w:t>
      </w:r>
    </w:p>
    <w:p w14:paraId="4AC26D13" w14:textId="12693699" w:rsidP="001F5E54" w:rsidR="001F5E54" w:rsidRDefault="00AE04B0">
      <w:pPr>
        <w:rPr>
          <w:rFonts w:cs="Arial"/>
        </w:rPr>
      </w:pPr>
      <w:r>
        <w:rPr>
          <w:rFonts w:cs="Arial"/>
        </w:rPr>
        <w:t xml:space="preserve">The Request Locomotion Disabling function shall set Request Inhibit Locomotion to INHIBIT_LOCOMOTION_REQUEST when State Selection Signal is NOT set to 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024" name="Picture 1091708784.jpg" descr="10917087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091708784.jpg"/>
                          <pic:cNvPicPr/>
                        </pic:nvPicPr>
                        <pic:blipFill>
                          <a:blip r:embed="mr_docxImage51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Drive Control Inhibition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9e704b29c444be81c652f6486ea8c77" w:name="_89e704b29c444be81c652f6486ea8c77"/>
      <w:r/>
      <w:bookmarkEnd w:id="_89e704b29c444be81c652f6486ea8c77"/>
      <w:r w:rsidR="00AE04B0">
        <w:t xml:space="preserve"> </w:t>
      </w:r>
      <w:r w:rsidR="00AE04B0">
        <w:t xml:space="preserve">Request Locomotion Enabling De-Inhibit</w:t>
      </w:r>
    </w:p>
    <w:p w14:paraId="4AC26D13" w14:textId="12693699" w:rsidP="001F5E54" w:rsidR="001F5E54" w:rsidRDefault="00AE04B0">
      <w:pPr>
        <w:rPr>
          <w:rFonts w:cs="Arial"/>
        </w:rPr>
      </w:pPr>
      <w:r>
        <w:rPr>
          <w:rFonts w:cs="Arial"/>
        </w:rPr>
        <w:t xml:space="preserve">The Request Locomotion Enabling function shall set Request Inhibit Locomotion to DEINHIBIT_LOCOMOTION_REQUEST when State Selection Signal is set to 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026" name="Picture 1091708784.jpg" descr="10917087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1091708784.jpg"/>
                          <pic:cNvPicPr/>
                        </pic:nvPicPr>
                        <pic:blipFill>
                          <a:blip r:embed="mr_docxImage51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Drive Control DeInhition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92ba07353685107c76551825b34aee9" w:name="_a92ba07353685107c76551825b34aee9"/>
      <w:r/>
      <w:bookmarkEnd w:id="_a92ba07353685107c76551825b34aee9"/>
      <w:r w:rsidR="00AE04B0">
        <w:t xml:space="preserve"> </w:t>
      </w:r>
      <w:r w:rsidR="00AE04B0">
        <w:t xml:space="preserve">The Request Locomotion Enabling function Request Inhibit Locomotion Definition</w:t>
      </w:r>
    </w:p>
    <w:p w14:paraId="4AC26D13" w14:textId="12693699" w:rsidP="001F5E54" w:rsidR="001F5E54" w:rsidRDefault="00AE04B0">
      <w:pPr>
        <w:rPr>
          <w:rFonts w:cs="Arial"/>
        </w:rPr>
      </w:pPr>
      <w:r>
        <w:rPr>
          <w:rFonts w:cs="Arial"/>
        </w:rPr>
        <w:t xml:space="preserve">The Request Locomotion Enabling function shall set the Request Inhibit Locomotion to INHIBIT_LOCOMOTION_REQUEST, DEINHIBIT_LOCOMOTION_REQUEST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028" name="Picture 1091708784.jpg" descr="10917087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1091708784.jpg"/>
                          <pic:cNvPicPr/>
                        </pic:nvPicPr>
                        <pic:blipFill>
                          <a:blip r:embed="mr_docxImage51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Drive Control Inhibition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03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1399564691.jpg"/>
                    <pic:cNvPicPr/>
                  </pic:nvPicPr>
                  <pic:blipFill>
                    <a:blip r:embed="mr_docxImage514" cstate="print"/>
                    <a:stretch>
                      <a:fillRect/>
                    </a:stretch>
                  </pic:blipFill>
                  <pic:spPr>
                    <a:xfrm rot="0">
                      <a:off x="0" y="0"/>
                      <a:ext cx="152400" cy="152400"/>
                    </a:xfrm>
                    <a:prstGeom prst="rect">
                      <a:avLst/>
                    </a:prstGeom>
                  </pic:spPr>
                </pic:pic>
              </a:graphicData>
            </a:graphic>
          </wp:inline>
        </w:drawing>
      </w:r>
      <w:r w:rsidRPr="00661D74">
        <w:t xml:space="preserve">  </w:t>
      </w:r>
      <w:bookmarkStart w:id="_b6c887a8d950abfa8b6fca6496587f3a" w:name="_b6c887a8d950abfa8b6fca6496587f3a"/>
      <w:r w:rsidR="008E73AE">
        <w:t xml:space="preserve">Request Seat Arbitration</w:t>
      </w:r>
      <w:bookmarkEnd w:id="_b6c887a8d950abfa8b6fca6496587f3a"/>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032"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1922385341.jpg"/>
                    <pic:cNvPicPr/>
                  </pic:nvPicPr>
                  <pic:blipFill>
                    <a:blip r:embed="mr_docxImage515"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Steering and Deployable Tray System</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System Function responsible for preparing the Seat to Arbitrate and send the respective request to Driver Seat System</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03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399564691.jpg"/>
                    <pic:cNvPicPr/>
                  </pic:nvPicPr>
                  <pic:blipFill>
                    <a:blip r:embed="mr_docxImage516"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Seat Arbitration</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036"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758972718.jpg"/>
                    <pic:cNvPicPr/>
                  </pic:nvPicPr>
                  <pic:blipFill>
                    <a:blip r:embed="mr_docxImage517"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3e39d32f0ea82a49e428709a00ef5c5c" w:history="1">
        <w:r w:rsidR="00B66881">
          <w:rStyle w:val="Hyperlink"/>
          <w:t xml:space="preserve">Drive to Rest</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03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1758972718.jpg"/>
                    <pic:cNvPicPr/>
                  </pic:nvPicPr>
                  <pic:blipFill>
                    <a:blip r:embed="mr_docxImage518"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14fb5f9119be7a225242e08a07c9fb81" w:history="1">
        <w:r w:rsidR="00B66881">
          <w:rStyle w:val="Hyperlink"/>
          <w:t xml:space="preserve">From work to drive mode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040"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69851524.jpg"/>
                    <pic:cNvPicPr/>
                  </pic:nvPicPr>
                  <pic:blipFill>
                    <a:blip r:embed="mr_docxImage519"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7fd622fa8e2b9a83ec0465a7237f872d" w:history="1">
        <w:r w:rsidR="00B66881">
          <w:rStyle w:val="Hyperlink"/>
          <w:t xml:space="preserve">Make Rest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042"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69851524.jpg"/>
                    <pic:cNvPicPr/>
                  </pic:nvPicPr>
                  <pic:blipFill>
                    <a:blip r:embed="mr_docxImage520"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d3a7a768ce80ca71bed76600e7806ca0" w:history="1">
        <w:r w:rsidR="00B66881">
          <w:rStyle w:val="Hyperlink"/>
          <w:t xml:space="preserve">Make Work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044"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1758972718.jpg"/>
                    <pic:cNvPicPr/>
                  </pic:nvPicPr>
                  <pic:blipFill>
                    <a:blip r:embed="mr_docxImage521"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b5e631532a92d7f2e341c4d998d31a21" w:history="1">
        <w:r w:rsidR="00B66881">
          <w:rStyle w:val="Hyperlink"/>
          <w:t xml:space="preserve">Request Work Mode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046"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1758972718.jpg"/>
                    <pic:cNvPicPr/>
                  </pic:nvPicPr>
                  <pic:blipFill>
                    <a:blip r:embed="mr_docxImage522"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b0111d073b7c1910296d84f15120c77c" w:history="1">
        <w:r w:rsidR="00B66881">
          <w:rStyle w:val="Hyperlink"/>
          <w:t xml:space="preserve">Rest to Drive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04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1758972718.jpg"/>
                    <pic:cNvPicPr/>
                  </pic:nvPicPr>
                  <pic:blipFill>
                    <a:blip r:embed="mr_docxImage523"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a6ec61117abbc6af1fbfb07830e8c222" w:history="1">
        <w:r w:rsidR="00B66881">
          <w:rStyle w:val="Hyperlink"/>
          <w:t xml:space="preserve">Rest to Work</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050"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1758972718.jpg"/>
                    <pic:cNvPicPr/>
                  </pic:nvPicPr>
                  <pic:blipFill>
                    <a:blip r:embed="mr_docxImage524"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2ce79ef4bfd28886a5181c43d5d2b2f9" w:history="1">
        <w:r w:rsidR="00B66881">
          <w:rStyle w:val="Hyperlink"/>
          <w:t xml:space="preserve">Work to Rest</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1965319"/>
            <wp:effectExtent l="0" t="0" r="0" b="0"/>
            <wp:docPr id="1052" name="Picture 1654108986.jpg" descr="165410898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1654108986.jpg"/>
                    <pic:cNvPicPr/>
                  </pic:nvPicPr>
                  <pic:blipFill>
                    <a:blip r:embed="mr_docxImage525" cstate="print"/>
                    <a:stretch>
                      <a:fillRect/>
                    </a:stretch>
                  </pic:blipFill>
                  <pic:spPr>
                    <a:xfrm rot="0">
                      <a:off x="0" y="0"/>
                      <a:ext cx="6466205" cy="1965319"/>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054"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1758972718.jpg"/>
                    <pic:cNvPicPr/>
                  </pic:nvPicPr>
                  <pic:blipFill>
                    <a:blip r:embed="mr_docxImage526"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Drive to Rest</w:t>
      </w:r>
      <w:r w:rsidR="0004480F">
        <w:t xml:space="preserve">”</w:t>
      </w:r>
      <w:r w:rsidRPr="00294100">
        <w:t xml:space="preserve"> calling </w:t>
      </w:r>
      <w:r>
        <w:rPr>
          <w:noProof/>
        </w:rPr>
        <w:drawing>
          <wp:inline distT="0" distB="0" distL="0" distR="0">
            <wp:extent cx="152400" cy="152400"/>
            <wp:effectExtent l="0" t="0" r="0" b="0"/>
            <wp:docPr id="105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399564691.jpg"/>
                    <pic:cNvPicPr/>
                  </pic:nvPicPr>
                  <pic:blipFill>
                    <a:blip r:embed="mr_docxImage52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Seat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233838"/>
            <wp:effectExtent l="0" t="0" r="0" b="0"/>
            <wp:docPr id="1058" name="Picture 1180726443.jpg" descr="11807264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180726443.jpg"/>
                    <pic:cNvPicPr/>
                  </pic:nvPicPr>
                  <pic:blipFill>
                    <a:blip r:embed="mr_docxImage528" cstate="print"/>
                    <a:stretch>
                      <a:fillRect/>
                    </a:stretch>
                  </pic:blipFill>
                  <pic:spPr>
                    <a:xfrm rot="0">
                      <a:off x="0" y="0"/>
                      <a:ext cx="6466205" cy="2233838"/>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060"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1758972718.jpg"/>
                    <pic:cNvPicPr/>
                  </pic:nvPicPr>
                  <pic:blipFill>
                    <a:blip r:embed="mr_docxImage52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From work to drive mode</w:t>
      </w:r>
      <w:r w:rsidR="0004480F">
        <w:t xml:space="preserve">”</w:t>
      </w:r>
      <w:r w:rsidRPr="00294100">
        <w:t xml:space="preserve"> calling </w:t>
      </w:r>
      <w:r>
        <w:rPr>
          <w:noProof/>
        </w:rPr>
        <w:drawing>
          <wp:inline distT="0" distB="0" distL="0" distR="0">
            <wp:extent cx="152400" cy="152400"/>
            <wp:effectExtent l="0" t="0" r="0" b="0"/>
            <wp:docPr id="106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399564691.jpg"/>
                    <pic:cNvPicPr/>
                  </pic:nvPicPr>
                  <pic:blipFill>
                    <a:blip r:embed="mr_docxImage53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Seat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365149"/>
            <wp:effectExtent l="0" t="0" r="0" b="0"/>
            <wp:docPr id="1064" name="Picture -1947765375.jpg" descr="-194776537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1947765375.jpg"/>
                    <pic:cNvPicPr/>
                  </pic:nvPicPr>
                  <pic:blipFill>
                    <a:blip r:embed="mr_docxImage531" cstate="print"/>
                    <a:stretch>
                      <a:fillRect/>
                    </a:stretch>
                  </pic:blipFill>
                  <pic:spPr>
                    <a:xfrm rot="0">
                      <a:off x="0" y="0"/>
                      <a:ext cx="6466205" cy="2365149"/>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066"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69851524.jpg"/>
                    <pic:cNvPicPr/>
                  </pic:nvPicPr>
                  <pic:blipFill>
                    <a:blip r:embed="mr_docxImage53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Rest space Available</w:t>
      </w:r>
      <w:r w:rsidR="0004480F">
        <w:t xml:space="preserve">”</w:t>
      </w:r>
      <w:r w:rsidRPr="00294100">
        <w:t xml:space="preserve"> calling </w:t>
      </w:r>
      <w:r>
        <w:rPr>
          <w:noProof/>
        </w:rPr>
        <w:drawing>
          <wp:inline distT="0" distB="0" distL="0" distR="0">
            <wp:extent cx="152400" cy="152400"/>
            <wp:effectExtent l="0" t="0" r="0" b="0"/>
            <wp:docPr id="106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1399564691.jpg"/>
                    <pic:cNvPicPr/>
                  </pic:nvPicPr>
                  <pic:blipFill>
                    <a:blip r:embed="mr_docxImage53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Seat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29076"/>
            <wp:effectExtent l="0" t="0" r="0" b="0"/>
            <wp:docPr id="1070" name="Picture 521751505.jpg" descr="5217515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521751505.jpg"/>
                    <pic:cNvPicPr/>
                  </pic:nvPicPr>
                  <pic:blipFill>
                    <a:blip r:embed="mr_docxImage534" cstate="print"/>
                    <a:stretch>
                      <a:fillRect/>
                    </a:stretch>
                  </pic:blipFill>
                  <pic:spPr>
                    <a:xfrm rot="0">
                      <a:off x="0" y="0"/>
                      <a:ext cx="6466205" cy="272907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072"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69851524.jpg"/>
                    <pic:cNvPicPr/>
                  </pic:nvPicPr>
                  <pic:blipFill>
                    <a:blip r:embed="mr_docxImage53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Work Space Available</w:t>
      </w:r>
      <w:r w:rsidR="0004480F">
        <w:t xml:space="preserve">”</w:t>
      </w:r>
      <w:r w:rsidRPr="00294100">
        <w:t xml:space="preserve"> calling </w:t>
      </w:r>
      <w:r>
        <w:rPr>
          <w:noProof/>
        </w:rPr>
        <w:drawing>
          <wp:inline distT="0" distB="0" distL="0" distR="0">
            <wp:extent cx="152400" cy="152400"/>
            <wp:effectExtent l="0" t="0" r="0" b="0"/>
            <wp:docPr id="107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1399564691.jpg"/>
                    <pic:cNvPicPr/>
                  </pic:nvPicPr>
                  <pic:blipFill>
                    <a:blip r:embed="mr_docxImage536"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Seat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89421"/>
            <wp:effectExtent l="0" t="0" r="0" b="0"/>
            <wp:docPr id="1076" name="Picture 267262574.jpg" descr="26726257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267262574.jpg"/>
                    <pic:cNvPicPr/>
                  </pic:nvPicPr>
                  <pic:blipFill>
                    <a:blip r:embed="mr_docxImage537" cstate="print"/>
                    <a:stretch>
                      <a:fillRect/>
                    </a:stretch>
                  </pic:blipFill>
                  <pic:spPr>
                    <a:xfrm rot="0">
                      <a:off x="0" y="0"/>
                      <a:ext cx="6466205" cy="2789421"/>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07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758972718.jpg"/>
                    <pic:cNvPicPr/>
                  </pic:nvPicPr>
                  <pic:blipFill>
                    <a:blip r:embed="mr_docxImage53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Work Mode</w:t>
      </w:r>
      <w:r w:rsidR="0004480F">
        <w:t xml:space="preserve">”</w:t>
      </w:r>
      <w:r w:rsidRPr="00294100">
        <w:t xml:space="preserve"> calling </w:t>
      </w:r>
      <w:r>
        <w:rPr>
          <w:noProof/>
        </w:rPr>
        <w:drawing>
          <wp:inline distT="0" distB="0" distL="0" distR="0">
            <wp:extent cx="152400" cy="152400"/>
            <wp:effectExtent l="0" t="0" r="0" b="0"/>
            <wp:docPr id="108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399564691.jpg"/>
                    <pic:cNvPicPr/>
                  </pic:nvPicPr>
                  <pic:blipFill>
                    <a:blip r:embed="mr_docxImage53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Seat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449191"/>
            <wp:effectExtent l="0" t="0" r="0" b="0"/>
            <wp:docPr id="1082" name="Picture -434905633.jpg" descr="-43490563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434905633.jpg"/>
                    <pic:cNvPicPr/>
                  </pic:nvPicPr>
                  <pic:blipFill>
                    <a:blip r:embed="mr_docxImage540" cstate="print"/>
                    <a:stretch>
                      <a:fillRect/>
                    </a:stretch>
                  </pic:blipFill>
                  <pic:spPr>
                    <a:xfrm rot="0">
                      <a:off x="0" y="0"/>
                      <a:ext cx="6466205" cy="2449191"/>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084"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1758972718.jpg"/>
                    <pic:cNvPicPr/>
                  </pic:nvPicPr>
                  <pic:blipFill>
                    <a:blip r:embed="mr_docxImage54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Rest to Drive</w:t>
      </w:r>
      <w:r w:rsidR="0004480F">
        <w:t xml:space="preserve">”</w:t>
      </w:r>
      <w:r w:rsidRPr="00294100">
        <w:t xml:space="preserve"> calling </w:t>
      </w:r>
      <w:r>
        <w:rPr>
          <w:noProof/>
        </w:rPr>
        <w:drawing>
          <wp:inline distT="0" distB="0" distL="0" distR="0">
            <wp:extent cx="152400" cy="152400"/>
            <wp:effectExtent l="0" t="0" r="0" b="0"/>
            <wp:docPr id="108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1399564691.jpg"/>
                    <pic:cNvPicPr/>
                  </pic:nvPicPr>
                  <pic:blipFill>
                    <a:blip r:embed="mr_docxImage54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Seat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075036"/>
            <wp:effectExtent l="0" t="0" r="0" b="0"/>
            <wp:docPr id="1088" name="Picture -496070444.jpg" descr="-49607044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496070444.jpg"/>
                    <pic:cNvPicPr/>
                  </pic:nvPicPr>
                  <pic:blipFill>
                    <a:blip r:embed="mr_docxImage543" cstate="print"/>
                    <a:stretch>
                      <a:fillRect/>
                    </a:stretch>
                  </pic:blipFill>
                  <pic:spPr>
                    <a:xfrm rot="0">
                      <a:off x="0" y="0"/>
                      <a:ext cx="6466205" cy="207503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090"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1758972718.jpg"/>
                    <pic:cNvPicPr/>
                  </pic:nvPicPr>
                  <pic:blipFill>
                    <a:blip r:embed="mr_docxImage54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Rest to Work</w:t>
      </w:r>
      <w:r w:rsidR="0004480F">
        <w:t xml:space="preserve">”</w:t>
      </w:r>
      <w:r w:rsidRPr="00294100">
        <w:t xml:space="preserve"> calling </w:t>
      </w:r>
      <w:r>
        <w:rPr>
          <w:noProof/>
        </w:rPr>
        <w:drawing>
          <wp:inline distT="0" distB="0" distL="0" distR="0">
            <wp:extent cx="152400" cy="152400"/>
            <wp:effectExtent l="0" t="0" r="0" b="0"/>
            <wp:docPr id="109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399564691.jpg"/>
                    <pic:cNvPicPr/>
                  </pic:nvPicPr>
                  <pic:blipFill>
                    <a:blip r:embed="mr_docxImage54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Seat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307977"/>
            <wp:effectExtent l="0" t="0" r="0" b="0"/>
            <wp:docPr id="1094" name="Picture -227278052.jpg" descr="-22727805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227278052.jpg"/>
                    <pic:cNvPicPr/>
                  </pic:nvPicPr>
                  <pic:blipFill>
                    <a:blip r:embed="mr_docxImage546" cstate="print"/>
                    <a:stretch>
                      <a:fillRect/>
                    </a:stretch>
                  </pic:blipFill>
                  <pic:spPr>
                    <a:xfrm rot="0">
                      <a:off x="0" y="0"/>
                      <a:ext cx="6466205" cy="2307977"/>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096"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1758972718.jpg"/>
                    <pic:cNvPicPr/>
                  </pic:nvPicPr>
                  <pic:blipFill>
                    <a:blip r:embed="mr_docxImage54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Work to Rest</w:t>
      </w:r>
      <w:r w:rsidR="0004480F">
        <w:t xml:space="preserve">”</w:t>
      </w:r>
      <w:r w:rsidRPr="00294100">
        <w:t xml:space="preserve"> calling </w:t>
      </w:r>
      <w:r>
        <w:rPr>
          <w:noProof/>
        </w:rPr>
        <w:drawing>
          <wp:inline distT="0" distB="0" distL="0" distR="0">
            <wp:extent cx="152400" cy="152400"/>
            <wp:effectExtent l="0" t="0" r="0" b="0"/>
            <wp:docPr id="109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1399564691.jpg"/>
                    <pic:cNvPicPr/>
                  </pic:nvPicPr>
                  <pic:blipFill>
                    <a:blip r:embed="mr_docxImage54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Seat Arbitration</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Seat Movement Request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10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801020230.jpg"/>
                          <pic:cNvPicPr/>
                        </pic:nvPicPr>
                        <pic:blipFill>
                          <a:blip r:embed="mr_docxImage549"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21819675d18629d1f425b0cb4ea663f0" w:history="1">
              <w:r w:rsidR="00704F04">
                <w:rStyle w:val="Hyperlink"/>
                <w:rPr>
                  <w:rFonts w:cs="Arial"/>
                </w:rPr>
                <w:t xml:space="preserve">SeatMovementRequest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Command to Move seat which goes to the Driver seat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0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898099889.jpg"/>
                          <pic:cNvPicPr/>
                        </pic:nvPicPr>
                        <pic:blipFill>
                          <a:blip r:embed="mr_docxImage550"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Movement Request</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110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399564691.jpg"/>
                          <pic:cNvPicPr/>
                        </pic:nvPicPr>
                        <pic:blipFill>
                          <a:blip r:embed="mr_docxImage551"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5f37a8550309150a5d7804d9e1ac3706" w:history="1">
              <w:r w:rsidR="00FE73F2">
                <w:rStyle w:val="Hyperlink"/>
                <w:rPr>
                  <w:rFonts w:cs="Arial"/>
                </w:rPr>
                <w:t xml:space="preserve">Control SSC Functionality</w:t>
              </w:r>
            </w:hyperlink>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0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898099889.jpg"/>
                          <pic:cNvPicPr/>
                        </pic:nvPicPr>
                        <pic:blipFill>
                          <a:blip r:embed="mr_docxImage552"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movement Request</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0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898099889.jpg"/>
                          <pic:cNvPicPr/>
                        </pic:nvPicPr>
                        <pic:blipFill>
                          <a:blip r:embed="mr_docxImage55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movement Request</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1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898099889.jpg"/>
                          <pic:cNvPicPr/>
                        </pic:nvPicPr>
                        <pic:blipFill>
                          <a:blip r:embed="mr_docxImage554"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Movement Request</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1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898099889.jpg"/>
                          <pic:cNvPicPr/>
                        </pic:nvPicPr>
                        <pic:blipFill>
                          <a:blip r:embed="mr_docxImage555"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movement Request</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1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898099889.jpg"/>
                          <pic:cNvPicPr/>
                        </pic:nvPicPr>
                        <pic:blipFill>
                          <a:blip r:embed="mr_docxImage556"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movement Request</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Seat Position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116"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318986858.jpg"/>
                          <pic:cNvPicPr/>
                        </pic:nvPicPr>
                        <pic:blipFill>
                          <a:blip r:embed="mr_docxImage557"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1f391800d524bc54dfb4a30f960df404" w:history="1">
              <w:r w:rsidR="00704F04">
                <w:rStyle w:val="Hyperlink"/>
                <w:rPr>
                  <w:rFonts w:cs="Arial"/>
                </w:rPr>
                <w:t xml:space="preserve">SeatPosition</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Current Seat Position from the Driver Seat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1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898099889.jpg"/>
                          <pic:cNvPicPr/>
                        </pic:nvPicPr>
                        <pic:blipFill>
                          <a:blip r:embed="mr_docxImage558"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2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898099889.jpg"/>
                          <pic:cNvPicPr/>
                        </pic:nvPicPr>
                        <pic:blipFill>
                          <a:blip r:embed="mr_docxImage559"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2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898099889.jpg"/>
                          <pic:cNvPicPr/>
                        </pic:nvPicPr>
                        <pic:blipFill>
                          <a:blip r:embed="mr_docxImage560"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2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898099889.jpg"/>
                          <pic:cNvPicPr/>
                        </pic:nvPicPr>
                        <pic:blipFill>
                          <a:blip r:embed="mr_docxImage561"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2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898099889.jpg"/>
                          <pic:cNvPicPr/>
                        </pic:nvPicPr>
                        <pic:blipFill>
                          <a:blip r:embed="mr_docxImage562"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2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898099889.jpg"/>
                          <pic:cNvPicPr/>
                        </pic:nvPicPr>
                        <pic:blipFill>
                          <a:blip r:embed="mr_docxImage56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3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898099889.jpg"/>
                          <pic:cNvPicPr/>
                        </pic:nvPicPr>
                        <pic:blipFill>
                          <a:blip r:embed="mr_docxImage564"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13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898099889.jpg"/>
                          <pic:cNvPicPr/>
                        </pic:nvPicPr>
                        <pic:blipFill>
                          <a:blip r:embed="mr_docxImage565"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Seat Movement Command</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13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1801020230.jpg"/>
                          <pic:cNvPicPr/>
                        </pic:nvPicPr>
                        <pic:blipFill>
                          <a:blip r:embed="mr_docxImage566"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21819675d18629d1f425b0cb4ea663f0" w:history="1">
              <w:r>
                <w:rStyle w:val="Hyperlink"/>
                <w:rPr>
                  <w:rFonts w:cs="Arial"/>
                </w:rPr>
                <w:t xml:space="preserve">SeatMovementRequest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Command to Move seat which goes to the Driver seat System</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13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898099889.jpg"/>
                          <pic:cNvPicPr/>
                        </pic:nvPicPr>
                        <pic:blipFill>
                          <a:blip r:embed="mr_docxImage567"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Command</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13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898099889.jpg"/>
                          <pic:cNvPicPr/>
                        </pic:nvPicPr>
                        <pic:blipFill>
                          <a:blip r:embed="mr_docxImage568"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14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898099889.jpg"/>
                          <pic:cNvPicPr/>
                        </pic:nvPicPr>
                        <pic:blipFill>
                          <a:blip r:embed="mr_docxImage569"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Command</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14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898099889.jpg"/>
                          <pic:cNvPicPr/>
                        </pic:nvPicPr>
                        <pic:blipFill>
                          <a:blip r:embed="mr_docxImage570"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Command</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14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898099889.jpg"/>
                          <pic:cNvPicPr/>
                        </pic:nvPicPr>
                        <pic:blipFill>
                          <a:blip r:embed="mr_docxImage571"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Command</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14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898099889.jpg"/>
                          <pic:cNvPicPr/>
                        </pic:nvPicPr>
                        <pic:blipFill>
                          <a:blip r:embed="mr_docxImage572"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Command</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14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898099889.jpg"/>
                          <pic:cNvPicPr/>
                        </pic:nvPicPr>
                        <pic:blipFill>
                          <a:blip r:embed="mr_docxImage573"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15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898099889.jpg"/>
                          <pic:cNvPicPr/>
                        </pic:nvPicPr>
                        <pic:blipFill>
                          <a:blip r:embed="mr_docxImage574"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Command</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Seat Movement Status Internal</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152"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978320328.jpg"/>
                          <pic:cNvPicPr/>
                        </pic:nvPicPr>
                        <pic:blipFill>
                          <a:blip r:embed="mr_docxImage575"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57b2cc3c6586aff89bf63c3de2ea9021" w:history="1">
              <w:r>
                <w:rStyle w:val="Hyperlink"/>
                <w:rPr>
                  <w:rFonts w:cs="Arial"/>
                </w:rPr>
                <w:t xml:space="preserve">SeatMovementStatusInternal</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Status of the Seat movement according to the current position and external position</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115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1399564691.jpg"/>
                          <pic:cNvPicPr/>
                        </pic:nvPicPr>
                        <pic:blipFill>
                          <a:blip r:embed="mr_docxImage576"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5cc1a719bde57acb8424636bfdfc1478" w:history="1">
              <w:r w:rsidR="00FE73F2">
                <w:rStyle w:val="Hyperlink"/>
                <w:rPr>
                  <w:rFonts w:cs="Arial"/>
                  <w:color w:val="000000"/>
                </w:rPr>
                <w:t xml:space="preserve">Check for Transition Termination</w:t>
              </w:r>
            </w:hyperlink>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5E7D71E6" w14:textId="77777777" w:rsidP="00A7465B" w:rsidR="00A7465B" w:rsidRDefault="00A7465B">
      <w:pPr>
        <w:contextualSpacing/>
        <w:jc w:val="center"/>
      </w:pPr>
      <w:r>
        <w:rPr>
          <w:noProof/>
        </w:rPr>
        <w:drawing>
          <wp:inline distT="0" distB="0" distL="0" distR="0">
            <wp:extent cx="6466205" cy="3417851"/>
            <wp:effectExtent l="0" t="0" r="0" b="0"/>
            <wp:docPr id="1156" name="Picture -2142277910.jpg" descr="-214227791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2142277910.jpg"/>
                    <pic:cNvPicPr/>
                  </pic:nvPicPr>
                  <pic:blipFill>
                    <a:blip r:embed="mr_docxImage577" cstate="print"/>
                    <a:stretch>
                      <a:fillRect/>
                    </a:stretch>
                  </pic:blipFill>
                  <pic:spPr>
                    <a:xfrm rot="0">
                      <a:off x="0" y="0"/>
                      <a:ext cx="6466205" cy="3417851"/>
                    </a:xfrm>
                    <a:prstGeom prst="rect">
                      <a:avLst/>
                    </a:prstGeom>
                  </pic:spPr>
                </pic:pic>
              </a:graphicData>
            </a:graphic>
          </wp:inline>
        </w:drawing>
      </w:r>
    </w:p>
    <w:p w14:paraId="1605F18A" w14:textId="56385C03" w:rsidP="000A30CD" w:rsidR="000A30CD" w:rsidRDefault="00A7465B" w:rsidRPr="00294100">
      <w:pPr>
        <w:pStyle w:val="Caption"/>
      </w:pPr>
      <w:r w:rsidRPr="00BD03E8">
        <w:t xml:space="preserve">Figure </w:t>
      </w:r>
      <w:fldSimple w:instr=" SEQ Figure \* ARABIC ">
        <w:r w:rsidR="00171070">
          <w:rPr>
            <w:noProof/>
          </w:rPr>
          <w:t xml:space="preserve">3</w:t>
        </w:r>
      </w:fldSimple>
      <w:r w:rsidRPr="00BD03E8">
        <w:t xml:space="preserve">:</w:t>
      </w:r>
      <w:r w:rsidR="00501DFF">
        <w:t xml:space="preserve"> </w:t>
      </w:r>
      <w:r w:rsidR="000A30CD" w:rsidRPr="00294100">
        <w:t xml:space="preserve">Arbitrate Seat Position</w:t>
      </w:r>
    </w:p>
    <w:p w14:paraId="09D37D1D" w14:textId="77777777" w:rsidP="000A30CD" w:rsidR="000A30CD" w:rsidRDefault="000A30CD" w:rsidRPr="000A30CD"/>
    <w:p w14:paraId="2050B6EE" w14:textId="77777777" w:rsidP="00A7465B" w:rsidR="00A7465B" w:rsidRDefault="00A7465B" w:rsidRPr="00834E12"/>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d0d418a79e38c6ca0501db3bec7d0e70" w:name="_d0d418a79e38c6ca0501db3bec7d0e70"/>
      <w:r/>
      <w:bookmarkEnd w:id="_d0d418a79e38c6ca0501db3bec7d0e70"/>
      <w:r w:rsidR="00AE04B0">
        <w:t xml:space="preserve"> </w:t>
      </w:r>
      <w:r w:rsidR="00AE04B0">
        <w:t xml:space="preserve">Request Seat Arbitration</w:t>
      </w:r>
    </w:p>
    <w:p w14:paraId="4AC26D13" w14:textId="12693699" w:rsidP="001F5E54" w:rsidR="001F5E54" w:rsidRDefault="00AE04B0">
      <w:pPr>
        <w:rPr>
          <w:rFonts w:cs="Arial"/>
        </w:rPr>
      </w:pPr>
      <w:r>
        <w:rPr>
          <w:rFonts w:cs="Arial"/>
        </w:rPr>
        <w:t xml:space="preserve">When Request Seat Arbitration Function receives state selection signal , it shall set Seat Movement Command as follows</w:t>
      </w:r>
    </w:p>
    <w:p w14:paraId="4AC26D13" w14:textId="12693699" w:rsidP="001F5E54" w:rsidR="001F5E54" w:rsidRDefault="00AE04B0">
      <w:pPr>
        <w:rPr>
          <w:rFonts w:cs="Arial"/>
        </w:rPr>
      </w:pPr>
      <w:r>
        <w:rPr>
          <w:rFonts w:cs="Arial"/>
        </w:rPr>
        <w:t>1. StateSelectionSignal==WORK , SeatMovementCommand=WORK</w:t>
      </w:r>
    </w:p>
    <w:p w14:paraId="4AC26D13" w14:textId="12693699" w:rsidP="001F5E54" w:rsidR="001F5E54" w:rsidRDefault="00AE04B0">
      <w:pPr>
        <w:rPr>
          <w:rFonts w:cs="Arial"/>
        </w:rPr>
      </w:pPr>
      <w:r>
        <w:rPr>
          <w:rFonts w:cs="Arial"/>
        </w:rPr>
        <w:t>2.StateSelectionSignal==PLAY , SeatMovementCommand=PLAY</w:t>
      </w:r>
    </w:p>
    <w:p w14:paraId="4AC26D13" w14:textId="12693699" w:rsidP="001F5E54" w:rsidR="001F5E54" w:rsidRDefault="00AE04B0">
      <w:pPr>
        <w:rPr>
          <w:rFonts w:cs="Arial"/>
        </w:rPr>
      </w:pPr>
      <w:r>
        <w:rPr>
          <w:rFonts w:cs="Arial"/>
        </w:rPr>
        <w:t>3.StateSelectionSignal==REST , SeatMovementCommand=REST</w:t>
      </w:r>
    </w:p>
    <w:p w14:paraId="4AC26D13" w14:textId="12693699" w:rsidP="001F5E54" w:rsidR="001F5E54" w:rsidRDefault="00AE04B0">
      <w:pPr>
        <w:rPr>
          <w:rFonts w:cs="Arial"/>
        </w:rPr>
      </w:pPr>
      <w:r>
        <w:rPr>
          <w:rFonts w:cs="Arial"/>
        </w:rPr>
        <w:t>4.StateSelectionSignal==DRIVE , SeatMovementCommand=DRIVE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bf2199172529122d20b3ff2a075ad4f9" w:name="_bf2199172529122d20b3ff2a075ad4f9"/>
      <w:r/>
      <w:bookmarkEnd w:id="_bf2199172529122d20b3ff2a075ad4f9"/>
      <w:r w:rsidR="00AE04B0">
        <w:t xml:space="preserve"> </w:t>
      </w:r>
      <w:r w:rsidR="00AE04B0">
        <w:t xml:space="preserve">Drive seat PreSet Positions</w:t>
      </w:r>
    </w:p>
    <w:p w14:paraId="4AC26D13" w14:textId="12693699" w:rsidP="001F5E54" w:rsidR="001F5E54" w:rsidRDefault="00AE04B0">
      <w:pPr>
        <w:rPr>
          <w:rFonts w:cs="Arial"/>
        </w:rPr>
      </w:pPr>
      <w:r>
        <w:rPr>
          <w:rFonts w:cs="Arial"/>
        </w:rPr>
        <w:t xml:space="preserve">Driver seat system shall support 4 positions for different Modes of Operation ; Drive Mode seat position , Play Mode seat Position , Work Mode seat position and Rest Mode seat position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abdacbb821f927dfb77ab311c06a775" w:name="_0abdacbb821f927dfb77ab311c06a775"/>
      <w:r/>
      <w:bookmarkEnd w:id="_0abdacbb821f927dfb77ab311c06a775"/>
      <w:r w:rsidR="00AE04B0">
        <w:t xml:space="preserve"> </w:t>
      </w:r>
      <w:r w:rsidR="00AE04B0">
        <w:t xml:space="preserve">Set Seat Movement status</w:t>
      </w:r>
    </w:p>
    <w:p w14:paraId="4AC26D13" w14:textId="12693699" w:rsidP="001F5E54" w:rsidR="001F5E54" w:rsidRDefault="00AE04B0">
      <w:pPr>
        <w:rPr>
          <w:rFonts w:cs="Arial"/>
        </w:rPr>
      </w:pPr>
      <w:r>
        <w:rPr>
          <w:rFonts w:cs="Arial"/>
        </w:rPr>
        <w:t xml:space="preserve">While Activated, Request Seat Arbitration function shall Monitor the Seat Position through SeatPosition and set SeatMovementStatus to</w:t>
      </w:r>
    </w:p>
    <w:p w14:paraId="4AC26D13" w14:textId="12693699" w:rsidP="001F5E54" w:rsidR="001F5E54" w:rsidRDefault="00AE04B0">
      <w:pPr>
        <w:rPr>
          <w:rFonts w:cs="Arial"/>
        </w:rPr>
      </w:pPr>
      <w:r>
        <w:rPr>
          <w:rFonts w:cs="Arial"/>
        </w:rPr>
        <w:t>1.SEAT_MOVED</w:t>
      </w:r>
    </w:p>
    <w:p w14:paraId="4AC26D13" w14:textId="12693699" w:rsidP="001F5E54" w:rsidR="001F5E54" w:rsidRDefault="00AE04B0">
      <w:pPr>
        <w:rPr>
          <w:rFonts w:cs="Arial"/>
        </w:rPr>
      </w:pPr>
      <w:r>
        <w:rPr>
          <w:rFonts w:cs="Arial"/>
        </w:rPr>
        <w:t>2.SEAT_MOVING</w:t>
      </w:r>
    </w:p>
    <w:p w14:paraId="4AC26D13" w14:textId="12693699" w:rsidP="001F5E54" w:rsidR="001F5E54" w:rsidRDefault="00AE04B0">
      <w:pPr>
        <w:rPr>
          <w:rFonts w:cs="Arial"/>
        </w:rPr>
      </w:pPr>
      <w:r>
        <w:rPr>
          <w:rFonts w:cs="Arial"/>
        </w:rPr>
        <w:t>3.SEAT_FAILED_TO_MOVE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15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1399564691.jpg"/>
                    <pic:cNvPicPr/>
                  </pic:nvPicPr>
                  <pic:blipFill>
                    <a:blip r:embed="mr_docxImage578" cstate="print"/>
                    <a:stretch>
                      <a:fillRect/>
                    </a:stretch>
                  </pic:blipFill>
                  <pic:spPr>
                    <a:xfrm rot="0">
                      <a:off x="0" y="0"/>
                      <a:ext cx="152400" cy="152400"/>
                    </a:xfrm>
                    <a:prstGeom prst="rect">
                      <a:avLst/>
                    </a:prstGeom>
                  </pic:spPr>
                </pic:pic>
              </a:graphicData>
            </a:graphic>
          </wp:inline>
        </w:drawing>
      </w:r>
      <w:r w:rsidRPr="00661D74">
        <w:t xml:space="preserve">  </w:t>
      </w:r>
      <w:bookmarkStart w:id="_9f5caea065ee44d8308b1f0ff62cc492" w:name="_9f5caea065ee44d8308b1f0ff62cc492"/>
      <w:r w:rsidR="008E73AE">
        <w:t xml:space="preserve">Request Steering Column Arbitration</w:t>
      </w:r>
      <w:bookmarkEnd w:id="_9f5caea065ee44d8308b1f0ff62cc492"/>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160"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1922385341.jpg"/>
                    <pic:cNvPicPr/>
                  </pic:nvPicPr>
                  <pic:blipFill>
                    <a:blip r:embed="mr_docxImage579"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Steering and Deployable Tray System</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A System Function responsible for preparing the Steering Column to Arbitrate and send the respective command to Arbitrate Steering Column to next functions</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16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1399564691.jpg"/>
                    <pic:cNvPicPr/>
                  </pic:nvPicPr>
                  <pic:blipFill>
                    <a:blip r:embed="mr_docxImage580"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Steering Column Arbitration</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164"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1758972718.jpg"/>
                    <pic:cNvPicPr/>
                  </pic:nvPicPr>
                  <pic:blipFill>
                    <a:blip r:embed="mr_docxImage581"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3e39d32f0ea82a49e428709a00ef5c5c" w:history="1">
        <w:r w:rsidR="00B66881">
          <w:rStyle w:val="Hyperlink"/>
          <w:t xml:space="preserve">Drive to Rest</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166"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1758972718.jpg"/>
                    <pic:cNvPicPr/>
                  </pic:nvPicPr>
                  <pic:blipFill>
                    <a:blip r:embed="mr_docxImage582"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14fb5f9119be7a225242e08a07c9fb81" w:history="1">
        <w:r w:rsidR="00B66881">
          <w:rStyle w:val="Hyperlink"/>
          <w:t xml:space="preserve">From work to drive mode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168"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69851524.jpg"/>
                    <pic:cNvPicPr/>
                  </pic:nvPicPr>
                  <pic:blipFill>
                    <a:blip r:embed="mr_docxImage583"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7fd622fa8e2b9a83ec0465a7237f872d" w:history="1">
        <w:r w:rsidR="00B66881">
          <w:rStyle w:val="Hyperlink"/>
          <w:t xml:space="preserve">Make Rest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170"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69851524.jpg"/>
                    <pic:cNvPicPr/>
                  </pic:nvPicPr>
                  <pic:blipFill>
                    <a:blip r:embed="mr_docxImage584"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d3a7a768ce80ca71bed76600e7806ca0" w:history="1">
        <w:r w:rsidR="00B66881">
          <w:rStyle w:val="Hyperlink"/>
          <w:t xml:space="preserve">Make Work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172"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1758972718.jpg"/>
                    <pic:cNvPicPr/>
                  </pic:nvPicPr>
                  <pic:blipFill>
                    <a:blip r:embed="mr_docxImage585"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b5e631532a92d7f2e341c4d998d31a21" w:history="1">
        <w:r w:rsidR="00B66881">
          <w:rStyle w:val="Hyperlink"/>
          <w:t xml:space="preserve">Request Work Mode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174"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1758972718.jpg"/>
                    <pic:cNvPicPr/>
                  </pic:nvPicPr>
                  <pic:blipFill>
                    <a:blip r:embed="mr_docxImage586"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b0111d073b7c1910296d84f15120c77c" w:history="1">
        <w:r w:rsidR="00B66881">
          <w:rStyle w:val="Hyperlink"/>
          <w:t xml:space="preserve">Rest to Drive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176"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758972718.jpg"/>
                    <pic:cNvPicPr/>
                  </pic:nvPicPr>
                  <pic:blipFill>
                    <a:blip r:embed="mr_docxImage587"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a6ec61117abbc6af1fbfb07830e8c222" w:history="1">
        <w:r w:rsidR="00B66881">
          <w:rStyle w:val="Hyperlink"/>
          <w:t xml:space="preserve">Rest to Work</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17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1758972718.jpg"/>
                    <pic:cNvPicPr/>
                  </pic:nvPicPr>
                  <pic:blipFill>
                    <a:blip r:embed="mr_docxImage588"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2ce79ef4bfd28886a5181c43d5d2b2f9" w:history="1">
        <w:r w:rsidR="00B66881">
          <w:rStyle w:val="Hyperlink"/>
          <w:t xml:space="preserve">Work to Rest</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1965319"/>
            <wp:effectExtent l="0" t="0" r="0" b="0"/>
            <wp:docPr id="1180" name="Picture 1654108986.jpg" descr="165410898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1654108986.jpg"/>
                    <pic:cNvPicPr/>
                  </pic:nvPicPr>
                  <pic:blipFill>
                    <a:blip r:embed="mr_docxImage589" cstate="print"/>
                    <a:stretch>
                      <a:fillRect/>
                    </a:stretch>
                  </pic:blipFill>
                  <pic:spPr>
                    <a:xfrm rot="0">
                      <a:off x="0" y="0"/>
                      <a:ext cx="6466205" cy="1965319"/>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182"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758972718.jpg"/>
                    <pic:cNvPicPr/>
                  </pic:nvPicPr>
                  <pic:blipFill>
                    <a:blip r:embed="mr_docxImage59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Drive to Rest</w:t>
      </w:r>
      <w:r w:rsidR="0004480F">
        <w:t xml:space="preserve">”</w:t>
      </w:r>
      <w:r w:rsidRPr="00294100">
        <w:t xml:space="preserve"> calling </w:t>
      </w:r>
      <w:r>
        <w:rPr>
          <w:noProof/>
        </w:rPr>
        <w:drawing>
          <wp:inline distT="0" distB="0" distL="0" distR="0">
            <wp:extent cx="152400" cy="152400"/>
            <wp:effectExtent l="0" t="0" r="0" b="0"/>
            <wp:docPr id="118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1399564691.jpg"/>
                    <pic:cNvPicPr/>
                  </pic:nvPicPr>
                  <pic:blipFill>
                    <a:blip r:embed="mr_docxImage59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 Column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233838"/>
            <wp:effectExtent l="0" t="0" r="0" b="0"/>
            <wp:docPr id="1186" name="Picture 1180726443.jpg" descr="11807264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1180726443.jpg"/>
                    <pic:cNvPicPr/>
                  </pic:nvPicPr>
                  <pic:blipFill>
                    <a:blip r:embed="mr_docxImage592" cstate="print"/>
                    <a:stretch>
                      <a:fillRect/>
                    </a:stretch>
                  </pic:blipFill>
                  <pic:spPr>
                    <a:xfrm rot="0">
                      <a:off x="0" y="0"/>
                      <a:ext cx="6466205" cy="2233838"/>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18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1758972718.jpg"/>
                    <pic:cNvPicPr/>
                  </pic:nvPicPr>
                  <pic:blipFill>
                    <a:blip r:embed="mr_docxImage59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From work to drive mode</w:t>
      </w:r>
      <w:r w:rsidR="0004480F">
        <w:t xml:space="preserve">”</w:t>
      </w:r>
      <w:r w:rsidRPr="00294100">
        <w:t xml:space="preserve"> calling </w:t>
      </w:r>
      <w:r>
        <w:rPr>
          <w:noProof/>
        </w:rPr>
        <w:drawing>
          <wp:inline distT="0" distB="0" distL="0" distR="0">
            <wp:extent cx="152400" cy="152400"/>
            <wp:effectExtent l="0" t="0" r="0" b="0"/>
            <wp:docPr id="119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1399564691.jpg"/>
                    <pic:cNvPicPr/>
                  </pic:nvPicPr>
                  <pic:blipFill>
                    <a:blip r:embed="mr_docxImage59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 Column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365149"/>
            <wp:effectExtent l="0" t="0" r="0" b="0"/>
            <wp:docPr id="1192" name="Picture -1947765375.jpg" descr="-194776537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1947765375.jpg"/>
                    <pic:cNvPicPr/>
                  </pic:nvPicPr>
                  <pic:blipFill>
                    <a:blip r:embed="mr_docxImage595" cstate="print"/>
                    <a:stretch>
                      <a:fillRect/>
                    </a:stretch>
                  </pic:blipFill>
                  <pic:spPr>
                    <a:xfrm rot="0">
                      <a:off x="0" y="0"/>
                      <a:ext cx="6466205" cy="2365149"/>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194"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69851524.jpg"/>
                    <pic:cNvPicPr/>
                  </pic:nvPicPr>
                  <pic:blipFill>
                    <a:blip r:embed="mr_docxImage596"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Rest space Available</w:t>
      </w:r>
      <w:r w:rsidR="0004480F">
        <w:t xml:space="preserve">”</w:t>
      </w:r>
      <w:r w:rsidRPr="00294100">
        <w:t xml:space="preserve"> calling </w:t>
      </w:r>
      <w:r>
        <w:rPr>
          <w:noProof/>
        </w:rPr>
        <w:drawing>
          <wp:inline distT="0" distB="0" distL="0" distR="0">
            <wp:extent cx="152400" cy="152400"/>
            <wp:effectExtent l="0" t="0" r="0" b="0"/>
            <wp:docPr id="119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1399564691.jpg"/>
                    <pic:cNvPicPr/>
                  </pic:nvPicPr>
                  <pic:blipFill>
                    <a:blip r:embed="mr_docxImage59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 Column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29076"/>
            <wp:effectExtent l="0" t="0" r="0" b="0"/>
            <wp:docPr id="1198" name="Picture 521751505.jpg" descr="5217515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521751505.jpg"/>
                    <pic:cNvPicPr/>
                  </pic:nvPicPr>
                  <pic:blipFill>
                    <a:blip r:embed="mr_docxImage598" cstate="print"/>
                    <a:stretch>
                      <a:fillRect/>
                    </a:stretch>
                  </pic:blipFill>
                  <pic:spPr>
                    <a:xfrm rot="0">
                      <a:off x="0" y="0"/>
                      <a:ext cx="6466205" cy="272907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200"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69851524.jpg"/>
                    <pic:cNvPicPr/>
                  </pic:nvPicPr>
                  <pic:blipFill>
                    <a:blip r:embed="mr_docxImage59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Work Space Available</w:t>
      </w:r>
      <w:r w:rsidR="0004480F">
        <w:t xml:space="preserve">”</w:t>
      </w:r>
      <w:r w:rsidRPr="00294100">
        <w:t xml:space="preserve"> calling </w:t>
      </w:r>
      <w:r>
        <w:rPr>
          <w:noProof/>
        </w:rPr>
        <w:drawing>
          <wp:inline distT="0" distB="0" distL="0" distR="0">
            <wp:extent cx="152400" cy="152400"/>
            <wp:effectExtent l="0" t="0" r="0" b="0"/>
            <wp:docPr id="120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1399564691.jpg"/>
                    <pic:cNvPicPr/>
                  </pic:nvPicPr>
                  <pic:blipFill>
                    <a:blip r:embed="mr_docxImage60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 Column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89421"/>
            <wp:effectExtent l="0" t="0" r="0" b="0"/>
            <wp:docPr id="1204" name="Picture 267262574.jpg" descr="26726257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267262574.jpg"/>
                    <pic:cNvPicPr/>
                  </pic:nvPicPr>
                  <pic:blipFill>
                    <a:blip r:embed="mr_docxImage601" cstate="print"/>
                    <a:stretch>
                      <a:fillRect/>
                    </a:stretch>
                  </pic:blipFill>
                  <pic:spPr>
                    <a:xfrm rot="0">
                      <a:off x="0" y="0"/>
                      <a:ext cx="6466205" cy="2789421"/>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206"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1758972718.jpg"/>
                    <pic:cNvPicPr/>
                  </pic:nvPicPr>
                  <pic:blipFill>
                    <a:blip r:embed="mr_docxImage60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Work Mode</w:t>
      </w:r>
      <w:r w:rsidR="0004480F">
        <w:t xml:space="preserve">”</w:t>
      </w:r>
      <w:r w:rsidRPr="00294100">
        <w:t xml:space="preserve"> calling </w:t>
      </w:r>
      <w:r>
        <w:rPr>
          <w:noProof/>
        </w:rPr>
        <w:drawing>
          <wp:inline distT="0" distB="0" distL="0" distR="0">
            <wp:extent cx="152400" cy="152400"/>
            <wp:effectExtent l="0" t="0" r="0" b="0"/>
            <wp:docPr id="120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399564691.jpg"/>
                    <pic:cNvPicPr/>
                  </pic:nvPicPr>
                  <pic:blipFill>
                    <a:blip r:embed="mr_docxImage60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 Column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449191"/>
            <wp:effectExtent l="0" t="0" r="0" b="0"/>
            <wp:docPr id="1210" name="Picture -434905633.jpg" descr="-43490563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434905633.jpg"/>
                    <pic:cNvPicPr/>
                  </pic:nvPicPr>
                  <pic:blipFill>
                    <a:blip r:embed="mr_docxImage604" cstate="print"/>
                    <a:stretch>
                      <a:fillRect/>
                    </a:stretch>
                  </pic:blipFill>
                  <pic:spPr>
                    <a:xfrm rot="0">
                      <a:off x="0" y="0"/>
                      <a:ext cx="6466205" cy="2449191"/>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212"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758972718.jpg"/>
                    <pic:cNvPicPr/>
                  </pic:nvPicPr>
                  <pic:blipFill>
                    <a:blip r:embed="mr_docxImage60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Rest to Drive</w:t>
      </w:r>
      <w:r w:rsidR="0004480F">
        <w:t xml:space="preserve">”</w:t>
      </w:r>
      <w:r w:rsidRPr="00294100">
        <w:t xml:space="preserve"> calling </w:t>
      </w:r>
      <w:r>
        <w:rPr>
          <w:noProof/>
        </w:rPr>
        <w:drawing>
          <wp:inline distT="0" distB="0" distL="0" distR="0">
            <wp:extent cx="152400" cy="152400"/>
            <wp:effectExtent l="0" t="0" r="0" b="0"/>
            <wp:docPr id="121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1399564691.jpg"/>
                    <pic:cNvPicPr/>
                  </pic:nvPicPr>
                  <pic:blipFill>
                    <a:blip r:embed="mr_docxImage606"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 Column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075036"/>
            <wp:effectExtent l="0" t="0" r="0" b="0"/>
            <wp:docPr id="1216" name="Picture -496070444.jpg" descr="-49607044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496070444.jpg"/>
                    <pic:cNvPicPr/>
                  </pic:nvPicPr>
                  <pic:blipFill>
                    <a:blip r:embed="mr_docxImage607" cstate="print"/>
                    <a:stretch>
                      <a:fillRect/>
                    </a:stretch>
                  </pic:blipFill>
                  <pic:spPr>
                    <a:xfrm rot="0">
                      <a:off x="0" y="0"/>
                      <a:ext cx="6466205" cy="207503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21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1758972718.jpg"/>
                    <pic:cNvPicPr/>
                  </pic:nvPicPr>
                  <pic:blipFill>
                    <a:blip r:embed="mr_docxImage60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Rest to Work</w:t>
      </w:r>
      <w:r w:rsidR="0004480F">
        <w:t xml:space="preserve">”</w:t>
      </w:r>
      <w:r w:rsidRPr="00294100">
        <w:t xml:space="preserve"> calling </w:t>
      </w:r>
      <w:r>
        <w:rPr>
          <w:noProof/>
        </w:rPr>
        <w:drawing>
          <wp:inline distT="0" distB="0" distL="0" distR="0">
            <wp:extent cx="152400" cy="152400"/>
            <wp:effectExtent l="0" t="0" r="0" b="0"/>
            <wp:docPr id="122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1399564691.jpg"/>
                    <pic:cNvPicPr/>
                  </pic:nvPicPr>
                  <pic:blipFill>
                    <a:blip r:embed="mr_docxImage60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 Column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307977"/>
            <wp:effectExtent l="0" t="0" r="0" b="0"/>
            <wp:docPr id="1222" name="Picture -227278052.jpg" descr="-22727805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227278052.jpg"/>
                    <pic:cNvPicPr/>
                  </pic:nvPicPr>
                  <pic:blipFill>
                    <a:blip r:embed="mr_docxImage610" cstate="print"/>
                    <a:stretch>
                      <a:fillRect/>
                    </a:stretch>
                  </pic:blipFill>
                  <pic:spPr>
                    <a:xfrm rot="0">
                      <a:off x="0" y="0"/>
                      <a:ext cx="6466205" cy="2307977"/>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224"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1758972718.jpg"/>
                    <pic:cNvPicPr/>
                  </pic:nvPicPr>
                  <pic:blipFill>
                    <a:blip r:embed="mr_docxImage61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Work to Rest</w:t>
      </w:r>
      <w:r w:rsidR="0004480F">
        <w:t xml:space="preserve">”</w:t>
      </w:r>
      <w:r w:rsidRPr="00294100">
        <w:t xml:space="preserve"> calling </w:t>
      </w:r>
      <w:r>
        <w:rPr>
          <w:noProof/>
        </w:rPr>
        <w:drawing>
          <wp:inline distT="0" distB="0" distL="0" distR="0">
            <wp:extent cx="152400" cy="152400"/>
            <wp:effectExtent l="0" t="0" r="0" b="0"/>
            <wp:docPr id="122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399564691.jpg"/>
                    <pic:cNvPicPr/>
                  </pic:nvPicPr>
                  <pic:blipFill>
                    <a:blip r:embed="mr_docxImage61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 Column Arbitration</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Steering Column Position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228"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318986858.jpg"/>
                          <pic:cNvPicPr/>
                        </pic:nvPicPr>
                        <pic:blipFill>
                          <a:blip r:embed="mr_docxImage613"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52d029b6276c077b309946d872f3d218" w:history="1">
              <w:r w:rsidR="00704F04">
                <w:rStyle w:val="Hyperlink"/>
                <w:rPr>
                  <w:rFonts w:cs="Arial"/>
                </w:rPr>
                <w:t xml:space="preserve">SteeringColumnPosition</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Position of the Steering Column provided by the steering column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23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898099889.jpg"/>
                          <pic:cNvPicPr/>
                        </pic:nvPicPr>
                        <pic:blipFill>
                          <a:blip r:embed="mr_docxImage614"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Position</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23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898099889.jpg"/>
                          <pic:cNvPicPr/>
                        </pic:nvPicPr>
                        <pic:blipFill>
                          <a:blip r:embed="mr_docxImage615"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Tele position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SC Request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23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1801020230.jpg"/>
                          <pic:cNvPicPr/>
                        </pic:nvPicPr>
                        <pic:blipFill>
                          <a:blip r:embed="mr_docxImage616"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c2151eff4e877b7363a4268e93e4038e" w:history="1">
              <w:r w:rsidR="00704F04">
                <w:rStyle w:val="Hyperlink"/>
                <w:rPr>
                  <w:rFonts w:cs="Arial"/>
                </w:rPr>
                <w:t xml:space="preserve">SteeringColumnRequest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Request to Move steering Column with respect to selected Mode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23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898099889.jpg"/>
                          <pic:cNvPicPr/>
                        </pic:nvPicPr>
                        <pic:blipFill>
                          <a:blip r:embed="mr_docxImage617"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Request</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23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898099889.jpg"/>
                          <pic:cNvPicPr/>
                        </pic:nvPicPr>
                        <pic:blipFill>
                          <a:blip r:embed="mr_docxImage618"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Request</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24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898099889.jpg"/>
                          <pic:cNvPicPr/>
                        </pic:nvPicPr>
                        <pic:blipFill>
                          <a:blip r:embed="mr_docxImage619"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Request</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124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1399564691.jpg"/>
                          <pic:cNvPicPr/>
                        </pic:nvPicPr>
                        <pic:blipFill>
                          <a:blip r:embed="mr_docxImage620"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5f37a8550309150a5d7804d9e1ac3706" w:history="1">
              <w:r w:rsidR="00FE73F2">
                <w:rStyle w:val="Hyperlink"/>
                <w:rPr>
                  <w:rFonts w:cs="Arial"/>
                </w:rPr>
                <w:t xml:space="preserve">Control SSC Functionality</w:t>
              </w:r>
            </w:hyperlink>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24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898099889.jpg"/>
                          <pic:cNvPicPr/>
                        </pic:nvPicPr>
                        <pic:blipFill>
                          <a:blip r:embed="mr_docxImage621"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SteeringColumn request</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24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898099889.jpg"/>
                          <pic:cNvPicPr/>
                        </pic:nvPicPr>
                        <pic:blipFill>
                          <a:blip r:embed="mr_docxImage622"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Request</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24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898099889.jpg"/>
                          <pic:cNvPicPr/>
                        </pic:nvPicPr>
                        <pic:blipFill>
                          <a:blip r:embed="mr_docxImage62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SteeringColumn request</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Move Steering Column Command</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25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1801020230.jpg"/>
                          <pic:cNvPicPr/>
                        </pic:nvPicPr>
                        <pic:blipFill>
                          <a:blip r:embed="mr_docxImage624"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c2151eff4e877b7363a4268e93e4038e" w:history="1">
              <w:r>
                <w:rStyle w:val="Hyperlink"/>
                <w:rPr>
                  <w:rFonts w:cs="Arial"/>
                </w:rPr>
                <w:t xml:space="preserve">SteeringColumnRequest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to Move steering Column with respect to selected Mode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5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898099889.jpg"/>
                          <pic:cNvPicPr/>
                        </pic:nvPicPr>
                        <pic:blipFill>
                          <a:blip r:embed="mr_docxImage625"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steeringcolumn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5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898099889.jpg"/>
                          <pic:cNvPicPr/>
                        </pic:nvPicPr>
                        <pic:blipFill>
                          <a:blip r:embed="mr_docxImage626"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 Column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5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898099889.jpg"/>
                          <pic:cNvPicPr/>
                        </pic:nvPicPr>
                        <pic:blipFill>
                          <a:blip r:embed="mr_docxImage627"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 Column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5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898099889.jpg"/>
                          <pic:cNvPicPr/>
                        </pic:nvPicPr>
                        <pic:blipFill>
                          <a:blip r:embed="mr_docxImage628"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steeringcolumn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6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898099889.jpg"/>
                          <pic:cNvPicPr/>
                        </pic:nvPicPr>
                        <pic:blipFill>
                          <a:blip r:embed="mr_docxImage629"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steeringcolumn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6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898099889.jpg"/>
                          <pic:cNvPicPr/>
                        </pic:nvPicPr>
                        <pic:blipFill>
                          <a:blip r:embed="mr_docxImage630"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 Column Command</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6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898099889.jpg"/>
                          <pic:cNvPicPr/>
                        </pic:nvPicPr>
                        <pic:blipFill>
                          <a:blip r:embed="mr_docxImage631"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steeringcolumn request</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6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898099889.jpg"/>
                          <pic:cNvPicPr/>
                        </pic:nvPicPr>
                        <pic:blipFill>
                          <a:blip r:embed="mr_docxImage632"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 Column Command</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SteeringColumn Status</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268"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1978320328.jpg"/>
                          <pic:cNvPicPr/>
                        </pic:nvPicPr>
                        <pic:blipFill>
                          <a:blip r:embed="mr_docxImage633"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295d80544bb84973624655af69f7bd4f" w:history="1">
              <w:r>
                <w:rStyle w:val="Hyperlink"/>
                <w:rPr>
                  <w:rFonts w:cs="Arial"/>
                </w:rPr>
                <w:t xml:space="preserve">SteeringColumnStatusInternal</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Status of SteeringColumn based on Feature Decisions and current steering Column Position</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7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898099889.jpg"/>
                          <pic:cNvPicPr/>
                        </pic:nvPicPr>
                        <pic:blipFill>
                          <a:blip r:embed="mr_docxImage634"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SteeringColumn Status</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7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898099889.jpg"/>
                          <pic:cNvPicPr/>
                        </pic:nvPicPr>
                        <pic:blipFill>
                          <a:blip r:embed="mr_docxImage635"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SteeringColumn Status</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127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1399564691.jpg"/>
                          <pic:cNvPicPr/>
                        </pic:nvPicPr>
                        <pic:blipFill>
                          <a:blip r:embed="mr_docxImage636"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5cc1a719bde57acb8424636bfdfc1478" w:history="1">
              <w:r w:rsidR="00FE73F2">
                <w:rStyle w:val="Hyperlink"/>
                <w:rPr>
                  <w:rFonts w:cs="Arial"/>
                  <w:color w:val="000000"/>
                </w:rPr>
                <w:t xml:space="preserve">Check for Transition Termination</w:t>
              </w:r>
            </w:hyperlink>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7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898099889.jpg"/>
                          <pic:cNvPicPr/>
                        </pic:nvPicPr>
                        <pic:blipFill>
                          <a:blip r:embed="mr_docxImage637"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SteeringColumn Status</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7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898099889.jpg"/>
                          <pic:cNvPicPr/>
                        </pic:nvPicPr>
                        <pic:blipFill>
                          <a:blip r:embed="mr_docxImage638"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SteeringColumn Status</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8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898099889.jpg"/>
                          <pic:cNvPicPr/>
                        </pic:nvPicPr>
                        <pic:blipFill>
                          <a:blip r:embed="mr_docxImage639"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 Column Status</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28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898099889.jpg"/>
                          <pic:cNvPicPr/>
                        </pic:nvPicPr>
                        <pic:blipFill>
                          <a:blip r:embed="mr_docxImage640"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 Column Status</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5E7D71E6" w14:textId="77777777" w:rsidP="00A7465B" w:rsidR="00A7465B" w:rsidRDefault="00A7465B">
      <w:pPr>
        <w:contextualSpacing/>
        <w:jc w:val="center"/>
      </w:pPr>
      <w:r>
        <w:rPr>
          <w:noProof/>
        </w:rPr>
        <w:drawing>
          <wp:inline distT="0" distB="0" distL="0" distR="0">
            <wp:extent cx="6466205" cy="3214927"/>
            <wp:effectExtent l="0" t="0" r="0" b="0"/>
            <wp:docPr id="1284" name="Picture -560680506.jpg" descr="-56068050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560680506.jpg"/>
                    <pic:cNvPicPr/>
                  </pic:nvPicPr>
                  <pic:blipFill>
                    <a:blip r:embed="mr_docxImage641" cstate="print"/>
                    <a:stretch>
                      <a:fillRect/>
                    </a:stretch>
                  </pic:blipFill>
                  <pic:spPr>
                    <a:xfrm rot="0">
                      <a:off x="0" y="0"/>
                      <a:ext cx="6466205" cy="3214927"/>
                    </a:xfrm>
                    <a:prstGeom prst="rect">
                      <a:avLst/>
                    </a:prstGeom>
                  </pic:spPr>
                </pic:pic>
              </a:graphicData>
            </a:graphic>
          </wp:inline>
        </w:drawing>
      </w:r>
    </w:p>
    <w:p w14:paraId="1605F18A" w14:textId="56385C03" w:rsidP="000A30CD" w:rsidR="000A30CD" w:rsidRDefault="00A7465B" w:rsidRPr="00294100">
      <w:pPr>
        <w:pStyle w:val="Caption"/>
      </w:pPr>
      <w:r w:rsidRPr="00BD03E8">
        <w:t xml:space="preserve">Figure </w:t>
      </w:r>
      <w:fldSimple w:instr=" SEQ Figure \* ARABIC ">
        <w:r w:rsidR="00171070">
          <w:rPr>
            <w:noProof/>
          </w:rPr>
          <w:t xml:space="preserve">3</w:t>
        </w:r>
      </w:fldSimple>
      <w:r w:rsidRPr="00BD03E8">
        <w:t xml:space="preserve">:</w:t>
      </w:r>
      <w:r w:rsidR="00501DFF">
        <w:t xml:space="preserve"> </w:t>
      </w:r>
      <w:r w:rsidR="000A30CD" w:rsidRPr="00294100">
        <w:t xml:space="preserve">Request Steering Column Arbitration</w:t>
      </w:r>
    </w:p>
    <w:p w14:paraId="09D37D1D" w14:textId="77777777" w:rsidP="000A30CD" w:rsidR="000A30CD" w:rsidRDefault="000A30CD" w:rsidRPr="000A30CD"/>
    <w:p w14:paraId="2050B6EE" w14:textId="77777777" w:rsidP="00A7465B" w:rsidR="00A7465B" w:rsidRDefault="00A7465B" w:rsidRPr="00834E12"/>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06d9515de2723da9fd33af78b5b982ca" w:name="_06d9515de2723da9fd33af78b5b982ca"/>
      <w:r/>
      <w:bookmarkEnd w:id="_06d9515de2723da9fd33af78b5b982ca"/>
      <w:r w:rsidR="00AE04B0">
        <w:t xml:space="preserve"> </w:t>
      </w:r>
      <w:r w:rsidR="00AE04B0">
        <w:t xml:space="preserve">Request Steering Column Arbitration</w:t>
      </w:r>
    </w:p>
    <w:p w14:paraId="4AC26D13" w14:textId="12693699" w:rsidP="001F5E54" w:rsidR="001F5E54" w:rsidRDefault="00AE04B0">
      <w:pPr>
        <w:rPr>
          <w:rFonts w:cs="Arial"/>
        </w:rPr>
      </w:pPr>
      <w:r>
        <w:rPr>
          <w:rFonts w:cs="Arial"/>
        </w:rPr>
        <w:t xml:space="preserve">When Request Steering Column Arbitration function receives StateSelectionSignal = WORK or StateSelectionSignal = PLAY or StateSelectionSignal = REST , it shall verify </w:t>
      </w:r>
    </w:p>
    <w:p w14:paraId="4AC26D13" w14:textId="12693699" w:rsidP="001F5E54" w:rsidR="001F5E54" w:rsidRDefault="00AE04B0">
      <w:pPr>
        <w:rPr>
          <w:rFonts w:cs="Arial"/>
        </w:rPr>
      </w:pPr>
      <w:r>
        <w:rPr>
          <w:rFonts w:cs="Arial"/>
        </w:rPr>
        <w:t>SteeringColumnRakePosition=STOWED , SteeringColumnTelePosition=STOWED it shall set SteeringColumnCommand = DEPLOY_RAKE and SteeringColumnCommand = DEPLOY_DEPLOY and SteeringColumnStatus=STEERING_COLUMN_DEPLOYING </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28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1766981427.jpg"/>
                    <pic:cNvPicPr/>
                  </pic:nvPicPr>
                  <pic:blipFill>
                    <a:blip r:embed="mr_docxImage642" cstate="print"/>
                    <a:stretch>
                      <a:fillRect/>
                    </a:stretch>
                  </pic:blipFill>
                  <pic:spPr>
                    <a:xfrm rot="0">
                      <a:off x="0" y="0"/>
                      <a:ext cx="152400" cy="152400"/>
                    </a:xfrm>
                    <a:prstGeom prst="rect">
                      <a:avLst/>
                    </a:prstGeom>
                  </pic:spPr>
                </pic:pic>
              </a:graphicData>
            </a:graphic>
          </wp:inline>
        </w:drawing>
      </w:r>
      <w:r w:rsidRPr="00661D74">
        <w:t xml:space="preserve">  </w:t>
      </w:r>
      <w:bookmarkStart w:id="_1d55d073ddbfbc11f1600de6ac0956c0" w:name="_1d55d073ddbfbc11f1600de6ac0956c0"/>
      <w:r w:rsidR="008E73AE">
        <w:t xml:space="preserve">Request SteeringColumn Deployment</w:t>
      </w:r>
      <w:bookmarkEnd w:id="_1d55d073ddbfbc11f1600de6ac0956c0"/>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288" name="Picture -161207884.jpg" descr="-1612078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161207884.jpg"/>
                    <pic:cNvPicPr/>
                  </pic:nvPicPr>
                  <pic:blipFill>
                    <a:blip r:embed="mr_docxImage643" cstate="print"/>
                    <a:stretch>
                      <a:fillRect/>
                    </a:stretch>
                  </pic:blipFill>
                  <pic:spPr>
                    <a:xfrm rot="0">
                      <a:off x="0" y="0"/>
                      <a:ext cx="152400" cy="152400"/>
                    </a:xfrm>
                    <a:prstGeom prst="rect">
                      <a:avLst/>
                    </a:prstGeom>
                  </pic:spPr>
                </pic:pic>
              </a:graphicData>
            </a:graphic>
          </wp:inline>
        </w:drawing>
      </w:r>
      <w:r>
        <w:t xml:space="preserve">  </w:t>
      </w:r>
      <w:r w:rsidR="00AC0C92">
        <w:t xml:space="preserve">Deploy Steering Column</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290"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1922385341.jpg"/>
                    <pic:cNvPicPr/>
                  </pic:nvPicPr>
                  <pic:blipFill>
                    <a:blip r:embed="mr_docxImage644"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Sub System Function is responsible for sending Steering Column Stow Request based on its Inputs requests</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29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1766981427.jpg"/>
                    <pic:cNvPicPr/>
                  </pic:nvPicPr>
                  <pic:blipFill>
                    <a:blip r:embed="mr_docxImage645"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SteeringColumn Deployment</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29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1399564691.jpg"/>
                    <pic:cNvPicPr/>
                  </pic:nvPicPr>
                  <pic:blipFill>
                    <a:blip r:embed="mr_docxImage646"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9f5caea065ee44d8308b1f0ff62cc492" w:history="1">
        <w:r w:rsidR="00B66881">
          <w:rStyle w:val="Hyperlink"/>
          <w:t xml:space="preserve">Request Steering Column Arbitration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214927"/>
            <wp:effectExtent l="0" t="0" r="0" b="0"/>
            <wp:docPr id="1296" name="Picture -560680506.jpg" descr="-56068050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560680506.jpg"/>
                    <pic:cNvPicPr/>
                  </pic:nvPicPr>
                  <pic:blipFill>
                    <a:blip r:embed="mr_docxImage647" cstate="print"/>
                    <a:stretch>
                      <a:fillRect/>
                    </a:stretch>
                  </pic:blipFill>
                  <pic:spPr>
                    <a:xfrm rot="0">
                      <a:off x="0" y="0"/>
                      <a:ext cx="6466205" cy="3214927"/>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29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1399564691.jpg"/>
                    <pic:cNvPicPr/>
                  </pic:nvPicPr>
                  <pic:blipFill>
                    <a:blip r:embed="mr_docxImage64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 Column Arbitration</w:t>
      </w:r>
      <w:r w:rsidR="0004480F">
        <w:t xml:space="preserve">”</w:t>
      </w:r>
      <w:r w:rsidRPr="00294100">
        <w:t xml:space="preserve"> calling </w:t>
      </w:r>
      <w:r>
        <w:rPr>
          <w:noProof/>
        </w:rPr>
        <w:drawing>
          <wp:inline distT="0" distB="0" distL="0" distR="0">
            <wp:extent cx="152400" cy="152400"/>
            <wp:effectExtent l="0" t="0" r="0" b="0"/>
            <wp:docPr id="130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1766981427.jpg"/>
                    <pic:cNvPicPr/>
                  </pic:nvPicPr>
                  <pic:blipFill>
                    <a:blip r:embed="mr_docxImage64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SteeringColumn Deployment</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Steering Column Request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30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1801020230.jpg"/>
                          <pic:cNvPicPr/>
                        </pic:nvPicPr>
                        <pic:blipFill>
                          <a:blip r:embed="mr_docxImage650"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c2151eff4e877b7363a4268e93e4038e" w:history="1">
              <w:r w:rsidR="00704F04">
                <w:rStyle w:val="Hyperlink"/>
                <w:rPr>
                  <w:rFonts w:cs="Arial"/>
                </w:rPr>
                <w:t xml:space="preserve">SteeringColumnRequest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Request to Move steering Column with respect to selected Mode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30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898099889.jpg"/>
                          <pic:cNvPicPr/>
                        </pic:nvPicPr>
                        <pic:blipFill>
                          <a:blip r:embed="mr_docxImage651"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SC Request</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Steering Column Position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306"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1318986858.jpg"/>
                          <pic:cNvPicPr/>
                        </pic:nvPicPr>
                        <pic:blipFill>
                          <a:blip r:embed="mr_docxImage652"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52d029b6276c077b309946d872f3d218" w:history="1">
              <w:r w:rsidR="00704F04">
                <w:rStyle w:val="Hyperlink"/>
                <w:rPr>
                  <w:rFonts w:cs="Arial"/>
                </w:rPr>
                <w:t xml:space="preserve">SteeringColumnPosition</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Position of the Steering Column provided by the steering column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30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898099889.jpg"/>
                          <pic:cNvPicPr/>
                        </pic:nvPicPr>
                        <pic:blipFill>
                          <a:blip r:embed="mr_docxImage65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Position</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steering column deploy status</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310"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978320328.jpg"/>
                          <pic:cNvPicPr/>
                        </pic:nvPicPr>
                        <pic:blipFill>
                          <a:blip r:embed="mr_docxImage654"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295d80544bb84973624655af69f7bd4f" w:history="1">
              <w:r>
                <w:rStyle w:val="Hyperlink"/>
                <w:rPr>
                  <w:rFonts w:cs="Arial"/>
                </w:rPr>
                <w:t xml:space="preserve">SteeringColumnStatusInternal</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Status of SteeringColumn based on Feature Decisions and current steering Column Position</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31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898099889.jpg"/>
                          <pic:cNvPicPr/>
                        </pic:nvPicPr>
                        <pic:blipFill>
                          <a:blip r:embed="mr_docxImage655"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SteeringColumn Status</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Deploy Steering Column Command</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31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1801020230.jpg"/>
                          <pic:cNvPicPr/>
                        </pic:nvPicPr>
                        <pic:blipFill>
                          <a:blip r:embed="mr_docxImage656"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c2151eff4e877b7363a4268e93e4038e" w:history="1">
              <w:r>
                <w:rStyle w:val="Hyperlink"/>
                <w:rPr>
                  <w:rFonts w:cs="Arial"/>
                </w:rPr>
                <w:t xml:space="preserve">SteeringColumnRequest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to Move steering Column with respect to selected Mode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31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898099889.jpg"/>
                          <pic:cNvPicPr/>
                        </pic:nvPicPr>
                        <pic:blipFill>
                          <a:blip r:embed="mr_docxImage657"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Move Steering Column Command</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5d83e693669ef55b5b978cb4734fe8c1" w:name="_5d83e693669ef55b5b978cb4734fe8c1"/>
      <w:r/>
      <w:bookmarkEnd w:id="_5d83e693669ef55b5b978cb4734fe8c1"/>
      <w:r w:rsidR="00AE04B0">
        <w:t xml:space="preserve"> </w:t>
      </w:r>
      <w:r w:rsidR="00AE04B0">
        <w:t xml:space="preserve">Request SteeringColumn Deployment Function Steering Column Deploy Status Deployment Commenced</w:t>
      </w:r>
    </w:p>
    <w:p w14:paraId="4AC26D13" w14:textId="12693699" w:rsidP="001F5E54" w:rsidR="001F5E54" w:rsidRDefault="00AE04B0">
      <w:pPr>
        <w:rPr>
          <w:rFonts w:cs="Arial"/>
        </w:rPr>
      </w:pPr>
      <w:r>
        <w:rPr>
          <w:rFonts w:cs="Arial"/>
        </w:rPr>
        <w:t xml:space="preserve">The Request SteeringColumn Deployment Function shall set Steering Column Deploy Status to STEERING_COLUMN_DEPLOYING when Inhibit Status is set to INHIBITED and Steering Column Tele Position is set to STOWED and Steering Column Rake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1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1921931495.jpg"/>
                          <pic:cNvPicPr/>
                        </pic:nvPicPr>
                        <pic:blipFill>
                          <a:blip r:embed="mr_docxImage65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9c3136651576374cc8c48a5e33ee176" w:name="_19c3136651576374cc8c48a5e33ee176"/>
      <w:r/>
      <w:bookmarkEnd w:id="_19c3136651576374cc8c48a5e33ee176"/>
      <w:r w:rsidR="00AE04B0">
        <w:t xml:space="preserve"> </w:t>
      </w:r>
      <w:r w:rsidR="00AE04B0">
        <w:t xml:space="preserve">Request SteeringColumn Deployment Function Steering Column Deploy Status Start Deployment</w:t>
      </w:r>
    </w:p>
    <w:p w14:paraId="4AC26D13" w14:textId="12693699" w:rsidP="001F5E54" w:rsidR="001F5E54" w:rsidRDefault="00AE04B0">
      <w:pPr>
        <w:rPr>
          <w:rFonts w:cs="Arial"/>
        </w:rPr>
      </w:pPr>
      <w:r>
        <w:rPr>
          <w:rFonts w:cs="Arial"/>
        </w:rPr>
        <w:t xml:space="preserve">The Request SteeringColumn Deployment Function shall set Steering Column Deploy Status to STEERING_COLUMN_DEPLOYING when Inhibit Status is set to NOT_INHIBITED and both Steering Column Tele Position and Steering Column Rake Position is set to DEPLOYED or either  Steering Column Tele Position or Steering Column Rake Positionis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2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1921931495.jpg"/>
                          <pic:cNvPicPr/>
                        </pic:nvPicPr>
                        <pic:blipFill>
                          <a:blip r:embed="mr_docxImage65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9d05c9d78fc03296e2718cd4c8a221b5" w:name="_9d05c9d78fc03296e2718cd4c8a221b5"/>
      <w:r/>
      <w:bookmarkEnd w:id="_9d05c9d78fc03296e2718cd4c8a221b5"/>
      <w:r w:rsidR="00AE04B0">
        <w:t xml:space="preserve"> </w:t>
      </w:r>
      <w:r w:rsidR="00AE04B0">
        <w:t xml:space="preserve">Request Actuate Function Actuate Steering Column Command Definition</w:t>
      </w:r>
    </w:p>
    <w:p w14:paraId="4AC26D13" w14:textId="12693699" w:rsidP="001F5E54" w:rsidR="001F5E54" w:rsidRDefault="00AE04B0">
      <w:pPr>
        <w:rPr>
          <w:rFonts w:cs="Arial"/>
        </w:rPr>
      </w:pPr>
      <w:r>
        <w:rPr>
          <w:rFonts w:cs="Arial"/>
        </w:rPr>
        <w:t xml:space="preserve">The Request Actuation Function Actuate Steering Column Command shall indicate DEPLOY, STOW and NONE states.</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2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921931495.jpg"/>
                          <pic:cNvPicPr/>
                        </pic:nvPicPr>
                        <pic:blipFill>
                          <a:blip r:embed="mr_docxImage66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996cf8244df0543c1ac56f706d02b15" w:name="_1996cf8244df0543c1ac56f706d02b15"/>
      <w:r/>
      <w:bookmarkEnd w:id="_1996cf8244df0543c1ac56f706d02b15"/>
      <w:r w:rsidR="00AE04B0">
        <w:t xml:space="preserve"> </w:t>
      </w:r>
      <w:r w:rsidR="00AE04B0">
        <w:t xml:space="preserve">Request SteeringColumn Deployment Function Deploy Steering Column Command Commence Deploy</w:t>
      </w:r>
    </w:p>
    <w:p w14:paraId="4AC26D13" w14:textId="12693699" w:rsidP="001F5E54" w:rsidR="001F5E54" w:rsidRDefault="00AE04B0">
      <w:pPr>
        <w:rPr>
          <w:rFonts w:cs="Arial"/>
        </w:rPr>
      </w:pPr>
      <w:r>
        <w:rPr>
          <w:rFonts w:cs="Arial"/>
        </w:rPr>
        <w:t xml:space="preserve">The Request SteeringColumn Deployment Function shall set Deploy Steering Column Command to DEPLOY when Inhibit Status is set to INHIBITED and Steering Column Tele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2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1921931495.jpg"/>
                          <pic:cNvPicPr/>
                        </pic:nvPicPr>
                        <pic:blipFill>
                          <a:blip r:embed="mr_docxImage66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40305eb5010957a477333fb7c184aa58" w:name="_40305eb5010957a477333fb7c184aa58"/>
      <w:r/>
      <w:bookmarkEnd w:id="_40305eb5010957a477333fb7c184aa58"/>
      <w:r w:rsidR="00AE04B0">
        <w:t xml:space="preserve"> </w:t>
      </w:r>
      <w:r w:rsidR="00AE04B0">
        <w:t xml:space="preserve">Request Actuation Function Actuate Steering Column Command</w:t>
      </w:r>
    </w:p>
    <w:p w14:paraId="4AC26D13" w14:textId="12693699" w:rsidP="001F5E54" w:rsidR="001F5E54" w:rsidRDefault="00AE04B0">
      <w:pPr>
        <w:rPr>
          <w:rFonts w:cs="Arial"/>
        </w:rPr>
      </w:pPr>
      <w:r>
        <w:rPr>
          <w:rFonts w:cs="Arial"/>
        </w:rPr>
        <w:t xml:space="preserve">The Request Actuation Function Actuate Steering Column Command shall be set to the Move Steering Column Command input when the Actuate Signal is set to ACTUATE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2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1921931495.jpg"/>
                          <pic:cNvPicPr/>
                        </pic:nvPicPr>
                        <pic:blipFill>
                          <a:blip r:embed="mr_docxImage66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30f35110974838a7258c2c626ca2499a" w:name="_30f35110974838a7258c2c626ca2499a"/>
      <w:r/>
      <w:bookmarkEnd w:id="_30f35110974838a7258c2c626ca2499a"/>
      <w:r w:rsidR="00AE04B0">
        <w:t xml:space="preserve"> </w:t>
      </w:r>
      <w:r w:rsidR="00AE04B0">
        <w:t xml:space="preserve">Request SteeringColumn Deployment Function Steering Column Deploy Status Normal Deployment Completion</w:t>
      </w:r>
    </w:p>
    <w:p w14:paraId="4AC26D13" w14:textId="12693699" w:rsidP="001F5E54" w:rsidR="001F5E54" w:rsidRDefault="00AE04B0">
      <w:pPr>
        <w:rPr>
          <w:rFonts w:cs="Arial"/>
        </w:rPr>
      </w:pPr>
      <w:r>
        <w:rPr>
          <w:rFonts w:cs="Arial"/>
        </w:rPr>
        <w:t xml:space="preserve">The Request SteeringColumn Deployment Function shall set Steering Column Deploy Status to STEERING_COLUMN_DEPLOYED when Inhibit Status is set to NOT_INHIBITED and Steering Column Tele Position is set to DEPLOYED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2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921931495.jpg"/>
                          <pic:cNvPicPr/>
                        </pic:nvPicPr>
                        <pic:blipFill>
                          <a:blip r:embed="mr_docxImage66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3edab83750e071e7f7ef73455e14466d" w:name="_3edab83750e071e7f7ef73455e14466d"/>
      <w:r/>
      <w:bookmarkEnd w:id="_3edab83750e071e7f7ef73455e14466d"/>
      <w:r w:rsidR="00AE04B0">
        <w:t xml:space="preserve"> </w:t>
      </w:r>
      <w:r w:rsidR="00AE04B0">
        <w:t xml:space="preserve">Request SteeringColumn Deployment Function Steering Column Deploy Status Rake Position Error</w:t>
      </w:r>
    </w:p>
    <w:p w14:paraId="4AC26D13" w14:textId="12693699" w:rsidP="001F5E54" w:rsidR="001F5E54" w:rsidRDefault="00AE04B0">
      <w:pPr>
        <w:rPr>
          <w:rFonts w:cs="Arial"/>
        </w:rPr>
      </w:pPr>
      <w:r>
        <w:rPr>
          <w:rFonts w:cs="Arial"/>
        </w:rPr>
        <w:t xml:space="preserve">The Request SteeringColumn Deployment Function shall set Steering Column Deploy Status to STEERING_COLUMN_FAILED_TO_DEPLOY when Inhibit Status is set to INHIBITED and Steering Column Tele Position is set to DEPLOYED and Steering Column Rake Position is set to STOWED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3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1921931495.jpg"/>
                          <pic:cNvPicPr/>
                        </pic:nvPicPr>
                        <pic:blipFill>
                          <a:blip r:embed="mr_docxImage66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5cabcefe8e336c89639aaf11c19358b8" w:name="_5cabcefe8e336c89639aaf11c19358b8"/>
      <w:r/>
      <w:bookmarkEnd w:id="_5cabcefe8e336c89639aaf11c19358b8"/>
      <w:r w:rsidR="00AE04B0">
        <w:t xml:space="preserve"> </w:t>
      </w:r>
      <w:r w:rsidR="00AE04B0">
        <w:t xml:space="preserve">Request SteeringColumn Deployment Function Deploy Steering Column Command Rake Position Error</w:t>
      </w:r>
    </w:p>
    <w:p w14:paraId="4AC26D13" w14:textId="12693699" w:rsidP="001F5E54" w:rsidR="001F5E54" w:rsidRDefault="00AE04B0">
      <w:pPr>
        <w:rPr>
          <w:rFonts w:cs="Arial"/>
        </w:rPr>
      </w:pPr>
      <w:r>
        <w:rPr>
          <w:rFonts w:cs="Arial"/>
        </w:rPr>
        <w:t xml:space="preserve">The Request SteeringColumn Deployment Function shall set Deploy Steering Column Command to NONE when Inhibit Status is set to INHIBITED and Steering Column Tele Position is set to DEPLOYED and Steering Column Rake Position is set to STOWED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3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1921931495.jpg"/>
                          <pic:cNvPicPr/>
                        </pic:nvPicPr>
                        <pic:blipFill>
                          <a:blip r:embed="mr_docxImage66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ea8ee781b576a1424fb1d30a6b57924" w:name="_cea8ee781b576a1424fb1d30a6b57924"/>
      <w:r/>
      <w:bookmarkEnd w:id="_cea8ee781b576a1424fb1d30a6b57924"/>
      <w:r w:rsidR="00AE04B0">
        <w:t xml:space="preserve"> </w:t>
      </w:r>
      <w:r w:rsidR="00AE04B0">
        <w:t xml:space="preserve">Request SteeringColumn Deployment Function Steering Column Deploy Status Tele Position Error </w:t>
      </w:r>
    </w:p>
    <w:p w14:paraId="4AC26D13" w14:textId="12693699" w:rsidP="001F5E54" w:rsidR="001F5E54" w:rsidRDefault="00AE04B0">
      <w:pPr>
        <w:rPr>
          <w:rFonts w:cs="Arial"/>
        </w:rPr>
      </w:pPr>
      <w:r>
        <w:rPr>
          <w:rFonts w:cs="Arial"/>
        </w:rPr>
        <w:t xml:space="preserve">The Request SteeringColumn Deployment Function shall set Steering Column Deploy Status to STEERING_COLUMN_FAILED_TO_DEPLOY when Inhibit Status is set to INHIBITED and Steering Column Tele Position is set to STOWED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3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1921931495.jpg"/>
                          <pic:cNvPicPr/>
                        </pic:nvPicPr>
                        <pic:blipFill>
                          <a:blip r:embed="mr_docxImage66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b3549ab8c4ac736016df9a4ddda2e21" w:name="_1b3549ab8c4ac736016df9a4ddda2e21"/>
      <w:r/>
      <w:bookmarkEnd w:id="_1b3549ab8c4ac736016df9a4ddda2e21"/>
      <w:r w:rsidR="00AE04B0">
        <w:t xml:space="preserve"> </w:t>
      </w:r>
      <w:r w:rsidR="00AE04B0">
        <w:t xml:space="preserve">Request SteeringColumn Deployment Function Deploy Steering Column Command Deployment Completing</w:t>
      </w:r>
    </w:p>
    <w:p w14:paraId="4AC26D13" w14:textId="12693699" w:rsidP="001F5E54" w:rsidR="001F5E54" w:rsidRDefault="00AE04B0">
      <w:pPr>
        <w:rPr>
          <w:rFonts w:cs="Arial"/>
        </w:rPr>
      </w:pPr>
      <w:r>
        <w:rPr>
          <w:rFonts w:cs="Arial"/>
        </w:rPr>
        <w:t xml:space="preserve">The Request SteeringColumn Deployment Function shall set Deploy Steering Column Command to DEPLOYT when Inhibit Status is set to INHIBITED and Steering Column Tele Position is set to DEPLOYED and Steering Column Rake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3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1921931495.jpg"/>
                          <pic:cNvPicPr/>
                        </pic:nvPicPr>
                        <pic:blipFill>
                          <a:blip r:embed="mr_docxImage66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32885153c626d0663d78644b6bdfdaec" w:name="_32885153c626d0663d78644b6bdfdaec"/>
      <w:r/>
      <w:bookmarkEnd w:id="_32885153c626d0663d78644b6bdfdaec"/>
      <w:r w:rsidR="00AE04B0">
        <w:t xml:space="preserve"> </w:t>
      </w:r>
      <w:r w:rsidR="00AE04B0">
        <w:t xml:space="preserve">Request SteeringColumn Deployment Function Deploy Steering Column Command Tele Position Error</w:t>
      </w:r>
    </w:p>
    <w:p w14:paraId="4AC26D13" w14:textId="12693699" w:rsidP="001F5E54" w:rsidR="001F5E54" w:rsidRDefault="00AE04B0">
      <w:pPr>
        <w:rPr>
          <w:rFonts w:cs="Arial"/>
        </w:rPr>
      </w:pPr>
      <w:r>
        <w:rPr>
          <w:rFonts w:cs="Arial"/>
        </w:rPr>
        <w:t xml:space="preserve">The Request SteeringColumn Deployment Function shall set Deploy Steering Column Command to NONE when Inhibit Status is set to INHIBITED and Steering Column Tele Position is set to STOWED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3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1921931495.jpg"/>
                          <pic:cNvPicPr/>
                        </pic:nvPicPr>
                        <pic:blipFill>
                          <a:blip r:embed="mr_docxImage66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5359c2a5e372697f77e9fe393b1c2513" w:name="_5359c2a5e372697f77e9fe393b1c2513"/>
      <w:r/>
      <w:bookmarkEnd w:id="_5359c2a5e372697f77e9fe393b1c2513"/>
      <w:r w:rsidR="00AE04B0">
        <w:t xml:space="preserve"> </w:t>
      </w:r>
      <w:r w:rsidR="00AE04B0">
        <w:t xml:space="preserve">Request SteeringColumn Deployment Function Deploy Steering Column Command Deployment Completed</w:t>
      </w:r>
    </w:p>
    <w:p w14:paraId="4AC26D13" w14:textId="12693699" w:rsidP="001F5E54" w:rsidR="001F5E54" w:rsidRDefault="00AE04B0">
      <w:pPr>
        <w:rPr>
          <w:rFonts w:cs="Arial"/>
        </w:rPr>
      </w:pPr>
      <w:r>
        <w:rPr>
          <w:rFonts w:cs="Arial"/>
        </w:rPr>
        <w:t xml:space="preserve">The Request SteeringColumn Deployment Function shall set Deploy Steering Column Command to NONE when Inhibit Status is set to INHIBITED and Steering Column Tele Position is set to DEPLOYED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4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921931495.jpg"/>
                          <pic:cNvPicPr/>
                        </pic:nvPicPr>
                        <pic:blipFill>
                          <a:blip r:embed="mr_docxImage66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9f474e6aa6e037092c056822d0c1183d" w:name="_9f474e6aa6e037092c056822d0c1183d"/>
      <w:r/>
      <w:bookmarkEnd w:id="_9f474e6aa6e037092c056822d0c1183d"/>
      <w:r w:rsidR="00AE04B0">
        <w:t xml:space="preserve"> </w:t>
      </w:r>
      <w:r w:rsidR="00AE04B0">
        <w:t xml:space="preserve">Request SteeringColumn Deployment Function Deploy Steering Column Command Normal Deployment Completion</w:t>
      </w:r>
    </w:p>
    <w:p w14:paraId="4AC26D13" w14:textId="12693699" w:rsidP="001F5E54" w:rsidR="001F5E54" w:rsidRDefault="00AE04B0">
      <w:pPr>
        <w:rPr>
          <w:rFonts w:cs="Arial"/>
        </w:rPr>
      </w:pPr>
      <w:r>
        <w:rPr>
          <w:rFonts w:cs="Arial"/>
        </w:rPr>
        <w:t xml:space="preserve">The Request SteeringColumn Deployment Function shall set Deploy Steering Column Command to NONE when Inhibit Status is set to NOT_INHIBITED and Steering Column Tele Position is set to DEPLOYED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4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1921931495.jpg"/>
                          <pic:cNvPicPr/>
                        </pic:nvPicPr>
                        <pic:blipFill>
                          <a:blip r:embed="mr_docxImage67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94f0fdb027579d66404489f8e08ef7a" w:name="_894f0fdb027579d66404489f8e08ef7a"/>
      <w:r/>
      <w:bookmarkEnd w:id="_894f0fdb027579d66404489f8e08ef7a"/>
      <w:r w:rsidR="00AE04B0">
        <w:t xml:space="preserve"> </w:t>
      </w:r>
      <w:r w:rsidR="00AE04B0">
        <w:t xml:space="preserve">Request SteeringColumn Deployment Function Steering Column Deploy Status Commence Deploy</w:t>
      </w:r>
    </w:p>
    <w:p w14:paraId="4AC26D13" w14:textId="12693699" w:rsidP="001F5E54" w:rsidR="001F5E54" w:rsidRDefault="00AE04B0">
      <w:pPr>
        <w:rPr>
          <w:rFonts w:cs="Arial"/>
        </w:rPr>
      </w:pPr>
      <w:r>
        <w:rPr>
          <w:rFonts w:cs="Arial"/>
        </w:rPr>
        <w:t xml:space="preserve">The Request SteeringColumn Deployment Function shall set Steering Column Deploy Status to STEERING_COLUMN_DEPLOYING when Inhibit Status is set to INHIBITED and Steering Column Tele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4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1921931495.jpg"/>
                          <pic:cNvPicPr/>
                        </pic:nvPicPr>
                        <pic:blipFill>
                          <a:blip r:embed="mr_docxImage67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2bf6e4a06a39c2d126d8bbf492dab220" w:name="_2bf6e4a06a39c2d126d8bbf492dab220"/>
      <w:r/>
      <w:bookmarkEnd w:id="_2bf6e4a06a39c2d126d8bbf492dab220"/>
      <w:r w:rsidR="00AE04B0">
        <w:t xml:space="preserve"> </w:t>
      </w:r>
      <w:r w:rsidR="00AE04B0">
        <w:t xml:space="preserve">Request SteeringColumn Deployment Function Steering Column Deploy Status Position Error</w:t>
      </w:r>
    </w:p>
    <w:p w14:paraId="4AC26D13" w14:textId="12693699" w:rsidP="001F5E54" w:rsidR="001F5E54" w:rsidRDefault="00AE04B0">
      <w:pPr>
        <w:rPr>
          <w:rFonts w:cs="Arial"/>
        </w:rPr>
      </w:pPr>
      <w:r>
        <w:rPr>
          <w:rFonts w:cs="Arial"/>
        </w:rPr>
        <w:t xml:space="preserve">The Request SteeringColumn Deployment Function shall set Steering Column Deploy Status to STEERING_COLUMN_FAILED_TO_DEPLOY when Steering Column Tele Position is set to ERROR or Steering Column Rake Position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4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921931495.jpg"/>
                          <pic:cNvPicPr/>
                        </pic:nvPicPr>
                        <pic:blipFill>
                          <a:blip r:embed="mr_docxImage67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9f4b7ed689a12379c2d9b2410b616cca" w:name="_9f4b7ed689a12379c2d9b2410b616cca"/>
      <w:r/>
      <w:bookmarkEnd w:id="_9f4b7ed689a12379c2d9b2410b616cca"/>
      <w:r w:rsidR="00AE04B0">
        <w:t xml:space="preserve"> </w:t>
      </w:r>
      <w:r w:rsidR="00AE04B0">
        <w:t xml:space="preserve">Request SteeringColumn Deployment Function Deploy Steering Column Command Movement Starting</w:t>
      </w:r>
    </w:p>
    <w:p w14:paraId="4AC26D13" w14:textId="12693699" w:rsidP="001F5E54" w:rsidR="001F5E54" w:rsidRDefault="00AE04B0">
      <w:pPr>
        <w:rPr>
          <w:rFonts w:cs="Arial"/>
        </w:rPr>
      </w:pPr>
      <w:r>
        <w:rPr>
          <w:rFonts w:cs="Arial"/>
        </w:rPr>
        <w:t xml:space="preserve">The Request SteeringColumn Deployment Function shall set Deploy Steering Column Command to DEPLOY when Inhibit Status is set to INHIBITED and Steering Column Tele Position is set to STOWED and Steering Column Rake Position is set to STOWED.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4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1921931495.jpg"/>
                          <pic:cNvPicPr/>
                        </pic:nvPicPr>
                        <pic:blipFill>
                          <a:blip r:embed="mr_docxImage67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51e914d430969779b50d46b10aea207" w:name="_151e914d430969779b50d46b10aea207"/>
      <w:r/>
      <w:bookmarkEnd w:id="_151e914d430969779b50d46b10aea207"/>
      <w:r w:rsidR="00AE04B0">
        <w:t xml:space="preserve"> </w:t>
      </w:r>
      <w:r w:rsidR="00AE04B0">
        <w:t xml:space="preserve">Execute Request SteeringColumn Deployment Function</w:t>
      </w:r>
    </w:p>
    <w:p w14:paraId="4AC26D13" w14:textId="12693699" w:rsidP="001F5E54" w:rsidR="001F5E54" w:rsidRDefault="00AE04B0">
      <w:pPr>
        <w:rPr>
          <w:rFonts w:cs="Arial"/>
        </w:rPr>
      </w:pPr>
      <w:r>
        <w:rPr>
          <w:rFonts w:cs="Arial"/>
        </w:rPr>
        <w:t xml:space="preserve">The Request SteeringColumn Deployment function shall execute only when State Selection Signal is set to DRIVE. </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5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1921931495.jpg"/>
                          <pic:cNvPicPr/>
                        </pic:nvPicPr>
                        <pic:blipFill>
                          <a:blip r:embed="mr_docxImage67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96e59e0288c9eaf5ad27d49b6b056bf6" w:name="_96e59e0288c9eaf5ad27d49b6b056bf6"/>
      <w:r/>
      <w:bookmarkEnd w:id="_96e59e0288c9eaf5ad27d49b6b056bf6"/>
      <w:r w:rsidR="00AE04B0">
        <w:t xml:space="preserve"> </w:t>
      </w:r>
      <w:r w:rsidR="00AE04B0">
        <w:t xml:space="preserve">Request SteeringColumn Deployment Function Steering Column Deploy Status Deployment Completed</w:t>
      </w:r>
    </w:p>
    <w:p w14:paraId="4AC26D13" w14:textId="12693699" w:rsidP="001F5E54" w:rsidR="001F5E54" w:rsidRDefault="00AE04B0">
      <w:pPr>
        <w:rPr>
          <w:rFonts w:cs="Arial"/>
        </w:rPr>
      </w:pPr>
      <w:r>
        <w:rPr>
          <w:rFonts w:cs="Arial"/>
        </w:rPr>
        <w:t xml:space="preserve">The Request SteeringColumn Deployment Function shall set Steering Column Deploy Status to STEERING_COLUMN_DEPLOYED when Inhibit Status is set to INHIBITED and Steering Column Tele Position is set to DEPLOYED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5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1921931495.jpg"/>
                          <pic:cNvPicPr/>
                        </pic:nvPicPr>
                        <pic:blipFill>
                          <a:blip r:embed="mr_docxImage67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b47c1147c34db39f7a6af537c421a44" w:name="_cb47c1147c34db39f7a6af537c421a44"/>
      <w:r/>
      <w:bookmarkEnd w:id="_cb47c1147c34db39f7a6af537c421a44"/>
      <w:r w:rsidR="00AE04B0">
        <w:t xml:space="preserve"> </w:t>
      </w:r>
      <w:r w:rsidR="00AE04B0">
        <w:t xml:space="preserve">Request SteeringColumn Deployment Function Steering Column Deploy Status Deployment Completing</w:t>
      </w:r>
    </w:p>
    <w:p w14:paraId="4AC26D13" w14:textId="12693699" w:rsidP="001F5E54" w:rsidR="001F5E54" w:rsidRDefault="00AE04B0">
      <w:pPr>
        <w:rPr>
          <w:rFonts w:cs="Arial"/>
        </w:rPr>
      </w:pPr>
      <w:r>
        <w:rPr>
          <w:rFonts w:cs="Arial"/>
        </w:rPr>
        <w:t xml:space="preserve">The Request SteeringColumn Deployment Function shall set Steering Column Deploy Status to STEERING_COLUMN_DEPLOYING when Inhibit Status is set to INHIBITED and Steering Column Tele Position is set to DEPLOYED and Steering Column Rake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5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1921931495.jpg"/>
                          <pic:cNvPicPr/>
                        </pic:nvPicPr>
                        <pic:blipFill>
                          <a:blip r:embed="mr_docxImage67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bf57c1377d5f768aa8a16d2a9b0217c1" w:name="_bf57c1377d5f768aa8a16d2a9b0217c1"/>
      <w:r/>
      <w:bookmarkEnd w:id="_bf57c1377d5f768aa8a16d2a9b0217c1"/>
      <w:r w:rsidR="00AE04B0">
        <w:t xml:space="preserve"> </w:t>
      </w:r>
      <w:r w:rsidR="00AE04B0">
        <w:t xml:space="preserve">Request Actuation Function Actuate Steering Column Command Default</w:t>
      </w:r>
    </w:p>
    <w:p w14:paraId="4AC26D13" w14:textId="12693699" w:rsidP="001F5E54" w:rsidR="001F5E54" w:rsidRDefault="00AE04B0">
      <w:pPr>
        <w:rPr>
          <w:rFonts w:cs="Arial"/>
        </w:rPr>
      </w:pPr>
      <w:r>
        <w:rPr>
          <w:rFonts w:cs="Arial"/>
        </w:rPr>
        <w:t xml:space="preserve">The Request Actuation Function Actuate Steering Column Command shall be set to DEPLOY when the Actuate Signal is set to TERMINATE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5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1921931495.jpg"/>
                          <pic:cNvPicPr/>
                        </pic:nvPicPr>
                        <pic:blipFill>
                          <a:blip r:embed="mr_docxImage67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0d61f045ddff43e0eccf6eaf4422ccd" w:name="_00d61f045ddff43e0eccf6eaf4422ccd"/>
      <w:r/>
      <w:bookmarkEnd w:id="_00d61f045ddff43e0eccf6eaf4422ccd"/>
      <w:r w:rsidR="00AE04B0">
        <w:t xml:space="preserve"> </w:t>
      </w:r>
      <w:r w:rsidR="00AE04B0">
        <w:t xml:space="preserve">Request SteeringColumn Deployment Function Deploy Steering Column Command Position Error</w:t>
      </w:r>
    </w:p>
    <w:p w14:paraId="4AC26D13" w14:textId="12693699" w:rsidP="001F5E54" w:rsidR="001F5E54" w:rsidRDefault="00AE04B0">
      <w:pPr>
        <w:rPr>
          <w:rFonts w:cs="Arial"/>
        </w:rPr>
      </w:pPr>
      <w:r>
        <w:rPr>
          <w:rFonts w:cs="Arial"/>
        </w:rPr>
        <w:t xml:space="preserve">The Request SteeringColumn Deployment Function shall set Deploy Steering Column Command to NONE when Steering Column Tele Position is set to ERROR or Steering Column Rake Position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5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1921931495.jpg"/>
                          <pic:cNvPicPr/>
                        </pic:nvPicPr>
                        <pic:blipFill>
                          <a:blip r:embed="mr_docxImage67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97f70fba59eb1c25b07c67ff609a7445" w:name="_97f70fba59eb1c25b07c67ff609a7445"/>
      <w:r/>
      <w:bookmarkEnd w:id="_97f70fba59eb1c25b07c67ff609a7445"/>
      <w:r w:rsidR="00AE04B0">
        <w:t xml:space="preserve"> </w:t>
      </w:r>
      <w:r w:rsidR="00AE04B0">
        <w:t xml:space="preserve">Request SteeringColumn Deployment Function Deploy Steering Column Command Start Deployment</w:t>
      </w:r>
    </w:p>
    <w:p w14:paraId="4AC26D13" w14:textId="12693699" w:rsidP="001F5E54" w:rsidR="001F5E54" w:rsidRDefault="00AE04B0">
      <w:pPr>
        <w:rPr>
          <w:rFonts w:cs="Arial"/>
        </w:rPr>
      </w:pPr>
      <w:r>
        <w:rPr>
          <w:rFonts w:cs="Arial"/>
        </w:rPr>
        <w:t xml:space="preserve">The Request SteeringColumn Deployment Function shall set Deploy Steering Column Command to DEPLOY when Inhibit Status is set to NOT_INHIBITED and both Steering Column Tele Position and Steering Column Rake Position is set to DEPLOYED or either  Steering Column Tele Position or Steering Column Rake Positionis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6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1921931495.jpg"/>
                          <pic:cNvPicPr/>
                        </pic:nvPicPr>
                        <pic:blipFill>
                          <a:blip r:embed="mr_docxImage67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d528433a62b3a9a56c4ab52ed33b97c" w:name="_ed528433a62b3a9a56c4ab52ed33b97c"/>
      <w:r/>
      <w:bookmarkEnd w:id="_ed528433a62b3a9a56c4ab52ed33b97c"/>
      <w:r w:rsidR="00AE04B0">
        <w:t xml:space="preserve"> </w:t>
      </w:r>
      <w:r w:rsidR="00AE04B0">
        <w:t xml:space="preserve">Request SteeringColumn Deployment Function Deploy Steering Column Command Deployment Commenced</w:t>
      </w:r>
    </w:p>
    <w:p w14:paraId="4AC26D13" w14:textId="12693699" w:rsidP="001F5E54" w:rsidR="001F5E54" w:rsidRDefault="00AE04B0">
      <w:pPr>
        <w:rPr>
          <w:rFonts w:cs="Arial"/>
        </w:rPr>
      </w:pPr>
      <w:r>
        <w:rPr>
          <w:rFonts w:cs="Arial"/>
        </w:rPr>
        <w:t xml:space="preserve">The Request SteeringColumn Deployment Function shall set Deploy Steering Column Command to DEPLOY when Inhibit Status is set to INHIBITED and Steering Column Tele Position is set to STOWED and Steering Column Rake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6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1921931495.jpg"/>
                          <pic:cNvPicPr/>
                        </pic:nvPicPr>
                        <pic:blipFill>
                          <a:blip r:embed="mr_docxImage68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24934208f6382a17c5a11902f5d274b4" w:name="_24934208f6382a17c5a11902f5d274b4"/>
      <w:r/>
      <w:bookmarkEnd w:id="_24934208f6382a17c5a11902f5d274b4"/>
      <w:r w:rsidR="00AE04B0">
        <w:t xml:space="preserve"> </w:t>
      </w:r>
      <w:r w:rsidR="00AE04B0">
        <w:t xml:space="preserve">Request SteeringColumn Deployment Function Steering Column Deploy Status Movement Starting</w:t>
      </w:r>
    </w:p>
    <w:p w14:paraId="4AC26D13" w14:textId="12693699" w:rsidP="001F5E54" w:rsidR="001F5E54" w:rsidRDefault="00AE04B0">
      <w:pPr>
        <w:rPr>
          <w:rFonts w:cs="Arial"/>
        </w:rPr>
      </w:pPr>
      <w:r>
        <w:rPr>
          <w:rFonts w:cs="Arial"/>
        </w:rPr>
        <w:t xml:space="preserve">The Request SteeringColumn Deployment Function shall set Steering Column Deploy Status to STEERING_COLUMN_DEPLOYING when Inhibit Status is set to INHIBITED and Steering Column Tele Position is set to STOWED and Steering Column Rake Position is set to STOWED.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6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1921931495.jpg"/>
                          <pic:cNvPicPr/>
                        </pic:nvPicPr>
                        <pic:blipFill>
                          <a:blip r:embed="mr_docxImage68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36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1766981427.jpg"/>
                    <pic:cNvPicPr/>
                  </pic:nvPicPr>
                  <pic:blipFill>
                    <a:blip r:embed="mr_docxImage682" cstate="print"/>
                    <a:stretch>
                      <a:fillRect/>
                    </a:stretch>
                  </pic:blipFill>
                  <pic:spPr>
                    <a:xfrm rot="0">
                      <a:off x="0" y="0"/>
                      <a:ext cx="152400" cy="152400"/>
                    </a:xfrm>
                    <a:prstGeom prst="rect">
                      <a:avLst/>
                    </a:prstGeom>
                  </pic:spPr>
                </pic:pic>
              </a:graphicData>
            </a:graphic>
          </wp:inline>
        </w:drawing>
      </w:r>
      <w:r w:rsidRPr="00661D74">
        <w:t xml:space="preserve">  </w:t>
      </w:r>
      <w:bookmarkStart w:id="_0c4a23a3bb7472eeffbd9935548456e2" w:name="_0c4a23a3bb7472eeffbd9935548456e2"/>
      <w:r w:rsidR="008E73AE">
        <w:t xml:space="preserve">Request SteeringColumn Stowing</w:t>
      </w:r>
      <w:bookmarkEnd w:id="_0c4a23a3bb7472eeffbd9935548456e2"/>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368" name="Picture -161207884.jpg" descr="-1612078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161207884.jpg"/>
                    <pic:cNvPicPr/>
                  </pic:nvPicPr>
                  <pic:blipFill>
                    <a:blip r:embed="mr_docxImage683" cstate="print"/>
                    <a:stretch>
                      <a:fillRect/>
                    </a:stretch>
                  </pic:blipFill>
                  <pic:spPr>
                    <a:xfrm rot="0">
                      <a:off x="0" y="0"/>
                      <a:ext cx="152400" cy="152400"/>
                    </a:xfrm>
                    <a:prstGeom prst="rect">
                      <a:avLst/>
                    </a:prstGeom>
                  </pic:spPr>
                </pic:pic>
              </a:graphicData>
            </a:graphic>
          </wp:inline>
        </w:drawing>
      </w:r>
      <w:r>
        <w:t xml:space="preserve">  </w:t>
      </w:r>
      <w:r w:rsidR="00AC0C92">
        <w:t xml:space="preserve">Stow Steering Column</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370"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1922385341.jpg"/>
                    <pic:cNvPicPr/>
                  </pic:nvPicPr>
                  <pic:blipFill>
                    <a:blip r:embed="mr_docxImage684"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Sub System Function is responsible for sending Steering Column Stow Request based on its Inputs requests</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37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1766981427.jpg"/>
                    <pic:cNvPicPr/>
                  </pic:nvPicPr>
                  <pic:blipFill>
                    <a:blip r:embed="mr_docxImage685"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SteeringColumn Stowing</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37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1399564691.jpg"/>
                    <pic:cNvPicPr/>
                  </pic:nvPicPr>
                  <pic:blipFill>
                    <a:blip r:embed="mr_docxImage686"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9f5caea065ee44d8308b1f0ff62cc492" w:history="1">
        <w:r w:rsidR="00B66881">
          <w:rStyle w:val="Hyperlink"/>
          <w:t xml:space="preserve">Request Steering Column Arbitration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214927"/>
            <wp:effectExtent l="0" t="0" r="0" b="0"/>
            <wp:docPr id="1376" name="Picture -560680506.jpg" descr="-56068050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560680506.jpg"/>
                    <pic:cNvPicPr/>
                  </pic:nvPicPr>
                  <pic:blipFill>
                    <a:blip r:embed="mr_docxImage687" cstate="print"/>
                    <a:stretch>
                      <a:fillRect/>
                    </a:stretch>
                  </pic:blipFill>
                  <pic:spPr>
                    <a:xfrm rot="0">
                      <a:off x="0" y="0"/>
                      <a:ext cx="6466205" cy="3214927"/>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37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1399564691.jpg"/>
                    <pic:cNvPicPr/>
                  </pic:nvPicPr>
                  <pic:blipFill>
                    <a:blip r:embed="mr_docxImage68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 Column Arbitration</w:t>
      </w:r>
      <w:r w:rsidR="0004480F">
        <w:t xml:space="preserve">”</w:t>
      </w:r>
      <w:r w:rsidRPr="00294100">
        <w:t xml:space="preserve"> calling </w:t>
      </w:r>
      <w:r>
        <w:rPr>
          <w:noProof/>
        </w:rPr>
        <w:drawing>
          <wp:inline distT="0" distB="0" distL="0" distR="0">
            <wp:extent cx="152400" cy="152400"/>
            <wp:effectExtent l="0" t="0" r="0" b="0"/>
            <wp:docPr id="138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1766981427.jpg"/>
                    <pic:cNvPicPr/>
                  </pic:nvPicPr>
                  <pic:blipFill>
                    <a:blip r:embed="mr_docxImage68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SteeringColumn Stowing</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Steering Column Request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38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1801020230.jpg"/>
                          <pic:cNvPicPr/>
                        </pic:nvPicPr>
                        <pic:blipFill>
                          <a:blip r:embed="mr_docxImage690"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c2151eff4e877b7363a4268e93e4038e" w:history="1">
              <w:r w:rsidR="00704F04">
                <w:rStyle w:val="Hyperlink"/>
                <w:rPr>
                  <w:rFonts w:cs="Arial"/>
                </w:rPr>
                <w:t xml:space="preserve">SteeringColumnRequest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Request to Move steering Column with respect to selected Mode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38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898099889.jpg"/>
                          <pic:cNvPicPr/>
                        </pic:nvPicPr>
                        <pic:blipFill>
                          <a:blip r:embed="mr_docxImage691"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SC Request</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Steering Column Position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386"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1318986858.jpg"/>
                          <pic:cNvPicPr/>
                        </pic:nvPicPr>
                        <pic:blipFill>
                          <a:blip r:embed="mr_docxImage692"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52d029b6276c077b309946d872f3d218" w:history="1">
              <w:r w:rsidR="00704F04">
                <w:rStyle w:val="Hyperlink"/>
                <w:rPr>
                  <w:rFonts w:cs="Arial"/>
                </w:rPr>
                <w:t xml:space="preserve">SteeringColumnPosition</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Position of the Steering Column provided by the steering column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38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898099889.jpg"/>
                          <pic:cNvPicPr/>
                        </pic:nvPicPr>
                        <pic:blipFill>
                          <a:blip r:embed="mr_docxImage69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Steering Column Position</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steering column stow status</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390"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1978320328.jpg"/>
                          <pic:cNvPicPr/>
                        </pic:nvPicPr>
                        <pic:blipFill>
                          <a:blip r:embed="mr_docxImage694"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295d80544bb84973624655af69f7bd4f" w:history="1">
              <w:r>
                <w:rStyle w:val="Hyperlink"/>
                <w:rPr>
                  <w:rFonts w:cs="Arial"/>
                </w:rPr>
                <w:t xml:space="preserve">SteeringColumnStatusInternal</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Status of SteeringColumn based on Feature Decisions and current steering Column Position</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39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898099889.jpg"/>
                          <pic:cNvPicPr/>
                        </pic:nvPicPr>
                        <pic:blipFill>
                          <a:blip r:embed="mr_docxImage695"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SteeringColumn Status</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Stow Steering Column Command</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39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1801020230.jpg"/>
                          <pic:cNvPicPr/>
                        </pic:nvPicPr>
                        <pic:blipFill>
                          <a:blip r:embed="mr_docxImage696"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c2151eff4e877b7363a4268e93e4038e" w:history="1">
              <w:r>
                <w:rStyle w:val="Hyperlink"/>
                <w:rPr>
                  <w:rFonts w:cs="Arial"/>
                </w:rPr>
                <w:t xml:space="preserve">SteeringColumnRequest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Request to Move steering Column with respect to selected Mode</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39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898099889.jpg"/>
                          <pic:cNvPicPr/>
                        </pic:nvPicPr>
                        <pic:blipFill>
                          <a:blip r:embed="mr_docxImage697"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Move Steering Column Command</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3a24ab0f65e8a7aeeaa1d525a26e09e6" w:name="_3a24ab0f65e8a7aeeaa1d525a26e09e6"/>
      <w:r/>
      <w:bookmarkEnd w:id="_3a24ab0f65e8a7aeeaa1d525a26e09e6"/>
      <w:r w:rsidR="00AE04B0">
        <w:t xml:space="preserve"> </w:t>
      </w:r>
      <w:r w:rsidR="00AE04B0">
        <w:t xml:space="preserve">Request SteeringColumn Stowing Function Steering Column Stow Status Begin Stowing</w:t>
      </w:r>
    </w:p>
    <w:p w14:paraId="4AC26D13" w14:textId="12693699" w:rsidP="001F5E54" w:rsidR="001F5E54" w:rsidRDefault="00AE04B0">
      <w:pPr>
        <w:rPr>
          <w:rFonts w:cs="Arial"/>
        </w:rPr>
      </w:pPr>
      <w:r>
        <w:rPr>
          <w:rFonts w:cs="Arial"/>
        </w:rPr>
        <w:t xml:space="preserve">The Request SteeringColumn Stowing Function shall set Steering Column Stow Status to STEERING_COLUMN_STOWING when Inhibit Status is set to INHIBITED and Steering Column Tele Position is set to DEPLOYED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39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1921931495.jpg"/>
                          <pic:cNvPicPr/>
                        </pic:nvPicPr>
                        <pic:blipFill>
                          <a:blip r:embed="mr_docxImage69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f7ba3e77bfab077032200f6f7be1f7a9" w:name="_f7ba3e77bfab077032200f6f7be1f7a9"/>
      <w:r/>
      <w:bookmarkEnd w:id="_f7ba3e77bfab077032200f6f7be1f7a9"/>
      <w:r w:rsidR="00AE04B0">
        <w:t xml:space="preserve"> </w:t>
      </w:r>
      <w:r w:rsidR="00AE04B0">
        <w:t xml:space="preserve">Request SteeringColumn Stowing Function Steering Column Stow Status Rake Stow Commenced</w:t>
      </w:r>
    </w:p>
    <w:p w14:paraId="4AC26D13" w14:textId="12693699" w:rsidP="001F5E54" w:rsidR="001F5E54" w:rsidRDefault="00AE04B0">
      <w:pPr>
        <w:rPr>
          <w:rFonts w:cs="Arial"/>
        </w:rPr>
      </w:pPr>
      <w:r>
        <w:rPr>
          <w:rFonts w:cs="Arial"/>
        </w:rPr>
        <w:t xml:space="preserve">The Request SteeringColumn Stowing Function shall set Steering Column Stow Status to STEERING_COLUMN_STOWING when Inhibit Status is set to INHIBITED and Steering Column Tele Position is set to DEPLOYED and Steering Column Rake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0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1921931495.jpg"/>
                          <pic:cNvPicPr/>
                        </pic:nvPicPr>
                        <pic:blipFill>
                          <a:blip r:embed="mr_docxImage69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r w:rsidR="00AE04B0">
        <w:t xml:space="preserve"> </w:t>
      </w:r>
      <w:r w:rsidR="00AE04B0">
        <w:t xml:space="preserve">Request Actuate Function Actuate Steering Column Command Definition</w:t>
      </w:r>
    </w:p>
    <w:p w14:paraId="4AC26D13" w14:textId="12693699" w:rsidP="001F5E54" w:rsidR="001F5E54" w:rsidRDefault="00AE04B0">
      <w:pPr>
        <w:rPr>
          <w:rFonts w:cs="Arial"/>
        </w:rPr>
      </w:pPr>
      <w:r>
        <w:rPr>
          <w:rFonts w:cs="Arial"/>
        </w:rPr>
        <w:t xml:space="preserve">The Request Actuation Function Actuate Steering Column Command shall indicate DEPLOY, STOW and NONE states.</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0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1921931495.jpg"/>
                          <pic:cNvPicPr/>
                        </pic:nvPicPr>
                        <pic:blipFill>
                          <a:blip r:embed="mr_docxImage70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f5e9b00ccf2c536e89c76765fc16bbba" w:name="_f5e9b00ccf2c536e89c76765fc16bbba"/>
      <w:r/>
      <w:bookmarkEnd w:id="_f5e9b00ccf2c536e89c76765fc16bbba"/>
      <w:r w:rsidR="00AE04B0">
        <w:t xml:space="preserve"> </w:t>
      </w:r>
      <w:r w:rsidR="00AE04B0">
        <w:t xml:space="preserve">Request SteeringColumn Stowing Function Stow Steering Column Command Tele Position Error</w:t>
      </w:r>
    </w:p>
    <w:p w14:paraId="4AC26D13" w14:textId="12693699" w:rsidP="001F5E54" w:rsidR="001F5E54" w:rsidRDefault="00AE04B0">
      <w:pPr>
        <w:rPr>
          <w:rFonts w:cs="Arial"/>
        </w:rPr>
      </w:pPr>
      <w:r>
        <w:rPr>
          <w:rFonts w:cs="Arial"/>
        </w:rPr>
        <w:t xml:space="preserve">The Request SteeringColumn Stowing Function shall set Stow Steering Column Command to NONE when Inhibit Status is set to INHIBITED and Steering Column Tele Position is set to DEPLOYED and Steering Column Rake Position is set to STOWED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0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1921931495.jpg"/>
                          <pic:cNvPicPr/>
                        </pic:nvPicPr>
                        <pic:blipFill>
                          <a:blip r:embed="mr_docxImage70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ba5bce8cdeba2d95d1533f134ed4634" w:name="_6ba5bce8cdeba2d95d1533f134ed4634"/>
      <w:r/>
      <w:bookmarkEnd w:id="_6ba5bce8cdeba2d95d1533f134ed4634"/>
      <w:r w:rsidR="00AE04B0">
        <w:t xml:space="preserve"> </w:t>
      </w:r>
      <w:r w:rsidR="00AE04B0">
        <w:t xml:space="preserve">Request SteeringColumn Stowing Function Steering Column Stow Status Deployed</w:t>
      </w:r>
    </w:p>
    <w:p w14:paraId="4AC26D13" w14:textId="12693699" w:rsidP="001F5E54" w:rsidR="001F5E54" w:rsidRDefault="00AE04B0">
      <w:pPr>
        <w:rPr>
          <w:rFonts w:cs="Arial"/>
        </w:rPr>
      </w:pPr>
      <w:r>
        <w:rPr>
          <w:rFonts w:cs="Arial"/>
        </w:rPr>
        <w:t xml:space="preserve">The Request SteeringColumn Stowing Function shall set Steering Column Stow Status to STEERING_COLUMN_DEPLOYED when Inhibit Status is set to NOT_INHIBITED and Steering Column Tele Position is set to DEPLOYED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0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1921931495.jpg"/>
                          <pic:cNvPicPr/>
                        </pic:nvPicPr>
                        <pic:blipFill>
                          <a:blip r:embed="mr_docxImage70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b666b5e058e42b736ddbe723cca6b233" w:name="_b666b5e058e42b736ddbe723cca6b233"/>
      <w:r/>
      <w:bookmarkEnd w:id="_b666b5e058e42b736ddbe723cca6b233"/>
      <w:r w:rsidR="00AE04B0">
        <w:t xml:space="preserve"> </w:t>
      </w:r>
      <w:r w:rsidR="00AE04B0">
        <w:t xml:space="preserve">Request SteeringColumn Stowing Function Steering Column Stow Status Stow Near Completion</w:t>
      </w:r>
    </w:p>
    <w:p w14:paraId="4AC26D13" w14:textId="12693699" w:rsidP="001F5E54" w:rsidR="001F5E54" w:rsidRDefault="00AE04B0">
      <w:pPr>
        <w:rPr>
          <w:rFonts w:cs="Arial"/>
        </w:rPr>
      </w:pPr>
      <w:r>
        <w:rPr>
          <w:rFonts w:cs="Arial"/>
        </w:rPr>
        <w:t xml:space="preserve">The Request SteeringColumn Stowing Function shall set Steering Column Stow Status to STEERING_COLUMN_FAILED_TO_STOW when Steering Column Tele Position is set to ERROR or Steering Column Rake Position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0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1921931495.jpg"/>
                          <pic:cNvPicPr/>
                        </pic:nvPicPr>
                        <pic:blipFill>
                          <a:blip r:embed="mr_docxImage70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b3ec2301d6ad49f8624628511bccac7" w:name="_cb3ec2301d6ad49f8624628511bccac7"/>
      <w:r/>
      <w:bookmarkEnd w:id="_cb3ec2301d6ad49f8624628511bccac7"/>
      <w:r w:rsidR="00AE04B0">
        <w:t xml:space="preserve"> </w:t>
      </w:r>
      <w:r w:rsidR="00AE04B0">
        <w:t xml:space="preserve">Request SteeringColumn Stowing Function Stow Steering Column Command Rake Position Error</w:t>
      </w:r>
    </w:p>
    <w:p w14:paraId="4AC26D13" w14:textId="12693699" w:rsidP="001F5E54" w:rsidR="001F5E54" w:rsidRDefault="00AE04B0">
      <w:pPr>
        <w:rPr>
          <w:rFonts w:cs="Arial"/>
        </w:rPr>
      </w:pPr>
      <w:r>
        <w:rPr>
          <w:rFonts w:cs="Arial"/>
        </w:rPr>
        <w:t xml:space="preserve">The Request SteeringColumn Stowing Function shall set Stow Steering Column Command to NONE when Steering Column Tele Position is set to ERROR or Steering Column Rake Position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1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1921931495.jpg"/>
                          <pic:cNvPicPr/>
                        </pic:nvPicPr>
                        <pic:blipFill>
                          <a:blip r:embed="mr_docxImage70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bf85a598a97280d91bbf2951222a2c2f" w:name="_bf85a598a97280d91bbf2951222a2c2f"/>
      <w:r/>
      <w:bookmarkEnd w:id="_bf85a598a97280d91bbf2951222a2c2f"/>
      <w:r w:rsidR="00AE04B0">
        <w:t xml:space="preserve"> </w:t>
      </w:r>
      <w:r w:rsidR="00AE04B0">
        <w:t xml:space="preserve">Request SteeringColumn Stowing Function Steering Column Stow Status Failed to Stow Tele Position Error</w:t>
      </w:r>
    </w:p>
    <w:p w14:paraId="4AC26D13" w14:textId="12693699" w:rsidP="001F5E54" w:rsidR="001F5E54" w:rsidRDefault="00AE04B0">
      <w:pPr>
        <w:rPr>
          <w:rFonts w:cs="Arial"/>
        </w:rPr>
      </w:pPr>
      <w:r>
        <w:rPr>
          <w:rFonts w:cs="Arial"/>
        </w:rPr>
        <w:t xml:space="preserve">The Request SteeringColumn Stowing Function shall set Steering Column Stow Status to STEERING_COLUMN_FAILED_TO_STOW when Inhibit Status is set to INHIBITED and Steering Column Tele Position is set to DEPLOYED and Steering Column Rake Position is set to STOWED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1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1921931495.jpg"/>
                          <pic:cNvPicPr/>
                        </pic:nvPicPr>
                        <pic:blipFill>
                          <a:blip r:embed="mr_docxImage70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7ba608f780b8a6b55bd3891b96cd07d" w:name="_a7ba608f780b8a6b55bd3891b96cd07d"/>
      <w:r/>
      <w:bookmarkEnd w:id="_a7ba608f780b8a6b55bd3891b96cd07d"/>
      <w:r w:rsidR="00AE04B0">
        <w:t xml:space="preserve"> </w:t>
      </w:r>
      <w:r w:rsidR="00AE04B0">
        <w:t xml:space="preserve">Request SteeringColumn Stowing Function Stow Steering Column Command DEPLOY Case</w:t>
      </w:r>
    </w:p>
    <w:p w14:paraId="4AC26D13" w14:textId="12693699" w:rsidP="001F5E54" w:rsidR="001F5E54" w:rsidRDefault="00AE04B0">
      <w:pPr>
        <w:rPr>
          <w:rFonts w:cs="Arial"/>
        </w:rPr>
      </w:pPr>
      <w:r>
        <w:rPr>
          <w:rFonts w:cs="Arial"/>
        </w:rPr>
        <w:t xml:space="preserve">The Request SteeringColumn Stowing Function shall set Stow Steering Column Command to DEPLOY when Inhibit Status is set to NOT_INHIBITED and both Steering Column Tele Position and Steering Column Rake Position is set to DEPLOYED or either  Steering Column Tele Position or Steering Column Rake Positionis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1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1921931495.jpg"/>
                          <pic:cNvPicPr/>
                        </pic:nvPicPr>
                        <pic:blipFill>
                          <a:blip r:embed="mr_docxImage70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4739f8aeab34a5eeb786aec46f0dfca" w:name="_a4739f8aeab34a5eeb786aec46f0dfca"/>
      <w:r/>
      <w:bookmarkEnd w:id="_a4739f8aeab34a5eeb786aec46f0dfca"/>
      <w:r w:rsidR="00AE04B0">
        <w:t xml:space="preserve"> </w:t>
      </w:r>
      <w:r w:rsidR="00AE04B0">
        <w:t xml:space="preserve">Request SteeringColumn Stowing Function Steering Column Stow Status Failed to Stow Rake Position Error</w:t>
      </w:r>
    </w:p>
    <w:p w14:paraId="4AC26D13" w14:textId="12693699" w:rsidP="001F5E54" w:rsidR="001F5E54" w:rsidRDefault="00AE04B0">
      <w:pPr>
        <w:rPr>
          <w:rFonts w:cs="Arial"/>
        </w:rPr>
      </w:pPr>
      <w:r>
        <w:rPr>
          <w:rFonts w:cs="Arial"/>
        </w:rPr>
        <w:t xml:space="preserve">The Request SteeringColumn Stowing Function shall set Steering Column Stow Status to STEERING_COLUMN_FAILED_TO_STOW when Steering Column Tele Position is set to ERROR or Steering Column Rake Position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1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1921931495.jpg"/>
                          <pic:cNvPicPr/>
                        </pic:nvPicPr>
                        <pic:blipFill>
                          <a:blip r:embed="mr_docxImage70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34bca310a10202f287b25be535707795" w:name="_34bca310a10202f287b25be535707795"/>
      <w:r/>
      <w:bookmarkEnd w:id="_34bca310a10202f287b25be535707795"/>
      <w:r w:rsidR="00AE04B0">
        <w:t xml:space="preserve"> </w:t>
      </w:r>
      <w:r w:rsidR="00AE04B0">
        <w:t xml:space="preserve">Request SteeringColumn Stowing Function Stow Steering Column Command Rake Error</w:t>
      </w:r>
    </w:p>
    <w:p w14:paraId="4AC26D13" w14:textId="12693699" w:rsidP="001F5E54" w:rsidR="001F5E54" w:rsidRDefault="00AE04B0">
      <w:pPr>
        <w:rPr>
          <w:rFonts w:cs="Arial"/>
        </w:rPr>
      </w:pPr>
      <w:r>
        <w:rPr>
          <w:rFonts w:cs="Arial"/>
        </w:rPr>
        <w:t xml:space="preserve">The Request SteeringColumn Stowing Function shall set Stow Steering Column Command to NONE when Inhibit Status is set to INHIBITED and Steering Column Tele Position is set to STOWED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1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1921931495.jpg"/>
                          <pic:cNvPicPr/>
                        </pic:nvPicPr>
                        <pic:blipFill>
                          <a:blip r:embed="mr_docxImage70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4fd699483db521a4b2568f614cbb3c4" w:name="_74fd699483db521a4b2568f614cbb3c4"/>
      <w:r/>
      <w:bookmarkEnd w:id="_74fd699483db521a4b2568f614cbb3c4"/>
      <w:r w:rsidR="00AE04B0">
        <w:t xml:space="preserve"> </w:t>
      </w:r>
      <w:r w:rsidR="00AE04B0">
        <w:t xml:space="preserve">Request SteeringColumn Stowing Function Stow Steering Column Command Stow Near Completion</w:t>
      </w:r>
    </w:p>
    <w:p w14:paraId="4AC26D13" w14:textId="12693699" w:rsidP="001F5E54" w:rsidR="001F5E54" w:rsidRDefault="00AE04B0">
      <w:pPr>
        <w:rPr>
          <w:rFonts w:cs="Arial"/>
        </w:rPr>
      </w:pPr>
      <w:r>
        <w:rPr>
          <w:rFonts w:cs="Arial"/>
        </w:rPr>
        <w:t xml:space="preserve">The Request SteeringColumn Stowing Function shall set Stow Steering Column Command to STOW when Inhibit Status is set to INHIBITED and Steering Column Tele Position is set to STOWED and Steering Column Rake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2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1921931495.jpg"/>
                          <pic:cNvPicPr/>
                        </pic:nvPicPr>
                        <pic:blipFill>
                          <a:blip r:embed="mr_docxImage70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131bfa97b8cb18fd6db5e93b887d6da" w:name="_6131bfa97b8cb18fd6db5e93b887d6da"/>
      <w:r/>
      <w:bookmarkEnd w:id="_6131bfa97b8cb18fd6db5e93b887d6da"/>
      <w:r w:rsidR="00AE04B0">
        <w:t xml:space="preserve"> </w:t>
      </w:r>
      <w:r w:rsidR="00AE04B0">
        <w:t xml:space="preserve">Request SteeringColumn Stowing Function Steering Column Stow Status Rake Error</w:t>
      </w:r>
    </w:p>
    <w:p w14:paraId="4AC26D13" w14:textId="12693699" w:rsidP="001F5E54" w:rsidR="001F5E54" w:rsidRDefault="00AE04B0">
      <w:pPr>
        <w:rPr>
          <w:rFonts w:cs="Arial"/>
        </w:rPr>
      </w:pPr>
      <w:r>
        <w:rPr>
          <w:rFonts w:cs="Arial"/>
        </w:rPr>
        <w:t xml:space="preserve">The Request SteeringColumn Stowing Function shall set Steering Column Stow Status to STEERING_COLUMN_FAILED_TO_STOW when Inhibit Status is set to INHIBITED and Steering Column Tele Position is set to STOWED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2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1921931495.jpg"/>
                          <pic:cNvPicPr/>
                        </pic:nvPicPr>
                        <pic:blipFill>
                          <a:blip r:embed="mr_docxImage71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fc75d4652f369c0111b88fc35156ede4" w:name="_fc75d4652f369c0111b88fc35156ede4"/>
      <w:r/>
      <w:bookmarkEnd w:id="_fc75d4652f369c0111b88fc35156ede4"/>
      <w:r w:rsidR="00AE04B0">
        <w:t xml:space="preserve"> </w:t>
      </w:r>
      <w:r w:rsidR="00AE04B0">
        <w:t xml:space="preserve">Request SteeringColumn Stowing Function Steering Column Deployment Status Definition</w:t>
      </w:r>
    </w:p>
    <w:p w14:paraId="4AC26D13" w14:textId="12693699" w:rsidP="001F5E54" w:rsidR="001F5E54" w:rsidRDefault="00AE04B0">
      <w:pPr>
        <w:rPr>
          <w:rFonts w:cs="Arial"/>
        </w:rPr>
      </w:pPr>
      <w:r>
        <w:rPr>
          <w:rFonts w:cs="Arial"/>
        </w:rPr>
        <w:t xml:space="preserve">The Request SteeringColumn Stowing functions Stow Steering Column Command shall indicate Steering Column DEPLOYED, FAILED_TO_DEPLOY, STOWED, FAILED_TO_STOW, DEPLOYING, STOWING</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2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1921931495.jpg"/>
                          <pic:cNvPicPr/>
                        </pic:nvPicPr>
                        <pic:blipFill>
                          <a:blip r:embed="mr_docxImage71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dae2c2eb5ae88d0292291caa04a9c5a" w:name="_8dae2c2eb5ae88d0292291caa04a9c5a"/>
      <w:r/>
      <w:bookmarkEnd w:id="_8dae2c2eb5ae88d0292291caa04a9c5a"/>
      <w:r w:rsidR="00AE04B0">
        <w:t xml:space="preserve"> </w:t>
      </w:r>
      <w:r w:rsidR="00AE04B0">
        <w:t xml:space="preserve">Request SteeringColumn Stowing Function Steering Column Stow Status Definition</w:t>
      </w:r>
    </w:p>
    <w:p w14:paraId="4AC26D13" w14:textId="12693699" w:rsidP="001F5E54" w:rsidR="001F5E54" w:rsidRDefault="00AE04B0">
      <w:pPr>
        <w:rPr>
          <w:rFonts w:cs="Arial"/>
        </w:rPr>
      </w:pPr>
      <w:r>
        <w:rPr>
          <w:rFonts w:cs="Arial"/>
        </w:rPr>
        <w:t xml:space="preserve">The Request SteeringColumn Stowing functions Stow Steering Column Command shall indicate Steering Column DEPLOYED, FAILED_TO_DEPLOY, STOWED, FAILED_TO_STOW, DEPLOYING, STOWING</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2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921931495.jpg"/>
                          <pic:cNvPicPr/>
                        </pic:nvPicPr>
                        <pic:blipFill>
                          <a:blip r:embed="mr_docxImage71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d425c7a855b3286a66d96c51f68c8f00" w:name="_d425c7a855b3286a66d96c51f68c8f00"/>
      <w:r/>
      <w:bookmarkEnd w:id="_d425c7a855b3286a66d96c51f68c8f00"/>
      <w:r w:rsidR="00AE04B0">
        <w:t xml:space="preserve"> </w:t>
      </w:r>
      <w:r w:rsidR="00AE04B0">
        <w:t xml:space="preserve">Request SteeringColumn Stowing Function Steering Column Stow Status Deploying</w:t>
      </w:r>
    </w:p>
    <w:p w14:paraId="4AC26D13" w14:textId="12693699" w:rsidP="001F5E54" w:rsidR="001F5E54" w:rsidRDefault="00AE04B0">
      <w:pPr>
        <w:rPr>
          <w:rFonts w:cs="Arial"/>
        </w:rPr>
      </w:pPr>
      <w:r>
        <w:rPr>
          <w:rFonts w:cs="Arial"/>
        </w:rPr>
        <w:t xml:space="preserve">The Request SteeringColumn Stowing Function shall set Steering Column Stow Status to STEERING_COLUMN_DEPLOYING when Inhibit Status is set to NOT_INHIBITED and both Steering Column Tele Position and Steering Column Rake Position is set to DEPLOYED or either  Steering Column Tele Position or Steering Column Rake Positionis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2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1921931495.jpg"/>
                          <pic:cNvPicPr/>
                        </pic:nvPicPr>
                        <pic:blipFill>
                          <a:blip r:embed="mr_docxImage71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r w:rsidR="00AE04B0">
        <w:t xml:space="preserve"> </w:t>
      </w:r>
      <w:r w:rsidR="00AE04B0">
        <w:t xml:space="preserve">Request Actuation Function Actuate Steering Column Command</w:t>
      </w:r>
    </w:p>
    <w:p w14:paraId="4AC26D13" w14:textId="12693699" w:rsidP="001F5E54" w:rsidR="001F5E54" w:rsidRDefault="00AE04B0">
      <w:pPr>
        <w:rPr>
          <w:rFonts w:cs="Arial"/>
        </w:rPr>
      </w:pPr>
      <w:r>
        <w:rPr>
          <w:rFonts w:cs="Arial"/>
        </w:rPr>
        <w:t xml:space="preserve">The Request Actuation Function Actuate Steering Column Command shall be set to the Move Steering Column Command input when the Actuate Signal is set to ACTUATE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3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1921931495.jpg"/>
                          <pic:cNvPicPr/>
                        </pic:nvPicPr>
                        <pic:blipFill>
                          <a:blip r:embed="mr_docxImage71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6d4b850268bfb131790b7c7222db903" w:name="_06d4b850268bfb131790b7c7222db903"/>
      <w:r/>
      <w:bookmarkEnd w:id="_06d4b850268bfb131790b7c7222db903"/>
      <w:r w:rsidR="00AE04B0">
        <w:t xml:space="preserve"> </w:t>
      </w:r>
      <w:r w:rsidR="00AE04B0">
        <w:t xml:space="preserve">Request SteeringColumn Stowing Function Steering Column Stow Status Tele Stow Near Completion</w:t>
      </w:r>
    </w:p>
    <w:p w14:paraId="4AC26D13" w14:textId="12693699" w:rsidP="001F5E54" w:rsidR="001F5E54" w:rsidRDefault="00AE04B0">
      <w:pPr>
        <w:rPr>
          <w:rFonts w:cs="Arial"/>
        </w:rPr>
      </w:pPr>
      <w:r>
        <w:rPr>
          <w:rFonts w:cs="Arial"/>
        </w:rPr>
        <w:t xml:space="preserve">The Request SteeringColumn Stowing Function shall set Steering Column Stow Status to STEERING_COLUMN_STOWING when Inhibit Status is set to INHIBITED and Steering Column Tele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3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1921931495.jpg"/>
                          <pic:cNvPicPr/>
                        </pic:nvPicPr>
                        <pic:blipFill>
                          <a:blip r:embed="mr_docxImage71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031bcae935179df752107781ee6c93c1" w:name="_031bcae935179df752107781ee6c93c1"/>
      <w:r/>
      <w:bookmarkEnd w:id="_031bcae935179df752107781ee6c93c1"/>
      <w:r w:rsidR="00AE04B0">
        <w:t xml:space="preserve"> </w:t>
      </w:r>
      <w:r w:rsidR="00AE04B0">
        <w:t xml:space="preserve">Request SteeringColumn Stowing Function Stow Steering Column Command Tele Stow Near Completion</w:t>
      </w:r>
    </w:p>
    <w:p w14:paraId="4AC26D13" w14:textId="12693699" w:rsidP="001F5E54" w:rsidR="001F5E54" w:rsidRDefault="00AE04B0">
      <w:pPr>
        <w:rPr>
          <w:rFonts w:cs="Arial"/>
        </w:rPr>
      </w:pPr>
      <w:r>
        <w:rPr>
          <w:rFonts w:cs="Arial"/>
        </w:rPr>
        <w:t xml:space="preserve">The Request SteeringColumn Stowing Function shall set Stow Steering Column Command to STOW when Inhibit Status is set to INHIBITED and Steering Column Tele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3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1921931495.jpg"/>
                          <pic:cNvPicPr/>
                        </pic:nvPicPr>
                        <pic:blipFill>
                          <a:blip r:embed="mr_docxImage71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170ef78e233eabfc6f9c7578e1da81fc" w:name="_170ef78e233eabfc6f9c7578e1da81fc"/>
      <w:r/>
      <w:bookmarkEnd w:id="_170ef78e233eabfc6f9c7578e1da81fc"/>
      <w:r w:rsidR="00AE04B0">
        <w:t xml:space="preserve"> </w:t>
      </w:r>
      <w:r w:rsidR="00AE04B0">
        <w:t xml:space="preserve">Request SteeringColumn Stowing Function Stow Steering Column Command Movement Done</w:t>
      </w:r>
    </w:p>
    <w:p w14:paraId="4AC26D13" w14:textId="12693699" w:rsidP="001F5E54" w:rsidR="001F5E54" w:rsidRDefault="00AE04B0">
      <w:pPr>
        <w:rPr>
          <w:rFonts w:cs="Arial"/>
        </w:rPr>
      </w:pPr>
      <w:r>
        <w:rPr>
          <w:rFonts w:cs="Arial"/>
        </w:rPr>
        <w:t xml:space="preserve">The Request SteeringColumn Stowing Function shall set Stow Steering Column Command to NONE when Inhibit Status is set to INHIBITED and Steering Column Tele Position is set to STOWED and Steering Column Rake Position is set to STOWED.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3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1921931495.jpg"/>
                          <pic:cNvPicPr/>
                        </pic:nvPicPr>
                        <pic:blipFill>
                          <a:blip r:embed="mr_docxImage71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767a1673073376875798986c8a4e8fe" w:name="_a767a1673073376875798986c8a4e8fe"/>
      <w:r/>
      <w:bookmarkEnd w:id="_a767a1673073376875798986c8a4e8fe"/>
      <w:r w:rsidR="00AE04B0">
        <w:t xml:space="preserve"> </w:t>
      </w:r>
      <w:r w:rsidR="00AE04B0">
        <w:t xml:space="preserve">Request SteeringColumn Stowing functions Stow Steering Column Command Definition</w:t>
      </w:r>
    </w:p>
    <w:p w14:paraId="4AC26D13" w14:textId="12693699" w:rsidP="001F5E54" w:rsidR="001F5E54" w:rsidRDefault="00AE04B0">
      <w:pPr>
        <w:rPr>
          <w:rFonts w:cs="Arial"/>
        </w:rPr>
      </w:pPr>
      <w:r>
        <w:rPr>
          <w:rFonts w:cs="Arial"/>
        </w:rPr>
        <w:t xml:space="preserve">The Request SteeringColumn Stowing functions Stow Steering Column Command shall indicate DEPLOY, STOW and NONE.  NONE shall indicate a halt to movement.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38"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1921931495.jpg"/>
                          <pic:cNvPicPr/>
                        </pic:nvPicPr>
                        <pic:blipFill>
                          <a:blip r:embed="mr_docxImage71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17303a37f3578bbe2c1ac41511fae6c" w:name="_e17303a37f3578bbe2c1ac41511fae6c"/>
      <w:r/>
      <w:bookmarkEnd w:id="_e17303a37f3578bbe2c1ac41511fae6c"/>
      <w:r w:rsidR="00AE04B0">
        <w:t xml:space="preserve"> </w:t>
      </w:r>
      <w:r w:rsidR="00AE04B0">
        <w:t xml:space="preserve">Request SteeringColumn Stowing Function Stow Steering Column Command DEPLOYED Case</w:t>
      </w:r>
    </w:p>
    <w:p w14:paraId="4AC26D13" w14:textId="12693699" w:rsidP="001F5E54" w:rsidR="001F5E54" w:rsidRDefault="00AE04B0">
      <w:pPr>
        <w:rPr>
          <w:rFonts w:cs="Arial"/>
        </w:rPr>
      </w:pPr>
      <w:r>
        <w:rPr>
          <w:rFonts w:cs="Arial"/>
        </w:rPr>
        <w:t xml:space="preserve">The Request SteeringColumn Stowing Function shall set Stow Steering Column Command to NONE when Inhibit Status is set to NOT_INHIBITED and Steering Column Tele Position is set to DEPLOYED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4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1921931495.jpg"/>
                          <pic:cNvPicPr/>
                        </pic:nvPicPr>
                        <pic:blipFill>
                          <a:blip r:embed="mr_docxImage71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9d65c7dc58912b301108cefe241eb114" w:name="_9d65c7dc58912b301108cefe241eb114"/>
      <w:r/>
      <w:bookmarkEnd w:id="_9d65c7dc58912b301108cefe241eb114"/>
      <w:r w:rsidR="00AE04B0">
        <w:t xml:space="preserve"> </w:t>
      </w:r>
      <w:r w:rsidR="00AE04B0">
        <w:t xml:space="preserve">Request SteeringColumn Stowing Function Stow Steering Column Command Rake Stow Commenced</w:t>
      </w:r>
    </w:p>
    <w:p w14:paraId="4AC26D13" w14:textId="12693699" w:rsidP="001F5E54" w:rsidR="001F5E54" w:rsidRDefault="00AE04B0">
      <w:pPr>
        <w:rPr>
          <w:rFonts w:cs="Arial"/>
        </w:rPr>
      </w:pPr>
      <w:r>
        <w:rPr>
          <w:rFonts w:cs="Arial"/>
        </w:rPr>
        <w:t xml:space="preserve">The Request SteeringColumn Stowing Function shall set Stow Steering Column Command to STOW when Inhibit Status is set to INHIBITED and Steering Column Tele Position is set to DEPLOYED and Steering Column Rake Position is set to IN_MOTION.</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4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1921931495.jpg"/>
                          <pic:cNvPicPr/>
                        </pic:nvPicPr>
                        <pic:blipFill>
                          <a:blip r:embed="mr_docxImage72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3da683654b2205754362033558f6a66c" w:name="_3da683654b2205754362033558f6a66c"/>
      <w:r/>
      <w:bookmarkEnd w:id="_3da683654b2205754362033558f6a66c"/>
      <w:r w:rsidR="00AE04B0">
        <w:t xml:space="preserve"> </w:t>
      </w:r>
      <w:r w:rsidR="00AE04B0">
        <w:t xml:space="preserve">Request SteeringColumn Stowing Function Stow Steering Column Command Begin Stowing</w:t>
      </w:r>
    </w:p>
    <w:p w14:paraId="4AC26D13" w14:textId="12693699" w:rsidP="001F5E54" w:rsidR="001F5E54" w:rsidRDefault="00AE04B0">
      <w:pPr>
        <w:rPr>
          <w:rFonts w:cs="Arial"/>
        </w:rPr>
      </w:pPr>
      <w:r>
        <w:rPr>
          <w:rFonts w:cs="Arial"/>
        </w:rPr>
        <w:t xml:space="preserve">The Request SteeringColumn Stowing Function shall set Stow Steering Column Command to STOW when Inhibit Status is set to INHIBITED and Steering Column Tele Position is set to DEPLOYED and Steering Column Rake Position is set to DEPLOYED.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44"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1921931495.jpg"/>
                          <pic:cNvPicPr/>
                        </pic:nvPicPr>
                        <pic:blipFill>
                          <a:blip r:embed="mr_docxImage72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131c9c2fc595f338050e3307c8af976" w:name="_e131c9c2fc595f338050e3307c8af976"/>
      <w:r/>
      <w:bookmarkEnd w:id="_e131c9c2fc595f338050e3307c8af976"/>
      <w:r w:rsidR="00AE04B0">
        <w:t xml:space="preserve"> </w:t>
      </w:r>
      <w:r w:rsidR="00AE04B0">
        <w:t xml:space="preserve">Execute Request SteeringColumn Stowing Function</w:t>
      </w:r>
    </w:p>
    <w:p w14:paraId="4AC26D13" w14:textId="12693699" w:rsidP="001F5E54" w:rsidR="001F5E54" w:rsidRDefault="00AE04B0">
      <w:pPr>
        <w:rPr>
          <w:rFonts w:cs="Arial"/>
        </w:rPr>
      </w:pPr>
      <w:r>
        <w:rPr>
          <w:rFonts w:cs="Arial"/>
        </w:rPr>
        <w:t xml:space="preserve"> The Request SteeringColumn Stowing function shall execute only when State Selection Signal is set to NOT_DRIVE.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46"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1921931495.jpg"/>
                          <pic:cNvPicPr/>
                        </pic:nvPicPr>
                        <pic:blipFill>
                          <a:blip r:embed="mr_docxImage72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Column Movement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44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1766981427.jpg"/>
                    <pic:cNvPicPr/>
                  </pic:nvPicPr>
                  <pic:blipFill>
                    <a:blip r:embed="mr_docxImage723" cstate="print"/>
                    <a:stretch>
                      <a:fillRect/>
                    </a:stretch>
                  </pic:blipFill>
                  <pic:spPr>
                    <a:xfrm rot="0">
                      <a:off x="0" y="0"/>
                      <a:ext cx="152400" cy="152400"/>
                    </a:xfrm>
                    <a:prstGeom prst="rect">
                      <a:avLst/>
                    </a:prstGeom>
                  </pic:spPr>
                </pic:pic>
              </a:graphicData>
            </a:graphic>
          </wp:inline>
        </w:drawing>
      </w:r>
      <w:r w:rsidRPr="00661D74">
        <w:t xml:space="preserve">  </w:t>
      </w:r>
      <w:bookmarkStart w:id="_b6b168ca014f98d63ed99d9d2623cdd4" w:name="_b6b168ca014f98d63ed99d9d2623cdd4"/>
      <w:r w:rsidR="008E73AE">
        <w:t xml:space="preserve">Request to Move Seat</w:t>
      </w:r>
      <w:bookmarkEnd w:id="_b6b168ca014f98d63ed99d9d2623cdd4"/>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450" name="Picture -161207884.jpg" descr="-1612078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161207884.jpg"/>
                    <pic:cNvPicPr/>
                  </pic:nvPicPr>
                  <pic:blipFill>
                    <a:blip r:embed="mr_docxImage724" cstate="print"/>
                    <a:stretch>
                      <a:fillRect/>
                    </a:stretch>
                  </pic:blipFill>
                  <pic:spPr>
                    <a:xfrm rot="0">
                      <a:off x="0" y="0"/>
                      <a:ext cx="152400" cy="152400"/>
                    </a:xfrm>
                    <a:prstGeom prst="rect">
                      <a:avLst/>
                    </a:prstGeom>
                  </pic:spPr>
                </pic:pic>
              </a:graphicData>
            </a:graphic>
          </wp:inline>
        </w:drawing>
      </w:r>
      <w:r>
        <w:t xml:space="preserve">  </w:t>
      </w:r>
      <w:r w:rsidR="00AC0C92">
        <w:t xml:space="preserve">Request Maneuver Driver Seat To Stored Position</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452"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1922385341.jpg"/>
                    <pic:cNvPicPr/>
                  </pic:nvPicPr>
                  <pic:blipFill>
                    <a:blip r:embed="mr_docxImage725"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Sub System Function is responsible for sending Seat Movement Request based on its Inputs requests</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45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1766981427.jpg"/>
                    <pic:cNvPicPr/>
                  </pic:nvPicPr>
                  <pic:blipFill>
                    <a:blip r:embed="mr_docxImage726"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to Move Seat</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45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1399564691.jpg"/>
                    <pic:cNvPicPr/>
                  </pic:nvPicPr>
                  <pic:blipFill>
                    <a:blip r:embed="mr_docxImage727"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b6c887a8d950abfa8b6fca6496587f3a" w:history="1">
        <w:r w:rsidR="00B66881">
          <w:rStyle w:val="Hyperlink"/>
          <w:t xml:space="preserve">Request Seat Arbitration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3417851"/>
            <wp:effectExtent l="0" t="0" r="0" b="0"/>
            <wp:docPr id="1458" name="Picture -2142277910.jpg" descr="-214227791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2142277910.jpg"/>
                    <pic:cNvPicPr/>
                  </pic:nvPicPr>
                  <pic:blipFill>
                    <a:blip r:embed="mr_docxImage728" cstate="print"/>
                    <a:stretch>
                      <a:fillRect/>
                    </a:stretch>
                  </pic:blipFill>
                  <pic:spPr>
                    <a:xfrm rot="0">
                      <a:off x="0" y="0"/>
                      <a:ext cx="6466205" cy="3417851"/>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46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1399564691.jpg"/>
                    <pic:cNvPicPr/>
                  </pic:nvPicPr>
                  <pic:blipFill>
                    <a:blip r:embed="mr_docxImage72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Arbitrate Seat Position</w:t>
      </w:r>
      <w:r w:rsidR="0004480F">
        <w:t xml:space="preserve">”</w:t>
      </w:r>
      <w:r w:rsidRPr="00294100">
        <w:t xml:space="preserve"> calling </w:t>
      </w:r>
      <w:r>
        <w:rPr>
          <w:noProof/>
        </w:rPr>
        <w:drawing>
          <wp:inline distT="0" distB="0" distL="0" distR="0">
            <wp:extent cx="152400" cy="152400"/>
            <wp:effectExtent l="0" t="0" r="0" b="0"/>
            <wp:docPr id="146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1766981427.jpg"/>
                    <pic:cNvPicPr/>
                  </pic:nvPicPr>
                  <pic:blipFill>
                    <a:blip r:embed="mr_docxImage73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to Move Seat</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Seat Movement Request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46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1801020230.jpg"/>
                          <pic:cNvPicPr/>
                        </pic:nvPicPr>
                        <pic:blipFill>
                          <a:blip r:embed="mr_docxImage731"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21819675d18629d1f425b0cb4ea663f0" w:history="1">
              <w:r w:rsidR="00704F04">
                <w:rStyle w:val="Hyperlink"/>
                <w:rPr>
                  <w:rFonts w:cs="Arial"/>
                </w:rPr>
                <w:t xml:space="preserve">SeatMovementRequest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Command to Move seat which goes to the Driver seat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46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898099889.jpg"/>
                          <pic:cNvPicPr/>
                        </pic:nvPicPr>
                        <pic:blipFill>
                          <a:blip r:embed="mr_docxImage732"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Movement Request</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seat positon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468"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1318986858.jpg"/>
                          <pic:cNvPicPr/>
                        </pic:nvPicPr>
                        <pic:blipFill>
                          <a:blip r:embed="mr_docxImage733"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1f391800d524bc54dfb4a30f960df404" w:history="1">
              <w:r w:rsidR="00704F04">
                <w:rStyle w:val="Hyperlink"/>
                <w:rPr>
                  <w:rFonts w:cs="Arial"/>
                </w:rPr>
                <w:t xml:space="preserve">SeatPosition</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Current Seat Position from the Driver Seat System</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47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898099889.jpg"/>
                          <pic:cNvPicPr/>
                        </pic:nvPicPr>
                        <pic:blipFill>
                          <a:blip r:embed="mr_docxImage734"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Seat Position</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Seat Movement Command</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47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1801020230.jpg"/>
                          <pic:cNvPicPr/>
                        </pic:nvPicPr>
                        <pic:blipFill>
                          <a:blip r:embed="mr_docxImage735"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21819675d18629d1f425b0cb4ea663f0" w:history="1">
              <w:r>
                <w:rStyle w:val="Hyperlink"/>
                <w:rPr>
                  <w:rFonts w:cs="Arial"/>
                </w:rPr>
                <w:t xml:space="preserve">SeatMovementRequest</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Command to Move seat which goes to the Driver seat System</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47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898099889.jpg"/>
                          <pic:cNvPicPr/>
                        </pic:nvPicPr>
                        <pic:blipFill>
                          <a:blip r:embed="mr_docxImage736"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Command</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Seat Movement status Internal</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476"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1978320328.jpg"/>
                          <pic:cNvPicPr/>
                        </pic:nvPicPr>
                        <pic:blipFill>
                          <a:blip r:embed="mr_docxImage737"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57b2cc3c6586aff89bf63c3de2ea9021" w:history="1">
              <w:r>
                <w:rStyle w:val="Hyperlink"/>
                <w:rPr>
                  <w:rFonts w:cs="Arial"/>
                </w:rPr>
                <w:t xml:space="preserve">SeatMovementStatusInternal</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Status of the Seat movement according to the current position and external position</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47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898099889.jpg"/>
                          <pic:cNvPicPr/>
                        </pic:nvPicPr>
                        <pic:blipFill>
                          <a:blip r:embed="mr_docxImage738"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Seat Movement Status Internal</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4f67422eda321f46498367a978c6bbf0" w:name="_4f67422eda321f46498367a978c6bbf0"/>
      <w:r/>
      <w:bookmarkEnd w:id="_4f67422eda321f46498367a978c6bbf0"/>
      <w:r w:rsidR="00AE04B0">
        <w:t xml:space="preserve"> </w:t>
      </w:r>
      <w:r w:rsidR="00AE04B0">
        <w:t xml:space="preserve">Request to Move Seat Seat Movement Command Definition</w:t>
      </w:r>
    </w:p>
    <w:p w14:paraId="4AC26D13" w14:textId="12693699" w:rsidP="001F5E54" w:rsidR="001F5E54" w:rsidRDefault="00AE04B0">
      <w:pPr>
        <w:rPr>
          <w:rFonts w:cs="Arial"/>
        </w:rPr>
      </w:pPr>
      <w:r>
        <w:rPr>
          <w:rFonts w:cs="Arial"/>
        </w:rPr>
        <w:t xml:space="preserve">The Request to Move Seat function Shall Set Seat Movement Command to WORK, PLAY, REST or 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80"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1921931495.jpg"/>
                          <pic:cNvPicPr/>
                        </pic:nvPicPr>
                        <pic:blipFill>
                          <a:blip r:embed="mr_docxImage73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a3a7eaef1cc5868736e9bb271e073683" w:name="_a3a7eaef1cc5868736e9bb271e073683"/>
      <w:r/>
      <w:bookmarkEnd w:id="_a3a7eaef1cc5868736e9bb271e073683"/>
      <w:r w:rsidR="00AE04B0">
        <w:t xml:space="preserve"> </w:t>
      </w:r>
      <w:r w:rsidR="00AE04B0">
        <w:t xml:space="preserve">Request to Move Seat Normal Command</w:t>
      </w:r>
    </w:p>
    <w:p w14:paraId="4AC26D13" w14:textId="12693699" w:rsidP="001F5E54" w:rsidR="001F5E54" w:rsidRDefault="00AE04B0">
      <w:pPr>
        <w:rPr>
          <w:rFonts w:cs="Arial"/>
        </w:rPr>
      </w:pPr>
      <w:r>
        <w:rPr>
          <w:rFonts w:cs="Arial"/>
        </w:rPr>
        <w:t xml:space="preserve">The Request to Move Seat function shall set Seat Movment Command to the equivilent State Selection Signal input or DRIVE, REST, PLAY, WORK.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482" name="Picture -1921931495.jpg" descr="-19219314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1921931495.jpg"/>
                          <pic:cNvPicPr/>
                        </pic:nvPicPr>
                        <pic:blipFill>
                          <a:blip r:embed="mr_docxImage74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Set Seat Movement status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48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1399564691.jpg"/>
                    <pic:cNvPicPr/>
                  </pic:nvPicPr>
                  <pic:blipFill>
                    <a:blip r:embed="mr_docxImage741" cstate="print"/>
                    <a:stretch>
                      <a:fillRect/>
                    </a:stretch>
                  </pic:blipFill>
                  <pic:spPr>
                    <a:xfrm rot="0">
                      <a:off x="0" y="0"/>
                      <a:ext cx="152400" cy="152400"/>
                    </a:xfrm>
                    <a:prstGeom prst="rect">
                      <a:avLst/>
                    </a:prstGeom>
                  </pic:spPr>
                </pic:pic>
              </a:graphicData>
            </a:graphic>
          </wp:inline>
        </w:drawing>
      </w:r>
      <w:r w:rsidRPr="00661D74">
        <w:t xml:space="preserve">  </w:t>
      </w:r>
      <w:bookmarkStart w:id="_0b9fb125584dc9c092d192a19b3f0c6a" w:name="_0b9fb125584dc9c092d192a19b3f0c6a"/>
      <w:r w:rsidR="008E73AE">
        <w:t xml:space="preserve">Request Tray Arbitration</w:t>
      </w:r>
      <w:bookmarkEnd w:id="_0b9fb125584dc9c092d192a19b3f0c6a"/>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486"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1922385341.jpg"/>
                    <pic:cNvPicPr/>
                  </pic:nvPicPr>
                  <pic:blipFill>
                    <a:blip r:embed="mr_docxImage742"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Steering and Deployable Tray System</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System Function is responsible for preparing the Tray to Arbitrate and send the respective command for Arbitrating tray to other functions</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48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1399564691.jpg"/>
                    <pic:cNvPicPr/>
                  </pic:nvPicPr>
                  <pic:blipFill>
                    <a:blip r:embed="mr_docxImage743"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Tray Arbitration</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490"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1758972718.jpg"/>
                    <pic:cNvPicPr/>
                  </pic:nvPicPr>
                  <pic:blipFill>
                    <a:blip r:embed="mr_docxImage744"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14fb5f9119be7a225242e08a07c9fb81" w:history="1">
        <w:r w:rsidR="00B66881">
          <w:rStyle w:val="Hyperlink"/>
          <w:t xml:space="preserve">From work to drive mode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492"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69851524.jpg"/>
                    <pic:cNvPicPr/>
                  </pic:nvPicPr>
                  <pic:blipFill>
                    <a:blip r:embed="mr_docxImage745"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d3a7a768ce80ca71bed76600e7806ca0" w:history="1">
        <w:r w:rsidR="00B66881">
          <w:rStyle w:val="Hyperlink"/>
          <w:t xml:space="preserve">Make Work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494"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1758972718.jpg"/>
                    <pic:cNvPicPr/>
                  </pic:nvPicPr>
                  <pic:blipFill>
                    <a:blip r:embed="mr_docxImage746"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b5e631532a92d7f2e341c4d998d31a21" w:history="1">
        <w:r w:rsidR="00B66881">
          <w:rStyle w:val="Hyperlink"/>
          <w:t xml:space="preserve">Request Work Mode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496"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1758972718.jpg"/>
                    <pic:cNvPicPr/>
                  </pic:nvPicPr>
                  <pic:blipFill>
                    <a:blip r:embed="mr_docxImage747"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a6ec61117abbc6af1fbfb07830e8c222" w:history="1">
        <w:r w:rsidR="00B66881">
          <w:rStyle w:val="Hyperlink"/>
          <w:t xml:space="preserve">Rest to Work</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49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1758972718.jpg"/>
                    <pic:cNvPicPr/>
                  </pic:nvPicPr>
                  <pic:blipFill>
                    <a:blip r:embed="mr_docxImage748"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2ce79ef4bfd28886a5181c43d5d2b2f9" w:history="1">
        <w:r w:rsidR="00B66881">
          <w:rStyle w:val="Hyperlink"/>
          <w:t xml:space="preserve">Work to Rest</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500"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1758972718.jpg"/>
                    <pic:cNvPicPr/>
                  </pic:nvPicPr>
                  <pic:blipFill>
                    <a:blip r:embed="mr_docxImage749"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b1f25f69687cba67a4f22e1a82212149" w:history="1">
        <w:r w:rsidR="00B66881">
          <w:rStyle w:val="Hyperlink"/>
          <w:t xml:space="preserve">WorkToandFroRest</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233838"/>
            <wp:effectExtent l="0" t="0" r="0" b="0"/>
            <wp:docPr id="1502" name="Picture 1180726443.jpg" descr="11807264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1180726443.jpg"/>
                    <pic:cNvPicPr/>
                  </pic:nvPicPr>
                  <pic:blipFill>
                    <a:blip r:embed="mr_docxImage750" cstate="print"/>
                    <a:stretch>
                      <a:fillRect/>
                    </a:stretch>
                  </pic:blipFill>
                  <pic:spPr>
                    <a:xfrm rot="0">
                      <a:off x="0" y="0"/>
                      <a:ext cx="6466205" cy="2233838"/>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504"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1758972718.jpg"/>
                    <pic:cNvPicPr/>
                  </pic:nvPicPr>
                  <pic:blipFill>
                    <a:blip r:embed="mr_docxImage75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From work to drive mode</w:t>
      </w:r>
      <w:r w:rsidR="0004480F">
        <w:t xml:space="preserve">”</w:t>
      </w:r>
      <w:r w:rsidRPr="00294100">
        <w:t xml:space="preserve"> calling </w:t>
      </w:r>
      <w:r>
        <w:rPr>
          <w:noProof/>
        </w:rPr>
        <w:drawing>
          <wp:inline distT="0" distB="0" distL="0" distR="0">
            <wp:extent cx="152400" cy="152400"/>
            <wp:effectExtent l="0" t="0" r="0" b="0"/>
            <wp:docPr id="150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1399564691.jpg"/>
                    <pic:cNvPicPr/>
                  </pic:nvPicPr>
                  <pic:blipFill>
                    <a:blip r:embed="mr_docxImage75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29076"/>
            <wp:effectExtent l="0" t="0" r="0" b="0"/>
            <wp:docPr id="1508" name="Picture 521751505.jpg" descr="5217515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521751505.jpg"/>
                    <pic:cNvPicPr/>
                  </pic:nvPicPr>
                  <pic:blipFill>
                    <a:blip r:embed="mr_docxImage753" cstate="print"/>
                    <a:stretch>
                      <a:fillRect/>
                    </a:stretch>
                  </pic:blipFill>
                  <pic:spPr>
                    <a:xfrm rot="0">
                      <a:off x="0" y="0"/>
                      <a:ext cx="6466205" cy="272907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510"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69851524.jpg"/>
                    <pic:cNvPicPr/>
                  </pic:nvPicPr>
                  <pic:blipFill>
                    <a:blip r:embed="mr_docxImage75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Work Space Available</w:t>
      </w:r>
      <w:r w:rsidR="0004480F">
        <w:t xml:space="preserve">”</w:t>
      </w:r>
      <w:r w:rsidRPr="00294100">
        <w:t xml:space="preserve"> calling </w:t>
      </w:r>
      <w:r>
        <w:rPr>
          <w:noProof/>
        </w:rPr>
        <w:drawing>
          <wp:inline distT="0" distB="0" distL="0" distR="0">
            <wp:extent cx="152400" cy="152400"/>
            <wp:effectExtent l="0" t="0" r="0" b="0"/>
            <wp:docPr id="151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1399564691.jpg"/>
                    <pic:cNvPicPr/>
                  </pic:nvPicPr>
                  <pic:blipFill>
                    <a:blip r:embed="mr_docxImage75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89421"/>
            <wp:effectExtent l="0" t="0" r="0" b="0"/>
            <wp:docPr id="1514" name="Picture 267262574.jpg" descr="26726257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267262574.jpg"/>
                    <pic:cNvPicPr/>
                  </pic:nvPicPr>
                  <pic:blipFill>
                    <a:blip r:embed="mr_docxImage756" cstate="print"/>
                    <a:stretch>
                      <a:fillRect/>
                    </a:stretch>
                  </pic:blipFill>
                  <pic:spPr>
                    <a:xfrm rot="0">
                      <a:off x="0" y="0"/>
                      <a:ext cx="6466205" cy="2789421"/>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516"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1758972718.jpg"/>
                    <pic:cNvPicPr/>
                  </pic:nvPicPr>
                  <pic:blipFill>
                    <a:blip r:embed="mr_docxImage75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Work Mode</w:t>
      </w:r>
      <w:r w:rsidR="0004480F">
        <w:t xml:space="preserve">”</w:t>
      </w:r>
      <w:r w:rsidRPr="00294100">
        <w:t xml:space="preserve"> calling </w:t>
      </w:r>
      <w:r>
        <w:rPr>
          <w:noProof/>
        </w:rPr>
        <w:drawing>
          <wp:inline distT="0" distB="0" distL="0" distR="0">
            <wp:extent cx="152400" cy="152400"/>
            <wp:effectExtent l="0" t="0" r="0" b="0"/>
            <wp:docPr id="151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1399564691.jpg"/>
                    <pic:cNvPicPr/>
                  </pic:nvPicPr>
                  <pic:blipFill>
                    <a:blip r:embed="mr_docxImage75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075036"/>
            <wp:effectExtent l="0" t="0" r="0" b="0"/>
            <wp:docPr id="1520" name="Picture -496070444.jpg" descr="-49607044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496070444.jpg"/>
                    <pic:cNvPicPr/>
                  </pic:nvPicPr>
                  <pic:blipFill>
                    <a:blip r:embed="mr_docxImage759" cstate="print"/>
                    <a:stretch>
                      <a:fillRect/>
                    </a:stretch>
                  </pic:blipFill>
                  <pic:spPr>
                    <a:xfrm rot="0">
                      <a:off x="0" y="0"/>
                      <a:ext cx="6466205" cy="207503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522"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1758972718.jpg"/>
                    <pic:cNvPicPr/>
                  </pic:nvPicPr>
                  <pic:blipFill>
                    <a:blip r:embed="mr_docxImage760"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Rest to Work</w:t>
      </w:r>
      <w:r w:rsidR="0004480F">
        <w:t xml:space="preserve">”</w:t>
      </w:r>
      <w:r w:rsidRPr="00294100">
        <w:t xml:space="preserve"> calling </w:t>
      </w:r>
      <w:r>
        <w:rPr>
          <w:noProof/>
        </w:rPr>
        <w:drawing>
          <wp:inline distT="0" distB="0" distL="0" distR="0">
            <wp:extent cx="152400" cy="152400"/>
            <wp:effectExtent l="0" t="0" r="0" b="0"/>
            <wp:docPr id="152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1399564691.jpg"/>
                    <pic:cNvPicPr/>
                  </pic:nvPicPr>
                  <pic:blipFill>
                    <a:blip r:embed="mr_docxImage76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307977"/>
            <wp:effectExtent l="0" t="0" r="0" b="0"/>
            <wp:docPr id="1526" name="Picture -227278052.jpg" descr="-22727805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227278052.jpg"/>
                    <pic:cNvPicPr/>
                  </pic:nvPicPr>
                  <pic:blipFill>
                    <a:blip r:embed="mr_docxImage762" cstate="print"/>
                    <a:stretch>
                      <a:fillRect/>
                    </a:stretch>
                  </pic:blipFill>
                  <pic:spPr>
                    <a:xfrm rot="0">
                      <a:off x="0" y="0"/>
                      <a:ext cx="6466205" cy="2307977"/>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52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1758972718.jpg"/>
                    <pic:cNvPicPr/>
                  </pic:nvPicPr>
                  <pic:blipFill>
                    <a:blip r:embed="mr_docxImage76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Work to Rest</w:t>
      </w:r>
      <w:r w:rsidR="0004480F">
        <w:t xml:space="preserve">”</w:t>
      </w:r>
      <w:r w:rsidRPr="00294100">
        <w:t xml:space="preserve"> calling </w:t>
      </w:r>
      <w:r>
        <w:rPr>
          <w:noProof/>
        </w:rPr>
        <w:drawing>
          <wp:inline distT="0" distB="0" distL="0" distR="0">
            <wp:extent cx="152400" cy="152400"/>
            <wp:effectExtent l="0" t="0" r="0" b="0"/>
            <wp:docPr id="153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1399564691.jpg"/>
                    <pic:cNvPicPr/>
                  </pic:nvPicPr>
                  <pic:blipFill>
                    <a:blip r:embed="mr_docxImage76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p>
    <w:p w14:paraId="7A8A02B9" w14:textId="77777777" w:rsidP="00306D37" w:rsidR="00306D37" w:rsidRDefault="00306D37">
      <w:pPr>
        <w:contextualSpacing/>
      </w:pPr>
    </w:p>
    <w:p w14:paraId="7222090F" w14:textId="6F382B8F" w:rsidP="00306D37" w:rsidR="006C2DE5" w:rsidRDefault="006C2DE5" w:rsidRPr="006C2DE5">
      <w:pPr>
        <w:rPr>
          <w:b/>
        </w:rPr>
      </w:pPr>
      <w:r w:rsidRPr="006C2DE5">
        <w:rPr>
          <w:b/>
        </w:rPr>
        <w:t xml:space="preserve">Description of “</w:t>
      </w:r>
      <w:r w:rsidRPr="006C2DE5">
        <w:rPr>
          <w:b/>
        </w:rPr>
        <w:t xml:space="preserve">WorkToandFroRest</w:t>
      </w:r>
      <w:r w:rsidRPr="006C2DE5">
        <w:rPr>
          <w:b/>
        </w:rPr>
        <w:t xml:space="preserve">” diagram</w:t>
      </w:r>
      <w:r>
        <w:rPr>
          <w:b/>
        </w:rPr>
        <w:t xml:space="preserve">:</w:t>
      </w:r>
    </w:p>
    <w:p w14:paraId="20B9DB12" w14:textId="22500F5F" w:rsidP="00306D37" w:rsidR="00306D37" w:rsidRDefault="00306D37">
      <w:r>
        <w:t xml:space="preserve">Feature behavior from work to rest mode</w:t>
      </w: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573894"/>
            <wp:effectExtent l="0" t="0" r="0" b="0"/>
            <wp:docPr id="1532" name="Picture 1721694106.jpg" descr="172169410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1721694106.jpg"/>
                    <pic:cNvPicPr/>
                  </pic:nvPicPr>
                  <pic:blipFill>
                    <a:blip r:embed="mr_docxImage765" cstate="print"/>
                    <a:stretch>
                      <a:fillRect/>
                    </a:stretch>
                  </pic:blipFill>
                  <pic:spPr>
                    <a:xfrm rot="0">
                      <a:off x="0" y="0"/>
                      <a:ext cx="6466205" cy="257389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534"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1758972718.jpg"/>
                    <pic:cNvPicPr/>
                  </pic:nvPicPr>
                  <pic:blipFill>
                    <a:blip r:embed="mr_docxImage766"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WorkToandFroRest</w:t>
      </w:r>
      <w:r w:rsidR="0004480F">
        <w:t xml:space="preserve">”</w:t>
      </w:r>
      <w:r w:rsidRPr="00294100">
        <w:t xml:space="preserve"> calling </w:t>
      </w:r>
      <w:r>
        <w:rPr>
          <w:noProof/>
        </w:rPr>
        <w:drawing>
          <wp:inline distT="0" distB="0" distL="0" distR="0">
            <wp:extent cx="152400" cy="152400"/>
            <wp:effectExtent l="0" t="0" r="0" b="0"/>
            <wp:docPr id="153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1399564691.jpg"/>
                    <pic:cNvPicPr/>
                  </pic:nvPicPr>
                  <pic:blipFill>
                    <a:blip r:embed="mr_docxImage767"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Move Request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538"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1801020230.jpg"/>
                          <pic:cNvPicPr/>
                        </pic:nvPicPr>
                        <pic:blipFill>
                          <a:blip r:embed="mr_docxImage768"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d23c5cdec6cb2dcbada655998adcd04f" w:history="1">
              <w:r w:rsidR="00704F04">
                <w:rStyle w:val="Hyperlink"/>
                <w:rPr>
                  <w:rFonts w:cs="Arial"/>
                </w:rPr>
                <w:t xml:space="preserve">TrayMoveRequest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Internal Request of Feature Controller to Move Tray Table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54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898099889.jpg"/>
                          <pic:cNvPicPr/>
                        </pic:nvPicPr>
                        <pic:blipFill>
                          <a:blip r:embed="mr_docxImage769"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Requst Tray Move</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54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898099889.jpg"/>
                          <pic:cNvPicPr/>
                        </pic:nvPicPr>
                        <pic:blipFill>
                          <a:blip r:embed="mr_docxImage770"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Requst Tray Move</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154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1399564691.jpg"/>
                          <pic:cNvPicPr/>
                        </pic:nvPicPr>
                        <pic:blipFill>
                          <a:blip r:embed="mr_docxImage771"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5f37a8550309150a5d7804d9e1ac3706" w:history="1">
              <w:r w:rsidR="00FE73F2">
                <w:rStyle w:val="Hyperlink"/>
                <w:rPr>
                  <w:rFonts w:cs="Arial"/>
                </w:rPr>
                <w:t xml:space="preserve">Control SSC Functionality</w:t>
              </w:r>
            </w:hyperlink>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54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898099889.jpg"/>
                          <pic:cNvPicPr/>
                        </pic:nvPicPr>
                        <pic:blipFill>
                          <a:blip r:embed="mr_docxImage772"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Requst Tray Move</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54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898099889.jpg"/>
                          <pic:cNvPicPr/>
                        </pic:nvPicPr>
                        <pic:blipFill>
                          <a:blip r:embed="mr_docxImage77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Requst Tray Move</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Position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550"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1978320328.jpg"/>
                          <pic:cNvPicPr/>
                        </pic:nvPicPr>
                        <pic:blipFill>
                          <a:blip r:embed="mr_docxImage774"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17abfb7c5d33a493bc38ce8f1cb15c38" w:history="1">
              <w:r w:rsidR="00704F04">
                <w:rStyle w:val="Hyperlink"/>
                <w:rPr>
                  <w:rFonts w:cs="Arial"/>
                </w:rPr>
                <w:t xml:space="preserve">TrayPostionStatus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Tray Position status is the feedback for Tray position given by Tray position Sensor</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155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1399564691.jpg"/>
                          <pic:cNvPicPr/>
                        </pic:nvPicPr>
                        <pic:blipFill>
                          <a:blip r:embed="mr_docxImage775"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8e3584e68cadca8d85a22862ba634c40" w:history="1">
              <w:r w:rsidR="00FE73F2">
                <w:rStyle w:val="Hyperlink"/>
                <w:rPr>
                  <w:rFonts w:cs="Arial"/>
                </w:rPr>
                <w:t xml:space="preserve">Actuate Tray</w:t>
              </w:r>
            </w:hyperlink>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Lock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554"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1978320328.jpg"/>
                          <pic:cNvPicPr/>
                        </pic:nvPicPr>
                        <pic:blipFill>
                          <a:blip r:embed="mr_docxImage776"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9593a3469e792873fcfa9d953a1ccd62" w:history="1">
              <w:r w:rsidR="00704F04">
                <w:rStyle w:val="Hyperlink"/>
                <w:rPr>
                  <w:rFonts w:cs="Arial"/>
                </w:rPr>
                <w:t xml:space="preserve">TrayLockStatus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Tray lock status is given by Tray Lock sensor</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155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1399564691.jpg"/>
                          <pic:cNvPicPr/>
                        </pic:nvPicPr>
                        <pic:blipFill>
                          <a:blip r:embed="mr_docxImage777"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8e3584e68cadca8d85a22862ba634c40" w:history="1">
              <w:r w:rsidR="00FE73F2">
                <w:rStyle w:val="Hyperlink"/>
                <w:rPr>
                  <w:rFonts w:cs="Arial"/>
                </w:rPr>
                <w:t xml:space="preserve">Actuate Tray</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Tray status</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558"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1978320328.jpg"/>
                          <pic:cNvPicPr/>
                        </pic:nvPicPr>
                        <pic:blipFill>
                          <a:blip r:embed="mr_docxImage778"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f333695d6e13e96b13af33837d11643e" w:history="1">
              <w:r>
                <w:rStyle w:val="Hyperlink"/>
                <w:rPr>
                  <w:rFonts w:cs="Arial"/>
                </w:rPr>
                <w:t xml:space="preserve">TrayStatus</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This status is decided and fed by the Feature systems based on Requests and Input feedbacks fed</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56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898099889.jpg"/>
                          <pic:cNvPicPr/>
                        </pic:nvPicPr>
                        <pic:blipFill>
                          <a:blip r:embed="mr_docxImage779"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Tray Status</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56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898099889.jpg"/>
                          <pic:cNvPicPr/>
                        </pic:nvPicPr>
                        <pic:blipFill>
                          <a:blip r:embed="mr_docxImage780"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Tray Status</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156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1399564691.jpg"/>
                          <pic:cNvPicPr/>
                        </pic:nvPicPr>
                        <pic:blipFill>
                          <a:blip r:embed="mr_docxImage781"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5cc1a719bde57acb8424636bfdfc1478" w:history="1">
              <w:r w:rsidR="00FE73F2">
                <w:rStyle w:val="Hyperlink"/>
                <w:rPr>
                  <w:rFonts w:cs="Arial"/>
                  <w:color w:val="000000"/>
                </w:rPr>
                <w:t xml:space="preserve">Check for Transition Termination</w:t>
              </w:r>
            </w:hyperlink>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56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898099889.jpg"/>
                          <pic:cNvPicPr/>
                        </pic:nvPicPr>
                        <pic:blipFill>
                          <a:blip r:embed="mr_docxImage782"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Tray Status</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56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898099889.jpg"/>
                          <pic:cNvPicPr/>
                        </pic:nvPicPr>
                        <pic:blipFill>
                          <a:blip r:embed="mr_docxImage783"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Tray Status</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Tray Move command</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570" name="Picture 526637129.jpg" descr="52663712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526637129.jpg"/>
                          <pic:cNvPicPr/>
                        </pic:nvPicPr>
                        <pic:blipFill>
                          <a:blip r:embed="mr_docxImage784"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e0ffe8ac06ed9e1038e2e138c3539e15" w:history="1">
              <w:r>
                <w:rStyle w:val="Hyperlink"/>
                <w:rPr>
                  <w:rFonts w:cs="Arial"/>
                </w:rPr>
                <w:t xml:space="preserve">TrayMoveCommand</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Tray Move Command is the command signal which has various Tray Control requests in 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157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1399564691.jpg"/>
                          <pic:cNvPicPr/>
                        </pic:nvPicPr>
                        <pic:blipFill>
                          <a:blip r:embed="mr_docxImage785"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8e3584e68cadca8d85a22862ba634c40" w:history="1">
              <w:r w:rsidR="00FE73F2">
                <w:rStyle w:val="Hyperlink"/>
                <w:rPr>
                  <w:rFonts w:cs="Arial"/>
                  <w:color w:val="000000"/>
                </w:rPr>
                <w:t xml:space="preserve">Actuate Tray</w:t>
              </w:r>
            </w:hyperlink>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HMI instructions</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574"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1978320328.jpg"/>
                          <pic:cNvPicPr/>
                        </pic:nvPicPr>
                        <pic:blipFill>
                          <a:blip r:embed="mr_docxImage786"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823985afbed8afef3fcb912f43d9de60" w:history="1">
              <w:r>
                <w:rStyle w:val="Hyperlink"/>
                <w:rPr>
                  <w:rFonts w:cs="Arial"/>
                </w:rPr>
                <w:t xml:space="preserve">HMIInsWar</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HMI Instructions to Stow and Warning display if Tray is not pushed in properly</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157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1399564691.jpg"/>
                          <pic:cNvPicPr/>
                        </pic:nvPicPr>
                        <pic:blipFill>
                          <a:blip r:embed="mr_docxImage787"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5ae381cc69528b89e21b84f5291096ea" w:history="1">
              <w:r w:rsidR="00FE73F2">
                <w:rStyle w:val="Hyperlink"/>
                <w:rPr>
                  <w:rFonts w:cs="Arial"/>
                  <w:color w:val="000000"/>
                </w:rPr>
                <w:t xml:space="preserve">Manage Feature Arbitration Feedback</w:t>
              </w:r>
            </w:hyperlink>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5E7D71E6" w14:textId="77777777" w:rsidP="00A7465B" w:rsidR="00A7465B" w:rsidRDefault="00A7465B">
      <w:pPr>
        <w:contextualSpacing/>
        <w:jc w:val="center"/>
      </w:pPr>
      <w:r>
        <w:rPr>
          <w:noProof/>
        </w:rPr>
        <w:drawing>
          <wp:inline distT="0" distB="0" distL="0" distR="0">
            <wp:extent cx="6466204" cy="5599306"/>
            <wp:effectExtent l="0" t="0" r="0" b="0"/>
            <wp:docPr id="1578" name="Picture 587635932.jpg" descr="58763593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587635932.jpg"/>
                    <pic:cNvPicPr/>
                  </pic:nvPicPr>
                  <pic:blipFill>
                    <a:blip r:embed="mr_docxImage788" cstate="print"/>
                    <a:stretch>
                      <a:fillRect/>
                    </a:stretch>
                  </pic:blipFill>
                  <pic:spPr>
                    <a:xfrm rot="0">
                      <a:off x="0" y="0"/>
                      <a:ext cx="6466204" cy="5599306"/>
                    </a:xfrm>
                    <a:prstGeom prst="rect">
                      <a:avLst/>
                    </a:prstGeom>
                  </pic:spPr>
                </pic:pic>
              </a:graphicData>
            </a:graphic>
          </wp:inline>
        </w:drawing>
      </w:r>
    </w:p>
    <w:p w14:paraId="1605F18A" w14:textId="56385C03" w:rsidP="000A30CD" w:rsidR="000A30CD" w:rsidRDefault="00A7465B" w:rsidRPr="00294100">
      <w:pPr>
        <w:pStyle w:val="Caption"/>
      </w:pPr>
      <w:r w:rsidRPr="00BD03E8">
        <w:t xml:space="preserve">Figure </w:t>
      </w:r>
      <w:fldSimple w:instr=" SEQ Figure \* ARABIC ">
        <w:r w:rsidR="00171070">
          <w:rPr>
            <w:noProof/>
          </w:rPr>
          <w:t xml:space="preserve">3</w:t>
        </w:r>
      </w:fldSimple>
      <w:r w:rsidRPr="00BD03E8">
        <w:t xml:space="preserve">:</w:t>
      </w:r>
      <w:r w:rsidR="00501DFF">
        <w:t xml:space="preserve"> </w:t>
      </w:r>
      <w:r w:rsidR="000A30CD" w:rsidRPr="00294100">
        <w:t xml:space="preserve">Request Tray Arbitration</w:t>
      </w:r>
    </w:p>
    <w:p w14:paraId="09D37D1D" w14:textId="77777777" w:rsidP="000A30CD" w:rsidR="000A30CD" w:rsidRDefault="000A30CD" w:rsidRPr="000A30CD"/>
    <w:p w14:paraId="2050B6EE" w14:textId="77777777" w:rsidP="00A7465B" w:rsidR="00A7465B" w:rsidRDefault="00A7465B" w:rsidRPr="00834E12"/>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e2446f9b23e3b75ff5346d9121a1c389" w:name="_e2446f9b23e3b75ff5346d9121a1c389"/>
      <w:r/>
      <w:bookmarkEnd w:id="_e2446f9b23e3b75ff5346d9121a1c389"/>
      <w:r w:rsidR="00AE04B0">
        <w:t xml:space="preserve"> </w:t>
      </w:r>
      <w:r w:rsidR="00AE04B0">
        <w:t xml:space="preserve">Request Tray Arbitration</w:t>
      </w:r>
    </w:p>
    <w:p w14:paraId="4AC26D13" w14:textId="12693699" w:rsidP="001F5E54" w:rsidR="001F5E54" w:rsidRDefault="00AE04B0">
      <w:pPr>
        <w:rPr>
          <w:rFonts w:cs="Arial"/>
        </w:rPr>
      </w:pPr>
      <w:r>
        <w:rPr>
          <w:rFonts w:cs="Arial"/>
        </w:rPr>
        <w:t xml:space="preserve">When Request Tray Arbitration function receives StateSelectionSignal = WORK, it shall verify TrayObstructionStatus= NO_OBSTACLE_DETECTED , TrayPositionStatus= STOWED , TrayLockStatus=LOCKED and then set </w:t>
      </w:r>
    </w:p>
    <w:p w14:paraId="4AC26D13" w14:textId="12693699" w:rsidP="001F5E54" w:rsidR="001F5E54" w:rsidRDefault="00AE04B0">
      <w:pPr>
        <w:rPr>
          <w:rFonts w:cs="Arial"/>
        </w:rPr>
      </w:pPr>
      <w:r>
        <w:rPr>
          <w:rFonts w:cs="Arial"/>
        </w:rPr>
        <w:t>TrayMoveCommand= DEPLOY &amp;&amp; TrayMoveCommand= UNLOCK &amp;&amp; TrayStatus= DEPLOYING and Look for HMIInsWar while stowing if requested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58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1766981427.jpg"/>
                    <pic:cNvPicPr/>
                  </pic:nvPicPr>
                  <pic:blipFill>
                    <a:blip r:embed="mr_docxImage789" cstate="print"/>
                    <a:stretch>
                      <a:fillRect/>
                    </a:stretch>
                  </pic:blipFill>
                  <pic:spPr>
                    <a:xfrm rot="0">
                      <a:off x="0" y="0"/>
                      <a:ext cx="152400" cy="152400"/>
                    </a:xfrm>
                    <a:prstGeom prst="rect">
                      <a:avLst/>
                    </a:prstGeom>
                  </pic:spPr>
                </pic:pic>
              </a:graphicData>
            </a:graphic>
          </wp:inline>
        </w:drawing>
      </w:r>
      <w:r w:rsidRPr="00661D74">
        <w:t xml:space="preserve">  </w:t>
      </w:r>
      <w:bookmarkStart w:id="_60383200b15d4f1c1cfb570db0da1824" w:name="_60383200b15d4f1c1cfb570db0da1824"/>
      <w:r w:rsidR="008E73AE">
        <w:t xml:space="preserve">Request Tray Deployment</w:t>
      </w:r>
      <w:bookmarkEnd w:id="_60383200b15d4f1c1cfb570db0da1824"/>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582" name="Picture -161207884.jpg" descr="-1612078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161207884.jpg"/>
                    <pic:cNvPicPr/>
                  </pic:nvPicPr>
                  <pic:blipFill>
                    <a:blip r:embed="mr_docxImage790" cstate="print"/>
                    <a:stretch>
                      <a:fillRect/>
                    </a:stretch>
                  </pic:blipFill>
                  <pic:spPr>
                    <a:xfrm rot="0">
                      <a:off x="0" y="0"/>
                      <a:ext cx="152400" cy="152400"/>
                    </a:xfrm>
                    <a:prstGeom prst="rect">
                      <a:avLst/>
                    </a:prstGeom>
                  </pic:spPr>
                </pic:pic>
              </a:graphicData>
            </a:graphic>
          </wp:inline>
        </w:drawing>
      </w:r>
      <w:r>
        <w:t xml:space="preserve">  </w:t>
      </w:r>
      <w:r w:rsidR="00AC0C92">
        <w:t xml:space="preserve">Command Tray Table Deploy</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584"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1922385341.jpg"/>
                    <pic:cNvPicPr/>
                  </pic:nvPicPr>
                  <pic:blipFill>
                    <a:blip r:embed="mr_docxImage791"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System Function is responsible for preparing the Tray to Arbitrate and send the respective command to Arbitrate tray to next functions</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58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1766981427.jpg"/>
                    <pic:cNvPicPr/>
                  </pic:nvPicPr>
                  <pic:blipFill>
                    <a:blip r:embed="mr_docxImage792"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Tray Deployment</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58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399564691.jpg"/>
                    <pic:cNvPicPr/>
                  </pic:nvPicPr>
                  <pic:blipFill>
                    <a:blip r:embed="mr_docxImage793"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0b9fb125584dc9c092d192a19b3f0c6a" w:history="1">
        <w:r w:rsidR="00B66881">
          <w:rStyle w:val="Hyperlink"/>
          <w:t xml:space="preserve">Request Tray Arbitration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4" cy="5599306"/>
            <wp:effectExtent l="0" t="0" r="0" b="0"/>
            <wp:docPr id="1590" name="Picture 587635932.jpg" descr="58763593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587635932.jpg"/>
                    <pic:cNvPicPr/>
                  </pic:nvPicPr>
                  <pic:blipFill>
                    <a:blip r:embed="mr_docxImage794" cstate="print"/>
                    <a:stretch>
                      <a:fillRect/>
                    </a:stretch>
                  </pic:blipFill>
                  <pic:spPr>
                    <a:xfrm rot="0">
                      <a:off x="0" y="0"/>
                      <a:ext cx="6466204" cy="559930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59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1399564691.jpg"/>
                    <pic:cNvPicPr/>
                  </pic:nvPicPr>
                  <pic:blipFill>
                    <a:blip r:embed="mr_docxImage79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r w:rsidRPr="00294100">
        <w:t xml:space="preserve"> calling </w:t>
      </w:r>
      <w:r>
        <w:rPr>
          <w:noProof/>
        </w:rPr>
        <w:drawing>
          <wp:inline distT="0" distB="0" distL="0" distR="0">
            <wp:extent cx="152400" cy="152400"/>
            <wp:effectExtent l="0" t="0" r="0" b="0"/>
            <wp:docPr id="1594"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1766981427.jpg"/>
                    <pic:cNvPicPr/>
                  </pic:nvPicPr>
                  <pic:blipFill>
                    <a:blip r:embed="mr_docxImage796"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Deployment</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Deploy Request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596"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1801020230.jpg"/>
                          <pic:cNvPicPr/>
                        </pic:nvPicPr>
                        <pic:blipFill>
                          <a:blip r:embed="mr_docxImage797"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d23c5cdec6cb2dcbada655998adcd04f" w:history="1">
              <w:r w:rsidR="00704F04">
                <w:rStyle w:val="Hyperlink"/>
                <w:rPr>
                  <w:rFonts w:cs="Arial"/>
                </w:rPr>
                <w:t xml:space="preserve">TrayMoveRequest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Internal Request of Feature Controller to Move Tray Table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1598" name="Picture -1441779518.jpg" descr="-1441779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1441779518.jpg"/>
                          <pic:cNvPicPr/>
                        </pic:nvPicPr>
                        <pic:blipFill>
                          <a:blip r:embed="mr_docxImage798"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11f9f94747c9663b67e1b00be6d9f8da" w:history="1">
              <w:r w:rsidR="00FE73F2">
                <w:rStyle w:val="Hyperlink"/>
                <w:rPr>
                  <w:rFonts w:cs="Arial"/>
                </w:rPr>
                <w:t xml:space="preserve">Check Tray Status</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Deploy Tray Command</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600" name="Picture 526637129.jpg" descr="52663712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526637129.jpg"/>
                          <pic:cNvPicPr/>
                        </pic:nvPicPr>
                        <pic:blipFill>
                          <a:blip r:embed="mr_docxImage799"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e0ffe8ac06ed9e1038e2e138c3539e15" w:history="1">
              <w:r>
                <w:rStyle w:val="Hyperlink"/>
                <w:rPr>
                  <w:rFonts w:cs="Arial"/>
                </w:rPr>
                <w:t xml:space="preserve">TrayMoveCommand</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Tray Move Command is the command signal which has various Tray Control requests in 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602"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898099889.jpg"/>
                          <pic:cNvPicPr/>
                        </pic:nvPicPr>
                        <pic:blipFill>
                          <a:blip r:embed="mr_docxImage800"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Tray Move Command</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5c762697feff66df85ef8ea6c71444a3" w:name="_5c762697feff66df85ef8ea6c71444a3"/>
      <w:r/>
      <w:bookmarkEnd w:id="_5c762697feff66df85ef8ea6c71444a3"/>
      <w:r w:rsidR="00AE04B0">
        <w:t xml:space="preserve"> </w:t>
      </w:r>
      <w:r w:rsidR="00AE04B0">
        <w:t xml:space="preserve">Deploy/Stow Tray Command Output Definition</w:t>
      </w:r>
    </w:p>
    <w:p w14:paraId="4AC26D13" w14:textId="12693699" w:rsidP="001F5E54" w:rsidR="001F5E54" w:rsidRDefault="00AE04B0">
      <w:pPr>
        <w:rPr>
          <w:rFonts w:cs="Arial"/>
        </w:rPr>
      </w:pPr>
      <w:r>
        <w:rPr>
          <w:rFonts w:cs="Arial"/>
        </w:rPr>
        <w:t xml:space="preserve">The Request Tray Deployment/Stowing function(s) Shall Set Stow/Deploy Tray Command to NONE or Halt, Deploy or STOW</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04"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220226134.jpg"/>
                          <pic:cNvPicPr/>
                        </pic:nvPicPr>
                        <pic:blipFill>
                          <a:blip r:embed="mr_docxImage80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fac0b83a2a57469a9c5071e3f1c2827b" w:name="_fac0b83a2a57469a9c5071e3f1c2827b"/>
      <w:r/>
      <w:bookmarkEnd w:id="_fac0b83a2a57469a9c5071e3f1c2827b"/>
      <w:r w:rsidR="00AE04B0">
        <w:t xml:space="preserve"> </w:t>
      </w:r>
      <w:r w:rsidR="00AE04B0">
        <w:t xml:space="preserve">Request Tray Deployment/Stowing function Deploy/Stow Tray Command Error Detected</w:t>
      </w:r>
    </w:p>
    <w:p w14:paraId="4AC26D13" w14:textId="12693699" w:rsidP="001F5E54" w:rsidR="001F5E54" w:rsidRDefault="00AE04B0">
      <w:pPr>
        <w:rPr>
          <w:rFonts w:cs="Arial"/>
        </w:rPr>
      </w:pPr>
      <w:r>
        <w:rPr>
          <w:rFonts w:cs="Arial"/>
        </w:rPr>
        <w:t xml:space="preserve">The Request Tray Deployment/Stowing function(s) Shall Set Stow/Deploy Tray Command to NONE when Tray Table Position is set to ERROR</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06"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220226134.jpg"/>
                          <pic:cNvPicPr/>
                        </pic:nvPicPr>
                        <pic:blipFill>
                          <a:blip r:embed="mr_docxImage802"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ba89f523f38a4e9db326a6bc304731f" w:name="_cba89f523f38a4e9db326a6bc304731f"/>
      <w:r/>
      <w:bookmarkEnd w:id="_cba89f523f38a4e9db326a6bc304731f"/>
      <w:r w:rsidR="00AE04B0">
        <w:t xml:space="preserve"> </w:t>
      </w:r>
      <w:r w:rsidR="00AE04B0">
        <w:t xml:space="preserve">Request Tray Deployment function Deploy Tray Command Normal Tray Deployment Completed</w:t>
      </w:r>
    </w:p>
    <w:p w14:paraId="4AC26D13" w14:textId="12693699" w:rsidP="001F5E54" w:rsidR="001F5E54" w:rsidRDefault="00AE04B0">
      <w:pPr>
        <w:rPr>
          <w:rFonts w:cs="Arial"/>
        </w:rPr>
      </w:pPr>
      <w:r>
        <w:rPr>
          <w:rFonts w:cs="Arial"/>
        </w:rPr>
        <w:t xml:space="preserve">The Request Tray Deployment/Stowing function(s) Shall Set Stow/Deploy Tray Command is set to NONE when Tray Table Position is set to DEPLOYED AND Tray Obstruction Status is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08"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220226134.jpg"/>
                          <pic:cNvPicPr/>
                        </pic:nvPicPr>
                        <pic:blipFill>
                          <a:blip r:embed="mr_docxImage803"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e5e8453383418ff6a72a08447c90445" w:name="_6e5e8453383418ff6a72a08447c90445"/>
      <w:r/>
      <w:bookmarkEnd w:id="_6e5e8453383418ff6a72a08447c90445"/>
      <w:r w:rsidR="00AE04B0">
        <w:t xml:space="preserve"> </w:t>
      </w:r>
      <w:r w:rsidR="00AE04B0">
        <w:t xml:space="preserve">Request Tray Deployment function Deploy Tray Command Normal Tray Deployment Start</w:t>
      </w:r>
    </w:p>
    <w:p w14:paraId="4AC26D13" w14:textId="12693699" w:rsidP="001F5E54" w:rsidR="001F5E54" w:rsidRDefault="00AE04B0">
      <w:pPr>
        <w:rPr>
          <w:rFonts w:cs="Arial"/>
        </w:rPr>
      </w:pPr>
      <w:r>
        <w:rPr>
          <w:rFonts w:cs="Arial"/>
        </w:rPr>
        <w:t xml:space="preserve">The Request Tray Deployment function Shall Set Deploy Tray Command is set to DEPLOY when State Selection Signal is set to NOT_DRIVE AND Tray Table Position is set to STOWED AND Tray Obstruction Status is set to NO_OBSTACLE_DETECTED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10"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220226134.jpg"/>
                          <pic:cNvPicPr/>
                        </pic:nvPicPr>
                        <pic:blipFill>
                          <a:blip r:embed="mr_docxImage80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Request Tray Arbitration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61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1766981427.jpg"/>
                    <pic:cNvPicPr/>
                  </pic:nvPicPr>
                  <pic:blipFill>
                    <a:blip r:embed="mr_docxImage805" cstate="print"/>
                    <a:stretch>
                      <a:fillRect/>
                    </a:stretch>
                  </pic:blipFill>
                  <pic:spPr>
                    <a:xfrm rot="0">
                      <a:off x="0" y="0"/>
                      <a:ext cx="152400" cy="152400"/>
                    </a:xfrm>
                    <a:prstGeom prst="rect">
                      <a:avLst/>
                    </a:prstGeom>
                  </pic:spPr>
                </pic:pic>
              </a:graphicData>
            </a:graphic>
          </wp:inline>
        </w:drawing>
      </w:r>
      <w:r w:rsidRPr="00661D74">
        <w:t xml:space="preserve">  </w:t>
      </w:r>
      <w:bookmarkStart w:id="_c164a7286e7a8d86332630fcacb15570" w:name="_c164a7286e7a8d86332630fcacb15570"/>
      <w:r w:rsidR="008E73AE">
        <w:t xml:space="preserve">Request Tray Lock</w:t>
      </w:r>
      <w:bookmarkEnd w:id="_c164a7286e7a8d86332630fcacb15570"/>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614" name="Picture -161207884.jpg" descr="-1612078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161207884.jpg"/>
                    <pic:cNvPicPr/>
                  </pic:nvPicPr>
                  <pic:blipFill>
                    <a:blip r:embed="mr_docxImage806" cstate="print"/>
                    <a:stretch>
                      <a:fillRect/>
                    </a:stretch>
                  </pic:blipFill>
                  <pic:spPr>
                    <a:xfrm rot="0">
                      <a:off x="0" y="0"/>
                      <a:ext cx="152400" cy="152400"/>
                    </a:xfrm>
                    <a:prstGeom prst="rect">
                      <a:avLst/>
                    </a:prstGeom>
                  </pic:spPr>
                </pic:pic>
              </a:graphicData>
            </a:graphic>
          </wp:inline>
        </w:drawing>
      </w:r>
      <w:r>
        <w:t xml:space="preserve">  </w:t>
      </w:r>
      <w:r w:rsidR="00AC0C92">
        <w:t xml:space="preserve">Lock Tray Table</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616"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1922385341.jpg"/>
                    <pic:cNvPicPr/>
                  </pic:nvPicPr>
                  <pic:blipFill>
                    <a:blip r:embed="mr_docxImage807"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A subsystem Function which sends Tray Lock request based on its inputs</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618"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1766981427.jpg"/>
                    <pic:cNvPicPr/>
                  </pic:nvPicPr>
                  <pic:blipFill>
                    <a:blip r:embed="mr_docxImage808"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Tray Lock</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62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1399564691.jpg"/>
                    <pic:cNvPicPr/>
                  </pic:nvPicPr>
                  <pic:blipFill>
                    <a:blip r:embed="mr_docxImage809"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0b9fb125584dc9c092d192a19b3f0c6a" w:history="1">
        <w:r w:rsidR="00B66881">
          <w:rStyle w:val="Hyperlink"/>
          <w:t xml:space="preserve">Request Tray Arbitration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4" cy="5599306"/>
            <wp:effectExtent l="0" t="0" r="0" b="0"/>
            <wp:docPr id="1622" name="Picture 587635932.jpg" descr="58763593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587635932.jpg"/>
                    <pic:cNvPicPr/>
                  </pic:nvPicPr>
                  <pic:blipFill>
                    <a:blip r:embed="mr_docxImage810" cstate="print"/>
                    <a:stretch>
                      <a:fillRect/>
                    </a:stretch>
                  </pic:blipFill>
                  <pic:spPr>
                    <a:xfrm rot="0">
                      <a:off x="0" y="0"/>
                      <a:ext cx="6466204" cy="559930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62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1399564691.jpg"/>
                    <pic:cNvPicPr/>
                  </pic:nvPicPr>
                  <pic:blipFill>
                    <a:blip r:embed="mr_docxImage81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r w:rsidRPr="00294100">
        <w:t xml:space="preserve"> calling </w:t>
      </w:r>
      <w:r>
        <w:rPr>
          <w:noProof/>
        </w:rPr>
        <w:drawing>
          <wp:inline distT="0" distB="0" distL="0" distR="0">
            <wp:extent cx="152400" cy="152400"/>
            <wp:effectExtent l="0" t="0" r="0" b="0"/>
            <wp:docPr id="162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1766981427.jpg"/>
                    <pic:cNvPicPr/>
                  </pic:nvPicPr>
                  <pic:blipFill>
                    <a:blip r:embed="mr_docxImage81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Lock</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Move request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628"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1801020230.jpg"/>
                          <pic:cNvPicPr/>
                        </pic:nvPicPr>
                        <pic:blipFill>
                          <a:blip r:embed="mr_docxImage813"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d23c5cdec6cb2dcbada655998adcd04f" w:history="1">
              <w:r w:rsidR="00704F04">
                <w:rStyle w:val="Hyperlink"/>
                <w:rPr>
                  <w:rFonts w:cs="Arial"/>
                </w:rPr>
                <w:t xml:space="preserve">TrayMoveRequest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Internal Request of Feature Controller to Move Tray Table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1630" name="Picture -1441779518.jpg" descr="-1441779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1441779518.jpg"/>
                          <pic:cNvPicPr/>
                        </pic:nvPicPr>
                        <pic:blipFill>
                          <a:blip r:embed="mr_docxImage814"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11f9f94747c9663b67e1b00be6d9f8da" w:history="1">
              <w:r w:rsidR="00FE73F2">
                <w:rStyle w:val="Hyperlink"/>
                <w:rPr>
                  <w:rFonts w:cs="Arial"/>
                </w:rPr>
                <w:t xml:space="preserve">Check Tray Status</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Request Lock Tray</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632" name="Picture 526637129.jpg" descr="52663712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526637129.jpg"/>
                          <pic:cNvPicPr/>
                        </pic:nvPicPr>
                        <pic:blipFill>
                          <a:blip r:embed="mr_docxImage815"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e0ffe8ac06ed9e1038e2e138c3539e15" w:history="1">
              <w:r>
                <w:rStyle w:val="Hyperlink"/>
                <w:rPr>
                  <w:rFonts w:cs="Arial"/>
                </w:rPr>
                <w:t xml:space="preserve">TrayMoveCommand</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Tray Move Command is the command signal which has various Tray Control requests in 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63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898099889.jpg"/>
                          <pic:cNvPicPr/>
                        </pic:nvPicPr>
                        <pic:blipFill>
                          <a:blip r:embed="mr_docxImage816"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Tray Move Command</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eb94db66f6435ca49ac5004987895751" w:name="_eb94db66f6435ca49ac5004987895751"/>
      <w:r/>
      <w:bookmarkEnd w:id="_eb94db66f6435ca49ac5004987895751"/>
      <w:r w:rsidR="00AE04B0">
        <w:t xml:space="preserve"> </w:t>
      </w:r>
      <w:r w:rsidR="00AE04B0">
        <w:t xml:space="preserve">Request Tray Lock Normal Unlock</w:t>
      </w:r>
    </w:p>
    <w:p w14:paraId="4AC26D13" w14:textId="12693699" w:rsidP="001F5E54" w:rsidR="001F5E54" w:rsidRDefault="00AE04B0">
      <w:pPr>
        <w:rPr>
          <w:rFonts w:cs="Arial"/>
        </w:rPr>
      </w:pPr>
      <w:r>
        <w:rPr>
          <w:rFonts w:cs="Arial"/>
        </w:rPr>
        <w:t xml:space="preserve">The Request Tray Lock function shall set Request Lock Tray to UNLOCK when State Selection Signal is set to DRIVE and Tray Lock Status is set to TRAY_UNLOCKED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36"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220226134.jpg"/>
                          <pic:cNvPicPr/>
                        </pic:nvPicPr>
                        <pic:blipFill>
                          <a:blip r:embed="mr_docxImage81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c7e241188cdee45391bdff4a93fa7a44" w:name="_c7e241188cdee45391bdff4a93fa7a44"/>
      <w:r/>
      <w:bookmarkEnd w:id="_c7e241188cdee45391bdff4a93fa7a44"/>
      <w:r w:rsidR="00AE04B0">
        <w:t xml:space="preserve"> </w:t>
      </w:r>
      <w:r w:rsidR="00AE04B0">
        <w:t xml:space="preserve">Request Tray Lock Not Drive</w:t>
      </w:r>
    </w:p>
    <w:p w14:paraId="4AC26D13" w14:textId="12693699" w:rsidP="001F5E54" w:rsidR="001F5E54" w:rsidRDefault="00AE04B0">
      <w:pPr>
        <w:rPr>
          <w:rFonts w:cs="Arial"/>
        </w:rPr>
      </w:pPr>
      <w:r>
        <w:rPr>
          <w:rFonts w:cs="Arial"/>
        </w:rPr>
        <w:t xml:space="preserve">The Request Tray Lock function shall set Request Lock Tray to NONE when State Selection Signal is set to NOT DRIVE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38"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220226134.jpg"/>
                          <pic:cNvPicPr/>
                        </pic:nvPicPr>
                        <pic:blipFill>
                          <a:blip r:embed="mr_docxImage81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77c436d43c9a704f75d198c30c003dd" w:name="_777c436d43c9a704f75d198c30c003dd"/>
      <w:r/>
      <w:bookmarkEnd w:id="_777c436d43c9a704f75d198c30c003dd"/>
      <w:r w:rsidR="00AE04B0">
        <w:t xml:space="preserve"> </w:t>
      </w:r>
      <w:r w:rsidR="00AE04B0">
        <w:t xml:space="preserve">Request Tray Failure to Unlock</w:t>
      </w:r>
    </w:p>
    <w:p w14:paraId="4AC26D13" w14:textId="12693699" w:rsidP="001F5E54" w:rsidR="001F5E54" w:rsidRDefault="00AE04B0">
      <w:pPr>
        <w:rPr>
          <w:rFonts w:cs="Arial"/>
        </w:rPr>
      </w:pPr>
      <w:r>
        <w:rPr>
          <w:rFonts w:cs="Arial"/>
        </w:rPr>
        <w:t xml:space="preserve">The Request Tray Lock function shall set Request Lock Tray to NONE when State Selection Signal is set to DRIVE and Tray Lock Status is set to TRAY_FAILED_TO_UNLOCKED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40"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220226134.jpg"/>
                          <pic:cNvPicPr/>
                        </pic:nvPicPr>
                        <pic:blipFill>
                          <a:blip r:embed="mr_docxImage81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0862892adc21cf297abd58bd5e230a7" w:name="_70862892adc21cf297abd58bd5e230a7"/>
      <w:r/>
      <w:bookmarkEnd w:id="_70862892adc21cf297abd58bd5e230a7"/>
      <w:r w:rsidR="00AE04B0">
        <w:t xml:space="preserve"> </w:t>
      </w:r>
      <w:r w:rsidR="00AE04B0">
        <w:t xml:space="preserve">Request Tray Lock Normal Lock</w:t>
      </w:r>
    </w:p>
    <w:p w14:paraId="4AC26D13" w14:textId="12693699" w:rsidP="001F5E54" w:rsidR="001F5E54" w:rsidRDefault="00AE04B0">
      <w:pPr>
        <w:rPr>
          <w:rFonts w:cs="Arial"/>
        </w:rPr>
      </w:pPr>
      <w:r>
        <w:rPr>
          <w:rFonts w:cs="Arial"/>
        </w:rPr>
        <w:t xml:space="preserve">The Request Tray Lock function shall set Request Lock Tray to LOCK when State Selection Signal is set to DRIVE and Tray Lock Status is set to TRAY_LOCKED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42"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220226134.jpg"/>
                          <pic:cNvPicPr/>
                        </pic:nvPicPr>
                        <pic:blipFill>
                          <a:blip r:embed="mr_docxImage82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5ed5399161c7028f3b30117d17847d15" w:name="_5ed5399161c7028f3b30117d17847d15"/>
      <w:r/>
      <w:bookmarkEnd w:id="_5ed5399161c7028f3b30117d17847d15"/>
      <w:r w:rsidR="00AE04B0">
        <w:t xml:space="preserve"> </w:t>
      </w:r>
      <w:r w:rsidR="00AE04B0">
        <w:t xml:space="preserve">Request Tray Failure to Lock</w:t>
      </w:r>
    </w:p>
    <w:p w14:paraId="4AC26D13" w14:textId="12693699" w:rsidP="001F5E54" w:rsidR="001F5E54" w:rsidRDefault="00AE04B0">
      <w:pPr>
        <w:rPr>
          <w:rFonts w:cs="Arial"/>
        </w:rPr>
      </w:pPr>
      <w:r>
        <w:rPr>
          <w:rFonts w:cs="Arial"/>
        </w:rPr>
        <w:t xml:space="preserve">The Request Tray Lock function shall set Request Lock Tray to NONE when State Selection Signal is set to DRIVE and Tray Lock Status is set to TRAY_FAILED_TO_LOCK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44"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220226134.jpg"/>
                          <pic:cNvPicPr/>
                        </pic:nvPicPr>
                        <pic:blipFill>
                          <a:blip r:embed="mr_docxImage821"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646"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1766981427.jpg"/>
                    <pic:cNvPicPr/>
                  </pic:nvPicPr>
                  <pic:blipFill>
                    <a:blip r:embed="mr_docxImage822" cstate="print"/>
                    <a:stretch>
                      <a:fillRect/>
                    </a:stretch>
                  </pic:blipFill>
                  <pic:spPr>
                    <a:xfrm rot="0">
                      <a:off x="0" y="0"/>
                      <a:ext cx="152400" cy="152400"/>
                    </a:xfrm>
                    <a:prstGeom prst="rect">
                      <a:avLst/>
                    </a:prstGeom>
                  </pic:spPr>
                </pic:pic>
              </a:graphicData>
            </a:graphic>
          </wp:inline>
        </w:drawing>
      </w:r>
      <w:r w:rsidRPr="00661D74">
        <w:t xml:space="preserve">  </w:t>
      </w:r>
      <w:bookmarkStart w:id="_c2411682c844418f3b6b4d0935ea048d" w:name="_c2411682c844418f3b6b4d0935ea048d"/>
      <w:r w:rsidR="008E73AE">
        <w:t xml:space="preserve">Request Tray Unlock</w:t>
      </w:r>
      <w:bookmarkEnd w:id="_c2411682c844418f3b6b4d0935ea048d"/>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648"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1922385341.jpg"/>
                    <pic:cNvPicPr/>
                  </pic:nvPicPr>
                  <pic:blipFill>
                    <a:blip r:embed="mr_docxImage823"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Feature Controller</w:t>
      </w:r>
      <w:r>
        <w:t xml:space="preserve"> &lt;&lt;</w:t>
      </w:r>
      <w:r>
        <w:t xml:space="preserve">Logical</w:t>
      </w:r>
      <w:r>
        <w:t xml:space="preserve">&gt;&gt;</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650" name="Picture -161207884.jpg" descr="-16120788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161207884.jpg"/>
                    <pic:cNvPicPr/>
                  </pic:nvPicPr>
                  <pic:blipFill>
                    <a:blip r:embed="mr_docxImage824" cstate="print"/>
                    <a:stretch>
                      <a:fillRect/>
                    </a:stretch>
                  </pic:blipFill>
                  <pic:spPr>
                    <a:xfrm rot="0">
                      <a:off x="0" y="0"/>
                      <a:ext cx="152400" cy="152400"/>
                    </a:xfrm>
                    <a:prstGeom prst="rect">
                      <a:avLst/>
                    </a:prstGeom>
                  </pic:spPr>
                </pic:pic>
              </a:graphicData>
            </a:graphic>
          </wp:inline>
        </w:drawing>
      </w:r>
      <w:r>
        <w:t xml:space="preserve">  </w:t>
      </w:r>
      <w:r w:rsidR="00AC0C92">
        <w:t xml:space="preserve">Unlock Tray Table</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A subsystem Function which sends Tray Unlock request based on its inputs</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652"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1766981427.jpg"/>
                    <pic:cNvPicPr/>
                  </pic:nvPicPr>
                  <pic:blipFill>
                    <a:blip r:embed="mr_docxImage825"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Request Tray Unlock</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65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1399564691.jpg"/>
                    <pic:cNvPicPr/>
                  </pic:nvPicPr>
                  <pic:blipFill>
                    <a:blip r:embed="mr_docxImage826"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0b9fb125584dc9c092d192a19b3f0c6a" w:history="1">
        <w:r w:rsidR="00B66881">
          <w:rStyle w:val="Hyperlink"/>
          <w:t xml:space="preserve">Request Tray Arbitration</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4" cy="5599306"/>
            <wp:effectExtent l="0" t="0" r="0" b="0"/>
            <wp:docPr id="1656" name="Picture 587635932.jpg" descr="58763593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587635932.jpg"/>
                    <pic:cNvPicPr/>
                  </pic:nvPicPr>
                  <pic:blipFill>
                    <a:blip r:embed="mr_docxImage827" cstate="print"/>
                    <a:stretch>
                      <a:fillRect/>
                    </a:stretch>
                  </pic:blipFill>
                  <pic:spPr>
                    <a:xfrm rot="0">
                      <a:off x="0" y="0"/>
                      <a:ext cx="6466204" cy="559930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65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1399564691.jpg"/>
                    <pic:cNvPicPr/>
                  </pic:nvPicPr>
                  <pic:blipFill>
                    <a:blip r:embed="mr_docxImage82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Arbitration</w:t>
      </w:r>
      <w:r w:rsidR="0004480F">
        <w:t xml:space="preserve">”</w:t>
      </w:r>
      <w:r w:rsidRPr="00294100">
        <w:t xml:space="preserve"> calling </w:t>
      </w:r>
      <w:r>
        <w:rPr>
          <w:noProof/>
        </w:rPr>
        <w:drawing>
          <wp:inline distT="0" distB="0" distL="0" distR="0">
            <wp:extent cx="152400" cy="152400"/>
            <wp:effectExtent l="0" t="0" r="0" b="0"/>
            <wp:docPr id="1660" name="Picture 1766981427.jpg" descr="17669814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1766981427.jpg"/>
                    <pic:cNvPicPr/>
                  </pic:nvPicPr>
                  <pic:blipFill>
                    <a:blip r:embed="mr_docxImage82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Request Tray Unlock</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tray unlock request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662"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1801020230.jpg"/>
                          <pic:cNvPicPr/>
                        </pic:nvPicPr>
                        <pic:blipFill>
                          <a:blip r:embed="mr_docxImage830"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d23c5cdec6cb2dcbada655998adcd04f" w:history="1">
              <w:r w:rsidR="00704F04">
                <w:rStyle w:val="Hyperlink"/>
                <w:rPr>
                  <w:rFonts w:cs="Arial"/>
                </w:rPr>
                <w:t xml:space="preserve">TrayMoveRequest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Internal Request of Feature Controller to Move Tray Table</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1664" name="Picture -1441779518.jpg" descr="-1441779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1441779518.jpg"/>
                          <pic:cNvPicPr/>
                        </pic:nvPicPr>
                        <pic:blipFill>
                          <a:blip r:embed="mr_docxImage831"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11f9f94747c9663b67e1b00be6d9f8da" w:history="1">
              <w:r w:rsidR="00FE73F2">
                <w:rStyle w:val="Hyperlink"/>
                <w:rPr>
                  <w:rFonts w:cs="Arial"/>
                </w:rPr>
                <w:t xml:space="preserve">Check Tray Status</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Tray Move command</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666" name="Picture 526637129.jpg" descr="52663712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526637129.jpg"/>
                          <pic:cNvPicPr/>
                        </pic:nvPicPr>
                        <pic:blipFill>
                          <a:blip r:embed="mr_docxImage832"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e0ffe8ac06ed9e1038e2e138c3539e15" w:history="1">
              <w:r>
                <w:rStyle w:val="Hyperlink"/>
                <w:rPr>
                  <w:rFonts w:cs="Arial"/>
                </w:rPr>
                <w:t xml:space="preserve">TrayMoveCommand</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Tray Move Command is the command signal which has various Tray Control requests in it.</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66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898099889.jpg"/>
                          <pic:cNvPicPr/>
                        </pic:nvPicPr>
                        <pic:blipFill>
                          <a:blip r:embed="mr_docxImage833"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Tray Move Command</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6ED90370" w14:textId="77777777" w:rsidP="00A7465B" w:rsidR="00A7465B" w:rsidRDefault="00A7465B" w:rsidRPr="00FF5F72">
      <w:pPr>
        <w:contextualSpacing/>
        <w:rPr>
          <w:color w:themeColor="background1" w:themeShade="A6" w:val="A6A6A6"/>
        </w:rPr>
      </w:pPr>
      <w:r w:rsidRPr="00FF5F72">
        <w:rPr>
          <w:color w:themeColor="background1" w:themeShade="A6" w:val="A6A6A6"/>
        </w:rPr>
        <w:t xml:space="preserve">No diagrams internal to function specified.</w:t>
      </w:r>
    </w:p>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55ccb7a0be20fbb3b8d6ed0924dbc3cb" w:name="_55ccb7a0be20fbb3b8d6ed0924dbc3cb"/>
      <w:r/>
      <w:bookmarkEnd w:id="_55ccb7a0be20fbb3b8d6ed0924dbc3cb"/>
      <w:r w:rsidR="00AE04B0">
        <w:t xml:space="preserve"> </w:t>
      </w:r>
      <w:r w:rsidR="00AE04B0">
        <w:t xml:space="preserve">UnLock Tray Request Definition</w:t>
      </w:r>
    </w:p>
    <w:p w14:paraId="4AC26D13" w14:textId="12693699" w:rsidP="001F5E54" w:rsidR="001F5E54" w:rsidRDefault="00AE04B0">
      <w:pPr>
        <w:rPr>
          <w:rFonts w:cs="Arial"/>
        </w:rPr>
      </w:pPr>
      <w:r>
        <w:rPr>
          <w:rFonts w:cs="Arial"/>
        </w:rPr>
        <w:t xml:space="preserve">The Request Tray Unlock function Shall Set Unlock Tray Request to LOCK, UNLOCK or NONE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70"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220226134.jpg"/>
                          <pic:cNvPicPr/>
                        </pic:nvPicPr>
                        <pic:blipFill>
                          <a:blip r:embed="mr_docxImage834"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ebbc3ba12c23f473a5a95ac9140a940b" w:name="_ebbc3ba12c23f473a5a95ac9140a940b"/>
      <w:r/>
      <w:bookmarkEnd w:id="_ebbc3ba12c23f473a5a95ac9140a940b"/>
      <w:r w:rsidR="00AE04B0">
        <w:t xml:space="preserve"> </w:t>
      </w:r>
      <w:r w:rsidR="00AE04B0">
        <w:t xml:space="preserve">Request Tray Unlock Pass Through</w:t>
      </w:r>
    </w:p>
    <w:p w14:paraId="4AC26D13" w14:textId="12693699" w:rsidP="001F5E54" w:rsidR="001F5E54" w:rsidRDefault="00AE04B0">
      <w:pPr>
        <w:rPr>
          <w:rFonts w:cs="Arial"/>
        </w:rPr>
      </w:pPr>
      <w:r>
        <w:rPr>
          <w:rFonts w:cs="Arial"/>
        </w:rPr>
        <w:t xml:space="preserve">The Request Tray Unlock function shall pass through the Tray Lock Status value unchanged to the Tray Lock Status output.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72"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220226134.jpg"/>
                          <pic:cNvPicPr/>
                        </pic:nvPicPr>
                        <pic:blipFill>
                          <a:blip r:embed="mr_docxImage835"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736b95e430ebda463bf3b63040a98cb4" w:name="_736b95e430ebda463bf3b63040a98cb4"/>
      <w:r/>
      <w:bookmarkEnd w:id="_736b95e430ebda463bf3b63040a98cb4"/>
      <w:r w:rsidR="00AE04B0">
        <w:t xml:space="preserve"> </w:t>
      </w:r>
      <w:r w:rsidR="00AE04B0">
        <w:t xml:space="preserve">Normal Unlock Tray Request</w:t>
      </w:r>
    </w:p>
    <w:p w14:paraId="4AC26D13" w14:textId="12693699" w:rsidP="001F5E54" w:rsidR="001F5E54" w:rsidRDefault="00AE04B0">
      <w:pPr>
        <w:rPr>
          <w:rFonts w:cs="Arial"/>
        </w:rPr>
      </w:pPr>
      <w:r>
        <w:rPr>
          <w:rFonts w:cs="Arial"/>
        </w:rPr>
        <w:t xml:space="preserve">The Request Tray Unlock function shall set Unlock Tray Request to UNLOCK when Tray Lock Status is set to TRAY_UNLOCKED and State Selection Signal is set to WORK.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74"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220226134.jpg"/>
                          <pic:cNvPicPr/>
                        </pic:nvPicPr>
                        <pic:blipFill>
                          <a:blip r:embed="mr_docxImage836"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537730132616223c4eab127567b02f98" w:name="_537730132616223c4eab127567b02f98"/>
      <w:r/>
      <w:bookmarkEnd w:id="_537730132616223c4eab127567b02f98"/>
      <w:r w:rsidR="00AE04B0">
        <w:t xml:space="preserve"> </w:t>
      </w:r>
      <w:r w:rsidR="00AE04B0">
        <w:t xml:space="preserve">Normal Lock Tray Request</w:t>
      </w:r>
    </w:p>
    <w:p w14:paraId="4AC26D13" w14:textId="12693699" w:rsidP="001F5E54" w:rsidR="001F5E54" w:rsidRDefault="00AE04B0">
      <w:pPr>
        <w:rPr>
          <w:rFonts w:cs="Arial"/>
        </w:rPr>
      </w:pPr>
      <w:r>
        <w:rPr>
          <w:rFonts w:cs="Arial"/>
        </w:rPr>
        <w:t xml:space="preserve">The Request Tray Unlock function shall set Unlock Tray Request to LOCK when Tray Lock Status is set to TRAY_LOCKED and State Selection Signal is set to WORK.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76"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220226134.jpg"/>
                          <pic:cNvPicPr/>
                        </pic:nvPicPr>
                        <pic:blipFill>
                          <a:blip r:embed="mr_docxImage837"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892426cf692c90ec2af2e553e10dafce" w:name="_892426cf692c90ec2af2e553e10dafce"/>
      <w:r/>
      <w:bookmarkEnd w:id="_892426cf692c90ec2af2e553e10dafce"/>
      <w:r w:rsidR="00AE04B0">
        <w:t xml:space="preserve"> </w:t>
      </w:r>
      <w:r w:rsidR="00AE04B0">
        <w:t xml:space="preserve">Unlock Tray Table</w:t>
      </w:r>
    </w:p>
    <w:p w14:paraId="4AC26D13" w14:textId="12693699" w:rsidP="001F5E54" w:rsidR="001F5E54" w:rsidRDefault="00AE04B0">
      <w:pPr>
        <w:rPr>
          <w:rFonts w:cs="Arial"/>
        </w:rPr>
      </w:pPr>
      <w:r>
        <w:rPr>
          <w:rFonts w:cs="Arial"/>
        </w:rPr>
        <w:t xml:space="preserve">When stowing of the Tray Table is commanded, the Unlock Tray Table function shall use the obstacle status to  provide a status used to determine if stowing of the Tray Table shall proceed.</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78"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220226134.jpg"/>
                          <pic:cNvPicPr/>
                        </pic:nvPicPr>
                        <pic:blipFill>
                          <a:blip r:embed="mr_docxImage838"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25edcdf3b354049b781dfd19e06466cd" w:name="_25edcdf3b354049b781dfd19e06466cd"/>
      <w:r/>
      <w:bookmarkEnd w:id="_25edcdf3b354049b781dfd19e06466cd"/>
      <w:r w:rsidR="00AE04B0">
        <w:t xml:space="preserve"> </w:t>
      </w:r>
      <w:r w:rsidR="00AE04B0">
        <w:t xml:space="preserve">Failed Tray Request</w:t>
      </w:r>
    </w:p>
    <w:p w14:paraId="4AC26D13" w14:textId="12693699" w:rsidP="001F5E54" w:rsidR="001F5E54" w:rsidRDefault="00AE04B0">
      <w:pPr>
        <w:rPr>
          <w:rFonts w:cs="Arial"/>
        </w:rPr>
      </w:pPr>
      <w:r>
        <w:rPr>
          <w:rFonts w:cs="Arial"/>
        </w:rPr>
        <w:t xml:space="preserve">The Request Tray Unlock function shall set Unlock Tray Request to NONE when Tray Lock Status is set to either TRAY_FAILED_TO_LOCK or TRAY_FAILED_TO_UNLOCK and State Selection Signal is set to WORK.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80"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220226134.jpg"/>
                          <pic:cNvPicPr/>
                        </pic:nvPicPr>
                        <pic:blipFill>
                          <a:blip r:embed="mr_docxImage839"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0C62F0F4" w14:textId="7FE87795" w:rsidP="001F5E54" w:rsidR="001F5E54" w:rsidRDefault="006E25A5" w:rsidRPr="0017445F">
      <w:pPr>
        <w:pStyle w:val="RERequirement"/>
        <w:shd w:color="auto" w:fill="F2F2F2" w:themeFill="background1" w:themeFillShade="F2" w:val="clear"/>
      </w:pPr>
      <w:bookmarkStart w:id="_dac62fb9e77295d32a5b0a793796b03d" w:name="_dac62fb9e77295d32a5b0a793796b03d"/>
      <w:r/>
      <w:bookmarkEnd w:id="_dac62fb9e77295d32a5b0a793796b03d"/>
      <w:r w:rsidR="00AE04B0">
        <w:t xml:space="preserve"> </w:t>
      </w:r>
      <w:r w:rsidR="00AE04B0">
        <w:t xml:space="preserve">Not Work Tray Lock Request</w:t>
      </w:r>
    </w:p>
    <w:p w14:paraId="4AC26D13" w14:textId="12693699" w:rsidP="001F5E54" w:rsidR="001F5E54" w:rsidRDefault="00AE04B0">
      <w:pPr>
        <w:rPr>
          <w:rFonts w:cs="Arial"/>
        </w:rPr>
      </w:pPr>
      <w:r>
        <w:rPr>
          <w:rFonts w:cs="Arial"/>
        </w:rPr>
        <w:t xml:space="preserve">The Request Tray Unlock function shall set Unlock Tray Request to NONE when State Selection Signal is set to NOT_WORK.</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5D4573DB" w14:textId="7A942FD5" w:rsidP="00B24977" w:rsidR="00B24977" w:rsidRDefault="0049112F" w:rsidRPr="00FD127C">
            <w:pPr>
              <w:pStyle w:val="ListParagraph"/>
              <w:numPr>
                <w:ilvl w:val="0"/>
                <w:numId w:val="16"/>
              </w:numPr>
              <w:ind w:hanging="197" w:left="197"/>
              <w:rPr>
                <w:rFonts w:cs="Arial"/>
                <w:color w:themeColor="text1" w:val="000000"/>
                <w:sz w:val="16"/>
                <w:szCs w:val="16"/>
              </w:rPr>
            </w:pPr>
            <w:r>
              <w:rPr>
                <w:noProof/>
              </w:rPr>
              <w:drawing>
                <wp:inline distT="0" distB="0" distL="0" distR="0">
                  <wp:extent cx="152400" cy="152400"/>
                  <wp:effectExtent l="0" t="0" r="0" b="0"/>
                  <wp:docPr id="1682" name="Picture -220226134.jpg" descr="-22022613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220226134.jpg"/>
                          <pic:cNvPicPr/>
                        </pic:nvPicPr>
                        <pic:blipFill>
                          <a:blip r:embed="mr_docxImage840" cstate="print"/>
                          <a:stretch>
                            <a:fillRect/>
                          </a:stretch>
                        </pic:blipFill>
                        <pic:spPr>
                          <a:xfrm rot="0">
                            <a:off x="0" y="0"/>
                            <a:ext cx="152400" cy="152400"/>
                          </a:xfrm>
                          <a:prstGeom prst="rect">
                            <a:avLst/>
                          </a:prstGeom>
                        </pic:spPr>
                      </pic:pic>
                    </a:graphicData>
                  </a:graphic>
                </wp:inline>
              </w:drawing>
            </w:r>
            <w:r w:rsidRPr="00FD127C">
              <w:rPr>
                <w:rFonts w:cs="Arial"/>
                <w:color w:themeColor="text1" w:val="000000"/>
                <w:sz w:val="16"/>
                <w:szCs w:val="16"/>
              </w:rPr>
              <w:t xml:space="preserve">  </w:t>
            </w:r>
            <w:r w:rsidR="00B24977" w:rsidRPr="00FD127C">
              <w:rPr>
                <w:rFonts w:cs="Arial"/>
                <w:color w:themeColor="text1" w:val="000000"/>
                <w:sz w:val="16"/>
                <w:szCs w:val="16"/>
              </w:rPr>
              <w:t xml:space="preserve"> </w:t>
            </w:r>
            <w:r w:rsidR="00B24977" w:rsidRPr="00FD127C">
              <w:rPr>
                <w:rFonts w:cs="Arial"/>
                <w:color w:themeColor="text1" w:val="000000"/>
                <w:sz w:val="16"/>
                <w:szCs w:val="16"/>
              </w:rPr>
              <w:t xml:space="preserve">Tray Lock Functionality</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66E51484" w14:textId="1D163785" w:rsidP="005961D3" w:rsidR="005961D3" w:rsidRDefault="005961D3">
      <w:pPr>
        <w:rPr>
          <w:color w:themeColor="background1" w:themeShade="A6" w:val="A6A6A6"/>
        </w:rPr>
      </w:pPr>
      <w:r>
        <w:rPr>
          <w:color w:themeColor="background1" w:themeShade="A6" w:val="A6A6A6"/>
        </w:rPr>
        <w:t xml:space="preserve">No Non-Functional Requirements specified.</w:t>
      </w:r>
    </w:p>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684"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1399564691.jpg"/>
                    <pic:cNvPicPr/>
                  </pic:nvPicPr>
                  <pic:blipFill>
                    <a:blip r:embed="mr_docxImage841" cstate="print"/>
                    <a:stretch>
                      <a:fillRect/>
                    </a:stretch>
                  </pic:blipFill>
                  <pic:spPr>
                    <a:xfrm rot="0">
                      <a:off x="0" y="0"/>
                      <a:ext cx="152400" cy="152400"/>
                    </a:xfrm>
                    <a:prstGeom prst="rect">
                      <a:avLst/>
                    </a:prstGeom>
                  </pic:spPr>
                </pic:pic>
              </a:graphicData>
            </a:graphic>
          </wp:inline>
        </w:drawing>
      </w:r>
      <w:r w:rsidRPr="00661D74">
        <w:t xml:space="preserve">  </w:t>
      </w:r>
      <w:bookmarkStart w:id="_409b4a9e83a72c7fb3cc4ba337f22b98" w:name="_409b4a9e83a72c7fb3cc4ba337f22b98"/>
      <w:r w:rsidR="008E73AE">
        <w:t xml:space="preserve">Verify Drive Control Status</w:t>
      </w:r>
      <w:bookmarkEnd w:id="_409b4a9e83a72c7fb3cc4ba337f22b98"/>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686"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1922385341.jpg"/>
                    <pic:cNvPicPr/>
                  </pic:nvPicPr>
                  <pic:blipFill>
                    <a:blip r:embed="mr_docxImage842"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Steering and Deployable Tray System</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System Function responsible for Verify the Drive Control Status Before Actuating the feature</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68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1399564691.jpg"/>
                    <pic:cNvPicPr/>
                  </pic:nvPicPr>
                  <pic:blipFill>
                    <a:blip r:embed="mr_docxImage843"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Verify Drive Control Status</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690"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1758972718.jpg"/>
                    <pic:cNvPicPr/>
                  </pic:nvPicPr>
                  <pic:blipFill>
                    <a:blip r:embed="mr_docxImage844"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a05731708508ce49f4d91829323c38e1" w:history="1">
        <w:r w:rsidR="00B66881">
          <w:rStyle w:val="Hyperlink"/>
          <w:t xml:space="preserve">Inhibit and Verify Drive Control</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692"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69851524.jpg"/>
                    <pic:cNvPicPr/>
                  </pic:nvPicPr>
                  <pic:blipFill>
                    <a:blip r:embed="mr_docxImage845"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7fd622fa8e2b9a83ec0465a7237f872d" w:history="1">
        <w:r w:rsidR="00B66881">
          <w:rStyle w:val="Hyperlink"/>
          <w:t xml:space="preserve">Make Rest space Available</w:t>
        </w:r>
      </w:hyperlink>
      <w:r w:rsidR="0004480F">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694"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69851524.jpg"/>
                    <pic:cNvPicPr/>
                  </pic:nvPicPr>
                  <pic:blipFill>
                    <a:blip r:embed="mr_docxImage846"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d3a7a768ce80ca71bed76600e7806ca0" w:history="1">
        <w:r w:rsidR="00B66881">
          <w:rStyle w:val="Hyperlink"/>
          <w:t xml:space="preserve">Make Work Space Available</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79537"/>
            <wp:effectExtent l="0" t="0" r="0" b="0"/>
            <wp:docPr id="1696" name="Picture -535412429.jpg" descr="-53541242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535412429.jpg"/>
                    <pic:cNvPicPr/>
                  </pic:nvPicPr>
                  <pic:blipFill>
                    <a:blip r:embed="mr_docxImage847" cstate="print"/>
                    <a:stretch>
                      <a:fillRect/>
                    </a:stretch>
                  </pic:blipFill>
                  <pic:spPr>
                    <a:xfrm rot="0">
                      <a:off x="0" y="0"/>
                      <a:ext cx="6466205" cy="2779537"/>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698" name="Picture -1758972718.jpg" descr="-17589727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1758972718.jpg"/>
                    <pic:cNvPicPr/>
                  </pic:nvPicPr>
                  <pic:blipFill>
                    <a:blip r:embed="mr_docxImage848"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Inhibit and Verify Drive Control</w:t>
      </w:r>
      <w:r w:rsidR="0004480F">
        <w:t xml:space="preserve">”</w:t>
      </w:r>
      <w:r w:rsidRPr="00294100">
        <w:t xml:space="preserve"> calling </w:t>
      </w:r>
      <w:r>
        <w:rPr>
          <w:noProof/>
        </w:rPr>
        <w:drawing>
          <wp:inline distT="0" distB="0" distL="0" distR="0">
            <wp:extent cx="152400" cy="152400"/>
            <wp:effectExtent l="0" t="0" r="0" b="0"/>
            <wp:docPr id="170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1399564691.jpg"/>
                    <pic:cNvPicPr/>
                  </pic:nvPicPr>
                  <pic:blipFill>
                    <a:blip r:embed="mr_docxImage849"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Verify Drive Control Status</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365149"/>
            <wp:effectExtent l="0" t="0" r="0" b="0"/>
            <wp:docPr id="1702" name="Picture -1947765375.jpg" descr="-194776537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1947765375.jpg"/>
                    <pic:cNvPicPr/>
                  </pic:nvPicPr>
                  <pic:blipFill>
                    <a:blip r:embed="mr_docxImage850" cstate="print"/>
                    <a:stretch>
                      <a:fillRect/>
                    </a:stretch>
                  </pic:blipFill>
                  <pic:spPr>
                    <a:xfrm rot="0">
                      <a:off x="0" y="0"/>
                      <a:ext cx="6466205" cy="2365149"/>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704"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69851524.jpg"/>
                    <pic:cNvPicPr/>
                  </pic:nvPicPr>
                  <pic:blipFill>
                    <a:blip r:embed="mr_docxImage851"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Rest space Available</w:t>
      </w:r>
      <w:r w:rsidR="0004480F">
        <w:t xml:space="preserve">”</w:t>
      </w:r>
      <w:r w:rsidRPr="00294100">
        <w:t xml:space="preserve"> calling </w:t>
      </w:r>
      <w:r>
        <w:rPr>
          <w:noProof/>
        </w:rPr>
        <w:drawing>
          <wp:inline distT="0" distB="0" distL="0" distR="0">
            <wp:extent cx="152400" cy="152400"/>
            <wp:effectExtent l="0" t="0" r="0" b="0"/>
            <wp:docPr id="1706"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1399564691.jpg"/>
                    <pic:cNvPicPr/>
                  </pic:nvPicPr>
                  <pic:blipFill>
                    <a:blip r:embed="mr_docxImage852"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Verify Drive Control Status</w:t>
      </w:r>
      <w:r w:rsidR="0004480F">
        <w:t xml:space="preserve">”</w:t>
      </w:r>
    </w:p>
    <w:p w14:paraId="7A8A02B9" w14:textId="77777777" w:rsidP="00306D37" w:rsidR="00306D37" w:rsidRDefault="00306D37">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5" cy="2729076"/>
            <wp:effectExtent l="0" t="0" r="0" b="0"/>
            <wp:docPr id="1708" name="Picture 521751505.jpg" descr="5217515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521751505.jpg"/>
                    <pic:cNvPicPr/>
                  </pic:nvPicPr>
                  <pic:blipFill>
                    <a:blip r:embed="mr_docxImage853" cstate="print"/>
                    <a:stretch>
                      <a:fillRect/>
                    </a:stretch>
                  </pic:blipFill>
                  <pic:spPr>
                    <a:xfrm rot="0">
                      <a:off x="0" y="0"/>
                      <a:ext cx="6466205" cy="2729076"/>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710" name="Picture 69851524.jpg" descr="6985152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69851524.jpg"/>
                    <pic:cNvPicPr/>
                  </pic:nvPicPr>
                  <pic:blipFill>
                    <a:blip r:embed="mr_docxImage85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Make Work Space Available</w:t>
      </w:r>
      <w:r w:rsidR="0004480F">
        <w:t xml:space="preserve">”</w:t>
      </w:r>
      <w:r w:rsidRPr="00294100">
        <w:t xml:space="preserve"> calling </w:t>
      </w:r>
      <w:r>
        <w:rPr>
          <w:noProof/>
        </w:rPr>
        <w:drawing>
          <wp:inline distT="0" distB="0" distL="0" distR="0">
            <wp:extent cx="152400" cy="152400"/>
            <wp:effectExtent l="0" t="0" r="0" b="0"/>
            <wp:docPr id="171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1399564691.jpg"/>
                    <pic:cNvPicPr/>
                  </pic:nvPicPr>
                  <pic:blipFill>
                    <a:blip r:embed="mr_docxImage855"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Verify Drive Control Status</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Locomotion Inhibit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714"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1978320328.jpg"/>
                          <pic:cNvPicPr/>
                        </pic:nvPicPr>
                        <pic:blipFill>
                          <a:blip r:embed="mr_docxImage856"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2332bcbe72f8dd7f990c5e4f071c14f7" w:history="1">
              <w:r w:rsidR="00704F04">
                <w:rStyle w:val="Hyperlink"/>
                <w:rPr>
                  <w:rFonts w:cs="Arial"/>
                </w:rPr>
                <w:t xml:space="preserve">LocomotionInhibitStatus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Status of the Locomotion Inhibition</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71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898099889.jpg"/>
                          <pic:cNvPicPr/>
                        </pic:nvPicPr>
                        <pic:blipFill>
                          <a:blip r:embed="mr_docxImage857"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Locomotion Inhibit status</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71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898099889.jpg"/>
                          <pic:cNvPicPr/>
                        </pic:nvPicPr>
                        <pic:blipFill>
                          <a:blip r:embed="mr_docxImage858"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Locomotion Inhibit status</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720"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898099889.jpg"/>
                          <pic:cNvPicPr/>
                        </pic:nvPicPr>
                        <pic:blipFill>
                          <a:blip r:embed="mr_docxImage859"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Locomotion Inhibit Status</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Driver Airbag Inhibit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722" name="Picture 1978320328.jpg" descr="197832032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1978320328.jpg"/>
                          <pic:cNvPicPr/>
                        </pic:nvPicPr>
                        <pic:blipFill>
                          <a:blip r:embed="mr_docxImage860"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202bd8f2eb1e3e53377dcd0a57de2f42" w:history="1">
              <w:r w:rsidR="00704F04">
                <w:rStyle w:val="Hyperlink"/>
                <w:rPr>
                  <w:rFonts w:cs="Arial"/>
                </w:rPr>
                <w:t xml:space="preserve">DriverAirbagInhibitStatus</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Status of the Driver Airbag Inhibition</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72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898099889.jpg"/>
                          <pic:cNvPicPr/>
                        </pic:nvPicPr>
                        <pic:blipFill>
                          <a:blip r:embed="mr_docxImage861"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Driver Airbag Inhibit Status</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72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898099889.jpg"/>
                          <pic:cNvPicPr/>
                        </pic:nvPicPr>
                        <pic:blipFill>
                          <a:blip r:embed="mr_docxImage862"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Driver Airbag Inhibit status</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72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898099889.jpg"/>
                          <pic:cNvPicPr/>
                        </pic:nvPicPr>
                        <pic:blipFill>
                          <a:blip r:embed="mr_docxImage863"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Driver Airbag Inhibit status</w:t>
            </w:r>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Inhibit status</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73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1801020230.jpg"/>
                          <pic:cNvPicPr/>
                        </pic:nvPicPr>
                        <pic:blipFill>
                          <a:blip r:embed="mr_docxImage864"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2189d4a45dd60f67e066ffe239dddf72" w:history="1">
              <w:r>
                <w:rStyle w:val="Hyperlink"/>
                <w:rPr>
                  <w:rFonts w:cs="Arial"/>
                </w:rPr>
                <w:t xml:space="preserve">InhibitStatus</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Inhibit status of driver control which is verified by the feature systems</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173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1399564691.jpg"/>
                          <pic:cNvPicPr/>
                        </pic:nvPicPr>
                        <pic:blipFill>
                          <a:blip r:embed="mr_docxImage865"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5f37a8550309150a5d7804d9e1ac3706" w:history="1">
              <w:r w:rsidR="00FE73F2">
                <w:rStyle w:val="Hyperlink"/>
                <w:rPr>
                  <w:rFonts w:cs="Arial"/>
                  <w:color w:val="000000"/>
                </w:rPr>
                <w:t xml:space="preserve">Control SSC Functionality</w:t>
              </w:r>
            </w:hyperlink>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73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898099889.jpg"/>
                          <pic:cNvPicPr/>
                        </pic:nvPicPr>
                        <pic:blipFill>
                          <a:blip r:embed="mr_docxImage866"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Inhibit Status</w:t>
            </w:r>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5E7D71E6" w14:textId="77777777" w:rsidP="00A7465B" w:rsidR="00A7465B" w:rsidRDefault="00A7465B">
      <w:pPr>
        <w:contextualSpacing/>
        <w:jc w:val="center"/>
      </w:pPr>
      <w:r>
        <w:rPr>
          <w:noProof/>
        </w:rPr>
        <w:drawing>
          <wp:inline distT="0" distB="0" distL="0" distR="0">
            <wp:extent cx="6466205" cy="3611963"/>
            <wp:effectExtent l="0" t="0" r="0" b="0"/>
            <wp:docPr id="1736" name="Picture 1404576605.jpg" descr="1404576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1404576605.jpg"/>
                    <pic:cNvPicPr/>
                  </pic:nvPicPr>
                  <pic:blipFill>
                    <a:blip r:embed="mr_docxImage867" cstate="print"/>
                    <a:stretch>
                      <a:fillRect/>
                    </a:stretch>
                  </pic:blipFill>
                  <pic:spPr>
                    <a:xfrm rot="0">
                      <a:off x="0" y="0"/>
                      <a:ext cx="6466205" cy="3611963"/>
                    </a:xfrm>
                    <a:prstGeom prst="rect">
                      <a:avLst/>
                    </a:prstGeom>
                  </pic:spPr>
                </pic:pic>
              </a:graphicData>
            </a:graphic>
          </wp:inline>
        </w:drawing>
      </w:r>
    </w:p>
    <w:p w14:paraId="1605F18A" w14:textId="56385C03" w:rsidP="000A30CD" w:rsidR="000A30CD" w:rsidRDefault="00A7465B" w:rsidRPr="00294100">
      <w:pPr>
        <w:pStyle w:val="Caption"/>
      </w:pPr>
      <w:r w:rsidRPr="00BD03E8">
        <w:t xml:space="preserve">Figure </w:t>
      </w:r>
      <w:fldSimple w:instr=" SEQ Figure \* ARABIC ">
        <w:r w:rsidR="00171070">
          <w:rPr>
            <w:noProof/>
          </w:rPr>
          <w:t xml:space="preserve">3</w:t>
        </w:r>
      </w:fldSimple>
      <w:r w:rsidRPr="00BD03E8">
        <w:t xml:space="preserve">:</w:t>
      </w:r>
      <w:r w:rsidR="00501DFF">
        <w:t xml:space="preserve"> </w:t>
      </w:r>
      <w:r w:rsidR="000A30CD" w:rsidRPr="00294100">
        <w:t xml:space="preserve">Verify Drive Control Status</w:t>
      </w:r>
    </w:p>
    <w:p w14:paraId="09D37D1D" w14:textId="77777777" w:rsidP="000A30CD" w:rsidR="000A30CD" w:rsidRDefault="000A30CD" w:rsidRPr="000A30CD"/>
    <w:p w14:paraId="2050B6EE" w14:textId="77777777" w:rsidP="00A7465B" w:rsidR="00A7465B" w:rsidRDefault="00A7465B" w:rsidRPr="00834E12"/>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b7e9dc02d2f41dca7ad1b38eecb009b5" w:name="_b7e9dc02d2f41dca7ad1b38eecb009b5"/>
      <w:r/>
      <w:bookmarkEnd w:id="_b7e9dc02d2f41dca7ad1b38eecb009b5"/>
      <w:r w:rsidR="00AE04B0">
        <w:t xml:space="preserve"> </w:t>
      </w:r>
      <w:r w:rsidR="00AE04B0">
        <w:t xml:space="preserve">Verify Deinhibit status</w:t>
      </w:r>
    </w:p>
    <w:p w14:paraId="4AC26D13" w14:textId="12693699" w:rsidP="001F5E54" w:rsidR="001F5E54" w:rsidRDefault="00AE04B0">
      <w:pPr>
        <w:rPr>
          <w:rFonts w:cs="Arial"/>
        </w:rPr>
      </w:pPr>
      <w:r>
        <w:rPr>
          <w:rFonts w:cs="Arial"/>
        </w:rPr>
        <w:t>when deinhibit drive mode is requested, Verify Drive control status function shall monitor and update drive mode inhibition status as follows:  </w:t>
      </w:r>
    </w:p>
    <w:p w14:paraId="4AC26D13" w14:textId="12693699" w:rsidP="001F5E54" w:rsidR="001F5E54" w:rsidRDefault="00AE04B0">
      <w:pPr>
        <w:rPr>
          <w:rFonts w:cs="Arial"/>
        </w:rPr>
      </w:pPr>
      <w:r>
        <w:rPr>
          <w:rFonts w:cs="Arial"/>
        </w:rPr>
        <w:t>1. if LocomotionInhibitStatus==DEINHIBITED and DriverAirbagInhibitStatus==DEINHIBITED , set InhibitStatus=DC_INHIBITED</w:t>
      </w:r>
    </w:p>
    <w:p w14:paraId="4AC26D13" w14:textId="12693699" w:rsidP="001F5E54" w:rsidR="001F5E54" w:rsidRDefault="00AE04B0">
      <w:pPr>
        <w:rPr>
          <w:rFonts w:cs="Arial"/>
        </w:rPr>
      </w:pPr>
      <w:r>
        <w:rPr>
          <w:rFonts w:cs="Arial"/>
        </w:rPr>
        <w:t>2. Otherwise, set InhibitStatus=DC_FAIL_TO_DEINHIBIT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0C62F0F4" w14:textId="7FE87795" w:rsidP="001F5E54" w:rsidR="001F5E54" w:rsidRDefault="006E25A5" w:rsidRPr="0017445F">
      <w:pPr>
        <w:pStyle w:val="RERequirement"/>
        <w:shd w:color="auto" w:fill="F2F2F2" w:themeFill="background1" w:themeFillShade="F2" w:val="clear"/>
      </w:pPr>
      <w:bookmarkStart w:id="_464ec45beb71b022301bd6d9d90edb1e" w:name="_464ec45beb71b022301bd6d9d90edb1e"/>
      <w:r/>
      <w:bookmarkEnd w:id="_464ec45beb71b022301bd6d9d90edb1e"/>
      <w:r w:rsidR="00AE04B0">
        <w:t xml:space="preserve"> </w:t>
      </w:r>
      <w:r w:rsidR="00AE04B0">
        <w:t xml:space="preserve">Verify Inhibit status</w:t>
      </w:r>
    </w:p>
    <w:p w14:paraId="4AC26D13" w14:textId="12693699" w:rsidP="001F5E54" w:rsidR="001F5E54" w:rsidRDefault="00AE04B0">
      <w:pPr>
        <w:rPr>
          <w:rFonts w:cs="Arial"/>
        </w:rPr>
      </w:pPr>
      <w:r>
        <w:rPr>
          <w:rFonts w:cs="Arial"/>
        </w:rPr>
        <w:t>when inhibit drive mode is requested, Verify Drive control status function shall monitor and update drive mode inhibition status as follows:  </w:t>
      </w:r>
    </w:p>
    <w:p w14:paraId="4AC26D13" w14:textId="12693699" w:rsidP="001F5E54" w:rsidR="001F5E54" w:rsidRDefault="00AE04B0">
      <w:pPr>
        <w:rPr>
          <w:rFonts w:cs="Arial"/>
        </w:rPr>
      </w:pPr>
      <w:r>
        <w:rPr>
          <w:rFonts w:cs="Arial"/>
        </w:rPr>
        <w:t>1. if LocomotionInhibitStatus==INHIBITED and DriverAirbagInhibitStatus==INHIBITED , set InhibitStatus=DC_INHIBITED</w:t>
      </w:r>
    </w:p>
    <w:p w14:paraId="4AC26D13" w14:textId="12693699" w:rsidP="001F5E54" w:rsidR="001F5E54" w:rsidRDefault="00AE04B0">
      <w:pPr>
        <w:rPr>
          <w:rFonts w:cs="Arial"/>
        </w:rPr>
      </w:pPr>
      <w:r>
        <w:rPr>
          <w:rFonts w:cs="Arial"/>
        </w:rPr>
        <w:t>2. Otherwise, set InhibitStatus=DC_FAIL_TO_INHIBIT</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1884E33B" w14:textId="77777777" w:rsidP="00DD7D94" w:rsidR="00315F1A" w:rsidRDefault="00315F1A"/>
    <w:p w14:paraId="0C62F0F4" w14:textId="7FE87795" w:rsidP="001F5E54" w:rsidR="001F5E54" w:rsidRDefault="006E25A5" w:rsidRPr="0017445F">
      <w:pPr>
        <w:pStyle w:val="RERequirement"/>
        <w:shd w:color="auto" w:fill="F2F2F2" w:themeFill="background1" w:themeFillShade="F2" w:val="clear"/>
      </w:pPr>
      <w:bookmarkStart w:id="_6ab33e4fcf7c26e1efa09aae3b1754ed" w:name="_6ab33e4fcf7c26e1efa09aae3b1754ed"/>
      <w:r/>
      <w:bookmarkEnd w:id="_6ab33e4fcf7c26e1efa09aae3b1754ed"/>
      <w:r w:rsidR="00AE04B0">
        <w:t xml:space="preserve"> </w:t>
      </w:r>
      <w:r w:rsidR="00AE04B0">
        <w:t xml:space="preserve">Drive Control Inhibit Status Verification</w:t>
      </w:r>
    </w:p>
    <w:p w14:paraId="4AC26D13" w14:textId="12693699" w:rsidP="001F5E54" w:rsidR="001F5E54" w:rsidRDefault="00AE04B0">
      <w:pPr>
        <w:rPr>
          <w:rFonts w:cs="Arial"/>
        </w:rPr>
      </w:pPr>
      <w:r>
        <w:rPr>
          <w:rFonts w:cs="Arial"/>
        </w:rPr>
        <w:t xml:space="preserve">Stowable Steering and Deployable Tray System shall Verify the Inhibit status of Drive Control before entering Play , Work or Rest Modes</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1884E33B" w14:textId="77777777" w:rsidP="00DD7D94" w:rsidR="00315F1A" w:rsidRDefault="00315F1A"/>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62CF8DEF" w14:textId="60C28CDF" w:rsidP="0061324D" w:rsidR="009C1EEC" w:rsidRDefault="009C1EEC">
      <w:pPr>
        <w:pStyle w:val="Heading2"/>
        <w:numPr>
          <w:ilvl w:val="1"/>
          <w:numId w:val="4"/>
        </w:numPr>
      </w:pPr>
      <w:r>
        <w:rPr>
          <w:noProof/>
        </w:rPr>
        <w:drawing>
          <wp:inline distT="0" distB="0" distL="0" distR="0">
            <wp:extent cx="152400" cy="152400"/>
            <wp:effectExtent l="0" t="0" r="0" b="0"/>
            <wp:docPr id="1738"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1399564691.jpg"/>
                    <pic:cNvPicPr/>
                  </pic:nvPicPr>
                  <pic:blipFill>
                    <a:blip r:embed="mr_docxImage868" cstate="print"/>
                    <a:stretch>
                      <a:fillRect/>
                    </a:stretch>
                  </pic:blipFill>
                  <pic:spPr>
                    <a:xfrm rot="0">
                      <a:off x="0" y="0"/>
                      <a:ext cx="152400" cy="152400"/>
                    </a:xfrm>
                    <a:prstGeom prst="rect">
                      <a:avLst/>
                    </a:prstGeom>
                  </pic:spPr>
                </pic:pic>
              </a:graphicData>
            </a:graphic>
          </wp:inline>
        </w:drawing>
      </w:r>
      <w:r w:rsidRPr="00661D74">
        <w:t xml:space="preserve">  </w:t>
      </w:r>
      <w:bookmarkStart w:id="_eab0c879455f5775ec5f8eb4abc44727" w:name="_eab0c879455f5775ec5f8eb4abc44727"/>
      <w:r w:rsidR="008E73AE">
        <w:t xml:space="preserve">Verify Feature Status</w:t>
      </w:r>
      <w:bookmarkEnd w:id="_eab0c879455f5775ec5f8eb4abc44727"/>
    </w:p>
    <w:p w14:paraId="3D06E9EA" w14:textId="77777777" w:rsidP="00783BCF" w:rsidR="0061785D" w:rsidRDefault="0061785D">
      <w:pPr>
        <w:pStyle w:val="Heading3"/>
      </w:pPr>
      <w:r>
        <w:t xml:space="preserve">Function </w:t>
      </w:r>
      <w:r w:rsidR="00283752">
        <w:t xml:space="preserve">Overview</w:t>
      </w:r>
    </w:p>
    <w:p w14:paraId="4D489192" w14:textId="0E7F06A4" w:rsidP="00427220" w:rsidR="00427220" w:rsidRDefault="00283752">
      <w:pPr>
        <w:pStyle w:val="Heading4"/>
      </w:pPr>
      <w:r>
        <w:t xml:space="preserve">Description</w:t>
      </w:r>
    </w:p>
    <w:p w14:paraId="1D54CB8C" w14:textId="77777777" w:rsidP="009C1EEC" w:rsidR="00794B45" w:rsidRDefault="00794B45">
      <w:pPr>
        <w:contextualSpacing/>
      </w:pPr>
    </w:p>
    <w:p w14:paraId="01307A71" w14:textId="5EC09659" w:rsidP="009C1EEC" w:rsidR="00AC0C92" w:rsidRDefault="00AC0C92">
      <w:pPr>
        <w:contextualSpacing/>
      </w:pPr>
      <w:r>
        <w:t xml:space="preserve">Function is allocated to:</w:t>
      </w:r>
    </w:p>
    <w:p w14:paraId="1AC7C892" w14:textId="5A25FE02" w:rsidP="0061324D" w:rsidR="00AC0C92" w:rsidRDefault="00604AF5">
      <w:pPr>
        <w:pStyle w:val="ListParagraph"/>
        <w:numPr>
          <w:ilvl w:val="0"/>
          <w:numId w:val="13"/>
        </w:numPr>
        <w:contextualSpacing/>
      </w:pPr>
      <w:r>
        <w:rPr>
          <w:noProof/>
        </w:rPr>
        <w:drawing>
          <wp:inline distT="0" distB="0" distL="0" distR="0">
            <wp:extent cx="152400" cy="152400"/>
            <wp:effectExtent l="0" t="0" r="0" b="0"/>
            <wp:docPr id="1740" name="Picture 1922385341.jpg" descr="19223853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1922385341.jpg"/>
                    <pic:cNvPicPr/>
                  </pic:nvPicPr>
                  <pic:blipFill>
                    <a:blip r:embed="mr_docxImage869" cstate="print"/>
                    <a:stretch>
                      <a:fillRect/>
                    </a:stretch>
                  </pic:blipFill>
                  <pic:spPr>
                    <a:xfrm rot="0">
                      <a:off x="0" y="0"/>
                      <a:ext cx="152400" cy="152400"/>
                    </a:xfrm>
                    <a:prstGeom prst="rect">
                      <a:avLst/>
                    </a:prstGeom>
                  </pic:spPr>
                </pic:pic>
              </a:graphicData>
            </a:graphic>
          </wp:inline>
        </w:drawing>
      </w:r>
      <w:r>
        <w:t xml:space="preserve">  </w:t>
      </w:r>
      <w:r w:rsidR="00AC0C92">
        <w:t xml:space="preserve">Stowable Steering and Deployable Tray System</w:t>
      </w:r>
      <w:r>
        <w:t xml:space="preserve"> &lt;&lt;</w:t>
      </w:r>
      <w:r>
        <w:t xml:space="preserve">Logical</w:t>
      </w:r>
      <w:r>
        <w:t xml:space="preserve">&gt;&gt;</w:t>
      </w:r>
    </w:p>
    <w:p w14:paraId="36688C73" w14:textId="77777777" w:rsidP="009C1EEC" w:rsidR="00794B45" w:rsidRDefault="00794B45">
      <w:pPr>
        <w:contextualSpacing/>
      </w:pPr>
    </w:p>
    <w:p w14:paraId="38C49A9E" w14:textId="5359C85D" w:rsidP="009C1EEC" w:rsidR="009C1EEC" w:rsidRDefault="009C1EEC">
      <w:pPr>
        <w:contextualSpacing/>
      </w:pPr>
      <w:r w:rsidRPr="00A554C4">
        <w:t xml:space="preserve">This Function verifies the User Input , vehicle Status and Vehicle Configuration and provides State Selection signal and HMI Feedback</w:t>
      </w:r>
    </w:p>
    <w:p w14:paraId="001DDA3A" w14:textId="1212494A" w:rsidP="00FD32A2" w:rsidR="00282E2C" w:rsidRDefault="00282E2C">
      <w:pPr>
        <w:pStyle w:val="Heading4"/>
      </w:pPr>
      <w:r>
        <w:t xml:space="preserve">Variants</w:t>
      </w:r>
    </w:p>
    <w:p w14:paraId="70AE05C3" w14:textId="77777777" w:rsidP="00282E2C" w:rsidR="00E21515" w:rsidRDefault="00E21515"/>
    <w:p w14:paraId="5985861D" w14:textId="77777777" w:rsidP="00282E2C"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76EA56" w14:textId="7C5CC193" w:rsidP="00FD32A2" w:rsidR="00427220" w:rsidRDefault="00427220">
      <w:pPr>
        <w:pStyle w:val="Heading4"/>
      </w:pPr>
      <w:r>
        <w:lastRenderedPageBreak/>
        <w:t xml:space="preserve">Input Requirements</w:t>
      </w:r>
    </w:p>
    <w:p w14:paraId="679E1A7A" w14:textId="77777777" w:rsidP="00427220" w:rsidR="00E21515" w:rsidRDefault="00E21515"/>
    <w:p w14:paraId="037E6B0B" w14:textId="77777777" w:rsidP="00427220" w:rsidR="00806478" w:rsidRDefault="00806478"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3DD40A4" w14:textId="1B8F2714" w:rsidP="00427220" w:rsidR="00427220" w:rsidRDefault="00427220">
      <w:pPr>
        <w:pStyle w:val="Heading4"/>
      </w:pPr>
      <w:r>
        <w:t xml:space="preserve">Assumptions</w:t>
      </w:r>
    </w:p>
    <w:p w14:paraId="3D83F761" w14:textId="77777777" w:rsidP="00A92B2F" w:rsidR="00A92B2F" w:rsidRDefault="00A92B2F"/>
    <w:p w14:paraId="07E9143A" w14:textId="77777777" w:rsidP="00A92B2F" w:rsidR="00C0442C" w:rsidRDefault="00C0442C" w:rsidRPr="00FF5F72">
      <w:pPr>
        <w:rPr>
          <w:color w:themeColor="background1" w:themeShade="A6" w:val="A6A6A6"/>
        </w:rPr>
      </w:pPr>
      <w:r w:rsidRPr="00FF5F72">
        <w:rPr>
          <w:color w:themeColor="background1" w:themeShade="A6" w:val="A6A6A6"/>
        </w:rPr>
        <w:t xml:space="preserve">No assumptions specified for this function.</w:t>
      </w:r>
    </w:p>
    <w:p w14:paraId="13B99E49" w14:textId="77777777" w:rsidP="00A92B2F" w:rsidR="00C0442C" w:rsidRDefault="00C0442C"/>
    <w:p w14:paraId="1FA00845" w14:textId="1AA01F2F" w:rsidP="00427220" w:rsidR="00427220" w:rsidRDefault="00427220">
      <w:pPr>
        <w:pStyle w:val="Heading4"/>
      </w:pPr>
      <w:r>
        <w:t xml:space="preserve">References</w:t>
      </w:r>
    </w:p>
    <w:p w14:paraId="596A037A" w14:textId="77777777" w:rsidP="00427220" w:rsidR="00427220" w:rsidRDefault="00427220" w:rsidRPr="00454CBE">
      <w:pPr>
        <w:pStyle w:val="Heading5"/>
      </w:pPr>
      <w:r w:rsidRPr="00454CBE">
        <w:t xml:space="preserve">Ford </w:t>
      </w:r>
      <w:r>
        <w:t xml:space="preserve">D</w:t>
      </w:r>
      <w:r w:rsidRPr="00454CBE">
        <w:t xml:space="preserve">ocuments</w:t>
      </w:r>
    </w:p>
    <w:p w14:paraId="531432F0" w14:textId="5304E577" w:rsidP="00427220" w:rsidR="00427220" w:rsidRDefault="00427220">
      <w:pPr>
        <w:pStyle w:val="BodyText"/>
        <w:ind w:right="142"/>
        <w:jc w:val="both"/>
        <w:rPr>
          <w:rFonts w:cs="Arial"/>
        </w:rPr>
      </w:pPr>
      <w:r>
        <w:rPr>
          <w:rFonts w:cs="Arial"/>
        </w:rPr>
        <w:t xml:space="preserve">List here all Ford internal documents, which are directly related to the feature.</w:t>
      </w:r>
    </w:p>
    <w:p w14:paraId="7DE3EA2E" w14:textId="77777777" w:rsidP="00427220" w:rsidR="005B7CFB" w:rsidRDefault="005B7CFB">
      <w:pPr>
        <w:pStyle w:val="BodyText"/>
        <w:ind w:right="142"/>
        <w:jc w:val="both"/>
        <w:rPr>
          <w:rFonts w:cs="Arial"/>
        </w:rPr>
      </w:pPr>
    </w:p>
    <w:tbl>
      <w:tblPr>
        <w:tblW w:type="dxa" w:w="10491"/>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237"/>
        <w:gridCol w:w="1418"/>
        <w:gridCol w:w="1418"/>
      </w:tblGrid>
      <w:tr w14:paraId="74358936" w14:textId="77777777" w:rsidR="005B7CFB" w:rsidRPr="007C20FA" w:rsidTr="00202583">
        <w:trPr>
          <w:cantSplit/>
          <w:tblHeader/>
        </w:trPr>
        <w:tc>
          <w:tcPr>
            <w:tcW w:type="dxa" w:w="1418"/>
            <w:shd w:color="auto" w:fill="E0E0E0" w:val="clear"/>
          </w:tcPr>
          <w:p w14:paraId="571AE27E"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6237"/>
            <w:shd w:color="auto" w:fill="E0E0E0" w:val="clear"/>
          </w:tcPr>
          <w:p w14:paraId="3D6FDF0E" w14:textId="77777777" w:rsidP="00202583" w:rsidR="005B7CFB" w:rsidRDefault="005B7CFB" w:rsidRPr="007C20FA">
            <w:pPr>
              <w:rPr>
                <w:rFonts w:ascii="Helvetica" w:cs="Helvetica" w:hAnsi="Helvetica"/>
                <w:b/>
              </w:rPr>
            </w:pPr>
            <w:r w:rsidRPr="007C20FA">
              <w:rPr>
                <w:rFonts w:ascii="Helvetica" w:cs="Helvetica" w:hAnsi="Helvetica"/>
                <w:b/>
              </w:rPr>
              <w:t xml:space="preserve">Title</w:t>
            </w:r>
          </w:p>
        </w:tc>
        <w:tc>
          <w:tcPr>
            <w:tcW w:type="dxa" w:w="1418"/>
            <w:shd w:color="auto" w:fill="E0E0E0" w:val="clear"/>
          </w:tcPr>
          <w:p w14:paraId="07CCE96A" w14:textId="77777777" w:rsidP="00202583" w:rsidR="005B7CFB" w:rsidRDefault="005B7CFB" w:rsidRPr="007C20FA">
            <w:pPr>
              <w:rPr>
                <w:rFonts w:ascii="Helvetica" w:cs="Helvetica" w:hAnsi="Helvetica"/>
                <w:b/>
              </w:rPr>
            </w:pPr>
            <w:r w:rsidRPr="007C20FA">
              <w:rPr>
                <w:rFonts w:ascii="Helvetica" w:cs="Helvetica" w:hAnsi="Helvetica"/>
                <w:b/>
              </w:rPr>
              <w:t xml:space="preserve">Doc. ID</w:t>
            </w:r>
          </w:p>
        </w:tc>
        <w:tc>
          <w:tcPr>
            <w:tcW w:type="dxa" w:w="1418"/>
            <w:shd w:color="auto" w:fill="E0E0E0" w:val="clear"/>
          </w:tcPr>
          <w:p w14:paraId="5B234C5E" w14:textId="77777777" w:rsidP="00202583" w:rsidR="005B7CFB" w:rsidRDefault="005B7CFB" w:rsidRPr="007C20FA">
            <w:pPr>
              <w:rPr>
                <w:rFonts w:ascii="Helvetica" w:cs="Helvetica" w:hAnsi="Helvetica"/>
                <w:b/>
              </w:rPr>
            </w:pPr>
            <w:r w:rsidRPr="007C20FA">
              <w:rPr>
                <w:rFonts w:ascii="Helvetica" w:cs="Helvetica" w:hAnsi="Helvetica"/>
                <w:b/>
              </w:rPr>
              <w:t xml:space="preserve">Revision</w:t>
            </w:r>
          </w:p>
        </w:tc>
      </w:tr>
      <w:tr w14:paraId="3536FEE5" w14:textId="77777777" w:rsidR="005B7CFB" w:rsidRPr="007C20FA" w:rsidTr="00202583">
        <w:trPr>
          <w:cantSplit/>
          <w:tblHeader/>
        </w:trPr>
        <w:tc>
          <w:tcPr>
            <w:tcW w:type="dxa" w:w="1418"/>
            <w:shd w:color="auto" w:fill="FFFFFF" w:themeFill="background1" w:val="clear"/>
          </w:tcPr>
          <w:p w14:paraId="44DDDF5E" w14:textId="77777777" w:rsidP="00202583" w:rsidR="005B7CFB" w:rsidRDefault="005B7CFB" w:rsidRPr="005E40CF">
            <w:pPr>
              <w:rPr>
                <w:rFonts w:ascii="Helvetica" w:cs="Helvetica" w:hAnsi="Helvetica"/>
              </w:rPr>
            </w:pPr>
          </w:p>
        </w:tc>
        <w:tc>
          <w:tcPr>
            <w:tcW w:type="dxa" w:w="6237"/>
            <w:shd w:color="auto" w:fill="FFFFFF" w:themeFill="background1" w:val="clear"/>
          </w:tcPr>
          <w:p w14:paraId="0ECEF1A4" w14:textId="77777777" w:rsidP="00202583" w:rsidR="005B7CFB" w:rsidRDefault="005B7CFB" w:rsidRPr="005E40CF">
            <w:pPr>
              <w:rPr>
                <w:rFonts w:ascii="Helvetica" w:cs="Helvetica" w:hAnsi="Helvetica"/>
              </w:rPr>
            </w:pPr>
          </w:p>
        </w:tc>
        <w:tc>
          <w:tcPr>
            <w:tcW w:type="dxa" w:w="1418"/>
            <w:shd w:color="auto" w:fill="FFFFFF" w:themeFill="background1" w:val="clear"/>
          </w:tcPr>
          <w:p w14:paraId="3418E7E9" w14:textId="77777777" w:rsidP="00202583" w:rsidR="005B7CFB" w:rsidRDefault="005B7CFB" w:rsidRPr="005E40CF">
            <w:pPr>
              <w:rPr>
                <w:rFonts w:ascii="Helvetica" w:cs="Helvetica" w:hAnsi="Helvetica"/>
              </w:rPr>
            </w:pPr>
          </w:p>
        </w:tc>
        <w:tc>
          <w:tcPr>
            <w:tcW w:type="dxa" w:w="1418"/>
            <w:shd w:color="auto" w:fill="FFFFFF" w:themeFill="background1" w:val="clear"/>
          </w:tcPr>
          <w:p w14:paraId="3A85AC7D" w14:textId="77777777" w:rsidP="00202583" w:rsidR="005B7CFB" w:rsidRDefault="005B7CFB" w:rsidRPr="005E40CF">
            <w:pPr>
              <w:rPr>
                <w:rFonts w:ascii="Helvetica" w:cs="Helvetica" w:hAnsi="Helvetica"/>
              </w:rPr>
            </w:pPr>
          </w:p>
        </w:tc>
      </w:tr>
    </w:tbl>
    <w:p w14:paraId="19DD559C" w14:textId="2BC71DF9" w:rsidP="005B7CFB" w:rsidR="005B7CFB" w:rsidRDefault="005B7CFB" w:rsidRPr="00360B1D">
      <w:pPr>
        <w:pStyle w:val="Caption"/>
        <w:rPr>
          <w:i/>
          <w:color w:themeColor="text1" w:themeTint="80" w:val="7F7F7F"/>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 xml:space="preserve">5</w:t>
      </w:r>
      <w:r>
        <w:rPr>
          <w:noProof/>
        </w:rPr>
        <w:fldChar w:fldCharType="end"/>
      </w:r>
      <w:r w:rsidRPr="00360B1D">
        <w:t xml:space="preserve">: Ford internal Documents</w:t>
      </w:r>
      <w:r>
        <w:t xml:space="preserve"> </w:t>
      </w:r>
      <w:r w:rsidRPr="006D2E3B">
        <w:rPr>
          <w:b w:val="0"/>
          <w:i/>
          <w:color w:themeColor="background1" w:themeShade="A6" w:val="A6A6A6"/>
        </w:rPr>
        <w:t xml:space="preserve">(not specified in model)</w:t>
      </w:r>
    </w:p>
    <w:p w14:paraId="572299B8" w14:textId="77777777" w:rsidP="00427220" w:rsidR="00427220" w:rsidRDefault="00427220" w:rsidRPr="00FB7B3D">
      <w:pPr>
        <w:pStyle w:val="Heading5"/>
      </w:pPr>
      <w:r w:rsidRPr="00454CBE">
        <w:t xml:space="preserve">External</w:t>
      </w:r>
      <w:r>
        <w:t xml:space="preserve"> Documents and P</w:t>
      </w:r>
      <w:r w:rsidRPr="00FB7B3D">
        <w:t xml:space="preserve">ublications</w:t>
      </w:r>
    </w:p>
    <w:p w14:paraId="656FFDC9" w14:textId="40D66018" w:rsidP="00427220" w:rsidR="00427220" w:rsidRDefault="00427220">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p w14:paraId="30065073" w14:textId="77777777" w:rsidP="005B7CFB" w:rsidR="00E21515" w:rsidRDefault="00E21515">
      <w:pPr>
        <w:rPr>
          <w:rFonts w:cs="Arial"/>
        </w:rPr>
      </w:pPr>
    </w:p>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9072"/>
      </w:tblGrid>
      <w:tr w14:paraId="08B6EB9F" w14:textId="77777777" w:rsidR="005B7CFB" w:rsidRPr="007C20FA" w:rsidTr="00202583">
        <w:trPr>
          <w:cantSplit/>
          <w:tblHeader/>
        </w:trPr>
        <w:tc>
          <w:tcPr>
            <w:tcW w:type="dxa" w:w="1418"/>
            <w:shd w:color="auto" w:fill="E0E0E0" w:val="clear"/>
          </w:tcPr>
          <w:p w14:paraId="77E94DD7" w14:textId="77777777" w:rsidP="00202583" w:rsidR="005B7CFB" w:rsidRDefault="005B7CFB" w:rsidRPr="007C20FA">
            <w:pPr>
              <w:rPr>
                <w:rFonts w:ascii="Helvetica" w:cs="Helvetica" w:hAnsi="Helvetica"/>
                <w:b/>
              </w:rPr>
            </w:pPr>
            <w:r w:rsidRPr="007C20FA">
              <w:rPr>
                <w:rFonts w:ascii="Helvetica" w:cs="Helvetica" w:hAnsi="Helvetica"/>
                <w:b/>
              </w:rPr>
              <w:t xml:space="preserve">Reference</w:t>
            </w:r>
          </w:p>
        </w:tc>
        <w:tc>
          <w:tcPr>
            <w:tcW w:type="dxa" w:w="9072"/>
            <w:shd w:color="auto" w:fill="E0E0E0" w:val="clear"/>
          </w:tcPr>
          <w:p w14:paraId="4C5C3700" w14:textId="77777777" w:rsidP="00202583" w:rsidR="005B7CFB" w:rsidRDefault="005B7CFB" w:rsidRPr="007C20FA">
            <w:pPr>
              <w:rPr>
                <w:rFonts w:ascii="Helvetica" w:cs="Helvetica" w:hAnsi="Helvetica"/>
                <w:b/>
              </w:rPr>
            </w:pPr>
            <w:r>
              <w:rPr>
                <w:rFonts w:ascii="Helvetica" w:cs="Helvetica" w:hAnsi="Helvetica"/>
                <w:b/>
              </w:rPr>
              <w:t xml:space="preserve">Document / Publication</w:t>
            </w:r>
          </w:p>
        </w:tc>
      </w:tr>
      <w:tr w14:paraId="43DB9984" w14:textId="77777777" w:rsidR="005B7CFB" w:rsidRPr="007C20FA" w:rsidTr="00202583">
        <w:trPr>
          <w:cantSplit/>
          <w:tblHeader/>
        </w:trPr>
        <w:tc>
          <w:tcPr>
            <w:tcW w:type="dxa" w:w="1418"/>
            <w:shd w:color="auto" w:fill="FFFFFF" w:themeFill="background1" w:val="clear"/>
          </w:tcPr>
          <w:p w14:paraId="6C79E676" w14:textId="77777777" w:rsidP="00202583" w:rsidR="005B7CFB" w:rsidRDefault="005B7CFB" w:rsidRPr="005E40CF">
            <w:pPr>
              <w:rPr>
                <w:rFonts w:ascii="Helvetica" w:cs="Helvetica" w:hAnsi="Helvetica"/>
              </w:rPr>
            </w:pPr>
          </w:p>
        </w:tc>
        <w:tc>
          <w:tcPr>
            <w:tcW w:type="dxa" w:w="9072"/>
            <w:shd w:color="auto" w:fill="FFFFFF" w:themeFill="background1" w:val="clear"/>
          </w:tcPr>
          <w:p w14:paraId="1B8B2372" w14:textId="77777777" w:rsidP="00202583" w:rsidR="005B7CFB" w:rsidRDefault="005B7CFB" w:rsidRPr="005E40CF">
            <w:pPr>
              <w:rPr>
                <w:rFonts w:ascii="Helvetica" w:cs="Helvetica" w:hAnsi="Helvetica"/>
              </w:rPr>
            </w:pPr>
          </w:p>
        </w:tc>
      </w:tr>
    </w:tbl>
    <w:p w14:paraId="5A9D3345" w14:textId="26F543CE" w:rsidP="005B7CFB" w:rsidR="005B7CFB" w:rsidRDefault="005B7CFB">
      <w:pPr>
        <w:pStyle w:val="Caption"/>
        <w:rPr>
          <w:b w:val="0"/>
          <w:i/>
          <w:color w:themeColor="text1" w:themeTint="80" w:val="7F7F7F"/>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 xml:space="preserve">7</w:t>
      </w:r>
      <w:r>
        <w:rPr>
          <w:noProof/>
        </w:rPr>
        <w:fldChar w:fldCharType="end"/>
      </w:r>
      <w:r w:rsidRPr="00DB1AC1">
        <w:t xml:space="preserve">: External documents and publications</w:t>
      </w:r>
      <w:r w:rsidRPr="00DB1AC1">
        <w:t xml:space="preserve"> </w:t>
      </w:r>
      <w:r w:rsidRPr="006D2E3B">
        <w:rPr>
          <w:b w:val="0"/>
          <w:i/>
          <w:color w:themeColor="background1" w:themeShade="A6" w:val="A6A6A6"/>
        </w:rPr>
        <w:t xml:space="preserve">(not specified in model)</w:t>
      </w:r>
    </w:p>
    <w:p w14:paraId="02E0232D" w14:textId="77777777" w:rsidP="00427220" w:rsidR="00427220" w:rsidRDefault="00427220">
      <w:pPr>
        <w:pStyle w:val="Heading4"/>
      </w:pPr>
      <w:r>
        <w:t xml:space="preserve">Glossary</w:t>
      </w:r>
    </w:p>
    <w:p w14:paraId="3DD7254D" w14:textId="4AA2AD00" w:rsidP="00427220" w:rsidR="00427220" w:rsidRDefault="00806478">
      <w:r>
        <w:t xml:space="preserve">See </w:t>
      </w:r>
      <w:r w:rsidR="00F20BE1">
        <w:fldChar w:fldCharType="begin"/>
      </w:r>
      <w:r w:rsidR="00F20BE1">
        <w:instrText xml:space="preserve"> REF _Ref2766978 \h </w:instrText>
      </w:r>
      <w:r w:rsidR="00F20BE1">
        <w:fldChar w:fldCharType="separate"/>
      </w:r>
      <w:r w:rsidR="00171070">
        <w:rPr>
          <w:lang w:val="en-GB"/>
        </w:rPr>
        <w:t xml:space="preserve">Appendix</w:t>
      </w:r>
      <w:r w:rsidR="00F20BE1">
        <w:fldChar w:fldCharType="end"/>
      </w:r>
      <w:r w:rsidR="006C2DE5">
        <w:t xml:space="preserve"> for Definitions and Abbreviations.</w:t>
      </w:r>
    </w:p>
    <w:p w14:paraId="0A3BC1EF" w14:textId="77777777" w:rsidP="00783BCF" w:rsidR="00F15706" w:rsidRDefault="00E60B64">
      <w:pPr>
        <w:pStyle w:val="Heading3"/>
      </w:pPr>
      <w:r>
        <w:t xml:space="preserve">Function Scope</w:t>
      </w:r>
    </w:p>
    <w:p w14:paraId="6D4AD42D" w14:textId="77777777" w:rsidP="00306D37" w:rsidR="00055646" w:rsidRDefault="00055646" w:rsidRPr="00A43B48">
      <w:pPr>
        <w:contextualSpacing/>
      </w:pPr>
    </w:p>
    <w:p w14:paraId="49A5D206" w14:textId="77777777" w:rsidP="00306D37" w:rsidR="00306D37" w:rsidRDefault="00306D37">
      <w:pPr>
        <w:contextualSpacing/>
      </w:pPr>
      <w:r>
        <w:t xml:space="preserve">The </w:t>
      </w:r>
      <w:r>
        <w:rPr>
          <w:noProof/>
        </w:rPr>
        <w:drawing>
          <wp:inline distT="0" distB="0" distL="0" distR="0">
            <wp:extent cx="152400" cy="152400"/>
            <wp:effectExtent l="0" t="0" r="0" b="0"/>
            <wp:docPr id="174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1399564691.jpg"/>
                    <pic:cNvPicPr/>
                  </pic:nvPicPr>
                  <pic:blipFill>
                    <a:blip r:embed="mr_docxImage870" cstate="print"/>
                    <a:stretch>
                      <a:fillRect/>
                    </a:stretch>
                  </pic:blipFill>
                  <pic:spPr>
                    <a:xfrm rot="0">
                      <a:off x="0" y="0"/>
                      <a:ext cx="152400" cy="152400"/>
                    </a:xfrm>
                    <a:prstGeom prst="rect">
                      <a:avLst/>
                    </a:prstGeom>
                  </pic:spPr>
                </pic:pic>
              </a:graphicData>
            </a:graphic>
          </wp:inline>
        </w:drawing>
      </w:r>
      <w:r w:rsidRPr="00FF0EE5">
        <w:rPr>
          <w:b/>
        </w:rPr>
        <w:t xml:space="preserve"> </w:t>
      </w:r>
      <w:r w:rsidR="0004480F">
        <w:rPr>
          <w:b/>
        </w:rPr>
        <w:t xml:space="preserve">–</w:t>
      </w:r>
      <w:r w:rsidRPr="00FF0EE5">
        <w:rPr>
          <w:b/>
        </w:rPr>
        <w:t xml:space="preserve"> </w:t>
      </w:r>
      <w:r w:rsidR="0004480F">
        <w:rPr>
          <w:b/>
        </w:rPr>
        <w:t xml:space="preserve">“</w:t>
      </w:r>
      <w:r w:rsidRPr="00FF0EE5">
        <w:rPr>
          <w:b/>
        </w:rPr>
        <w:t xml:space="preserve">Verify Feature Status</w:t>
      </w:r>
      <w:r w:rsidR="0004480F">
        <w:rPr>
          <w:b/>
        </w:rPr>
        <w:t xml:space="preserve">”</w:t>
      </w:r>
      <w:r>
        <w:t xml:space="preserve"> f</w:t>
      </w:r>
      <w:r w:rsidR="00294100">
        <w:t xml:space="preserve">unction is called by</w:t>
      </w:r>
      <w:r>
        <w:t xml:space="preserve"> the following </w:t>
      </w:r>
      <w:r w:rsidR="00294100">
        <w:t xml:space="preserve">functions</w:t>
      </w:r>
      <w:r>
        <w:t xml:space="preserve">:</w:t>
      </w:r>
    </w:p>
    <w:p w14:paraId="658EE195" w14:textId="783DDEBF" w:rsidP="0061324D" w:rsidR="00306D37" w:rsidRDefault="00306D37" w:rsidRPr="00953D23">
      <w:pPr>
        <w:pStyle w:val="ListParagraph"/>
        <w:numPr>
          <w:ilvl w:val="0"/>
          <w:numId w:val="12"/>
        </w:numPr>
        <w:contextualSpacing/>
      </w:pPr>
      <w:r>
        <w:rPr>
          <w:noProof/>
        </w:rPr>
        <w:drawing>
          <wp:inline distT="0" distB="0" distL="0" distR="0">
            <wp:extent cx="152400" cy="152400"/>
            <wp:effectExtent l="0" t="0" r="0" b="0"/>
            <wp:docPr id="1744" name="Picture 1896562785.jpg" descr="189656278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1896562785.jpg"/>
                    <pic:cNvPicPr/>
                  </pic:nvPicPr>
                  <pic:blipFill>
                    <a:blip r:embed="mr_docxImage871" cstate="print"/>
                    <a:stretch>
                      <a:fillRect/>
                    </a:stretch>
                  </pic:blipFill>
                  <pic:spPr>
                    <a:xfrm rot="0">
                      <a:off x="0" y="0"/>
                      <a:ext cx="152400" cy="152400"/>
                    </a:xfrm>
                    <a:prstGeom prst="rect">
                      <a:avLst/>
                    </a:prstGeom>
                  </pic:spPr>
                </pic:pic>
              </a:graphicData>
            </a:graphic>
          </wp:inline>
        </w:drawing>
      </w:r>
      <w:r w:rsidRPr="00953D23">
        <w:t xml:space="preserve"> </w:t>
      </w:r>
      <w:r w:rsidR="0004480F">
        <w:t xml:space="preserve">–</w:t>
      </w:r>
      <w:r w:rsidRPr="00953D23">
        <w:t xml:space="preserve"> </w:t>
      </w:r>
      <w:r w:rsidR="0004480F">
        <w:t xml:space="preserve">“</w:t>
      </w:r>
      <w:hyperlink w:anchor="_b3479b055eb2dcf2490da56d855bd02b" w:history="1">
        <w:r w:rsidR="00B66881">
          <w:rStyle w:val="Hyperlink"/>
          <w:t xml:space="preserve">Check Feature Status</w:t>
        </w:r>
      </w:hyperlink>
      <w:r w:rsidR="0004480F">
        <w:t xml:space="preserve">”</w:t>
      </w:r>
    </w:p>
    <w:p w14:paraId="0013BB0A" w14:textId="77777777" w:rsidP="00306D37" w:rsidR="00393C96" w:rsidRDefault="00393C96" w:rsidRPr="00393C96">
      <w:pPr>
        <w:contextualSpacing/>
      </w:pPr>
    </w:p>
    <w:p w14:paraId="15160BF2" w14:textId="77777777" w:rsidP="00306D37" w:rsidR="001A755C" w:rsidRDefault="001A755C"/>
    <w:p w14:paraId="09D5048E" w14:textId="77777777" w:rsidP="00294100" w:rsidR="00294100" w:rsidRDefault="00294100">
      <w:pPr>
        <w:jc w:val="center"/>
      </w:pPr>
      <w:r>
        <w:rPr>
          <w:noProof/>
        </w:rPr>
        <w:drawing>
          <wp:inline distT="0" distB="0" distL="0" distR="0">
            <wp:extent cx="6466204" cy="3464994"/>
            <wp:effectExtent l="0" t="0" r="0" b="0"/>
            <wp:docPr id="1746" name="Picture -695927344.jpg" descr="-69592734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695927344.jpg"/>
                    <pic:cNvPicPr/>
                  </pic:nvPicPr>
                  <pic:blipFill>
                    <a:blip r:embed="mr_docxImage872" cstate="print"/>
                    <a:stretch>
                      <a:fillRect/>
                    </a:stretch>
                  </pic:blipFill>
                  <pic:spPr>
                    <a:xfrm rot="0">
                      <a:off x="0" y="0"/>
                      <a:ext cx="6466204" cy="3464994"/>
                    </a:xfrm>
                    <a:prstGeom prst="rect">
                      <a:avLst/>
                    </a:prstGeom>
                  </pic:spPr>
                </pic:pic>
              </a:graphicData>
            </a:graphic>
          </wp:inline>
        </w:drawing>
      </w:r>
    </w:p>
    <w:p w14:paraId="4C1C738F" w14:textId="554C75E4" w:rsidP="00294100" w:rsidR="00306D37" w:rsidRDefault="00306D37" w:rsidRPr="00294100">
      <w:pPr>
        <w:pStyle w:val="Caption"/>
      </w:pPr>
      <w:r w:rsidRPr="00294100">
        <w:t xml:space="preserve">Figure </w:t>
      </w:r>
      <w:fldSimple w:instr=" SEQ Figure \* ARABIC ">
        <w:r w:rsidR="00171070">
          <w:rPr>
            <w:noProof/>
          </w:rPr>
          <w:t xml:space="preserve">2</w:t>
        </w:r>
      </w:fldSimple>
      <w:r w:rsidRPr="00294100">
        <w:t xml:space="preserve">: Activity Diagram of </w:t>
      </w:r>
      <w:r>
        <w:rPr>
          <w:noProof/>
        </w:rPr>
        <w:drawing>
          <wp:inline distT="0" distB="0" distL="0" distR="0">
            <wp:extent cx="152400" cy="152400"/>
            <wp:effectExtent l="0" t="0" r="0" b="0"/>
            <wp:docPr id="1748" name="Picture 1896562785.jpg" descr="189656278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1896562785.jpg"/>
                    <pic:cNvPicPr/>
                  </pic:nvPicPr>
                  <pic:blipFill>
                    <a:blip r:embed="mr_docxImage873"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Check Feature Status</w:t>
      </w:r>
      <w:r w:rsidR="0004480F">
        <w:t xml:space="preserve">”</w:t>
      </w:r>
      <w:r w:rsidRPr="00294100">
        <w:t xml:space="preserve"> calling </w:t>
      </w:r>
      <w:r>
        <w:rPr>
          <w:noProof/>
        </w:rPr>
        <w:drawing>
          <wp:inline distT="0" distB="0" distL="0" distR="0">
            <wp:extent cx="152400" cy="152400"/>
            <wp:effectExtent l="0" t="0" r="0" b="0"/>
            <wp:docPr id="175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1399564691.jpg"/>
                    <pic:cNvPicPr/>
                  </pic:nvPicPr>
                  <pic:blipFill>
                    <a:blip r:embed="mr_docxImage874" cstate="print"/>
                    <a:stretch>
                      <a:fillRect/>
                    </a:stretch>
                  </pic:blipFill>
                  <pic:spPr>
                    <a:xfrm rot="0">
                      <a:off x="0" y="0"/>
                      <a:ext cx="152400" cy="152400"/>
                    </a:xfrm>
                    <a:prstGeom prst="rect">
                      <a:avLst/>
                    </a:prstGeom>
                  </pic:spPr>
                </pic:pic>
              </a:graphicData>
            </a:graphic>
          </wp:inline>
        </w:drawing>
      </w:r>
      <w:r w:rsidRPr="00294100">
        <w:t xml:space="preserve">  </w:t>
      </w:r>
      <w:r w:rsidR="0004480F">
        <w:t xml:space="preserve">“</w:t>
      </w:r>
      <w:r w:rsidRPr="00294100">
        <w:t xml:space="preserve">Verify Feature Status</w:t>
      </w:r>
      <w:r w:rsidR="0004480F">
        <w:t xml:space="preserve">”</w:t>
      </w:r>
    </w:p>
    <w:p w14:paraId="7A8A02B9" w14:textId="77777777" w:rsidP="00306D37" w:rsidR="00306D37" w:rsidRDefault="00306D37">
      <w:pPr>
        <w:contextualSpacing/>
      </w:pPr>
    </w:p>
    <w:p w14:paraId="285C9F19" w14:textId="6CED2263" w:rsidP="00783BCF" w:rsidR="00F15706" w:rsidRDefault="00E60B64">
      <w:pPr>
        <w:pStyle w:val="Heading3"/>
      </w:pPr>
      <w:r>
        <w:t xml:space="preserve">Function Interfaces</w:t>
      </w:r>
    </w:p>
    <w:p w14:paraId="6068859C" w14:textId="77777777" w:rsidP="00A72B37" w:rsidR="00A72B37" w:rsidRDefault="00A72B37">
      <w:pPr>
        <w:pStyle w:val="Heading4"/>
      </w:pPr>
      <w:r w:rsidRPr="00F15706">
        <w:t xml:space="preserve">Logical Inputs</w:t>
      </w:r>
    </w:p>
    <w:tbl>
      <w:tblPr>
        <w:tblStyle w:val="TableGrid"/>
        <w:tblW w:type="dxa" w:w="10201"/>
        <w:tblInd w:type="dxa" w:w="0"/>
        <w:tblLayout w:type="fixed"/>
        <w:tblLook w:firstColumn="1" w:firstRow="1" w:lastColumn="0" w:lastRow="0" w:noHBand="0" w:noVBand="1" w:val="04A0"/>
      </w:tblPr>
      <w:tblGrid>
        <w:gridCol w:w="2695"/>
        <w:gridCol w:w="7506"/>
      </w:tblGrid>
      <w:tr w14:paraId="740B63DC" w14:textId="77777777" w:rsidR="00A07A81" w:rsidRPr="00E54DEA" w:rsidTr="00331174">
        <w:trPr>
          <w:trHeight w:val="260"/>
        </w:trPr>
        <w:tc>
          <w:tcPr>
            <w:tcW w:type="dxa" w:w="2695"/>
            <w:shd w:color="auto" w:fill="D9D9D9" w:themeFill="background1" w:themeFillShade="D9" w:val="clear"/>
            <w:noWrap/>
            <w:hideMark/>
          </w:tcPr>
          <w:p w14:paraId="1A95B013"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06"/>
            <w:shd w:color="auto" w:fill="D9D9D9" w:themeFill="background1" w:themeFillShade="D9" w:val="clear"/>
          </w:tcPr>
          <w:p w14:paraId="7B9090AE" w14:textId="77777777" w:rsidP="00F22E3C" w:rsidR="00A07A81" w:rsidRDefault="00A07A81">
            <w:pPr>
              <w:overflowPunct/>
              <w:autoSpaceDE/>
              <w:autoSpaceDN/>
              <w:adjustRightInd/>
              <w:textAlignment w:val="auto"/>
              <w:rPr>
                <w:rFonts w:cs="Arial"/>
                <w:b/>
                <w:bCs/>
                <w:color w:val="000000"/>
              </w:rPr>
            </w:pPr>
            <w:r>
              <w:rPr>
                <w:rFonts w:cs="Arial"/>
                <w:b/>
                <w:bCs/>
                <w:color w:val="000000"/>
              </w:rPr>
              <w:t xml:space="preserve">Description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vehicle status</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752"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1318986858.jpg"/>
                          <pic:cNvPicPr/>
                        </pic:nvPicPr>
                        <pic:blipFill>
                          <a:blip r:embed="mr_docxImage875"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fa3fe1ada553fcaa05b59e985114837d" w:history="1">
              <w:r w:rsidR="00704F04">
                <w:rStyle w:val="Hyperlink"/>
                <w:rPr>
                  <w:rFonts w:cs="Arial"/>
                </w:rPr>
                <w:t xml:space="preserve">VehicleStatus </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This Signal is the collectivity approval signal which includes Parking status, battery state of charge and Vehicle Speed</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754"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898099889.jpg"/>
                          <pic:cNvPicPr/>
                        </pic:nvPicPr>
                        <pic:blipFill>
                          <a:blip r:embed="mr_docxImage876"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Vehicle Status</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Vehicle Configuration</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756"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1801020230.jpg"/>
                          <pic:cNvPicPr/>
                        </pic:nvPicPr>
                        <pic:blipFill>
                          <a:blip r:embed="mr_docxImage877"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3bae5a9c51e1e9bcba1177b1bc484422" w:history="1">
              <w:r w:rsidR="00704F04">
                <w:rStyle w:val="Hyperlink"/>
                <w:rPr>
                  <w:rFonts w:cs="Arial"/>
                </w:rPr>
                <w:t xml:space="preserve">VehicleConfig</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Configuration of the Feature and Vehicle Specific</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1F0FD05F" w14:textId="5F781E1E" w:rsidP="00452672" w:rsidR="00CE094A" w:rsidRDefault="00CE094A" w:rsidRPr="00CE094A">
            <w:pPr>
              <w:pStyle w:val="ListParagraph"/>
              <w:numPr>
                <w:ilvl w:val="0"/>
                <w:numId w:val="12"/>
              </w:numPr>
              <w:rPr>
                <w:rFonts w:cs="Arial"/>
              </w:rPr>
            </w:pPr>
            <w:r>
              <w:rPr>
                <w:noProof/>
              </w:rPr>
              <w:drawing>
                <wp:inline distT="0" distB="0" distL="0" distR="0">
                  <wp:extent cx="152400" cy="152400"/>
                  <wp:effectExtent l="0" t="0" r="0" b="0"/>
                  <wp:docPr id="1758"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898099889.jpg"/>
                          <pic:cNvPicPr/>
                        </pic:nvPicPr>
                        <pic:blipFill>
                          <a:blip r:embed="mr_docxImage878" cstate="print"/>
                          <a:stretch>
                            <a:fillRect/>
                          </a:stretch>
                        </pic:blipFill>
                        <pic:spPr>
                          <a:xfrm rot="0">
                            <a:off x="0" y="0"/>
                            <a:ext cx="152400" cy="152400"/>
                          </a:xfrm>
                          <a:prstGeom prst="rect">
                            <a:avLst/>
                          </a:prstGeom>
                        </pic:spPr>
                      </pic:pic>
                    </a:graphicData>
                  </a:graphic>
                </wp:inline>
              </w:drawing>
            </w:r>
            <w:r w:rsidR="001C57E5">
              <w:rPr>
                <w:rFonts w:cs="Arial"/>
              </w:rPr>
              <w:t xml:space="preserve">  </w:t>
            </w:r>
            <w:r w:rsidR="001C57E5">
              <w:rPr>
                <w:rFonts w:cs="Arial"/>
              </w:rPr>
              <w:t xml:space="preserve">Activity Parameter Node: Vehicle Configuration</w:t>
            </w:r>
          </w:p>
        </w:tc>
      </w:tr>
      <w:tr w14:paraId="51177417" w14:textId="77777777" w:rsidR="00A07A81" w:rsidRPr="003F473D" w:rsidTr="00331174">
        <w:trPr>
          <w:trHeight w:val="410"/>
        </w:trPr>
        <w:tc>
          <w:tcPr>
            <w:tcW w:type="dxa" w:w="2695"/>
            <w:noWrap/>
          </w:tcPr>
          <w:p w14:paraId="04DAFFFA" w14:textId="57FE495B" w:rsidP="00275823" w:rsidR="00C15577" w:rsidRDefault="00C15577">
            <w:pPr>
              <w:contextualSpacing/>
              <w:rPr>
                <w:rFonts w:cs="Arial"/>
              </w:rPr>
            </w:pPr>
            <w:r w:rsidRPr="00275823">
              <w:rPr>
                <w:rFonts w:cs="Arial"/>
              </w:rPr>
              <w:t xml:space="preserve">User Input</w:t>
            </w:r>
          </w:p>
          <w:p w14:paraId="26BC99C2" w14:textId="77777777" w:rsidP="00275823" w:rsidR="0029472F" w:rsidRDefault="00AA2FB2">
            <w:pPr>
              <w:contextualSpacing/>
              <w:rPr>
                <w:rFonts w:cs="Arial"/>
              </w:rPr>
            </w:pPr>
            <w:r>
              <w:rPr>
                <w:rFonts w:cs="Arial"/>
              </w:rPr>
              <w:t xml:space="preserve">Type:</w:t>
            </w:r>
          </w:p>
          <w:p w14:paraId="2EEA3864" w14:textId="54ACBC64" w:rsidP="00275823" w:rsidR="00275823" w:rsidRDefault="0029472F">
            <w:pPr>
              <w:contextualSpacing/>
              <w:rPr>
                <w:rFonts w:cs="Arial"/>
              </w:rPr>
            </w:pPr>
            <w:r w:rsidR="00AA2FB2" w:rsidRPr="0029472F">
              <w:rPr>
                <w:rFonts w:cs="Arial"/>
                <w:color w:themeColor="background1" w:themeShade="80" w:val="808080"/>
              </w:rPr>
              <w:t xml:space="preserve"> </w:t>
            </w:r>
            <w:r>
              <w:rPr>
                <w:noProof/>
              </w:rPr>
              <w:drawing>
                <wp:inline distT="0" distB="0" distL="0" distR="0">
                  <wp:extent cx="152400" cy="152400"/>
                  <wp:effectExtent l="0" t="0" r="0" b="0"/>
                  <wp:docPr id="1760"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1801020230.jpg"/>
                          <pic:cNvPicPr/>
                        </pic:nvPicPr>
                        <pic:blipFill>
                          <a:blip r:embed="mr_docxImage879" cstate="print"/>
                          <a:stretch>
                            <a:fillRect/>
                          </a:stretch>
                        </pic:blipFill>
                        <pic:spPr>
                          <a:xfrm rot="0">
                            <a:off x="0" y="0"/>
                            <a:ext cx="152400" cy="152400"/>
                          </a:xfrm>
                          <a:prstGeom prst="rect">
                            <a:avLst/>
                          </a:prstGeom>
                        </pic:spPr>
                      </pic:pic>
                    </a:graphicData>
                  </a:graphic>
                </wp:inline>
              </w:drawing>
            </w:r>
            <w:r w:rsidR="00275823" w:rsidRPr="00275823">
              <w:rPr>
                <w:rFonts w:cs="Arial"/>
              </w:rPr>
              <w:t xml:space="preserve"> </w:t>
            </w:r>
            <w:hyperlink w:anchor="_4ad023d5e84017eb127c5da7a7e20a52" w:history="1">
              <w:r w:rsidR="00704F04">
                <w:rStyle w:val="Hyperlink"/>
                <w:rPr>
                  <w:rFonts w:cs="Arial"/>
                </w:rPr>
                <w:t xml:space="preserve">UserInput</w:t>
              </w:r>
            </w:hyperlink>
          </w:p>
        </w:tc>
        <w:tc>
          <w:tcPr>
            <w:tcW w:type="dxa" w:w="7506"/>
          </w:tcPr>
          <w:p w14:paraId="664FAEAE" w14:textId="76CB671D" w:rsidP="0029472F" w:rsidR="0029472F" w:rsidRDefault="0029472F">
            <w:pPr>
              <w:rPr>
                <w:rFonts w:cs="Arial"/>
              </w:rPr>
            </w:pPr>
            <w:r>
              <w:rPr>
                <w:rFonts w:cs="Arial"/>
              </w:rPr>
              <w:t xml:space="preserve">Signal Description:</w:t>
            </w:r>
          </w:p>
          <w:p w14:paraId="19ED2407" w14:textId="77777777" w:rsidP="0029472F" w:rsidR="0029472F" w:rsidRDefault="0029472F">
            <w:pPr>
              <w:rPr>
                <w:rFonts w:cs="Arial"/>
              </w:rPr>
            </w:pPr>
            <w:r w:rsidRPr="00275823">
              <w:rPr>
                <w:rFonts w:cs="Arial"/>
              </w:rPr>
              <w:t xml:space="preserve">Input given by user through HMI</w:t>
            </w:r>
          </w:p>
          <w:p w14:paraId="452C0BA9" w14:textId="77777777" w:rsidP="0029472F" w:rsidR="0029472F" w:rsidRDefault="0029472F">
            <w:pPr>
              <w:rPr>
                <w:rFonts w:cs="Arial"/>
              </w:rPr>
            </w:pPr>
          </w:p>
          <w:p w14:paraId="3F6AED29" w14:textId="77777777" w:rsidP="00275823" w:rsidR="0046598F" w:rsidRDefault="0046598F" w:rsidRPr="0046598F">
            <w:pPr>
              <w:rPr>
                <w:rFonts w:cs="Arial"/>
                <w:color w:val="000000"/>
              </w:rPr>
            </w:pPr>
            <w:r>
              <w:rPr>
                <w:rFonts w:cs="Arial"/>
                <w:color w:val="000000"/>
              </w:rPr>
              <w:t xml:space="preserve">Received from:</w:t>
            </w:r>
          </w:p>
          <w:p w14:paraId="539BE2DA" w14:textId="57FC70E9" w:rsidP="0061324D" w:rsidR="00275823" w:rsidRDefault="00275823" w:rsidRPr="00C8319B">
            <w:pPr>
              <w:pStyle w:val="ListParagraph"/>
              <w:numPr>
                <w:ilvl w:val="0"/>
                <w:numId w:val="12"/>
              </w:numPr>
              <w:rPr>
                <w:rFonts w:cs="Arial"/>
              </w:rPr>
            </w:pPr>
            <w:r>
              <w:rPr>
                <w:noProof/>
              </w:rPr>
              <w:drawing>
                <wp:inline distT="0" distB="0" distL="0" distR="0">
                  <wp:extent cx="152400" cy="152400"/>
                  <wp:effectExtent l="0" t="0" r="0" b="0"/>
                  <wp:docPr id="1762"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1399564691.jpg"/>
                          <pic:cNvPicPr/>
                        </pic:nvPicPr>
                        <pic:blipFill>
                          <a:blip r:embed="mr_docxImage880" cstate="print"/>
                          <a:stretch>
                            <a:fillRect/>
                          </a:stretch>
                        </pic:blipFill>
                        <pic:spPr>
                          <a:xfrm rot="0">
                            <a:off x="0" y="0"/>
                            <a:ext cx="152400" cy="152400"/>
                          </a:xfrm>
                          <a:prstGeom prst="rect">
                            <a:avLst/>
                          </a:prstGeom>
                        </pic:spPr>
                      </pic:pic>
                    </a:graphicData>
                  </a:graphic>
                </wp:inline>
              </w:drawing>
            </w:r>
            <w:r w:rsidRPr="00C8319B">
              <w:rPr>
                <w:rFonts w:cs="Arial"/>
              </w:rPr>
              <w:t xml:space="preserve">  </w:t>
            </w:r>
            <w:hyperlink w:anchor="_585be1fc68af8f1918218514b5f34614" w:history="1">
              <w:r w:rsidR="00FE73F2">
                <w:rStyle w:val="Hyperlink"/>
                <w:rPr>
                  <w:rFonts w:cs="Arial"/>
                </w:rPr>
                <w:t xml:space="preserve">Manage User Selection</w:t>
              </w:r>
            </w:hyperlink>
          </w:p>
        </w:tc>
      </w:tr>
    </w:tbl>
    <w:p w14:paraId="353FDC19" w14:textId="77777777" w:rsidP="00A72B37" w:rsidR="00A72B37" w:rsidRDefault="00A72B37">
      <w:pPr>
        <w:pStyle w:val="Heading4"/>
      </w:pPr>
      <w:r>
        <w:t xml:space="preserve">Logical Outputs</w:t>
      </w:r>
    </w:p>
    <w:tbl>
      <w:tblPr>
        <w:tblStyle w:val="TableGrid"/>
        <w:tblW w:type="dxa" w:w="10201"/>
        <w:tblInd w:type="dxa" w:w="0"/>
        <w:tblLayout w:type="fixed"/>
        <w:tblLook w:firstColumn="1" w:firstRow="1" w:lastColumn="0" w:lastRow="0" w:noHBand="0" w:noVBand="1" w:val="04A0"/>
      </w:tblPr>
      <w:tblGrid>
        <w:gridCol w:w="2689"/>
        <w:gridCol w:w="7512"/>
      </w:tblGrid>
      <w:tr w14:paraId="35E601B7" w14:textId="77777777" w:rsidR="00A07A81" w:rsidRPr="00E54DEA" w:rsidTr="00A07A81">
        <w:trPr>
          <w:trHeight w:val="260"/>
        </w:trPr>
        <w:tc>
          <w:tcPr>
            <w:tcW w:type="dxa" w:w="2689"/>
            <w:shd w:color="auto" w:fill="D9D9D9" w:themeFill="background1" w:themeFillShade="D9" w:val="clear"/>
            <w:noWrap/>
            <w:hideMark/>
          </w:tcPr>
          <w:p w14:paraId="27B0A62A" w14:textId="77777777" w:rsidP="00F22E3C" w:rsidR="00A07A81" w:rsidRDefault="00A07A81" w:rsidRPr="00E54DEA">
            <w:pPr>
              <w:overflowPunct/>
              <w:autoSpaceDE/>
              <w:autoSpaceDN/>
              <w:adjustRightInd/>
              <w:textAlignment w:val="auto"/>
              <w:rPr>
                <w:rFonts w:cs="Arial"/>
                <w:b/>
                <w:bCs/>
                <w:color w:val="000000"/>
              </w:rPr>
            </w:pPr>
            <w:r w:rsidRPr="00E54DEA">
              <w:rPr>
                <w:rFonts w:cs="Arial"/>
                <w:b/>
                <w:bCs/>
                <w:color w:val="000000"/>
              </w:rPr>
              <w:t xml:space="preserve">Signal Name</w:t>
            </w:r>
          </w:p>
        </w:tc>
        <w:tc>
          <w:tcPr>
            <w:tcW w:type="dxa" w:w="7512"/>
            <w:shd w:color="auto" w:fill="D9D9D9" w:themeFill="background1" w:themeFillShade="D9" w:val="clear"/>
            <w:noWrap/>
            <w:hideMark/>
          </w:tcPr>
          <w:p w14:paraId="3EE36D54" w14:textId="77777777" w:rsidP="00F22E3C" w:rsidR="00A07A81" w:rsidRDefault="00A07A81" w:rsidRPr="00E54DEA">
            <w:pPr>
              <w:overflowPunct/>
              <w:autoSpaceDE/>
              <w:autoSpaceDN/>
              <w:adjustRightInd/>
              <w:textAlignment w:val="auto"/>
              <w:rPr>
                <w:rFonts w:cs="Arial"/>
                <w:b/>
                <w:bCs/>
                <w:color w:val="000000"/>
              </w:rPr>
            </w:pPr>
            <w:r>
              <w:rPr>
                <w:rFonts w:cs="Arial"/>
                <w:b/>
                <w:bCs/>
                <w:color w:val="000000"/>
              </w:rPr>
              <w:t xml:space="preserve">Description</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state selection signal</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764" name="Picture -1801020230.jpg" descr="-180102023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1801020230.jpg"/>
                          <pic:cNvPicPr/>
                        </pic:nvPicPr>
                        <pic:blipFill>
                          <a:blip r:embed="mr_docxImage881"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8646546bb3958c48d191c4b7bb34375c" w:history="1">
              <w:r>
                <w:rStyle w:val="Hyperlink"/>
                <w:rPr>
                  <w:rFonts w:cs="Arial"/>
                </w:rPr>
                <w:t xml:space="preserve">StateSelectionSignal</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Signal which contains the Mode that User selected after the Vehicle status is Valid</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7F7A2046" w14:textId="16D69F72" w:rsidP="001C57E5" w:rsidR="001C57E5" w:rsidRDefault="001C57E5" w:rsidRPr="001C57E5">
            <w:pPr>
              <w:pStyle w:val="ListParagraph"/>
              <w:numPr>
                <w:ilvl w:val="0"/>
                <w:numId w:val="12"/>
              </w:numPr>
              <w:rPr>
                <w:rFonts w:cs="Arial"/>
              </w:rPr>
            </w:pPr>
            <w:r>
              <w:rPr>
                <w:noProof/>
              </w:rPr>
              <w:drawing>
                <wp:inline distT="0" distB="0" distL="0" distR="0">
                  <wp:extent cx="152400" cy="152400"/>
                  <wp:effectExtent l="0" t="0" r="0" b="0"/>
                  <wp:docPr id="1766" name="Picture -898099889.jpg" descr="-8980998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898099889.jpg"/>
                          <pic:cNvPicPr/>
                        </pic:nvPicPr>
                        <pic:blipFill>
                          <a:blip r:embed="mr_docxImage882" cstate="print"/>
                          <a:stretch>
                            <a:fillRect/>
                          </a:stretch>
                        </pic:blipFill>
                        <pic:spPr>
                          <a:xfrm rot="0">
                            <a:off x="0" y="0"/>
                            <a:ext cx="152400" cy="152400"/>
                          </a:xfrm>
                          <a:prstGeom prst="rect">
                            <a:avLst/>
                          </a:prstGeom>
                        </pic:spPr>
                      </pic:pic>
                    </a:graphicData>
                  </a:graphic>
                </wp:inline>
              </w:drawing>
            </w:r>
            <w:r>
              <w:rPr>
                <w:rFonts w:cs="Arial"/>
              </w:rPr>
              <w:t xml:space="preserve">  </w:t>
            </w:r>
            <w:r>
              <w:rPr>
                <w:rFonts w:cs="Arial"/>
              </w:rPr>
              <w:t xml:space="preserve">Activity Parameter Node: state selection signal</w:t>
            </w:r>
          </w:p>
        </w:tc>
      </w:tr>
      <w:tr w14:paraId="067D19CD" w14:textId="77777777" w:rsidR="00A07A81" w:rsidRPr="003F473D" w:rsidTr="00A07A81">
        <w:trPr>
          <w:trHeight w:val="410"/>
        </w:trPr>
        <w:tc>
          <w:tcPr>
            <w:tcW w:type="dxa" w:w="2689"/>
            <w:noWrap/>
          </w:tcPr>
          <w:p w14:paraId="19995974" w14:textId="18E6E083" w:rsidP="001C41D6" w:rsidR="001C41D6" w:rsidRDefault="001C41D6">
            <w:pPr>
              <w:contextualSpacing/>
              <w:rPr>
                <w:rFonts w:cs="Arial"/>
              </w:rPr>
            </w:pPr>
            <w:r>
              <w:rPr>
                <w:rFonts w:cs="Arial"/>
              </w:rPr>
              <w:t xml:space="preserve">HMI Feedback</w:t>
            </w:r>
          </w:p>
          <w:p w14:paraId="1763789E" w14:textId="77777777" w:rsidP="00D94B9F" w:rsidR="00D94B9F" w:rsidRDefault="00D94B9F">
            <w:pPr>
              <w:contextualSpacing/>
              <w:rPr>
                <w:rFonts w:cs="Arial"/>
              </w:rPr>
            </w:pPr>
            <w:r>
              <w:rPr>
                <w:rFonts w:cs="Arial"/>
              </w:rPr>
              <w:t xml:space="preserve">Type:</w:t>
            </w:r>
          </w:p>
          <w:p w14:paraId="238B3E3A" w14:textId="7A7EA235" w:rsidP="001C41D6" w:rsidR="001C41D6" w:rsidRDefault="001C41D6">
            <w:pPr>
              <w:contextualSpacing/>
              <w:rPr>
                <w:rFonts w:cs="Arial"/>
              </w:rPr>
            </w:pPr>
            <w:r>
              <w:rPr>
                <w:noProof/>
              </w:rPr>
              <w:drawing>
                <wp:inline distT="0" distB="0" distL="0" distR="0">
                  <wp:extent cx="152400" cy="152400"/>
                  <wp:effectExtent l="0" t="0" r="0" b="0"/>
                  <wp:docPr id="1768" name="Picture -1318986858.jpg" descr="-131898685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1318986858.jpg"/>
                          <pic:cNvPicPr/>
                        </pic:nvPicPr>
                        <pic:blipFill>
                          <a:blip r:embed="mr_docxImage883" cstate="print"/>
                          <a:stretch>
                            <a:fillRect/>
                          </a:stretch>
                        </pic:blipFill>
                        <pic:spPr>
                          <a:xfrm rot="0">
                            <a:off x="0" y="0"/>
                            <a:ext cx="152400" cy="152400"/>
                          </a:xfrm>
                          <a:prstGeom prst="rect">
                            <a:avLst/>
                          </a:prstGeom>
                        </pic:spPr>
                      </pic:pic>
                    </a:graphicData>
                  </a:graphic>
                </wp:inline>
              </w:drawing>
            </w:r>
            <w:r w:rsidR="00A57AA1">
              <w:rPr>
                <w:rFonts w:cs="Arial"/>
              </w:rPr>
              <w:t xml:space="preserve"> </w:t>
            </w:r>
            <w:hyperlink w:anchor="_0027ed15b73046fb680228033a3e1cd8" w:history="1">
              <w:r>
                <w:rStyle w:val="Hyperlink"/>
                <w:rPr>
                  <w:rFonts w:cs="Arial"/>
                </w:rPr>
                <w:t xml:space="preserve">HMIFeedback</w:t>
              </w:r>
            </w:hyperlink>
          </w:p>
        </w:tc>
        <w:tc>
          <w:tcPr>
            <w:tcW w:type="dxa" w:w="7512"/>
            <w:noWrap/>
          </w:tcPr>
          <w:p w14:paraId="653A6763" w14:textId="172F8B66" w:rsidP="00DF52BD" w:rsidR="00DF52BD" w:rsidRDefault="00DF52BD">
            <w:pPr>
              <w:rPr>
                <w:rFonts w:cs="Arial"/>
              </w:rPr>
            </w:pPr>
            <w:r>
              <w:rPr>
                <w:rFonts w:cs="Arial"/>
              </w:rPr>
              <w:t xml:space="preserve">Signal Description:</w:t>
            </w:r>
          </w:p>
          <w:p w14:paraId="0C9D1E67" w14:textId="77777777" w:rsidP="00DF52BD" w:rsidR="00DF52BD" w:rsidRDefault="00DF52BD">
            <w:pPr>
              <w:rPr>
                <w:rFonts w:cs="Arial"/>
              </w:rPr>
            </w:pPr>
            <w:r>
              <w:rPr>
                <w:rFonts w:cs="Arial"/>
              </w:rPr>
              <w:t xml:space="preserve">Feedback given to HMI </w:t>
            </w:r>
          </w:p>
          <w:p w14:paraId="6CDE895E" w14:textId="77777777" w:rsidP="00DF52BD" w:rsidR="00DF52BD" w:rsidRDefault="00DF52BD">
            <w:pPr>
              <w:rPr>
                <w:rFonts w:cs="Arial"/>
              </w:rPr>
            </w:pPr>
          </w:p>
          <w:p w14:paraId="7994759D" w14:textId="77777777" w:rsidP="00275823" w:rsidR="0046598F" w:rsidRDefault="0046598F" w:rsidRPr="00275823">
            <w:pPr>
              <w:rPr>
                <w:rFonts w:cs="Arial"/>
                <w:color w:val="000000"/>
              </w:rPr>
            </w:pPr>
            <w:r>
              <w:rPr>
                <w:rFonts w:cs="Arial"/>
                <w:color w:val="000000"/>
              </w:rPr>
              <w:t xml:space="preserve">Sent to:</w:t>
            </w:r>
          </w:p>
          <w:p w14:paraId="3ED45838" w14:textId="5AD59F69" w:rsidP="0061324D" w:rsidR="00275823" w:rsidRDefault="00275823" w:rsidRPr="0046598F">
            <w:pPr>
              <w:pStyle w:val="ListParagraph"/>
              <w:numPr>
                <w:ilvl w:val="0"/>
                <w:numId w:val="12"/>
              </w:numPr>
              <w:rPr>
                <w:rFonts w:cs="Arial"/>
                <w:color w:val="000000"/>
              </w:rPr>
            </w:pPr>
            <w:r>
              <w:rPr>
                <w:noProof/>
              </w:rPr>
              <w:drawing>
                <wp:inline distT="0" distB="0" distL="0" distR="0">
                  <wp:extent cx="152400" cy="152400"/>
                  <wp:effectExtent l="0" t="0" r="0" b="0"/>
                  <wp:docPr id="1770" name="Picture 1399564691.jpg" descr="139956469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1399564691.jpg"/>
                          <pic:cNvPicPr/>
                        </pic:nvPicPr>
                        <pic:blipFill>
                          <a:blip r:embed="mr_docxImage884" cstate="print"/>
                          <a:stretch>
                            <a:fillRect/>
                          </a:stretch>
                        </pic:blipFill>
                        <pic:spPr>
                          <a:xfrm rot="0">
                            <a:off x="0" y="0"/>
                            <a:ext cx="152400" cy="152400"/>
                          </a:xfrm>
                          <a:prstGeom prst="rect">
                            <a:avLst/>
                          </a:prstGeom>
                        </pic:spPr>
                      </pic:pic>
                    </a:graphicData>
                  </a:graphic>
                </wp:inline>
              </w:drawing>
            </w:r>
            <w:r w:rsidRPr="0046598F">
              <w:rPr>
                <w:rFonts w:cs="Arial"/>
                <w:color w:val="000000"/>
              </w:rPr>
              <w:t xml:space="preserve">  </w:t>
            </w:r>
            <w:hyperlink w:anchor="_8d0eb3de89b74eb1f55d20285ccdf874" w:history="1">
              <w:r w:rsidR="00FE73F2">
                <w:rStyle w:val="Hyperlink"/>
                <w:rPr>
                  <w:rFonts w:cs="Arial"/>
                  <w:color w:val="000000"/>
                </w:rPr>
                <w:t xml:space="preserve">Provide ModeSelection Feedback</w:t>
              </w:r>
            </w:hyperlink>
          </w:p>
        </w:tc>
      </w:tr>
    </w:tbl>
    <w:p w14:paraId="04F44E0F" w14:textId="13919F9F" w:rsidP="00A72B37" w:rsidR="00A72B37" w:rsidRDefault="00A72B37">
      <w:pPr>
        <w:pStyle w:val="Heading4"/>
      </w:pPr>
      <w:r>
        <w:t xml:space="preserve">Logical</w:t>
      </w:r>
      <w:r w:rsidRPr="00F15706">
        <w:t xml:space="preserve"> Parameters</w:t>
      </w:r>
    </w:p>
    <w:p w14:paraId="544CC98E" w14:textId="77777777" w:rsidP="00A72B37" w:rsidR="00E21515" w:rsidRDefault="00E21515"/>
    <w:p w14:paraId="2597170C" w14:textId="178B297E" w:rsidP="00A72B37" w:rsidR="00A72B37" w:rsidRDefault="00BF7A51">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305BFBF4" w14:textId="5D6AF5FE" w:rsidP="00822913" w:rsidR="00822913" w:rsidRDefault="00822913">
      <w:pPr>
        <w:pStyle w:val="Heading3"/>
      </w:pPr>
      <w:r>
        <w:t xml:space="preserve">Function Modeling</w:t>
      </w:r>
    </w:p>
    <w:p w14:paraId="5754D736" w14:textId="77777777" w:rsidP="00EF5443" w:rsidR="00E21515" w:rsidRDefault="00E21515" w:rsidRPr="00C75AE5"/>
    <w:p w14:paraId="2B23F983" w14:textId="2ED36FD4" w:rsidP="0061324D" w:rsidR="002D15F6" w:rsidRDefault="002D15F6">
      <w:pPr>
        <w:pStyle w:val="Heading4"/>
        <w:numPr>
          <w:ilvl w:val="3"/>
          <w:numId w:val="4"/>
        </w:numPr>
      </w:pPr>
      <w:r>
        <w:t xml:space="preserve">Use Cases</w:t>
      </w:r>
    </w:p>
    <w:p w14:paraId="622AB061" w14:textId="77777777" w:rsidP="002D15F6" w:rsidR="00E21515" w:rsidRDefault="00E21515"/>
    <w:p w14:paraId="70ED3B94" w14:textId="77777777" w:rsidP="002D15F6" w:rsidR="00925081" w:rsidRDefault="00925081" w:rsidRPr="005067FC">
      <w:pPr>
        <w:rPr>
          <w:i/>
          <w:color w:themeColor="background1" w:themeShade="A6" w:val="A6A6A6"/>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8138032" w14:textId="14C849AB" w:rsidP="0061324D" w:rsidR="002D15F6" w:rsidRDefault="002D15F6">
      <w:pPr>
        <w:pStyle w:val="Heading4"/>
        <w:numPr>
          <w:ilvl w:val="3"/>
          <w:numId w:val="4"/>
        </w:numPr>
      </w:pPr>
      <w:r>
        <w:t xml:space="preserve">State Charts / Activity Diagrams / Sequence Diagrams / Decision Tables</w:t>
      </w:r>
    </w:p>
    <w:p w14:paraId="210FC1D6" w14:textId="77777777" w:rsidP="002D15F6" w:rsidR="00E21515" w:rsidRDefault="00E21515"/>
    <w:p w14:paraId="5E7D71E6" w14:textId="77777777" w:rsidP="00A7465B" w:rsidR="00A7465B" w:rsidRDefault="00A7465B">
      <w:pPr>
        <w:contextualSpacing/>
        <w:jc w:val="center"/>
      </w:pPr>
      <w:r>
        <w:rPr>
          <w:noProof/>
        </w:rPr>
        <w:drawing>
          <wp:inline distT="0" distB="0" distL="0" distR="0">
            <wp:extent cx="6466204" cy="3879723"/>
            <wp:effectExtent l="0" t="0" r="0" b="0"/>
            <wp:docPr id="1772" name="Picture 1743247489.jpg" descr="174324748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1743247489.jpg"/>
                    <pic:cNvPicPr/>
                  </pic:nvPicPr>
                  <pic:blipFill>
                    <a:blip r:embed="mr_docxImage885" cstate="print"/>
                    <a:stretch>
                      <a:fillRect/>
                    </a:stretch>
                  </pic:blipFill>
                  <pic:spPr>
                    <a:xfrm rot="0">
                      <a:off x="0" y="0"/>
                      <a:ext cx="6466204" cy="3879723"/>
                    </a:xfrm>
                    <a:prstGeom prst="rect">
                      <a:avLst/>
                    </a:prstGeom>
                  </pic:spPr>
                </pic:pic>
              </a:graphicData>
            </a:graphic>
          </wp:inline>
        </w:drawing>
      </w:r>
    </w:p>
    <w:p w14:paraId="1605F18A" w14:textId="56385C03" w:rsidP="000A30CD" w:rsidR="000A30CD" w:rsidRDefault="00A7465B" w:rsidRPr="00294100">
      <w:pPr>
        <w:pStyle w:val="Caption"/>
      </w:pPr>
      <w:r w:rsidRPr="00BD03E8">
        <w:t xml:space="preserve">Figure </w:t>
      </w:r>
      <w:fldSimple w:instr=" SEQ Figure \* ARABIC ">
        <w:r w:rsidR="00171070">
          <w:rPr>
            <w:noProof/>
          </w:rPr>
          <w:t xml:space="preserve">3</w:t>
        </w:r>
      </w:fldSimple>
      <w:r w:rsidRPr="00BD03E8">
        <w:t xml:space="preserve">:</w:t>
      </w:r>
      <w:r w:rsidR="00501DFF">
        <w:t xml:space="preserve"> </w:t>
      </w:r>
      <w:r w:rsidR="000A30CD" w:rsidRPr="00294100">
        <w:t xml:space="preserve">Verify Feature Status</w:t>
      </w:r>
    </w:p>
    <w:p w14:paraId="09D37D1D" w14:textId="77777777" w:rsidP="000A30CD" w:rsidR="000A30CD" w:rsidRDefault="000A30CD" w:rsidRPr="000A30CD"/>
    <w:p w14:paraId="2050B6EE" w14:textId="77777777" w:rsidP="00A7465B" w:rsidR="00A7465B" w:rsidRDefault="00A7465B" w:rsidRPr="00834E12"/>
    <w:p w14:paraId="32198543" w14:textId="679594AB" w:rsidP="00822913" w:rsidR="00F15706" w:rsidRDefault="00DA0800">
      <w:pPr>
        <w:pStyle w:val="Heading3"/>
      </w:pPr>
      <w:r>
        <w:t xml:space="preserve">Function Requirements</w:t>
      </w:r>
    </w:p>
    <w:p w14:paraId="1E245216" w14:textId="64E00392" w:rsidP="00783BCF" w:rsidR="00F15706" w:rsidRDefault="00F15706">
      <w:pPr>
        <w:pStyle w:val="Heading4"/>
      </w:pPr>
      <w:r>
        <w:lastRenderedPageBreak/>
        <w:t xml:space="preserve">Functional Requirements</w:t>
      </w:r>
    </w:p>
    <w:p w14:paraId="7C604986" w14:textId="77777777" w:rsidP="006E54B3" w:rsidR="006E54B3" w:rsidRDefault="00F15706">
      <w:pPr>
        <w:pStyle w:val="Heading5"/>
      </w:pPr>
      <w:r>
        <w:t xml:space="preserve">Normal Operation</w:t>
      </w:r>
    </w:p>
    <w:p w14:paraId="54C4A3E5" w14:textId="42E49B80" w:rsidP="00BB6A63" w:rsidR="005961D3" w:rsidRDefault="005961D3"/>
    <w:p w14:paraId="0C62F0F4" w14:textId="7FE87795" w:rsidP="001F5E54" w:rsidR="001F5E54" w:rsidRDefault="006E25A5" w:rsidRPr="0017445F">
      <w:pPr>
        <w:pStyle w:val="RERequirement"/>
        <w:shd w:color="auto" w:fill="F2F2F2" w:themeFill="background1" w:themeFillShade="F2" w:val="clear"/>
      </w:pPr>
      <w:bookmarkStart w:id="_9c01ff436afc5ad644561fe526582cd2" w:name="_9c01ff436afc5ad644561fe526582cd2"/>
      <w:r/>
      <w:bookmarkEnd w:id="_9c01ff436afc5ad644561fe526582cd2"/>
      <w:r w:rsidR="00AE04B0">
        <w:t xml:space="preserve"> </w:t>
      </w:r>
      <w:r w:rsidR="00AE04B0">
        <w:t xml:space="preserve">Accept User Input</w:t>
      </w:r>
    </w:p>
    <w:p w14:paraId="4AC26D13" w14:textId="12693699" w:rsidP="001F5E54" w:rsidR="001F5E54" w:rsidRDefault="00AE04B0">
      <w:pPr>
        <w:rPr>
          <w:rFonts w:cs="Arial"/>
        </w:rPr>
      </w:pPr>
      <w:r>
        <w:rPr>
          <w:rFonts w:cs="Arial"/>
        </w:rPr>
        <w:t xml:space="preserve">HMI System shall allow selection of "Work Mode", "Rest Mode", "Play Mode" and "Drive Mode".</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75AAC159" w14:textId="77777777" w:rsidP="00A84EEF" w:rsidR="001F5E54" w:rsidRDefault="00B24977" w:rsidRPr="00FD127C">
            <w:pPr>
              <w:rPr>
                <w:rFonts w:cs="Arial"/>
                <w:color w:themeColor="text1" w:val="000000"/>
                <w:sz w:val="16"/>
                <w:szCs w:val="14"/>
              </w:rPr>
            </w:pPr>
            <w:r w:rsidRPr="00FD127C">
              <w:rPr>
                <w:rFonts w:cs="Arial"/>
                <w:color w:themeColor="text1" w:val="000000"/>
                <w:sz w:val="16"/>
                <w:szCs w:val="14"/>
              </w:rPr>
              <w:t xml:space="preserve">Tray Table Mode deploys the Tray Table.  Rest Mode keeps the Tray Table stowed.  Drive Mode is the normal vehicle drive state with normal seat position.</w:t>
            </w: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27F6810C" w14:textId="77777777" w:rsidP="00215698" w:rsidR="00315F1A" w:rsidRDefault="00315F1A"/>
    <w:p w14:paraId="14897AC4" w14:textId="059B2564" w:rsidP="00783BCF" w:rsidR="00F15706" w:rsidRDefault="00F15706">
      <w:pPr>
        <w:pStyle w:val="Heading5"/>
      </w:pPr>
      <w:r>
        <w:t xml:space="preserve">Error Handling</w:t>
      </w:r>
    </w:p>
    <w:p w14:paraId="324E38B0" w14:textId="77777777" w:rsidP="00BB6A63" w:rsidR="00E21515" w:rsidRDefault="00E21515"/>
    <w:p w14:paraId="3A8CC824" w14:textId="57432C5B" w:rsidP="005961D3" w:rsidR="005961D3" w:rsidRDefault="005961D3">
      <w:pPr>
        <w:rPr>
          <w:color w:themeColor="background1" w:themeShade="A6" w:val="A6A6A6"/>
        </w:rPr>
      </w:pPr>
      <w:r>
        <w:rPr>
          <w:color w:themeColor="background1" w:themeShade="A6" w:val="A6A6A6"/>
        </w:rPr>
        <w:t xml:space="preserve">No Error Handling Requirements specified.</w:t>
      </w:r>
    </w:p>
    <w:p w14:paraId="540ACD44" w14:textId="4669130A" w:rsidP="00DD7D94" w:rsidR="00DD7D94" w:rsidRDefault="00DD7D94">
      <w:pPr>
        <w:pStyle w:val="Heading4"/>
      </w:pPr>
      <w:r>
        <w:t xml:space="preserve">Non-Functional Requirements</w:t>
      </w:r>
    </w:p>
    <w:p w14:paraId="69D48114" w14:textId="77777777" w:rsidP="00BB6A63" w:rsidR="00E21515" w:rsidRDefault="00E21515"/>
    <w:p w14:paraId="0C62F0F4" w14:textId="7FE87795" w:rsidP="001F5E54" w:rsidR="001F5E54" w:rsidRDefault="006E25A5" w:rsidRPr="0017445F">
      <w:pPr>
        <w:pStyle w:val="RERequirement"/>
        <w:shd w:color="auto" w:fill="F2F2F2" w:themeFill="background1" w:themeFillShade="F2" w:val="clear"/>
      </w:pPr>
      <w:bookmarkStart w:id="_f6d27607e184a60f0cc18e22d5f232e5" w:name="_f6d27607e184a60f0cc18e22d5f232e5"/>
      <w:r/>
      <w:bookmarkEnd w:id="_f6d27607e184a60f0cc18e22d5f232e5"/>
      <w:r w:rsidR="00AE04B0">
        <w:t xml:space="preserve"> </w:t>
      </w:r>
      <w:r w:rsidR="00AE04B0">
        <w:t xml:space="preserve">Verify Feature Status</w:t>
      </w:r>
    </w:p>
    <w:p w14:paraId="4AC26D13" w14:textId="12693699" w:rsidP="001F5E54" w:rsidR="001F5E54" w:rsidRDefault="00AE04B0">
      <w:pPr>
        <w:rPr>
          <w:rFonts w:cs="Arial"/>
        </w:rPr>
      </w:pPr>
      <w:r>
        <w:rPr>
          <w:rFonts w:cs="Arial"/>
        </w:rPr>
        <w:t xml:space="preserve">When Activated, Verify Feature status functions shall read UserInput, VehicleStatus and VehicleConfig it shall set the StateSelectionSignal and HMIFeedback Accordingly</w:t>
      </w:r>
    </w:p>
    <w:p w14:paraId="1FDF40BB" w14:textId="77777777" w:rsidP="001F5E54" w:rsidR="001F5E54" w:rsidRDefault="001F5E54" w:rsidRPr="00C66B68">
      <w:pPr>
        <w:rPr>
          <w:rFonts w:cs="Arial"/>
        </w:rPr>
      </w:pPr>
    </w:p>
    <w:tbl>
      <w:tblPr>
        <w:tblW w:type="dxa" w:w="10183"/>
        <w:tblLayout w:type="fixed"/>
        <w:tblCellMar>
          <w:left w:type="dxa" w:w="0"/>
          <w:right w:type="dxa" w:w="0"/>
        </w:tblCellMar>
        <w:tblLook w:firstColumn="1" w:firstRow="1" w:lastColumn="0" w:lastRow="0" w:noHBand="0" w:noVBand="1" w:val="04A0"/>
      </w:tblPr>
      <w:tblGrid>
        <w:gridCol w:w="1800"/>
        <w:gridCol w:w="90"/>
        <w:gridCol w:w="786"/>
        <w:gridCol w:w="474"/>
        <w:gridCol w:w="900"/>
        <w:gridCol w:w="1530"/>
        <w:gridCol w:w="1800"/>
        <w:gridCol w:w="2803"/>
      </w:tblGrid>
      <w:tr w14:paraId="1D657D21" w14:textId="77777777" w:rsidR="001F5E54" w:rsidRPr="00FD127C" w:rsidTr="00FD127C">
        <w:tc>
          <w:tcPr>
            <w:tcW w:type="dxa" w:w="10183"/>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2C2FCB5" w14:textId="422F1BD1" w:rsidP="00A84EEF" w:rsidR="001F5E54" w:rsidRDefault="001F5E54" w:rsidRPr="00FD127C">
            <w:pPr>
              <w:rPr>
                <w:rFonts w:cs="Arial" w:eastAsiaTheme="minorHAnsi"/>
                <w:bCs/>
                <w:color w:themeColor="background1" w:themeShade="80" w:val="808080"/>
                <w:sz w:val="16"/>
                <w:szCs w:val="14"/>
              </w:rPr>
            </w:pPr>
            <w:r w:rsidRPr="00FD127C">
              <w:rPr>
                <w:rFonts w:cs="Arial"/>
                <w:bCs/>
                <w:color w:themeColor="background1" w:themeShade="80" w:val="808080"/>
                <w:sz w:val="16"/>
                <w:szCs w:val="14"/>
              </w:rPr>
              <w:t xml:space="preserve">Requirement ID: </w:t>
            </w:r>
          </w:p>
        </w:tc>
      </w:tr>
      <w:tr w14:paraId="012030A9"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97E1881"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Rationale</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B17CE1A"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F77718"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Acceptance Criteria</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3C217D32"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B4A82C8" w14:textId="77777777" w:rsidP="00A84EEF" w:rsidR="001F5E54" w:rsidRDefault="001F5E54" w:rsidRPr="00FD127C">
            <w:pPr>
              <w:rPr>
                <w:rFonts w:cs="Arial"/>
                <w:sz w:val="16"/>
                <w:szCs w:val="14"/>
              </w:rPr>
            </w:pPr>
            <w:r w:rsidRPr="00FD127C">
              <w:rPr>
                <w:rFonts w:cs="Arial"/>
                <w:b/>
                <w:bCs/>
                <w:sz w:val="16"/>
                <w:szCs w:val="14"/>
              </w:rPr>
              <w:t xml:space="preserve">Notes</w:t>
            </w:r>
          </w:p>
        </w:tc>
        <w:tc>
          <w:tcPr>
            <w:tcW w:type="dxa" w:w="8383"/>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4801B6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BCCCBF1" w14:textId="77777777" w:rsidP="00A84EEF" w:rsidR="001F5E54" w:rsidRDefault="001F5E54" w:rsidRPr="00FD127C">
            <w:pPr>
              <w:rPr>
                <w:rFonts w:cs="Arial"/>
                <w:b/>
                <w:bCs/>
                <w:sz w:val="16"/>
                <w:szCs w:val="14"/>
              </w:rPr>
            </w:pPr>
            <w:r w:rsidRPr="00FD127C">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CFD37B3" w14:textId="77777777" w:rsidP="00A84EEF" w:rsidR="001F5E54" w:rsidRDefault="001F5E54" w:rsidRPr="00FD127C">
            <w:pPr>
              <w:ind w:left="139"/>
              <w:rPr>
                <w:rFonts w:cs="Arial"/>
                <w:b/>
                <w:bCs/>
                <w:sz w:val="16"/>
                <w:szCs w:val="14"/>
              </w:rPr>
            </w:pPr>
            <w:r w:rsidRPr="00FD127C">
              <w:rPr>
                <w:rFonts w:cs="Arial"/>
                <w:b/>
                <w:bCs/>
                <w:sz w:val="16"/>
                <w:szCs w:val="14"/>
              </w:rPr>
              <w:t xml:space="preserve">Owner</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BD6C794" w14:textId="77777777" w:rsidR="001F5E54" w:rsidRPr="00FD127C" w:rsidTr="00FD127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1A78745" w14:textId="77777777" w:rsidP="00A84EEF" w:rsidR="001F5E54" w:rsidRDefault="001F5E54" w:rsidRPr="00FD127C">
            <w:pPr>
              <w:rPr>
                <w:rFonts w:cs="Arial"/>
                <w:b/>
                <w:bCs/>
                <w:sz w:val="16"/>
                <w:szCs w:val="14"/>
              </w:rPr>
            </w:pPr>
            <w:r w:rsidRPr="00FD127C">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9BBF042" w14:textId="77777777" w:rsidP="00A84EEF" w:rsidR="001F5E54" w:rsidRDefault="001F5E54" w:rsidRPr="00FD127C">
            <w:pPr>
              <w:ind w:left="139"/>
              <w:rPr>
                <w:rFonts w:cs="Arial"/>
                <w:b/>
                <w:bCs/>
                <w:sz w:val="16"/>
                <w:szCs w:val="16"/>
              </w:rPr>
            </w:pPr>
            <w:r w:rsidRPr="00FD127C">
              <w:rPr>
                <w:rFonts w:cs="Arial"/>
                <w:b/>
                <w:bCs/>
                <w:sz w:val="16"/>
                <w:szCs w:val="16"/>
              </w:rPr>
              <w:t xml:space="preserve">V&amp;V Method</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035B620" w14:textId="77777777" w:rsidR="001F5E54" w:rsidRPr="00FD127C" w:rsidTr="00FD127C">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9B32A25" w14:textId="77777777" w:rsidP="00A84EEF" w:rsidR="001F5E54" w:rsidRDefault="001F5E54" w:rsidRPr="00FD127C">
            <w:pPr>
              <w:rPr>
                <w:rFonts w:cs="Arial" w:eastAsiaTheme="minorHAnsi"/>
                <w:b/>
                <w:bCs/>
                <w:sz w:val="16"/>
                <w:szCs w:val="14"/>
              </w:rPr>
            </w:pPr>
            <w:r w:rsidRPr="00FD127C">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BA7A9D" w14:textId="77777777" w:rsidP="00A84EEF" w:rsidR="001F5E54" w:rsidRDefault="001F5E54" w:rsidRPr="00FD127C">
            <w:pPr>
              <w:rPr>
                <w:rFonts w:cs="Arial"/>
                <w:b/>
                <w:bCs/>
                <w:sz w:val="16"/>
                <w:szCs w:val="14"/>
              </w:rPr>
            </w:pPr>
            <w:r w:rsidRPr="00FD127C">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F90D0FB" w14:textId="77777777" w:rsidP="00A84EEF" w:rsidR="001F5E54" w:rsidRDefault="001F5E54" w:rsidRPr="00FD127C">
            <w:pPr>
              <w:ind w:left="128"/>
              <w:rPr>
                <w:rFonts w:cs="Arial"/>
                <w:b/>
                <w:bCs/>
                <w:sz w:val="16"/>
                <w:szCs w:val="14"/>
              </w:rPr>
            </w:pPr>
            <w:r w:rsidRPr="00FD127C">
              <w:rPr>
                <w:rFonts w:cs="Arial"/>
                <w:b/>
                <w:bCs/>
                <w:sz w:val="16"/>
                <w:szCs w:val="14"/>
              </w:rPr>
              <w:t xml:space="preserve">Status</w:t>
            </w:r>
          </w:p>
        </w:tc>
        <w:tc>
          <w:tcPr>
            <w:tcW w:type="dxa" w:w="280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54933CD5" w14:textId="77777777" w:rsidR="001F5E54" w:rsidRPr="00FD127C" w:rsidTr="00FD127C">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1798C664" w14:textId="376E57A6" w:rsidP="00A84EEF" w:rsidR="001F5E54" w:rsidRDefault="00762C4F" w:rsidRPr="00FD127C">
            <w:pPr>
              <w:rPr>
                <w:rFonts w:cs="Arial"/>
                <w:bCs/>
                <w:color w:themeColor="background1" w:themeShade="80" w:val="808080"/>
                <w:sz w:val="16"/>
                <w:szCs w:val="14"/>
              </w:rPr>
            </w:pPr>
            <w:hyperlink r:id="rId13" w:history="1">
              <w:r w:rsidR="001F5E54" w:rsidRPr="00FD127C">
                <w:rPr>
                  <w:rStyle w:val="Hyperlink"/>
                  <w:rFonts w:cs="Arial"/>
                  <w:bCs/>
                  <w:sz w:val="16"/>
                  <w:szCs w:val="14"/>
                </w:rPr>
                <w:t>Req. Template</w:t>
              </w:r>
            </w:hyperlink>
            <w:r w:rsidR="001F5E54" w:rsidRPr="00FD127C">
              <w:rPr>
                <w:rFonts w:cs="Arial"/>
                <w:bCs/>
                <w:color w:themeColor="background1" w:themeShade="80" w:val="808080"/>
                <w:sz w:val="16"/>
                <w:szCs w:val="14"/>
              </w:rPr>
              <w:t xml:space="preserve"> Version</w:t>
            </w:r>
          </w:p>
        </w:tc>
        <w:tc>
          <w:tcPr>
            <w:tcW w:type="dxa" w:w="7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AFF98DB" w14:textId="697D6B76" w:rsidP="00A84EEF" w:rsidR="001F5E54" w:rsidRDefault="001F5E54" w:rsidRPr="00FD127C">
            <w:pPr>
              <w:rPr>
                <w:rFonts w:cs="Arial"/>
                <w:bCs/>
                <w:color w:themeColor="background1" w:themeShade="80" w:val="808080"/>
                <w:sz w:val="16"/>
                <w:szCs w:val="14"/>
              </w:rPr>
            </w:pP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TemplateVersion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6</w:t>
            </w:r>
            <w:r w:rsidRPr="00FD127C">
              <w:rPr>
                <w:rFonts w:cs="Arial"/>
                <w:bCs/>
                <w:color w:themeColor="background1" w:themeShade="80" w:val="808080"/>
                <w:sz w:val="16"/>
                <w:szCs w:val="14"/>
              </w:rPr>
              <w:fldChar w:fldCharType="end"/>
            </w:r>
            <w:r w:rsidRPr="00FD127C">
              <w:rPr>
                <w:rFonts w:cs="Arial"/>
                <w:bCs/>
                <w:color w:themeColor="background1" w:themeShade="80" w:val="808080"/>
                <w:sz w:val="16"/>
                <w:szCs w:val="14"/>
              </w:rPr>
              <w:t xml:space="preserve">.</w:t>
            </w:r>
            <w:r w:rsidRPr="00FD127C">
              <w:rPr>
                <w:rFonts w:cs="Arial"/>
                <w:bCs/>
                <w:color w:themeColor="background1" w:themeShade="80" w:val="808080"/>
                <w:sz w:val="16"/>
                <w:szCs w:val="14"/>
              </w:rPr>
              <w:fldChar w:fldCharType="begin"/>
            </w:r>
            <w:r w:rsidRPr="00FD127C">
              <w:rPr>
                <w:rFonts w:cs="Arial"/>
                <w:bCs/>
                <w:color w:themeColor="background1" w:themeShade="80" w:val="808080"/>
                <w:sz w:val="16"/>
                <w:szCs w:val="14"/>
              </w:rPr>
              <w:instrText xml:space="preserve"> DOCPROPERTY  TemplateRevision  \* MERGEFORMAT </w:instrText>
            </w:r>
            <w:r w:rsidRPr="00FD127C">
              <w:rPr>
                <w:rFonts w:cs="Arial"/>
                <w:bCs/>
                <w:color w:themeColor="background1" w:themeShade="80" w:val="808080"/>
                <w:sz w:val="16"/>
                <w:szCs w:val="14"/>
              </w:rPr>
              <w:fldChar w:fldCharType="separate"/>
            </w:r>
            <w:r w:rsidR="00171070">
              <w:rPr>
                <w:rFonts w:cs="Arial"/>
                <w:bCs/>
                <w:color w:themeColor="background1" w:themeShade="80" w:val="808080"/>
                <w:sz w:val="16"/>
                <w:szCs w:val="14"/>
              </w:rPr>
              <w:t xml:space="preserve">0</w:t>
            </w:r>
            <w:r w:rsidRPr="00FD127C">
              <w:rPr>
                <w:rFonts w:cs="Arial"/>
                <w:bCs/>
                <w:color w:themeColor="background1" w:themeShade="80" w:val="808080"/>
                <w:sz w:val="16"/>
                <w:szCs w:val="14"/>
              </w:rPr>
              <w:fldChar w:fldCharType="end"/>
            </w:r>
          </w:p>
        </w:tc>
        <w:tc>
          <w:tcPr>
            <w:tcW w:type="dxa" w:w="7507"/>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1A98020C" w14:textId="77777777" w:rsidP="00A84EEF" w:rsidR="001F5E54" w:rsidRDefault="001F5E54" w:rsidRPr="00FD127C">
            <w:pPr>
              <w:jc w:val="right"/>
              <w:rPr>
                <w:rFonts w:cs="Arial"/>
                <w:bCs/>
                <w:color w:themeColor="background1" w:themeShade="80" w:val="808080"/>
                <w:sz w:val="16"/>
                <w:szCs w:val="14"/>
              </w:rPr>
            </w:pPr>
            <w:r w:rsidRPr="00FD127C">
              <w:rPr>
                <w:rFonts w:cs="Arial"/>
                <w:bCs/>
                <w:color w:themeColor="background1" w:themeShade="80" w:val="808080"/>
                <w:sz w:val="16"/>
                <w:szCs w:val="14"/>
              </w:rPr>
              <w:t xml:space="preserve">End of Requirement</w:t>
            </w:r>
          </w:p>
        </w:tc>
      </w:tr>
    </w:tbl>
    <w:p w14:paraId="1884E33B" w14:textId="77777777" w:rsidP="00DD7D94" w:rsidR="00315F1A" w:rsidRDefault="00315F1A"/>
    <w:p w14:paraId="20664B4E" w14:textId="5816F253" w:rsidP="00DF462B" w:rsidR="00DF462B" w:rsidRDefault="00427220">
      <w:pPr>
        <w:pStyle w:val="Heading4"/>
      </w:pPr>
      <w:r>
        <w:t xml:space="preserve">Functional</w:t>
      </w:r>
      <w:r w:rsidR="00DF462B">
        <w:t xml:space="preserve"> Safety Requirements</w:t>
      </w:r>
    </w:p>
    <w:p w14:paraId="7EC25170" w14:textId="77777777" w:rsidP="00DF462B" w:rsidR="00E21515" w:rsidRDefault="00E21515">
      <w:pPr>
        <w:rPr>
          <w:highlight w:val="yellow"/>
        </w:rPr>
      </w:pPr>
    </w:p>
    <w:p w14:paraId="40E9BD7C" w14:textId="50004E0A" w:rsidP="005961D3" w:rsidR="005961D3" w:rsidRDefault="005961D3">
      <w:pPr>
        <w:rPr>
          <w:color w:themeColor="background1" w:themeShade="A6" w:val="A6A6A6"/>
        </w:rPr>
      </w:pPr>
      <w:r>
        <w:rPr>
          <w:color w:themeColor="background1" w:themeShade="A6" w:val="A6A6A6"/>
        </w:rPr>
        <w:t xml:space="preserve">No Functional Safety Requirements specified.</w:t>
      </w:r>
    </w:p>
    <w:p w14:paraId="3BB4F402" w14:textId="573323A3" w:rsidP="00DC3817" w:rsidR="00153E5C" w:rsidRDefault="00DC3817">
      <w:pPr>
        <w:pStyle w:val="Heading5"/>
      </w:pPr>
      <w:r>
        <w:t xml:space="preserve">ASIL Decomposition of </w:t>
      </w:r>
      <w:r w:rsidR="00153E5C">
        <w:t xml:space="preserve">Functional Safety Requirements</w:t>
      </w:r>
    </w:p>
    <w:p w14:paraId="4BE3D6E6" w14:textId="77777777" w:rsidP="00B740D4" w:rsidR="00E21515" w:rsidRDefault="00E21515">
      <w:pPr>
        <w:pStyle w:val="NoSpacing"/>
      </w:pPr>
    </w:p>
    <w:p w14:paraId="1C696BB2" w14:textId="77777777" w:rsidP="00B740D4" w:rsidR="004B4979" w:rsidRDefault="004B4979">
      <w:pPr>
        <w:pStyle w:val="NoSpacing"/>
      </w:pPr>
    </w:p>
    <w:p w14:paraId="7AD6D0E5" w14:textId="77777777" w:rsidP="00B740D4" w:rsidR="00B740D4" w:rsidRDefault="00B740D4">
      <w:pPr>
        <w:pStyle w:val="NoSpacing"/>
        <w:rPr>
          <w:color w:themeColor="background1" w:themeShade="A6" w:val="A6A6A6"/>
        </w:rPr>
      </w:pPr>
      <w:r>
        <w:rPr>
          <w:color w:themeColor="background1" w:themeShade="A6" w:val="A6A6A6"/>
        </w:rPr>
        <w:t xml:space="preserve">No Functional Safety Requirements with ASIL Decompositions specified.</w:t>
      </w:r>
    </w:p>
    <w:p w14:paraId="75753390" w14:textId="77777777" w:rsidP="00DD7D94" w:rsidR="00DD7D94" w:rsidRDefault="00DD7D94">
      <w:pPr>
        <w:pStyle w:val="Heading4"/>
      </w:pPr>
      <w:r>
        <w:t xml:space="preserve">Other Requirements</w:t>
      </w:r>
    </w:p>
    <w:p w14:paraId="2C4800FE" w14:textId="7C5333FC" w:rsidP="00DD7D94" w:rsidR="00DD7D94" w:rsidRDefault="00DD7D94">
      <w:pPr>
        <w:pStyle w:val="Heading5"/>
      </w:pPr>
      <w:r>
        <w:t xml:space="preserve">Design Requirements</w:t>
      </w:r>
    </w:p>
    <w:p w14:paraId="2D4D4F68" w14:textId="77777777" w:rsidP="00CA4A62" w:rsidR="00E21515" w:rsidRDefault="00E21515"/>
    <w:p w14:paraId="22BB249E" w14:textId="031976BC" w:rsidP="005961D3" w:rsidR="005961D3" w:rsidRDefault="005961D3">
      <w:pPr>
        <w:rPr>
          <w:color w:themeColor="background1" w:themeShade="A6" w:val="A6A6A6"/>
        </w:rPr>
      </w:pPr>
      <w:r>
        <w:rPr>
          <w:color w:themeColor="background1" w:themeShade="A6" w:val="A6A6A6"/>
        </w:rPr>
        <w:t xml:space="preserve">No Design Requirements specified.</w:t>
      </w:r>
    </w:p>
    <w:p w14:paraId="45A0674A" w14:textId="77777777" w:rsidP="00027BB8" w:rsidR="000F2182" w:rsidRDefault="00996A2E">
      <w:pPr>
        <w:pStyle w:val="Heading1"/>
        <w:tabs>
          <w:tab w:pos="432" w:val="clear"/>
          <w:tab w:pos="360" w:val="num"/>
          <w:tab w:pos="1134" w:val="left"/>
          <w:tab w:pos="2268" w:val="left"/>
          <w:tab w:pos="3402" w:val="left"/>
          <w:tab w:pos="4536" w:val="left"/>
          <w:tab w:pos="5670" w:val="left"/>
          <w:tab w:pos="6804" w:val="left"/>
          <w:tab w:pos="7938" w:val="left"/>
          <w:tab w:pos="9072" w:val="left"/>
        </w:tabs>
        <w:overflowPunct/>
        <w:autoSpaceDE/>
        <w:autoSpaceDN/>
        <w:adjustRightInd/>
        <w:spacing w:after="160" w:before="320"/>
        <w:textAlignment w:val="auto"/>
        <w:rPr>
          <w:lang w:val="en-GB"/>
        </w:rPr>
      </w:pPr>
      <w:bookmarkStart w:id="160" w:name="_Power_Locks_Arbitrator_1"/>
      <w:bookmarkEnd w:id="160"/>
      <w:bookmarkStart w:id="161" w:name="_Power_Locks_Output"/>
      <w:bookmarkEnd w:id="161"/>
      <w:bookmarkStart w:id="162" w:name="_PCL_State_Indicator"/>
      <w:bookmarkEnd w:id="162"/>
      <w:bookmarkStart w:id="163" w:name="_RR_Door_Latch"/>
      <w:bookmarkEnd w:id="163"/>
      <w:bookmarkStart w:id="164" w:name="_RL_Door_Latch"/>
      <w:bookmarkEnd w:id="164"/>
      <w:bookmarkStart w:id="165" w:name="_DTC_Manager"/>
      <w:bookmarkEnd w:id="165"/>
      <w:bookmarkStart w:id="166" w:name="_Function_B"/>
      <w:bookmarkEnd w:id="166"/>
      <w:bookmarkStart w:id="167" w:name="_Message_Center"/>
      <w:bookmarkEnd w:id="167"/>
      <w:bookmarkStart w:id="168" w:name="_Toc6466553"/>
      <w:r>
        <w:rPr>
          <w:lang w:val="en-GB"/>
        </w:rPr>
        <w:lastRenderedPageBreak/>
        <w:t xml:space="preserve">Open </w:t>
      </w:r>
      <w:r w:rsidR="00D6602D">
        <w:rPr>
          <w:lang w:val="en-GB"/>
        </w:rPr>
        <w:t xml:space="preserve">Concerns</w:t>
      </w:r>
      <w:bookmarkEnd w:id="168"/>
    </w:p>
    <w:p w14:paraId="35A7611E" w14:textId="77777777" w:rsidP="00D97780" w:rsidR="003248A7" w:rsidRDefault="003248A7" w:rsidRPr="004C0A84">
      <w:pPr>
        <w:shd w:color="auto" w:fill="D6E3BC" w:themeFill="accent3" w:themeFillTint="66" w:val="clear"/>
        <w:rPr>
          <w:rStyle w:val="SubtleEmphasis"/>
        </w:rPr>
      </w:pPr>
      <w:r>
        <w:rPr>
          <w:rStyle w:val="SubtleEmphasis"/>
          <w:b/>
        </w:rPr>
        <w:t xml:space="preserve">#Hint</w:t>
      </w:r>
      <w:r>
        <w:rPr>
          <w:rStyle w:val="SubtleEmphasis"/>
          <w:b/>
        </w:rPr>
        <w:t xml:space="preserve">: </w:t>
      </w:r>
      <w:r w:rsidRPr="00F463D3">
        <w:rPr>
          <w:rStyle w:val="SubtleEmphasis"/>
        </w:rPr>
        <w:t xml:space="preserve">The following list presents </w:t>
      </w:r>
      <w:r>
        <w:rPr>
          <w:rStyle w:val="SubtleEmphasis"/>
        </w:rPr>
        <w:t xml:space="preserve">open concerns, which </w:t>
      </w:r>
      <w:r w:rsidRPr="00F463D3">
        <w:rPr>
          <w:rStyle w:val="SubtleEmphasis"/>
        </w:rPr>
        <w:t xml:space="preserve">have to be discussed or clarified over the course of the on-going requirements engineering.</w:t>
      </w:r>
    </w:p>
    <w:p w14:paraId="71459091" w14:textId="77777777" w:rsidP="003248A7" w:rsidR="003248A7" w:rsidRDefault="003248A7" w:rsidRPr="00176A29"/>
    <w:tbl>
      <w:tblPr>
        <w:tblW w:type="dxa" w:w="10377"/>
        <w:tblInd w:type="dxa" w:w="-176"/>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568"/>
        <w:gridCol w:w="3969"/>
        <w:gridCol w:w="1417"/>
        <w:gridCol w:w="1134"/>
        <w:gridCol w:w="1134"/>
        <w:gridCol w:w="2155"/>
      </w:tblGrid>
      <w:tr w14:paraId="4E87701F" w14:textId="77777777" w:rsidR="00F776AF" w:rsidRPr="007C20FA" w:rsidTr="00BB7E1C">
        <w:trPr>
          <w:tblHeader/>
        </w:trPr>
        <w:tc>
          <w:tcPr>
            <w:tcW w:type="dxa" w:w="568"/>
            <w:shd w:color="auto" w:fill="FFFFFF" w:val="pct20"/>
          </w:tcPr>
          <w:p w14:paraId="14C7EE42" w14:textId="77777777" w:rsidP="00B61A8E" w:rsidR="00F776AF" w:rsidRDefault="00F776AF" w:rsidRPr="007C20FA">
            <w:pPr>
              <w:pStyle w:val="Caption"/>
            </w:pPr>
            <w:r w:rsidRPr="007C20FA">
              <w:t xml:space="preserve">ID</w:t>
            </w:r>
          </w:p>
        </w:tc>
        <w:tc>
          <w:tcPr>
            <w:tcW w:type="dxa" w:w="3969"/>
            <w:shd w:color="auto" w:fill="FFFFFF" w:val="pct20"/>
          </w:tcPr>
          <w:p w14:paraId="550C1CE3" w14:textId="77777777" w:rsidP="00B61A8E" w:rsidR="00F776AF" w:rsidRDefault="00D6602D" w:rsidRPr="007C20FA">
            <w:pPr>
              <w:pStyle w:val="Caption"/>
            </w:pPr>
            <w:r>
              <w:t xml:space="preserve">Concern</w:t>
            </w:r>
            <w:r w:rsidR="00F776AF" w:rsidRPr="007C20FA">
              <w:t xml:space="preserve"> Description</w:t>
            </w:r>
          </w:p>
        </w:tc>
        <w:tc>
          <w:tcPr>
            <w:tcW w:type="dxa" w:w="1417"/>
            <w:shd w:color="auto" w:fill="FFFFFF" w:val="pct20"/>
          </w:tcPr>
          <w:p w14:paraId="4CBD122C" w14:textId="77777777" w:rsidP="00B61A8E" w:rsidR="00F776AF" w:rsidRDefault="00F776AF" w:rsidRPr="007C20FA">
            <w:pPr>
              <w:pStyle w:val="Caption"/>
            </w:pPr>
            <w:r w:rsidRPr="007C20FA">
              <w:t xml:space="preserve">e-Tracker </w:t>
            </w:r>
            <w:r>
              <w:t xml:space="preserve">/ </w:t>
            </w:r>
            <w:r w:rsidRPr="007C20FA">
              <w:t xml:space="preserve">Reference</w:t>
            </w:r>
          </w:p>
        </w:tc>
        <w:tc>
          <w:tcPr>
            <w:tcW w:type="dxa" w:w="1134"/>
            <w:shd w:color="auto" w:fill="FFFFFF" w:val="pct20"/>
          </w:tcPr>
          <w:p w14:paraId="0C6EF66F" w14:textId="77777777" w:rsidP="00B61A8E" w:rsidR="00F776AF" w:rsidRDefault="00F776AF" w:rsidRPr="007C20FA">
            <w:pPr>
              <w:pStyle w:val="Caption"/>
            </w:pPr>
            <w:r>
              <w:t xml:space="preserve">Responsible</w:t>
            </w:r>
          </w:p>
        </w:tc>
        <w:tc>
          <w:tcPr>
            <w:tcW w:type="dxa" w:w="1134"/>
            <w:shd w:color="auto" w:fill="FFFFFF" w:val="pct20"/>
          </w:tcPr>
          <w:p w14:paraId="17F0A8A3" w14:textId="77777777" w:rsidP="00B61A8E" w:rsidR="00F776AF" w:rsidRDefault="00F776AF" w:rsidRPr="007C20FA">
            <w:pPr>
              <w:pStyle w:val="Caption"/>
            </w:pPr>
            <w:r w:rsidRPr="007C20FA">
              <w:t xml:space="preserve">Status</w:t>
            </w:r>
          </w:p>
        </w:tc>
        <w:tc>
          <w:tcPr>
            <w:tcW w:type="dxa" w:w="2155"/>
            <w:shd w:color="auto" w:fill="FFFFFF" w:val="pct20"/>
          </w:tcPr>
          <w:p w14:paraId="0682446B" w14:textId="77777777" w:rsidP="00B61A8E" w:rsidR="00F776AF" w:rsidRDefault="00F776AF" w:rsidRPr="007C20FA">
            <w:pPr>
              <w:pStyle w:val="Caption"/>
            </w:pPr>
            <w:r w:rsidRPr="007C20FA">
              <w:t xml:space="preserve">Solution</w:t>
            </w:r>
          </w:p>
        </w:tc>
      </w:tr>
      <w:tr w14:paraId="2308D4F0" w14:textId="77777777" w:rsidR="00F776AF" w:rsidRPr="007C20FA" w:rsidTr="00BB7E1C">
        <w:tc>
          <w:tcPr>
            <w:tcW w:type="dxa" w:w="568"/>
          </w:tcPr>
          <w:p w14:paraId="3CE53864" w14:textId="77777777" w:rsidP="00B61A8E" w:rsidR="00F776AF" w:rsidRDefault="00F776AF" w:rsidRPr="007C20FA">
            <w:pPr>
              <w:pStyle w:val="BodyText"/>
              <w:rPr>
                <w:lang w:val="en-US"/>
              </w:rPr>
            </w:pPr>
            <w:r w:rsidRPr="007C20FA">
              <w:rPr>
                <w:lang w:val="en-US"/>
              </w:rPr>
              <w:t xml:space="preserve">1</w:t>
            </w:r>
          </w:p>
        </w:tc>
        <w:tc>
          <w:tcPr>
            <w:tcW w:type="dxa" w:w="3969"/>
          </w:tcPr>
          <w:p w14:paraId="40B13A15" w14:textId="77777777" w:rsidP="00B61A8E" w:rsidR="00F776AF" w:rsidRDefault="00F776AF" w:rsidRPr="00387CDD">
            <w:pPr>
              <w:rPr>
                <w:snapToGrid w:val="0"/>
              </w:rPr>
            </w:pPr>
          </w:p>
        </w:tc>
        <w:tc>
          <w:tcPr>
            <w:tcW w:type="dxa" w:w="1417"/>
          </w:tcPr>
          <w:p w14:paraId="6A0E04BA" w14:textId="77777777" w:rsidP="00B61A8E" w:rsidR="00F776AF" w:rsidRDefault="00F776AF" w:rsidRPr="007C20FA">
            <w:pPr>
              <w:pStyle w:val="BodyText"/>
              <w:rPr>
                <w:lang w:val="en-US"/>
              </w:rPr>
            </w:pPr>
          </w:p>
        </w:tc>
        <w:tc>
          <w:tcPr>
            <w:tcW w:type="dxa" w:w="1134"/>
          </w:tcPr>
          <w:p w14:paraId="36D85040" w14:textId="77777777" w:rsidP="00B61A8E" w:rsidR="00F776AF" w:rsidRDefault="00F776AF" w:rsidRPr="007C20FA"/>
        </w:tc>
        <w:tc>
          <w:tcPr>
            <w:tcW w:type="dxa" w:w="1134"/>
          </w:tcPr>
          <w:p w14:paraId="238B8AAF" w14:textId="77777777" w:rsidP="00B61A8E" w:rsidR="00F776AF" w:rsidRDefault="00F776AF" w:rsidRPr="007C20FA"/>
        </w:tc>
        <w:tc>
          <w:tcPr>
            <w:tcW w:type="dxa" w:w="2155"/>
          </w:tcPr>
          <w:p w14:paraId="3B541079" w14:textId="77777777" w:rsidP="00B61A8E" w:rsidR="00F776AF" w:rsidRDefault="00F776AF" w:rsidRPr="007C20FA"/>
        </w:tc>
      </w:tr>
    </w:tbl>
    <w:p w14:paraId="65A52612" w14:textId="47204603" w:rsidP="00797407" w:rsidR="00F776AF" w:rsidRDefault="00797407" w:rsidRPr="00F776AF">
      <w:pPr>
        <w:pStyle w:val="Caption"/>
        <w:rPr>
          <w:lang w:val="en-GB"/>
        </w:rPr>
      </w:pPr>
      <w:bookmarkStart w:id="169"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 xml:space="preserve">8</w:t>
      </w:r>
      <w:r w:rsidR="00F923BF">
        <w:rPr>
          <w:noProof/>
        </w:rPr>
        <w:fldChar w:fldCharType="end"/>
      </w:r>
      <w:r>
        <w:t xml:space="preserve">: Open Concerns</w:t>
      </w:r>
      <w:r w:rsidR="00BF7A51">
        <w:t xml:space="preserve"> </w:t>
      </w:r>
      <w:r w:rsidR="00BF7A51" w:rsidRPr="00BF7A51">
        <w:rPr>
          <w:b w:val="0"/>
          <w:i/>
          <w:color w:themeColor="background1" w:themeShade="A6" w:val="A6A6A6"/>
        </w:rPr>
        <w:t xml:space="preserve">(Not supported by </w:t>
      </w:r>
      <w:r w:rsidR="00BF7A51" w:rsidRPr="00BF7A51">
        <w:rPr>
          <w:b w:val="0"/>
          <w:i/>
          <w:color w:themeColor="background1" w:themeShade="A6" w:val="A6A6A6"/>
        </w:rPr>
        <w:t xml:space="preserve">MagicDraw</w:t>
      </w:r>
      <w:r w:rsidR="00BF7A51" w:rsidRPr="00BF7A51">
        <w:rPr>
          <w:b w:val="0"/>
          <w:i/>
          <w:color w:themeColor="background1" w:themeShade="A6" w:val="A6A6A6"/>
        </w:rPr>
        <w:t xml:space="preserve"> report generation.)</w:t>
      </w:r>
      <w:bookmarkEnd w:id="169"/>
    </w:p>
    <w:p w14:paraId="0BB26D0A" w14:textId="77777777" w:rsidP="00271274" w:rsidR="00271274" w:rsidRDefault="00DD48A8" w:rsidRPr="002345C2">
      <w:pPr>
        <w:pStyle w:val="Heading1"/>
        <w:tabs>
          <w:tab w:pos="432" w:val="clear"/>
          <w:tab w:pos="360" w:val="num"/>
          <w:tab w:pos="1134" w:val="left"/>
          <w:tab w:pos="2268" w:val="left"/>
          <w:tab w:pos="3402" w:val="left"/>
          <w:tab w:pos="4536" w:val="left"/>
          <w:tab w:pos="5670" w:val="left"/>
          <w:tab w:pos="6804" w:val="left"/>
          <w:tab w:pos="7938" w:val="left"/>
          <w:tab w:pos="9072" w:val="left"/>
        </w:tabs>
        <w:overflowPunct/>
        <w:autoSpaceDE/>
        <w:autoSpaceDN/>
        <w:adjustRightInd/>
        <w:spacing w:after="160" w:before="320"/>
        <w:textAlignment w:val="auto"/>
        <w:rPr>
          <w:lang w:val="en-GB"/>
        </w:rPr>
      </w:pPr>
      <w:bookmarkStart w:id="170" w:name="_Toc6466554"/>
      <w:r>
        <w:rPr>
          <w:lang w:val="en-GB"/>
        </w:rPr>
        <w:lastRenderedPageBreak/>
        <w:t xml:space="preserve">Revision History</w:t>
      </w:r>
      <w:bookmarkEnd w:id="170"/>
    </w:p>
    <w:p w14:paraId="47731ECF" w14:textId="77777777" w:rsidP="00D97780" w:rsidR="007B3137" w:rsidRDefault="007B3137" w:rsidRPr="00072F14">
      <w:pPr>
        <w:shd w:color="auto" w:fill="D6E3BC" w:val="clear"/>
        <w:rPr>
          <w:rStyle w:val="SubtleEmphasis"/>
        </w:rPr>
      </w:pPr>
      <w:r w:rsidRPr="00072F14">
        <w:rPr>
          <w:rStyle w:val="SubtleEmphasis"/>
          <w:b/>
        </w:rPr>
        <w:t xml:space="preserve">#Hint</w:t>
      </w:r>
      <w:r w:rsidRPr="00072F14">
        <w:rPr>
          <w:rStyle w:val="SubtleEmphasis"/>
          <w:b/>
        </w:rPr>
        <w:t xml:space="preserve">:</w:t>
      </w:r>
      <w:r>
        <w:rPr>
          <w:rStyle w:val="SubtleEmphasis"/>
        </w:rPr>
        <w:t xml:space="preserve"> </w:t>
      </w:r>
      <w:r w:rsidRPr="00072F14">
        <w:rPr>
          <w:rStyle w:val="SubtleEmphasis"/>
        </w:rPr>
        <w:t xml:space="preserve">A new version number is assigned to a document with a given revision each time it is checked in to Team Center (TCSE). After release of a revision, the document cannot be </w:t>
      </w:r>
      <w:r w:rsidRPr="00072F14">
        <w:rPr>
          <w:rStyle w:val="SubtleEmphasis"/>
        </w:rPr>
        <w:t xml:space="preserve">edited</w:t>
      </w:r>
      <w:r w:rsidRPr="00072F14">
        <w:rPr>
          <w:rStyle w:val="SubtleEmphasis"/>
        </w:rPr>
        <w:t xml:space="preserve"> and no new versions can be created on that revision. When updating the document after that, a new revision has to be created and new versions on that revision will be created upon checking in.</w:t>
      </w:r>
    </w:p>
    <w:p w14:paraId="64B57867" w14:textId="77777777" w:rsidP="001E008B" w:rsidR="001E008B" w:rsidRDefault="001E008B"/>
    <w:p w14:paraId="513E693C" w14:textId="77777777" w:rsidP="001E008B" w:rsidR="001E008B" w:rsidRDefault="001E008B" w:rsidRPr="0048761F">
      <w:pPr>
        <w:rPr>
          <w:color w:themeColor="background1" w:themeShade="80" w:val="808080"/>
        </w:rPr>
      </w:pPr>
      <w:r w:rsidRPr="0048761F">
        <w:rPr>
          <w:color w:themeColor="background1" w:themeShade="80" w:val="808080"/>
        </w:rPr>
        <w:t xml:space="preserve">No Revision History found.</w:t>
      </w:r>
    </w:p>
    <w:p w14:paraId="345F90E2" w14:textId="77777777" w:rsidP="00271274" w:rsidR="00271274" w:rsidRDefault="00271274">
      <w:pPr>
        <w:pStyle w:val="Heading2"/>
        <w:tabs>
          <w:tab w:pos="709" w:val="left"/>
        </w:tabs>
        <w:rPr>
          <w:vanish/>
        </w:rPr>
        <w:rPr>
          <w:vanish/>
        </w:rPr>
      </w:pPr>
      <w:r w:rsidRPr="00EB5501">
        <w:rPr>
          <w:vanish/>
        </w:rPr>
        <w:t xml:space="preserve">Template Revisions</w:t>
      </w:r>
      <w:bookmarkStart w:id="171" w:name="_Toc426532436"/>
      <w:bookmarkEnd w:id="171"/>
      <w:bookmarkStart w:id="172" w:name="_Toc426532709"/>
      <w:bookmarkEnd w:id="172"/>
      <w:bookmarkStart w:id="173" w:name="_Toc426533131"/>
      <w:bookmarkEnd w:id="173"/>
      <w:bookmarkStart w:id="174" w:name="_Toc435447515"/>
      <w:bookmarkEnd w:id="174"/>
      <w:bookmarkStart w:id="175" w:name="_Toc442218275"/>
      <w:bookmarkEnd w:id="175"/>
      <w:bookmarkStart w:id="176" w:name="_Toc442218491"/>
      <w:bookmarkEnd w:id="176"/>
      <w:bookmarkStart w:id="177" w:name="_Toc442218707"/>
      <w:bookmarkEnd w:id="177"/>
      <w:bookmarkStart w:id="178" w:name="_Toc442452634"/>
      <w:bookmarkEnd w:id="178"/>
      <w:bookmarkStart w:id="179" w:name="_Toc442452854"/>
      <w:bookmarkEnd w:id="179"/>
      <w:bookmarkStart w:id="180" w:name="_Toc442453074"/>
      <w:bookmarkEnd w:id="180"/>
      <w:bookmarkStart w:id="181" w:name="_Toc442453270"/>
      <w:bookmarkEnd w:id="181"/>
      <w:bookmarkStart w:id="182" w:name="_Toc442781392"/>
      <w:bookmarkEnd w:id="182"/>
      <w:bookmarkStart w:id="183" w:name="_Toc442781605"/>
      <w:bookmarkEnd w:id="183"/>
      <w:bookmarkStart w:id="184" w:name="_Toc442860317"/>
      <w:bookmarkEnd w:id="184"/>
      <w:bookmarkStart w:id="185" w:name="_Toc442874918"/>
      <w:bookmarkEnd w:id="185"/>
      <w:bookmarkStart w:id="186" w:name="_Toc442875138"/>
      <w:bookmarkEnd w:id="186"/>
      <w:bookmarkStart w:id="187" w:name="_Toc442875358"/>
      <w:bookmarkEnd w:id="187"/>
      <w:bookmarkStart w:id="188" w:name="_Toc442883010"/>
      <w:bookmarkEnd w:id="188"/>
      <w:bookmarkStart w:id="189" w:name="_Toc442883231"/>
      <w:bookmarkEnd w:id="189"/>
      <w:bookmarkStart w:id="190" w:name="_Toc442883450"/>
      <w:bookmarkEnd w:id="190"/>
      <w:bookmarkStart w:id="191" w:name="_Toc442883670"/>
      <w:bookmarkEnd w:id="191"/>
      <w:bookmarkStart w:id="192" w:name="_Toc442883891"/>
      <w:bookmarkEnd w:id="192"/>
      <w:bookmarkStart w:id="193" w:name="_Toc442884187"/>
      <w:bookmarkEnd w:id="193"/>
      <w:bookmarkStart w:id="194" w:name="_Toc442884239"/>
      <w:bookmarkEnd w:id="194"/>
      <w:bookmarkStart w:id="195" w:name="_Toc442905502"/>
      <w:bookmarkEnd w:id="195"/>
      <w:bookmarkStart w:id="196" w:name="_Toc442905576"/>
      <w:bookmarkEnd w:id="196"/>
      <w:bookmarkStart w:id="197" w:name="_Toc442908211"/>
      <w:bookmarkEnd w:id="197"/>
      <w:bookmarkStart w:id="198" w:name="_Toc442908436"/>
      <w:bookmarkEnd w:id="198"/>
      <w:bookmarkStart w:id="199" w:name="_Toc442908533"/>
      <w:bookmarkEnd w:id="199"/>
      <w:bookmarkStart w:id="200" w:name="_Toc442909388"/>
      <w:bookmarkEnd w:id="200"/>
      <w:bookmarkStart w:id="201" w:name="_Toc442960180"/>
      <w:bookmarkEnd w:id="201"/>
      <w:bookmarkStart w:id="202" w:name="_Toc442960301"/>
      <w:bookmarkEnd w:id="202"/>
      <w:bookmarkStart w:id="203" w:name="_Toc444239577"/>
      <w:bookmarkEnd w:id="203"/>
      <w:bookmarkStart w:id="204" w:name="_Toc444239668"/>
      <w:bookmarkEnd w:id="204"/>
      <w:bookmarkStart w:id="205" w:name="_Toc444240289"/>
      <w:bookmarkEnd w:id="205"/>
      <w:bookmarkStart w:id="206" w:name="_Toc444240787"/>
      <w:bookmarkEnd w:id="206"/>
      <w:bookmarkStart w:id="207" w:name="_Toc444288558"/>
      <w:bookmarkEnd w:id="207"/>
      <w:bookmarkStart w:id="208" w:name="_Toc446423592"/>
      <w:bookmarkEnd w:id="208"/>
      <w:bookmarkStart w:id="209" w:name="_Toc446423948"/>
      <w:bookmarkEnd w:id="209"/>
      <w:bookmarkStart w:id="210" w:name="_Toc456032576"/>
      <w:bookmarkEnd w:id="210"/>
      <w:bookmarkStart w:id="211" w:name="_Toc456086062"/>
      <w:bookmarkEnd w:id="211"/>
      <w:bookmarkStart w:id="212" w:name="_Toc456089178"/>
      <w:bookmarkEnd w:id="212"/>
      <w:bookmarkStart w:id="213" w:name="_Toc456346162"/>
      <w:bookmarkEnd w:id="213"/>
      <w:bookmarkStart w:id="214" w:name="_Toc468812897"/>
      <w:bookmarkEnd w:id="214"/>
      <w:bookmarkStart w:id="215" w:name="_Toc468813021"/>
      <w:bookmarkEnd w:id="215"/>
      <w:bookmarkStart w:id="216" w:name="_Toc471216813"/>
      <w:bookmarkEnd w:id="216"/>
      <w:bookmarkStart w:id="217" w:name="_Toc471490094"/>
      <w:bookmarkEnd w:id="217"/>
      <w:bookmarkStart w:id="218" w:name="_Toc472080009"/>
      <w:bookmarkEnd w:id="218"/>
      <w:bookmarkStart w:id="219" w:name="_Toc472489949"/>
      <w:bookmarkEnd w:id="219"/>
      <w:bookmarkStart w:id="220" w:name="_Toc479868607"/>
      <w:bookmarkEnd w:id="220"/>
      <w:bookmarkStart w:id="221" w:name="_Toc481144032"/>
      <w:bookmarkEnd w:id="221"/>
      <w:bookmarkStart w:id="222" w:name="_Toc520132743"/>
      <w:bookmarkEnd w:id="222"/>
      <w:bookmarkStart w:id="223" w:name="_Toc520132957"/>
      <w:bookmarkEnd w:id="223"/>
      <w:bookmarkStart w:id="224" w:name="_Toc521185615"/>
      <w:bookmarkEnd w:id="224"/>
      <w:bookmarkStart w:id="225" w:name="_Toc528771612"/>
      <w:bookmarkEnd w:id="225"/>
      <w:bookmarkStart w:id="226" w:name="_Toc531340537"/>
      <w:bookmarkEnd w:id="226"/>
      <w:bookmarkStart w:id="227" w:name="_Toc531352736"/>
      <w:bookmarkEnd w:id="227"/>
      <w:bookmarkStart w:id="228" w:name="_Toc531768188"/>
      <w:bookmarkEnd w:id="228"/>
      <w:bookmarkStart w:id="229" w:name="_Toc531951856"/>
      <w:bookmarkEnd w:id="229"/>
      <w:bookmarkStart w:id="230" w:name="_Toc531952259"/>
      <w:bookmarkEnd w:id="230"/>
      <w:bookmarkStart w:id="231" w:name="_Toc531952392"/>
      <w:bookmarkEnd w:id="231"/>
      <w:bookmarkStart w:id="232" w:name="_Toc531956929"/>
      <w:bookmarkEnd w:id="232"/>
      <w:bookmarkStart w:id="233" w:name="_Toc532366150"/>
      <w:bookmarkEnd w:id="233"/>
      <w:bookmarkStart w:id="234" w:name="_Toc532389664"/>
      <w:bookmarkEnd w:id="234"/>
      <w:bookmarkStart w:id="235" w:name="_Toc2919375"/>
      <w:bookmarkEnd w:id="235"/>
      <w:bookmarkStart w:id="236" w:name="_Toc2919451"/>
      <w:bookmarkEnd w:id="236"/>
      <w:bookmarkStart w:id="237" w:name="_Toc2920736"/>
      <w:bookmarkEnd w:id="237"/>
      <w:bookmarkStart w:id="238" w:name="_Toc2921637"/>
      <w:bookmarkEnd w:id="238"/>
      <w:bookmarkStart w:id="239" w:name="_Toc5100390"/>
      <w:bookmarkEnd w:id="239"/>
      <w:bookmarkStart w:id="240" w:name="_Toc5100470"/>
      <w:bookmarkEnd w:id="240"/>
      <w:bookmarkStart w:id="241" w:name="_Toc6466555"/>
      <w:bookmarkEnd w:id="241"/>
    </w:p>
    <w:p w14:paraId="51460F95" w14:textId="77777777" w:rsidP="005D7DAD" w:rsidR="005D7DAD" w:rsidRDefault="005D7DAD" w:rsidRPr="00A30716">
      <w:pPr>
        <w:shd w:color="auto" w:fill="D6E3BC" w:themeFill="accent3" w:themeFillTint="66" w:val="clear"/>
        <w:rPr>
          <w:i/>
          <w:vanish/>
          <w:color w:themeColor="background1" w:themeShade="80" w:val="808080"/>
        </w:rPr>
        <w:rPr>
          <w:vanish/>
        </w:rPr>
      </w:pPr>
      <w:r>
        <w:rPr>
          <w:i/>
          <w:vanish/>
          <w:color w:themeColor="background1" w:themeShade="80" w:val="808080"/>
        </w:rPr>
        <w:t xml:space="preserve">#Important</w:t>
      </w:r>
      <w:r>
        <w:rPr>
          <w:i/>
          <w:vanish/>
          <w:color w:themeColor="background1" w:themeShade="80" w:val="808080"/>
        </w:rPr>
        <w:t xml:space="preserve">: Do not change this section</w:t>
      </w:r>
    </w:p>
    <w:p w14:paraId="07D0AD09" w14:textId="77777777" w:rsidP="00271274" w:rsidR="00271274" w:rsidRDefault="00271274" w:rsidRPr="00EB5501"/>
    <w:tbl>
      <w:tblPr>
        <w:tblStyle w:val="TableGrid"/>
        <w:tblW w:type="dxa" w:w="10235"/>
        <w:tblInd w:type="dxa" w:w="-34"/>
        <w:tblLayout w:type="fixed"/>
        <w:tblLook w:firstColumn="0" w:firstRow="0" w:lastColumn="0" w:lastRow="0" w:noHBand="0" w:noVBand="0" w:val="0000"/>
      </w:tblPr>
      <w:tblGrid>
        <w:gridCol w:w="1019"/>
        <w:gridCol w:w="720"/>
        <w:gridCol w:w="1260"/>
        <w:gridCol w:w="5648"/>
        <w:gridCol w:w="1588"/>
      </w:tblGrid>
      <w:tr w14:paraId="55DA38FA" w14:textId="77777777" w:rsidR="00271274" w:rsidRPr="009B6E74" w:rsidTr="00DB1DEF">
        <w:trPr>
          <w:hidden/>
        </w:trPr>
        <w:tc>
          <w:tcPr>
            <w:tcW w:type="dxa" w:w="1019"/>
            <w:shd w:color="auto" w:fill="D9D9D9" w:themeFill="background1" w:themeFillShade="D9" w:val="clear"/>
          </w:tcPr>
          <w:p w14:paraId="6B8AE6F1" w14:textId="77777777" w:rsidP="006A29E0" w:rsidR="00271274" w:rsidRDefault="00271274" w:rsidRPr="009B6E74">
            <w:pPr>
              <w:pStyle w:val="Caption"/>
              <w:rPr>
                <w:vanish/>
                <w:lang w:val="en-GB"/>
              </w:rPr>
              <w:rPr>
                <w:vanish/>
              </w:rPr>
            </w:pPr>
            <w:r w:rsidRPr="009B6E74">
              <w:rPr>
                <w:vanish/>
                <w:lang w:val="en-GB"/>
              </w:rPr>
              <w:t xml:space="preserve">Version</w:t>
            </w:r>
          </w:p>
        </w:tc>
        <w:tc>
          <w:tcPr>
            <w:tcW w:type="dxa" w:w="720"/>
            <w:shd w:color="auto" w:fill="D9D9D9" w:themeFill="background1" w:themeFillShade="D9" w:val="clear"/>
          </w:tcPr>
          <w:p w14:paraId="4ACA9FFD" w14:textId="77777777" w:rsidP="006A29E0" w:rsidR="00271274" w:rsidRDefault="00271274" w:rsidRPr="009B6E74">
            <w:pPr>
              <w:pStyle w:val="Caption"/>
              <w:rPr>
                <w:vanish/>
                <w:lang w:val="en-GB"/>
              </w:rPr>
              <w:rPr>
                <w:vanish/>
              </w:rPr>
            </w:pPr>
            <w:r w:rsidRPr="009B6E74">
              <w:rPr>
                <w:vanish/>
                <w:lang w:val="en-GB"/>
              </w:rPr>
              <w:t xml:space="preserve">Rev.</w:t>
            </w:r>
          </w:p>
          <w:p w14:paraId="5A68913D" w14:textId="77777777" w:rsidP="006A29E0" w:rsidR="00271274" w:rsidRDefault="00271274" w:rsidRPr="009B6E74">
            <w:pPr>
              <w:jc w:val="center"/>
              <w:rPr>
                <w:vanish/>
              </w:rPr>
              <w:rPr>
                <w:vanish/>
              </w:rPr>
            </w:pPr>
          </w:p>
        </w:tc>
        <w:tc>
          <w:tcPr>
            <w:tcW w:type="dxa" w:w="1260"/>
            <w:shd w:color="auto" w:fill="D9D9D9" w:themeFill="background1" w:themeFillShade="D9" w:val="clear"/>
          </w:tcPr>
          <w:p w14:paraId="7898B350" w14:textId="77777777" w:rsidP="006A29E0" w:rsidR="00271274" w:rsidRDefault="00271274" w:rsidRPr="009B6E74">
            <w:pPr>
              <w:pStyle w:val="Caption"/>
              <w:rPr>
                <w:vanish/>
                <w:lang w:val="en-GB"/>
              </w:rPr>
              <w:rPr>
                <w:vanish/>
              </w:rPr>
            </w:pPr>
            <w:r w:rsidRPr="009B6E74">
              <w:rPr>
                <w:vanish/>
                <w:lang w:val="en-GB"/>
              </w:rPr>
              <w:t xml:space="preserve">Date</w:t>
            </w:r>
          </w:p>
        </w:tc>
        <w:tc>
          <w:tcPr>
            <w:tcW w:type="dxa" w:w="5648"/>
            <w:shd w:color="auto" w:fill="D9D9D9" w:themeFill="background1" w:themeFillShade="D9" w:val="clear"/>
          </w:tcPr>
          <w:p w14:paraId="15240252" w14:textId="77777777" w:rsidP="006A29E0" w:rsidR="00271274" w:rsidRDefault="00271274" w:rsidRPr="009B6E74">
            <w:pPr>
              <w:pStyle w:val="Caption"/>
              <w:rPr>
                <w:vanish/>
                <w:lang w:val="en-GB"/>
              </w:rPr>
              <w:rPr>
                <w:vanish/>
              </w:rPr>
            </w:pPr>
            <w:r w:rsidRPr="009B6E74">
              <w:rPr>
                <w:vanish/>
                <w:lang w:val="en-GB"/>
              </w:rPr>
              <w:t xml:space="preserve">Description</w:t>
            </w:r>
          </w:p>
        </w:tc>
        <w:tc>
          <w:tcPr>
            <w:tcW w:type="dxa" w:w="1588"/>
            <w:shd w:color="auto" w:fill="D9D9D9" w:themeFill="background1" w:themeFillShade="D9" w:val="clear"/>
          </w:tcPr>
          <w:p w14:paraId="2179B9D1" w14:textId="77777777" w:rsidP="006A29E0" w:rsidR="00271274" w:rsidRDefault="00271274" w:rsidRPr="009B6E74">
            <w:pPr>
              <w:pStyle w:val="Caption"/>
              <w:rPr>
                <w:vanish/>
                <w:lang w:val="en-GB"/>
              </w:rPr>
              <w:rPr>
                <w:vanish/>
              </w:rPr>
            </w:pPr>
            <w:r w:rsidRPr="009B6E74">
              <w:rPr>
                <w:vanish/>
                <w:lang w:val="en-GB"/>
              </w:rPr>
              <w:t xml:space="preserve">Responsible</w:t>
            </w:r>
          </w:p>
        </w:tc>
        <w:trPr>
          <w:hidden/>
        </w:trPr>
      </w:tr>
      <w:tr w14:paraId="268F295F" w14:textId="77777777" w:rsidR="00271274" w:rsidRPr="009B6E74" w:rsidTr="00DB1DEF">
        <w:trPr>
          <w:hidden/>
        </w:trPr>
        <w:tc>
          <w:tcPr>
            <w:tcW w:type="dxa" w:w="1019"/>
          </w:tcPr>
          <w:p w14:paraId="2FC8B58C" w14:textId="77777777" w:rsidP="00437F90" w:rsidR="00271274" w:rsidRDefault="00437F90">
            <w:pPr>
              <w:jc w:val="center"/>
              <w:rPr>
                <w:i/>
                <w:snapToGrid w:val="0"/>
                <w:vanish/>
              </w:rPr>
              <w:rPr>
                <w:vanish/>
              </w:rPr>
            </w:pPr>
            <w:r>
              <w:rPr>
                <w:i/>
                <w:snapToGrid w:val="0"/>
                <w:vanish/>
              </w:rPr>
              <w:t xml:space="preserve">1</w:t>
            </w:r>
          </w:p>
        </w:tc>
        <w:tc>
          <w:tcPr>
            <w:tcW w:type="dxa" w:w="720"/>
          </w:tcPr>
          <w:p w14:paraId="41E996D3" w14:textId="77777777" w:rsidP="006A29E0" w:rsidR="00271274" w:rsidRDefault="00271274">
            <w:pPr>
              <w:jc w:val="center"/>
              <w:rPr>
                <w:i/>
                <w:snapToGrid w:val="0"/>
                <w:vanish/>
              </w:rPr>
              <w:rPr>
                <w:vanish/>
              </w:rPr>
            </w:pPr>
            <w:r>
              <w:rPr>
                <w:i/>
                <w:snapToGrid w:val="0"/>
                <w:vanish/>
              </w:rPr>
              <w:t xml:space="preserve">0</w:t>
            </w:r>
          </w:p>
        </w:tc>
        <w:tc>
          <w:tcPr>
            <w:tcW w:type="dxa" w:w="1260"/>
          </w:tcPr>
          <w:p w14:paraId="394BE3C3" w14:textId="77777777" w:rsidP="00437F90" w:rsidR="00271274" w:rsidRDefault="00271274" w:rsidRPr="009B6E74">
            <w:pPr>
              <w:jc w:val="center"/>
              <w:rPr>
                <w:i/>
                <w:snapToGrid w:val="0"/>
                <w:vanish/>
              </w:rPr>
              <w:rPr>
                <w:vanish/>
              </w:rPr>
            </w:pPr>
            <w:r>
              <w:rPr>
                <w:i/>
                <w:snapToGrid w:val="0"/>
                <w:vanish/>
              </w:rPr>
              <w:t xml:space="preserve">201</w:t>
            </w:r>
            <w:r w:rsidR="00437F90">
              <w:rPr>
                <w:i/>
                <w:snapToGrid w:val="0"/>
                <w:vanish/>
              </w:rPr>
              <w:t xml:space="preserve">6</w:t>
            </w:r>
            <w:r>
              <w:rPr>
                <w:i/>
                <w:snapToGrid w:val="0"/>
                <w:vanish/>
              </w:rPr>
              <w:t xml:space="preserve">-0</w:t>
            </w:r>
            <w:r w:rsidR="00437F90">
              <w:rPr>
                <w:i/>
                <w:snapToGrid w:val="0"/>
                <w:vanish/>
              </w:rPr>
              <w:t xml:space="preserve">2</w:t>
            </w:r>
            <w:r w:rsidRPr="009B6E74">
              <w:rPr>
                <w:i/>
                <w:snapToGrid w:val="0"/>
                <w:vanish/>
              </w:rPr>
              <w:t xml:space="preserve">-</w:t>
            </w:r>
            <w:r w:rsidR="00437F90">
              <w:rPr>
                <w:i/>
                <w:snapToGrid w:val="0"/>
                <w:vanish/>
              </w:rPr>
              <w:t xml:space="preserve">26</w:t>
            </w:r>
          </w:p>
        </w:tc>
        <w:tc>
          <w:tcPr>
            <w:tcW w:type="dxa" w:w="5648"/>
          </w:tcPr>
          <w:p w14:paraId="2F6D71C7" w14:textId="575D45D4" w:rsidP="00AA1199" w:rsidR="00271274" w:rsidRDefault="00437F90" w:rsidRPr="00FD6BF7">
            <w:pPr>
              <w:pStyle w:val="Header"/>
              <w:rPr>
                <w:rFonts w:cs="Arial"/>
                <w:i/>
                <w:snapToGrid w:val="0"/>
                <w:vanish/>
              </w:rPr>
              <w:rPr>
                <w:vanish/>
              </w:rPr>
            </w:pPr>
            <w:r>
              <w:rPr>
                <w:rFonts w:cs="Arial"/>
                <w:i/>
                <w:snapToGrid w:val="0"/>
                <w:vanish/>
              </w:rPr>
              <w:t xml:space="preserve">Initial version</w:t>
            </w:r>
            <w:r w:rsidR="001B61AA">
              <w:rPr>
                <w:rFonts w:cs="Arial"/>
                <w:i/>
                <w:snapToGrid w:val="0"/>
                <w:vanish/>
              </w:rPr>
              <w:t xml:space="preserve">, derived fro</w:t>
            </w:r>
            <w:r w:rsidR="00AA1199">
              <w:rPr>
                <w:rFonts w:cs="Arial"/>
                <w:i/>
                <w:snapToGrid w:val="0"/>
                <w:vanish/>
              </w:rPr>
              <w:t xml:space="preserve">m FDS</w:t>
            </w:r>
          </w:p>
        </w:tc>
        <w:tc>
          <w:tcPr>
            <w:tcW w:type="dxa" w:w="1588"/>
          </w:tcPr>
          <w:p w14:paraId="14B2B324" w14:textId="77777777" w:rsidP="006A29E0" w:rsidR="00271274" w:rsidRDefault="00437F90">
            <w:pPr>
              <w:rPr>
                <w:i/>
                <w:snapToGrid w:val="0"/>
                <w:vanish/>
              </w:rPr>
              <w:rPr>
                <w:vanish/>
              </w:rPr>
            </w:pPr>
            <w:r>
              <w:rPr>
                <w:i/>
                <w:snapToGrid w:val="0"/>
                <w:vanish/>
              </w:rPr>
              <w:t xml:space="preserve">Jbaden1</w:t>
            </w:r>
          </w:p>
        </w:tc>
        <w:trPr>
          <w:hidden/>
        </w:trPr>
      </w:tr>
      <w:tr w14:paraId="41D4D159" w14:textId="77777777" w:rsidR="00AA1199" w:rsidRPr="009B6E74" w:rsidTr="00DB1DEF">
        <w:tblPrEx>
          <w:tblLook w:firstColumn="1" w:firstRow="1" w:lastColumn="0" w:lastRow="0" w:noHBand="0" w:noVBand="1" w:val="04A0"/>
        </w:tblPrEx>
        <w:trPr>
          <w:hidden/>
        </w:trPr>
        <w:tc>
          <w:tcPr>
            <w:tcW w:type="dxa" w:w="1019"/>
          </w:tcPr>
          <w:p w14:paraId="5D32EB51" w14:textId="77777777" w:rsidP="006A29E0" w:rsidR="00AA1199" w:rsidRDefault="00AA1199">
            <w:pPr>
              <w:jc w:val="center"/>
              <w:rPr>
                <w:i/>
                <w:snapToGrid w:val="0"/>
                <w:vanish/>
              </w:rPr>
              <w:rPr>
                <w:vanish/>
              </w:rPr>
            </w:pPr>
            <w:r>
              <w:rPr>
                <w:i/>
                <w:snapToGrid w:val="0"/>
                <w:vanish/>
              </w:rPr>
              <w:t xml:space="preserve">1</w:t>
            </w:r>
          </w:p>
        </w:tc>
        <w:tc>
          <w:tcPr>
            <w:tcW w:type="dxa" w:w="720"/>
          </w:tcPr>
          <w:p w14:paraId="057A590C" w14:textId="77777777" w:rsidP="006A29E0" w:rsidR="00AA1199" w:rsidRDefault="00AA1199">
            <w:pPr>
              <w:jc w:val="center"/>
              <w:rPr>
                <w:i/>
                <w:snapToGrid w:val="0"/>
                <w:vanish/>
              </w:rPr>
              <w:rPr>
                <w:vanish/>
              </w:rPr>
            </w:pPr>
            <w:r>
              <w:rPr>
                <w:i/>
                <w:snapToGrid w:val="0"/>
                <w:vanish/>
              </w:rPr>
              <w:t xml:space="preserve">1</w:t>
            </w:r>
          </w:p>
        </w:tc>
        <w:tc>
          <w:tcPr>
            <w:tcW w:type="dxa" w:w="1260"/>
          </w:tcPr>
          <w:p w14:paraId="41B6D3F0" w14:textId="77777777" w:rsidP="006A29E0" w:rsidR="00AA1199" w:rsidRDefault="00AA1199">
            <w:pPr>
              <w:jc w:val="center"/>
              <w:rPr>
                <w:i/>
                <w:snapToGrid w:val="0"/>
                <w:vanish/>
              </w:rPr>
              <w:rPr>
                <w:vanish/>
              </w:rPr>
            </w:pPr>
            <w:r>
              <w:rPr>
                <w:i/>
                <w:snapToGrid w:val="0"/>
                <w:vanish/>
              </w:rPr>
              <w:t xml:space="preserve">2016-02</w:t>
            </w:r>
            <w:r w:rsidRPr="009B6E74">
              <w:rPr>
                <w:i/>
                <w:snapToGrid w:val="0"/>
                <w:vanish/>
              </w:rPr>
              <w:t xml:space="preserve">-</w:t>
            </w:r>
            <w:r>
              <w:rPr>
                <w:i/>
                <w:snapToGrid w:val="0"/>
                <w:vanish/>
              </w:rPr>
              <w:t xml:space="preserve">26</w:t>
            </w:r>
          </w:p>
        </w:tc>
        <w:tc>
          <w:tcPr>
            <w:tcW w:type="dxa" w:w="5648"/>
          </w:tcPr>
          <w:p w14:paraId="1DED68F8" w14:textId="77777777" w:rsidP="00AA1199" w:rsidR="00AA1199" w:rsidRDefault="00AA1199" w:rsidRPr="000E42BB">
            <w:pPr>
              <w:pStyle w:val="Header"/>
              <w:rPr>
                <w:rFonts w:cs="Arial"/>
                <w:i/>
                <w:snapToGrid w:val="0"/>
                <w:vanish/>
              </w:rPr>
              <w:rPr>
                <w:vanish/>
              </w:rPr>
            </w:pPr>
            <w:r>
              <w:rPr>
                <w:rFonts w:cs="Arial"/>
                <w:i/>
                <w:snapToGrid w:val="0"/>
                <w:vanish/>
              </w:rPr>
              <w:t xml:space="preserve">Word </w:t>
            </w:r>
            <w:r w:rsidRPr="00AA1199">
              <w:rPr>
                <w:rFonts w:cs="Arial"/>
                <w:i/>
                <w:snapToGrid w:val="0"/>
                <w:vanish/>
              </w:rPr>
              <w:t xml:space="preserve">properties corrected</w:t>
            </w:r>
          </w:p>
        </w:tc>
        <w:tc>
          <w:tcPr>
            <w:tcW w:type="dxa" w:w="1588"/>
          </w:tcPr>
          <w:p w14:paraId="37E0B036" w14:textId="77777777" w:rsidP="006A29E0" w:rsidR="00AA1199" w:rsidRDefault="00AA1199">
            <w:pPr>
              <w:rPr>
                <w:i/>
                <w:snapToGrid w:val="0"/>
                <w:vanish/>
              </w:rPr>
              <w:rPr>
                <w:vanish/>
              </w:rPr>
            </w:pPr>
            <w:r>
              <w:rPr>
                <w:i/>
                <w:snapToGrid w:val="0"/>
                <w:vanish/>
              </w:rPr>
              <w:t xml:space="preserve">Jbaden1</w:t>
            </w:r>
          </w:p>
        </w:tc>
        <w:trPr>
          <w:hidden/>
        </w:trPr>
      </w:tr>
      <w:tr w14:paraId="1027BB77" w14:textId="77777777" w:rsidR="0073379E" w:rsidRPr="009B6E74" w:rsidTr="00DB1DEF">
        <w:tblPrEx>
          <w:tblLook w:firstColumn="1" w:firstRow="1" w:lastColumn="0" w:lastRow="0" w:noHBand="0" w:noVBand="1" w:val="04A0"/>
        </w:tblPrEx>
        <w:trPr>
          <w:hidden/>
        </w:trPr>
        <w:tc>
          <w:tcPr>
            <w:tcW w:type="dxa" w:w="1019"/>
          </w:tcPr>
          <w:p w14:paraId="1C7012FC" w14:textId="77777777" w:rsidP="00287EB8" w:rsidR="0073379E" w:rsidRDefault="0073379E">
            <w:pPr>
              <w:jc w:val="center"/>
              <w:rPr>
                <w:i/>
                <w:snapToGrid w:val="0"/>
                <w:vanish/>
              </w:rPr>
              <w:rPr>
                <w:vanish/>
              </w:rPr>
            </w:pPr>
            <w:r>
              <w:rPr>
                <w:i/>
                <w:snapToGrid w:val="0"/>
                <w:vanish/>
              </w:rPr>
              <w:t xml:space="preserve">1</w:t>
            </w:r>
          </w:p>
        </w:tc>
        <w:tc>
          <w:tcPr>
            <w:tcW w:type="dxa" w:w="720"/>
          </w:tcPr>
          <w:p w14:paraId="1295043F" w14:textId="77777777" w:rsidP="00287EB8" w:rsidR="0073379E" w:rsidRDefault="0073379E">
            <w:pPr>
              <w:jc w:val="center"/>
              <w:rPr>
                <w:i/>
                <w:snapToGrid w:val="0"/>
                <w:vanish/>
              </w:rPr>
              <w:rPr>
                <w:vanish/>
              </w:rPr>
            </w:pPr>
            <w:r>
              <w:rPr>
                <w:i/>
                <w:snapToGrid w:val="0"/>
                <w:vanish/>
              </w:rPr>
              <w:t xml:space="preserve">2</w:t>
            </w:r>
          </w:p>
        </w:tc>
        <w:tc>
          <w:tcPr>
            <w:tcW w:type="dxa" w:w="1260"/>
          </w:tcPr>
          <w:p w14:paraId="79D0AF4A" w14:textId="77777777" w:rsidP="00287EB8" w:rsidR="0073379E" w:rsidRDefault="0073379E">
            <w:pPr>
              <w:jc w:val="center"/>
              <w:rPr>
                <w:i/>
                <w:snapToGrid w:val="0"/>
                <w:vanish/>
              </w:rPr>
              <w:rPr>
                <w:vanish/>
              </w:rPr>
            </w:pPr>
            <w:r>
              <w:rPr>
                <w:i/>
                <w:snapToGrid w:val="0"/>
                <w:vanish/>
              </w:rPr>
              <w:t xml:space="preserve">2016-03</w:t>
            </w:r>
            <w:r w:rsidRPr="009B6E74">
              <w:rPr>
                <w:i/>
                <w:snapToGrid w:val="0"/>
                <w:vanish/>
              </w:rPr>
              <w:t xml:space="preserve">-</w:t>
            </w:r>
            <w:r>
              <w:rPr>
                <w:i/>
                <w:snapToGrid w:val="0"/>
                <w:vanish/>
              </w:rPr>
              <w:t xml:space="preserve">10</w:t>
            </w:r>
          </w:p>
        </w:tc>
        <w:tc>
          <w:tcPr>
            <w:tcW w:type="dxa" w:w="5648"/>
          </w:tcPr>
          <w:p w14:paraId="55E191E2" w14:textId="514067A6" w:rsidP="00287EB8" w:rsidR="0073379E" w:rsidRDefault="0073379E">
            <w:pPr>
              <w:pStyle w:val="Header"/>
              <w:rPr>
                <w:rFonts w:cs="Arial"/>
                <w:i/>
                <w:snapToGrid w:val="0"/>
                <w:vanish/>
              </w:rPr>
              <w:rPr>
                <w:vanish/>
              </w:rPr>
            </w:pPr>
            <w:r>
              <w:rPr>
                <w:rFonts w:cs="Arial"/>
                <w:i/>
                <w:snapToGrid w:val="0"/>
                <w:vanish/>
              </w:rPr>
              <w:t xml:space="preserve">Clean up of </w:t>
            </w:r>
            <w:r w:rsidR="00B06E42">
              <w:rPr>
                <w:rFonts w:cs="Arial"/>
                <w:i/>
                <w:snapToGrid w:val="0"/>
                <w:vanish/>
              </w:rPr>
              <w:t xml:space="preserve">d</w:t>
            </w:r>
            <w:r>
              <w:rPr>
                <w:rFonts w:cs="Arial"/>
                <w:i/>
                <w:snapToGrid w:val="0"/>
                <w:vanish/>
              </w:rPr>
              <w:t xml:space="preserve">ocument meta data (Word properties)</w:t>
            </w:r>
          </w:p>
        </w:tc>
        <w:tc>
          <w:tcPr>
            <w:tcW w:type="dxa" w:w="1588"/>
          </w:tcPr>
          <w:p w14:paraId="49A66970" w14:textId="77777777" w:rsidP="00287EB8" w:rsidR="0073379E" w:rsidRDefault="0073379E">
            <w:pPr>
              <w:rPr>
                <w:i/>
                <w:snapToGrid w:val="0"/>
                <w:vanish/>
              </w:rPr>
              <w:rPr>
                <w:vanish/>
              </w:rPr>
            </w:pPr>
            <w:r>
              <w:rPr>
                <w:i/>
                <w:snapToGrid w:val="0"/>
                <w:vanish/>
              </w:rPr>
              <w:t xml:space="preserve">Jbaden1</w:t>
            </w:r>
          </w:p>
        </w:tc>
        <w:trPr>
          <w:hidden/>
        </w:trPr>
      </w:tr>
      <w:tr w14:paraId="7DF75EA4" w14:textId="77777777" w:rsidR="00AA1199" w:rsidRPr="009B6E74" w:rsidTr="00DB1DEF">
        <w:tblPrEx>
          <w:tblLook w:firstColumn="1" w:firstRow="1" w:lastColumn="0" w:lastRow="0" w:noHBand="0" w:noVBand="1" w:val="04A0"/>
        </w:tblPrEx>
        <w:trPr>
          <w:hidden/>
        </w:trPr>
        <w:tc>
          <w:tcPr>
            <w:tcW w:type="dxa" w:w="1019"/>
          </w:tcPr>
          <w:p w14:paraId="5F4F8C89" w14:textId="77777777" w:rsidP="006A29E0" w:rsidR="00AA1199" w:rsidRDefault="00AA1199">
            <w:pPr>
              <w:jc w:val="center"/>
              <w:rPr>
                <w:i/>
                <w:snapToGrid w:val="0"/>
                <w:vanish/>
              </w:rPr>
              <w:rPr>
                <w:vanish/>
              </w:rPr>
            </w:pPr>
            <w:r>
              <w:rPr>
                <w:i/>
                <w:snapToGrid w:val="0"/>
                <w:vanish/>
              </w:rPr>
              <w:t xml:space="preserve">1</w:t>
            </w:r>
          </w:p>
        </w:tc>
        <w:tc>
          <w:tcPr>
            <w:tcW w:type="dxa" w:w="720"/>
          </w:tcPr>
          <w:p w14:paraId="09CF487A" w14:textId="77777777" w:rsidP="006A29E0" w:rsidR="00AA1199" w:rsidRDefault="0073379E">
            <w:pPr>
              <w:jc w:val="center"/>
              <w:rPr>
                <w:i/>
                <w:snapToGrid w:val="0"/>
                <w:vanish/>
              </w:rPr>
              <w:rPr>
                <w:vanish/>
              </w:rPr>
            </w:pPr>
            <w:r>
              <w:rPr>
                <w:i/>
                <w:snapToGrid w:val="0"/>
                <w:vanish/>
              </w:rPr>
              <w:t xml:space="preserve">3</w:t>
            </w:r>
          </w:p>
        </w:tc>
        <w:tc>
          <w:tcPr>
            <w:tcW w:type="dxa" w:w="1260"/>
          </w:tcPr>
          <w:p w14:paraId="701C2897" w14:textId="77777777" w:rsidP="0073379E" w:rsidR="00AA1199" w:rsidRDefault="00AA1199">
            <w:pPr>
              <w:jc w:val="center"/>
              <w:rPr>
                <w:i/>
                <w:snapToGrid w:val="0"/>
                <w:vanish/>
              </w:rPr>
              <w:rPr>
                <w:vanish/>
              </w:rPr>
            </w:pPr>
            <w:r>
              <w:rPr>
                <w:i/>
                <w:snapToGrid w:val="0"/>
                <w:vanish/>
              </w:rPr>
              <w:t xml:space="preserve">2016-03</w:t>
            </w:r>
            <w:r w:rsidRPr="009B6E74">
              <w:rPr>
                <w:i/>
                <w:snapToGrid w:val="0"/>
                <w:vanish/>
              </w:rPr>
              <w:t xml:space="preserve">-</w:t>
            </w:r>
            <w:r w:rsidR="0073379E">
              <w:rPr>
                <w:i/>
                <w:snapToGrid w:val="0"/>
                <w:vanish/>
              </w:rPr>
              <w:t xml:space="preserve">22</w:t>
            </w:r>
          </w:p>
        </w:tc>
        <w:tc>
          <w:tcPr>
            <w:tcW w:type="dxa" w:w="5648"/>
          </w:tcPr>
          <w:p w14:paraId="034E1282" w14:textId="3ADBC49B" w:rsidP="0061324D" w:rsidR="0073379E" w:rsidRDefault="0073379E">
            <w:pPr>
              <w:pStyle w:val="Header"/>
              <w:numPr>
                <w:ilvl w:val="0"/>
                <w:numId w:val="10"/>
              </w:numPr>
              <w:rPr>
                <w:rFonts w:cs="Arial"/>
                <w:i/>
                <w:snapToGrid w:val="0"/>
                <w:vanish/>
              </w:rPr>
              <w:rPr>
                <w:vanish/>
              </w:rPr>
            </w:pPr>
            <w:r>
              <w:rPr>
                <w:rFonts w:cs="Arial"/>
                <w:i/>
                <w:snapToGrid w:val="0"/>
                <w:vanish/>
              </w:rPr>
              <w:t xml:space="preserve">Footer </w:t>
            </w:r>
            <w:r w:rsidR="00B06E42">
              <w:rPr>
                <w:rFonts w:cs="Arial"/>
                <w:i/>
                <w:snapToGrid w:val="0"/>
                <w:vanish/>
              </w:rPr>
              <w:t xml:space="preserve">formatting</w:t>
            </w:r>
            <w:r>
              <w:rPr>
                <w:rFonts w:cs="Arial"/>
                <w:i/>
                <w:snapToGrid w:val="0"/>
                <w:vanish/>
              </w:rPr>
              <w:t xml:space="preserve"> corrected</w:t>
            </w:r>
            <w:r w:rsidR="0063675F">
              <w:rPr>
                <w:rFonts w:cs="Arial"/>
                <w:i/>
                <w:snapToGrid w:val="0"/>
                <w:vanish/>
              </w:rPr>
              <w:t xml:space="preserve"> (Issue 19)</w:t>
            </w:r>
          </w:p>
          <w:p w14:paraId="6528BD32" w14:textId="77777777" w:rsidP="0061324D" w:rsidR="0073379E" w:rsidRDefault="0073379E" w:rsidRPr="0073379E">
            <w:pPr>
              <w:pStyle w:val="Header"/>
              <w:numPr>
                <w:ilvl w:val="0"/>
                <w:numId w:val="10"/>
              </w:numPr>
              <w:rPr>
                <w:rFonts w:cs="Arial"/>
                <w:i/>
                <w:snapToGrid w:val="0"/>
                <w:vanish/>
              </w:rPr>
              <w:rPr>
                <w:vanish/>
              </w:rPr>
            </w:pPr>
            <w:r>
              <w:rPr>
                <w:rFonts w:cs="Arial"/>
                <w:i/>
                <w:snapToGrid w:val="0"/>
                <w:vanish/>
              </w:rPr>
              <w:t xml:space="preserve">“Constraints” chapter renamed to “Input Requirements”</w:t>
            </w:r>
            <w:r w:rsidR="0063675F">
              <w:rPr>
                <w:rFonts w:cs="Arial"/>
                <w:i/>
                <w:snapToGrid w:val="0"/>
                <w:vanish/>
              </w:rPr>
              <w:t xml:space="preserve"> (Issue 20)</w:t>
            </w:r>
          </w:p>
        </w:tc>
        <w:tc>
          <w:tcPr>
            <w:tcW w:type="dxa" w:w="1588"/>
          </w:tcPr>
          <w:p w14:paraId="66EF1B4E" w14:textId="77777777" w:rsidP="006A29E0" w:rsidR="00AA1199" w:rsidRDefault="00AA1199">
            <w:pPr>
              <w:rPr>
                <w:i/>
                <w:snapToGrid w:val="0"/>
                <w:vanish/>
              </w:rPr>
              <w:rPr>
                <w:vanish/>
              </w:rPr>
            </w:pPr>
            <w:r>
              <w:rPr>
                <w:i/>
                <w:snapToGrid w:val="0"/>
                <w:vanish/>
              </w:rPr>
              <w:t xml:space="preserve">Jbaden1</w:t>
            </w:r>
          </w:p>
        </w:tc>
        <w:trPr>
          <w:hidden/>
        </w:trPr>
      </w:tr>
      <w:tr w14:paraId="415BF049" w14:textId="77777777" w:rsidR="0083573A" w:rsidRPr="009B6E74" w:rsidTr="00DB1DEF">
        <w:tblPrEx>
          <w:tblLook w:firstColumn="1" w:firstRow="1" w:lastColumn="0" w:lastRow="0" w:noHBand="0" w:noVBand="1" w:val="04A0"/>
        </w:tblPrEx>
        <w:trPr>
          <w:hidden/>
        </w:trPr>
        <w:tc>
          <w:tcPr>
            <w:tcW w:type="dxa" w:w="1019"/>
          </w:tcPr>
          <w:p w14:paraId="15F6BB95" w14:textId="77777777" w:rsidP="006A29E0" w:rsidR="0083573A" w:rsidRDefault="0083573A">
            <w:pPr>
              <w:jc w:val="center"/>
              <w:rPr>
                <w:i/>
                <w:snapToGrid w:val="0"/>
                <w:vanish/>
              </w:rPr>
              <w:rPr>
                <w:vanish/>
              </w:rPr>
            </w:pPr>
            <w:r>
              <w:rPr>
                <w:i/>
                <w:snapToGrid w:val="0"/>
                <w:vanish/>
              </w:rPr>
              <w:t xml:space="preserve">1</w:t>
            </w:r>
          </w:p>
        </w:tc>
        <w:tc>
          <w:tcPr>
            <w:tcW w:type="dxa" w:w="720"/>
          </w:tcPr>
          <w:p w14:paraId="3586FC4D" w14:textId="77777777" w:rsidP="006A29E0" w:rsidR="0083573A" w:rsidRDefault="0083573A">
            <w:pPr>
              <w:jc w:val="center"/>
              <w:rPr>
                <w:i/>
                <w:snapToGrid w:val="0"/>
                <w:vanish/>
              </w:rPr>
              <w:rPr>
                <w:vanish/>
              </w:rPr>
            </w:pPr>
            <w:r>
              <w:rPr>
                <w:i/>
                <w:snapToGrid w:val="0"/>
                <w:vanish/>
              </w:rPr>
              <w:t xml:space="preserve">4</w:t>
            </w:r>
          </w:p>
        </w:tc>
        <w:tc>
          <w:tcPr>
            <w:tcW w:type="dxa" w:w="1260"/>
          </w:tcPr>
          <w:p w14:paraId="1689E028" w14:textId="77777777" w:rsidP="0083573A" w:rsidR="0083573A" w:rsidRDefault="0083573A">
            <w:pPr>
              <w:jc w:val="center"/>
              <w:rPr>
                <w:i/>
                <w:snapToGrid w:val="0"/>
                <w:vanish/>
              </w:rPr>
              <w:rPr>
                <w:vanish/>
              </w:rPr>
            </w:pPr>
            <w:r>
              <w:rPr>
                <w:i/>
                <w:snapToGrid w:val="0"/>
                <w:vanish/>
              </w:rPr>
              <w:t xml:space="preserve">2016-04</w:t>
            </w:r>
            <w:r w:rsidRPr="009B6E74">
              <w:rPr>
                <w:i/>
                <w:snapToGrid w:val="0"/>
                <w:vanish/>
              </w:rPr>
              <w:t xml:space="preserve">-</w:t>
            </w:r>
            <w:r>
              <w:rPr>
                <w:i/>
                <w:snapToGrid w:val="0"/>
                <w:vanish/>
              </w:rPr>
              <w:t xml:space="preserve">20</w:t>
            </w:r>
          </w:p>
        </w:tc>
        <w:tc>
          <w:tcPr>
            <w:tcW w:type="dxa" w:w="5648"/>
          </w:tcPr>
          <w:p w14:paraId="42690B43" w14:textId="77777777" w:rsidP="0061324D" w:rsidR="0083573A" w:rsidRDefault="0083573A">
            <w:pPr>
              <w:pStyle w:val="Header"/>
              <w:numPr>
                <w:ilvl w:val="0"/>
                <w:numId w:val="10"/>
              </w:numPr>
              <w:rPr>
                <w:rFonts w:cs="Arial"/>
                <w:i/>
                <w:snapToGrid w:val="0"/>
                <w:vanish/>
              </w:rPr>
              <w:rPr>
                <w:vanish/>
              </w:rPr>
            </w:pPr>
            <w:r>
              <w:rPr>
                <w:rFonts w:cs="Arial"/>
                <w:i/>
                <w:snapToGrid w:val="0"/>
                <w:vanish/>
              </w:rPr>
              <w:t xml:space="preserve">Broken Wiki links repaired</w:t>
            </w:r>
          </w:p>
        </w:tc>
        <w:tc>
          <w:tcPr>
            <w:tcW w:type="dxa" w:w="1588"/>
          </w:tcPr>
          <w:p w14:paraId="52E1F409" w14:textId="77777777" w:rsidP="006A29E0" w:rsidR="0083573A" w:rsidRDefault="0083573A">
            <w:pPr>
              <w:rPr>
                <w:i/>
                <w:snapToGrid w:val="0"/>
                <w:vanish/>
              </w:rPr>
              <w:rPr>
                <w:vanish/>
              </w:rPr>
            </w:pPr>
            <w:r>
              <w:rPr>
                <w:i/>
                <w:snapToGrid w:val="0"/>
                <w:vanish/>
              </w:rPr>
              <w:t xml:space="preserve">Jbaden1</w:t>
            </w:r>
          </w:p>
        </w:tc>
        <w:trPr>
          <w:hidden/>
        </w:trPr>
      </w:tr>
      <w:tr w14:paraId="7A741D3D" w14:textId="77777777" w:rsidR="00771D5B" w:rsidRPr="009B6E74" w:rsidTr="00DB1DEF">
        <w:tblPrEx>
          <w:tblLook w:firstColumn="1" w:firstRow="1" w:lastColumn="0" w:lastRow="0" w:noHBand="0" w:noVBand="1" w:val="04A0"/>
        </w:tblPrEx>
        <w:trPr>
          <w:hidden/>
        </w:trPr>
        <w:tc>
          <w:tcPr>
            <w:tcW w:type="dxa" w:w="1019"/>
          </w:tcPr>
          <w:p w14:paraId="7F1DF363" w14:textId="77777777" w:rsidP="006A29E0" w:rsidR="00771D5B" w:rsidRDefault="00771D5B">
            <w:pPr>
              <w:jc w:val="center"/>
              <w:rPr>
                <w:i/>
                <w:snapToGrid w:val="0"/>
                <w:vanish/>
              </w:rPr>
              <w:rPr>
                <w:vanish/>
              </w:rPr>
            </w:pPr>
            <w:r>
              <w:rPr>
                <w:i/>
                <w:snapToGrid w:val="0"/>
                <w:vanish/>
              </w:rPr>
              <w:t xml:space="preserve">2</w:t>
            </w:r>
          </w:p>
        </w:tc>
        <w:tc>
          <w:tcPr>
            <w:tcW w:type="dxa" w:w="720"/>
          </w:tcPr>
          <w:p w14:paraId="3B0F191F" w14:textId="77777777" w:rsidP="006A29E0" w:rsidR="00771D5B" w:rsidRDefault="00EE2BD0">
            <w:pPr>
              <w:jc w:val="center"/>
              <w:rPr>
                <w:i/>
                <w:snapToGrid w:val="0"/>
                <w:vanish/>
              </w:rPr>
              <w:rPr>
                <w:vanish/>
              </w:rPr>
            </w:pPr>
            <w:r>
              <w:rPr>
                <w:i/>
                <w:snapToGrid w:val="0"/>
                <w:vanish/>
              </w:rPr>
              <w:t xml:space="preserve">0</w:t>
            </w:r>
          </w:p>
        </w:tc>
        <w:tc>
          <w:tcPr>
            <w:tcW w:type="dxa" w:w="1260"/>
          </w:tcPr>
          <w:p w14:paraId="4D43935A" w14:textId="77777777" w:rsidP="00771D5B" w:rsidR="00771D5B" w:rsidRDefault="00771D5B">
            <w:pPr>
              <w:jc w:val="center"/>
              <w:rPr>
                <w:i/>
                <w:snapToGrid w:val="0"/>
                <w:vanish/>
              </w:rPr>
              <w:rPr>
                <w:vanish/>
              </w:rPr>
            </w:pPr>
            <w:r>
              <w:rPr>
                <w:i/>
                <w:snapToGrid w:val="0"/>
                <w:vanish/>
              </w:rPr>
              <w:t xml:space="preserve">2016-06</w:t>
            </w:r>
            <w:r w:rsidRPr="009B6E74">
              <w:rPr>
                <w:i/>
                <w:snapToGrid w:val="0"/>
                <w:vanish/>
              </w:rPr>
              <w:t xml:space="preserve">-</w:t>
            </w:r>
            <w:r>
              <w:rPr>
                <w:i/>
                <w:snapToGrid w:val="0"/>
                <w:vanish/>
              </w:rPr>
              <w:t xml:space="preserve">10</w:t>
            </w:r>
          </w:p>
        </w:tc>
        <w:tc>
          <w:tcPr>
            <w:tcW w:type="dxa" w:w="5648"/>
          </w:tcPr>
          <w:p w14:paraId="3478BC69" w14:textId="77777777" w:rsidP="0061324D" w:rsidR="00771D5B" w:rsidRDefault="00771D5B">
            <w:pPr>
              <w:pStyle w:val="Header"/>
              <w:numPr>
                <w:ilvl w:val="0"/>
                <w:numId w:val="10"/>
              </w:numPr>
              <w:rPr>
                <w:rFonts w:cs="Arial"/>
                <w:i/>
                <w:snapToGrid w:val="0"/>
                <w:vanish/>
              </w:rPr>
              <w:rPr>
                <w:vanish/>
              </w:rPr>
            </w:pPr>
            <w:r>
              <w:rPr>
                <w:rFonts w:cs="Arial"/>
                <w:i/>
                <w:snapToGrid w:val="0"/>
                <w:vanish/>
              </w:rPr>
              <w:t xml:space="preserve">Document metadata adapted. Prepared for new macros</w:t>
            </w:r>
          </w:p>
          <w:p w14:paraId="16E0E462" w14:textId="77777777" w:rsidP="0061324D" w:rsidR="00771D5B" w:rsidRDefault="00771D5B">
            <w:pPr>
              <w:pStyle w:val="Header"/>
              <w:numPr>
                <w:ilvl w:val="0"/>
                <w:numId w:val="10"/>
              </w:numPr>
              <w:rPr>
                <w:rFonts w:cs="Arial"/>
                <w:i/>
                <w:snapToGrid w:val="0"/>
                <w:vanish/>
              </w:rPr>
              <w:rPr>
                <w:vanish/>
              </w:rPr>
            </w:pPr>
            <w:r>
              <w:rPr>
                <w:rFonts w:cs="Arial"/>
                <w:i/>
                <w:snapToGrid w:val="0"/>
                <w:vanish/>
              </w:rPr>
              <w:t xml:space="preserve">DTC table removed</w:t>
            </w:r>
          </w:p>
          <w:p w14:paraId="4CA64E14" w14:textId="77777777" w:rsidP="0061324D" w:rsidR="00EE2BD0" w:rsidRDefault="00EE2BD0">
            <w:pPr>
              <w:pStyle w:val="Header"/>
              <w:numPr>
                <w:ilvl w:val="0"/>
                <w:numId w:val="10"/>
              </w:numPr>
              <w:rPr>
                <w:rFonts w:cs="Arial"/>
                <w:i/>
                <w:snapToGrid w:val="0"/>
                <w:vanish/>
              </w:rPr>
              <w:rPr>
                <w:vanish/>
              </w:rPr>
            </w:pPr>
            <w:r>
              <w:rPr>
                <w:rFonts w:cs="Arial"/>
                <w:i/>
                <w:snapToGrid w:val="0"/>
                <w:vanish/>
              </w:rPr>
              <w:t xml:space="preserve">HMI function added as a chapter (details still to be refined)</w:t>
            </w:r>
          </w:p>
          <w:p w14:paraId="230E443D" w14:textId="77777777" w:rsidP="0061324D" w:rsidR="0039113D" w:rsidRDefault="0039113D">
            <w:pPr>
              <w:pStyle w:val="Header"/>
              <w:numPr>
                <w:ilvl w:val="0"/>
                <w:numId w:val="10"/>
              </w:numPr>
              <w:rPr>
                <w:rFonts w:cs="Arial"/>
                <w:i/>
                <w:snapToGrid w:val="0"/>
                <w:vanish/>
              </w:rPr>
              <w:rPr>
                <w:vanish/>
              </w:rPr>
            </w:pPr>
            <w:r>
              <w:rPr>
                <w:rFonts w:cs="Arial"/>
                <w:i/>
                <w:snapToGrid w:val="0"/>
                <w:vanish/>
              </w:rPr>
              <w:t xml:space="preserve">Signal / Parameter IDs column deleted interface tables</w:t>
            </w:r>
          </w:p>
        </w:tc>
        <w:tc>
          <w:tcPr>
            <w:tcW w:type="dxa" w:w="1588"/>
          </w:tcPr>
          <w:p w14:paraId="755C8C02" w14:textId="77777777" w:rsidP="006A29E0" w:rsidR="00771D5B" w:rsidRDefault="00771D5B">
            <w:pPr>
              <w:rPr>
                <w:i/>
                <w:snapToGrid w:val="0"/>
                <w:vanish/>
              </w:rPr>
              <w:rPr>
                <w:vanish/>
              </w:rPr>
            </w:pPr>
            <w:r>
              <w:rPr>
                <w:i/>
                <w:snapToGrid w:val="0"/>
                <w:vanish/>
              </w:rPr>
              <w:t xml:space="preserve">Jbaden1</w:t>
            </w:r>
          </w:p>
        </w:tc>
        <w:trPr>
          <w:hidden/>
        </w:trPr>
      </w:tr>
      <w:tr w14:paraId="216073C5" w14:textId="77777777" w:rsidR="00245F20" w:rsidRPr="009B6E74" w:rsidTr="00DB1DEF">
        <w:tblPrEx>
          <w:tblLook w:firstColumn="1" w:firstRow="1" w:lastColumn="0" w:lastRow="0" w:noHBand="0" w:noVBand="1" w:val="04A0"/>
        </w:tblPrEx>
        <w:trPr>
          <w:hidden/>
        </w:trPr>
        <w:tc>
          <w:tcPr>
            <w:tcW w:type="dxa" w:w="1019"/>
          </w:tcPr>
          <w:p w14:paraId="53929862" w14:textId="77777777" w:rsidP="006A29E0" w:rsidR="00245F20" w:rsidRDefault="00245F20">
            <w:pPr>
              <w:jc w:val="center"/>
              <w:rPr>
                <w:i/>
                <w:snapToGrid w:val="0"/>
                <w:vanish/>
              </w:rPr>
              <w:rPr>
                <w:vanish/>
              </w:rPr>
            </w:pPr>
            <w:r>
              <w:rPr>
                <w:i/>
                <w:snapToGrid w:val="0"/>
                <w:vanish/>
              </w:rPr>
              <w:t xml:space="preserve">2</w:t>
            </w:r>
          </w:p>
        </w:tc>
        <w:tc>
          <w:tcPr>
            <w:tcW w:type="dxa" w:w="720"/>
          </w:tcPr>
          <w:p w14:paraId="39ECBEBE" w14:textId="77777777" w:rsidP="006A29E0" w:rsidR="00245F20" w:rsidRDefault="00245F20">
            <w:pPr>
              <w:jc w:val="center"/>
              <w:rPr>
                <w:i/>
                <w:snapToGrid w:val="0"/>
                <w:vanish/>
              </w:rPr>
              <w:rPr>
                <w:vanish/>
              </w:rPr>
            </w:pPr>
            <w:r>
              <w:rPr>
                <w:i/>
                <w:snapToGrid w:val="0"/>
                <w:vanish/>
              </w:rPr>
              <w:t xml:space="preserve">1</w:t>
            </w:r>
          </w:p>
        </w:tc>
        <w:tc>
          <w:tcPr>
            <w:tcW w:type="dxa" w:w="1260"/>
          </w:tcPr>
          <w:p w14:paraId="4A5E6261" w14:textId="77777777" w:rsidP="00484DFA" w:rsidR="00245F20" w:rsidRDefault="00245F20">
            <w:pPr>
              <w:jc w:val="center"/>
              <w:rPr>
                <w:i/>
                <w:snapToGrid w:val="0"/>
                <w:vanish/>
              </w:rPr>
              <w:rPr>
                <w:vanish/>
              </w:rPr>
            </w:pPr>
            <w:r>
              <w:rPr>
                <w:i/>
                <w:snapToGrid w:val="0"/>
                <w:vanish/>
              </w:rPr>
              <w:t xml:space="preserve">2016-07</w:t>
            </w:r>
            <w:r w:rsidRPr="009B6E74">
              <w:rPr>
                <w:i/>
                <w:snapToGrid w:val="0"/>
                <w:vanish/>
              </w:rPr>
              <w:t xml:space="preserve">-</w:t>
            </w:r>
            <w:r>
              <w:rPr>
                <w:i/>
                <w:snapToGrid w:val="0"/>
                <w:vanish/>
              </w:rPr>
              <w:t xml:space="preserve">1</w:t>
            </w:r>
            <w:r w:rsidR="00484DFA">
              <w:rPr>
                <w:i/>
                <w:snapToGrid w:val="0"/>
                <w:vanish/>
              </w:rPr>
              <w:t xml:space="preserve">4</w:t>
            </w:r>
          </w:p>
        </w:tc>
        <w:tc>
          <w:tcPr>
            <w:tcW w:type="dxa" w:w="5648"/>
          </w:tcPr>
          <w:p w14:paraId="21F0F789" w14:textId="77777777" w:rsidP="0061324D" w:rsidR="00245F20" w:rsidRDefault="00245F20">
            <w:pPr>
              <w:pStyle w:val="Header"/>
              <w:numPr>
                <w:ilvl w:val="0"/>
                <w:numId w:val="10"/>
              </w:numPr>
              <w:rPr>
                <w:rFonts w:cs="Arial"/>
                <w:i/>
                <w:snapToGrid w:val="0"/>
                <w:vanish/>
              </w:rPr>
              <w:rPr>
                <w:vanish/>
              </w:rPr>
            </w:pPr>
            <w:r>
              <w:rPr>
                <w:rFonts w:cs="Arial"/>
                <w:i/>
                <w:snapToGrid w:val="0"/>
                <w:vanish/>
              </w:rPr>
              <w:t xml:space="preserve">Converted to </w:t>
            </w:r>
            <w:r>
              <w:rPr>
                <w:rFonts w:cs="Arial"/>
                <w:i/>
                <w:snapToGrid w:val="0"/>
                <w:vanish/>
              </w:rPr>
              <w:t xml:space="preserve">SysML</w:t>
            </w:r>
            <w:r>
              <w:rPr>
                <w:rFonts w:cs="Arial"/>
                <w:i/>
                <w:snapToGrid w:val="0"/>
                <w:vanish/>
              </w:rPr>
              <w:t xml:space="preserve"> diagrams</w:t>
            </w:r>
          </w:p>
          <w:p w14:paraId="34550382" w14:textId="77777777" w:rsidP="0061324D" w:rsidR="00245F20" w:rsidRDefault="00245F20">
            <w:pPr>
              <w:pStyle w:val="Header"/>
              <w:numPr>
                <w:ilvl w:val="0"/>
                <w:numId w:val="10"/>
              </w:numPr>
              <w:rPr>
                <w:rFonts w:cs="Arial"/>
                <w:i/>
                <w:snapToGrid w:val="0"/>
                <w:vanish/>
              </w:rPr>
              <w:rPr>
                <w:vanish/>
              </w:rPr>
            </w:pPr>
            <w:r>
              <w:rPr>
                <w:rFonts w:cs="Arial"/>
                <w:i/>
                <w:snapToGrid w:val="0"/>
                <w:vanish/>
              </w:rPr>
              <w:t xml:space="preserve">HMI section further elaborated</w:t>
            </w:r>
          </w:p>
          <w:p w14:paraId="3C7469AB" w14:textId="77777777" w:rsidP="0061324D" w:rsidR="00C81E21" w:rsidRDefault="00245F20">
            <w:pPr>
              <w:pStyle w:val="Header"/>
              <w:numPr>
                <w:ilvl w:val="0"/>
                <w:numId w:val="10"/>
              </w:numPr>
              <w:rPr>
                <w:rFonts w:cs="Arial"/>
                <w:i/>
                <w:snapToGrid w:val="0"/>
                <w:vanish/>
              </w:rPr>
              <w:rPr>
                <w:vanish/>
              </w:rPr>
            </w:pPr>
            <w:r>
              <w:rPr>
                <w:rFonts w:cs="Arial"/>
                <w:i/>
                <w:snapToGrid w:val="0"/>
                <w:vanish/>
              </w:rPr>
              <w:t xml:space="preserve">Template version added to footer</w:t>
            </w:r>
          </w:p>
          <w:p w14:paraId="59069DFC" w14:textId="77777777" w:rsidP="0061324D" w:rsidR="008235D4" w:rsidRDefault="008235D4">
            <w:pPr>
              <w:pStyle w:val="Header"/>
              <w:numPr>
                <w:ilvl w:val="0"/>
                <w:numId w:val="10"/>
              </w:numPr>
              <w:rPr>
                <w:rFonts w:cs="Arial"/>
                <w:i/>
                <w:snapToGrid w:val="0"/>
                <w:vanish/>
              </w:rPr>
              <w:rPr>
                <w:vanish/>
              </w:rPr>
            </w:pPr>
            <w:r>
              <w:rPr>
                <w:rFonts w:cs="Arial"/>
                <w:i/>
                <w:snapToGrid w:val="0"/>
                <w:vanish/>
              </w:rPr>
              <w:t xml:space="preserve">Dedicated Startup / Shutdown sections removed (only hints added)</w:t>
            </w:r>
          </w:p>
          <w:p w14:paraId="6DE7B6B8" w14:textId="77777777" w:rsidP="0061324D" w:rsidR="00FA08C4" w:rsidRDefault="00484DFA" w:rsidRPr="00C81E21">
            <w:pPr>
              <w:pStyle w:val="Header"/>
              <w:numPr>
                <w:ilvl w:val="0"/>
                <w:numId w:val="10"/>
              </w:numPr>
              <w:rPr>
                <w:rFonts w:cs="Arial"/>
                <w:i/>
                <w:snapToGrid w:val="0"/>
                <w:vanish/>
              </w:rPr>
              <w:rPr>
                <w:vanish/>
              </w:rPr>
            </w:pPr>
            <w:r w:rsidRPr="00484DFA">
              <w:rPr>
                <w:rFonts w:cs="Arial"/>
                <w:i/>
                <w:snapToGrid w:val="0"/>
                <w:vanish/>
              </w:rPr>
              <w:t xml:space="preserve">Data Dictionary reworked</w:t>
            </w:r>
            <w:r w:rsidR="00FA08C4">
              <w:rPr>
                <w:rFonts w:cs="Arial"/>
                <w:i/>
                <w:snapToGrid w:val="0"/>
                <w:vanish/>
              </w:rPr>
              <w:t xml:space="preserve"> and Signal / Parameter IDs column re-introduced</w:t>
            </w:r>
          </w:p>
        </w:tc>
        <w:tc>
          <w:tcPr>
            <w:tcW w:type="dxa" w:w="1588"/>
          </w:tcPr>
          <w:p w14:paraId="6D599971" w14:textId="77777777" w:rsidP="006A29E0" w:rsidR="00245F20" w:rsidRDefault="00245F20">
            <w:pPr>
              <w:rPr>
                <w:i/>
                <w:snapToGrid w:val="0"/>
                <w:vanish/>
              </w:rPr>
              <w:rPr>
                <w:vanish/>
              </w:rPr>
            </w:pPr>
            <w:r>
              <w:rPr>
                <w:i/>
                <w:snapToGrid w:val="0"/>
                <w:vanish/>
              </w:rPr>
              <w:t xml:space="preserve">Jbaden1</w:t>
            </w:r>
          </w:p>
        </w:tc>
        <w:trPr>
          <w:hidden/>
        </w:trPr>
      </w:tr>
      <w:tr w14:paraId="4C514D69" w14:textId="77777777" w:rsidR="008147F0" w:rsidRPr="009B6E74" w:rsidTr="00DB1DEF">
        <w:tblPrEx>
          <w:tblLook w:firstColumn="1" w:firstRow="1" w:lastColumn="0" w:lastRow="0" w:noHBand="0" w:noVBand="1" w:val="04A0"/>
        </w:tblPrEx>
        <w:trPr>
          <w:hidden/>
        </w:trPr>
        <w:tc>
          <w:tcPr>
            <w:tcW w:type="dxa" w:w="1019"/>
          </w:tcPr>
          <w:p w14:paraId="0C461FD1" w14:textId="77777777" w:rsidP="006A29E0" w:rsidR="008147F0" w:rsidRDefault="008147F0">
            <w:pPr>
              <w:jc w:val="center"/>
              <w:rPr>
                <w:i/>
                <w:snapToGrid w:val="0"/>
                <w:vanish/>
              </w:rPr>
              <w:rPr>
                <w:vanish/>
              </w:rPr>
            </w:pPr>
            <w:r>
              <w:rPr>
                <w:i/>
                <w:snapToGrid w:val="0"/>
                <w:vanish/>
              </w:rPr>
              <w:t xml:space="preserve">2</w:t>
            </w:r>
          </w:p>
        </w:tc>
        <w:tc>
          <w:tcPr>
            <w:tcW w:type="dxa" w:w="720"/>
          </w:tcPr>
          <w:p w14:paraId="793F40D5" w14:textId="77777777" w:rsidP="006A29E0" w:rsidR="008147F0" w:rsidRDefault="008147F0">
            <w:pPr>
              <w:jc w:val="center"/>
              <w:rPr>
                <w:i/>
                <w:snapToGrid w:val="0"/>
                <w:vanish/>
              </w:rPr>
              <w:rPr>
                <w:vanish/>
              </w:rPr>
            </w:pPr>
            <w:r>
              <w:rPr>
                <w:i/>
                <w:snapToGrid w:val="0"/>
                <w:vanish/>
              </w:rPr>
              <w:t xml:space="preserve">2</w:t>
            </w:r>
          </w:p>
        </w:tc>
        <w:tc>
          <w:tcPr>
            <w:tcW w:type="dxa" w:w="1260"/>
          </w:tcPr>
          <w:p w14:paraId="0AA71628" w14:textId="77777777" w:rsidP="008147F0" w:rsidR="008147F0" w:rsidRDefault="008147F0">
            <w:pPr>
              <w:jc w:val="center"/>
              <w:rPr>
                <w:i/>
                <w:snapToGrid w:val="0"/>
                <w:vanish/>
              </w:rPr>
              <w:rPr>
                <w:vanish/>
              </w:rPr>
            </w:pPr>
            <w:r>
              <w:rPr>
                <w:i/>
                <w:snapToGrid w:val="0"/>
                <w:vanish/>
              </w:rPr>
              <w:t xml:space="preserve">2016-12</w:t>
            </w:r>
            <w:r w:rsidRPr="009B6E74">
              <w:rPr>
                <w:i/>
                <w:snapToGrid w:val="0"/>
                <w:vanish/>
              </w:rPr>
              <w:t xml:space="preserve">-</w:t>
            </w:r>
            <w:r>
              <w:rPr>
                <w:i/>
                <w:snapToGrid w:val="0"/>
                <w:vanish/>
              </w:rPr>
              <w:t xml:space="preserve">07</w:t>
            </w:r>
          </w:p>
        </w:tc>
        <w:tc>
          <w:tcPr>
            <w:tcW w:type="dxa" w:w="5648"/>
          </w:tcPr>
          <w:p w14:paraId="4709A9DD" w14:textId="77777777" w:rsidP="0061324D" w:rsidR="008147F0" w:rsidRDefault="008147F0">
            <w:pPr>
              <w:pStyle w:val="Header"/>
              <w:numPr>
                <w:ilvl w:val="0"/>
                <w:numId w:val="10"/>
              </w:numPr>
              <w:rPr>
                <w:rFonts w:cs="Arial"/>
                <w:i/>
                <w:snapToGrid w:val="0"/>
                <w:vanish/>
              </w:rPr>
              <w:rPr>
                <w:vanish/>
              </w:rPr>
            </w:pPr>
            <w:r>
              <w:rPr>
                <w:rFonts w:cs="Arial"/>
                <w:i/>
                <w:snapToGrid w:val="0"/>
                <w:vanish/>
              </w:rPr>
              <w:t xml:space="preserve">Minor formatting changes</w:t>
            </w:r>
          </w:p>
        </w:tc>
        <w:tc>
          <w:tcPr>
            <w:tcW w:type="dxa" w:w="1588"/>
          </w:tcPr>
          <w:p w14:paraId="58C65900" w14:textId="77777777" w:rsidP="006A29E0" w:rsidR="008147F0" w:rsidRDefault="008147F0">
            <w:pPr>
              <w:rPr>
                <w:i/>
                <w:snapToGrid w:val="0"/>
                <w:vanish/>
              </w:rPr>
              <w:rPr>
                <w:vanish/>
              </w:rPr>
            </w:pPr>
            <w:r>
              <w:rPr>
                <w:i/>
                <w:snapToGrid w:val="0"/>
                <w:vanish/>
              </w:rPr>
              <w:t xml:space="preserve">Jbaden1</w:t>
            </w:r>
          </w:p>
        </w:tc>
        <w:trPr>
          <w:hidden/>
        </w:trPr>
      </w:tr>
      <w:tr w14:paraId="68948A42" w14:textId="77777777" w:rsidR="00CB7D4C" w:rsidRPr="009B6E74" w:rsidTr="00DB1DEF">
        <w:tblPrEx>
          <w:tblLook w:firstColumn="1" w:firstRow="1" w:lastColumn="0" w:lastRow="0" w:noHBand="0" w:noVBand="1" w:val="04A0"/>
        </w:tblPrEx>
        <w:trPr>
          <w:hidden/>
        </w:trPr>
        <w:tc>
          <w:tcPr>
            <w:tcW w:type="dxa" w:w="1019"/>
          </w:tcPr>
          <w:p w14:paraId="66138B03" w14:textId="77777777" w:rsidP="006A29E0" w:rsidR="00CB7D4C" w:rsidRDefault="00CB7D4C">
            <w:pPr>
              <w:jc w:val="center"/>
              <w:rPr>
                <w:i/>
                <w:snapToGrid w:val="0"/>
                <w:vanish/>
              </w:rPr>
              <w:rPr>
                <w:vanish/>
              </w:rPr>
            </w:pPr>
            <w:r>
              <w:rPr>
                <w:i/>
                <w:snapToGrid w:val="0"/>
                <w:vanish/>
              </w:rPr>
              <w:t xml:space="preserve">3</w:t>
            </w:r>
          </w:p>
        </w:tc>
        <w:tc>
          <w:tcPr>
            <w:tcW w:type="dxa" w:w="720"/>
          </w:tcPr>
          <w:p w14:paraId="16C8D213" w14:textId="77777777" w:rsidP="006A29E0" w:rsidR="00CB7D4C" w:rsidRDefault="00CB7D4C">
            <w:pPr>
              <w:jc w:val="center"/>
              <w:rPr>
                <w:i/>
                <w:snapToGrid w:val="0"/>
                <w:vanish/>
              </w:rPr>
              <w:rPr>
                <w:vanish/>
              </w:rPr>
            </w:pPr>
          </w:p>
        </w:tc>
        <w:tc>
          <w:tcPr>
            <w:tcW w:type="dxa" w:w="1260"/>
            <w:vMerge w:val="restart"/>
          </w:tcPr>
          <w:p w14:paraId="312FF087" w14:textId="77777777" w:rsidP="008147F0" w:rsidR="00CB7D4C" w:rsidRDefault="00CB7D4C">
            <w:pPr>
              <w:jc w:val="center"/>
              <w:rPr>
                <w:i/>
                <w:snapToGrid w:val="0"/>
                <w:vanish/>
              </w:rPr>
              <w:rPr>
                <w:vanish/>
              </w:rPr>
            </w:pPr>
          </w:p>
        </w:tc>
        <w:tc>
          <w:tcPr>
            <w:tcW w:type="dxa" w:w="5648"/>
            <w:vMerge w:val="restart"/>
          </w:tcPr>
          <w:p w14:paraId="172B4BC7" w14:textId="77777777" w:rsidP="00CB7D4C" w:rsidR="00CB7D4C" w:rsidRDefault="00CB7D4C">
            <w:pPr>
              <w:pStyle w:val="Header"/>
              <w:rPr>
                <w:rFonts w:cs="Arial"/>
                <w:i/>
                <w:snapToGrid w:val="0"/>
                <w:vanish/>
              </w:rPr>
              <w:rPr>
                <w:vanish/>
              </w:rPr>
            </w:pPr>
            <w:r>
              <w:rPr>
                <w:rFonts w:cs="Arial"/>
                <w:i/>
                <w:snapToGrid w:val="0"/>
                <w:vanish/>
              </w:rPr>
              <w:t xml:space="preserve">Skipped to synchronize with Specification_Macros.dotm</w:t>
            </w:r>
          </w:p>
        </w:tc>
        <w:tc>
          <w:tcPr>
            <w:tcW w:type="dxa" w:w="1588"/>
            <w:vMerge w:val="restart"/>
          </w:tcPr>
          <w:p w14:paraId="7306D7DF" w14:textId="77777777" w:rsidP="006A29E0" w:rsidR="00CB7D4C" w:rsidRDefault="00CB7D4C">
            <w:pPr>
              <w:rPr>
                <w:i/>
                <w:snapToGrid w:val="0"/>
                <w:vanish/>
              </w:rPr>
              <w:rPr>
                <w:vanish/>
              </w:rPr>
            </w:pPr>
          </w:p>
        </w:tc>
        <w:trPr>
          <w:hidden/>
        </w:trPr>
      </w:tr>
      <w:tr w14:paraId="5CBA9EDD" w14:textId="77777777" w:rsidR="00CB7D4C" w:rsidRPr="009B6E74" w:rsidTr="00DB1DEF">
        <w:tblPrEx>
          <w:tblLook w:firstColumn="1" w:firstRow="1" w:lastColumn="0" w:lastRow="0" w:noHBand="0" w:noVBand="1" w:val="04A0"/>
        </w:tblPrEx>
        <w:trPr>
          <w:hidden/>
        </w:trPr>
        <w:tc>
          <w:tcPr>
            <w:tcW w:type="dxa" w:w="1019"/>
          </w:tcPr>
          <w:p w14:paraId="2588F6BF" w14:textId="77777777" w:rsidP="006A29E0" w:rsidR="00CB7D4C" w:rsidRDefault="00CB7D4C">
            <w:pPr>
              <w:jc w:val="center"/>
              <w:rPr>
                <w:i/>
                <w:snapToGrid w:val="0"/>
                <w:vanish/>
              </w:rPr>
              <w:rPr>
                <w:vanish/>
              </w:rPr>
            </w:pPr>
            <w:r>
              <w:rPr>
                <w:i/>
                <w:snapToGrid w:val="0"/>
                <w:vanish/>
              </w:rPr>
              <w:t xml:space="preserve">4</w:t>
            </w:r>
          </w:p>
        </w:tc>
        <w:tc>
          <w:tcPr>
            <w:tcW w:type="dxa" w:w="720"/>
          </w:tcPr>
          <w:p w14:paraId="126EBF07" w14:textId="77777777" w:rsidP="006A29E0" w:rsidR="00CB7D4C" w:rsidRDefault="00CB7D4C">
            <w:pPr>
              <w:jc w:val="center"/>
              <w:rPr>
                <w:i/>
                <w:snapToGrid w:val="0"/>
                <w:vanish/>
              </w:rPr>
              <w:rPr>
                <w:vanish/>
              </w:rPr>
            </w:pPr>
          </w:p>
        </w:tc>
        <w:tc>
          <w:tcPr>
            <w:tcW w:type="dxa" w:w="1260"/>
            <w:vMerge/>
          </w:tcPr>
          <w:p w14:paraId="3DA32784" w14:textId="77777777" w:rsidP="008147F0" w:rsidR="00CB7D4C" w:rsidRDefault="00CB7D4C">
            <w:pPr>
              <w:jc w:val="center"/>
              <w:rPr>
                <w:i/>
                <w:snapToGrid w:val="0"/>
                <w:vanish/>
              </w:rPr>
              <w:rPr>
                <w:vanish/>
              </w:rPr>
            </w:pPr>
          </w:p>
        </w:tc>
        <w:tc>
          <w:tcPr>
            <w:tcW w:type="dxa" w:w="5648"/>
            <w:vMerge/>
          </w:tcPr>
          <w:p w14:paraId="372FC0BB" w14:textId="77777777" w:rsidP="0061324D" w:rsidR="00CB7D4C" w:rsidRDefault="00CB7D4C">
            <w:pPr>
              <w:pStyle w:val="Header"/>
              <w:numPr>
                <w:ilvl w:val="0"/>
                <w:numId w:val="10"/>
              </w:numPr>
              <w:rPr>
                <w:rFonts w:cs="Arial"/>
                <w:i/>
                <w:snapToGrid w:val="0"/>
                <w:vanish/>
              </w:rPr>
              <w:rPr>
                <w:vanish/>
              </w:rPr>
            </w:pPr>
          </w:p>
        </w:tc>
        <w:tc>
          <w:tcPr>
            <w:tcW w:type="dxa" w:w="1588"/>
            <w:vMerge/>
          </w:tcPr>
          <w:p w14:paraId="3E018E3D" w14:textId="77777777" w:rsidP="006A29E0" w:rsidR="00CB7D4C" w:rsidRDefault="00CB7D4C">
            <w:pPr>
              <w:rPr>
                <w:i/>
                <w:snapToGrid w:val="0"/>
                <w:vanish/>
              </w:rPr>
              <w:rPr>
                <w:vanish/>
              </w:rPr>
            </w:pPr>
          </w:p>
        </w:tc>
        <w:trPr>
          <w:hidden/>
        </w:trPr>
      </w:tr>
      <w:tr w14:paraId="7DAC86FE" w14:textId="77777777" w:rsidR="00CB7D4C" w:rsidRPr="009B6E74" w:rsidTr="00DB1DEF">
        <w:tblPrEx>
          <w:tblLook w:firstColumn="1" w:firstRow="1" w:lastColumn="0" w:lastRow="0" w:noHBand="0" w:noVBand="1" w:val="04A0"/>
        </w:tblPrEx>
        <w:trPr>
          <w:hidden/>
        </w:trPr>
        <w:tc>
          <w:tcPr>
            <w:tcW w:type="dxa" w:w="1019"/>
          </w:tcPr>
          <w:p w14:paraId="7E6D62EB" w14:textId="77777777" w:rsidP="006A29E0" w:rsidR="00CB7D4C" w:rsidRDefault="00CB7D4C">
            <w:pPr>
              <w:jc w:val="center"/>
              <w:rPr>
                <w:i/>
                <w:snapToGrid w:val="0"/>
                <w:vanish/>
              </w:rPr>
              <w:rPr>
                <w:vanish/>
              </w:rPr>
            </w:pPr>
            <w:r>
              <w:rPr>
                <w:i/>
                <w:snapToGrid w:val="0"/>
                <w:vanish/>
              </w:rPr>
              <w:t xml:space="preserve">5</w:t>
            </w:r>
          </w:p>
        </w:tc>
        <w:tc>
          <w:tcPr>
            <w:tcW w:type="dxa" w:w="720"/>
          </w:tcPr>
          <w:p w14:paraId="4578BB05" w14:textId="77777777" w:rsidP="006A29E0" w:rsidR="00CB7D4C" w:rsidRDefault="00CB7D4C">
            <w:pPr>
              <w:jc w:val="center"/>
              <w:rPr>
                <w:i/>
                <w:snapToGrid w:val="0"/>
                <w:vanish/>
              </w:rPr>
              <w:rPr>
                <w:vanish/>
              </w:rPr>
            </w:pPr>
            <w:r>
              <w:rPr>
                <w:i/>
                <w:snapToGrid w:val="0"/>
                <w:vanish/>
              </w:rPr>
              <w:t xml:space="preserve">0</w:t>
            </w:r>
          </w:p>
        </w:tc>
        <w:tc>
          <w:tcPr>
            <w:tcW w:type="dxa" w:w="1260"/>
          </w:tcPr>
          <w:p w14:paraId="43AB8D27" w14:textId="77777777" w:rsidP="008147F0" w:rsidR="00CB7D4C" w:rsidRDefault="002F6A67">
            <w:pPr>
              <w:jc w:val="center"/>
              <w:rPr>
                <w:i/>
                <w:snapToGrid w:val="0"/>
                <w:vanish/>
              </w:rPr>
              <w:rPr>
                <w:vanish/>
              </w:rPr>
            </w:pPr>
            <w:r>
              <w:rPr>
                <w:i/>
                <w:snapToGrid w:val="0"/>
                <w:vanish/>
              </w:rPr>
              <w:t xml:space="preserve">2017-01-1</w:t>
            </w:r>
            <w:r w:rsidR="00CB7D4C">
              <w:rPr>
                <w:i/>
                <w:snapToGrid w:val="0"/>
                <w:vanish/>
              </w:rPr>
              <w:t xml:space="preserve">3</w:t>
            </w:r>
          </w:p>
        </w:tc>
        <w:tc>
          <w:tcPr>
            <w:tcW w:type="dxa" w:w="5648"/>
          </w:tcPr>
          <w:p w14:paraId="2752DEF2" w14:textId="77777777" w:rsidP="0061324D" w:rsidR="00CB7D4C" w:rsidRDefault="00CB7D4C">
            <w:pPr>
              <w:pStyle w:val="Header"/>
              <w:numPr>
                <w:ilvl w:val="0"/>
                <w:numId w:val="8"/>
              </w:numPr>
              <w:ind w:left="458"/>
              <w:rPr>
                <w:rFonts w:cs="Arial"/>
                <w:i/>
                <w:snapToGrid w:val="0"/>
                <w:vanish/>
              </w:rPr>
              <w:rPr>
                <w:vanish/>
              </w:rPr>
            </w:pPr>
            <w:r>
              <w:rPr>
                <w:rFonts w:cs="Arial"/>
                <w:i/>
                <w:snapToGrid w:val="0"/>
                <w:vanish/>
              </w:rPr>
              <w:t xml:space="preserve">Meta data updated for specification macros, version 3.1</w:t>
            </w:r>
          </w:p>
          <w:p w14:paraId="313FB239" w14:textId="77777777" w:rsidP="0061324D" w:rsidR="00CB7D4C" w:rsidRDefault="00CB7D4C">
            <w:pPr>
              <w:pStyle w:val="Header"/>
              <w:numPr>
                <w:ilvl w:val="0"/>
                <w:numId w:val="8"/>
              </w:numPr>
              <w:ind w:left="458"/>
              <w:rPr>
                <w:rFonts w:cs="Arial"/>
                <w:i/>
                <w:snapToGrid w:val="0"/>
                <w:vanish/>
              </w:rPr>
              <w:rPr>
                <w:vanish/>
              </w:rPr>
            </w:pPr>
            <w:r>
              <w:rPr>
                <w:rFonts w:cs="Arial"/>
                <w:i/>
                <w:snapToGrid w:val="0"/>
                <w:vanish/>
              </w:rPr>
              <w:t xml:space="preserve">SW Unit chapter removed for the time being</w:t>
            </w:r>
          </w:p>
          <w:p w14:paraId="73A4F30B" w14:textId="77777777" w:rsidP="0061324D" w:rsidR="00CB7D4C" w:rsidRDefault="00CB7D4C">
            <w:pPr>
              <w:pStyle w:val="Header"/>
              <w:numPr>
                <w:ilvl w:val="0"/>
                <w:numId w:val="10"/>
              </w:numPr>
              <w:rPr>
                <w:rFonts w:cs="Arial"/>
                <w:i/>
                <w:snapToGrid w:val="0"/>
                <w:vanish/>
              </w:rPr>
              <w:rPr>
                <w:vanish/>
              </w:rPr>
            </w:pPr>
            <w:r>
              <w:rPr>
                <w:rFonts w:cs="Arial"/>
                <w:i/>
                <w:snapToGrid w:val="0"/>
                <w:vanish/>
              </w:rPr>
              <w:t xml:space="preserve">Green boxes added for user hints</w:t>
            </w:r>
          </w:p>
        </w:tc>
        <w:tc>
          <w:tcPr>
            <w:tcW w:type="dxa" w:w="1588"/>
          </w:tcPr>
          <w:p w14:paraId="1A0CF1FF" w14:textId="77777777" w:rsidP="006A29E0" w:rsidR="00CB7D4C" w:rsidRDefault="00CB7D4C">
            <w:pPr>
              <w:rPr>
                <w:i/>
                <w:snapToGrid w:val="0"/>
                <w:vanish/>
              </w:rPr>
              <w:rPr>
                <w:vanish/>
              </w:rPr>
            </w:pPr>
            <w:r>
              <w:rPr>
                <w:i/>
                <w:snapToGrid w:val="0"/>
                <w:vanish/>
              </w:rPr>
              <w:t xml:space="preserve">Jbaden1</w:t>
            </w:r>
          </w:p>
        </w:tc>
        <w:trPr>
          <w:hidden/>
        </w:trPr>
      </w:tr>
      <w:tr w14:paraId="4F1F9F4C" w14:textId="77777777" w:rsidR="00EF5443" w:rsidRPr="009B6E74" w:rsidTr="00DB1DEF">
        <w:tblPrEx>
          <w:tblLook w:firstColumn="1" w:firstRow="1" w:lastColumn="0" w:lastRow="0" w:noHBand="0" w:noVBand="1" w:val="04A0"/>
        </w:tblPrEx>
        <w:trPr>
          <w:hidden/>
        </w:trPr>
        <w:tc>
          <w:tcPr>
            <w:tcW w:type="dxa" w:w="1019"/>
          </w:tcPr>
          <w:p w14:paraId="5EC3C9CA" w14:textId="77777777" w:rsidP="006A29E0" w:rsidR="00EF5443" w:rsidRDefault="00EF5443">
            <w:pPr>
              <w:jc w:val="center"/>
              <w:rPr>
                <w:i/>
                <w:snapToGrid w:val="0"/>
                <w:vanish/>
              </w:rPr>
              <w:rPr>
                <w:vanish/>
              </w:rPr>
            </w:pPr>
            <w:r>
              <w:rPr>
                <w:i/>
                <w:snapToGrid w:val="0"/>
                <w:vanish/>
              </w:rPr>
              <w:t xml:space="preserve">5</w:t>
            </w:r>
          </w:p>
        </w:tc>
        <w:tc>
          <w:tcPr>
            <w:tcW w:type="dxa" w:w="720"/>
          </w:tcPr>
          <w:p w14:paraId="18212C9E" w14:textId="77777777" w:rsidP="006A29E0" w:rsidR="00EF5443" w:rsidRDefault="00EF5443">
            <w:pPr>
              <w:jc w:val="center"/>
              <w:rPr>
                <w:i/>
                <w:snapToGrid w:val="0"/>
                <w:vanish/>
              </w:rPr>
              <w:rPr>
                <w:vanish/>
              </w:rPr>
            </w:pPr>
            <w:r>
              <w:rPr>
                <w:i/>
                <w:snapToGrid w:val="0"/>
                <w:vanish/>
              </w:rPr>
              <w:t xml:space="preserve">1</w:t>
            </w:r>
          </w:p>
        </w:tc>
        <w:tc>
          <w:tcPr>
            <w:tcW w:type="dxa" w:w="1260"/>
          </w:tcPr>
          <w:p w14:paraId="4BB961E5" w14:textId="77777777" w:rsidP="008147F0" w:rsidR="00EF5443" w:rsidRDefault="00EF5443">
            <w:pPr>
              <w:jc w:val="center"/>
              <w:rPr>
                <w:i/>
                <w:snapToGrid w:val="0"/>
                <w:vanish/>
              </w:rPr>
              <w:rPr>
                <w:vanish/>
              </w:rPr>
            </w:pPr>
            <w:r>
              <w:rPr>
                <w:i/>
                <w:snapToGrid w:val="0"/>
                <w:vanish/>
              </w:rPr>
              <w:t xml:space="preserve">2017-01-18</w:t>
            </w:r>
          </w:p>
        </w:tc>
        <w:tc>
          <w:tcPr>
            <w:tcW w:type="dxa" w:w="5648"/>
          </w:tcPr>
          <w:p w14:paraId="21ED6662" w14:textId="77777777" w:rsidP="0061324D" w:rsidR="00EF5443" w:rsidRDefault="00EF5443">
            <w:pPr>
              <w:pStyle w:val="Header"/>
              <w:numPr>
                <w:ilvl w:val="0"/>
                <w:numId w:val="8"/>
              </w:numPr>
              <w:ind w:left="458"/>
              <w:rPr>
                <w:rFonts w:cs="Arial"/>
                <w:i/>
                <w:snapToGrid w:val="0"/>
                <w:vanish/>
              </w:rPr>
              <w:rPr>
                <w:vanish/>
              </w:rPr>
            </w:pPr>
            <w:r>
              <w:rPr>
                <w:rFonts w:cs="Arial"/>
                <w:i/>
                <w:snapToGrid w:val="0"/>
                <w:vanish/>
              </w:rPr>
              <w:t xml:space="preserve">Some additional hints.</w:t>
            </w:r>
          </w:p>
          <w:p w14:paraId="2B7D8F6D" w14:textId="77777777" w:rsidP="0061324D" w:rsidR="00EF5443" w:rsidRDefault="00EF5443">
            <w:pPr>
              <w:pStyle w:val="Header"/>
              <w:numPr>
                <w:ilvl w:val="0"/>
                <w:numId w:val="8"/>
              </w:numPr>
              <w:ind w:left="458"/>
              <w:rPr>
                <w:rFonts w:cs="Arial"/>
                <w:i/>
                <w:snapToGrid w:val="0"/>
                <w:vanish/>
              </w:rPr>
              <w:rPr>
                <w:vanish/>
              </w:rPr>
            </w:pPr>
            <w:r>
              <w:rPr>
                <w:rFonts w:cs="Arial"/>
                <w:i/>
                <w:snapToGrid w:val="0"/>
                <w:vanish/>
              </w:rPr>
              <w:t xml:space="preserve">Hyperlinks highlighted in hints</w:t>
            </w:r>
          </w:p>
        </w:tc>
        <w:tc>
          <w:tcPr>
            <w:tcW w:type="dxa" w:w="1588"/>
          </w:tcPr>
          <w:p w14:paraId="0AF40990" w14:textId="77777777" w:rsidP="006A29E0" w:rsidR="00EF5443" w:rsidRDefault="00EF5443">
            <w:pPr>
              <w:rPr>
                <w:i/>
                <w:snapToGrid w:val="0"/>
                <w:vanish/>
              </w:rPr>
              <w:rPr>
                <w:vanish/>
              </w:rPr>
            </w:pPr>
            <w:r>
              <w:rPr>
                <w:i/>
                <w:snapToGrid w:val="0"/>
                <w:vanish/>
              </w:rPr>
              <w:t xml:space="preserve">Jbaden1</w:t>
            </w:r>
          </w:p>
        </w:tc>
        <w:trPr>
          <w:hidden/>
        </w:trPr>
      </w:tr>
      <w:tr w14:paraId="3F18E7FC" w14:textId="77777777" w:rsidR="00EF5443" w:rsidRPr="009B6E74" w:rsidTr="00DB1DEF">
        <w:tblPrEx>
          <w:tblLook w:firstColumn="1" w:firstRow="1" w:lastColumn="0" w:lastRow="0" w:noHBand="0" w:noVBand="1" w:val="04A0"/>
        </w:tblPrEx>
        <w:trPr>
          <w:hidden/>
        </w:trPr>
        <w:tc>
          <w:tcPr>
            <w:tcW w:type="dxa" w:w="1019"/>
          </w:tcPr>
          <w:p w14:paraId="0B2EF31D" w14:textId="77777777" w:rsidP="006A29E0" w:rsidR="00EF5443" w:rsidRDefault="00712521">
            <w:pPr>
              <w:jc w:val="center"/>
              <w:rPr>
                <w:i/>
                <w:snapToGrid w:val="0"/>
                <w:vanish/>
              </w:rPr>
              <w:rPr>
                <w:vanish/>
              </w:rPr>
            </w:pPr>
            <w:r>
              <w:rPr>
                <w:i/>
                <w:snapToGrid w:val="0"/>
                <w:vanish/>
              </w:rPr>
              <w:t xml:space="preserve">6</w:t>
            </w:r>
          </w:p>
        </w:tc>
        <w:tc>
          <w:tcPr>
            <w:tcW w:type="dxa" w:w="720"/>
          </w:tcPr>
          <w:p w14:paraId="23316479" w14:textId="77777777" w:rsidP="006A29E0" w:rsidR="00EF5443" w:rsidRDefault="00712521">
            <w:pPr>
              <w:jc w:val="center"/>
              <w:rPr>
                <w:i/>
                <w:snapToGrid w:val="0"/>
                <w:vanish/>
              </w:rPr>
              <w:rPr>
                <w:vanish/>
              </w:rPr>
            </w:pPr>
            <w:r>
              <w:rPr>
                <w:i/>
                <w:snapToGrid w:val="0"/>
                <w:vanish/>
              </w:rPr>
              <w:t xml:space="preserve">0</w:t>
            </w:r>
          </w:p>
        </w:tc>
        <w:tc>
          <w:tcPr>
            <w:tcW w:type="dxa" w:w="1260"/>
          </w:tcPr>
          <w:p w14:paraId="38E82DA1" w14:textId="77777777" w:rsidP="00712521" w:rsidR="00EF5443" w:rsidRDefault="00712521">
            <w:pPr>
              <w:jc w:val="center"/>
              <w:rPr>
                <w:i/>
                <w:snapToGrid w:val="0"/>
                <w:vanish/>
              </w:rPr>
              <w:rPr>
                <w:vanish/>
              </w:rPr>
            </w:pPr>
            <w:r>
              <w:rPr>
                <w:i/>
                <w:snapToGrid w:val="0"/>
                <w:vanish/>
              </w:rPr>
              <w:t xml:space="preserve">2017-04-28</w:t>
            </w:r>
          </w:p>
        </w:tc>
        <w:tc>
          <w:tcPr>
            <w:tcW w:type="dxa" w:w="5648"/>
          </w:tcPr>
          <w:p w14:paraId="3E2B51C1" w14:textId="77777777" w:rsidP="0061324D" w:rsidR="00EF5443" w:rsidRDefault="00EF5443">
            <w:pPr>
              <w:pStyle w:val="Header"/>
              <w:numPr>
                <w:ilvl w:val="0"/>
                <w:numId w:val="8"/>
              </w:numPr>
              <w:ind w:left="458"/>
              <w:rPr>
                <w:rFonts w:cs="Arial"/>
                <w:i/>
                <w:snapToGrid w:val="0"/>
                <w:vanish/>
              </w:rPr>
              <w:rPr>
                <w:vanish/>
              </w:rPr>
            </w:pPr>
            <w:r>
              <w:rPr>
                <w:rFonts w:cs="Arial"/>
                <w:i/>
                <w:snapToGrid w:val="0"/>
                <w:vanish/>
              </w:rPr>
              <w:t xml:space="preserve">Editorial change. Hints added to chapter 4.1.4</w:t>
            </w:r>
          </w:p>
          <w:p w14:paraId="1EEC31E8" w14:textId="77777777" w:rsidP="0061324D" w:rsidR="00BB4BE7" w:rsidRDefault="00BB4BE7">
            <w:pPr>
              <w:pStyle w:val="Header"/>
              <w:numPr>
                <w:ilvl w:val="0"/>
                <w:numId w:val="8"/>
              </w:numPr>
              <w:ind w:left="458"/>
              <w:rPr>
                <w:rFonts w:cs="Arial"/>
                <w:i/>
                <w:snapToGrid w:val="0"/>
                <w:vanish/>
              </w:rPr>
              <w:rPr>
                <w:vanish/>
              </w:rPr>
            </w:pPr>
            <w:r>
              <w:rPr>
                <w:rFonts w:cs="Arial"/>
                <w:i/>
                <w:snapToGrid w:val="0"/>
                <w:vanish/>
              </w:rPr>
              <w:t xml:space="preserve">Chapter “Traceability Matrix” </w:t>
            </w:r>
            <w:r w:rsidR="00712521">
              <w:rPr>
                <w:rFonts w:cs="Arial"/>
                <w:i/>
                <w:snapToGrid w:val="0"/>
                <w:vanish/>
              </w:rPr>
              <w:t xml:space="preserve">re</w:t>
            </w:r>
            <w:r>
              <w:rPr>
                <w:rFonts w:cs="Arial"/>
                <w:i/>
                <w:snapToGrid w:val="0"/>
                <w:vanish/>
              </w:rPr>
              <w:t xml:space="preserve">moved</w:t>
            </w:r>
          </w:p>
        </w:tc>
        <w:tc>
          <w:tcPr>
            <w:tcW w:type="dxa" w:w="1588"/>
          </w:tcPr>
          <w:p w14:paraId="66434E1F" w14:textId="77777777" w:rsidP="006A29E0" w:rsidR="00EF5443" w:rsidRDefault="00EF5443">
            <w:pPr>
              <w:rPr>
                <w:i/>
                <w:snapToGrid w:val="0"/>
                <w:vanish/>
              </w:rPr>
              <w:rPr>
                <w:vanish/>
              </w:rPr>
            </w:pPr>
            <w:r>
              <w:rPr>
                <w:i/>
                <w:snapToGrid w:val="0"/>
                <w:vanish/>
              </w:rPr>
              <w:t xml:space="preserve">Jbaden1</w:t>
            </w:r>
          </w:p>
        </w:tc>
        <w:trPr>
          <w:hidden/>
        </w:trPr>
      </w:tr>
      <w:tr w14:paraId="47F2EED4" w14:textId="77777777" w:rsidR="008D73AE" w:rsidRPr="009B6E74" w:rsidTr="00DB1DEF">
        <w:tblPrEx>
          <w:tblLook w:firstColumn="1" w:firstRow="1" w:lastColumn="0" w:lastRow="0" w:noHBand="0" w:noVBand="1" w:val="04A0"/>
        </w:tblPrEx>
        <w:trPr>
          <w:hidden/>
        </w:trPr>
        <w:tc>
          <w:tcPr>
            <w:tcW w:type="dxa" w:w="1019"/>
          </w:tcPr>
          <w:p w14:paraId="39887787" w14:textId="77777777" w:rsidP="008D73AE" w:rsidR="008D73AE" w:rsidRDefault="008D73AE">
            <w:pPr>
              <w:jc w:val="center"/>
              <w:rPr>
                <w:i/>
                <w:snapToGrid w:val="0"/>
                <w:vanish/>
              </w:rPr>
              <w:rPr>
                <w:vanish/>
              </w:rPr>
            </w:pPr>
            <w:r>
              <w:rPr>
                <w:i/>
                <w:snapToGrid w:val="0"/>
                <w:vanish/>
              </w:rPr>
              <w:t xml:space="preserve">6</w:t>
            </w:r>
          </w:p>
        </w:tc>
        <w:tc>
          <w:tcPr>
            <w:tcW w:type="dxa" w:w="720"/>
          </w:tcPr>
          <w:p w14:paraId="435E4CBC" w14:textId="77777777" w:rsidP="008D73AE" w:rsidR="008D73AE" w:rsidRDefault="008D73AE">
            <w:pPr>
              <w:jc w:val="center"/>
              <w:rPr>
                <w:i/>
                <w:snapToGrid w:val="0"/>
                <w:vanish/>
              </w:rPr>
              <w:rPr>
                <w:vanish/>
              </w:rPr>
            </w:pPr>
            <w:r>
              <w:rPr>
                <w:i/>
                <w:snapToGrid w:val="0"/>
                <w:vanish/>
              </w:rPr>
              <w:t xml:space="preserve">0</w:t>
            </w:r>
          </w:p>
        </w:tc>
        <w:tc>
          <w:tcPr>
            <w:tcW w:type="dxa" w:w="1260"/>
          </w:tcPr>
          <w:p w14:paraId="13B2A835" w14:textId="77777777" w:rsidP="009929F8" w:rsidR="008D73AE" w:rsidRDefault="008D73AE">
            <w:pPr>
              <w:jc w:val="center"/>
              <w:rPr>
                <w:i/>
                <w:snapToGrid w:val="0"/>
                <w:vanish/>
              </w:rPr>
              <w:rPr>
                <w:vanish/>
              </w:rPr>
            </w:pPr>
            <w:r>
              <w:rPr>
                <w:i/>
                <w:snapToGrid w:val="0"/>
                <w:vanish/>
              </w:rPr>
              <w:t xml:space="preserve">201</w:t>
            </w:r>
            <w:r w:rsidR="009929F8">
              <w:rPr>
                <w:i/>
                <w:snapToGrid w:val="0"/>
                <w:vanish/>
              </w:rPr>
              <w:t xml:space="preserve">8</w:t>
            </w:r>
            <w:r>
              <w:rPr>
                <w:i/>
                <w:snapToGrid w:val="0"/>
                <w:vanish/>
              </w:rPr>
              <w:t xml:space="preserve">-04-28</w:t>
            </w:r>
          </w:p>
        </w:tc>
        <w:tc>
          <w:tcPr>
            <w:tcW w:type="dxa" w:w="5648"/>
          </w:tcPr>
          <w:p w14:paraId="47EBBFE9" w14:textId="77777777" w:rsidP="0061324D" w:rsidR="008D73AE" w:rsidRDefault="008D73AE">
            <w:pPr>
              <w:pStyle w:val="Header"/>
              <w:numPr>
                <w:ilvl w:val="0"/>
                <w:numId w:val="8"/>
              </w:numPr>
              <w:ind w:left="458"/>
              <w:rPr>
                <w:rFonts w:cs="Arial"/>
                <w:i/>
                <w:snapToGrid w:val="0"/>
                <w:vanish/>
              </w:rPr>
              <w:rPr>
                <w:vanish/>
              </w:rPr>
            </w:pPr>
            <w:r>
              <w:rPr>
                <w:rFonts w:cs="Arial"/>
                <w:i/>
                <w:snapToGrid w:val="0"/>
                <w:vanish/>
              </w:rPr>
              <w:t xml:space="preserve">CR69</w:t>
            </w:r>
            <w:r w:rsidR="00D81576">
              <w:rPr>
                <w:rFonts w:cs="Arial"/>
                <w:i/>
                <w:snapToGrid w:val="0"/>
                <w:vanish/>
              </w:rPr>
              <w:t xml:space="preserve">/63</w:t>
            </w:r>
            <w:r>
              <w:rPr>
                <w:rFonts w:cs="Arial"/>
                <w:i/>
                <w:snapToGrid w:val="0"/>
                <w:vanish/>
              </w:rPr>
              <w:t xml:space="preserve">: New chapters added for Functional Safety (FTTI and Technical Safety Requirements)</w:t>
            </w:r>
          </w:p>
          <w:p w14:paraId="3A2E3280" w14:textId="77777777" w:rsidP="0061324D" w:rsidR="008D73AE" w:rsidRDefault="008D73AE">
            <w:pPr>
              <w:pStyle w:val="Header"/>
              <w:numPr>
                <w:ilvl w:val="0"/>
                <w:numId w:val="8"/>
              </w:numPr>
              <w:ind w:left="458"/>
              <w:rPr>
                <w:rFonts w:cs="Arial"/>
                <w:i/>
                <w:snapToGrid w:val="0"/>
                <w:vanish/>
              </w:rPr>
              <w:rPr>
                <w:vanish/>
              </w:rPr>
            </w:pPr>
            <w:r>
              <w:rPr>
                <w:rFonts w:cs="Arial"/>
                <w:i/>
                <w:snapToGrid w:val="0"/>
                <w:vanish/>
              </w:rPr>
              <w:t xml:space="preserve">CR53: New coversheet + additional meta-data</w:t>
            </w:r>
          </w:p>
          <w:p w14:paraId="19541EB6" w14:textId="77777777" w:rsidP="0061324D" w:rsidR="00212B41" w:rsidRDefault="00212B41" w:rsidRPr="008D73AE">
            <w:pPr>
              <w:pStyle w:val="Header"/>
              <w:numPr>
                <w:ilvl w:val="0"/>
                <w:numId w:val="8"/>
              </w:numPr>
              <w:ind w:left="456"/>
              <w:rPr>
                <w:rFonts w:cs="Arial"/>
                <w:i/>
                <w:snapToGrid w:val="0"/>
                <w:vanish/>
              </w:rPr>
              <w:rPr>
                <w:vanish/>
              </w:rPr>
            </w:pPr>
            <w:r>
              <w:rPr>
                <w:rFonts w:cs="Arial"/>
                <w:i/>
                <w:snapToGrid w:val="0"/>
                <w:vanish/>
              </w:rPr>
              <w:t xml:space="preserve">CR76: </w:t>
            </w:r>
            <w:r w:rsidRPr="00212B41">
              <w:rPr>
                <w:rFonts w:cs="Arial"/>
                <w:i/>
                <w:snapToGrid w:val="0"/>
                <w:vanish/>
              </w:rPr>
              <w:t xml:space="preserve">merge sections for configuration and for calibration parameters into one on Function Level</w:t>
            </w:r>
          </w:p>
        </w:tc>
        <w:tc>
          <w:tcPr>
            <w:tcW w:type="dxa" w:w="1588"/>
          </w:tcPr>
          <w:p w14:paraId="4B2AE729" w14:textId="77777777" w:rsidP="008D73AE" w:rsidR="008D73AE" w:rsidRDefault="008D73AE">
            <w:pPr>
              <w:rPr>
                <w:i/>
                <w:snapToGrid w:val="0"/>
                <w:vanish/>
              </w:rPr>
              <w:rPr>
                <w:vanish/>
              </w:rPr>
            </w:pPr>
            <w:r>
              <w:rPr>
                <w:i/>
                <w:snapToGrid w:val="0"/>
                <w:vanish/>
              </w:rPr>
              <w:t xml:space="preserve">Jbaden1</w:t>
            </w:r>
          </w:p>
        </w:tc>
        <w:trPr>
          <w:hidden/>
        </w:trPr>
      </w:tr>
      <w:tr w14:paraId="00A3A61D" w14:textId="77777777" w:rsidR="002B3BBE" w:rsidRPr="009B6E74" w:rsidTr="00DB1DEF">
        <w:tblPrEx>
          <w:tblLook w:firstColumn="1" w:firstRow="1" w:lastColumn="0" w:lastRow="0" w:noHBand="0" w:noVBand="1" w:val="04A0"/>
        </w:tblPrEx>
        <w:trPr>
          <w:hidden/>
        </w:trPr>
        <w:tc>
          <w:tcPr>
            <w:tcW w:type="dxa" w:w="1019"/>
          </w:tcPr>
          <w:p w14:paraId="4DC11A2D" w14:textId="77777777" w:rsidP="002B3BBE" w:rsidR="002B3BBE" w:rsidRDefault="002B3BBE">
            <w:pPr>
              <w:jc w:val="center"/>
              <w:rPr>
                <w:i/>
                <w:snapToGrid w:val="0"/>
                <w:vanish/>
              </w:rPr>
              <w:rPr>
                <w:vanish/>
              </w:rPr>
            </w:pPr>
            <w:r>
              <w:rPr>
                <w:i/>
                <w:snapToGrid w:val="0"/>
                <w:vanish/>
              </w:rPr>
              <w:t xml:space="preserve">6</w:t>
            </w:r>
          </w:p>
        </w:tc>
        <w:tc>
          <w:tcPr>
            <w:tcW w:type="dxa" w:w="720"/>
          </w:tcPr>
          <w:p w14:paraId="0415FE0D" w14:textId="77777777" w:rsidP="002B3BBE" w:rsidR="002B3BBE" w:rsidRDefault="002B3BBE">
            <w:pPr>
              <w:jc w:val="center"/>
              <w:rPr>
                <w:i/>
                <w:snapToGrid w:val="0"/>
                <w:vanish/>
              </w:rPr>
              <w:rPr>
                <w:vanish/>
              </w:rPr>
            </w:pPr>
            <w:r>
              <w:rPr>
                <w:i/>
                <w:snapToGrid w:val="0"/>
                <w:vanish/>
              </w:rPr>
              <w:t xml:space="preserve">0</w:t>
            </w:r>
          </w:p>
        </w:tc>
        <w:tc>
          <w:tcPr>
            <w:tcW w:type="dxa" w:w="1260"/>
          </w:tcPr>
          <w:p w14:paraId="5ABFFA0F" w14:textId="77777777" w:rsidP="002B3BBE" w:rsidR="002B3BBE" w:rsidRDefault="002B3BBE">
            <w:pPr>
              <w:jc w:val="center"/>
              <w:rPr>
                <w:i/>
                <w:snapToGrid w:val="0"/>
                <w:vanish/>
              </w:rPr>
              <w:rPr>
                <w:vanish/>
              </w:rPr>
            </w:pPr>
            <w:r>
              <w:rPr>
                <w:i/>
                <w:snapToGrid w:val="0"/>
                <w:vanish/>
              </w:rPr>
              <w:t xml:space="preserve">2018-08-06</w:t>
            </w:r>
          </w:p>
        </w:tc>
        <w:tc>
          <w:tcPr>
            <w:tcW w:type="dxa" w:w="5648"/>
          </w:tcPr>
          <w:p w14:paraId="11E8FA47" w14:textId="77777777" w:rsidP="0061324D" w:rsidR="002B3BBE" w:rsidRDefault="002B3BBE">
            <w:pPr>
              <w:pStyle w:val="Header"/>
              <w:numPr>
                <w:ilvl w:val="0"/>
                <w:numId w:val="8"/>
              </w:numPr>
              <w:ind w:left="453"/>
              <w:rPr>
                <w:rFonts w:cs="Arial"/>
                <w:i/>
                <w:snapToGrid w:val="0"/>
                <w:vanish/>
              </w:rPr>
              <w:rPr>
                <w:vanish/>
              </w:rPr>
            </w:pPr>
            <w:r>
              <w:rPr>
                <w:rFonts w:cs="Arial"/>
                <w:i/>
                <w:snapToGrid w:val="0"/>
                <w:vanish/>
              </w:rPr>
              <w:t xml:space="preserve">CR66: </w:t>
            </w:r>
            <w:r w:rsidRPr="00950E8A">
              <w:rPr>
                <w:rFonts w:cs="Arial"/>
                <w:i/>
                <w:snapToGrid w:val="0"/>
                <w:vanish/>
              </w:rPr>
              <w:t xml:space="preserve">Fix version numbering in footer of Function Spec</w:t>
            </w:r>
          </w:p>
        </w:tc>
        <w:tc>
          <w:tcPr>
            <w:tcW w:type="dxa" w:w="1588"/>
          </w:tcPr>
          <w:p w14:paraId="31D62DB1" w14:textId="77777777" w:rsidP="002B3BBE" w:rsidR="002B3BBE" w:rsidRDefault="002B3BBE">
            <w:pPr>
              <w:rPr>
                <w:i/>
                <w:snapToGrid w:val="0"/>
                <w:vanish/>
              </w:rPr>
              <w:rPr>
                <w:vanish/>
              </w:rPr>
            </w:pPr>
            <w:r>
              <w:rPr>
                <w:i/>
                <w:snapToGrid w:val="0"/>
                <w:vanish/>
              </w:rPr>
              <w:t xml:space="preserve">Jbaden1</w:t>
            </w:r>
          </w:p>
        </w:tc>
        <w:trPr>
          <w:hidden/>
        </w:trPr>
      </w:tr>
      <w:tr w14:paraId="3D9E3C97" w14:textId="77777777" w:rsidR="002B3BBE" w:rsidRPr="00344364" w:rsidTr="00DB1DEF">
        <w:tblPrEx>
          <w:tblLook w:firstColumn="1" w:firstRow="1" w:lastColumn="0" w:lastRow="0" w:noHBand="0" w:noVBand="1" w:val="04A0"/>
        </w:tblPrEx>
        <w:trPr>
          <w:hidden/>
        </w:trPr>
        <w:tc>
          <w:tcPr>
            <w:tcW w:type="dxa" w:w="1019"/>
          </w:tcPr>
          <w:p w14:paraId="21284C9A" w14:textId="77777777" w:rsidP="002B3BBE" w:rsidR="002B3BBE" w:rsidRDefault="002B3BBE" w:rsidRPr="00344364">
            <w:pPr>
              <w:jc w:val="center"/>
              <w:rPr>
                <w:i/>
                <w:snapToGrid w:val="0"/>
                <w:vanish/>
              </w:rPr>
              <w:rPr>
                <w:vanish/>
              </w:rPr>
            </w:pPr>
            <w:r w:rsidRPr="00344364">
              <w:rPr>
                <w:i/>
                <w:snapToGrid w:val="0"/>
                <w:vanish/>
              </w:rPr>
              <w:t xml:space="preserve">6</w:t>
            </w:r>
          </w:p>
        </w:tc>
        <w:tc>
          <w:tcPr>
            <w:tcW w:type="dxa" w:w="720"/>
          </w:tcPr>
          <w:p w14:paraId="220F6DEA" w14:textId="77777777" w:rsidP="002B3BBE" w:rsidR="002B3BBE" w:rsidRDefault="002B3BBE" w:rsidRPr="00344364">
            <w:pPr>
              <w:jc w:val="center"/>
              <w:rPr>
                <w:i/>
                <w:snapToGrid w:val="0"/>
                <w:vanish/>
              </w:rPr>
              <w:rPr>
                <w:vanish/>
              </w:rPr>
            </w:pPr>
            <w:r w:rsidRPr="00344364">
              <w:rPr>
                <w:i/>
                <w:snapToGrid w:val="0"/>
                <w:vanish/>
              </w:rPr>
              <w:t xml:space="preserve">0</w:t>
            </w:r>
          </w:p>
        </w:tc>
        <w:tc>
          <w:tcPr>
            <w:tcW w:type="dxa" w:w="1260"/>
          </w:tcPr>
          <w:p w14:paraId="44F8714D" w14:textId="77777777" w:rsidP="005A3209" w:rsidR="002B3BBE" w:rsidRDefault="005A3209" w:rsidRPr="00344364">
            <w:pPr>
              <w:jc w:val="center"/>
              <w:rPr>
                <w:i/>
                <w:snapToGrid w:val="0"/>
                <w:vanish/>
              </w:rPr>
              <w:rPr>
                <w:vanish/>
              </w:rPr>
            </w:pPr>
            <w:r w:rsidRPr="00344364">
              <w:rPr>
                <w:i/>
                <w:snapToGrid w:val="0"/>
                <w:vanish/>
              </w:rPr>
              <w:t xml:space="preserve">2018-09</w:t>
            </w:r>
            <w:r w:rsidR="002B3BBE" w:rsidRPr="00344364">
              <w:rPr>
                <w:i/>
                <w:snapToGrid w:val="0"/>
                <w:vanish/>
              </w:rPr>
              <w:t xml:space="preserve">-</w:t>
            </w:r>
            <w:r w:rsidRPr="00344364">
              <w:rPr>
                <w:i/>
                <w:snapToGrid w:val="0"/>
                <w:vanish/>
              </w:rPr>
              <w:t xml:space="preserve">28</w:t>
            </w:r>
          </w:p>
        </w:tc>
        <w:tc>
          <w:tcPr>
            <w:tcW w:type="dxa" w:w="5648"/>
          </w:tcPr>
          <w:p w14:paraId="0A1F7D84" w14:textId="77777777" w:rsidP="0061324D" w:rsidR="002B3BBE" w:rsidRDefault="002B3BBE" w:rsidRPr="00344364">
            <w:pPr>
              <w:pStyle w:val="Header"/>
              <w:numPr>
                <w:ilvl w:val="0"/>
                <w:numId w:val="8"/>
              </w:numPr>
              <w:ind w:left="453"/>
              <w:rPr>
                <w:rFonts w:cs="Arial"/>
                <w:i/>
                <w:snapToGrid w:val="0"/>
                <w:vanish/>
              </w:rPr>
              <w:rPr>
                <w:vanish/>
              </w:rPr>
            </w:pPr>
            <w:r w:rsidRPr="00344364">
              <w:rPr>
                <w:rFonts w:cs="Arial"/>
                <w:i/>
                <w:snapToGrid w:val="0"/>
                <w:vanish/>
              </w:rPr>
              <w:t xml:space="preserve">Broken links to RE Wiki repaired</w:t>
            </w:r>
          </w:p>
        </w:tc>
        <w:tc>
          <w:tcPr>
            <w:tcW w:type="dxa" w:w="1588"/>
          </w:tcPr>
          <w:p w14:paraId="751EE759" w14:textId="77777777" w:rsidP="002B3BBE" w:rsidR="002B3BBE" w:rsidRDefault="002B3BBE" w:rsidRPr="00344364">
            <w:pPr>
              <w:rPr>
                <w:i/>
                <w:snapToGrid w:val="0"/>
                <w:vanish/>
              </w:rPr>
              <w:rPr>
                <w:vanish/>
              </w:rPr>
            </w:pPr>
            <w:r w:rsidRPr="00344364">
              <w:rPr>
                <w:i/>
                <w:snapToGrid w:val="0"/>
                <w:vanish/>
              </w:rPr>
              <w:t xml:space="preserve">Jbaden1</w:t>
            </w:r>
          </w:p>
        </w:tc>
        <w:trPr>
          <w:hidden/>
        </w:trPr>
      </w:tr>
      <w:tr w14:paraId="14AEFFE0" w14:textId="77777777" w:rsidR="00C30784" w:rsidRPr="00344364" w:rsidTr="00DB1DEF">
        <w:tblPrEx>
          <w:tblLook w:firstColumn="1" w:firstRow="1" w:lastColumn="0" w:lastRow="0" w:noHBand="0" w:noVBand="1" w:val="04A0"/>
        </w:tblPrEx>
        <w:trPr>
          <w:hidden/>
        </w:trPr>
        <w:tc>
          <w:tcPr>
            <w:tcW w:type="dxa" w:w="1019"/>
          </w:tcPr>
          <w:p w14:paraId="7A873F0C" w14:textId="77777777" w:rsidP="00FD32A2" w:rsidR="00C30784" w:rsidRDefault="00C30784" w:rsidRPr="00344364">
            <w:pPr>
              <w:jc w:val="center"/>
              <w:rPr>
                <w:i/>
                <w:snapToGrid w:val="0"/>
                <w:vanish/>
              </w:rPr>
              <w:rPr>
                <w:vanish/>
              </w:rPr>
            </w:pPr>
            <w:r w:rsidRPr="00344364">
              <w:rPr>
                <w:i/>
                <w:snapToGrid w:val="0"/>
                <w:vanish/>
              </w:rPr>
              <w:t xml:space="preserve">6</w:t>
            </w:r>
          </w:p>
        </w:tc>
        <w:tc>
          <w:tcPr>
            <w:tcW w:type="dxa" w:w="720"/>
          </w:tcPr>
          <w:p w14:paraId="318AB987" w14:textId="77777777" w:rsidP="00FD32A2" w:rsidR="00C30784" w:rsidRDefault="00C30784" w:rsidRPr="00344364">
            <w:pPr>
              <w:jc w:val="center"/>
              <w:rPr>
                <w:i/>
                <w:snapToGrid w:val="0"/>
                <w:vanish/>
              </w:rPr>
              <w:rPr>
                <w:vanish/>
              </w:rPr>
            </w:pPr>
            <w:r w:rsidRPr="00344364">
              <w:rPr>
                <w:i/>
                <w:snapToGrid w:val="0"/>
                <w:vanish/>
              </w:rPr>
              <w:t xml:space="preserve">0</w:t>
            </w:r>
          </w:p>
        </w:tc>
        <w:tc>
          <w:tcPr>
            <w:tcW w:type="dxa" w:w="1260"/>
          </w:tcPr>
          <w:p w14:paraId="31FC47C9" w14:textId="77777777" w:rsidP="00C30784" w:rsidR="00C30784" w:rsidRDefault="00C30784" w:rsidRPr="00344364">
            <w:pPr>
              <w:jc w:val="center"/>
              <w:rPr>
                <w:i/>
                <w:snapToGrid w:val="0"/>
                <w:vanish/>
              </w:rPr>
              <w:rPr>
                <w:vanish/>
              </w:rPr>
            </w:pPr>
            <w:r w:rsidRPr="00344364">
              <w:rPr>
                <w:i/>
                <w:snapToGrid w:val="0"/>
                <w:vanish/>
              </w:rPr>
              <w:t xml:space="preserve">2018-10-31</w:t>
            </w:r>
          </w:p>
        </w:tc>
        <w:tc>
          <w:tcPr>
            <w:tcW w:type="dxa" w:w="5648"/>
          </w:tcPr>
          <w:p w14:paraId="365AB865" w14:textId="77777777" w:rsidP="0061324D" w:rsidR="00C30784" w:rsidRDefault="00C30784" w:rsidRPr="00344364">
            <w:pPr>
              <w:pStyle w:val="Header"/>
              <w:numPr>
                <w:ilvl w:val="0"/>
                <w:numId w:val="8"/>
              </w:numPr>
              <w:ind w:left="453"/>
              <w:rPr>
                <w:rFonts w:cs="Arial"/>
                <w:i/>
                <w:snapToGrid w:val="0"/>
                <w:vanish/>
              </w:rPr>
              <w:rPr>
                <w:vanish/>
              </w:rPr>
            </w:pPr>
            <w:r w:rsidRPr="00344364">
              <w:rPr>
                <w:rFonts w:cs="Arial"/>
                <w:i/>
                <w:snapToGrid w:val="0"/>
                <w:vanish/>
              </w:rPr>
              <w:t xml:space="preserve">Minor corrections on cover sheet and in footer to be more GIS compliant and VSEM aligned</w:t>
            </w:r>
          </w:p>
          <w:p w14:paraId="5160D461" w14:textId="77777777" w:rsidP="0061324D" w:rsidR="00C30784" w:rsidRDefault="00C30784" w:rsidRPr="00344364">
            <w:pPr>
              <w:pStyle w:val="Header"/>
              <w:numPr>
                <w:ilvl w:val="0"/>
                <w:numId w:val="8"/>
              </w:numPr>
              <w:ind w:left="453"/>
              <w:rPr>
                <w:rFonts w:cs="Arial"/>
                <w:i/>
                <w:snapToGrid w:val="0"/>
                <w:vanish/>
              </w:rPr>
              <w:rPr>
                <w:vanish/>
              </w:rPr>
            </w:pPr>
            <w:r w:rsidRPr="00344364">
              <w:rPr>
                <w:rFonts w:cs="Arial"/>
                <w:i/>
                <w:snapToGrid w:val="0"/>
                <w:vanish/>
              </w:rPr>
              <w:t xml:space="preserve">“Overview” and “Description” exchanged in headings (following common sense)</w:t>
            </w:r>
          </w:p>
        </w:tc>
        <w:tc>
          <w:tcPr>
            <w:tcW w:type="dxa" w:w="1588"/>
          </w:tcPr>
          <w:p w14:paraId="0AC07757" w14:textId="77777777" w:rsidP="00FD32A2" w:rsidR="00C30784" w:rsidRDefault="00C30784" w:rsidRPr="00344364">
            <w:pPr>
              <w:rPr>
                <w:i/>
                <w:snapToGrid w:val="0"/>
                <w:vanish/>
              </w:rPr>
              <w:rPr>
                <w:vanish/>
              </w:rPr>
            </w:pPr>
            <w:r w:rsidRPr="00344364">
              <w:rPr>
                <w:i/>
                <w:snapToGrid w:val="0"/>
                <w:vanish/>
              </w:rPr>
              <w:t xml:space="preserve">Jbaden1</w:t>
            </w:r>
          </w:p>
        </w:tc>
        <w:trPr>
          <w:hidden/>
        </w:trPr>
      </w:tr>
      <w:tr w14:paraId="70B74221" w14:textId="77777777" w:rsidR="00325E4A" w:rsidRPr="00344364" w:rsidTr="00DB1DEF">
        <w:tblPrEx>
          <w:tblLook w:firstColumn="1" w:firstRow="1" w:lastColumn="0" w:lastRow="0" w:noHBand="0" w:noVBand="1" w:val="04A0"/>
        </w:tblPrEx>
        <w:trPr>
          <w:hidden/>
        </w:trPr>
        <w:tc>
          <w:tcPr>
            <w:tcW w:type="dxa" w:w="1019"/>
          </w:tcPr>
          <w:p w14:paraId="189B01DB" w14:textId="77777777" w:rsidP="00325E4A" w:rsidR="00325E4A" w:rsidRDefault="00325E4A" w:rsidRPr="00344364">
            <w:pPr>
              <w:jc w:val="center"/>
              <w:rPr>
                <w:i/>
                <w:snapToGrid w:val="0"/>
                <w:vanish/>
              </w:rPr>
              <w:rPr>
                <w:vanish/>
              </w:rPr>
            </w:pPr>
            <w:r w:rsidRPr="00344364">
              <w:rPr>
                <w:i/>
                <w:snapToGrid w:val="0"/>
                <w:vanish/>
              </w:rPr>
              <w:t xml:space="preserve">6</w:t>
            </w:r>
          </w:p>
        </w:tc>
        <w:tc>
          <w:tcPr>
            <w:tcW w:type="dxa" w:w="720"/>
          </w:tcPr>
          <w:p w14:paraId="0DA2DAFF" w14:textId="77777777" w:rsidP="00325E4A" w:rsidR="00325E4A" w:rsidRDefault="00325E4A" w:rsidRPr="00344364">
            <w:pPr>
              <w:jc w:val="center"/>
              <w:rPr>
                <w:i/>
                <w:snapToGrid w:val="0"/>
                <w:vanish/>
              </w:rPr>
              <w:rPr>
                <w:vanish/>
              </w:rPr>
            </w:pPr>
            <w:r w:rsidRPr="00344364">
              <w:rPr>
                <w:i/>
                <w:snapToGrid w:val="0"/>
                <w:vanish/>
              </w:rPr>
              <w:t xml:space="preserve">0</w:t>
            </w:r>
          </w:p>
        </w:tc>
        <w:tc>
          <w:tcPr>
            <w:tcW w:type="dxa" w:w="1260"/>
          </w:tcPr>
          <w:p w14:paraId="3BB81119" w14:textId="77777777" w:rsidP="00325E4A" w:rsidR="00325E4A" w:rsidRDefault="00325E4A" w:rsidRPr="00344364">
            <w:pPr>
              <w:jc w:val="center"/>
              <w:rPr>
                <w:i/>
                <w:snapToGrid w:val="0"/>
                <w:vanish/>
              </w:rPr>
              <w:rPr>
                <w:vanish/>
              </w:rPr>
            </w:pPr>
            <w:r w:rsidRPr="00344364">
              <w:rPr>
                <w:i/>
                <w:snapToGrid w:val="0"/>
                <w:vanish/>
              </w:rPr>
              <w:t xml:space="preserve">2018-</w:t>
            </w:r>
            <w:r>
              <w:rPr>
                <w:i/>
                <w:snapToGrid w:val="0"/>
                <w:vanish/>
              </w:rPr>
              <w:t xml:space="preserve">11</w:t>
            </w:r>
            <w:r w:rsidRPr="00344364">
              <w:rPr>
                <w:i/>
                <w:snapToGrid w:val="0"/>
                <w:vanish/>
              </w:rPr>
              <w:t xml:space="preserve">-</w:t>
            </w:r>
            <w:r>
              <w:rPr>
                <w:i/>
                <w:snapToGrid w:val="0"/>
                <w:vanish/>
              </w:rPr>
              <w:t xml:space="preserve">12</w:t>
            </w:r>
          </w:p>
        </w:tc>
        <w:tc>
          <w:tcPr>
            <w:tcW w:type="dxa" w:w="5648"/>
          </w:tcPr>
          <w:p w14:paraId="1F74C938" w14:textId="77777777" w:rsidP="0061324D" w:rsidR="00325E4A" w:rsidRDefault="00325E4A">
            <w:pPr>
              <w:pStyle w:val="Header"/>
              <w:numPr>
                <w:ilvl w:val="0"/>
                <w:numId w:val="8"/>
              </w:numPr>
              <w:ind w:left="453"/>
              <w:rPr>
                <w:rFonts w:cs="Arial"/>
                <w:i/>
                <w:snapToGrid w:val="0"/>
                <w:vanish/>
              </w:rPr>
              <w:rPr>
                <w:vanish/>
              </w:rPr>
            </w:pPr>
            <w:r>
              <w:rPr>
                <w:rFonts w:cs="Arial"/>
                <w:i/>
                <w:snapToGrid w:val="0"/>
                <w:vanish/>
              </w:rPr>
              <w:t xml:space="preserve">Explanatory text in Variants” section revised</w:t>
            </w:r>
          </w:p>
          <w:p w14:paraId="5E583AB7" w14:textId="77777777" w:rsidP="0061324D" w:rsidR="00325E4A" w:rsidRDefault="00325E4A" w:rsidRPr="00344364">
            <w:pPr>
              <w:pStyle w:val="Header"/>
              <w:numPr>
                <w:ilvl w:val="0"/>
                <w:numId w:val="8"/>
              </w:numPr>
              <w:ind w:left="453"/>
              <w:rPr>
                <w:rFonts w:cs="Arial"/>
                <w:i/>
                <w:snapToGrid w:val="0"/>
                <w:vanish/>
              </w:rPr>
              <w:rPr>
                <w:vanish/>
              </w:rPr>
            </w:pPr>
            <w:r>
              <w:rPr>
                <w:rFonts w:cs="Arial"/>
                <w:i/>
                <w:snapToGrid w:val="0"/>
                <w:vanish/>
              </w:rPr>
              <w:t xml:space="preserve">Functional Safety modifications as agreed with </w:t>
            </w:r>
            <w:r>
              <w:rPr>
                <w:rFonts w:cs="Arial"/>
                <w:i/>
                <w:snapToGrid w:val="0"/>
                <w:vanish/>
              </w:rPr>
              <w:t xml:space="preserve">FuSa</w:t>
            </w:r>
            <w:r>
              <w:rPr>
                <w:rFonts w:cs="Arial"/>
                <w:i/>
                <w:snapToGrid w:val="0"/>
                <w:vanish/>
              </w:rPr>
              <w:t xml:space="preserve"> core team (Baseline: November 2018 Dearborn On-Site)</w:t>
            </w:r>
          </w:p>
        </w:tc>
        <w:tc>
          <w:tcPr>
            <w:tcW w:type="dxa" w:w="1588"/>
          </w:tcPr>
          <w:p w14:paraId="79D1625B" w14:textId="77777777" w:rsidP="00325E4A" w:rsidR="00325E4A" w:rsidRDefault="00325E4A" w:rsidRPr="00344364">
            <w:pPr>
              <w:rPr>
                <w:i/>
                <w:snapToGrid w:val="0"/>
                <w:vanish/>
              </w:rPr>
              <w:rPr>
                <w:vanish/>
              </w:rPr>
            </w:pPr>
            <w:r w:rsidRPr="00344364">
              <w:rPr>
                <w:i/>
                <w:snapToGrid w:val="0"/>
                <w:vanish/>
              </w:rPr>
              <w:t xml:space="preserve">Jbaden1</w:t>
            </w:r>
          </w:p>
        </w:tc>
        <w:trPr>
          <w:hidden/>
        </w:trPr>
      </w:tr>
      <w:tr w14:paraId="46A93F8E" w14:textId="77777777" w:rsidR="001C48B9" w:rsidRPr="00344364" w:rsidTr="00DB1DEF">
        <w:tblPrEx>
          <w:tblLook w:firstColumn="1" w:firstRow="1" w:lastColumn="0" w:lastRow="0" w:noHBand="0" w:noVBand="1" w:val="04A0"/>
        </w:tblPrEx>
        <w:trPr>
          <w:hidden/>
        </w:trPr>
        <w:tc>
          <w:tcPr>
            <w:tcW w:type="dxa" w:w="1019"/>
          </w:tcPr>
          <w:p w14:paraId="6B1DB927" w14:textId="138A8F12" w:rsidP="001C48B9" w:rsidR="001C48B9" w:rsidRDefault="001C48B9" w:rsidRPr="00344364">
            <w:pPr>
              <w:jc w:val="center"/>
              <w:rPr>
                <w:i/>
                <w:snapToGrid w:val="0"/>
                <w:vanish/>
              </w:rPr>
              <w:rPr>
                <w:vanish/>
              </w:rPr>
            </w:pPr>
            <w:r>
              <w:rPr>
                <w:i/>
                <w:snapToGrid w:val="0"/>
                <w:vanish/>
              </w:rPr>
              <w:t xml:space="preserve">M</w:t>
            </w:r>
          </w:p>
        </w:tc>
        <w:tc>
          <w:tcPr>
            <w:tcW w:type="dxa" w:w="720"/>
          </w:tcPr>
          <w:p w14:paraId="6E54F817" w14:textId="3EF67309" w:rsidP="001C48B9" w:rsidR="001C48B9" w:rsidRDefault="001C48B9" w:rsidRPr="00344364">
            <w:pPr>
              <w:jc w:val="center"/>
              <w:rPr>
                <w:i/>
                <w:snapToGrid w:val="0"/>
                <w:vanish/>
              </w:rPr>
              <w:rPr>
                <w:vanish/>
              </w:rPr>
            </w:pPr>
          </w:p>
        </w:tc>
        <w:tc>
          <w:tcPr>
            <w:tcW w:type="dxa" w:w="1260"/>
          </w:tcPr>
          <w:p w14:paraId="4CBE6BFD" w14:textId="6BAE0EA6" w:rsidP="001C48B9" w:rsidR="001C48B9" w:rsidRDefault="001C48B9" w:rsidRPr="00344364">
            <w:pPr>
              <w:jc w:val="center"/>
              <w:rPr>
                <w:i/>
                <w:snapToGrid w:val="0"/>
                <w:vanish/>
              </w:rPr>
              <w:rPr>
                <w:vanish/>
              </w:rPr>
            </w:pPr>
            <w:r w:rsidRPr="00344364">
              <w:rPr>
                <w:i/>
                <w:snapToGrid w:val="0"/>
                <w:vanish/>
              </w:rPr>
              <w:t xml:space="preserve">20</w:t>
            </w:r>
            <w:r>
              <w:rPr>
                <w:i/>
                <w:snapToGrid w:val="0"/>
                <w:vanish/>
              </w:rPr>
              <w:t xml:space="preserve">19-04-02</w:t>
            </w:r>
          </w:p>
        </w:tc>
        <w:tc>
          <w:tcPr>
            <w:tcW w:type="dxa" w:w="5648"/>
          </w:tcPr>
          <w:p w14:paraId="40419676" w14:textId="4EB45E2D" w:rsidP="001C48B9" w:rsidR="001C48B9" w:rsidRDefault="001C48B9" w:rsidRPr="001C48B9">
            <w:pPr>
              <w:pStyle w:val="Header"/>
              <w:numPr>
                <w:ilvl w:val="0"/>
                <w:numId w:val="8"/>
              </w:numPr>
              <w:ind w:left="453"/>
              <w:rPr>
                <w:rFonts w:cs="Arial"/>
                <w:i/>
                <w:snapToGrid w:val="0"/>
                <w:vanish/>
              </w:rPr>
              <w:rPr>
                <w:vanish/>
              </w:rPr>
            </w:pPr>
            <w:r>
              <w:rPr>
                <w:rFonts w:cs="Arial"/>
                <w:i/>
                <w:snapToGrid w:val="0"/>
                <w:vanish/>
              </w:rPr>
              <w:t xml:space="preserve">Initial version of </w:t>
            </w:r>
            <w:r>
              <w:rPr>
                <w:rFonts w:cs="Arial"/>
                <w:i/>
                <w:snapToGrid w:val="0"/>
                <w:vanish/>
              </w:rPr>
              <w:t xml:space="preserve">SysML</w:t>
            </w:r>
            <w:r>
              <w:rPr>
                <w:rFonts w:cs="Arial"/>
                <w:i/>
                <w:snapToGrid w:val="0"/>
                <w:vanish/>
              </w:rPr>
              <w:t xml:space="preserve"> report template</w:t>
            </w:r>
          </w:p>
        </w:tc>
        <w:tc>
          <w:tcPr>
            <w:tcW w:type="dxa" w:w="1588"/>
          </w:tcPr>
          <w:p w14:paraId="2F3606A2" w14:textId="4C641ABF" w:rsidP="001C48B9" w:rsidR="001C48B9" w:rsidRDefault="001C48B9" w:rsidRPr="00344364">
            <w:pPr>
              <w:rPr>
                <w:i/>
                <w:snapToGrid w:val="0"/>
                <w:vanish/>
              </w:rPr>
              <w:rPr>
                <w:vanish/>
              </w:rPr>
            </w:pPr>
            <w:r>
              <w:rPr>
                <w:i/>
                <w:snapToGrid w:val="0"/>
                <w:vanish/>
              </w:rPr>
              <w:t xml:space="preserve">snuesch</w:t>
            </w:r>
          </w:p>
        </w:tc>
        <w:trPr>
          <w:hidden/>
        </w:trPr>
      </w:tr>
      <w:tr w14:paraId="178E14BD" w14:textId="77777777" w:rsidR="00257312" w:rsidRPr="00344364" w:rsidTr="00DB1DEF">
        <w:tblPrEx>
          <w:tblLook w:firstColumn="1" w:firstRow="1" w:lastColumn="0" w:lastRow="0" w:noHBand="0" w:noVBand="1" w:val="04A0"/>
        </w:tblPrEx>
        <w:trPr>
          <w:hidden/>
        </w:trPr>
        <w:tc>
          <w:tcPr>
            <w:tcW w:type="dxa" w:w="1019"/>
          </w:tcPr>
          <w:p w14:paraId="354B2FDC" w14:textId="1B89D23B" w:rsidP="001C48B9" w:rsidR="00257312" w:rsidRDefault="00257312">
            <w:pPr>
              <w:jc w:val="center"/>
              <w:rPr>
                <w:i/>
                <w:snapToGrid w:val="0"/>
                <w:vanish/>
              </w:rPr>
              <w:rPr>
                <w:vanish/>
              </w:rPr>
            </w:pPr>
            <w:r>
              <w:rPr>
                <w:i/>
                <w:snapToGrid w:val="0"/>
                <w:vanish/>
              </w:rPr>
              <w:t xml:space="preserve">M</w:t>
            </w:r>
          </w:p>
        </w:tc>
        <w:tc>
          <w:tcPr>
            <w:tcW w:type="dxa" w:w="720"/>
          </w:tcPr>
          <w:p w14:paraId="2077DD6C" w14:textId="77777777" w:rsidP="001C48B9" w:rsidR="00257312" w:rsidRDefault="00257312" w:rsidRPr="00344364">
            <w:pPr>
              <w:jc w:val="center"/>
              <w:rPr>
                <w:i/>
                <w:snapToGrid w:val="0"/>
                <w:vanish/>
              </w:rPr>
              <w:rPr>
                <w:vanish/>
              </w:rPr>
            </w:pPr>
          </w:p>
        </w:tc>
        <w:tc>
          <w:tcPr>
            <w:tcW w:type="dxa" w:w="1260"/>
          </w:tcPr>
          <w:p w14:paraId="31762B30" w14:textId="73D80E93" w:rsidP="001C48B9" w:rsidR="00257312" w:rsidRDefault="00257312" w:rsidRPr="00344364">
            <w:pPr>
              <w:jc w:val="center"/>
              <w:rPr>
                <w:i/>
                <w:snapToGrid w:val="0"/>
                <w:vanish/>
              </w:rPr>
              <w:rPr>
                <w:vanish/>
              </w:rPr>
            </w:pPr>
            <w:r>
              <w:rPr>
                <w:i/>
                <w:snapToGrid w:val="0"/>
                <w:vanish/>
              </w:rPr>
              <w:t xml:space="preserve">2019-04-05</w:t>
            </w:r>
          </w:p>
        </w:tc>
        <w:tc>
          <w:tcPr>
            <w:tcW w:type="dxa" w:w="5648"/>
          </w:tcPr>
          <w:p w14:paraId="1D6397B2" w14:textId="7D667969" w:rsidP="001C48B9" w:rsidR="00257312" w:rsidRDefault="00257312">
            <w:pPr>
              <w:pStyle w:val="Header"/>
              <w:numPr>
                <w:ilvl w:val="0"/>
                <w:numId w:val="8"/>
              </w:numPr>
              <w:ind w:left="453"/>
              <w:rPr>
                <w:rFonts w:cs="Arial"/>
                <w:i/>
                <w:snapToGrid w:val="0"/>
                <w:vanish/>
              </w:rPr>
              <w:rPr>
                <w:vanish/>
              </w:rPr>
            </w:pPr>
            <w:r>
              <w:rPr>
                <w:rFonts w:cs="Arial"/>
                <w:i/>
                <w:snapToGrid w:val="0"/>
                <w:vanish/>
              </w:rPr>
              <w:t xml:space="preserve">Improved dialog boxes to select function group</w:t>
            </w:r>
          </w:p>
        </w:tc>
        <w:tc>
          <w:tcPr>
            <w:tcW w:type="dxa" w:w="1588"/>
          </w:tcPr>
          <w:p w14:paraId="10BF578A" w14:textId="2B418256" w:rsidP="001C48B9" w:rsidR="00257312" w:rsidRDefault="00257312">
            <w:pPr>
              <w:rPr>
                <w:i/>
                <w:snapToGrid w:val="0"/>
                <w:vanish/>
              </w:rPr>
              <w:rPr>
                <w:vanish/>
              </w:rPr>
            </w:pPr>
            <w:r>
              <w:rPr>
                <w:i/>
                <w:snapToGrid w:val="0"/>
                <w:vanish/>
              </w:rPr>
              <w:t xml:space="preserve">snuesch</w:t>
            </w:r>
          </w:p>
        </w:tc>
        <w:trPr>
          <w:hidden/>
        </w:trPr>
      </w:tr>
      <w:tr w14:paraId="51CF0F1C" w14:textId="77777777" w:rsidR="00800B8E" w:rsidRPr="00344364" w:rsidTr="00DB1DEF">
        <w:tblPrEx>
          <w:tblLook w:firstColumn="1" w:firstRow="1" w:lastColumn="0" w:lastRow="0" w:noHBand="0" w:noVBand="1" w:val="04A0"/>
        </w:tblPrEx>
        <w:trPr>
          <w:hidden/>
        </w:trPr>
        <w:tc>
          <w:tcPr>
            <w:tcW w:type="dxa" w:w="1019"/>
          </w:tcPr>
          <w:p w14:paraId="223556A7" w14:textId="1D2A3805" w:rsidP="001C48B9" w:rsidR="00800B8E" w:rsidRDefault="00800B8E">
            <w:pPr>
              <w:jc w:val="center"/>
              <w:rPr>
                <w:i/>
                <w:snapToGrid w:val="0"/>
                <w:vanish/>
              </w:rPr>
              <w:rPr>
                <w:vanish/>
              </w:rPr>
            </w:pPr>
            <w:r>
              <w:rPr>
                <w:i/>
                <w:snapToGrid w:val="0"/>
                <w:vanish/>
              </w:rPr>
              <w:t xml:space="preserve">M</w:t>
            </w:r>
          </w:p>
        </w:tc>
        <w:tc>
          <w:tcPr>
            <w:tcW w:type="dxa" w:w="720"/>
          </w:tcPr>
          <w:p w14:paraId="734A106B" w14:textId="77777777" w:rsidP="001C48B9" w:rsidR="00800B8E" w:rsidRDefault="00800B8E" w:rsidRPr="00344364">
            <w:pPr>
              <w:jc w:val="center"/>
              <w:rPr>
                <w:i/>
                <w:snapToGrid w:val="0"/>
                <w:vanish/>
              </w:rPr>
              <w:rPr>
                <w:vanish/>
              </w:rPr>
            </w:pPr>
          </w:p>
        </w:tc>
        <w:tc>
          <w:tcPr>
            <w:tcW w:type="dxa" w:w="1260"/>
          </w:tcPr>
          <w:p w14:paraId="7B64CB35" w14:textId="7273B7ED" w:rsidP="001C48B9" w:rsidR="00800B8E" w:rsidRDefault="002514CD">
            <w:pPr>
              <w:jc w:val="center"/>
              <w:rPr>
                <w:i/>
                <w:snapToGrid w:val="0"/>
                <w:vanish/>
              </w:rPr>
              <w:rPr>
                <w:vanish/>
              </w:rPr>
            </w:pPr>
            <w:r>
              <w:rPr>
                <w:i/>
                <w:snapToGrid w:val="0"/>
                <w:vanish/>
              </w:rPr>
              <w:t xml:space="preserve">2019-04-2</w:t>
            </w:r>
            <w:r w:rsidR="00C234C3">
              <w:rPr>
                <w:i/>
                <w:snapToGrid w:val="0"/>
                <w:vanish/>
              </w:rPr>
              <w:t xml:space="preserve">6</w:t>
            </w:r>
          </w:p>
        </w:tc>
        <w:tc>
          <w:tcPr>
            <w:tcW w:type="dxa" w:w="5648"/>
          </w:tcPr>
          <w:p w14:paraId="64D4B7A6" w14:textId="20F96274" w:rsidP="00800B8E" w:rsidR="00800B8E" w:rsidRDefault="00800B8E">
            <w:pPr>
              <w:pStyle w:val="Header"/>
              <w:numPr>
                <w:ilvl w:val="0"/>
                <w:numId w:val="8"/>
              </w:numPr>
              <w:ind w:left="453"/>
              <w:rPr>
                <w:rFonts w:cs="Arial"/>
                <w:i/>
                <w:snapToGrid w:val="0"/>
                <w:vanish/>
              </w:rPr>
              <w:rPr>
                <w:vanish/>
              </w:rPr>
            </w:pPr>
            <w:r>
              <w:rPr>
                <w:rFonts w:cs="Arial"/>
                <w:i/>
                <w:snapToGrid w:val="0"/>
                <w:vanish/>
              </w:rPr>
              <w:t xml:space="preserve">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xml:space="preserve">, merge node, decision node</w:t>
            </w:r>
            <w:r w:rsidR="00C234C3">
              <w:rPr>
                <w:rFonts w:cs="Arial"/>
                <w:i/>
                <w:snapToGrid w:val="0"/>
                <w:vanish/>
              </w:rPr>
              <w:t xml:space="preserve">, activity parameter nodes</w:t>
            </w:r>
            <w:r w:rsidR="007809D6">
              <w:rPr>
                <w:rFonts w:cs="Arial"/>
                <w:i/>
                <w:snapToGrid w:val="0"/>
                <w:vanish/>
              </w:rPr>
              <w:t xml:space="preserve">, etc.</w:t>
            </w:r>
            <w:r w:rsidR="002514CD">
              <w:rPr>
                <w:rFonts w:cs="Arial"/>
                <w:i/>
                <w:snapToGrid w:val="0"/>
                <w:vanish/>
              </w:rPr>
              <w:t xml:space="preserve">)</w:t>
            </w:r>
            <w:r>
              <w:rPr>
                <w:rFonts w:cs="Arial"/>
                <w:i/>
                <w:snapToGrid w:val="0"/>
                <w:vanish/>
              </w:rPr>
              <w:t xml:space="preserve"> and pins)</w:t>
            </w:r>
          </w:p>
        </w:tc>
        <w:tc>
          <w:tcPr>
            <w:tcW w:type="dxa" w:w="1588"/>
          </w:tcPr>
          <w:p w14:paraId="4F963DD6" w14:textId="7D74AFFD" w:rsidP="001C48B9" w:rsidR="00800B8E" w:rsidRDefault="00800B8E">
            <w:pPr>
              <w:rPr>
                <w:i/>
                <w:snapToGrid w:val="0"/>
                <w:vanish/>
              </w:rPr>
              <w:rPr>
                <w:vanish/>
              </w:rPr>
            </w:pPr>
            <w:r>
              <w:rPr>
                <w:i/>
                <w:snapToGrid w:val="0"/>
                <w:vanish/>
              </w:rPr>
              <w:t xml:space="preserve">snuesch</w:t>
            </w:r>
          </w:p>
        </w:tc>
        <w:trPr>
          <w:hidden/>
        </w:trPr>
      </w:tr>
      <w:tr w14:paraId="04790333" w14:textId="77777777" w:rsidR="00CB0FC6" w:rsidRPr="00344364" w:rsidTr="00DB1DEF">
        <w:tblPrEx>
          <w:tblLook w:firstColumn="1" w:firstRow="1" w:lastColumn="0" w:lastRow="0" w:noHBand="0" w:noVBand="1" w:val="04A0"/>
        </w:tblPrEx>
        <w:trPr>
          <w:hidden/>
        </w:trPr>
        <w:tc>
          <w:tcPr>
            <w:tcW w:type="dxa" w:w="1019"/>
          </w:tcPr>
          <w:p w14:paraId="15A25BE3" w14:textId="5BBF8FC6" w:rsidP="001C48B9" w:rsidR="00CB0FC6" w:rsidRDefault="00B55A8D">
            <w:pPr>
              <w:jc w:val="center"/>
              <w:rPr>
                <w:i/>
                <w:snapToGrid w:val="0"/>
                <w:vanish/>
              </w:rPr>
              <w:rPr>
                <w:vanish/>
              </w:rPr>
            </w:pPr>
            <w:r>
              <w:rPr>
                <w:i/>
                <w:snapToGrid w:val="0"/>
                <w:vanish/>
              </w:rPr>
              <w:t xml:space="preserve">N</w:t>
            </w:r>
          </w:p>
        </w:tc>
        <w:tc>
          <w:tcPr>
            <w:tcW w:type="dxa" w:w="720"/>
          </w:tcPr>
          <w:p w14:paraId="10ABE31E" w14:textId="77777777" w:rsidP="001C48B9" w:rsidR="00CB0FC6" w:rsidRDefault="00CB0FC6" w:rsidRPr="00344364">
            <w:pPr>
              <w:jc w:val="center"/>
              <w:rPr>
                <w:i/>
                <w:snapToGrid w:val="0"/>
                <w:vanish/>
              </w:rPr>
              <w:rPr>
                <w:vanish/>
              </w:rPr>
            </w:pPr>
          </w:p>
        </w:tc>
        <w:tc>
          <w:tcPr>
            <w:tcW w:type="dxa" w:w="1260"/>
          </w:tcPr>
          <w:p w14:paraId="2D34AC99" w14:textId="45EC6A53" w:rsidP="001C48B9" w:rsidR="00CB0FC6" w:rsidRDefault="00CB0FC6">
            <w:pPr>
              <w:jc w:val="center"/>
              <w:rPr>
                <w:i/>
                <w:snapToGrid w:val="0"/>
                <w:vanish/>
              </w:rPr>
              <w:rPr>
                <w:vanish/>
              </w:rPr>
            </w:pPr>
            <w:r>
              <w:rPr>
                <w:i/>
                <w:snapToGrid w:val="0"/>
                <w:vanish/>
              </w:rPr>
              <w:t xml:space="preserve">2019-08-19</w:t>
            </w:r>
          </w:p>
        </w:tc>
        <w:tc>
          <w:tcPr>
            <w:tcW w:type="dxa" w:w="5648"/>
          </w:tcPr>
          <w:p w14:paraId="58CE33FC" w14:textId="61B611E1" w:rsidP="00CB0FC6" w:rsidR="00CB0FC6" w:rsidRDefault="00CB0FC6">
            <w:pPr>
              <w:pStyle w:val="Header"/>
              <w:numPr>
                <w:ilvl w:val="0"/>
                <w:numId w:val="8"/>
              </w:numPr>
              <w:ind w:left="453"/>
              <w:rPr>
                <w:rFonts w:cs="Arial"/>
                <w:i/>
                <w:snapToGrid w:val="0"/>
                <w:vanish/>
              </w:rPr>
              <w:rPr>
                <w:vanish/>
              </w:rPr>
            </w:pPr>
            <w:r>
              <w:rPr>
                <w:rFonts w:cs="Arial"/>
                <w:i/>
                <w:snapToGrid w:val="0"/>
                <w:vanish/>
              </w:rPr>
              <w:t xml:space="preserve">For each function now </w:t>
            </w:r>
            <w:r>
              <w:rPr>
                <w:rFonts w:cs="Arial"/>
                <w:i/>
                <w:snapToGrid w:val="0"/>
                <w:vanish/>
              </w:rPr>
              <w:t xml:space="preserve">also</w:t>
            </w:r>
            <w:r>
              <w:rPr>
                <w:rFonts w:cs="Arial"/>
                <w:i/>
                <w:snapToGrid w:val="0"/>
                <w:vanish/>
              </w:rPr>
              <w:t xml:space="preserve"> requirements satisfied by activity parameter nodes and function outputs are populated.</w:t>
            </w:r>
          </w:p>
        </w:tc>
        <w:tc>
          <w:tcPr>
            <w:tcW w:type="dxa" w:w="1588"/>
          </w:tcPr>
          <w:p w14:paraId="79AD328B" w14:textId="7CEE70EA" w:rsidP="001C48B9" w:rsidR="00CB0FC6" w:rsidRDefault="00CB0FC6">
            <w:pPr>
              <w:rPr>
                <w:i/>
                <w:snapToGrid w:val="0"/>
                <w:vanish/>
              </w:rPr>
              <w:rPr>
                <w:vanish/>
              </w:rPr>
            </w:pPr>
            <w:r>
              <w:rPr>
                <w:i/>
                <w:snapToGrid w:val="0"/>
                <w:vanish/>
              </w:rPr>
              <w:t xml:space="preserve">snuesch</w:t>
            </w:r>
          </w:p>
        </w:tc>
        <w:trPr>
          <w:hidden/>
        </w:trPr>
      </w:tr>
      <w:tr w14:paraId="7ED2840B" w14:textId="77777777" w:rsidR="00483C41" w:rsidRPr="00344364" w:rsidTr="00DB1DEF">
        <w:tblPrEx>
          <w:tblLook w:firstColumn="1" w:firstRow="1" w:lastColumn="0" w:lastRow="0" w:noHBand="0" w:noVBand="1" w:val="04A0"/>
        </w:tblPrEx>
        <w:trPr>
          <w:hidden/>
        </w:trPr>
        <w:tc>
          <w:tcPr>
            <w:tcW w:type="dxa" w:w="1019"/>
          </w:tcPr>
          <w:p w14:paraId="570AE6FC" w14:textId="6E5FBAC5" w:rsidP="001C48B9" w:rsidR="00483C41" w:rsidRDefault="00B55A8D">
            <w:pPr>
              <w:jc w:val="center"/>
              <w:rPr>
                <w:i/>
                <w:snapToGrid w:val="0"/>
                <w:vanish/>
              </w:rPr>
              <w:rPr>
                <w:vanish/>
              </w:rPr>
            </w:pPr>
            <w:r>
              <w:rPr>
                <w:i/>
                <w:snapToGrid w:val="0"/>
                <w:vanish/>
              </w:rPr>
              <w:t xml:space="preserve">N</w:t>
            </w:r>
          </w:p>
        </w:tc>
        <w:tc>
          <w:tcPr>
            <w:tcW w:type="dxa" w:w="720"/>
          </w:tcPr>
          <w:p w14:paraId="584C3919" w14:textId="77777777" w:rsidP="001C48B9" w:rsidR="00483C41" w:rsidRDefault="00483C41" w:rsidRPr="00344364">
            <w:pPr>
              <w:jc w:val="center"/>
              <w:rPr>
                <w:i/>
                <w:snapToGrid w:val="0"/>
                <w:vanish/>
              </w:rPr>
              <w:rPr>
                <w:vanish/>
              </w:rPr>
            </w:pPr>
          </w:p>
        </w:tc>
        <w:tc>
          <w:tcPr>
            <w:tcW w:type="dxa" w:w="1260"/>
          </w:tcPr>
          <w:p w14:paraId="7F374EF7" w14:textId="043891B3" w:rsidP="001C48B9" w:rsidR="00483C41" w:rsidRDefault="00483C41">
            <w:pPr>
              <w:jc w:val="center"/>
              <w:rPr>
                <w:i/>
                <w:snapToGrid w:val="0"/>
                <w:vanish/>
              </w:rPr>
              <w:rPr>
                <w:vanish/>
              </w:rPr>
            </w:pPr>
            <w:r>
              <w:rPr>
                <w:i/>
                <w:snapToGrid w:val="0"/>
                <w:vanish/>
              </w:rPr>
              <w:t xml:space="preserve">2019-08-21</w:t>
            </w:r>
          </w:p>
        </w:tc>
        <w:tc>
          <w:tcPr>
            <w:tcW w:type="dxa" w:w="5648"/>
          </w:tcPr>
          <w:p w14:paraId="07DD6699" w14:textId="378BE79F" w:rsidP="00CB0FC6" w:rsidR="00483C41" w:rsidRDefault="00483C41">
            <w:pPr>
              <w:pStyle w:val="Header"/>
              <w:numPr>
                <w:ilvl w:val="0"/>
                <w:numId w:val="8"/>
              </w:numPr>
              <w:ind w:left="453"/>
              <w:rPr>
                <w:rFonts w:cs="Arial"/>
                <w:i/>
                <w:snapToGrid w:val="0"/>
                <w:vanish/>
              </w:rPr>
              <w:rPr>
                <w:vanish/>
              </w:rPr>
            </w:pPr>
            <w:r>
              <w:rPr>
                <w:rFonts w:cs="Arial"/>
                <w:i/>
                <w:snapToGrid w:val="0"/>
                <w:vanish/>
              </w:rPr>
              <w:t xml:space="preserve">Improved glossary and acronym tables</w:t>
            </w:r>
          </w:p>
        </w:tc>
        <w:tc>
          <w:tcPr>
            <w:tcW w:type="dxa" w:w="1588"/>
          </w:tcPr>
          <w:p w14:paraId="53B5C1A4" w14:textId="27835F42" w:rsidP="001C48B9" w:rsidR="00483C41" w:rsidRDefault="00483C41">
            <w:pPr>
              <w:rPr>
                <w:i/>
                <w:snapToGrid w:val="0"/>
                <w:vanish/>
              </w:rPr>
              <w:rPr>
                <w:vanish/>
              </w:rPr>
            </w:pPr>
            <w:r>
              <w:rPr>
                <w:i/>
                <w:snapToGrid w:val="0"/>
                <w:vanish/>
              </w:rPr>
              <w:t xml:space="preserve">snuesch</w:t>
            </w:r>
          </w:p>
        </w:tc>
        <w:trPr>
          <w:hidden/>
        </w:trPr>
      </w:tr>
      <w:tr w14:paraId="279BE0F0" w14:textId="77777777" w:rsidR="001D76F1" w:rsidRPr="00344364" w:rsidTr="00DB1DEF">
        <w:tblPrEx>
          <w:tblLook w:firstColumn="1" w:firstRow="1" w:lastColumn="0" w:lastRow="0" w:noHBand="0" w:noVBand="1" w:val="04A0"/>
        </w:tblPrEx>
        <w:trPr>
          <w:hidden/>
        </w:trPr>
        <w:tc>
          <w:tcPr>
            <w:tcW w:type="dxa" w:w="1019"/>
          </w:tcPr>
          <w:p w14:paraId="6B61E38C" w14:textId="107E484F" w:rsidP="001C48B9" w:rsidR="001D76F1" w:rsidRDefault="001D76F1">
            <w:pPr>
              <w:jc w:val="center"/>
              <w:rPr>
                <w:i/>
                <w:snapToGrid w:val="0"/>
                <w:vanish/>
              </w:rPr>
              <w:rPr>
                <w:vanish/>
              </w:rPr>
            </w:pPr>
            <w:r>
              <w:rPr>
                <w:i/>
                <w:snapToGrid w:val="0"/>
                <w:vanish/>
              </w:rPr>
              <w:t xml:space="preserve">N</w:t>
            </w:r>
          </w:p>
        </w:tc>
        <w:tc>
          <w:tcPr>
            <w:tcW w:type="dxa" w:w="720"/>
          </w:tcPr>
          <w:p w14:paraId="25637583" w14:textId="77777777" w:rsidP="001C48B9" w:rsidR="001D76F1" w:rsidRDefault="001D76F1" w:rsidRPr="00344364">
            <w:pPr>
              <w:jc w:val="center"/>
              <w:rPr>
                <w:i/>
                <w:snapToGrid w:val="0"/>
                <w:vanish/>
              </w:rPr>
              <w:rPr>
                <w:vanish/>
              </w:rPr>
            </w:pPr>
          </w:p>
        </w:tc>
        <w:tc>
          <w:tcPr>
            <w:tcW w:type="dxa" w:w="1260"/>
          </w:tcPr>
          <w:p w14:paraId="739FDB9C" w14:textId="355B93CF" w:rsidP="001C48B9" w:rsidR="001D76F1" w:rsidRDefault="001D76F1">
            <w:pPr>
              <w:jc w:val="center"/>
              <w:rPr>
                <w:i/>
                <w:snapToGrid w:val="0"/>
                <w:vanish/>
              </w:rPr>
              <w:rPr>
                <w:vanish/>
              </w:rPr>
            </w:pPr>
            <w:r>
              <w:rPr>
                <w:i/>
                <w:snapToGrid w:val="0"/>
                <w:vanish/>
              </w:rPr>
              <w:t xml:space="preserve">2019-09-20</w:t>
            </w:r>
          </w:p>
        </w:tc>
        <w:tc>
          <w:tcPr>
            <w:tcW w:type="dxa" w:w="5648"/>
          </w:tcPr>
          <w:p w14:paraId="56B8D247" w14:textId="1757C60B" w:rsidP="00CB0FC6" w:rsidR="001D76F1" w:rsidRDefault="001D76F1">
            <w:pPr>
              <w:pStyle w:val="Header"/>
              <w:numPr>
                <w:ilvl w:val="0"/>
                <w:numId w:val="8"/>
              </w:numPr>
              <w:ind w:left="453"/>
              <w:rPr>
                <w:rFonts w:cs="Arial"/>
                <w:i/>
                <w:snapToGrid w:val="0"/>
                <w:vanish/>
              </w:rPr>
              <w:rPr>
                <w:vanish/>
              </w:rPr>
            </w:pPr>
            <w:r>
              <w:rPr>
                <w:rFonts w:cs="Arial"/>
                <w:i/>
                <w:snapToGrid w:val="0"/>
                <w:vanish/>
              </w:rPr>
              <w:t xml:space="preserve">Updated Function Interfaces tables with better wording. Added a report template variable that allows to disable senders and receivers. Sorted requirements by ID.</w:t>
            </w:r>
          </w:p>
        </w:tc>
        <w:tc>
          <w:tcPr>
            <w:tcW w:type="dxa" w:w="1588"/>
          </w:tcPr>
          <w:p w14:paraId="0B67C922" w14:textId="2D6526FD" w:rsidP="001C48B9" w:rsidR="001D76F1" w:rsidRDefault="001D76F1">
            <w:pPr>
              <w:rPr>
                <w:i/>
                <w:snapToGrid w:val="0"/>
                <w:vanish/>
              </w:rPr>
              <w:rPr>
                <w:vanish/>
              </w:rPr>
            </w:pPr>
            <w:r>
              <w:rPr>
                <w:i/>
                <w:snapToGrid w:val="0"/>
                <w:vanish/>
              </w:rPr>
              <w:t xml:space="preserve">snuesch</w:t>
            </w:r>
          </w:p>
        </w:tc>
        <w:trPr>
          <w:hidden/>
        </w:trPr>
      </w:tr>
      <w:tr w14:paraId="4C17E0A9" w14:textId="77777777" w:rsidR="00DB1DEF" w:rsidRPr="00344364" w:rsidTr="00DB1DEF">
        <w:tblPrEx>
          <w:tblLook w:firstColumn="1" w:firstRow="1" w:lastColumn="0" w:lastRow="0" w:noHBand="0" w:noVBand="1" w:val="04A0"/>
        </w:tblPrEx>
        <w:trPr>
          <w:hidden/>
        </w:trPr>
        <w:tc>
          <w:tcPr>
            <w:tcW w:type="dxa" w:w="1019"/>
          </w:tcPr>
          <w:p w14:paraId="2CA9E204" w14:textId="183F49AE" w:rsidP="001C48B9" w:rsidR="00DB1DEF" w:rsidRDefault="00DB1DEF">
            <w:pPr>
              <w:jc w:val="center"/>
              <w:rPr>
                <w:i/>
                <w:snapToGrid w:val="0"/>
                <w:vanish/>
              </w:rPr>
              <w:rPr>
                <w:vanish/>
              </w:rPr>
            </w:pPr>
            <w:r>
              <w:rPr>
                <w:i/>
                <w:snapToGrid w:val="0"/>
                <w:vanish/>
              </w:rPr>
              <w:t xml:space="preserve">N</w:t>
            </w:r>
          </w:p>
        </w:tc>
        <w:tc>
          <w:tcPr>
            <w:tcW w:type="dxa" w:w="720"/>
          </w:tcPr>
          <w:p w14:paraId="0C50716C" w14:textId="77777777" w:rsidP="001C48B9" w:rsidR="00DB1DEF" w:rsidRDefault="00DB1DEF" w:rsidRPr="00344364">
            <w:pPr>
              <w:jc w:val="center"/>
              <w:rPr>
                <w:i/>
                <w:snapToGrid w:val="0"/>
                <w:vanish/>
              </w:rPr>
              <w:rPr>
                <w:vanish/>
              </w:rPr>
            </w:pPr>
          </w:p>
        </w:tc>
        <w:tc>
          <w:tcPr>
            <w:tcW w:type="dxa" w:w="1260"/>
          </w:tcPr>
          <w:p w14:paraId="051BF808" w14:textId="55086F82" w:rsidP="001C48B9" w:rsidR="00DB1DEF" w:rsidRDefault="00DB1DEF">
            <w:pPr>
              <w:jc w:val="center"/>
              <w:rPr>
                <w:i/>
                <w:snapToGrid w:val="0"/>
                <w:vanish/>
              </w:rPr>
              <w:rPr>
                <w:vanish/>
              </w:rPr>
            </w:pPr>
            <w:r>
              <w:rPr>
                <w:i/>
                <w:snapToGrid w:val="0"/>
                <w:vanish/>
              </w:rPr>
              <w:t xml:space="preserve">2019-09-27</w:t>
            </w:r>
          </w:p>
        </w:tc>
        <w:tc>
          <w:tcPr>
            <w:tcW w:type="dxa" w:w="5648"/>
          </w:tcPr>
          <w:p w14:paraId="097AA306" w14:textId="77777777" w:rsidP="00CB0FC6" w:rsidR="00DB1DEF" w:rsidRDefault="00DB1DEF">
            <w:pPr>
              <w:pStyle w:val="Header"/>
              <w:numPr>
                <w:ilvl w:val="0"/>
                <w:numId w:val="8"/>
              </w:numPr>
              <w:ind w:left="453"/>
              <w:rPr>
                <w:rFonts w:cs="Arial"/>
                <w:i/>
                <w:snapToGrid w:val="0"/>
                <w:vanish/>
              </w:rPr>
              <w:rPr>
                <w:vanish/>
              </w:rPr>
            </w:pPr>
            <w:r>
              <w:rPr>
                <w:rFonts w:cs="Arial"/>
                <w:i/>
                <w:snapToGrid w:val="0"/>
                <w:vanish/>
              </w:rPr>
              <w:t xml:space="preserve">Green hints now only show up for first function.</w:t>
            </w:r>
          </w:p>
          <w:p w14:paraId="1D06FC70" w14:textId="2029AF7C" w:rsidP="00CB0FC6" w:rsidR="00DB1DEF" w:rsidRDefault="00DB1DEF">
            <w:pPr>
              <w:pStyle w:val="Header"/>
              <w:numPr>
                <w:ilvl w:val="0"/>
                <w:numId w:val="8"/>
              </w:numPr>
              <w:ind w:left="453"/>
              <w:rPr>
                <w:rFonts w:cs="Arial"/>
                <w:i/>
                <w:snapToGrid w:val="0"/>
                <w:vanish/>
              </w:rPr>
              <w:rPr>
                <w:vanish/>
              </w:rPr>
            </w:pPr>
            <w:r>
              <w:rPr>
                <w:rFonts w:cs="Arial"/>
                <w:i/>
                <w:snapToGrid w:val="0"/>
                <w:vanish/>
              </w:rPr>
              <w:t xml:space="preserve">labelTag</w:t>
            </w:r>
            <w:r>
              <w:rPr>
                <w:rFonts w:cs="Arial"/>
                <w:i/>
                <w:snapToGrid w:val="0"/>
                <w:vanish/>
              </w:rPr>
              <w:t xml:space="preserve"> variable can be used to filter revision history.</w:t>
            </w:r>
          </w:p>
        </w:tc>
        <w:tc>
          <w:tcPr>
            <w:tcW w:type="dxa" w:w="1588"/>
          </w:tcPr>
          <w:p w14:paraId="300F0AA3" w14:textId="207B16B0" w:rsidP="001C48B9" w:rsidR="00DB1DEF" w:rsidRDefault="00DB1DEF">
            <w:pPr>
              <w:rPr>
                <w:i/>
                <w:snapToGrid w:val="0"/>
                <w:vanish/>
              </w:rPr>
              <w:rPr>
                <w:vanish/>
              </w:rPr>
            </w:pPr>
            <w:r>
              <w:rPr>
                <w:i/>
                <w:snapToGrid w:val="0"/>
                <w:vanish/>
              </w:rPr>
              <w:t xml:space="preserve">snuesch</w:t>
            </w:r>
          </w:p>
        </w:tc>
        <w:trPr>
          <w:hidden/>
        </w:trPr>
      </w:tr>
    </w:tbl>
    <w:p w14:paraId="4170DC9B" w14:textId="77777777" w:rsidP="00271274" w:rsidR="00271274" w:rsidRDefault="00271274" w:rsidRPr="00185AC3">
      <w:pPr>
        <w:pStyle w:val="BodyText"/>
        <w:ind w:right="142"/>
        <w:jc w:val="both"/>
        <w:rPr>
          <w:rFonts w:cs="Arial"/>
          <w:i/>
          <w:iCs/>
          <w:lang w:val="en-US"/>
        </w:rPr>
      </w:pPr>
    </w:p>
    <w:p w14:paraId="21CC0073" w14:textId="77777777" w:rsidP="00027BB8" w:rsidR="00602347" w:rsidRDefault="00675600">
      <w:pPr>
        <w:pStyle w:val="Heading1"/>
        <w:tabs>
          <w:tab w:pos="432" w:val="clear"/>
          <w:tab w:pos="360" w:val="num"/>
          <w:tab w:pos="1134" w:val="left"/>
          <w:tab w:pos="2268" w:val="left"/>
          <w:tab w:pos="3402" w:val="left"/>
          <w:tab w:pos="4536" w:val="left"/>
          <w:tab w:pos="5670" w:val="left"/>
          <w:tab w:pos="6804" w:val="left"/>
          <w:tab w:pos="7938" w:val="left"/>
          <w:tab w:pos="9072" w:val="left"/>
        </w:tabs>
        <w:overflowPunct/>
        <w:autoSpaceDE/>
        <w:autoSpaceDN/>
        <w:adjustRightInd/>
        <w:spacing w:after="160" w:before="320"/>
        <w:textAlignment w:val="auto"/>
        <w:rPr>
          <w:lang w:val="en-GB"/>
        </w:rPr>
      </w:pPr>
      <w:bookmarkStart w:id="242" w:name="_Signal_Encoding_Types"/>
      <w:bookmarkEnd w:id="242"/>
      <w:bookmarkStart w:id="243" w:name="_Ref2766973"/>
      <w:bookmarkStart w:id="244" w:name="_Ref2766978"/>
      <w:bookmarkStart w:id="245" w:name="_Toc6466556"/>
      <w:r>
        <w:rPr>
          <w:lang w:val="en-GB"/>
        </w:rPr>
        <w:lastRenderedPageBreak/>
        <w:t xml:space="preserve">Appendix</w:t>
      </w:r>
      <w:bookmarkEnd w:id="245"/>
      <w:bookmarkEnd w:id="244"/>
      <w:bookmarkEnd w:id="243"/>
    </w:p>
    <w:p w14:paraId="2A3A02F6" w14:textId="77777777" w:rsidP="00027BB8" w:rsidR="00602347" w:rsidRDefault="00062770">
      <w:pPr>
        <w:pStyle w:val="Heading2"/>
        <w:rPr>
          <w:lang w:val="en-GB"/>
        </w:rPr>
      </w:pPr>
      <w:bookmarkStart w:id="246" w:name="_Data_Dictionary"/>
      <w:bookmarkEnd w:id="246"/>
      <w:bookmarkStart w:id="247" w:name="_Ref294992274"/>
      <w:bookmarkStart w:id="248" w:name="_Ref294992279"/>
      <w:bookmarkStart w:id="249" w:name="_Toc6466557"/>
      <w:r>
        <w:rPr>
          <w:lang w:val="en-GB"/>
        </w:rPr>
        <w:t xml:space="preserve">Data</w:t>
      </w:r>
      <w:r w:rsidR="00602347">
        <w:rPr>
          <w:lang w:val="en-GB"/>
        </w:rPr>
        <w:t xml:space="preserve"> </w:t>
      </w:r>
      <w:r>
        <w:rPr>
          <w:lang w:val="en-GB"/>
        </w:rPr>
        <w:t xml:space="preserve">Dictionary</w:t>
      </w:r>
      <w:bookmarkEnd w:id="249"/>
      <w:bookmarkEnd w:id="248"/>
      <w:bookmarkEnd w:id="247"/>
    </w:p>
    <w:p w14:paraId="0E906047" w14:textId="77777777" w:rsidP="00584E2D" w:rsidR="00584E2D" w:rsidRDefault="00584E2D">
      <w:pPr>
        <w:pStyle w:val="Heading3"/>
        <w:rPr>
          <w:lang w:val="en-GB"/>
        </w:rPr>
      </w:pPr>
      <w:bookmarkStart w:id="250" w:name="_Logical_Signals"/>
      <w:bookmarkEnd w:id="250"/>
      <w:bookmarkStart w:id="251" w:name="_Ref531353605"/>
      <w:bookmarkStart w:id="252" w:name="_Toc6466558"/>
      <w:r w:rsidRPr="00584E2D">
        <w:rPr>
          <w:lang w:val="en-GB"/>
        </w:rPr>
        <w:t xml:space="preserve">Logical Signals</w:t>
      </w:r>
      <w:bookmarkEnd w:id="252"/>
      <w:bookmarkEnd w:id="251"/>
    </w:p>
    <w:p w14:paraId="53CA2D27" w14:textId="3C2AB024" w:rsidP="00D97780" w:rsidR="00584E2D" w:rsidRDefault="00584E2D">
      <w:pPr>
        <w:shd w:color="auto" w:fill="D6E3BC" w:themeFill="accent3" w:themeFillTint="66" w:val="clear"/>
        <w:rPr>
          <w:rStyle w:val="SubtleEmphasis"/>
        </w:rPr>
      </w:pPr>
      <w:r w:rsidRPr="00347A88">
        <w:rPr>
          <w:rStyle w:val="SubtleEmphasis"/>
          <w:b/>
        </w:rPr>
        <w:t xml:space="preserve">#Macro</w:t>
      </w:r>
      <w:r w:rsidRPr="00347A88">
        <w:rPr>
          <w:rStyle w:val="SubtleEmphasis"/>
          <w:b/>
        </w:rPr>
        <w:t xml:space="preserve">:</w:t>
      </w:r>
      <w:r w:rsidRPr="00347A88">
        <w:rPr>
          <w:rStyle w:val="SubtleEmphasis"/>
        </w:rPr>
        <w:t xml:space="preserve"> </w:t>
      </w:r>
      <w:hyperlink r:id="rId45" w:history="1">
        <w:r w:rsidRPr="001B2292">
          <w:rPr>
            <w:rStyle w:val="SubtleEmphasis"/>
            <w:color w:val="0000FF"/>
          </w:rPr>
          <w:t>Add Ins -&gt; Add Requirement macro</w:t>
        </w:r>
      </w:hyperlink>
      <w:r w:rsidRPr="00347A88">
        <w:rPr>
          <w:rStyle w:val="SubtleEmphasis"/>
        </w:rPr>
        <w:t xml:space="preserve"> (select “</w:t>
      </w:r>
      <w:r>
        <w:rPr>
          <w:rStyle w:val="SubtleEmphasis"/>
        </w:rPr>
        <w:t xml:space="preserve">Logical Signal”</w:t>
      </w:r>
      <w:r w:rsidRPr="00347A88">
        <w:rPr>
          <w:rStyle w:val="SubtleEmphasis"/>
        </w:rPr>
        <w:t xml:space="preserve"> as type)</w:t>
      </w:r>
    </w:p>
    <w:p w14:paraId="0E331533" w14:textId="77777777" w:rsidP="00584E2D" w:rsidR="00584E2D" w:rsidRDefault="00584E2D"/>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00831cefc45c7e37bc319e59ca0ac2b3" w:name="_00831cefc45c7e37bc319e59ca0ac2b3"/>
      <w:r w:rsidR="00931505">
        <w:t xml:space="preserve">CauseOfFailure</w:t>
      </w:r>
      <w:bookmarkEnd w:id="_00831cefc45c7e37bc319e59ca0ac2b3"/>
    </w:p>
    <w:p w14:paraId="68D25499" w14:textId="09F37225" w:rsidP="001F5E54" w:rsidR="001F5E54" w:rsidRDefault="009D348F" w:rsidRPr="00200D70">
      <w:pPr>
        <w:rPr>
          <w:rFonts w:cs="Arial"/>
        </w:rPr>
      </w:pPr>
      <w:bookmarkStart w:id="253" w:name="LSG_Test_D"/>
      <w:r>
        <w:rPr>
          <w:rFonts w:cs="Arial"/>
        </w:rPr>
        <w:t xml:space="preserve">Cause for which status is not appropriate in the vehicle to arbitrate the feature mode</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bookmarkEnd w:id="253"/>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4da858db17cf4408ed1cf0d876ac9a42" w:name="_4da858db17cf4408ed1cf0d876ac9a42"/>
      <w:r w:rsidR="00931505">
        <w:t xml:space="preserve">Drivability Status</w:t>
      </w:r>
      <w:bookmarkEnd w:id="_4da858db17cf4408ed1cf0d876ac9a42"/>
    </w:p>
    <w:p w14:paraId="68D25499" w14:textId="09F37225" w:rsidP="001F5E54" w:rsidR="001F5E54" w:rsidRDefault="009D348F" w:rsidRPr="00200D70">
      <w:pPr>
        <w:rPr>
          <w:rFonts w:cs="Arial"/>
        </w:rPr>
      </w:pPr>
      <w:r>
        <w:rPr>
          <w:rFonts w:cs="Arial"/>
        </w:rPr>
        <w:t xml:space="preserve">The logical signal which validates all systems component status and has the calculated the validity to enter into drive mode</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202bd8f2eb1e3e53377dcd0a57de2f42" w:name="_202bd8f2eb1e3e53377dcd0a57de2f42"/>
      <w:r w:rsidR="00931505">
        <w:t xml:space="preserve">DriverAirbagInhibitStatus</w:t>
      </w:r>
      <w:bookmarkEnd w:id="_202bd8f2eb1e3e53377dcd0a57de2f42"/>
    </w:p>
    <w:p w14:paraId="68D25499" w14:textId="09F37225" w:rsidP="001F5E54" w:rsidR="001F5E54" w:rsidRDefault="009D348F" w:rsidRPr="00200D70">
      <w:pPr>
        <w:rPr>
          <w:rFonts w:cs="Arial"/>
        </w:rPr>
      </w:pPr>
      <w:r>
        <w:rPr>
          <w:rFonts w:cs="Arial"/>
        </w:rPr>
        <w:t xml:space="preserve">Status of the Driver Airbag Inhibition</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b899261c9a7e0b077209e63773f898f9" w:name="_b899261c9a7e0b077209e63773f898f9"/>
      <w:r w:rsidR="00931505">
        <w:t xml:space="preserve">DriverAirbagRequest</w:t>
      </w:r>
      <w:bookmarkEnd w:id="_b899261c9a7e0b077209e63773f898f9"/>
    </w:p>
    <w:p w14:paraId="68D25499" w14:textId="09F37225" w:rsidP="001F5E54" w:rsidR="001F5E54" w:rsidRDefault="009D348F" w:rsidRPr="00200D70">
      <w:pPr>
        <w:rPr>
          <w:rFonts w:cs="Arial"/>
        </w:rPr>
      </w:pPr>
      <w:r>
        <w:rPr>
          <w:rFonts w:cs="Arial"/>
        </w:rPr>
        <w:t xml:space="preserve">Request sent to the Driver Airbag system / Passive Restraint System for either Inhibit or Deinhibit</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0027ed15b73046fb680228033a3e1cd8" w:name="_0027ed15b73046fb680228033a3e1cd8"/>
      <w:r w:rsidR="00931505">
        <w:t xml:space="preserve">HMIFeedback</w:t>
      </w:r>
      <w:bookmarkEnd w:id="_0027ed15b73046fb680228033a3e1cd8"/>
    </w:p>
    <w:p w14:paraId="68D25499" w14:textId="09F37225" w:rsidP="001F5E54" w:rsidR="001F5E54" w:rsidRDefault="009D348F" w:rsidRPr="00200D70">
      <w:pPr>
        <w:rPr>
          <w:rFonts w:cs="Arial"/>
        </w:rPr>
      </w:pPr>
      <w:r>
        <w:rPr>
          <w:rFonts w:cs="Arial"/>
        </w:rPr>
        <w:t xml:space="preserve">Feedback given to HMI </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823985afbed8afef3fcb912f43d9de60" w:name="_823985afbed8afef3fcb912f43d9de60"/>
      <w:r w:rsidR="00931505">
        <w:t xml:space="preserve">HMIInsWar</w:t>
      </w:r>
      <w:bookmarkEnd w:id="_823985afbed8afef3fcb912f43d9de60"/>
    </w:p>
    <w:p w14:paraId="68D25499" w14:textId="09F37225" w:rsidP="001F5E54" w:rsidR="001F5E54" w:rsidRDefault="009D348F" w:rsidRPr="00200D70">
      <w:pPr>
        <w:rPr>
          <w:rFonts w:cs="Arial"/>
        </w:rPr>
      </w:pPr>
      <w:r>
        <w:rPr>
          <w:rFonts w:cs="Arial"/>
        </w:rPr>
        <w:t xml:space="preserve">HMI Instructions to Stow and Warning display if Tray is not pushed in properly</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2189d4a45dd60f67e066ffe239dddf72" w:name="_2189d4a45dd60f67e066ffe239dddf72"/>
      <w:r w:rsidR="00931505">
        <w:t xml:space="preserve">InhibitStatus</w:t>
      </w:r>
      <w:bookmarkEnd w:id="_2189d4a45dd60f67e066ffe239dddf72"/>
    </w:p>
    <w:p w14:paraId="68D25499" w14:textId="09F37225" w:rsidP="001F5E54" w:rsidR="001F5E54" w:rsidRDefault="009D348F" w:rsidRPr="00200D70">
      <w:pPr>
        <w:rPr>
          <w:rFonts w:cs="Arial"/>
        </w:rPr>
      </w:pPr>
      <w:r>
        <w:rPr>
          <w:rFonts w:cs="Arial"/>
        </w:rPr>
        <w:t xml:space="preserve">Inhibit status of driver control which is verified by the feature systems</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2332bcbe72f8dd7f990c5e4f071c14f7" w:name="_2332bcbe72f8dd7f990c5e4f071c14f7"/>
      <w:r w:rsidR="00931505">
        <w:t xml:space="preserve">LocomotionInhibitStatus</w:t>
      </w:r>
      <w:bookmarkEnd w:id="_2332bcbe72f8dd7f990c5e4f071c14f7"/>
    </w:p>
    <w:p w14:paraId="68D25499" w14:textId="09F37225" w:rsidP="001F5E54" w:rsidR="001F5E54" w:rsidRDefault="009D348F" w:rsidRPr="00200D70">
      <w:pPr>
        <w:rPr>
          <w:rFonts w:cs="Arial"/>
        </w:rPr>
      </w:pPr>
      <w:r>
        <w:rPr>
          <w:rFonts w:cs="Arial"/>
        </w:rPr>
        <w:t xml:space="preserve">Status of the Locomotion Inhibition</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e3aefa8d9b92e5ce41e22ea964a3f385" w:name="_e3aefa8d9b92e5ce41e22ea964a3f385"/>
      <w:r w:rsidR="00931505">
        <w:t xml:space="preserve">LocomotionRequest</w:t>
      </w:r>
      <w:bookmarkEnd w:id="_e3aefa8d9b92e5ce41e22ea964a3f385"/>
    </w:p>
    <w:p w14:paraId="68D25499" w14:textId="09F37225" w:rsidP="001F5E54" w:rsidR="001F5E54" w:rsidRDefault="009D348F" w:rsidRPr="00200D70">
      <w:pPr>
        <w:rPr>
          <w:rFonts w:cs="Arial"/>
        </w:rPr>
      </w:pPr>
      <w:r>
        <w:rPr>
          <w:rFonts w:cs="Arial"/>
        </w:rPr>
        <w:t xml:space="preserve">Request to Powertrain / Locomotion to Inhibit /Deinhibit</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5d18b757ce58b602468086cd464c1017" w:name="_5d18b757ce58b602468086cd464c1017"/>
      <w:r w:rsidR="00931505">
        <w:t xml:space="preserve">ModeAcceptenceStatus</w:t>
      </w:r>
      <w:bookmarkEnd w:id="_5d18b757ce58b602468086cd464c1017"/>
    </w:p>
    <w:p w14:paraId="68D25499" w14:textId="09F37225" w:rsidP="001F5E54" w:rsidR="001F5E54" w:rsidRDefault="009D348F" w:rsidRPr="00200D70">
      <w:pPr>
        <w:rPr>
          <w:rFonts w:cs="Arial"/>
        </w:rPr>
      </w:pPr>
      <w:r>
        <w:rPr>
          <w:rFonts w:cs="Arial"/>
        </w:rPr>
        <w:t xml:space="preserve">This signal contains the information whats not available in the vehicle configuration</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21819675d18629d1f425b0cb4ea663f0" w:name="_21819675d18629d1f425b0cb4ea663f0"/>
      <w:r w:rsidR="00931505">
        <w:t xml:space="preserve">SeatMovementRequest</w:t>
      </w:r>
      <w:bookmarkEnd w:id="_21819675d18629d1f425b0cb4ea663f0"/>
    </w:p>
    <w:p w14:paraId="68D25499" w14:textId="09F37225" w:rsidP="001F5E54" w:rsidR="001F5E54" w:rsidRDefault="009D348F" w:rsidRPr="00200D70">
      <w:pPr>
        <w:rPr>
          <w:rFonts w:cs="Arial"/>
        </w:rPr>
      </w:pPr>
      <w:r>
        <w:rPr>
          <w:rFonts w:cs="Arial"/>
        </w:rPr>
        <w:t xml:space="preserve">Command to Move seat which goes to the Driver seat System</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57b2cc3c6586aff89bf63c3de2ea9021" w:name="_57b2cc3c6586aff89bf63c3de2ea9021"/>
      <w:r w:rsidR="00931505">
        <w:t xml:space="preserve">SeatMovementStatusInternal</w:t>
      </w:r>
      <w:bookmarkEnd w:id="_57b2cc3c6586aff89bf63c3de2ea9021"/>
    </w:p>
    <w:p w14:paraId="68D25499" w14:textId="09F37225" w:rsidP="001F5E54" w:rsidR="001F5E54" w:rsidRDefault="009D348F" w:rsidRPr="00200D70">
      <w:pPr>
        <w:rPr>
          <w:rFonts w:cs="Arial"/>
        </w:rPr>
      </w:pPr>
      <w:r>
        <w:rPr>
          <w:rFonts w:cs="Arial"/>
        </w:rPr>
        <w:t xml:space="preserve">Status of the Seat movement according to the current position and external position</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1f391800d524bc54dfb4a30f960df404" w:name="_1f391800d524bc54dfb4a30f960df404"/>
      <w:r w:rsidR="00931505">
        <w:t xml:space="preserve">SeatPosition</w:t>
      </w:r>
      <w:bookmarkEnd w:id="_1f391800d524bc54dfb4a30f960df404"/>
    </w:p>
    <w:p w14:paraId="68D25499" w14:textId="09F37225" w:rsidP="001F5E54" w:rsidR="001F5E54" w:rsidRDefault="009D348F" w:rsidRPr="00200D70">
      <w:pPr>
        <w:rPr>
          <w:rFonts w:cs="Arial"/>
        </w:rPr>
      </w:pPr>
      <w:r>
        <w:rPr>
          <w:rFonts w:cs="Arial"/>
        </w:rPr>
        <w:t xml:space="preserve">Current Seat Position from the Driver Seat System</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98b28ceda896915f8ab9f507e262f14d" w:name="_98b28ceda896915f8ab9f507e262f14d"/>
      <w:r w:rsidR="00931505">
        <w:t xml:space="preserve">StateOfFeature</w:t>
      </w:r>
      <w:bookmarkEnd w:id="_98b28ceda896915f8ab9f507e262f14d"/>
    </w:p>
    <w:p w14:paraId="68D25499" w14:textId="09F37225" w:rsidP="001F5E54" w:rsidR="001F5E54" w:rsidRDefault="009D348F" w:rsidRPr="00200D70">
      <w:pPr>
        <w:rPr>
          <w:rFonts w:cs="Arial"/>
        </w:rPr>
      </w:pPr>
      <w:r>
        <w:rPr>
          <w:rFonts w:cs="Arial"/>
        </w:rPr>
        <w:t xml:space="preserve">Current state of Feature and other warnings</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8646546bb3958c48d191c4b7bb34375c" w:name="_8646546bb3958c48d191c4b7bb34375c"/>
      <w:r w:rsidR="00931505">
        <w:t xml:space="preserve">StateSelectionSignal</w:t>
      </w:r>
      <w:bookmarkEnd w:id="_8646546bb3958c48d191c4b7bb34375c"/>
    </w:p>
    <w:p w14:paraId="68D25499" w14:textId="09F37225" w:rsidP="001F5E54" w:rsidR="001F5E54" w:rsidRDefault="009D348F" w:rsidRPr="00200D70">
      <w:pPr>
        <w:rPr>
          <w:rFonts w:cs="Arial"/>
        </w:rPr>
      </w:pPr>
      <w:r>
        <w:rPr>
          <w:rFonts w:cs="Arial"/>
        </w:rPr>
        <w:t xml:space="preserve">Signal which contains the Mode that User selected after the Vehicle status is Valid</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52d029b6276c077b309946d872f3d218" w:name="_52d029b6276c077b309946d872f3d218"/>
      <w:r w:rsidR="00931505">
        <w:t xml:space="preserve">SteeringColumnPosition</w:t>
      </w:r>
      <w:bookmarkEnd w:id="_52d029b6276c077b309946d872f3d218"/>
    </w:p>
    <w:p w14:paraId="68D25499" w14:textId="09F37225" w:rsidP="001F5E54" w:rsidR="001F5E54" w:rsidRDefault="009D348F" w:rsidRPr="00200D70">
      <w:pPr>
        <w:rPr>
          <w:rFonts w:cs="Arial"/>
        </w:rPr>
      </w:pPr>
      <w:r>
        <w:rPr>
          <w:rFonts w:cs="Arial"/>
        </w:rPr>
        <w:t xml:space="preserve">Position of the Steering Column provided by the steering column system</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c2151eff4e877b7363a4268e93e4038e" w:name="_c2151eff4e877b7363a4268e93e4038e"/>
      <w:r w:rsidR="00931505">
        <w:t xml:space="preserve">SteeringColumnRequest</w:t>
      </w:r>
      <w:bookmarkEnd w:id="_c2151eff4e877b7363a4268e93e4038e"/>
    </w:p>
    <w:p w14:paraId="68D25499" w14:textId="09F37225" w:rsidP="001F5E54" w:rsidR="001F5E54" w:rsidRDefault="009D348F" w:rsidRPr="00200D70">
      <w:pPr>
        <w:rPr>
          <w:rFonts w:cs="Arial"/>
        </w:rPr>
      </w:pPr>
      <w:r>
        <w:rPr>
          <w:rFonts w:cs="Arial"/>
        </w:rPr>
        <w:t xml:space="preserve">Request to Move steering Column with respect to selected Mode</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295d80544bb84973624655af69f7bd4f" w:name="_295d80544bb84973624655af69f7bd4f"/>
      <w:r w:rsidR="00931505">
        <w:t xml:space="preserve">SteeringColumnStatusInternal</w:t>
      </w:r>
      <w:bookmarkEnd w:id="_295d80544bb84973624655af69f7bd4f"/>
    </w:p>
    <w:p w14:paraId="68D25499" w14:textId="09F37225" w:rsidP="001F5E54" w:rsidR="001F5E54" w:rsidRDefault="009D348F" w:rsidRPr="00200D70">
      <w:pPr>
        <w:rPr>
          <w:rFonts w:cs="Arial"/>
        </w:rPr>
      </w:pPr>
      <w:r>
        <w:rPr>
          <w:rFonts w:cs="Arial"/>
        </w:rPr>
        <w:t xml:space="preserve">Status of SteeringColumn based on Feature Decisions and current steering Column Position</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198bb6793a4809b92269552817ca3502" w:name="_198bb6793a4809b92269552817ca3502"/>
      <w:r w:rsidR="00931505">
        <w:t xml:space="preserve">Termination Signal</w:t>
      </w:r>
      <w:bookmarkEnd w:id="_198bb6793a4809b92269552817ca3502"/>
    </w:p>
    <w:p w14:paraId="68D25499" w14:textId="09F37225" w:rsidP="001F5E54" w:rsidR="001F5E54" w:rsidRDefault="009D348F" w:rsidRPr="00200D70">
      <w:pPr>
        <w:rPr>
          <w:rFonts w:cs="Arial"/>
        </w:rPr>
      </w:pPr>
      <w:r>
        <w:rPr>
          <w:rFonts w:cs="Arial"/>
        </w:rPr>
        <w:t xml:space="preserve">Logical signal for termination of Mode Arbitration when system did not act according to requests</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9593a3469e792873fcfa9d953a1ccd62" w:name="_9593a3469e792873fcfa9d953a1ccd62"/>
      <w:r w:rsidR="00931505">
        <w:t xml:space="preserve">TrayLockStatus</w:t>
      </w:r>
      <w:bookmarkEnd w:id="_9593a3469e792873fcfa9d953a1ccd62"/>
    </w:p>
    <w:p w14:paraId="68D25499" w14:textId="09F37225" w:rsidP="001F5E54" w:rsidR="001F5E54" w:rsidRDefault="009D348F" w:rsidRPr="00200D70">
      <w:pPr>
        <w:rPr>
          <w:rFonts w:cs="Arial"/>
        </w:rPr>
      </w:pPr>
      <w:r>
        <w:rPr>
          <w:rFonts w:cs="Arial"/>
        </w:rPr>
        <w:t xml:space="preserve">Tray lock status is given by Tray Lock sensor</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e0ffe8ac06ed9e1038e2e138c3539e15" w:name="_e0ffe8ac06ed9e1038e2e138c3539e15"/>
      <w:r w:rsidR="00931505">
        <w:t xml:space="preserve">TrayMoveCommand</w:t>
      </w:r>
      <w:bookmarkEnd w:id="_e0ffe8ac06ed9e1038e2e138c3539e15"/>
    </w:p>
    <w:p w14:paraId="68D25499" w14:textId="09F37225" w:rsidP="001F5E54" w:rsidR="001F5E54" w:rsidRDefault="009D348F" w:rsidRPr="00200D70">
      <w:pPr>
        <w:rPr>
          <w:rFonts w:cs="Arial"/>
        </w:rPr>
      </w:pPr>
      <w:r>
        <w:rPr>
          <w:rFonts w:cs="Arial"/>
        </w:rPr>
        <w:t xml:space="preserve">Tray Move Command is the command signal which has various Tray Control requests in it.</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d23c5cdec6cb2dcbada655998adcd04f" w:name="_d23c5cdec6cb2dcbada655998adcd04f"/>
      <w:r w:rsidR="00931505">
        <w:t xml:space="preserve">TrayMoveRequest</w:t>
      </w:r>
      <w:bookmarkEnd w:id="_d23c5cdec6cb2dcbada655998adcd04f"/>
    </w:p>
    <w:p w14:paraId="68D25499" w14:textId="09F37225" w:rsidP="001F5E54" w:rsidR="001F5E54" w:rsidRDefault="009D348F" w:rsidRPr="00200D70">
      <w:pPr>
        <w:rPr>
          <w:rFonts w:cs="Arial"/>
        </w:rPr>
      </w:pPr>
      <w:r>
        <w:rPr>
          <w:rFonts w:cs="Arial"/>
        </w:rPr>
        <w:t xml:space="preserve">Internal Request of Feature Controller to Move Tray Table</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17abfb7c5d33a493bc38ce8f1cb15c38" w:name="_17abfb7c5d33a493bc38ce8f1cb15c38"/>
      <w:r w:rsidR="00931505">
        <w:t xml:space="preserve">TrayPostionStatus</w:t>
      </w:r>
      <w:bookmarkEnd w:id="_17abfb7c5d33a493bc38ce8f1cb15c38"/>
    </w:p>
    <w:p w14:paraId="68D25499" w14:textId="09F37225" w:rsidP="001F5E54" w:rsidR="001F5E54" w:rsidRDefault="009D348F" w:rsidRPr="00200D70">
      <w:pPr>
        <w:rPr>
          <w:rFonts w:cs="Arial"/>
        </w:rPr>
      </w:pPr>
      <w:r>
        <w:rPr>
          <w:rFonts w:cs="Arial"/>
        </w:rPr>
        <w:t xml:space="preserve">Tray Position status is the feedback for Tray position given by Tray position Sensor</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f333695d6e13e96b13af33837d11643e" w:name="_f333695d6e13e96b13af33837d11643e"/>
      <w:r w:rsidR="00931505">
        <w:t xml:space="preserve">TrayStatus</w:t>
      </w:r>
      <w:bookmarkEnd w:id="_f333695d6e13e96b13af33837d11643e"/>
    </w:p>
    <w:p w14:paraId="68D25499" w14:textId="09F37225" w:rsidP="001F5E54" w:rsidR="001F5E54" w:rsidRDefault="009D348F" w:rsidRPr="00200D70">
      <w:pPr>
        <w:rPr>
          <w:rFonts w:cs="Arial"/>
        </w:rPr>
      </w:pPr>
      <w:r>
        <w:rPr>
          <w:rFonts w:cs="Arial"/>
        </w:rPr>
        <w:t xml:space="preserve">This status is decided and fed by the Feature systems based on Requests and Input feedbacks fed</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4ad023d5e84017eb127c5da7a7e20a52" w:name="_4ad023d5e84017eb127c5da7a7e20a52"/>
      <w:r w:rsidR="00931505">
        <w:t xml:space="preserve">UserInput</w:t>
      </w:r>
      <w:bookmarkEnd w:id="_4ad023d5e84017eb127c5da7a7e20a52"/>
    </w:p>
    <w:p w14:paraId="68D25499" w14:textId="09F37225" w:rsidP="001F5E54" w:rsidR="001F5E54" w:rsidRDefault="009D348F" w:rsidRPr="00200D70">
      <w:pPr>
        <w:rPr>
          <w:rFonts w:cs="Arial"/>
        </w:rPr>
      </w:pPr>
      <w:r>
        <w:rPr>
          <w:rFonts w:cs="Arial"/>
        </w:rPr>
        <w:t xml:space="preserve">Input given by user through HMI</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3bae5a9c51e1e9bcba1177b1bc484422" w:name="_3bae5a9c51e1e9bcba1177b1bc484422"/>
      <w:r w:rsidR="00931505">
        <w:t xml:space="preserve">VehicleConfig</w:t>
      </w:r>
      <w:bookmarkEnd w:id="_3bae5a9c51e1e9bcba1177b1bc484422"/>
    </w:p>
    <w:p w14:paraId="68D25499" w14:textId="09F37225" w:rsidP="001F5E54" w:rsidR="001F5E54" w:rsidRDefault="009D348F" w:rsidRPr="00200D70">
      <w:pPr>
        <w:rPr>
          <w:rFonts w:cs="Arial"/>
        </w:rPr>
      </w:pPr>
      <w:r>
        <w:rPr>
          <w:rFonts w:cs="Arial"/>
        </w:rPr>
        <w:t xml:space="preserve">Configuration of the Feature and Vehicle Specific</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fa3fe1ada553fcaa05b59e985114837d" w:name="_fa3fe1ada553fcaa05b59e985114837d"/>
      <w:r w:rsidR="00931505">
        <w:t xml:space="preserve">VehicleStatus </w:t>
      </w:r>
      <w:bookmarkEnd w:id="_fa3fe1ada553fcaa05b59e985114837d"/>
    </w:p>
    <w:p w14:paraId="68D25499" w14:textId="09F37225" w:rsidP="001F5E54" w:rsidR="001F5E54" w:rsidRDefault="009D348F" w:rsidRPr="00200D70">
      <w:pPr>
        <w:rPr>
          <w:rFonts w:cs="Arial"/>
        </w:rPr>
      </w:pPr>
      <w:r>
        <w:rPr>
          <w:rFonts w:cs="Arial"/>
        </w:rPr>
        <w:t xml:space="preserve">This Signal is the collectivity approval signal which includes Parking status, battery state of charge and Vehicle Speed</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768BB602" w14:textId="11EB4B47" w:rsidP="001F5E54" w:rsidR="001F5E54" w:rsidRDefault="009D348F" w:rsidRPr="000371E0">
      <w:pPr>
        <w:pStyle w:val="RELogSignal"/>
        <w:shd w:color="auto" w:fill="F2F2F2" w:themeFill="background1" w:themeFillShade="F2" w:val="clear"/>
      </w:pPr>
      <w:r w:rsidR="002F7AB8">
        <w:t xml:space="preserve"> </w:t>
      </w:r>
      <w:bookmarkStart w:id="_1cd49bc27797bd13bcfd3b2f31083be5" w:name="_1cd49bc27797bd13bcfd3b2f31083be5"/>
      <w:r w:rsidR="00931505">
        <w:t xml:space="preserve">VehicleStatusValidity</w:t>
      </w:r>
      <w:bookmarkEnd w:id="_1cd49bc27797bd13bcfd3b2f31083be5"/>
    </w:p>
    <w:p w14:paraId="68D25499" w14:textId="09F37225" w:rsidP="001F5E54" w:rsidR="001F5E54" w:rsidRDefault="009D348F" w:rsidRPr="00200D70">
      <w:pPr>
        <w:rPr>
          <w:rFonts w:cs="Arial"/>
        </w:rPr>
      </w:pPr>
      <w:r>
        <w:rPr>
          <w:rFonts w:cs="Arial"/>
        </w:rPr>
        <w:t xml:space="preserve">This is the signal which contains the validity of the Vehicle status before Arbitrating into any Mode</w:t>
      </w:r>
    </w:p>
    <w:p w14:paraId="680464BF" w14:textId="77777777" w:rsidP="001F5E54" w:rsidR="001F5E54" w:rsidRDefault="001F5E54" w:rsidRPr="00200D70">
      <w:pPr>
        <w:rPr>
          <w:rFonts w:cs="Arial"/>
        </w:rPr>
      </w:pPr>
    </w:p>
    <w:tbl>
      <w:tblPr>
        <w:tblW w:type="dxa" w:w="6545"/>
        <w:tblInd w:type="dxa" w:w="-24"/>
        <w:tblCellMar>
          <w:left w:type="dxa" w:w="0"/>
          <w:right w:type="dxa" w:w="0"/>
        </w:tblCellMar>
        <w:tblLook w:firstColumn="1" w:firstRow="1" w:lastColumn="0" w:lastRow="0" w:noHBand="0" w:noVBand="1" w:val="04A0"/>
      </w:tblPr>
      <w:tblGrid>
        <w:gridCol w:w="1079"/>
        <w:gridCol w:w="1203"/>
        <w:gridCol w:w="4263"/>
      </w:tblGrid>
      <w:tr w14:paraId="4DF4F93E"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0B99D433" w14:textId="77777777" w:rsidP="00A84EEF" w:rsidR="001F5E54" w:rsidRDefault="001F5E54" w:rsidRPr="00200D70">
            <w:pPr>
              <w:ind w:left="138"/>
              <w:rPr>
                <w:rFonts w:cs="Arial" w:eastAsiaTheme="minorHAnsi"/>
                <w:b/>
                <w:bCs/>
                <w:lang w:val="en-GB"/>
              </w:rPr>
            </w:pPr>
            <w:r w:rsidRPr="00375269">
              <w:rPr>
                <w:rFonts w:cs="Arial" w:eastAsiaTheme="minorHAnsi"/>
                <w:b/>
                <w:bCs/>
                <w:lang w:val="en-GB"/>
              </w:rPr>
              <w:t xml:space="preserve">ASIL</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276E4FB7" w14:textId="13AA336A" w:rsidP="00A84EEF" w:rsidR="001F5E54" w:rsidRDefault="001F5E54" w:rsidRPr="00320989">
            <w:pPr>
              <w:pStyle w:val="scriptNormal"/>
              <w:rPr>
                <w:color w:val="auto"/>
              </w:rPr>
            </w:pPr>
          </w:p>
        </w:tc>
      </w:tr>
      <w:tr w14:paraId="1207DA01"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4A0AB097"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Encoding Type Name</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17256E5E" w14:textId="1D1BB651" w:rsidP="00A84EEF" w:rsidR="001F5E54" w:rsidRDefault="001F5E54" w:rsidRPr="00200D70">
            <w:pPr>
              <w:rPr>
                <w:rFonts w:cs="Arial" w:eastAsiaTheme="minorHAnsi"/>
                <w:color w:themeColor="text1" w:val="000000"/>
              </w:rPr>
            </w:pPr>
          </w:p>
        </w:tc>
      </w:tr>
      <w:tr w14:paraId="6F94BB02" w14:textId="77777777" w:rsidR="001F5E54" w:rsidRPr="00200D70" w:rsidTr="00A84EEF">
        <w:trPr>
          <w:trHeight w:val="227"/>
        </w:trPr>
        <w:tc>
          <w:tcPr>
            <w:tcW w:type="dxa" w:w="6545"/>
            <w:gridSpan w:val="3"/>
            <w:tcBorders>
              <w:top w:color="000000" w:space="0" w:sz="8" w:val="single"/>
              <w:left w:color="000000" w:space="0" w:sz="8" w:val="single"/>
              <w:bottom w:color="000000" w:space="0" w:sz="8" w:val="single"/>
              <w:right w:color="000000" w:space="0" w:sz="8" w:val="single"/>
            </w:tcBorders>
            <w:shd w:color="auto" w:fill="auto" w:val="clear"/>
            <w:vAlign w:val="center"/>
          </w:tcPr>
          <w:p w14:paraId="52430146" w14:textId="77777777" w:rsidP="00A84EEF" w:rsidR="001F5E54" w:rsidRDefault="001F5E54" w:rsidRPr="00200D70">
            <w:pPr>
              <w:ind w:left="27"/>
              <w:rPr>
                <w:rFonts w:cs="Arial" w:eastAsiaTheme="minorHAnsi"/>
                <w:color w:themeColor="text1" w:val="000000"/>
              </w:rPr>
            </w:pPr>
            <w:r w:rsidRPr="00466B78">
              <w:rPr>
                <w:rFonts w:cs="Arial"/>
                <w:color w:themeColor="background1" w:themeShade="80" w:val="808080"/>
                <w:sz w:val="18"/>
              </w:rPr>
              <w:t xml:space="preserve">Note: An encoding is either discrete or continuous. Delete fields</w:t>
            </w:r>
            <w:r>
              <w:rPr>
                <w:rFonts w:cs="Arial"/>
                <w:color w:themeColor="background1" w:themeShade="80" w:val="808080"/>
                <w:sz w:val="18"/>
              </w:rPr>
              <w:t xml:space="preserve"> below</w:t>
            </w:r>
            <w:r w:rsidRPr="00466B78">
              <w:rPr>
                <w:rFonts w:cs="Arial"/>
                <w:color w:themeColor="background1" w:themeShade="80" w:val="808080"/>
                <w:sz w:val="18"/>
              </w:rPr>
              <w:t xml:space="preserve"> which are not needed</w:t>
            </w:r>
          </w:p>
        </w:tc>
      </w:tr>
      <w:tr w14:paraId="5E430A76" w14:textId="77777777" w:rsidR="001F5E54" w:rsidRPr="00200D70" w:rsidTr="00A84EEF">
        <w:trPr>
          <w:trHeight w:val="227"/>
        </w:trPr>
        <w:tc>
          <w:tcPr>
            <w:tcW w:type="dxa" w:w="1079"/>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7D7411A" w14:textId="77777777" w:rsidP="00A84EEF" w:rsidR="001F5E54" w:rsidRDefault="001F5E54" w:rsidRPr="00200D70">
            <w:pPr>
              <w:rPr>
                <w:rFonts w:cs="Arial"/>
                <w:b/>
                <w:bCs/>
                <w:lang w:val="en-GB"/>
              </w:rPr>
            </w:pPr>
            <w:r w:rsidRPr="00200D70">
              <w:rPr>
                <w:rFonts w:cs="Arial"/>
                <w:b/>
                <w:bCs/>
                <w:lang w:val="en-GB"/>
              </w:rPr>
              <w:t xml:space="preserve">Value</w:t>
            </w:r>
          </w:p>
          <w:p w14:paraId="57E94235" w14:textId="77777777" w:rsidP="00A84EEF" w:rsidR="001F5E54" w:rsidRDefault="001F5E54" w:rsidRPr="00200D70">
            <w:pPr>
              <w:rPr>
                <w:rFonts w:cs="Arial" w:eastAsiaTheme="minorHAnsi"/>
                <w:bCs/>
              </w:rPr>
            </w:pPr>
            <w:r w:rsidRPr="00090C2C">
              <w:rPr>
                <w:rFonts w:cs="Arial"/>
                <w:bCs/>
                <w:sz w:val="16"/>
                <w:lang w:val="en-GB"/>
              </w:rPr>
              <w:t xml:space="preserve">(Continuous Encoding)</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A9DDB33" w14:textId="77777777" w:rsidP="00A84EEF" w:rsidR="001F5E54" w:rsidRDefault="001F5E54" w:rsidRPr="00200D70">
            <w:pPr>
              <w:rPr>
                <w:rFonts w:cs="Arial" w:eastAsiaTheme="minorHAnsi"/>
                <w:b/>
                <w:bCs/>
                <w:lang w:val="en-GB"/>
              </w:rPr>
            </w:pPr>
            <w:r w:rsidRPr="00200D70">
              <w:rPr>
                <w:rFonts w:cs="Arial"/>
                <w:bCs/>
                <w:lang w:val="en-GB"/>
              </w:rPr>
              <w:t xml:space="preserve">Min Value</w:t>
            </w: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04EEF53E" w14:textId="77777777" w:rsidP="00A84EEF" w:rsidR="001F5E54" w:rsidRDefault="001F5E54" w:rsidRPr="00200D70">
            <w:pPr>
              <w:rPr>
                <w:rFonts w:cs="Arial" w:eastAsiaTheme="minorHAnsi"/>
                <w:color w:themeColor="text1" w:val="000000"/>
              </w:rPr>
            </w:pPr>
          </w:p>
        </w:tc>
      </w:tr>
      <w:tr w14:paraId="5FC0353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4CF540E2"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C70D24" w14:textId="77777777" w:rsidP="00A84EEF" w:rsidR="001F5E54" w:rsidRDefault="001F5E54" w:rsidRPr="00200D70">
            <w:pPr>
              <w:rPr>
                <w:rFonts w:cs="Arial" w:eastAsiaTheme="minorHAnsi"/>
                <w:b/>
                <w:bCs/>
                <w:lang w:val="en-GB"/>
              </w:rPr>
            </w:pPr>
            <w:r w:rsidRPr="00200D70">
              <w:rPr>
                <w:rFonts w:cs="Arial"/>
                <w:bCs/>
                <w:lang w:val="en-GB"/>
              </w:rPr>
              <w:t xml:space="preserve">Max Value</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A5025A0" w14:textId="77777777" w:rsidP="00A84EEF" w:rsidR="001F5E54" w:rsidRDefault="001F5E54" w:rsidRPr="00200D70">
            <w:pPr>
              <w:rPr>
                <w:rFonts w:cs="Arial" w:eastAsiaTheme="minorHAnsi"/>
                <w:color w:themeColor="text1" w:val="000000"/>
              </w:rPr>
            </w:pPr>
          </w:p>
        </w:tc>
      </w:tr>
      <w:tr w14:paraId="7A7E31BA"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BC6E48F"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83B30C5" w14:textId="77777777" w:rsidP="00A84EEF" w:rsidR="001F5E54" w:rsidRDefault="001F5E54" w:rsidRPr="00200D70">
            <w:pPr>
              <w:rPr>
                <w:rFonts w:cs="Arial" w:eastAsiaTheme="minorHAnsi"/>
                <w:b/>
                <w:bCs/>
                <w:lang w:val="en-GB"/>
              </w:rPr>
            </w:pPr>
            <w:r w:rsidRPr="00200D70">
              <w:rPr>
                <w:rFonts w:cs="Arial"/>
                <w:bCs/>
                <w:lang w:val="en-GB"/>
              </w:rPr>
              <w:t xml:space="preserve">Resolution</w:t>
            </w:r>
          </w:p>
        </w:tc>
        <w:tc>
          <w:tcPr>
            <w:tcW w:type="dxa" w:w="42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1CAC1EC" w14:textId="77777777" w:rsidP="00A84EEF" w:rsidR="001F5E54" w:rsidRDefault="001F5E54" w:rsidRPr="00200D70">
            <w:pPr>
              <w:rPr>
                <w:rFonts w:cs="Arial" w:eastAsiaTheme="minorHAnsi"/>
                <w:color w:themeColor="text1" w:val="000000"/>
              </w:rPr>
            </w:pPr>
          </w:p>
        </w:tc>
      </w:tr>
      <w:tr w14:paraId="7D7DB704" w14:textId="77777777" w:rsidR="001F5E54" w:rsidRPr="00200D70" w:rsidTr="00A84EEF">
        <w:trPr>
          <w:trHeight w:val="227"/>
        </w:trPr>
        <w:tc>
          <w:tcPr>
            <w:tcW w:type="dxa" w:w="1079"/>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5646B936" w14:textId="77777777" w:rsidP="00A84EEF" w:rsidR="001F5E54" w:rsidRDefault="001F5E54" w:rsidRPr="00200D70">
            <w:pPr>
              <w:rPr>
                <w:rFonts w:cs="Arial" w:eastAsiaTheme="minorHAnsi"/>
                <w:b/>
                <w:bCs/>
              </w:rPr>
            </w:pPr>
          </w:p>
        </w:tc>
        <w:tc>
          <w:tcPr>
            <w:tcW w:type="dxa" w:w="1203"/>
            <w:tcBorders>
              <w:top w:color="000000" w:space="0" w:sz="4" w:val="single"/>
              <w:left w:color="000000" w:space="0" w:sz="8" w:val="single"/>
              <w:bottom w:color="000000" w:space="0" w:sz="8" w:val="single"/>
              <w:right w:color="000000" w:space="0" w:sz="4" w:val="single"/>
            </w:tcBorders>
            <w:shd w:color="auto" w:fill="F2F2F2" w:themeFill="background1" w:themeFillShade="F2" w:val="clear"/>
            <w:hideMark/>
          </w:tcPr>
          <w:p w14:paraId="723C2435" w14:textId="77777777" w:rsidP="00A84EEF" w:rsidR="001F5E54" w:rsidRDefault="001F5E54" w:rsidRPr="00200D70">
            <w:pPr>
              <w:rPr>
                <w:rFonts w:cs="Arial" w:eastAsiaTheme="minorHAnsi"/>
                <w:b/>
                <w:bCs/>
                <w:lang w:val="en-GB"/>
              </w:rPr>
            </w:pPr>
            <w:r w:rsidRPr="00200D70">
              <w:rPr>
                <w:rFonts w:cs="Arial"/>
                <w:bCs/>
                <w:lang w:val="en-GB"/>
              </w:rPr>
              <w:t xml:space="preserve">Offset</w:t>
            </w:r>
          </w:p>
        </w:tc>
        <w:tc>
          <w:tcPr>
            <w:tcW w:type="dxa" w:w="4263"/>
            <w:tcBorders>
              <w:top w:color="000000" w:space="0" w:sz="4" w:val="single"/>
              <w:left w:color="000000" w:space="0" w:sz="4" w:val="single"/>
              <w:bottom w:color="000000" w:space="0" w:sz="8" w:val="single"/>
              <w:right w:color="000000" w:space="0" w:sz="8" w:val="single"/>
            </w:tcBorders>
            <w:tcMar>
              <w:top w:type="dxa" w:w="0"/>
              <w:left w:type="dxa" w:w="108"/>
              <w:bottom w:type="dxa" w:w="0"/>
              <w:right w:type="dxa" w:w="108"/>
            </w:tcMar>
          </w:tcPr>
          <w:p w14:paraId="0845EC0F" w14:textId="77777777" w:rsidP="00A84EEF" w:rsidR="001F5E54" w:rsidRDefault="001F5E54" w:rsidRPr="00200D70">
            <w:pPr>
              <w:rPr>
                <w:rFonts w:cs="Arial" w:eastAsiaTheme="minorHAnsi"/>
                <w:color w:themeColor="text1" w:val="000000"/>
              </w:rPr>
            </w:pPr>
          </w:p>
        </w:tc>
      </w:tr>
      <w:tr w14:paraId="7AFFCCB6" w14:textId="77777777" w:rsidR="001F5E54" w:rsidRPr="00200D70" w:rsidTr="009D348F">
        <w:trPr>
          <w:trHeight w:val="781"/>
        </w:trPr>
        <w:tc>
          <w:tcPr>
            <w:tcW w:type="dxa" w:w="1079"/>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5AE2FDCD" w14:textId="77777777" w:rsidP="00A84EEF" w:rsidR="001F5E54" w:rsidRDefault="001F5E54" w:rsidRPr="00200D70">
            <w:pPr>
              <w:rPr>
                <w:rFonts w:cs="Arial"/>
                <w:b/>
                <w:bCs/>
                <w:lang w:val="en-GB"/>
              </w:rPr>
            </w:pPr>
            <w:r w:rsidRPr="00200D70">
              <w:rPr>
                <w:rFonts w:cs="Arial"/>
                <w:b/>
                <w:bCs/>
                <w:lang w:val="en-GB"/>
              </w:rPr>
              <w:t xml:space="preserve">Value</w:t>
            </w:r>
          </w:p>
          <w:p w14:paraId="512F8A4C" w14:textId="77777777" w:rsidP="00A84EEF" w:rsidR="001F5E54" w:rsidRDefault="001F5E54" w:rsidRPr="00200D70">
            <w:pPr>
              <w:rPr>
                <w:rFonts w:cs="Arial" w:eastAsiaTheme="minorHAnsi"/>
                <w:bCs/>
              </w:rPr>
            </w:pPr>
            <w:r w:rsidRPr="00090C2C">
              <w:rPr>
                <w:rFonts w:cs="Arial"/>
                <w:bCs/>
                <w:sz w:val="16"/>
                <w:lang w:val="en-GB"/>
              </w:rPr>
              <w:t xml:space="preserve">(Discrete </w:t>
            </w:r>
            <w:r w:rsidRPr="00090C2C">
              <w:rPr>
                <w:rFonts w:cs="Arial"/>
                <w:bCs/>
                <w:sz w:val="16"/>
                <w:lang w:val="en-GB"/>
              </w:rPr>
              <w:br/>
              <w:t xml:space="preserve">Encoding</w:t>
            </w:r>
            <w:r w:rsidRPr="00200D70">
              <w:rPr>
                <w:rFonts w:cs="Arial"/>
                <w:bCs/>
                <w:lang w:val="en-GB"/>
              </w:rPr>
              <w:t xml:space="preserve">)</w:t>
            </w:r>
          </w:p>
        </w:tc>
        <w:tc>
          <w:tcPr>
            <w:tcW w:type="dxa" w:w="1203"/>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7D963DF" w14:textId="5F0126D6" w:rsidP="00A84EEF" w:rsidR="001F5E54" w:rsidRDefault="001F5E54" w:rsidRPr="00200D70">
            <w:pPr>
              <w:rPr>
                <w:rFonts w:cs="Arial" w:eastAsiaTheme="minorHAnsi"/>
                <w:b/>
                <w:bCs/>
                <w:lang w:val="en-GB"/>
              </w:rPr>
            </w:pPr>
          </w:p>
        </w:tc>
        <w:tc>
          <w:tcPr>
            <w:tcW w:type="dxa" w:w="42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59D928D1" w14:textId="462A27D5" w:rsidP="00A84EEF" w:rsidR="001F5E54" w:rsidRDefault="001F5E54" w:rsidRPr="00200D70">
            <w:pPr>
              <w:rPr>
                <w:rFonts w:cs="Arial" w:eastAsiaTheme="minorHAnsi"/>
                <w:color w:themeColor="text1" w:val="000000"/>
              </w:rPr>
            </w:pPr>
          </w:p>
        </w:tc>
      </w:tr>
      <w:tr w14:paraId="6138A885" w14:textId="77777777" w:rsidR="001F5E54" w:rsidRPr="00200D70" w:rsidTr="00A84EEF">
        <w:trPr>
          <w:trHeight w:val="227"/>
        </w:trPr>
        <w:tc>
          <w:tcPr>
            <w:tcW w:type="dxa" w:w="2282"/>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392AFB4A" w14:textId="77777777" w:rsidP="00A84EEF" w:rsidR="001F5E54" w:rsidRDefault="001F5E54" w:rsidRPr="00200D70">
            <w:pPr>
              <w:ind w:left="138"/>
              <w:rPr>
                <w:rFonts w:cs="Arial" w:eastAsiaTheme="minorHAnsi"/>
                <w:b/>
                <w:bCs/>
                <w:lang w:val="en-GB"/>
              </w:rPr>
            </w:pPr>
            <w:r w:rsidRPr="00200D70">
              <w:rPr>
                <w:rFonts w:cs="Arial" w:eastAsiaTheme="minorHAnsi"/>
                <w:b/>
                <w:bCs/>
                <w:lang w:val="en-GB"/>
              </w:rPr>
              <w:t xml:space="preserve">Unit</w:t>
            </w:r>
          </w:p>
        </w:tc>
        <w:tc>
          <w:tcPr>
            <w:tcW w:type="dxa" w:w="4263"/>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14:paraId="40F71049" w14:textId="77777777" w:rsidP="00A84EEF" w:rsidR="001F5E54" w:rsidRDefault="001F5E54" w:rsidRPr="00200D70">
            <w:pPr>
              <w:rPr>
                <w:rFonts w:cs="Arial" w:eastAsiaTheme="minorHAnsi"/>
                <w:color w:themeColor="text1" w:val="000000"/>
              </w:rPr>
            </w:pPr>
          </w:p>
        </w:tc>
      </w:tr>
    </w:tbl>
    <w:p w14:paraId="24B0F542" w14:textId="2DD2F8D1" w:rsidP="001F5E54" w:rsidR="001F5E54" w:rsidRDefault="001F5E54"/>
    <w:p w14:paraId="58208384" w14:textId="77777777" w:rsidP="00584E2D" w:rsidR="00584E2D" w:rsidRDefault="00584E2D">
      <w:pPr>
        <w:pStyle w:val="Heading3"/>
        <w:rPr>
          <w:lang w:val="en-GB"/>
        </w:rPr>
      </w:pPr>
      <w:bookmarkStart w:id="254" w:name="_Ref531353665"/>
      <w:bookmarkStart w:id="255" w:name="_Toc6466559"/>
      <w:r w:rsidRPr="00584E2D">
        <w:rPr>
          <w:lang w:val="en-GB"/>
        </w:rPr>
        <w:t xml:space="preserve">Logical Parameters</w:t>
      </w:r>
      <w:bookmarkEnd w:id="255"/>
      <w:bookmarkEnd w:id="254"/>
    </w:p>
    <w:p w14:paraId="72623498" w14:textId="4CB420C1" w:rsidP="00D97780" w:rsidR="00584E2D" w:rsidRDefault="00584E2D">
      <w:pPr>
        <w:shd w:color="auto" w:fill="D6E3BC" w:themeFill="accent3" w:themeFillTint="66" w:val="clear"/>
        <w:rPr>
          <w:rStyle w:val="SubtleEmphasis"/>
        </w:rPr>
      </w:pPr>
      <w:r w:rsidRPr="00347A88">
        <w:rPr>
          <w:rStyle w:val="SubtleEmphasis"/>
          <w:b/>
        </w:rPr>
        <w:t xml:space="preserve">#Macro</w:t>
      </w:r>
      <w:r w:rsidRPr="00347A88">
        <w:rPr>
          <w:rStyle w:val="SubtleEmphasis"/>
          <w:b/>
        </w:rPr>
        <w:t xml:space="preserve">:</w:t>
      </w:r>
      <w:r w:rsidRPr="00347A88">
        <w:rPr>
          <w:rStyle w:val="SubtleEmphasis"/>
        </w:rPr>
        <w:t xml:space="preserve"> </w:t>
      </w:r>
      <w:hyperlink r:id="rId46" w:history="1">
        <w:r w:rsidRPr="001B2292">
          <w:rPr>
            <w:rStyle w:val="SubtleEmphasis"/>
            <w:color w:val="0000FF"/>
          </w:rPr>
          <w:t>Add Ins -&gt; Add Requirement macro</w:t>
        </w:r>
      </w:hyperlink>
      <w:r w:rsidRPr="00347A88">
        <w:rPr>
          <w:rStyle w:val="SubtleEmphasis"/>
        </w:rPr>
        <w:t xml:space="preserve"> </w:t>
      </w:r>
      <w:r>
        <w:rPr>
          <w:rStyle w:val="SubtleEmphasis"/>
        </w:rPr>
        <w:t xml:space="preserve">(select “Logical Parameter</w:t>
      </w:r>
      <w:r w:rsidRPr="00347A88">
        <w:rPr>
          <w:rStyle w:val="SubtleEmphasis"/>
        </w:rPr>
        <w:t xml:space="preserve">”</w:t>
      </w:r>
      <w:r>
        <w:rPr>
          <w:rStyle w:val="SubtleEmphasis"/>
        </w:rPr>
        <w:t xml:space="preserve"> </w:t>
      </w:r>
      <w:r w:rsidRPr="00347A88">
        <w:rPr>
          <w:rStyle w:val="SubtleEmphasis"/>
        </w:rPr>
        <w:t xml:space="preserve">as type)</w:t>
      </w:r>
    </w:p>
    <w:p w14:paraId="3C889CA9" w14:textId="77777777" w:rsidP="00584E2D" w:rsidR="00584E2D" w:rsidRDefault="00584E2D" w:rsidRPr="00584E2D"/>
    <w:p w14:paraId="5FEED988" w14:textId="77777777" w:rsidP="00584E2D" w:rsidR="00584E2D" w:rsidRDefault="00733073">
      <w:pPr>
        <w:pStyle w:val="Heading3"/>
        <w:rPr>
          <w:lang w:val="en-GB"/>
        </w:rPr>
      </w:pPr>
      <w:bookmarkStart w:id="256" w:name="_Toc6466560"/>
      <w:r>
        <w:rPr>
          <w:lang w:val="en-GB"/>
        </w:rPr>
        <w:t xml:space="preserve">Encoding</w:t>
      </w:r>
      <w:r w:rsidR="00584E2D" w:rsidRPr="00584E2D">
        <w:rPr>
          <w:lang w:val="en-GB"/>
        </w:rPr>
        <w:t xml:space="preserve"> Types</w:t>
      </w:r>
      <w:bookmarkEnd w:id="256"/>
    </w:p>
    <w:p w14:paraId="691C23F3" w14:textId="3559777D" w:rsidP="00D97780" w:rsidR="00584E2D" w:rsidRDefault="00584E2D">
      <w:pPr>
        <w:shd w:color="auto" w:fill="D6E3BC" w:themeFill="accent3" w:themeFillTint="66" w:val="clear"/>
        <w:rPr>
          <w:rStyle w:val="SubtleEmphasis"/>
        </w:rPr>
      </w:pPr>
      <w:r w:rsidRPr="00347A88">
        <w:rPr>
          <w:rStyle w:val="SubtleEmphasis"/>
          <w:b/>
        </w:rPr>
        <w:t xml:space="preserve">#Macro</w:t>
      </w:r>
      <w:r w:rsidRPr="00347A88">
        <w:rPr>
          <w:rStyle w:val="SubtleEmphasis"/>
          <w:b/>
        </w:rPr>
        <w:t xml:space="preserve">:</w:t>
      </w:r>
      <w:r w:rsidRPr="00347A88">
        <w:rPr>
          <w:rStyle w:val="SubtleEmphasis"/>
        </w:rPr>
        <w:t xml:space="preserve"> </w:t>
      </w:r>
      <w:hyperlink r:id="rId47"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 xml:space="preserve">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P="00B4449D" w:rsidR="00B4449D" w:rsidRDefault="00B4449D">
      <w:pPr>
        <w:pStyle w:val="Heading2"/>
      </w:pPr>
      <w:bookmarkStart w:id="257" w:name="_Toc6466561"/>
      <w:r>
        <w:t xml:space="preserve">Glossary</w:t>
      </w:r>
      <w:bookmarkEnd w:id="257"/>
    </w:p>
    <w:p w14:paraId="573571D8" w14:textId="77777777" w:rsidP="00B4449D" w:rsidR="00B4449D" w:rsidRDefault="00B4449D"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449B50D" w:rsidP="00B4449D" w:rsidR="00B4449D" w:rsidRDefault="00B4449D" w:rsidRPr="00B4449D">
      <w:pPr>
        <w:shd w:color="auto" w:fill="D6E3BC" w:themeFill="accent3" w:themeFillTint="66" w:val="clear"/>
        <w:rPr>
          <w:i/>
          <w:iCs/>
          <w:color w:themeColor="text1" w:themeTint="7F" w:val="808080"/>
        </w:rPr>
      </w:pPr>
      <w:r w:rsidRPr="00347A88">
        <w:rPr>
          <w:rStyle w:val="SubtleEmphasis"/>
        </w:rPr>
        <w:t xml:space="preserve">The tables below have feature specific definitions and abbreviations. For additional, non-feature specific terms please refer to the </w:t>
      </w:r>
      <w:hyperlink r:id="rId48" w:history="1">
        <w:r w:rsidRPr="000F5F82">
          <w:rPr>
            <w:rStyle w:val="SubtleEmphasis"/>
            <w:color w:val="0000FF"/>
          </w:rPr>
          <w:t>RE Glossary</w:t>
        </w:r>
      </w:hyperlink>
    </w:p>
    <w:p w14:paraId="39339A95" w14:textId="069CDC23" w:rsidP="00B4449D" w:rsidR="00A92B2F" w:rsidRDefault="00A92B2F">
      <w:pPr>
        <w:pStyle w:val="Heading3"/>
      </w:pPr>
      <w:bookmarkStart w:id="258" w:name="_Toc529191288"/>
      <w:bookmarkStart w:id="259" w:name="_Toc534968182"/>
      <w:bookmarkStart w:id="260" w:name="_Toc6466562"/>
      <w:r>
        <w:t xml:space="preserve">Definitions</w:t>
      </w:r>
      <w:bookmarkEnd w:id="260"/>
      <w:bookmarkEnd w:id="259"/>
      <w:bookmarkEnd w:id="258"/>
    </w:p>
    <w:p w14:paraId="4AB5E742" w14:textId="5AB387DE" w:rsidP="00B4449D" w:rsidR="00B4449D" w:rsidRDefault="00B4449D" w:rsidRPr="00B4449D">
      <w:pPr>
        <w:shd w:color="auto" w:fill="D6E3BC" w:themeFill="accent3" w:themeFillTint="66" w:val="clear"/>
        <w:rPr>
          <w:i/>
          <w:iCs/>
          <w:color w:themeColor="text1" w:themeTint="7F" w:val="808080"/>
        </w:rPr>
      </w:pPr>
      <w:r w:rsidRPr="007E0C44">
        <w:rPr>
          <w:rStyle w:val="SubtleEmphasis"/>
          <w:b/>
        </w:rPr>
        <w:t xml:space="preserve">#Hint</w:t>
      </w:r>
      <w:r w:rsidRPr="007E0C44">
        <w:rPr>
          <w:rStyle w:val="SubtleEmphasis"/>
          <w:b/>
        </w:rPr>
        <w:t xml:space="preserve">:</w:t>
      </w:r>
      <w:r w:rsidRPr="007E0C44">
        <w:rPr>
          <w:rStyle w:val="SubtleEmphasis"/>
        </w:rPr>
        <w:t xml:space="preserve"> The table below ha</w:t>
      </w:r>
      <w:r>
        <w:rPr>
          <w:rStyle w:val="SubtleEmphasis"/>
        </w:rPr>
        <w:t xml:space="preserve">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49" w:history="1">
        <w:r w:rsidRPr="00316F4E">
          <w:rPr>
            <w:rStyle w:val="SubtleEmphasis"/>
            <w:color w:val="0000FF"/>
          </w:rPr>
          <w:t>RE Glossary</w:t>
        </w:r>
      </w:hyperlink>
    </w:p>
    <w:p w14:paraId="4A16C4B2" w14:textId="77777777" w:rsidP="00A92B2F" w:rsidR="006C2DE5" w:rsidRDefault="006C2DE5"/>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0" w:firstRow="0" w:lastColumn="0" w:lastRow="0" w:noHBand="0" w:noVBand="0" w:val="0000"/>
      </w:tblPr>
      <w:tblGrid>
        <w:gridCol w:w="2268"/>
        <w:gridCol w:w="8222"/>
      </w:tblGrid>
      <w:tr w14:paraId="23C5689B" w14:textId="77777777" w:rsidR="00A92B2F" w:rsidRPr="007C20FA" w:rsidTr="007C45F4">
        <w:trPr>
          <w:trHeight w:val="350"/>
          <w:tblHeader/>
        </w:trPr>
        <w:tc>
          <w:tcPr>
            <w:tcW w:type="dxa" w:w="2268"/>
            <w:shd w:color="auto" w:fill="FFFFFF" w:val="pct20"/>
            <w:vAlign w:val="center"/>
          </w:tcPr>
          <w:p w14:paraId="0FE60F7D" w14:textId="77777777" w:rsidP="007C45F4" w:rsidR="00A92B2F" w:rsidRDefault="00A92B2F" w:rsidRPr="00643D15">
            <w:pPr>
              <w:jc w:val="center"/>
              <w:rPr>
                <w:b/>
              </w:rPr>
            </w:pPr>
            <w:r w:rsidRPr="00643D15">
              <w:rPr>
                <w:b/>
              </w:rPr>
              <w:t xml:space="preserve">Definition</w:t>
            </w:r>
          </w:p>
        </w:tc>
        <w:tc>
          <w:tcPr>
            <w:tcW w:type="dxa" w:w="8222"/>
            <w:shd w:color="auto" w:fill="FFFFFF" w:val="pct20"/>
            <w:vAlign w:val="center"/>
          </w:tcPr>
          <w:p w14:paraId="07ECD574" w14:textId="77777777" w:rsidP="007C45F4" w:rsidR="00A92B2F" w:rsidRDefault="00A92B2F" w:rsidRPr="00643D15">
            <w:pPr>
              <w:jc w:val="center"/>
              <w:rPr>
                <w:b/>
              </w:rPr>
            </w:pPr>
            <w:r w:rsidRPr="00643D15">
              <w:rPr>
                <w:b/>
              </w:rPr>
              <w:t xml:space="preserve">Description</w:t>
            </w:r>
          </w:p>
        </w:tc>
      </w:tr>
      <w:tr w14:paraId="58F7EDC6" w14:textId="77777777" w:rsidR="00A92B2F" w:rsidRPr="007C20FA" w:rsidTr="007C45F4">
        <w:tc>
          <w:tcPr>
            <w:tcW w:type="dxa" w:w="2268"/>
          </w:tcPr>
          <w:p w14:paraId="3CE3FB60" w14:textId="77777777" w:rsidP="007C45F4" w:rsidR="00A92B2F" w:rsidRDefault="00A92B2F" w:rsidRPr="007C20FA">
            <w:r>
              <w:t xml:space="preserve">Deploy</w:t>
            </w:r>
          </w:p>
        </w:tc>
        <w:tc>
          <w:tcPr>
            <w:tcW w:type="dxa" w:w="8222"/>
          </w:tcPr>
          <w:p w14:paraId="112F66C6" w14:textId="77777777" w:rsidP="007C45F4" w:rsidR="00A92B2F" w:rsidRDefault="00A92B2F">
            <w:r>
              <w:t xml:space="preserve">Come out / Move away from Dashboard or Instrument Panel Cluster</w:t>
            </w:r>
          </w:p>
        </w:tc>
      </w:tr>
      <w:tr w14:paraId="58F7EDC6" w14:textId="77777777" w:rsidR="00A92B2F" w:rsidRPr="007C20FA" w:rsidTr="007C45F4">
        <w:tc>
          <w:tcPr>
            <w:tcW w:type="dxa" w:w="2268"/>
          </w:tcPr>
          <w:p w14:paraId="3CE3FB60" w14:textId="77777777" w:rsidP="007C45F4" w:rsidR="00A92B2F" w:rsidRDefault="00A92B2F" w:rsidRPr="007C20FA">
            <w:r>
              <w:t xml:space="preserve">Drivability Status</w:t>
            </w:r>
          </w:p>
        </w:tc>
        <w:tc>
          <w:tcPr>
            <w:tcW w:type="dxa" w:w="8222"/>
          </w:tcPr>
          <w:p w14:paraId="112F66C6" w14:textId="77777777" w:rsidP="007C45F4" w:rsidR="00A92B2F" w:rsidRDefault="00A92B2F">
            <w:r>
              <w:t xml:space="preserve">Status to make sure all the component's status are good before allowing the drivability to user for safe drive</w:t>
            </w:r>
          </w:p>
        </w:tc>
      </w:tr>
      <w:tr w14:paraId="58F7EDC6" w14:textId="77777777" w:rsidR="00A92B2F" w:rsidRPr="007C20FA" w:rsidTr="007C45F4">
        <w:tc>
          <w:tcPr>
            <w:tcW w:type="dxa" w:w="2268"/>
          </w:tcPr>
          <w:p w14:paraId="3CE3FB60" w14:textId="77777777" w:rsidP="007C45F4" w:rsidR="00A92B2F" w:rsidRDefault="00A92B2F" w:rsidRPr="007C20FA">
            <w:r>
              <w:t xml:space="preserve">Drive Control</w:t>
            </w:r>
          </w:p>
        </w:tc>
        <w:tc>
          <w:tcPr>
            <w:tcW w:type="dxa" w:w="8222"/>
          </w:tcPr>
          <w:p w14:paraId="112F66C6" w14:textId="77777777" w:rsidP="007C45F4" w:rsidR="00A92B2F" w:rsidRDefault="00A92B2F">
            <w:r>
              <w:t xml:space="preserve">Drive Control is the Control status of Locomotion and Passive Restraint ( Drive Airbag))</w:t>
            </w:r>
          </w:p>
        </w:tc>
      </w:tr>
      <w:tr w14:paraId="58F7EDC6" w14:textId="77777777" w:rsidR="00A92B2F" w:rsidRPr="007C20FA" w:rsidTr="007C45F4">
        <w:tc>
          <w:tcPr>
            <w:tcW w:type="dxa" w:w="2268"/>
          </w:tcPr>
          <w:p w14:paraId="3CE3FB60" w14:textId="77777777" w:rsidP="007C45F4" w:rsidR="00A92B2F" w:rsidRDefault="00A92B2F" w:rsidRPr="007C20FA">
            <w:r>
              <w:t xml:space="preserve">Drive Mode</w:t>
            </w:r>
          </w:p>
        </w:tc>
        <w:tc>
          <w:tcPr>
            <w:tcW w:type="dxa" w:w="8222"/>
          </w:tcPr>
          <w:p w14:paraId="112F66C6" w14:textId="77777777" w:rsidP="007C45F4" w:rsidR="00A92B2F" w:rsidRDefault="00A92B2F">
            <w:r>
              <w:t xml:space="preserve">The original Mode of the Vehicle in which the work surface for productivity is inside the instrument panel assembly ( stowed and locked) and the Driver seat is at drive  seat position and Steering Column is Deployed</w:t>
            </w:r>
          </w:p>
        </w:tc>
      </w:tr>
      <w:tr w14:paraId="58F7EDC6" w14:textId="77777777" w:rsidR="00A92B2F" w:rsidRPr="007C20FA" w:rsidTr="007C45F4">
        <w:tc>
          <w:tcPr>
            <w:tcW w:type="dxa" w:w="2268"/>
          </w:tcPr>
          <w:p w14:paraId="3CE3FB60" w14:textId="77777777" w:rsidP="007C45F4" w:rsidR="00A92B2F" w:rsidRDefault="00A92B2F" w:rsidRPr="007C20FA">
            <w:r>
              <w:t xml:space="preserve">Drive state</w:t>
            </w:r>
          </w:p>
        </w:tc>
        <w:tc>
          <w:tcPr>
            <w:tcW w:type="dxa" w:w="8222"/>
          </w:tcPr>
          <w:p w14:paraId="112F66C6" w14:textId="77777777" w:rsidP="007C45F4" w:rsidR="00A92B2F" w:rsidRDefault="00A92B2F">
            <w:r>
              <w:t xml:space="preserve">The original Mode of the Vehicle in which the work surface for productivity is inside the instrument panel assembly ( stowed and locked) and the Driver seat is at drive  seat position and Steering Column is Deployed</w:t>
            </w:r>
          </w:p>
        </w:tc>
      </w:tr>
      <w:tr w14:paraId="58F7EDC6" w14:textId="77777777" w:rsidR="00A92B2F" w:rsidRPr="007C20FA" w:rsidTr="007C45F4">
        <w:tc>
          <w:tcPr>
            <w:tcW w:type="dxa" w:w="2268"/>
          </w:tcPr>
          <w:p w14:paraId="3CE3FB60" w14:textId="77777777" w:rsidP="007C45F4" w:rsidR="00A92B2F" w:rsidRDefault="00A92B2F" w:rsidRPr="007C20FA">
            <w:r>
              <w:t xml:space="preserve">FuSa</w:t>
            </w:r>
          </w:p>
        </w:tc>
        <w:tc>
          <w:tcPr>
            <w:tcW w:type="dxa" w:w="8222"/>
          </w:tcPr>
          <w:p w14:paraId="112F66C6" w14:textId="77777777" w:rsidP="007C45F4" w:rsidR="00A92B2F" w:rsidRDefault="00A92B2F">
            <w:r>
              <w:t xml:space="preserve">Functional Safety</w:t>
            </w:r>
          </w:p>
        </w:tc>
      </w:tr>
      <w:tr w14:paraId="58F7EDC6" w14:textId="77777777" w:rsidR="00A92B2F" w:rsidRPr="007C20FA" w:rsidTr="007C45F4">
        <w:tc>
          <w:tcPr>
            <w:tcW w:type="dxa" w:w="2268"/>
          </w:tcPr>
          <w:p w14:paraId="3CE3FB60" w14:textId="77777777" w:rsidP="007C45F4" w:rsidR="00A92B2F" w:rsidRDefault="00A92B2F" w:rsidRPr="007C20FA">
            <w:r>
              <w:t xml:space="preserve">Rest Mode</w:t>
            </w:r>
          </w:p>
        </w:tc>
        <w:tc>
          <w:tcPr>
            <w:tcW w:type="dxa" w:w="8222"/>
          </w:tcPr>
          <w:p w14:paraId="112F66C6" w14:textId="77777777" w:rsidP="007C45F4" w:rsidR="00A92B2F" w:rsidRDefault="00A92B2F">
            <w:r>
              <w:t xml:space="preserve">The mode in which driver will have  Driver seat is moved back (Work mode seat position) and Steering Column is stowed inside( Work Surface will not be Arbitrated)</w:t>
            </w:r>
          </w:p>
        </w:tc>
      </w:tr>
      <w:tr w14:paraId="58F7EDC6" w14:textId="77777777" w:rsidR="00A92B2F" w:rsidRPr="007C20FA" w:rsidTr="007C45F4">
        <w:tc>
          <w:tcPr>
            <w:tcW w:type="dxa" w:w="2268"/>
          </w:tcPr>
          <w:p w14:paraId="3CE3FB60" w14:textId="77777777" w:rsidP="007C45F4" w:rsidR="00A92B2F" w:rsidRDefault="00A92B2F" w:rsidRPr="007C20FA">
            <w:r>
              <w:t xml:space="preserve">Rest state</w:t>
            </w:r>
          </w:p>
        </w:tc>
        <w:tc>
          <w:tcPr>
            <w:tcW w:type="dxa" w:w="8222"/>
          </w:tcPr>
          <w:p w14:paraId="112F66C6" w14:textId="77777777" w:rsidP="007C45F4" w:rsidR="00A92B2F" w:rsidRDefault="00A92B2F">
            <w:r>
              <w:t xml:space="preserve">The mode in which driver will have  Driver seat is moved back (Work mode seat position) and Steering Column is stowed inside( Work Surface will not be Arbitrated)</w:t>
            </w:r>
          </w:p>
        </w:tc>
      </w:tr>
      <w:tr w14:paraId="58F7EDC6" w14:textId="77777777" w:rsidR="00A92B2F" w:rsidRPr="007C20FA" w:rsidTr="007C45F4">
        <w:tc>
          <w:tcPr>
            <w:tcW w:type="dxa" w:w="2268"/>
          </w:tcPr>
          <w:p w14:paraId="3CE3FB60" w14:textId="77777777" w:rsidP="007C45F4" w:rsidR="00A92B2F" w:rsidRDefault="00A92B2F" w:rsidRPr="007C20FA">
            <w:r>
              <w:t xml:space="preserve">Stow</w:t>
            </w:r>
          </w:p>
        </w:tc>
        <w:tc>
          <w:tcPr>
            <w:tcW w:type="dxa" w:w="8222"/>
          </w:tcPr>
          <w:p w14:paraId="112F66C6" w14:textId="77777777" w:rsidP="007C45F4" w:rsidR="00A92B2F" w:rsidRDefault="00A92B2F">
            <w:r>
              <w:t xml:space="preserve">Move in / Move towards to Dashboard or Instrument Panel Cluster</w:t>
            </w:r>
          </w:p>
        </w:tc>
      </w:tr>
      <w:tr w14:paraId="58F7EDC6" w14:textId="77777777" w:rsidR="00A92B2F" w:rsidRPr="007C20FA" w:rsidTr="007C45F4">
        <w:tc>
          <w:tcPr>
            <w:tcW w:type="dxa" w:w="2268"/>
          </w:tcPr>
          <w:p w14:paraId="3CE3FB60" w14:textId="77777777" w:rsidP="007C45F4" w:rsidR="00A92B2F" w:rsidRDefault="00A92B2F" w:rsidRPr="007C20FA">
            <w:r>
              <w:t xml:space="preserve">Tray</w:t>
            </w:r>
          </w:p>
        </w:tc>
        <w:tc>
          <w:tcPr>
            <w:tcW w:type="dxa" w:w="8222"/>
          </w:tcPr>
          <w:p w14:paraId="112F66C6" w14:textId="77777777" w:rsidP="007C45F4" w:rsidR="00A92B2F" w:rsidRDefault="00A92B2F">
            <w:r>
              <w:t xml:space="preserve">Work surface where a User / Driver can use</w:t>
            </w:r>
          </w:p>
        </w:tc>
      </w:tr>
      <w:tr w14:paraId="58F7EDC6" w14:textId="77777777" w:rsidR="00A92B2F" w:rsidRPr="007C20FA" w:rsidTr="007C45F4">
        <w:tc>
          <w:tcPr>
            <w:tcW w:type="dxa" w:w="2268"/>
          </w:tcPr>
          <w:p w14:paraId="3CE3FB60" w14:textId="77777777" w:rsidP="007C45F4" w:rsidR="00A92B2F" w:rsidRDefault="00A92B2F" w:rsidRPr="007C20FA">
            <w:r>
              <w:t xml:space="preserve">Work Mode</w:t>
            </w:r>
          </w:p>
        </w:tc>
        <w:tc>
          <w:tcPr>
            <w:tcW w:type="dxa" w:w="8222"/>
          </w:tcPr>
          <w:p w14:paraId="112F66C6" w14:textId="77777777" w:rsidP="007C45F4" w:rsidR="00A92B2F" w:rsidRDefault="00A92B2F">
            <w:r>
              <w:t xml:space="preserve">The mode in which driver will have a work surface for productivity and the Driver seat is moved back (Work mode seat position) and Steering Column is stowed inside.</w:t>
            </w:r>
          </w:p>
        </w:tc>
      </w:tr>
      <w:tr w14:paraId="58F7EDC6" w14:textId="77777777" w:rsidR="00A92B2F" w:rsidRPr="007C20FA" w:rsidTr="007C45F4">
        <w:tc>
          <w:tcPr>
            <w:tcW w:type="dxa" w:w="2268"/>
          </w:tcPr>
          <w:p w14:paraId="3CE3FB60" w14:textId="77777777" w:rsidP="007C45F4" w:rsidR="00A92B2F" w:rsidRDefault="00A92B2F" w:rsidRPr="007C20FA">
            <w:r>
              <w:t xml:space="preserve">Work state</w:t>
            </w:r>
          </w:p>
        </w:tc>
        <w:tc>
          <w:tcPr>
            <w:tcW w:type="dxa" w:w="8222"/>
          </w:tcPr>
          <w:p w14:paraId="112F66C6" w14:textId="77777777" w:rsidP="007C45F4" w:rsidR="00A92B2F" w:rsidRDefault="00A92B2F">
            <w:r>
              <w:t xml:space="preserve">The mode in which driver will have a work surface for productivity and the Driver seat is moved back (Work mode seat position) and Steering Column is stowed inside.</w:t>
            </w:r>
          </w:p>
        </w:tc>
      </w:tr>
    </w:tbl>
    <w:p w14:paraId="3A69A0CB" w14:textId="6D1FE137" w:rsidP="00A92B2F" w:rsidR="00A92B2F" w:rsidRDefault="00A92B2F">
      <w:pPr>
        <w:pStyle w:val="Caption"/>
      </w:pPr>
      <w:bookmarkStart w:id="261" w:name="_Toc529191315"/>
      <w:bookmarkStart w:id="262" w:name="_Toc534968211"/>
      <w:bookmarkStart w:id="263" w:name="_Toc6466575"/>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 xml:space="preserve">9</w:t>
      </w:r>
      <w:r>
        <w:rPr>
          <w:noProof/>
        </w:rPr>
        <w:fldChar w:fldCharType="end"/>
      </w:r>
      <w:r w:rsidRPr="000662CE">
        <w:t xml:space="preserve">: Definitions used in this document</w:t>
      </w:r>
      <w:bookmarkEnd w:id="263"/>
      <w:bookmarkEnd w:id="262"/>
      <w:bookmarkEnd w:id="261"/>
    </w:p>
    <w:p w14:paraId="3586F2FF" w14:textId="77777777" w:rsidP="00B4449D" w:rsidR="00A92B2F" w:rsidRDefault="00A92B2F">
      <w:pPr>
        <w:pStyle w:val="Heading3"/>
      </w:pPr>
      <w:bookmarkStart w:id="264" w:name="_Abbreviations"/>
      <w:bookmarkEnd w:id="264"/>
      <w:bookmarkStart w:id="265" w:name="_Toc529191289"/>
      <w:bookmarkStart w:id="266" w:name="_Toc534968183"/>
      <w:bookmarkStart w:id="267" w:name="_Toc6466563"/>
      <w:r>
        <w:t xml:space="preserve">Abbreviations</w:t>
      </w:r>
      <w:bookmarkEnd w:id="267"/>
      <w:bookmarkEnd w:id="266"/>
      <w:bookmarkEnd w:id="265"/>
    </w:p>
    <w:p w14:paraId="04ED0B1A" w14:textId="77777777" w:rsidP="00A92B2F" w:rsidR="00A92B2F" w:rsidRDefault="00A92B2F" w:rsidRPr="00E07869">
      <w:pPr>
        <w:rPr>
          <w:color w:themeColor="text1" w:themeTint="80" w:val="7F7F7F"/>
        </w:rPr>
      </w:pPr>
      <w:r w:rsidRPr="00E07869">
        <w:rPr>
          <w:color w:themeColor="text1" w:themeTint="80" w:val="7F7F7F"/>
        </w:rPr>
        <w:t xml:space="preserve">No </w:t>
      </w:r>
      <w:r>
        <w:rPr>
          <w:color w:themeColor="text1" w:themeTint="80" w:val="7F7F7F"/>
        </w:rPr>
        <w:t xml:space="preserve">acronyms</w:t>
      </w:r>
      <w:r w:rsidRPr="00E07869">
        <w:rPr>
          <w:color w:themeColor="text1" w:themeTint="80" w:val="7F7F7F"/>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P="00171493" w:rsidR="00171493" w:rsidRDefault="00171493"/>
    <w:p w14:paraId="2BF3A930" w14:textId="77777777" w:rsidP="00171493" w:rsidR="00171493" w:rsidRDefault="00171493" w:rsidRPr="003D1C3C">
      <w:pPr>
        <w:spacing w:before="1440"/>
        <w:jc w:val="center"/>
        <w:rPr>
          <w:sz w:val="32"/>
        </w:rPr>
      </w:pPr>
      <w:r w:rsidRPr="003D1C3C">
        <w:rPr>
          <w:sz w:val="32"/>
        </w:rPr>
        <w:t xml:space="preserve">Document ends here.</w:t>
      </w:r>
    </w:p>
    <w:sectPr w:rsidR="00171493" w:rsidRPr="003D1C3C" w:rsidSect="00D81576">
      <w:headerReference r:id="rId50" w:type="default"/>
      <w:footerReference r:id="rId51" w:type="default"/>
      <w:pgSz w:code="9" w:h="16840" w:w="11907"/>
      <w:pgMar w:bottom="709" w:footer="737" w:gutter="0" w:header="567" w:left="862" w:right="862" w:top="68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Nuesch, Sandro (S.P.)" w:date="2019-04-02T12:24:00Z" w:initials="NS(">
    <w:p w14:paraId="114D7FD3" w14:textId="7C8E91D2" w:rsidR="00762C4F" w:rsidRPr="00922518" w:rsidRDefault="00762C4F"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762C4F" w:rsidRPr="00922518" w:rsidRDefault="00762C4F" w:rsidP="00922518">
      <w:pPr>
        <w:pStyle w:val="CommentText"/>
        <w:rPr>
          <w:rStyle w:val="CommentReference"/>
          <w:color w:val="auto"/>
        </w:rPr>
      </w:pPr>
      <w:r w:rsidRPr="00922518">
        <w:rPr>
          <w:rStyle w:val="CommentReference"/>
          <w:color w:val="auto"/>
        </w:rPr>
        <w:t>Repeat 1-4 a second time.</w:t>
      </w:r>
    </w:p>
    <w:p w14:paraId="05FD8083" w14:textId="477A97C7" w:rsidR="00762C4F" w:rsidRDefault="00762C4F" w:rsidP="00922518">
      <w:pPr>
        <w:pStyle w:val="CommentText"/>
      </w:pPr>
      <w:r w:rsidRPr="00922518">
        <w:rPr>
          <w:rStyle w:val="CommentReference"/>
          <w:b/>
          <w:color w:val="auto"/>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16D0505"/>
</w16cid:commentsIds>
</file>

<file path=word/endnotes.xml><?xml version="1.0" encoding="utf-8"?>
<w:end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endnote w:id="-1" w:type="separator">
    <w:p w14:paraId="4F7ED3CC" w14:textId="77777777" w:rsidR="00B8262D" w:rsidRDefault="00B8262D">
      <w:r>
        <w:separator/>
      </w:r>
    </w:p>
  </w:endnote>
  <w:endnote w:id="0" w:type="continuationSeparator">
    <w:p w14:paraId="6495AD0F" w14:textId="77777777" w:rsidR="00B8262D" w:rsidRDefault="00B82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2C66159F" w14:textId="455E9B26" w:rsidP="001F2112" w:rsidR="00762C4F" w:rsidRDefault="00762C4F" w:rsidRPr="004306CB">
    <w:pPr>
      <w:pStyle w:val="FAPfooter"/>
      <w:tabs>
        <w:tab w:pos="10065" w:val="right"/>
      </w:tabs>
      <w:rPr>
        <w:rFonts w:ascii="Arial" w:cs="Arial" w:hAnsi="Arial"/>
        <w:i/>
        <w:color w:themeColor="text1" w:val="000000"/>
        <w:szCs w:val="16"/>
      </w:rPr>
    </w:pPr>
    <w:r>
      <w:rPr>
        <w:rFonts w:ascii="Arial" w:cs="Arial" w:hAnsi="Arial"/>
        <w:i/>
        <w:color w:themeColor="text1" w:val="000000"/>
        <w:szCs w:val="16"/>
      </w:rPr>
      <w:t xml:space="preserve">Document Owner</w:t>
    </w:r>
    <w:r w:rsidRPr="004306CB">
      <w:rPr>
        <w:rFonts w:ascii="Arial" w:cs="Arial" w:hAnsi="Arial"/>
        <w:i/>
        <w:color w:themeColor="text1" w:val="000000"/>
        <w:szCs w:val="16"/>
      </w:rPr>
      <w:t xml:space="preserve">: </w:t>
    </w:r>
    <w:r w:rsidRPr="004306CB">
      <w:rPr>
        <w:rFonts w:ascii="Arial" w:cs="Arial" w:hAnsi="Arial"/>
        <w:i/>
        <w:color w:themeColor="text1" w:val="000000"/>
        <w:szCs w:val="16"/>
      </w:rPr>
      <w:fldChar w:fldCharType="begin"/>
    </w:r>
    <w:r w:rsidRPr="004306CB">
      <w:rPr>
        <w:rFonts w:ascii="Arial" w:cs="Arial" w:hAnsi="Arial"/>
        <w:i/>
        <w:color w:themeColor="text1" w:val="000000"/>
        <w:szCs w:val="16"/>
      </w:rPr>
      <w:instrText xml:space="preserve"> DOCPROPERTY  DocOwner  \* MERGEFORMAT </w:instrText>
    </w:r>
    <w:r w:rsidRPr="004306CB">
      <w:rPr>
        <w:rFonts w:ascii="Arial" w:cs="Arial" w:hAnsi="Arial"/>
        <w:i/>
        <w:color w:themeColor="text1" w:val="000000"/>
        <w:szCs w:val="16"/>
      </w:rPr>
      <w:fldChar w:fldCharType="separate"/>
    </w:r>
    <w:r>
      <w:rPr>
        <w:rFonts w:ascii="Arial" w:cs="Arial" w:hAnsi="Arial"/>
        <w:i/>
        <w:color w:themeColor="text1" w:val="000000"/>
        <w:szCs w:val="16"/>
      </w:rPr>
      <w:t xml:space="preserve">MyName</w:t>
    </w:r>
    <w:r w:rsidRPr="004306CB">
      <w:rPr>
        <w:rFonts w:ascii="Arial" w:cs="Arial" w:hAnsi="Arial"/>
        <w:i/>
        <w:color w:themeColor="text1" w:val="000000"/>
        <w:szCs w:val="16"/>
      </w:rPr>
      <w:fldChar w:fldCharType="end"/>
    </w:r>
    <w:r w:rsidRPr="004306CB">
      <w:rPr>
        <w:rFonts w:ascii="Arial" w:cs="Arial" w:hAnsi="Arial"/>
        <w:i/>
        <w:color w:themeColor="text1" w:val="000000"/>
        <w:szCs w:val="16"/>
      </w:rPr>
      <w:tab/>
    </w:r>
    <w:r>
      <w:rPr>
        <w:rFonts w:ascii="Arial" w:cs="Arial" w:hAnsi="Arial"/>
        <w:i/>
        <w:color w:themeColor="text1" w:val="000000"/>
        <w:szCs w:val="16"/>
      </w:rPr>
      <w:t xml:space="preserve">Document ID: </w:t>
    </w:r>
    <w:r w:rsidRPr="0070003A">
      <w:rPr>
        <w:rFonts w:ascii="Arial" w:cs="Arial" w:hAnsi="Arial"/>
        <w:i/>
        <w:color w:themeColor="text1" w:val="000000"/>
        <w:szCs w:val="16"/>
      </w:rPr>
      <w:fldChar w:fldCharType="begin"/>
    </w:r>
    <w:r w:rsidRPr="0070003A">
      <w:rPr>
        <w:rFonts w:ascii="Arial" w:cs="Arial" w:hAnsi="Arial"/>
        <w:i/>
        <w:color w:themeColor="text1" w:val="000000"/>
        <w:szCs w:val="16"/>
      </w:rPr>
      <w:instrText xml:space="preserve"> FILENAME  \* Lower  \* MERGEFORMAT </w:instrText>
    </w:r>
    <w:r w:rsidRPr="0070003A">
      <w:rPr>
        <w:rFonts w:ascii="Arial" w:cs="Arial" w:hAnsi="Arial"/>
        <w:i/>
        <w:color w:themeColor="text1" w:val="000000"/>
        <w:szCs w:val="16"/>
      </w:rPr>
      <w:fldChar w:fldCharType="separate"/>
    </w:r>
    <w:r>
      <w:rPr>
        <w:rFonts w:ascii="Arial" w:cs="Arial" w:hAnsi="Arial"/>
        <w:i/>
        <w:color w:themeColor="text1" w:val="000000"/>
        <w:szCs w:val="16"/>
      </w:rPr>
      <w:t xml:space="preserve">functionspec_sysmlreporttemplate</w:t>
    </w:r>
    <w:r w:rsidRPr="0070003A">
      <w:rPr>
        <w:rFonts w:ascii="Arial" w:cs="Arial" w:hAnsi="Arial"/>
        <w:i/>
        <w:color w:themeColor="text1" w:val="000000"/>
        <w:szCs w:val="16"/>
      </w:rPr>
      <w:fldChar w:fldCharType="end"/>
    </w:r>
  </w:p>
  <w:p w14:paraId="63583E90" w14:textId="7F679F38" w:rsidP="001F2112" w:rsidR="00762C4F" w:rsidRDefault="00762C4F" w:rsidRPr="004306CB">
    <w:pPr>
      <w:pStyle w:val="FAPfooter"/>
      <w:tabs>
        <w:tab w:pos="10065" w:val="right"/>
      </w:tabs>
      <w:rPr>
        <w:rFonts w:ascii="Arial" w:cs="Arial" w:hAnsi="Arial"/>
        <w:i/>
        <w:color w:themeColor="text1" w:val="000000"/>
        <w:szCs w:val="16"/>
      </w:rPr>
    </w:pPr>
    <w:r w:rsidRPr="004306CB">
      <w:rPr>
        <w:rFonts w:ascii="Arial" w:cs="Arial" w:hAnsi="Arial"/>
        <w:i/>
        <w:color w:themeColor="text1" w:val="000000"/>
        <w:szCs w:val="16"/>
      </w:rPr>
      <w:t xml:space="preserve">GIS1 Item Number: </w:t>
    </w:r>
    <w:r w:rsidRPr="00417222">
      <w:rPr>
        <w:rFonts w:ascii="Arial" w:cs="Arial" w:hAnsi="Arial"/>
        <w:i/>
        <w:color w:themeColor="text1" w:val="000000"/>
        <w:szCs w:val="16"/>
      </w:rPr>
      <w:fldChar w:fldCharType="begin"/>
    </w:r>
    <w:r w:rsidRPr="00417222">
      <w:rPr>
        <w:rFonts w:ascii="Arial" w:cs="Arial" w:hAnsi="Arial"/>
        <w:i/>
        <w:color w:themeColor="text1" w:val="000000"/>
        <w:szCs w:val="16"/>
      </w:rPr>
      <w:instrText xml:space="preserve"> DOCPROPERTY  DocGis1ItemNumber  \* MERGEFORMAT </w:instrText>
    </w:r>
    <w:r w:rsidRPr="00417222">
      <w:rPr>
        <w:rFonts w:ascii="Arial" w:cs="Arial" w:hAnsi="Arial"/>
        <w:i/>
        <w:color w:themeColor="text1" w:val="000000"/>
        <w:szCs w:val="16"/>
      </w:rPr>
      <w:fldChar w:fldCharType="separate"/>
    </w:r>
    <w:r>
      <w:rPr>
        <w:rFonts w:ascii="Arial" w:cs="Arial" w:hAnsi="Arial"/>
        <w:i/>
        <w:color w:themeColor="text1" w:val="000000"/>
        <w:szCs w:val="16"/>
      </w:rPr>
      <w:t xml:space="preserve">27.60/35</w:t>
    </w:r>
    <w:r w:rsidRPr="00417222">
      <w:rPr>
        <w:rFonts w:ascii="Arial" w:cs="Arial" w:hAnsi="Arial"/>
        <w:i/>
        <w:color w:themeColor="text1" w:val="000000"/>
        <w:szCs w:val="16"/>
      </w:rPr>
      <w:fldChar w:fldCharType="end"/>
    </w:r>
    <w:r>
      <w:tab/>
    </w:r>
    <w:r w:rsidRPr="004306CB">
      <w:rPr>
        <w:rFonts w:ascii="Arial" w:cs="Arial" w:hAnsi="Arial"/>
        <w:i/>
        <w:color w:themeColor="text1" w:val="000000"/>
        <w:szCs w:val="16"/>
      </w:rPr>
      <w:t xml:space="preserve">Date Issued: </w:t>
    </w:r>
    <w:r>
      <w:rPr>
        <w:rFonts w:ascii="Arial" w:cs="Arial" w:hAnsi="Arial"/>
        <w:i/>
        <w:color w:val="auto"/>
      </w:rPr>
      <w:t xml:space="preserve">2021-02-24</w:t>
    </w:r>
  </w:p>
  <w:p w14:paraId="4B65174B" w14:textId="3D7785F5" w:rsidP="0070003A" w:rsidR="00762C4F" w:rsidRDefault="00762C4F" w:rsidRPr="004306CB">
    <w:pPr>
      <w:pStyle w:val="FAPfooter"/>
      <w:tabs>
        <w:tab w:pos="5103" w:val="center"/>
        <w:tab w:pos="10065" w:val="right"/>
        <w:tab w:pos="10206" w:val="right"/>
      </w:tabs>
      <w:rPr>
        <w:rFonts w:ascii="Arial" w:cs="Arial" w:hAnsi="Arial"/>
        <w:i/>
        <w:color w:themeColor="text1" w:val="000000"/>
        <w:szCs w:val="16"/>
      </w:rPr>
    </w:pPr>
    <w:r w:rsidRPr="004306CB">
      <w:rPr>
        <w:rFonts w:ascii="Arial" w:cs="Arial" w:hAnsi="Arial"/>
        <w:i/>
        <w:color w:themeColor="text1" w:val="000000"/>
        <w:szCs w:val="16"/>
      </w:rPr>
      <w:t xml:space="preserve">GIS2 Classification: </w:t>
    </w:r>
    <w:r w:rsidRPr="00417222">
      <w:rPr>
        <w:rFonts w:ascii="Arial" w:cs="Arial" w:hAnsi="Arial"/>
        <w:i/>
        <w:color w:themeColor="text1" w:val="000000"/>
        <w:szCs w:val="16"/>
      </w:rPr>
      <w:fldChar w:fldCharType="begin"/>
    </w:r>
    <w:r w:rsidRPr="00417222">
      <w:rPr>
        <w:rFonts w:ascii="Arial" w:cs="Arial" w:hAnsi="Arial"/>
        <w:i/>
        <w:color w:themeColor="text1" w:val="000000"/>
        <w:szCs w:val="16"/>
      </w:rPr>
      <w:instrText xml:space="preserve"> DOCPROPERTY  DocGis2Classification  \* MERGEFORMAT </w:instrText>
    </w:r>
    <w:r w:rsidRPr="00417222">
      <w:rPr>
        <w:rFonts w:ascii="Arial" w:cs="Arial" w:hAnsi="Arial"/>
        <w:i/>
        <w:color w:themeColor="text1" w:val="000000"/>
        <w:szCs w:val="16"/>
      </w:rPr>
      <w:fldChar w:fldCharType="separate"/>
    </w:r>
    <w:r>
      <w:rPr>
        <w:rFonts w:ascii="Arial" w:cs="Arial" w:hAnsi="Arial"/>
        <w:i/>
        <w:color w:themeColor="text1" w:val="000000"/>
        <w:szCs w:val="16"/>
      </w:rPr>
      <w:t xml:space="preserve">Confidential</w:t>
    </w:r>
    <w:r w:rsidRPr="00417222">
      <w:rPr>
        <w:rFonts w:ascii="Arial" w:cs="Arial" w:hAnsi="Arial"/>
        <w:i/>
        <w:color w:themeColor="text1" w:val="000000"/>
        <w:szCs w:val="16"/>
      </w:rPr>
      <w:fldChar w:fldCharType="end"/>
    </w:r>
    <w:r>
      <w:tab/>
    </w:r>
    <w:r w:rsidRPr="004306CB">
      <w:rPr>
        <w:rFonts w:ascii="Arial" w:cs="Arial" w:hAnsi="Arial"/>
        <w:color w:themeColor="text1" w:val="000000"/>
        <w:szCs w:val="16"/>
      </w:rPr>
      <w:t xml:space="preserve">Page </w:t>
    </w:r>
    <w:r w:rsidRPr="004306CB">
      <w:rPr>
        <w:rFonts w:ascii="Arial" w:cs="Arial" w:hAnsi="Arial"/>
        <w:color w:themeColor="text1" w:val="000000"/>
        <w:szCs w:val="16"/>
      </w:rPr>
      <w:fldChar w:fldCharType="begin"/>
    </w:r>
    <w:r w:rsidRPr="004306CB">
      <w:rPr>
        <w:rFonts w:ascii="Arial" w:cs="Arial" w:hAnsi="Arial"/>
        <w:color w:themeColor="text1" w:val="000000"/>
        <w:szCs w:val="16"/>
      </w:rPr>
      <w:instrText xml:space="preserve"> PAGE </w:instrText>
    </w:r>
    <w:r w:rsidRPr="004306CB">
      <w:rPr>
        <w:rFonts w:ascii="Arial" w:cs="Arial" w:hAnsi="Arial"/>
        <w:color w:themeColor="text1" w:val="000000"/>
        <w:szCs w:val="16"/>
      </w:rPr>
      <w:fldChar w:fldCharType="separate"/>
    </w:r>
    <w:r>
      <w:rPr>
        <w:rFonts w:ascii="Arial" w:cs="Arial" w:hAnsi="Arial"/>
        <w:color w:themeColor="text1" w:val="000000"/>
        <w:szCs w:val="16"/>
      </w:rPr>
      <w:t xml:space="preserve">14</w:t>
    </w:r>
    <w:r w:rsidRPr="004306CB">
      <w:rPr>
        <w:rFonts w:ascii="Arial" w:cs="Arial" w:hAnsi="Arial"/>
        <w:color w:themeColor="text1" w:val="000000"/>
        <w:szCs w:val="16"/>
      </w:rPr>
      <w:fldChar w:fldCharType="end"/>
    </w:r>
    <w:r w:rsidRPr="004306CB">
      <w:rPr>
        <w:rFonts w:ascii="Arial" w:cs="Arial" w:hAnsi="Arial"/>
        <w:color w:themeColor="text1" w:val="000000"/>
        <w:szCs w:val="16"/>
      </w:rPr>
      <w:t xml:space="preserve"> of </w:t>
    </w:r>
    <w:r w:rsidRPr="004306CB">
      <w:rPr>
        <w:rFonts w:ascii="Arial" w:cs="Arial" w:hAnsi="Arial"/>
        <w:color w:themeColor="text1" w:val="000000"/>
        <w:szCs w:val="16"/>
      </w:rPr>
      <w:fldChar w:fldCharType="begin"/>
    </w:r>
    <w:r w:rsidRPr="004306CB">
      <w:rPr>
        <w:rFonts w:ascii="Arial" w:cs="Arial" w:hAnsi="Arial"/>
        <w:color w:themeColor="text1" w:val="000000"/>
        <w:szCs w:val="16"/>
      </w:rPr>
      <w:instrText xml:space="preserve"> NUMPAGES </w:instrText>
    </w:r>
    <w:r w:rsidRPr="004306CB">
      <w:rPr>
        <w:rFonts w:ascii="Arial" w:cs="Arial" w:hAnsi="Arial"/>
        <w:color w:themeColor="text1" w:val="000000"/>
        <w:szCs w:val="16"/>
      </w:rPr>
      <w:fldChar w:fldCharType="separate"/>
    </w:r>
    <w:r>
      <w:rPr>
        <w:rFonts w:ascii="Arial" w:cs="Arial" w:hAnsi="Arial"/>
        <w:color w:themeColor="text1" w:val="000000"/>
        <w:szCs w:val="16"/>
      </w:rPr>
      <w:t xml:space="preserve">40</w:t>
    </w:r>
    <w:r w:rsidRPr="004306CB">
      <w:rPr>
        <w:rFonts w:ascii="Arial" w:cs="Arial" w:hAnsi="Arial"/>
        <w:color w:themeColor="text1" w:val="000000"/>
        <w:szCs w:val="16"/>
      </w:rPr>
      <w:fldChar w:fldCharType="end"/>
    </w:r>
    <w:r w:rsidRPr="004306CB">
      <w:rPr>
        <w:rFonts w:ascii="Arial" w:cs="Arial" w:hAnsi="Arial"/>
        <w:color w:themeColor="text1" w:val="000000"/>
        <w:szCs w:val="16"/>
      </w:rPr>
      <w:tab/>
    </w:r>
    <w:r w:rsidRPr="004306CB">
      <w:rPr>
        <w:rFonts w:ascii="Arial" w:cs="Arial" w:hAnsi="Arial"/>
        <w:i/>
        <w:color w:themeColor="text1" w:val="000000"/>
        <w:szCs w:val="16"/>
      </w:rPr>
      <w:t xml:space="preserve">Last Revised: </w:t>
    </w:r>
    <w:r>
      <w:rPr>
        <w:rFonts w:ascii="Arial" w:cs="Arial" w:hAnsi="Arial"/>
        <w:i/>
        <w:color w:val="auto"/>
      </w:rPr>
      <w:t xml:space="preserve">2021-02-24</w:t>
    </w:r>
  </w:p>
</w:ftr>
</file>

<file path=word/footer2.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18791198" w14:textId="48183FB9" w:rsidP="00806067" w:rsidR="00762C4F" w:rsidRDefault="00762C4F" w:rsidRPr="004306CB">
    <w:pPr>
      <w:pStyle w:val="FAPfooter"/>
      <w:pBdr>
        <w:top w:color="auto" w:space="1" w:sz="4" w:val="single"/>
      </w:pBdr>
      <w:tabs>
        <w:tab w:pos="10065" w:val="right"/>
      </w:tabs>
      <w:rPr>
        <w:rFonts w:ascii="Arial" w:cs="Arial" w:hAnsi="Arial"/>
        <w:i/>
        <w:color w:themeColor="text1" w:val="000000"/>
        <w:szCs w:val="16"/>
      </w:rPr>
    </w:pPr>
    <w:r>
      <w:rPr>
        <w:rFonts w:ascii="Arial" w:cs="Arial" w:hAnsi="Arial"/>
        <w:i/>
        <w:color w:themeColor="text1" w:val="000000"/>
        <w:szCs w:val="16"/>
      </w:rPr>
      <w:t xml:space="preserve">Document Owner</w:t>
    </w:r>
    <w:r w:rsidRPr="004306CB">
      <w:rPr>
        <w:rFonts w:ascii="Arial" w:cs="Arial" w:hAnsi="Arial"/>
        <w:i/>
        <w:color w:themeColor="text1" w:val="000000"/>
        <w:szCs w:val="16"/>
      </w:rPr>
      <w:t xml:space="preserve">:</w:t>
    </w:r>
    <w:r>
      <w:rPr>
        <w:rFonts w:ascii="Arial" w:cs="Arial" w:hAnsi="Arial"/>
        <w:i/>
        <w:color w:themeColor="text1" w:val="000000"/>
        <w:szCs w:val="16"/>
      </w:rPr>
      <w:t xml:space="preserve"> </w:t>
    </w:r>
    <w:r w:rsidRPr="004306CB">
      <w:rPr>
        <w:rFonts w:ascii="Arial" w:cs="Arial" w:hAnsi="Arial"/>
        <w:i/>
        <w:color w:themeColor="text1" w:val="000000"/>
        <w:szCs w:val="16"/>
      </w:rPr>
      <w:fldChar w:fldCharType="begin"/>
    </w:r>
    <w:r w:rsidRPr="004306CB">
      <w:rPr>
        <w:rFonts w:ascii="Arial" w:cs="Arial" w:hAnsi="Arial"/>
        <w:i/>
        <w:color w:themeColor="text1" w:val="000000"/>
        <w:szCs w:val="16"/>
      </w:rPr>
      <w:instrText xml:space="preserve"> DOCPROPERTY  DocOwner  \* MERGEFORMAT </w:instrText>
    </w:r>
    <w:r w:rsidRPr="004306CB">
      <w:rPr>
        <w:rFonts w:ascii="Arial" w:cs="Arial" w:hAnsi="Arial"/>
        <w:i/>
        <w:color w:themeColor="text1" w:val="000000"/>
        <w:szCs w:val="16"/>
      </w:rPr>
      <w:fldChar w:fldCharType="separate"/>
    </w:r>
    <w:r>
      <w:rPr>
        <w:rFonts w:ascii="Arial" w:cs="Arial" w:hAnsi="Arial"/>
        <w:i/>
        <w:color w:themeColor="text1" w:val="000000"/>
        <w:szCs w:val="16"/>
      </w:rPr>
      <w:t xml:space="preserve">MyName</w:t>
    </w:r>
    <w:r w:rsidRPr="004306CB">
      <w:rPr>
        <w:rFonts w:ascii="Arial" w:cs="Arial" w:hAnsi="Arial"/>
        <w:i/>
        <w:color w:themeColor="text1" w:val="000000"/>
        <w:szCs w:val="16"/>
      </w:rPr>
      <w:fldChar w:fldCharType="end"/>
    </w:r>
    <w:r w:rsidRPr="004306CB">
      <w:rPr>
        <w:rFonts w:ascii="Arial" w:cs="Arial" w:hAnsi="Arial"/>
        <w:i/>
        <w:color w:themeColor="text1" w:val="000000"/>
        <w:szCs w:val="16"/>
      </w:rPr>
      <w:tab/>
    </w:r>
    <w:r>
      <w:rPr>
        <w:rFonts w:ascii="Arial" w:cs="Arial" w:hAnsi="Arial"/>
        <w:i/>
        <w:color w:themeColor="text1" w:val="000000"/>
        <w:szCs w:val="16"/>
      </w:rPr>
      <w:t xml:space="preserve">Document ID: </w:t>
    </w:r>
    <w:r w:rsidRPr="0070003A">
      <w:rPr>
        <w:rFonts w:ascii="Arial" w:cs="Arial" w:hAnsi="Arial"/>
        <w:i/>
        <w:color w:themeColor="text1" w:val="000000"/>
        <w:szCs w:val="16"/>
      </w:rPr>
      <w:fldChar w:fldCharType="begin"/>
    </w:r>
    <w:r w:rsidRPr="0070003A">
      <w:rPr>
        <w:rFonts w:ascii="Arial" w:cs="Arial" w:hAnsi="Arial"/>
        <w:i/>
        <w:color w:themeColor="text1" w:val="000000"/>
        <w:szCs w:val="16"/>
      </w:rPr>
      <w:instrText xml:space="preserve"> FILENAME  \* Lower  \* MERGEFORMAT </w:instrText>
    </w:r>
    <w:r w:rsidRPr="0070003A">
      <w:rPr>
        <w:rFonts w:ascii="Arial" w:cs="Arial" w:hAnsi="Arial"/>
        <w:i/>
        <w:color w:themeColor="text1" w:val="000000"/>
        <w:szCs w:val="16"/>
      </w:rPr>
      <w:fldChar w:fldCharType="separate"/>
    </w:r>
    <w:r>
      <w:rPr>
        <w:rFonts w:ascii="Arial" w:cs="Arial" w:hAnsi="Arial"/>
        <w:i/>
        <w:color w:themeColor="text1" w:val="000000"/>
        <w:szCs w:val="16"/>
      </w:rPr>
      <w:t xml:space="preserve">functionspec_sysmlreporttemplate</w:t>
    </w:r>
    <w:r w:rsidRPr="0070003A">
      <w:rPr>
        <w:rFonts w:ascii="Arial" w:cs="Arial" w:hAnsi="Arial"/>
        <w:i/>
        <w:color w:themeColor="text1" w:val="000000"/>
        <w:szCs w:val="16"/>
      </w:rPr>
      <w:fldChar w:fldCharType="end"/>
    </w:r>
  </w:p>
  <w:p w14:paraId="77A4B0C2" w14:textId="5F5D9D94" w:rsidP="001F2112" w:rsidR="00762C4F" w:rsidRDefault="00762C4F" w:rsidRPr="004306CB">
    <w:pPr>
      <w:pStyle w:val="FAPfooter"/>
      <w:tabs>
        <w:tab w:pos="10065" w:val="right"/>
      </w:tabs>
      <w:rPr>
        <w:rFonts w:ascii="Arial" w:cs="Arial" w:hAnsi="Arial"/>
        <w:i/>
        <w:color w:themeColor="text1" w:val="000000"/>
        <w:szCs w:val="16"/>
      </w:rPr>
    </w:pPr>
    <w:r w:rsidRPr="004306CB">
      <w:rPr>
        <w:rFonts w:ascii="Arial" w:cs="Arial" w:hAnsi="Arial"/>
        <w:i/>
        <w:color w:themeColor="text1" w:val="000000"/>
        <w:szCs w:val="16"/>
      </w:rPr>
      <w:t xml:space="preserve">GIS1 Item Number: </w:t>
    </w:r>
    <w:r w:rsidRPr="00417222">
      <w:rPr>
        <w:rFonts w:ascii="Arial" w:cs="Arial" w:hAnsi="Arial"/>
        <w:i/>
        <w:color w:themeColor="text1" w:val="000000"/>
        <w:szCs w:val="16"/>
      </w:rPr>
      <w:fldChar w:fldCharType="begin"/>
    </w:r>
    <w:r w:rsidRPr="00417222">
      <w:rPr>
        <w:rFonts w:ascii="Arial" w:cs="Arial" w:hAnsi="Arial"/>
        <w:i/>
        <w:color w:themeColor="text1" w:val="000000"/>
        <w:szCs w:val="16"/>
      </w:rPr>
      <w:instrText xml:space="preserve"> DOCPROPERTY  DocGis1ItemNumber  \* MERGEFORMAT </w:instrText>
    </w:r>
    <w:r w:rsidRPr="00417222">
      <w:rPr>
        <w:rFonts w:ascii="Arial" w:cs="Arial" w:hAnsi="Arial"/>
        <w:i/>
        <w:color w:themeColor="text1" w:val="000000"/>
        <w:szCs w:val="16"/>
      </w:rPr>
      <w:fldChar w:fldCharType="separate"/>
    </w:r>
    <w:r>
      <w:rPr>
        <w:rFonts w:ascii="Arial" w:cs="Arial" w:hAnsi="Arial"/>
        <w:i/>
        <w:color w:themeColor="text1" w:val="000000"/>
        <w:szCs w:val="16"/>
      </w:rPr>
      <w:t xml:space="preserve">27.60/35</w:t>
    </w:r>
    <w:r w:rsidRPr="00417222">
      <w:rPr>
        <w:rFonts w:ascii="Arial" w:cs="Arial" w:hAnsi="Arial"/>
        <w:i/>
        <w:color w:themeColor="text1" w:val="000000"/>
        <w:szCs w:val="16"/>
      </w:rPr>
      <w:fldChar w:fldCharType="end"/>
    </w:r>
    <w:r>
      <w:tab/>
    </w:r>
    <w:r w:rsidRPr="004306CB">
      <w:rPr>
        <w:rFonts w:ascii="Arial" w:cs="Arial" w:hAnsi="Arial"/>
        <w:i/>
        <w:color w:themeColor="text1" w:val="000000"/>
        <w:szCs w:val="16"/>
      </w:rPr>
      <w:t xml:space="preserve">Date Issued: </w:t>
    </w:r>
    <w:r>
      <w:rPr>
        <w:rFonts w:ascii="Arial" w:cs="Arial" w:hAnsi="Arial"/>
        <w:i/>
        <w:color w:val="auto"/>
      </w:rPr>
      <w:t xml:space="preserve">2021-02-24</w:t>
    </w:r>
  </w:p>
  <w:p w14:paraId="041DF9B1" w14:textId="366722D6" w:rsidP="0070003A" w:rsidR="00762C4F" w:rsidRDefault="00762C4F" w:rsidRPr="004306CB">
    <w:pPr>
      <w:pStyle w:val="FAPfooter"/>
      <w:tabs>
        <w:tab w:pos="5103" w:val="center"/>
        <w:tab w:pos="10065" w:val="right"/>
        <w:tab w:pos="10206" w:val="right"/>
      </w:tabs>
      <w:rPr>
        <w:rFonts w:ascii="Arial" w:cs="Arial" w:hAnsi="Arial"/>
        <w:i/>
        <w:color w:themeColor="text1" w:val="000000"/>
        <w:szCs w:val="16"/>
      </w:rPr>
    </w:pPr>
    <w:r w:rsidRPr="004306CB">
      <w:rPr>
        <w:rFonts w:ascii="Arial" w:cs="Arial" w:hAnsi="Arial"/>
        <w:i/>
        <w:color w:themeColor="text1" w:val="000000"/>
        <w:szCs w:val="16"/>
      </w:rPr>
      <w:t xml:space="preserve">GIS2 Classification: </w:t>
    </w:r>
    <w:r w:rsidRPr="00417222">
      <w:rPr>
        <w:rFonts w:ascii="Arial" w:cs="Arial" w:hAnsi="Arial"/>
        <w:i/>
        <w:color w:themeColor="text1" w:val="000000"/>
        <w:szCs w:val="16"/>
      </w:rPr>
      <w:fldChar w:fldCharType="begin"/>
    </w:r>
    <w:r w:rsidRPr="00417222">
      <w:rPr>
        <w:rFonts w:ascii="Arial" w:cs="Arial" w:hAnsi="Arial"/>
        <w:i/>
        <w:color w:themeColor="text1" w:val="000000"/>
        <w:szCs w:val="16"/>
      </w:rPr>
      <w:instrText xml:space="preserve"> DOCPROPERTY  DocGis2Classification  \* MERGEFORMAT </w:instrText>
    </w:r>
    <w:r w:rsidRPr="00417222">
      <w:rPr>
        <w:rFonts w:ascii="Arial" w:cs="Arial" w:hAnsi="Arial"/>
        <w:i/>
        <w:color w:themeColor="text1" w:val="000000"/>
        <w:szCs w:val="16"/>
      </w:rPr>
      <w:fldChar w:fldCharType="separate"/>
    </w:r>
    <w:r>
      <w:rPr>
        <w:rFonts w:ascii="Arial" w:cs="Arial" w:hAnsi="Arial"/>
        <w:i/>
        <w:color w:themeColor="text1" w:val="000000"/>
        <w:szCs w:val="16"/>
      </w:rPr>
      <w:t xml:space="preserve">Confidential</w:t>
    </w:r>
    <w:r w:rsidRPr="00417222">
      <w:rPr>
        <w:rFonts w:ascii="Arial" w:cs="Arial" w:hAnsi="Arial"/>
        <w:i/>
        <w:color w:themeColor="text1" w:val="000000"/>
        <w:szCs w:val="16"/>
      </w:rPr>
      <w:fldChar w:fldCharType="end"/>
    </w:r>
    <w:r>
      <w:tab/>
    </w:r>
    <w:r w:rsidRPr="004306CB">
      <w:rPr>
        <w:rFonts w:ascii="Arial" w:cs="Arial" w:hAnsi="Arial"/>
        <w:color w:themeColor="text1" w:val="000000"/>
        <w:szCs w:val="16"/>
      </w:rPr>
      <w:t xml:space="preserve">Page </w:t>
    </w:r>
    <w:r w:rsidRPr="004306CB">
      <w:rPr>
        <w:rFonts w:ascii="Arial" w:cs="Arial" w:hAnsi="Arial"/>
        <w:color w:themeColor="text1" w:val="000000"/>
        <w:szCs w:val="16"/>
      </w:rPr>
      <w:fldChar w:fldCharType="begin"/>
    </w:r>
    <w:r w:rsidRPr="004306CB">
      <w:rPr>
        <w:rFonts w:ascii="Arial" w:cs="Arial" w:hAnsi="Arial"/>
        <w:color w:themeColor="text1" w:val="000000"/>
        <w:szCs w:val="16"/>
      </w:rPr>
      <w:instrText xml:space="preserve"> PAGE </w:instrText>
    </w:r>
    <w:r w:rsidRPr="004306CB">
      <w:rPr>
        <w:rFonts w:ascii="Arial" w:cs="Arial" w:hAnsi="Arial"/>
        <w:color w:themeColor="text1" w:val="000000"/>
        <w:szCs w:val="16"/>
      </w:rPr>
      <w:fldChar w:fldCharType="separate"/>
    </w:r>
    <w:r>
      <w:rPr>
        <w:rFonts w:ascii="Arial" w:cs="Arial" w:hAnsi="Arial"/>
        <w:color w:themeColor="text1" w:val="000000"/>
        <w:szCs w:val="16"/>
      </w:rPr>
      <w:t xml:space="preserve">26</w:t>
    </w:r>
    <w:r w:rsidRPr="004306CB">
      <w:rPr>
        <w:rFonts w:ascii="Arial" w:cs="Arial" w:hAnsi="Arial"/>
        <w:color w:themeColor="text1" w:val="000000"/>
        <w:szCs w:val="16"/>
      </w:rPr>
      <w:fldChar w:fldCharType="end"/>
    </w:r>
    <w:r w:rsidRPr="004306CB">
      <w:rPr>
        <w:rFonts w:ascii="Arial" w:cs="Arial" w:hAnsi="Arial"/>
        <w:color w:themeColor="text1" w:val="000000"/>
        <w:szCs w:val="16"/>
      </w:rPr>
      <w:t xml:space="preserve"> of </w:t>
    </w:r>
    <w:r w:rsidRPr="004306CB">
      <w:rPr>
        <w:rFonts w:ascii="Arial" w:cs="Arial" w:hAnsi="Arial"/>
        <w:color w:themeColor="text1" w:val="000000"/>
        <w:szCs w:val="16"/>
      </w:rPr>
      <w:fldChar w:fldCharType="begin"/>
    </w:r>
    <w:r w:rsidRPr="004306CB">
      <w:rPr>
        <w:rFonts w:ascii="Arial" w:cs="Arial" w:hAnsi="Arial"/>
        <w:color w:themeColor="text1" w:val="000000"/>
        <w:szCs w:val="16"/>
      </w:rPr>
      <w:instrText xml:space="preserve"> NUMPAGES </w:instrText>
    </w:r>
    <w:r w:rsidRPr="004306CB">
      <w:rPr>
        <w:rFonts w:ascii="Arial" w:cs="Arial" w:hAnsi="Arial"/>
        <w:color w:themeColor="text1" w:val="000000"/>
        <w:szCs w:val="16"/>
      </w:rPr>
      <w:fldChar w:fldCharType="separate"/>
    </w:r>
    <w:r>
      <w:rPr>
        <w:rFonts w:ascii="Arial" w:cs="Arial" w:hAnsi="Arial"/>
        <w:color w:themeColor="text1" w:val="000000"/>
        <w:szCs w:val="16"/>
      </w:rPr>
      <w:t xml:space="preserve">40</w:t>
    </w:r>
    <w:r w:rsidRPr="004306CB">
      <w:rPr>
        <w:rFonts w:ascii="Arial" w:cs="Arial" w:hAnsi="Arial"/>
        <w:color w:themeColor="text1" w:val="000000"/>
        <w:szCs w:val="16"/>
      </w:rPr>
      <w:fldChar w:fldCharType="end"/>
    </w:r>
    <w:r w:rsidRPr="004306CB">
      <w:rPr>
        <w:rFonts w:ascii="Arial" w:cs="Arial" w:hAnsi="Arial"/>
        <w:color w:themeColor="text1" w:val="000000"/>
        <w:szCs w:val="16"/>
      </w:rPr>
      <w:tab/>
    </w:r>
    <w:r w:rsidRPr="004306CB">
      <w:rPr>
        <w:rFonts w:ascii="Arial" w:cs="Arial" w:hAnsi="Arial"/>
        <w:i/>
        <w:color w:themeColor="text1" w:val="000000"/>
        <w:szCs w:val="16"/>
      </w:rPr>
      <w:t xml:space="preserve">Last Revised: </w:t>
    </w:r>
    <w:r>
      <w:rPr>
        <w:rFonts w:ascii="Arial" w:cs="Arial" w:hAnsi="Arial"/>
        <w:i/>
        <w:color w:val="auto"/>
      </w:rPr>
      <w:t xml:space="preserve">2021-02-24</w:t>
    </w:r>
  </w:p>
</w:ftr>
</file>

<file path=word/footnotes.xml><?xml version="1.0" encoding="utf-8"?>
<w:foot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footnote w:id="-1" w:type="separator">
    <w:p w14:paraId="3CCD3A66" w14:textId="77777777" w:rsidR="00B8262D" w:rsidRDefault="00B8262D">
      <w:r>
        <w:separator/>
      </w:r>
    </w:p>
  </w:footnote>
  <w:footnote w:id="0" w:type="continuationSeparator">
    <w:p w14:paraId="29B857BC" w14:textId="77777777" w:rsidR="00B8262D" w:rsidRDefault="00B8262D">
      <w:r>
        <w:continuationSeparator/>
      </w:r>
    </w:p>
  </w:footnote>
</w:footnotes>
</file>

<file path=word/header1.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6F881302" w14:textId="77777777" w:rsidP="0018532F" w:rsidR="00762C4F" w:rsidRDefault="00762C4F" w:rsidRPr="00FC036D">
    <w:pPr>
      <w:ind w:left="-142"/>
      <w:jc w:val="center"/>
      <w:rPr>
        <w:rFonts w:cs="Arial"/>
        <w:b/>
        <w:sz w:val="32"/>
        <w:szCs w:val="32"/>
      </w:rPr>
    </w:pPr>
    <w:r>
      <w:rPr>
        <w:b/>
        <w:noProof/>
        <w:sz w:val="32"/>
        <w:szCs w:val="32"/>
      </w:rPr>
      <w:drawing>
        <wp:anchor allowOverlap="1" behindDoc="1" distB="0" distL="114300" distR="114300" distT="0" layoutInCell="1" locked="0" relativeHeight="251658240" simplePos="0" wp14:anchorId="1CC60A8F" wp14:editId="748FDCBF">
          <wp:simplePos x="0" y="0"/>
          <wp:positionH relativeFrom="column">
            <wp:align>left</wp:align>
          </wp:positionH>
          <wp:positionV relativeFrom="paragraph">
            <wp:posOffset>-33655</wp:posOffset>
          </wp:positionV>
          <wp:extent cx="1217295" cy="608965"/>
          <wp:effectExtent b="635" l="0" r="1905" t="0"/>
          <wp:wrapNone/>
          <wp:docPr descr="Fod Logo"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Fod Logo" id="1" name="Picture 4"/>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 xml:space="preserve">Function (Group)</w:t>
    </w:r>
    <w:r>
      <w:rPr>
        <w:rFonts w:cs="Arial"/>
        <w:b/>
        <w:sz w:val="32"/>
        <w:szCs w:val="32"/>
      </w:rPr>
      <w:t xml:space="preserve"> Specification</w:t>
    </w:r>
  </w:p>
  <w:p w14:paraId="524E1C07" w14:textId="77777777" w:rsidP="00A6652D" w:rsidR="00762C4F" w:rsidRDefault="00762C4F" w:rsidRPr="00A6652D">
    <w:pPr>
      <w:pStyle w:val="Header"/>
      <w:ind w:left="-142"/>
      <w:jc w:val="center"/>
      <w:rPr>
        <w:sz w:val="32"/>
      </w:rPr>
    </w:pPr>
  </w:p>
</w:hdr>
</file>

<file path=word/header2.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03720938" w14:textId="77777777" w:rsidP="00014948" w:rsidR="00762C4F" w:rsidRDefault="00762C4F">
    <w:pPr>
      <w:jc w:val="center"/>
      <w:rPr>
        <w:rFonts w:cs="Arial"/>
        <w:b/>
        <w:sz w:val="22"/>
        <w:szCs w:val="22"/>
      </w:rPr>
    </w:pPr>
    <w:r w:rsidRPr="00FF2F88">
      <w:rPr>
        <w:noProof/>
        <w:sz w:val="22"/>
        <w:szCs w:val="22"/>
      </w:rPr>
      <w:drawing>
        <wp:anchor allowOverlap="1" behindDoc="1" distB="0" distL="114300" distR="114300" distT="0" layoutInCell="1" locked="0" relativeHeight="251659776" simplePos="0" wp14:anchorId="4E14928F" wp14:editId="06474581">
          <wp:simplePos x="0" y="0"/>
          <wp:positionH relativeFrom="column">
            <wp:align>left</wp:align>
          </wp:positionH>
          <wp:positionV relativeFrom="paragraph">
            <wp:posOffset>-33655</wp:posOffset>
          </wp:positionV>
          <wp:extent cx="1217295" cy="608965"/>
          <wp:effectExtent b="635" l="0" r="1905" t="0"/>
          <wp:wrapNone/>
          <wp:docPr descr="Fod Logo"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Fod Logo" id="0" name="Picture 7"/>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 xml:space="preserve">Specification</w:t>
    </w:r>
  </w:p>
  <w:p w14:paraId="48D86776" w14:textId="77777777" w:rsidP="00FF2F88" w:rsidR="00762C4F" w:rsidRDefault="00762C4F" w:rsidRPr="00540F5E">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r>
      <w:rPr>
        <w:rFonts w:cs="Arial"/>
        <w:sz w:val="28"/>
        <w:szCs w:val="28"/>
      </w:rPr>
      <w:t xml:space="preserve">MyFunction</w:t>
    </w:r>
    <w:r>
      <w:rPr>
        <w:rFonts w:cs="Arial"/>
        <w:sz w:val="28"/>
        <w:szCs w:val="28"/>
      </w:rPr>
      <w:t xml:space="preserve">(</w:t>
    </w:r>
    <w:r>
      <w:rPr>
        <w:rFonts w:cs="Arial"/>
        <w:sz w:val="28"/>
        <w:szCs w:val="28"/>
      </w:rPr>
      <w:t xml:space="preserve">Group)</w:t>
    </w:r>
    <w:r w:rsidRPr="00540F5E">
      <w:rPr>
        <w:rFonts w:cs="Arial"/>
        <w:sz w:val="28"/>
        <w:szCs w:val="28"/>
      </w:rPr>
      <w:fldChar w:fldCharType="end"/>
    </w:r>
  </w:p>
  <w:p w14:paraId="3105F1F8" w14:textId="77777777" w:rsidP="00806067" w:rsidR="00762C4F" w:rsidRDefault="00762C4F" w:rsidRPr="00F96466">
    <w:pPr>
      <w:pStyle w:val="Header"/>
      <w:pBdr>
        <w:bottom w:color="auto" w:space="1" w:sz="4" w:val="single"/>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2"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2"/>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0"/>
  </w:num>
  <w:num w:numId="11">
    <w:abstractNumId w:val="4"/>
  </w:num>
  <w:num w:numId="12">
    <w:abstractNumId w:val="17"/>
  </w:num>
  <w:num w:numId="13">
    <w:abstractNumId w:val="6"/>
  </w:num>
  <w:num w:numId="14">
    <w:abstractNumId w:val="0"/>
  </w:num>
  <w:num w:numId="15">
    <w:abstractNumId w:val="8"/>
  </w:num>
  <w:num w:numId="16">
    <w:abstractNumId w:val="16"/>
  </w:num>
  <w:num w:numId="17">
    <w:abstractNumId w:val="9"/>
  </w:num>
  <w:num w:numId="18">
    <w:abstractNumId w:val="2"/>
  </w:num>
  <w:num w:numId="19">
    <w:abstractNumId w:val="14"/>
  </w:num>
  <w:num w:numId="20">
    <w:abstractNumId w:val="13"/>
    <w:lvlOverride w:ilvl="0"/>
    <w:lvlOverride w:ilvl="1"/>
    <w:lvlOverride w:ilvl="2"/>
    <w:lvlOverride w:ilvl="3"/>
    <w:lvlOverride w:ilvl="4"/>
    <w:lvlOverride w:ilvl="5"/>
    <w:lvlOverride w:ilvl="6"/>
    <w:lvlOverride w:ilvl="7"/>
    <w:lvlOverride w:ilvl="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mr_docxImage99" Type="http://schemas.openxmlformats.org/officeDocument/2006/relationships/image" Target="media/1399564691.jpg"/><Relationship Id="mr_docxImage98" Type="http://schemas.openxmlformats.org/officeDocument/2006/relationships/image" Target="media/1766981427.jpg"/><Relationship Id="mr_docxImage97" Type="http://schemas.openxmlformats.org/officeDocument/2006/relationships/image" Target="media/1922385341.jpg"/><Relationship Id="mr_docxImage96" Type="http://schemas.openxmlformats.org/officeDocument/2006/relationships/image" Target="media/225256753.jpg"/><Relationship Id="mr_docxImage95" Type="http://schemas.openxmlformats.org/officeDocument/2006/relationships/image" Target="media/1766981427.jpg"/><Relationship Id="mr_docxImage94" Type="http://schemas.openxmlformats.org/officeDocument/2006/relationships/image" Target="media/-1921931495.jpg"/><Relationship Id="mr_docxImage93" Type="http://schemas.openxmlformats.org/officeDocument/2006/relationships/image" Target="media/-1921931495.jpg"/><Relationship Id="mr_docxImage92" Type="http://schemas.openxmlformats.org/officeDocument/2006/relationships/image" Target="media/-1921931495.jpg"/><Relationship Id="mr_docxImage91" Type="http://schemas.openxmlformats.org/officeDocument/2006/relationships/image" Target="media/-1921931495.jpg"/><Relationship Id="mr_docxImage90" Type="http://schemas.openxmlformats.org/officeDocument/2006/relationships/image" Target="media/-1921931495.jpg"/><Relationship Id="mr_docxImage9" Type="http://schemas.openxmlformats.org/officeDocument/2006/relationships/image" Target="media/1766981427.jpg"/><Relationship Id="mr_docxImage89" Type="http://schemas.openxmlformats.org/officeDocument/2006/relationships/image" Target="media/-1921931495.jpg"/><Relationship Id="mr_docxImage885" Type="http://schemas.openxmlformats.org/officeDocument/2006/relationships/image" Target="media/1743247489.jpg"/><Relationship Id="mr_docxImage884" Type="http://schemas.openxmlformats.org/officeDocument/2006/relationships/image" Target="media/1399564691.jpg"/><Relationship Id="mr_docxImage883" Type="http://schemas.openxmlformats.org/officeDocument/2006/relationships/image" Target="media/-1318986858.jpg"/><Relationship Id="mr_docxImage882" Type="http://schemas.openxmlformats.org/officeDocument/2006/relationships/image" Target="media/-898099889.jpg"/><Relationship Id="mr_docxImage881" Type="http://schemas.openxmlformats.org/officeDocument/2006/relationships/image" Target="media/-1801020230.jpg"/><Relationship Id="mr_docxImage880" Type="http://schemas.openxmlformats.org/officeDocument/2006/relationships/image" Target="media/1399564691.jpg"/><Relationship Id="mr_docxImage88" Type="http://schemas.openxmlformats.org/officeDocument/2006/relationships/image" Target="media/-1921931495.jpg"/><Relationship Id="mr_docxImage879" Type="http://schemas.openxmlformats.org/officeDocument/2006/relationships/image" Target="media/-1801020230.jpg"/><Relationship Id="mr_docxImage878" Type="http://schemas.openxmlformats.org/officeDocument/2006/relationships/image" Target="media/-898099889.jpg"/><Relationship Id="mr_docxImage877" Type="http://schemas.openxmlformats.org/officeDocument/2006/relationships/image" Target="media/-1801020230.jpg"/><Relationship Id="mr_docxImage876" Type="http://schemas.openxmlformats.org/officeDocument/2006/relationships/image" Target="media/-898099889.jpg"/><Relationship Id="mr_docxImage875" Type="http://schemas.openxmlformats.org/officeDocument/2006/relationships/image" Target="media/-1318986858.jpg"/><Relationship Id="mr_docxImage874" Type="http://schemas.openxmlformats.org/officeDocument/2006/relationships/image" Target="media/1399564691.jpg"/><Relationship Id="mr_docxImage873" Type="http://schemas.openxmlformats.org/officeDocument/2006/relationships/image" Target="media/1896562785.jpg"/><Relationship Id="mr_docxImage872" Type="http://schemas.openxmlformats.org/officeDocument/2006/relationships/image" Target="media/-695927344.jpg"/><Relationship Id="mr_docxImage871" Type="http://schemas.openxmlformats.org/officeDocument/2006/relationships/image" Target="media/1896562785.jpg"/><Relationship Id="mr_docxImage870" Type="http://schemas.openxmlformats.org/officeDocument/2006/relationships/image" Target="media/1399564691.jpg"/><Relationship Id="mr_docxImage87" Type="http://schemas.openxmlformats.org/officeDocument/2006/relationships/image" Target="media/-1921931495.jpg"/><Relationship Id="mr_docxImage869" Type="http://schemas.openxmlformats.org/officeDocument/2006/relationships/image" Target="media/1922385341.jpg"/><Relationship Id="mr_docxImage868" Type="http://schemas.openxmlformats.org/officeDocument/2006/relationships/image" Target="media/1399564691.jpg"/><Relationship Id="mr_docxImage867" Type="http://schemas.openxmlformats.org/officeDocument/2006/relationships/image" Target="media/1404576605.jpg"/><Relationship Id="mr_docxImage866" Type="http://schemas.openxmlformats.org/officeDocument/2006/relationships/image" Target="media/-898099889.jpg"/><Relationship Id="mr_docxImage865" Type="http://schemas.openxmlformats.org/officeDocument/2006/relationships/image" Target="media/1399564691.jpg"/><Relationship Id="mr_docxImage864" Type="http://schemas.openxmlformats.org/officeDocument/2006/relationships/image" Target="media/-1801020230.jpg"/><Relationship Id="mr_docxImage863" Type="http://schemas.openxmlformats.org/officeDocument/2006/relationships/image" Target="media/-898099889.jpg"/><Relationship Id="mr_docxImage862" Type="http://schemas.openxmlformats.org/officeDocument/2006/relationships/image" Target="media/-898099889.jpg"/><Relationship Id="mr_docxImage861" Type="http://schemas.openxmlformats.org/officeDocument/2006/relationships/image" Target="media/-898099889.jpg"/><Relationship Id="mr_docxImage860" Type="http://schemas.openxmlformats.org/officeDocument/2006/relationships/image" Target="media/1978320328.jpg"/><Relationship Id="mr_docxImage86" Type="http://schemas.openxmlformats.org/officeDocument/2006/relationships/image" Target="media/-1921931495.jpg"/><Relationship Id="mr_docxImage859" Type="http://schemas.openxmlformats.org/officeDocument/2006/relationships/image" Target="media/-898099889.jpg"/><Relationship Id="mr_docxImage858" Type="http://schemas.openxmlformats.org/officeDocument/2006/relationships/image" Target="media/-898099889.jpg"/><Relationship Id="mr_docxImage857" Type="http://schemas.openxmlformats.org/officeDocument/2006/relationships/image" Target="media/-898099889.jpg"/><Relationship Id="mr_docxImage856" Type="http://schemas.openxmlformats.org/officeDocument/2006/relationships/image" Target="media/1978320328.jpg"/><Relationship Id="mr_docxImage855" Type="http://schemas.openxmlformats.org/officeDocument/2006/relationships/image" Target="media/1399564691.jpg"/><Relationship Id="mr_docxImage854" Type="http://schemas.openxmlformats.org/officeDocument/2006/relationships/image" Target="media/69851524.jpg"/><Relationship Id="mr_docxImage853" Type="http://schemas.openxmlformats.org/officeDocument/2006/relationships/image" Target="media/521751505.jpg"/><Relationship Id="mr_docxImage852" Type="http://schemas.openxmlformats.org/officeDocument/2006/relationships/image" Target="media/1399564691.jpg"/><Relationship Id="mr_docxImage851" Type="http://schemas.openxmlformats.org/officeDocument/2006/relationships/image" Target="media/69851524.jpg"/><Relationship Id="mr_docxImage850" Type="http://schemas.openxmlformats.org/officeDocument/2006/relationships/image" Target="media/-1947765375.jpg"/><Relationship Id="mr_docxImage85" Type="http://schemas.openxmlformats.org/officeDocument/2006/relationships/image" Target="media/-1921931495.jpg"/><Relationship Id="mr_docxImage849" Type="http://schemas.openxmlformats.org/officeDocument/2006/relationships/image" Target="media/1399564691.jpg"/><Relationship Id="mr_docxImage848" Type="http://schemas.openxmlformats.org/officeDocument/2006/relationships/image" Target="media/-1758972718.jpg"/><Relationship Id="mr_docxImage847" Type="http://schemas.openxmlformats.org/officeDocument/2006/relationships/image" Target="media/-535412429.jpg"/><Relationship Id="mr_docxImage846" Type="http://schemas.openxmlformats.org/officeDocument/2006/relationships/image" Target="media/69851524.jpg"/><Relationship Id="mr_docxImage845" Type="http://schemas.openxmlformats.org/officeDocument/2006/relationships/image" Target="media/69851524.jpg"/><Relationship Id="mr_docxImage844" Type="http://schemas.openxmlformats.org/officeDocument/2006/relationships/image" Target="media/-1758972718.jpg"/><Relationship Id="mr_docxImage843" Type="http://schemas.openxmlformats.org/officeDocument/2006/relationships/image" Target="media/1399564691.jpg"/><Relationship Id="mr_docxImage842" Type="http://schemas.openxmlformats.org/officeDocument/2006/relationships/image" Target="media/1922385341.jpg"/><Relationship Id="mr_docxImage841" Type="http://schemas.openxmlformats.org/officeDocument/2006/relationships/image" Target="media/1399564691.jpg"/><Relationship Id="mr_docxImage840" Type="http://schemas.openxmlformats.org/officeDocument/2006/relationships/image" Target="media/-220226134.jpg"/><Relationship Id="mr_docxImage84" Type="http://schemas.openxmlformats.org/officeDocument/2006/relationships/image" Target="media/-1921931495.jpg"/><Relationship Id="mr_docxImage839" Type="http://schemas.openxmlformats.org/officeDocument/2006/relationships/image" Target="media/-220226134.jpg"/><Relationship Id="mr_docxImage838" Type="http://schemas.openxmlformats.org/officeDocument/2006/relationships/image" Target="media/-220226134.jpg"/><Relationship Id="mr_docxImage837" Type="http://schemas.openxmlformats.org/officeDocument/2006/relationships/image" Target="media/-220226134.jpg"/><Relationship Id="mr_docxImage836" Type="http://schemas.openxmlformats.org/officeDocument/2006/relationships/image" Target="media/-220226134.jpg"/><Relationship Id="mr_docxImage835" Type="http://schemas.openxmlformats.org/officeDocument/2006/relationships/image" Target="media/-220226134.jpg"/><Relationship Id="mr_docxImage834" Type="http://schemas.openxmlformats.org/officeDocument/2006/relationships/image" Target="media/-220226134.jpg"/><Relationship Id="mr_docxImage833" Type="http://schemas.openxmlformats.org/officeDocument/2006/relationships/image" Target="media/-898099889.jpg"/><Relationship Id="mr_docxImage832" Type="http://schemas.openxmlformats.org/officeDocument/2006/relationships/image" Target="media/526637129.jpg"/><Relationship Id="mr_docxImage831" Type="http://schemas.openxmlformats.org/officeDocument/2006/relationships/image" Target="media/-1441779518.jpg"/><Relationship Id="mr_docxImage830" Type="http://schemas.openxmlformats.org/officeDocument/2006/relationships/image" Target="media/-1801020230.jpg"/><Relationship Id="mr_docxImage83" Type="http://schemas.openxmlformats.org/officeDocument/2006/relationships/image" Target="media/-1921931495.jpg"/><Relationship Id="mr_docxImage829" Type="http://schemas.openxmlformats.org/officeDocument/2006/relationships/image" Target="media/1766981427.jpg"/><Relationship Id="mr_docxImage828" Type="http://schemas.openxmlformats.org/officeDocument/2006/relationships/image" Target="media/1399564691.jpg"/><Relationship Id="mr_docxImage827" Type="http://schemas.openxmlformats.org/officeDocument/2006/relationships/image" Target="media/587635932.jpg"/><Relationship Id="mr_docxImage826" Type="http://schemas.openxmlformats.org/officeDocument/2006/relationships/image" Target="media/1399564691.jpg"/><Relationship Id="mr_docxImage825" Type="http://schemas.openxmlformats.org/officeDocument/2006/relationships/image" Target="media/1766981427.jpg"/><Relationship Id="mr_docxImage824" Type="http://schemas.openxmlformats.org/officeDocument/2006/relationships/image" Target="media/-161207884.jpg"/><Relationship Id="mr_docxImage823" Type="http://schemas.openxmlformats.org/officeDocument/2006/relationships/image" Target="media/1922385341.jpg"/><Relationship Id="mr_docxImage822" Type="http://schemas.openxmlformats.org/officeDocument/2006/relationships/image" Target="media/1766981427.jpg"/><Relationship Id="mr_docxImage821" Type="http://schemas.openxmlformats.org/officeDocument/2006/relationships/image" Target="media/-220226134.jpg"/><Relationship Id="mr_docxImage820" Type="http://schemas.openxmlformats.org/officeDocument/2006/relationships/image" Target="media/-220226134.jpg"/><Relationship Id="mr_docxImage82" Type="http://schemas.openxmlformats.org/officeDocument/2006/relationships/image" Target="media/-1921931495.jpg"/><Relationship Id="mr_docxImage819" Type="http://schemas.openxmlformats.org/officeDocument/2006/relationships/image" Target="media/-220226134.jpg"/><Relationship Id="mr_docxImage818" Type="http://schemas.openxmlformats.org/officeDocument/2006/relationships/image" Target="media/-220226134.jpg"/><Relationship Id="mr_docxImage817" Type="http://schemas.openxmlformats.org/officeDocument/2006/relationships/image" Target="media/-220226134.jpg"/><Relationship Id="mr_docxImage816" Type="http://schemas.openxmlformats.org/officeDocument/2006/relationships/image" Target="media/-898099889.jpg"/><Relationship Id="mr_docxImage815" Type="http://schemas.openxmlformats.org/officeDocument/2006/relationships/image" Target="media/526637129.jpg"/><Relationship Id="mr_docxImage814" Type="http://schemas.openxmlformats.org/officeDocument/2006/relationships/image" Target="media/-1441779518.jpg"/><Relationship Id="mr_docxImage813" Type="http://schemas.openxmlformats.org/officeDocument/2006/relationships/image" Target="media/-1801020230.jpg"/><Relationship Id="mr_docxImage812" Type="http://schemas.openxmlformats.org/officeDocument/2006/relationships/image" Target="media/1766981427.jpg"/><Relationship Id="mr_docxImage811" Type="http://schemas.openxmlformats.org/officeDocument/2006/relationships/image" Target="media/1399564691.jpg"/><Relationship Id="mr_docxImage810" Type="http://schemas.openxmlformats.org/officeDocument/2006/relationships/image" Target="media/587635932.jpg"/><Relationship Id="mr_docxImage81" Type="http://schemas.openxmlformats.org/officeDocument/2006/relationships/image" Target="media/-1921931495.jpg"/><Relationship Id="mr_docxImage809" Type="http://schemas.openxmlformats.org/officeDocument/2006/relationships/image" Target="media/1399564691.jpg"/><Relationship Id="mr_docxImage808" Type="http://schemas.openxmlformats.org/officeDocument/2006/relationships/image" Target="media/1766981427.jpg"/><Relationship Id="mr_docxImage807" Type="http://schemas.openxmlformats.org/officeDocument/2006/relationships/image" Target="media/1922385341.jpg"/><Relationship Id="mr_docxImage806" Type="http://schemas.openxmlformats.org/officeDocument/2006/relationships/image" Target="media/-161207884.jpg"/><Relationship Id="mr_docxImage805" Type="http://schemas.openxmlformats.org/officeDocument/2006/relationships/image" Target="media/1766981427.jpg"/><Relationship Id="mr_docxImage804" Type="http://schemas.openxmlformats.org/officeDocument/2006/relationships/image" Target="media/-220226134.jpg"/><Relationship Id="mr_docxImage803" Type="http://schemas.openxmlformats.org/officeDocument/2006/relationships/image" Target="media/-220226134.jpg"/><Relationship Id="mr_docxImage802" Type="http://schemas.openxmlformats.org/officeDocument/2006/relationships/image" Target="media/-220226134.jpg"/><Relationship Id="mr_docxImage801" Type="http://schemas.openxmlformats.org/officeDocument/2006/relationships/image" Target="media/-220226134.jpg"/><Relationship Id="mr_docxImage800" Type="http://schemas.openxmlformats.org/officeDocument/2006/relationships/image" Target="media/-898099889.jpg"/><Relationship Id="mr_docxImage80" Type="http://schemas.openxmlformats.org/officeDocument/2006/relationships/image" Target="media/-1921931495.jpg"/><Relationship Id="mr_docxImage8" Type="http://schemas.openxmlformats.org/officeDocument/2006/relationships/image" Target="media/1766981427.jpg"/><Relationship Id="mr_docxImage799" Type="http://schemas.openxmlformats.org/officeDocument/2006/relationships/image" Target="media/526637129.jpg"/><Relationship Id="mr_docxImage798" Type="http://schemas.openxmlformats.org/officeDocument/2006/relationships/image" Target="media/-1441779518.jpg"/><Relationship Id="mr_docxImage797" Type="http://schemas.openxmlformats.org/officeDocument/2006/relationships/image" Target="media/-1801020230.jpg"/><Relationship Id="mr_docxImage796" Type="http://schemas.openxmlformats.org/officeDocument/2006/relationships/image" Target="media/1766981427.jpg"/><Relationship Id="mr_docxImage795" Type="http://schemas.openxmlformats.org/officeDocument/2006/relationships/image" Target="media/1399564691.jpg"/><Relationship Id="mr_docxImage794" Type="http://schemas.openxmlformats.org/officeDocument/2006/relationships/image" Target="media/587635932.jpg"/><Relationship Id="mr_docxImage793" Type="http://schemas.openxmlformats.org/officeDocument/2006/relationships/image" Target="media/1399564691.jpg"/><Relationship Id="mr_docxImage792" Type="http://schemas.openxmlformats.org/officeDocument/2006/relationships/image" Target="media/1766981427.jpg"/><Relationship Id="mr_docxImage791" Type="http://schemas.openxmlformats.org/officeDocument/2006/relationships/image" Target="media/1922385341.jpg"/><Relationship Id="mr_docxImage790" Type="http://schemas.openxmlformats.org/officeDocument/2006/relationships/image" Target="media/-161207884.jpg"/><Relationship Id="mr_docxImage79" Type="http://schemas.openxmlformats.org/officeDocument/2006/relationships/image" Target="media/-1921931495.jpg"/><Relationship Id="mr_docxImage789" Type="http://schemas.openxmlformats.org/officeDocument/2006/relationships/image" Target="media/1766981427.jpg"/><Relationship Id="mr_docxImage788" Type="http://schemas.openxmlformats.org/officeDocument/2006/relationships/image" Target="media/587635932.jpg"/><Relationship Id="mr_docxImage787" Type="http://schemas.openxmlformats.org/officeDocument/2006/relationships/image" Target="media/1399564691.jpg"/><Relationship Id="mr_docxImage786" Type="http://schemas.openxmlformats.org/officeDocument/2006/relationships/image" Target="media/1978320328.jpg"/><Relationship Id="mr_docxImage785" Type="http://schemas.openxmlformats.org/officeDocument/2006/relationships/image" Target="media/1399564691.jpg"/><Relationship Id="mr_docxImage784" Type="http://schemas.openxmlformats.org/officeDocument/2006/relationships/image" Target="media/526637129.jpg"/><Relationship Id="mr_docxImage783" Type="http://schemas.openxmlformats.org/officeDocument/2006/relationships/image" Target="media/-898099889.jpg"/><Relationship Id="mr_docxImage782" Type="http://schemas.openxmlformats.org/officeDocument/2006/relationships/image" Target="media/-898099889.jpg"/><Relationship Id="mr_docxImage781" Type="http://schemas.openxmlformats.org/officeDocument/2006/relationships/image" Target="media/1399564691.jpg"/><Relationship Id="mr_docxImage780" Type="http://schemas.openxmlformats.org/officeDocument/2006/relationships/image" Target="media/-898099889.jpg"/><Relationship Id="mr_docxImage78" Type="http://schemas.openxmlformats.org/officeDocument/2006/relationships/image" Target="media/-1921931495.jpg"/><Relationship Id="mr_docxImage779" Type="http://schemas.openxmlformats.org/officeDocument/2006/relationships/image" Target="media/-898099889.jpg"/><Relationship Id="mr_docxImage778" Type="http://schemas.openxmlformats.org/officeDocument/2006/relationships/image" Target="media/1978320328.jpg"/><Relationship Id="mr_docxImage777" Type="http://schemas.openxmlformats.org/officeDocument/2006/relationships/image" Target="media/1399564691.jpg"/><Relationship Id="mr_docxImage776" Type="http://schemas.openxmlformats.org/officeDocument/2006/relationships/image" Target="media/1978320328.jpg"/><Relationship Id="mr_docxImage775" Type="http://schemas.openxmlformats.org/officeDocument/2006/relationships/image" Target="media/1399564691.jpg"/><Relationship Id="mr_docxImage774" Type="http://schemas.openxmlformats.org/officeDocument/2006/relationships/image" Target="media/1978320328.jpg"/><Relationship Id="mr_docxImage773" Type="http://schemas.openxmlformats.org/officeDocument/2006/relationships/image" Target="media/-898099889.jpg"/><Relationship Id="mr_docxImage772" Type="http://schemas.openxmlformats.org/officeDocument/2006/relationships/image" Target="media/-898099889.jpg"/><Relationship Id="mr_docxImage771" Type="http://schemas.openxmlformats.org/officeDocument/2006/relationships/image" Target="media/1399564691.jpg"/><Relationship Id="mr_docxImage770" Type="http://schemas.openxmlformats.org/officeDocument/2006/relationships/image" Target="media/-898099889.jpg"/><Relationship Id="mr_docxImage77" Type="http://schemas.openxmlformats.org/officeDocument/2006/relationships/image" Target="media/-1921931495.jpg"/><Relationship Id="mr_docxImage769" Type="http://schemas.openxmlformats.org/officeDocument/2006/relationships/image" Target="media/-898099889.jpg"/><Relationship Id="mr_docxImage768" Type="http://schemas.openxmlformats.org/officeDocument/2006/relationships/image" Target="media/-1801020230.jpg"/><Relationship Id="mr_docxImage767" Type="http://schemas.openxmlformats.org/officeDocument/2006/relationships/image" Target="media/1399564691.jpg"/><Relationship Id="mr_docxImage766" Type="http://schemas.openxmlformats.org/officeDocument/2006/relationships/image" Target="media/-1758972718.jpg"/><Relationship Id="mr_docxImage765" Type="http://schemas.openxmlformats.org/officeDocument/2006/relationships/image" Target="media/1721694106.jpg"/><Relationship Id="mr_docxImage764" Type="http://schemas.openxmlformats.org/officeDocument/2006/relationships/image" Target="media/1399564691.jpg"/><Relationship Id="mr_docxImage763" Type="http://schemas.openxmlformats.org/officeDocument/2006/relationships/image" Target="media/-1758972718.jpg"/><Relationship Id="mr_docxImage762" Type="http://schemas.openxmlformats.org/officeDocument/2006/relationships/image" Target="media/-227278052.jpg"/><Relationship Id="mr_docxImage761" Type="http://schemas.openxmlformats.org/officeDocument/2006/relationships/image" Target="media/1399564691.jpg"/><Relationship Id="mr_docxImage760" Type="http://schemas.openxmlformats.org/officeDocument/2006/relationships/image" Target="media/-1758972718.jpg"/><Relationship Id="mr_docxImage76" Type="http://schemas.openxmlformats.org/officeDocument/2006/relationships/image" Target="media/-1921931495.jpg"/><Relationship Id="mr_docxImage759" Type="http://schemas.openxmlformats.org/officeDocument/2006/relationships/image" Target="media/-496070444.jpg"/><Relationship Id="mr_docxImage758" Type="http://schemas.openxmlformats.org/officeDocument/2006/relationships/image" Target="media/1399564691.jpg"/><Relationship Id="mr_docxImage757" Type="http://schemas.openxmlformats.org/officeDocument/2006/relationships/image" Target="media/-1758972718.jpg"/><Relationship Id="mr_docxImage756" Type="http://schemas.openxmlformats.org/officeDocument/2006/relationships/image" Target="media/267262574.jpg"/><Relationship Id="mr_docxImage755" Type="http://schemas.openxmlformats.org/officeDocument/2006/relationships/image" Target="media/1399564691.jpg"/><Relationship Id="mr_docxImage754" Type="http://schemas.openxmlformats.org/officeDocument/2006/relationships/image" Target="media/69851524.jpg"/><Relationship Id="mr_docxImage753" Type="http://schemas.openxmlformats.org/officeDocument/2006/relationships/image" Target="media/521751505.jpg"/><Relationship Id="mr_docxImage752" Type="http://schemas.openxmlformats.org/officeDocument/2006/relationships/image" Target="media/1399564691.jpg"/><Relationship Id="mr_docxImage751" Type="http://schemas.openxmlformats.org/officeDocument/2006/relationships/image" Target="media/-1758972718.jpg"/><Relationship Id="mr_docxImage750" Type="http://schemas.openxmlformats.org/officeDocument/2006/relationships/image" Target="media/1180726443.jpg"/><Relationship Id="mr_docxImage75" Type="http://schemas.openxmlformats.org/officeDocument/2006/relationships/image" Target="media/-1921931495.jpg"/><Relationship Id="mr_docxImage749" Type="http://schemas.openxmlformats.org/officeDocument/2006/relationships/image" Target="media/-1758972718.jpg"/><Relationship Id="mr_docxImage748" Type="http://schemas.openxmlformats.org/officeDocument/2006/relationships/image" Target="media/-1758972718.jpg"/><Relationship Id="mr_docxImage747" Type="http://schemas.openxmlformats.org/officeDocument/2006/relationships/image" Target="media/-1758972718.jpg"/><Relationship Id="mr_docxImage746" Type="http://schemas.openxmlformats.org/officeDocument/2006/relationships/image" Target="media/-1758972718.jpg"/><Relationship Id="mr_docxImage745" Type="http://schemas.openxmlformats.org/officeDocument/2006/relationships/image" Target="media/69851524.jpg"/><Relationship Id="mr_docxImage744" Type="http://schemas.openxmlformats.org/officeDocument/2006/relationships/image" Target="media/-1758972718.jpg"/><Relationship Id="mr_docxImage743" Type="http://schemas.openxmlformats.org/officeDocument/2006/relationships/image" Target="media/1399564691.jpg"/><Relationship Id="mr_docxImage742" Type="http://schemas.openxmlformats.org/officeDocument/2006/relationships/image" Target="media/1922385341.jpg"/><Relationship Id="mr_docxImage741" Type="http://schemas.openxmlformats.org/officeDocument/2006/relationships/image" Target="media/1399564691.jpg"/><Relationship Id="mr_docxImage740" Type="http://schemas.openxmlformats.org/officeDocument/2006/relationships/image" Target="media/-1921931495.jpg"/><Relationship Id="mr_docxImage74" Type="http://schemas.openxmlformats.org/officeDocument/2006/relationships/image" Target="media/-1921931495.jpg"/><Relationship Id="mr_docxImage739" Type="http://schemas.openxmlformats.org/officeDocument/2006/relationships/image" Target="media/-1921931495.jpg"/><Relationship Id="mr_docxImage738" Type="http://schemas.openxmlformats.org/officeDocument/2006/relationships/image" Target="media/-898099889.jpg"/><Relationship Id="mr_docxImage737" Type="http://schemas.openxmlformats.org/officeDocument/2006/relationships/image" Target="media/1978320328.jpg"/><Relationship Id="mr_docxImage736" Type="http://schemas.openxmlformats.org/officeDocument/2006/relationships/image" Target="media/-898099889.jpg"/><Relationship Id="mr_docxImage735" Type="http://schemas.openxmlformats.org/officeDocument/2006/relationships/image" Target="media/-1801020230.jpg"/><Relationship Id="mr_docxImage734" Type="http://schemas.openxmlformats.org/officeDocument/2006/relationships/image" Target="media/-898099889.jpg"/><Relationship Id="mr_docxImage733" Type="http://schemas.openxmlformats.org/officeDocument/2006/relationships/image" Target="media/-1318986858.jpg"/><Relationship Id="mr_docxImage732" Type="http://schemas.openxmlformats.org/officeDocument/2006/relationships/image" Target="media/-898099889.jpg"/><Relationship Id="mr_docxImage731" Type="http://schemas.openxmlformats.org/officeDocument/2006/relationships/image" Target="media/-1801020230.jpg"/><Relationship Id="mr_docxImage730" Type="http://schemas.openxmlformats.org/officeDocument/2006/relationships/image" Target="media/1766981427.jpg"/><Relationship Id="mr_docxImage73" Type="http://schemas.openxmlformats.org/officeDocument/2006/relationships/image" Target="media/-1921931495.jpg"/><Relationship Id="mr_docxImage729" Type="http://schemas.openxmlformats.org/officeDocument/2006/relationships/image" Target="media/1399564691.jpg"/><Relationship Id="mr_docxImage728" Type="http://schemas.openxmlformats.org/officeDocument/2006/relationships/image" Target="media/-2142277910.jpg"/><Relationship Id="mr_docxImage727" Type="http://schemas.openxmlformats.org/officeDocument/2006/relationships/image" Target="media/1399564691.jpg"/><Relationship Id="mr_docxImage726" Type="http://schemas.openxmlformats.org/officeDocument/2006/relationships/image" Target="media/1766981427.jpg"/><Relationship Id="mr_docxImage725" Type="http://schemas.openxmlformats.org/officeDocument/2006/relationships/image" Target="media/1922385341.jpg"/><Relationship Id="mr_docxImage724" Type="http://schemas.openxmlformats.org/officeDocument/2006/relationships/image" Target="media/-161207884.jpg"/><Relationship Id="mr_docxImage723" Type="http://schemas.openxmlformats.org/officeDocument/2006/relationships/image" Target="media/1766981427.jpg"/><Relationship Id="mr_docxImage722" Type="http://schemas.openxmlformats.org/officeDocument/2006/relationships/image" Target="media/-1921931495.jpg"/><Relationship Id="mr_docxImage721" Type="http://schemas.openxmlformats.org/officeDocument/2006/relationships/image" Target="media/-1921931495.jpg"/><Relationship Id="mr_docxImage720" Type="http://schemas.openxmlformats.org/officeDocument/2006/relationships/image" Target="media/-1921931495.jpg"/><Relationship Id="mr_docxImage72" Type="http://schemas.openxmlformats.org/officeDocument/2006/relationships/image" Target="media/-1921931495.jpg"/><Relationship Id="mr_docxImage719" Type="http://schemas.openxmlformats.org/officeDocument/2006/relationships/image" Target="media/-1921931495.jpg"/><Relationship Id="mr_docxImage718" Type="http://schemas.openxmlformats.org/officeDocument/2006/relationships/image" Target="media/-1921931495.jpg"/><Relationship Id="mr_docxImage717" Type="http://schemas.openxmlformats.org/officeDocument/2006/relationships/image" Target="media/-1921931495.jpg"/><Relationship Id="mr_docxImage716" Type="http://schemas.openxmlformats.org/officeDocument/2006/relationships/image" Target="media/-1921931495.jpg"/><Relationship Id="mr_docxImage715" Type="http://schemas.openxmlformats.org/officeDocument/2006/relationships/image" Target="media/-1921931495.jpg"/><Relationship Id="mr_docxImage714" Type="http://schemas.openxmlformats.org/officeDocument/2006/relationships/image" Target="media/-1921931495.jpg"/><Relationship Id="mr_docxImage713" Type="http://schemas.openxmlformats.org/officeDocument/2006/relationships/image" Target="media/-1921931495.jpg"/><Relationship Id="mr_docxImage712" Type="http://schemas.openxmlformats.org/officeDocument/2006/relationships/image" Target="media/-1921931495.jpg"/><Relationship Id="mr_docxImage711" Type="http://schemas.openxmlformats.org/officeDocument/2006/relationships/image" Target="media/-1921931495.jpg"/><Relationship Id="mr_docxImage710" Type="http://schemas.openxmlformats.org/officeDocument/2006/relationships/image" Target="media/-1921931495.jpg"/><Relationship Id="mr_docxImage71" Type="http://schemas.openxmlformats.org/officeDocument/2006/relationships/image" Target="media/-1921931495.jpg"/><Relationship Id="mr_docxImage709" Type="http://schemas.openxmlformats.org/officeDocument/2006/relationships/image" Target="media/-1921931495.jpg"/><Relationship Id="mr_docxImage708" Type="http://schemas.openxmlformats.org/officeDocument/2006/relationships/image" Target="media/-1921931495.jpg"/><Relationship Id="mr_docxImage707" Type="http://schemas.openxmlformats.org/officeDocument/2006/relationships/image" Target="media/-1921931495.jpg"/><Relationship Id="mr_docxImage706" Type="http://schemas.openxmlformats.org/officeDocument/2006/relationships/image" Target="media/-1921931495.jpg"/><Relationship Id="mr_docxImage705" Type="http://schemas.openxmlformats.org/officeDocument/2006/relationships/image" Target="media/-1921931495.jpg"/><Relationship Id="mr_docxImage704" Type="http://schemas.openxmlformats.org/officeDocument/2006/relationships/image" Target="media/-1921931495.jpg"/><Relationship Id="mr_docxImage703" Type="http://schemas.openxmlformats.org/officeDocument/2006/relationships/image" Target="media/-1921931495.jpg"/><Relationship Id="mr_docxImage702" Type="http://schemas.openxmlformats.org/officeDocument/2006/relationships/image" Target="media/-1921931495.jpg"/><Relationship Id="mr_docxImage701" Type="http://schemas.openxmlformats.org/officeDocument/2006/relationships/image" Target="media/-1921931495.jpg"/><Relationship Id="mr_docxImage700" Type="http://schemas.openxmlformats.org/officeDocument/2006/relationships/image" Target="media/-1921931495.jpg"/><Relationship Id="mr_docxImage70" Type="http://schemas.openxmlformats.org/officeDocument/2006/relationships/image" Target="media/-1921931495.jpg"/><Relationship Id="mr_docxImage7" Type="http://schemas.openxmlformats.org/officeDocument/2006/relationships/image" Target="media/1766981427.jpg"/><Relationship Id="mr_docxImage699" Type="http://schemas.openxmlformats.org/officeDocument/2006/relationships/image" Target="media/-1921931495.jpg"/><Relationship Id="mr_docxImage698" Type="http://schemas.openxmlformats.org/officeDocument/2006/relationships/image" Target="media/-1921931495.jpg"/><Relationship Id="mr_docxImage697" Type="http://schemas.openxmlformats.org/officeDocument/2006/relationships/image" Target="media/-898099889.jpg"/><Relationship Id="mr_docxImage696" Type="http://schemas.openxmlformats.org/officeDocument/2006/relationships/image" Target="media/-1801020230.jpg"/><Relationship Id="mr_docxImage695" Type="http://schemas.openxmlformats.org/officeDocument/2006/relationships/image" Target="media/-898099889.jpg"/><Relationship Id="mr_docxImage694" Type="http://schemas.openxmlformats.org/officeDocument/2006/relationships/image" Target="media/1978320328.jpg"/><Relationship Id="mr_docxImage693" Type="http://schemas.openxmlformats.org/officeDocument/2006/relationships/image" Target="media/-898099889.jpg"/><Relationship Id="mr_docxImage692" Type="http://schemas.openxmlformats.org/officeDocument/2006/relationships/image" Target="media/-1318986858.jpg"/><Relationship Id="mr_docxImage691" Type="http://schemas.openxmlformats.org/officeDocument/2006/relationships/image" Target="media/-898099889.jpg"/><Relationship Id="mr_docxImage690" Type="http://schemas.openxmlformats.org/officeDocument/2006/relationships/image" Target="media/-1801020230.jpg"/><Relationship Id="mr_docxImage69" Type="http://schemas.openxmlformats.org/officeDocument/2006/relationships/image" Target="media/-1921931495.jpg"/><Relationship Id="mr_docxImage689" Type="http://schemas.openxmlformats.org/officeDocument/2006/relationships/image" Target="media/1766981427.jpg"/><Relationship Id="mr_docxImage688" Type="http://schemas.openxmlformats.org/officeDocument/2006/relationships/image" Target="media/1399564691.jpg"/><Relationship Id="mr_docxImage687" Type="http://schemas.openxmlformats.org/officeDocument/2006/relationships/image" Target="media/-560680506.jpg"/><Relationship Id="mr_docxImage686" Type="http://schemas.openxmlformats.org/officeDocument/2006/relationships/image" Target="media/1399564691.jpg"/><Relationship Id="mr_docxImage685" Type="http://schemas.openxmlformats.org/officeDocument/2006/relationships/image" Target="media/1766981427.jpg"/><Relationship Id="mr_docxImage684" Type="http://schemas.openxmlformats.org/officeDocument/2006/relationships/image" Target="media/1922385341.jpg"/><Relationship Id="mr_docxImage683" Type="http://schemas.openxmlformats.org/officeDocument/2006/relationships/image" Target="media/-161207884.jpg"/><Relationship Id="mr_docxImage682" Type="http://schemas.openxmlformats.org/officeDocument/2006/relationships/image" Target="media/1766981427.jpg"/><Relationship Id="mr_docxImage681" Type="http://schemas.openxmlformats.org/officeDocument/2006/relationships/image" Target="media/-1921931495.jpg"/><Relationship Id="mr_docxImage680" Type="http://schemas.openxmlformats.org/officeDocument/2006/relationships/image" Target="media/-1921931495.jpg"/><Relationship Id="mr_docxImage68" Type="http://schemas.openxmlformats.org/officeDocument/2006/relationships/image" Target="media/-1921931495.jpg"/><Relationship Id="mr_docxImage679" Type="http://schemas.openxmlformats.org/officeDocument/2006/relationships/image" Target="media/-1921931495.jpg"/><Relationship Id="mr_docxImage678" Type="http://schemas.openxmlformats.org/officeDocument/2006/relationships/image" Target="media/-1921931495.jpg"/><Relationship Id="mr_docxImage677" Type="http://schemas.openxmlformats.org/officeDocument/2006/relationships/image" Target="media/-1921931495.jpg"/><Relationship Id="mr_docxImage676" Type="http://schemas.openxmlformats.org/officeDocument/2006/relationships/image" Target="media/-1921931495.jpg"/><Relationship Id="mr_docxImage675" Type="http://schemas.openxmlformats.org/officeDocument/2006/relationships/image" Target="media/-1921931495.jpg"/><Relationship Id="mr_docxImage674" Type="http://schemas.openxmlformats.org/officeDocument/2006/relationships/image" Target="media/-1921931495.jpg"/><Relationship Id="mr_docxImage673" Type="http://schemas.openxmlformats.org/officeDocument/2006/relationships/image" Target="media/-1921931495.jpg"/><Relationship Id="mr_docxImage672" Type="http://schemas.openxmlformats.org/officeDocument/2006/relationships/image" Target="media/-1921931495.jpg"/><Relationship Id="mr_docxImage671" Type="http://schemas.openxmlformats.org/officeDocument/2006/relationships/image" Target="media/-1921931495.jpg"/><Relationship Id="mr_docxImage670" Type="http://schemas.openxmlformats.org/officeDocument/2006/relationships/image" Target="media/-1921931495.jpg"/><Relationship Id="mr_docxImage67" Type="http://schemas.openxmlformats.org/officeDocument/2006/relationships/image" Target="media/-1921931495.jpg"/><Relationship Id="mr_docxImage669" Type="http://schemas.openxmlformats.org/officeDocument/2006/relationships/image" Target="media/-1921931495.jpg"/><Relationship Id="mr_docxImage668" Type="http://schemas.openxmlformats.org/officeDocument/2006/relationships/image" Target="media/-1921931495.jpg"/><Relationship Id="mr_docxImage667" Type="http://schemas.openxmlformats.org/officeDocument/2006/relationships/image" Target="media/-1921931495.jpg"/><Relationship Id="mr_docxImage666" Type="http://schemas.openxmlformats.org/officeDocument/2006/relationships/image" Target="media/-1921931495.jpg"/><Relationship Id="mr_docxImage665" Type="http://schemas.openxmlformats.org/officeDocument/2006/relationships/image" Target="media/-1921931495.jpg"/><Relationship Id="mr_docxImage664" Type="http://schemas.openxmlformats.org/officeDocument/2006/relationships/image" Target="media/-1921931495.jpg"/><Relationship Id="mr_docxImage663" Type="http://schemas.openxmlformats.org/officeDocument/2006/relationships/image" Target="media/-1921931495.jpg"/><Relationship Id="mr_docxImage662" Type="http://schemas.openxmlformats.org/officeDocument/2006/relationships/image" Target="media/-1921931495.jpg"/><Relationship Id="mr_docxImage661" Type="http://schemas.openxmlformats.org/officeDocument/2006/relationships/image" Target="media/-1921931495.jpg"/><Relationship Id="mr_docxImage660" Type="http://schemas.openxmlformats.org/officeDocument/2006/relationships/image" Target="media/-1921931495.jpg"/><Relationship Id="mr_docxImage66" Type="http://schemas.openxmlformats.org/officeDocument/2006/relationships/image" Target="media/-1921931495.jpg"/><Relationship Id="mr_docxImage659" Type="http://schemas.openxmlformats.org/officeDocument/2006/relationships/image" Target="media/-1921931495.jpg"/><Relationship Id="mr_docxImage658" Type="http://schemas.openxmlformats.org/officeDocument/2006/relationships/image" Target="media/-1921931495.jpg"/><Relationship Id="mr_docxImage657" Type="http://schemas.openxmlformats.org/officeDocument/2006/relationships/image" Target="media/-898099889.jpg"/><Relationship Id="mr_docxImage656" Type="http://schemas.openxmlformats.org/officeDocument/2006/relationships/image" Target="media/-1801020230.jpg"/><Relationship Id="mr_docxImage655" Type="http://schemas.openxmlformats.org/officeDocument/2006/relationships/image" Target="media/-898099889.jpg"/><Relationship Id="mr_docxImage654" Type="http://schemas.openxmlformats.org/officeDocument/2006/relationships/image" Target="media/1978320328.jpg"/><Relationship Id="mr_docxImage653" Type="http://schemas.openxmlformats.org/officeDocument/2006/relationships/image" Target="media/-898099889.jpg"/><Relationship Id="mr_docxImage652" Type="http://schemas.openxmlformats.org/officeDocument/2006/relationships/image" Target="media/-1318986858.jpg"/><Relationship Id="mr_docxImage651" Type="http://schemas.openxmlformats.org/officeDocument/2006/relationships/image" Target="media/-898099889.jpg"/><Relationship Id="mr_docxImage650" Type="http://schemas.openxmlformats.org/officeDocument/2006/relationships/image" Target="media/-1801020230.jpg"/><Relationship Id="mr_docxImage65" Type="http://schemas.openxmlformats.org/officeDocument/2006/relationships/image" Target="media/-1921931495.jpg"/><Relationship Id="mr_docxImage649" Type="http://schemas.openxmlformats.org/officeDocument/2006/relationships/image" Target="media/1766981427.jpg"/><Relationship Id="mr_docxImage648" Type="http://schemas.openxmlformats.org/officeDocument/2006/relationships/image" Target="media/1399564691.jpg"/><Relationship Id="mr_docxImage647" Type="http://schemas.openxmlformats.org/officeDocument/2006/relationships/image" Target="media/-560680506.jpg"/><Relationship Id="mr_docxImage646" Type="http://schemas.openxmlformats.org/officeDocument/2006/relationships/image" Target="media/1399564691.jpg"/><Relationship Id="mr_docxImage645" Type="http://schemas.openxmlformats.org/officeDocument/2006/relationships/image" Target="media/1766981427.jpg"/><Relationship Id="mr_docxImage644" Type="http://schemas.openxmlformats.org/officeDocument/2006/relationships/image" Target="media/1922385341.jpg"/><Relationship Id="mr_docxImage643" Type="http://schemas.openxmlformats.org/officeDocument/2006/relationships/image" Target="media/-161207884.jpg"/><Relationship Id="mr_docxImage642" Type="http://schemas.openxmlformats.org/officeDocument/2006/relationships/image" Target="media/1766981427.jpg"/><Relationship Id="mr_docxImage641" Type="http://schemas.openxmlformats.org/officeDocument/2006/relationships/image" Target="media/-560680506.jpg"/><Relationship Id="mr_docxImage640" Type="http://schemas.openxmlformats.org/officeDocument/2006/relationships/image" Target="media/-898099889.jpg"/><Relationship Id="mr_docxImage64" Type="http://schemas.openxmlformats.org/officeDocument/2006/relationships/image" Target="media/-1921931495.jpg"/><Relationship Id="mr_docxImage639" Type="http://schemas.openxmlformats.org/officeDocument/2006/relationships/image" Target="media/-898099889.jpg"/><Relationship Id="mr_docxImage638" Type="http://schemas.openxmlformats.org/officeDocument/2006/relationships/image" Target="media/-898099889.jpg"/><Relationship Id="mr_docxImage637" Type="http://schemas.openxmlformats.org/officeDocument/2006/relationships/image" Target="media/-898099889.jpg"/><Relationship Id="mr_docxImage636" Type="http://schemas.openxmlformats.org/officeDocument/2006/relationships/image" Target="media/1399564691.jpg"/><Relationship Id="mr_docxImage635" Type="http://schemas.openxmlformats.org/officeDocument/2006/relationships/image" Target="media/-898099889.jpg"/><Relationship Id="mr_docxImage634" Type="http://schemas.openxmlformats.org/officeDocument/2006/relationships/image" Target="media/-898099889.jpg"/><Relationship Id="mr_docxImage633" Type="http://schemas.openxmlformats.org/officeDocument/2006/relationships/image" Target="media/1978320328.jpg"/><Relationship Id="mr_docxImage632" Type="http://schemas.openxmlformats.org/officeDocument/2006/relationships/image" Target="media/-898099889.jpg"/><Relationship Id="mr_docxImage631" Type="http://schemas.openxmlformats.org/officeDocument/2006/relationships/image" Target="media/-898099889.jpg"/><Relationship Id="mr_docxImage630" Type="http://schemas.openxmlformats.org/officeDocument/2006/relationships/image" Target="media/-898099889.jpg"/><Relationship Id="mr_docxImage63" Type="http://schemas.openxmlformats.org/officeDocument/2006/relationships/image" Target="media/-1921931495.jpg"/><Relationship Id="mr_docxImage629" Type="http://schemas.openxmlformats.org/officeDocument/2006/relationships/image" Target="media/-898099889.jpg"/><Relationship Id="mr_docxImage628" Type="http://schemas.openxmlformats.org/officeDocument/2006/relationships/image" Target="media/-898099889.jpg"/><Relationship Id="mr_docxImage627" Type="http://schemas.openxmlformats.org/officeDocument/2006/relationships/image" Target="media/-898099889.jpg"/><Relationship Id="mr_docxImage626" Type="http://schemas.openxmlformats.org/officeDocument/2006/relationships/image" Target="media/-898099889.jpg"/><Relationship Id="mr_docxImage625" Type="http://schemas.openxmlformats.org/officeDocument/2006/relationships/image" Target="media/-898099889.jpg"/><Relationship Id="mr_docxImage624" Type="http://schemas.openxmlformats.org/officeDocument/2006/relationships/image" Target="media/-1801020230.jpg"/><Relationship Id="mr_docxImage623" Type="http://schemas.openxmlformats.org/officeDocument/2006/relationships/image" Target="media/-898099889.jpg"/><Relationship Id="mr_docxImage622" Type="http://schemas.openxmlformats.org/officeDocument/2006/relationships/image" Target="media/-898099889.jpg"/><Relationship Id="mr_docxImage621" Type="http://schemas.openxmlformats.org/officeDocument/2006/relationships/image" Target="media/-898099889.jpg"/><Relationship Id="mr_docxImage620" Type="http://schemas.openxmlformats.org/officeDocument/2006/relationships/image" Target="media/1399564691.jpg"/><Relationship Id="mr_docxImage62" Type="http://schemas.openxmlformats.org/officeDocument/2006/relationships/image" Target="media/-1921931495.jpg"/><Relationship Id="mr_docxImage619" Type="http://schemas.openxmlformats.org/officeDocument/2006/relationships/image" Target="media/-898099889.jpg"/><Relationship Id="mr_docxImage618" Type="http://schemas.openxmlformats.org/officeDocument/2006/relationships/image" Target="media/-898099889.jpg"/><Relationship Id="mr_docxImage617" Type="http://schemas.openxmlformats.org/officeDocument/2006/relationships/image" Target="media/-898099889.jpg"/><Relationship Id="mr_docxImage616" Type="http://schemas.openxmlformats.org/officeDocument/2006/relationships/image" Target="media/-1801020230.jpg"/><Relationship Id="mr_docxImage615" Type="http://schemas.openxmlformats.org/officeDocument/2006/relationships/image" Target="media/-898099889.jpg"/><Relationship Id="mr_docxImage614" Type="http://schemas.openxmlformats.org/officeDocument/2006/relationships/image" Target="media/-898099889.jpg"/><Relationship Id="mr_docxImage613" Type="http://schemas.openxmlformats.org/officeDocument/2006/relationships/image" Target="media/-1318986858.jpg"/><Relationship Id="mr_docxImage612" Type="http://schemas.openxmlformats.org/officeDocument/2006/relationships/image" Target="media/1399564691.jpg"/><Relationship Id="mr_docxImage611" Type="http://schemas.openxmlformats.org/officeDocument/2006/relationships/image" Target="media/-1758972718.jpg"/><Relationship Id="mr_docxImage610" Type="http://schemas.openxmlformats.org/officeDocument/2006/relationships/image" Target="media/-227278052.jpg"/><Relationship Id="mr_docxImage61" Type="http://schemas.openxmlformats.org/officeDocument/2006/relationships/image" Target="media/-1921931495.jpg"/><Relationship Id="mr_docxImage609" Type="http://schemas.openxmlformats.org/officeDocument/2006/relationships/image" Target="media/1399564691.jpg"/><Relationship Id="mr_docxImage608" Type="http://schemas.openxmlformats.org/officeDocument/2006/relationships/image" Target="media/-1758972718.jpg"/><Relationship Id="mr_docxImage607" Type="http://schemas.openxmlformats.org/officeDocument/2006/relationships/image" Target="media/-496070444.jpg"/><Relationship Id="mr_docxImage606" Type="http://schemas.openxmlformats.org/officeDocument/2006/relationships/image" Target="media/1399564691.jpg"/><Relationship Id="mr_docxImage605" Type="http://schemas.openxmlformats.org/officeDocument/2006/relationships/image" Target="media/-1758972718.jpg"/><Relationship Id="mr_docxImage604" Type="http://schemas.openxmlformats.org/officeDocument/2006/relationships/image" Target="media/-434905633.jpg"/><Relationship Id="mr_docxImage603" Type="http://schemas.openxmlformats.org/officeDocument/2006/relationships/image" Target="media/1399564691.jpg"/><Relationship Id="mr_docxImage602" Type="http://schemas.openxmlformats.org/officeDocument/2006/relationships/image" Target="media/-1758972718.jpg"/><Relationship Id="mr_docxImage601" Type="http://schemas.openxmlformats.org/officeDocument/2006/relationships/image" Target="media/267262574.jpg"/><Relationship Id="mr_docxImage600" Type="http://schemas.openxmlformats.org/officeDocument/2006/relationships/image" Target="media/1399564691.jpg"/><Relationship Id="mr_docxImage60" Type="http://schemas.openxmlformats.org/officeDocument/2006/relationships/image" Target="media/-1921931495.jpg"/><Relationship Id="mr_docxImage6" Type="http://schemas.openxmlformats.org/officeDocument/2006/relationships/image" Target="media/1399564691.jpg"/><Relationship Id="mr_docxImage599" Type="http://schemas.openxmlformats.org/officeDocument/2006/relationships/image" Target="media/69851524.jpg"/><Relationship Id="mr_docxImage598" Type="http://schemas.openxmlformats.org/officeDocument/2006/relationships/image" Target="media/521751505.jpg"/><Relationship Id="mr_docxImage597" Type="http://schemas.openxmlformats.org/officeDocument/2006/relationships/image" Target="media/1399564691.jpg"/><Relationship Id="mr_docxImage596" Type="http://schemas.openxmlformats.org/officeDocument/2006/relationships/image" Target="media/69851524.jpg"/><Relationship Id="mr_docxImage595" Type="http://schemas.openxmlformats.org/officeDocument/2006/relationships/image" Target="media/-1947765375.jpg"/><Relationship Id="mr_docxImage594" Type="http://schemas.openxmlformats.org/officeDocument/2006/relationships/image" Target="media/1399564691.jpg"/><Relationship Id="mr_docxImage593" Type="http://schemas.openxmlformats.org/officeDocument/2006/relationships/image" Target="media/-1758972718.jpg"/><Relationship Id="mr_docxImage592" Type="http://schemas.openxmlformats.org/officeDocument/2006/relationships/image" Target="media/1180726443.jpg"/><Relationship Id="mr_docxImage591" Type="http://schemas.openxmlformats.org/officeDocument/2006/relationships/image" Target="media/1399564691.jpg"/><Relationship Id="mr_docxImage590" Type="http://schemas.openxmlformats.org/officeDocument/2006/relationships/image" Target="media/-1758972718.jpg"/><Relationship Id="mr_docxImage59" Type="http://schemas.openxmlformats.org/officeDocument/2006/relationships/image" Target="media/-1921931495.jpg"/><Relationship Id="mr_docxImage589" Type="http://schemas.openxmlformats.org/officeDocument/2006/relationships/image" Target="media/1654108986.jpg"/><Relationship Id="mr_docxImage588" Type="http://schemas.openxmlformats.org/officeDocument/2006/relationships/image" Target="media/-1758972718.jpg"/><Relationship Id="mr_docxImage587" Type="http://schemas.openxmlformats.org/officeDocument/2006/relationships/image" Target="media/-1758972718.jpg"/><Relationship Id="mr_docxImage586" Type="http://schemas.openxmlformats.org/officeDocument/2006/relationships/image" Target="media/-1758972718.jpg"/><Relationship Id="mr_docxImage585" Type="http://schemas.openxmlformats.org/officeDocument/2006/relationships/image" Target="media/-1758972718.jpg"/><Relationship Id="mr_docxImage584" Type="http://schemas.openxmlformats.org/officeDocument/2006/relationships/image" Target="media/69851524.jpg"/><Relationship Id="mr_docxImage583" Type="http://schemas.openxmlformats.org/officeDocument/2006/relationships/image" Target="media/69851524.jpg"/><Relationship Id="mr_docxImage582" Type="http://schemas.openxmlformats.org/officeDocument/2006/relationships/image" Target="media/-1758972718.jpg"/><Relationship Id="mr_docxImage581" Type="http://schemas.openxmlformats.org/officeDocument/2006/relationships/image" Target="media/-1758972718.jpg"/><Relationship Id="mr_docxImage580" Type="http://schemas.openxmlformats.org/officeDocument/2006/relationships/image" Target="media/1399564691.jpg"/><Relationship Id="mr_docxImage58" Type="http://schemas.openxmlformats.org/officeDocument/2006/relationships/image" Target="media/-1921931495.jpg"/><Relationship Id="mr_docxImage579" Type="http://schemas.openxmlformats.org/officeDocument/2006/relationships/image" Target="media/1922385341.jpg"/><Relationship Id="mr_docxImage578" Type="http://schemas.openxmlformats.org/officeDocument/2006/relationships/image" Target="media/1399564691.jpg"/><Relationship Id="mr_docxImage577" Type="http://schemas.openxmlformats.org/officeDocument/2006/relationships/image" Target="media/-2142277910.jpg"/><Relationship Id="mr_docxImage576" Type="http://schemas.openxmlformats.org/officeDocument/2006/relationships/image" Target="media/1399564691.jpg"/><Relationship Id="mr_docxImage575" Type="http://schemas.openxmlformats.org/officeDocument/2006/relationships/image" Target="media/1978320328.jpg"/><Relationship Id="mr_docxImage574" Type="http://schemas.openxmlformats.org/officeDocument/2006/relationships/image" Target="media/-898099889.jpg"/><Relationship Id="mr_docxImage573" Type="http://schemas.openxmlformats.org/officeDocument/2006/relationships/image" Target="media/-898099889.jpg"/><Relationship Id="mr_docxImage572" Type="http://schemas.openxmlformats.org/officeDocument/2006/relationships/image" Target="media/-898099889.jpg"/><Relationship Id="mr_docxImage571" Type="http://schemas.openxmlformats.org/officeDocument/2006/relationships/image" Target="media/-898099889.jpg"/><Relationship Id="mr_docxImage570" Type="http://schemas.openxmlformats.org/officeDocument/2006/relationships/image" Target="media/-898099889.jpg"/><Relationship Id="mr_docxImage57" Type="http://schemas.openxmlformats.org/officeDocument/2006/relationships/image" Target="media/-1921931495.jpg"/><Relationship Id="mr_docxImage569" Type="http://schemas.openxmlformats.org/officeDocument/2006/relationships/image" Target="media/-898099889.jpg"/><Relationship Id="mr_docxImage568" Type="http://schemas.openxmlformats.org/officeDocument/2006/relationships/image" Target="media/-898099889.jpg"/><Relationship Id="mr_docxImage567" Type="http://schemas.openxmlformats.org/officeDocument/2006/relationships/image" Target="media/-898099889.jpg"/><Relationship Id="mr_docxImage566" Type="http://schemas.openxmlformats.org/officeDocument/2006/relationships/image" Target="media/-1801020230.jpg"/><Relationship Id="mr_docxImage565" Type="http://schemas.openxmlformats.org/officeDocument/2006/relationships/image" Target="media/-898099889.jpg"/><Relationship Id="mr_docxImage564" Type="http://schemas.openxmlformats.org/officeDocument/2006/relationships/image" Target="media/-898099889.jpg"/><Relationship Id="mr_docxImage563" Type="http://schemas.openxmlformats.org/officeDocument/2006/relationships/image" Target="media/-898099889.jpg"/><Relationship Id="mr_docxImage562" Type="http://schemas.openxmlformats.org/officeDocument/2006/relationships/image" Target="media/-898099889.jpg"/><Relationship Id="mr_docxImage561" Type="http://schemas.openxmlformats.org/officeDocument/2006/relationships/image" Target="media/-898099889.jpg"/><Relationship Id="mr_docxImage560" Type="http://schemas.openxmlformats.org/officeDocument/2006/relationships/image" Target="media/-898099889.jpg"/><Relationship Id="mr_docxImage56" Type="http://schemas.openxmlformats.org/officeDocument/2006/relationships/image" Target="media/-1921931495.jpg"/><Relationship Id="mr_docxImage559" Type="http://schemas.openxmlformats.org/officeDocument/2006/relationships/image" Target="media/-898099889.jpg"/><Relationship Id="mr_docxImage558" Type="http://schemas.openxmlformats.org/officeDocument/2006/relationships/image" Target="media/-898099889.jpg"/><Relationship Id="mr_docxImage557" Type="http://schemas.openxmlformats.org/officeDocument/2006/relationships/image" Target="media/-1318986858.jpg"/><Relationship Id="mr_docxImage556" Type="http://schemas.openxmlformats.org/officeDocument/2006/relationships/image" Target="media/-898099889.jpg"/><Relationship Id="mr_docxImage555" Type="http://schemas.openxmlformats.org/officeDocument/2006/relationships/image" Target="media/-898099889.jpg"/><Relationship Id="mr_docxImage554" Type="http://schemas.openxmlformats.org/officeDocument/2006/relationships/image" Target="media/-898099889.jpg"/><Relationship Id="mr_docxImage553" Type="http://schemas.openxmlformats.org/officeDocument/2006/relationships/image" Target="media/-898099889.jpg"/><Relationship Id="mr_docxImage552" Type="http://schemas.openxmlformats.org/officeDocument/2006/relationships/image" Target="media/-898099889.jpg"/><Relationship Id="mr_docxImage551" Type="http://schemas.openxmlformats.org/officeDocument/2006/relationships/image" Target="media/1399564691.jpg"/><Relationship Id="mr_docxImage550" Type="http://schemas.openxmlformats.org/officeDocument/2006/relationships/image" Target="media/-898099889.jpg"/><Relationship Id="mr_docxImage55" Type="http://schemas.openxmlformats.org/officeDocument/2006/relationships/image" Target="media/-1921931495.jpg"/><Relationship Id="mr_docxImage549" Type="http://schemas.openxmlformats.org/officeDocument/2006/relationships/image" Target="media/-1801020230.jpg"/><Relationship Id="mr_docxImage548" Type="http://schemas.openxmlformats.org/officeDocument/2006/relationships/image" Target="media/1399564691.jpg"/><Relationship Id="mr_docxImage547" Type="http://schemas.openxmlformats.org/officeDocument/2006/relationships/image" Target="media/-1758972718.jpg"/><Relationship Id="mr_docxImage546" Type="http://schemas.openxmlformats.org/officeDocument/2006/relationships/image" Target="media/-227278052.jpg"/><Relationship Id="mr_docxImage545" Type="http://schemas.openxmlformats.org/officeDocument/2006/relationships/image" Target="media/1399564691.jpg"/><Relationship Id="mr_docxImage544" Type="http://schemas.openxmlformats.org/officeDocument/2006/relationships/image" Target="media/-1758972718.jpg"/><Relationship Id="mr_docxImage543" Type="http://schemas.openxmlformats.org/officeDocument/2006/relationships/image" Target="media/-496070444.jpg"/><Relationship Id="mr_docxImage542" Type="http://schemas.openxmlformats.org/officeDocument/2006/relationships/image" Target="media/1399564691.jpg"/><Relationship Id="mr_docxImage541" Type="http://schemas.openxmlformats.org/officeDocument/2006/relationships/image" Target="media/-1758972718.jpg"/><Relationship Id="mr_docxImage540" Type="http://schemas.openxmlformats.org/officeDocument/2006/relationships/image" Target="media/-434905633.jpg"/><Relationship Id="mr_docxImage54" Type="http://schemas.openxmlformats.org/officeDocument/2006/relationships/image" Target="media/-1921931495.jpg"/><Relationship Id="mr_docxImage539" Type="http://schemas.openxmlformats.org/officeDocument/2006/relationships/image" Target="media/1399564691.jpg"/><Relationship Id="mr_docxImage538" Type="http://schemas.openxmlformats.org/officeDocument/2006/relationships/image" Target="media/-1758972718.jpg"/><Relationship Id="mr_docxImage537" Type="http://schemas.openxmlformats.org/officeDocument/2006/relationships/image" Target="media/267262574.jpg"/><Relationship Id="mr_docxImage536" Type="http://schemas.openxmlformats.org/officeDocument/2006/relationships/image" Target="media/1399564691.jpg"/><Relationship Id="mr_docxImage535" Type="http://schemas.openxmlformats.org/officeDocument/2006/relationships/image" Target="media/69851524.jpg"/><Relationship Id="mr_docxImage534" Type="http://schemas.openxmlformats.org/officeDocument/2006/relationships/image" Target="media/521751505.jpg"/><Relationship Id="mr_docxImage533" Type="http://schemas.openxmlformats.org/officeDocument/2006/relationships/image" Target="media/1399564691.jpg"/><Relationship Id="mr_docxImage532" Type="http://schemas.openxmlformats.org/officeDocument/2006/relationships/image" Target="media/69851524.jpg"/><Relationship Id="mr_docxImage531" Type="http://schemas.openxmlformats.org/officeDocument/2006/relationships/image" Target="media/-1947765375.jpg"/><Relationship Id="mr_docxImage530" Type="http://schemas.openxmlformats.org/officeDocument/2006/relationships/image" Target="media/1399564691.jpg"/><Relationship Id="mr_docxImage53" Type="http://schemas.openxmlformats.org/officeDocument/2006/relationships/image" Target="media/-1921931495.jpg"/><Relationship Id="mr_docxImage529" Type="http://schemas.openxmlformats.org/officeDocument/2006/relationships/image" Target="media/-1758972718.jpg"/><Relationship Id="mr_docxImage528" Type="http://schemas.openxmlformats.org/officeDocument/2006/relationships/image" Target="media/1180726443.jpg"/><Relationship Id="mr_docxImage527" Type="http://schemas.openxmlformats.org/officeDocument/2006/relationships/image" Target="media/1399564691.jpg"/><Relationship Id="mr_docxImage526" Type="http://schemas.openxmlformats.org/officeDocument/2006/relationships/image" Target="media/-1758972718.jpg"/><Relationship Id="mr_docxImage525" Type="http://schemas.openxmlformats.org/officeDocument/2006/relationships/image" Target="media/1654108986.jpg"/><Relationship Id="mr_docxImage524" Type="http://schemas.openxmlformats.org/officeDocument/2006/relationships/image" Target="media/-1758972718.jpg"/><Relationship Id="mr_docxImage523" Type="http://schemas.openxmlformats.org/officeDocument/2006/relationships/image" Target="media/-1758972718.jpg"/><Relationship Id="mr_docxImage522" Type="http://schemas.openxmlformats.org/officeDocument/2006/relationships/image" Target="media/-1758972718.jpg"/><Relationship Id="mr_docxImage521" Type="http://schemas.openxmlformats.org/officeDocument/2006/relationships/image" Target="media/-1758972718.jpg"/><Relationship Id="mr_docxImage520" Type="http://schemas.openxmlformats.org/officeDocument/2006/relationships/image" Target="media/69851524.jpg"/><Relationship Id="mr_docxImage52" Type="http://schemas.openxmlformats.org/officeDocument/2006/relationships/image" Target="media/-1921931495.jpg"/><Relationship Id="mr_docxImage519" Type="http://schemas.openxmlformats.org/officeDocument/2006/relationships/image" Target="media/69851524.jpg"/><Relationship Id="mr_docxImage518" Type="http://schemas.openxmlformats.org/officeDocument/2006/relationships/image" Target="media/-1758972718.jpg"/><Relationship Id="mr_docxImage517" Type="http://schemas.openxmlformats.org/officeDocument/2006/relationships/image" Target="media/-1758972718.jpg"/><Relationship Id="mr_docxImage516" Type="http://schemas.openxmlformats.org/officeDocument/2006/relationships/image" Target="media/1399564691.jpg"/><Relationship Id="mr_docxImage515" Type="http://schemas.openxmlformats.org/officeDocument/2006/relationships/image" Target="media/1922385341.jpg"/><Relationship Id="mr_docxImage514" Type="http://schemas.openxmlformats.org/officeDocument/2006/relationships/image" Target="media/1399564691.jpg"/><Relationship Id="mr_docxImage513" Type="http://schemas.openxmlformats.org/officeDocument/2006/relationships/image" Target="media/1091708784.jpg"/><Relationship Id="mr_docxImage512" Type="http://schemas.openxmlformats.org/officeDocument/2006/relationships/image" Target="media/1091708784.jpg"/><Relationship Id="mr_docxImage511" Type="http://schemas.openxmlformats.org/officeDocument/2006/relationships/image" Target="media/1091708784.jpg"/><Relationship Id="mr_docxImage510" Type="http://schemas.openxmlformats.org/officeDocument/2006/relationships/image" Target="media/1091708784.jpg"/><Relationship Id="mr_docxImage51" Type="http://schemas.openxmlformats.org/officeDocument/2006/relationships/image" Target="media/-898099889.jpg"/><Relationship Id="mr_docxImage509" Type="http://schemas.openxmlformats.org/officeDocument/2006/relationships/image" Target="media/-898099889.jpg"/><Relationship Id="mr_docxImage508" Type="http://schemas.openxmlformats.org/officeDocument/2006/relationships/image" Target="media/-747344335.jpg"/><Relationship Id="mr_docxImage507" Type="http://schemas.openxmlformats.org/officeDocument/2006/relationships/image" Target="media/1766981427.jpg"/><Relationship Id="mr_docxImage506" Type="http://schemas.openxmlformats.org/officeDocument/2006/relationships/image" Target="media/-1318986858.jpg"/><Relationship Id="mr_docxImage505" Type="http://schemas.openxmlformats.org/officeDocument/2006/relationships/image" Target="media/1766981427.jpg"/><Relationship Id="mr_docxImage504" Type="http://schemas.openxmlformats.org/officeDocument/2006/relationships/image" Target="media/1399564691.jpg"/><Relationship Id="mr_docxImage503" Type="http://schemas.openxmlformats.org/officeDocument/2006/relationships/image" Target="media/-1767123225.jpg"/><Relationship Id="mr_docxImage502" Type="http://schemas.openxmlformats.org/officeDocument/2006/relationships/image" Target="media/1399564691.jpg"/><Relationship Id="mr_docxImage501" Type="http://schemas.openxmlformats.org/officeDocument/2006/relationships/image" Target="media/1766981427.jpg"/><Relationship Id="mr_docxImage500" Type="http://schemas.openxmlformats.org/officeDocument/2006/relationships/image" Target="media/1922385341.jpg"/><Relationship Id="mr_docxImage50" Type="http://schemas.openxmlformats.org/officeDocument/2006/relationships/image" Target="media/-1801020230.jpg"/><Relationship Id="mr_docxImage5" Type="http://schemas.openxmlformats.org/officeDocument/2006/relationships/image" Target="media/1399564691.jpg"/><Relationship Id="mr_docxImage499" Type="http://schemas.openxmlformats.org/officeDocument/2006/relationships/image" Target="media/1305587688.jpg"/><Relationship Id="mr_docxImage498" Type="http://schemas.openxmlformats.org/officeDocument/2006/relationships/image" Target="media/1766981427.jpg"/><Relationship Id="mr_docxImage497" Type="http://schemas.openxmlformats.org/officeDocument/2006/relationships/image" Target="media/1091708784.jpg"/><Relationship Id="mr_docxImage496" Type="http://schemas.openxmlformats.org/officeDocument/2006/relationships/image" Target="media/1091708784.jpg"/><Relationship Id="mr_docxImage495" Type="http://schemas.openxmlformats.org/officeDocument/2006/relationships/image" Target="media/-898099889.jpg"/><Relationship Id="mr_docxImage494" Type="http://schemas.openxmlformats.org/officeDocument/2006/relationships/image" Target="media/-747344335.jpg"/><Relationship Id="mr_docxImage493" Type="http://schemas.openxmlformats.org/officeDocument/2006/relationships/image" Target="media/-898099889.jpg"/><Relationship Id="mr_docxImage492" Type="http://schemas.openxmlformats.org/officeDocument/2006/relationships/image" Target="media/-1801020230.jpg"/><Relationship Id="mr_docxImage491" Type="http://schemas.openxmlformats.org/officeDocument/2006/relationships/image" Target="media/1766981427.jpg"/><Relationship Id="mr_docxImage490" Type="http://schemas.openxmlformats.org/officeDocument/2006/relationships/image" Target="media/1399564691.jpg"/><Relationship Id="mr_docxImage49" Type="http://schemas.openxmlformats.org/officeDocument/2006/relationships/image" Target="media/-898099889.jpg"/><Relationship Id="mr_docxImage489" Type="http://schemas.openxmlformats.org/officeDocument/2006/relationships/image" Target="media/469382780.jpg"/><Relationship Id="mr_docxImage488" Type="http://schemas.openxmlformats.org/officeDocument/2006/relationships/image" Target="media/1399564691.jpg"/><Relationship Id="mr_docxImage487" Type="http://schemas.openxmlformats.org/officeDocument/2006/relationships/image" Target="media/1766981427.jpg"/><Relationship Id="mr_docxImage486" Type="http://schemas.openxmlformats.org/officeDocument/2006/relationships/image" Target="media/1922385341.jpg"/><Relationship Id="mr_docxImage485" Type="http://schemas.openxmlformats.org/officeDocument/2006/relationships/image" Target="media/1305587688.jpg"/><Relationship Id="mr_docxImage484" Type="http://schemas.openxmlformats.org/officeDocument/2006/relationships/image" Target="media/1766981427.jpg"/><Relationship Id="mr_docxImage483" Type="http://schemas.openxmlformats.org/officeDocument/2006/relationships/image" Target="media/469382780.jpg"/><Relationship Id="mr_docxImage482" Type="http://schemas.openxmlformats.org/officeDocument/2006/relationships/image" Target="media/-898099889.jpg"/><Relationship Id="mr_docxImage481" Type="http://schemas.openxmlformats.org/officeDocument/2006/relationships/image" Target="media/-898099889.jpg"/><Relationship Id="mr_docxImage480" Type="http://schemas.openxmlformats.org/officeDocument/2006/relationships/image" Target="media/-898099889.jpg"/><Relationship Id="mr_docxImage48" Type="http://schemas.openxmlformats.org/officeDocument/2006/relationships/image" Target="media/-1801020230.jpg"/><Relationship Id="mr_docxImage479" Type="http://schemas.openxmlformats.org/officeDocument/2006/relationships/image" Target="media/-898099889.jpg"/><Relationship Id="mr_docxImage478" Type="http://schemas.openxmlformats.org/officeDocument/2006/relationships/image" Target="media/-1318986858.jpg"/><Relationship Id="mr_docxImage477" Type="http://schemas.openxmlformats.org/officeDocument/2006/relationships/image" Target="media/-898099889.jpg"/><Relationship Id="mr_docxImage476" Type="http://schemas.openxmlformats.org/officeDocument/2006/relationships/image" Target="media/-898099889.jpg"/><Relationship Id="mr_docxImage475" Type="http://schemas.openxmlformats.org/officeDocument/2006/relationships/image" Target="media/-898099889.jpg"/><Relationship Id="mr_docxImage474" Type="http://schemas.openxmlformats.org/officeDocument/2006/relationships/image" Target="media/-898099889.jpg"/><Relationship Id="mr_docxImage473" Type="http://schemas.openxmlformats.org/officeDocument/2006/relationships/image" Target="media/-747344335.jpg"/><Relationship Id="mr_docxImage472" Type="http://schemas.openxmlformats.org/officeDocument/2006/relationships/image" Target="media/-898099889.jpg"/><Relationship Id="mr_docxImage471" Type="http://schemas.openxmlformats.org/officeDocument/2006/relationships/image" Target="media/-898099889.jpg"/><Relationship Id="mr_docxImage470" Type="http://schemas.openxmlformats.org/officeDocument/2006/relationships/image" Target="media/-898099889.jpg"/><Relationship Id="mr_docxImage47" Type="http://schemas.openxmlformats.org/officeDocument/2006/relationships/image" Target="media/-898099889.jpg"/><Relationship Id="mr_docxImage469" Type="http://schemas.openxmlformats.org/officeDocument/2006/relationships/image" Target="media/-898099889.jpg"/><Relationship Id="mr_docxImage468" Type="http://schemas.openxmlformats.org/officeDocument/2006/relationships/image" Target="media/-1801020230.jpg"/><Relationship Id="mr_docxImage467" Type="http://schemas.openxmlformats.org/officeDocument/2006/relationships/image" Target="media/1399564691.jpg"/><Relationship Id="mr_docxImage466" Type="http://schemas.openxmlformats.org/officeDocument/2006/relationships/image" Target="media/-1341110444.jpg"/><Relationship Id="mr_docxImage465" Type="http://schemas.openxmlformats.org/officeDocument/2006/relationships/image" Target="media/1124962593.jpg"/><Relationship Id="mr_docxImage464" Type="http://schemas.openxmlformats.org/officeDocument/2006/relationships/image" Target="media/1399564691.jpg"/><Relationship Id="mr_docxImage463" Type="http://schemas.openxmlformats.org/officeDocument/2006/relationships/image" Target="media/1751254931.jpg"/><Relationship Id="mr_docxImage462" Type="http://schemas.openxmlformats.org/officeDocument/2006/relationships/image" Target="media/-118918441.jpg"/><Relationship Id="mr_docxImage461" Type="http://schemas.openxmlformats.org/officeDocument/2006/relationships/image" Target="media/1399564691.jpg"/><Relationship Id="mr_docxImage460" Type="http://schemas.openxmlformats.org/officeDocument/2006/relationships/image" Target="media/69851524.jpg"/><Relationship Id="mr_docxImage46" Type="http://schemas.openxmlformats.org/officeDocument/2006/relationships/image" Target="media/-1801020230.jpg"/><Relationship Id="mr_docxImage459" Type="http://schemas.openxmlformats.org/officeDocument/2006/relationships/image" Target="media/521751505.jpg"/><Relationship Id="mr_docxImage458" Type="http://schemas.openxmlformats.org/officeDocument/2006/relationships/image" Target="media/1399564691.jpg"/><Relationship Id="mr_docxImage457" Type="http://schemas.openxmlformats.org/officeDocument/2006/relationships/image" Target="media/69851524.jpg"/><Relationship Id="mr_docxImage456" Type="http://schemas.openxmlformats.org/officeDocument/2006/relationships/image" Target="media/-1947765375.jpg"/><Relationship Id="mr_docxImage455" Type="http://schemas.openxmlformats.org/officeDocument/2006/relationships/image" Target="media/1399564691.jpg"/><Relationship Id="mr_docxImage454" Type="http://schemas.openxmlformats.org/officeDocument/2006/relationships/image" Target="media/-1758972718.jpg"/><Relationship Id="mr_docxImage453" Type="http://schemas.openxmlformats.org/officeDocument/2006/relationships/image" Target="media/-535412429.jpg"/><Relationship Id="mr_docxImage452" Type="http://schemas.openxmlformats.org/officeDocument/2006/relationships/image" Target="media/-1341110444.jpg"/><Relationship Id="mr_docxImage451" Type="http://schemas.openxmlformats.org/officeDocument/2006/relationships/image" Target="media/1751254931.jpg"/><Relationship Id="mr_docxImage450" Type="http://schemas.openxmlformats.org/officeDocument/2006/relationships/image" Target="media/69851524.jpg"/><Relationship Id="mr_docxImage45" Type="http://schemas.openxmlformats.org/officeDocument/2006/relationships/image" Target="media/-898099889.jpg"/><Relationship Id="mr_docxImage449" Type="http://schemas.openxmlformats.org/officeDocument/2006/relationships/image" Target="media/69851524.jpg"/><Relationship Id="mr_docxImage448" Type="http://schemas.openxmlformats.org/officeDocument/2006/relationships/image" Target="media/-1758972718.jpg"/><Relationship Id="mr_docxImage447" Type="http://schemas.openxmlformats.org/officeDocument/2006/relationships/image" Target="media/1399564691.jpg"/><Relationship Id="mr_docxImage446" Type="http://schemas.openxmlformats.org/officeDocument/2006/relationships/image" Target="media/1922385341.jpg"/><Relationship Id="mr_docxImage445" Type="http://schemas.openxmlformats.org/officeDocument/2006/relationships/image" Target="media/1399564691.jpg"/><Relationship Id="mr_docxImage444" Type="http://schemas.openxmlformats.org/officeDocument/2006/relationships/image" Target="media/-1767123225.jpg"/><Relationship Id="mr_docxImage443" Type="http://schemas.openxmlformats.org/officeDocument/2006/relationships/image" Target="media/-898099889.jpg"/><Relationship Id="mr_docxImage442" Type="http://schemas.openxmlformats.org/officeDocument/2006/relationships/image" Target="media/-898099889.jpg"/><Relationship Id="mr_docxImage441" Type="http://schemas.openxmlformats.org/officeDocument/2006/relationships/image" Target="media/-898099889.jpg"/><Relationship Id="mr_docxImage440" Type="http://schemas.openxmlformats.org/officeDocument/2006/relationships/image" Target="media/-747344335.jpg"/><Relationship Id="mr_docxImage44" Type="http://schemas.openxmlformats.org/officeDocument/2006/relationships/image" Target="media/-1801020230.jpg"/><Relationship Id="mr_docxImage439" Type="http://schemas.openxmlformats.org/officeDocument/2006/relationships/image" Target="media/-898099889.jpg"/><Relationship Id="mr_docxImage438" Type="http://schemas.openxmlformats.org/officeDocument/2006/relationships/image" Target="media/-898099889.jpg"/><Relationship Id="mr_docxImage437" Type="http://schemas.openxmlformats.org/officeDocument/2006/relationships/image" Target="media/-898099889.jpg"/><Relationship Id="mr_docxImage436" Type="http://schemas.openxmlformats.org/officeDocument/2006/relationships/image" Target="media/-1318986858.jpg"/><Relationship Id="mr_docxImage435" Type="http://schemas.openxmlformats.org/officeDocument/2006/relationships/image" Target="media/-898099889.jpg"/><Relationship Id="mr_docxImage434" Type="http://schemas.openxmlformats.org/officeDocument/2006/relationships/image" Target="media/-898099889.jpg"/><Relationship Id="mr_docxImage433" Type="http://schemas.openxmlformats.org/officeDocument/2006/relationships/image" Target="media/-1318986858.jpg"/><Relationship Id="mr_docxImage432" Type="http://schemas.openxmlformats.org/officeDocument/2006/relationships/image" Target="media/-898099889.jpg"/><Relationship Id="mr_docxImage431" Type="http://schemas.openxmlformats.org/officeDocument/2006/relationships/image" Target="media/-898099889.jpg"/><Relationship Id="mr_docxImage430" Type="http://schemas.openxmlformats.org/officeDocument/2006/relationships/image" Target="media/-898099889.jpg"/><Relationship Id="mr_docxImage43" Type="http://schemas.openxmlformats.org/officeDocument/2006/relationships/image" Target="media/-898099889.jpg"/><Relationship Id="mr_docxImage429" Type="http://schemas.openxmlformats.org/officeDocument/2006/relationships/image" Target="media/-1318986858.jpg"/><Relationship Id="mr_docxImage428" Type="http://schemas.openxmlformats.org/officeDocument/2006/relationships/image" Target="media/1399564691.jpg"/><Relationship Id="mr_docxImage427" Type="http://schemas.openxmlformats.org/officeDocument/2006/relationships/image" Target="media/-898099889.jpg"/><Relationship Id="mr_docxImage426" Type="http://schemas.openxmlformats.org/officeDocument/2006/relationships/image" Target="media/1978320328.jpg"/><Relationship Id="mr_docxImage425" Type="http://schemas.openxmlformats.org/officeDocument/2006/relationships/image" Target="media/-898099889.jpg"/><Relationship Id="mr_docxImage424" Type="http://schemas.openxmlformats.org/officeDocument/2006/relationships/image" Target="media/-898099889.jpg"/><Relationship Id="mr_docxImage423" Type="http://schemas.openxmlformats.org/officeDocument/2006/relationships/image" Target="media/-898099889.jpg"/><Relationship Id="mr_docxImage422" Type="http://schemas.openxmlformats.org/officeDocument/2006/relationships/image" Target="media/-1801020230.jpg"/><Relationship Id="mr_docxImage421" Type="http://schemas.openxmlformats.org/officeDocument/2006/relationships/image" Target="media/1399564691.jpg"/><Relationship Id="mr_docxImage420" Type="http://schemas.openxmlformats.org/officeDocument/2006/relationships/image" Target="media/1683788857.jpg"/><Relationship Id="mr_docxImage42" Type="http://schemas.openxmlformats.org/officeDocument/2006/relationships/image" Target="media/-1801020230.jpg"/><Relationship Id="mr_docxImage419" Type="http://schemas.openxmlformats.org/officeDocument/2006/relationships/image" Target="media/1214937101.jpg"/><Relationship Id="mr_docxImage418" Type="http://schemas.openxmlformats.org/officeDocument/2006/relationships/image" Target="media/1399564691.jpg"/><Relationship Id="mr_docxImage417" Type="http://schemas.openxmlformats.org/officeDocument/2006/relationships/image" Target="media/1683788857.jpg"/><Relationship Id="mr_docxImage416" Type="http://schemas.openxmlformats.org/officeDocument/2006/relationships/image" Target="media/-759814235.jpg"/><Relationship Id="mr_docxImage415" Type="http://schemas.openxmlformats.org/officeDocument/2006/relationships/image" Target="media/1399564691.jpg"/><Relationship Id="mr_docxImage414" Type="http://schemas.openxmlformats.org/officeDocument/2006/relationships/image" Target="media/1683788857.jpg"/><Relationship Id="mr_docxImage413" Type="http://schemas.openxmlformats.org/officeDocument/2006/relationships/image" Target="media/1374235360.jpg"/><Relationship Id="mr_docxImage412" Type="http://schemas.openxmlformats.org/officeDocument/2006/relationships/image" Target="media/1399564691.jpg"/><Relationship Id="mr_docxImage411" Type="http://schemas.openxmlformats.org/officeDocument/2006/relationships/image" Target="media/1683788857.jpg"/><Relationship Id="mr_docxImage410" Type="http://schemas.openxmlformats.org/officeDocument/2006/relationships/image" Target="media/-1931958860.jpg"/><Relationship Id="mr_docxImage41" Type="http://schemas.openxmlformats.org/officeDocument/2006/relationships/image" Target="media/-898099889.jpg"/><Relationship Id="mr_docxImage409" Type="http://schemas.openxmlformats.org/officeDocument/2006/relationships/image" Target="media/1399564691.jpg"/><Relationship Id="mr_docxImage408" Type="http://schemas.openxmlformats.org/officeDocument/2006/relationships/image" Target="media/1751254931.jpg"/><Relationship Id="mr_docxImage407" Type="http://schemas.openxmlformats.org/officeDocument/2006/relationships/image" Target="media/-118918441.jpg"/><Relationship Id="mr_docxImage406" Type="http://schemas.openxmlformats.org/officeDocument/2006/relationships/image" Target="media/1399564691.jpg"/><Relationship Id="mr_docxImage405" Type="http://schemas.openxmlformats.org/officeDocument/2006/relationships/image" Target="media/69851524.jpg"/><Relationship Id="mr_docxImage404" Type="http://schemas.openxmlformats.org/officeDocument/2006/relationships/image" Target="media/521751505.jpg"/><Relationship Id="mr_docxImage403" Type="http://schemas.openxmlformats.org/officeDocument/2006/relationships/image" Target="media/1399564691.jpg"/><Relationship Id="mr_docxImage402" Type="http://schemas.openxmlformats.org/officeDocument/2006/relationships/image" Target="media/69851524.jpg"/><Relationship Id="mr_docxImage401" Type="http://schemas.openxmlformats.org/officeDocument/2006/relationships/image" Target="media/-1947765375.jpg"/><Relationship Id="mr_docxImage400" Type="http://schemas.openxmlformats.org/officeDocument/2006/relationships/image" Target="media/1683788857.jpg"/><Relationship Id="mr_docxImage40" Type="http://schemas.openxmlformats.org/officeDocument/2006/relationships/image" Target="media/-1801020230.jpg"/><Relationship Id="mr_docxImage4" Type="http://schemas.openxmlformats.org/officeDocument/2006/relationships/image" Target="media/1766981427.jpg"/><Relationship Id="mr_docxImage399" Type="http://schemas.openxmlformats.org/officeDocument/2006/relationships/image" Target="media/1683788857.jpg"/><Relationship Id="mr_docxImage398" Type="http://schemas.openxmlformats.org/officeDocument/2006/relationships/image" Target="media/1683788857.jpg"/><Relationship Id="mr_docxImage397" Type="http://schemas.openxmlformats.org/officeDocument/2006/relationships/image" Target="media/1683788857.jpg"/><Relationship Id="mr_docxImage396" Type="http://schemas.openxmlformats.org/officeDocument/2006/relationships/image" Target="media/1751254931.jpg"/><Relationship Id="mr_docxImage395" Type="http://schemas.openxmlformats.org/officeDocument/2006/relationships/image" Target="media/69851524.jpg"/><Relationship Id="mr_docxImage394" Type="http://schemas.openxmlformats.org/officeDocument/2006/relationships/image" Target="media/69851524.jpg"/><Relationship Id="mr_docxImage393" Type="http://schemas.openxmlformats.org/officeDocument/2006/relationships/image" Target="media/1399564691.jpg"/><Relationship Id="mr_docxImage392" Type="http://schemas.openxmlformats.org/officeDocument/2006/relationships/image" Target="media/1922385341.jpg"/><Relationship Id="mr_docxImage391" Type="http://schemas.openxmlformats.org/officeDocument/2006/relationships/image" Target="media/1399564691.jpg"/><Relationship Id="mr_docxImage390" Type="http://schemas.openxmlformats.org/officeDocument/2006/relationships/image" Target="media/-220226134.jpg"/><Relationship Id="mr_docxImage39" Type="http://schemas.openxmlformats.org/officeDocument/2006/relationships/image" Target="media/-898099889.jpg"/><Relationship Id="mr_docxImage389" Type="http://schemas.openxmlformats.org/officeDocument/2006/relationships/image" Target="media/-220226134.jpg"/><Relationship Id="mr_docxImage388" Type="http://schemas.openxmlformats.org/officeDocument/2006/relationships/image" Target="media/-898099889.jpg"/><Relationship Id="mr_docxImage387" Type="http://schemas.openxmlformats.org/officeDocument/2006/relationships/image" Target="media/-1318986858.jpg"/><Relationship Id="mr_docxImage386" Type="http://schemas.openxmlformats.org/officeDocument/2006/relationships/image" Target="media/1766981427.jpg"/><Relationship Id="mr_docxImage385" Type="http://schemas.openxmlformats.org/officeDocument/2006/relationships/image" Target="media/-1318986858.jpg"/><Relationship Id="mr_docxImage384" Type="http://schemas.openxmlformats.org/officeDocument/2006/relationships/image" Target="media/1766981427.jpg"/><Relationship Id="mr_docxImage383" Type="http://schemas.openxmlformats.org/officeDocument/2006/relationships/image" Target="media/1399564691.jpg"/><Relationship Id="mr_docxImage382" Type="http://schemas.openxmlformats.org/officeDocument/2006/relationships/image" Target="media/-1767123225.jpg"/><Relationship Id="mr_docxImage381" Type="http://schemas.openxmlformats.org/officeDocument/2006/relationships/image" Target="media/1399564691.jpg"/><Relationship Id="mr_docxImage380" Type="http://schemas.openxmlformats.org/officeDocument/2006/relationships/image" Target="media/1766981427.jpg"/><Relationship Id="mr_docxImage38" Type="http://schemas.openxmlformats.org/officeDocument/2006/relationships/image" Target="media/-1801020230.jpg"/><Relationship Id="mr_docxImage379" Type="http://schemas.openxmlformats.org/officeDocument/2006/relationships/image" Target="media/1922385341.jpg"/><Relationship Id="mr_docxImage378" Type="http://schemas.openxmlformats.org/officeDocument/2006/relationships/image" Target="media/-179806065.jpg"/><Relationship Id="mr_docxImage377" Type="http://schemas.openxmlformats.org/officeDocument/2006/relationships/image" Target="media/1766981427.jpg"/><Relationship Id="mr_docxImage376" Type="http://schemas.openxmlformats.org/officeDocument/2006/relationships/image" Target="media/-220226134.jpg"/><Relationship Id="mr_docxImage375" Type="http://schemas.openxmlformats.org/officeDocument/2006/relationships/image" Target="media/-220226134.jpg"/><Relationship Id="mr_docxImage374" Type="http://schemas.openxmlformats.org/officeDocument/2006/relationships/image" Target="media/-220226134.jpg"/><Relationship Id="mr_docxImage373" Type="http://schemas.openxmlformats.org/officeDocument/2006/relationships/image" Target="media/-220226134.jpg"/><Relationship Id="mr_docxImage372" Type="http://schemas.openxmlformats.org/officeDocument/2006/relationships/image" Target="media/-898099889.jpg"/><Relationship Id="mr_docxImage371" Type="http://schemas.openxmlformats.org/officeDocument/2006/relationships/image" Target="media/-1318986858.jpg"/><Relationship Id="mr_docxImage370" Type="http://schemas.openxmlformats.org/officeDocument/2006/relationships/image" Target="media/-898099889.jpg"/><Relationship Id="mr_docxImage37" Type="http://schemas.openxmlformats.org/officeDocument/2006/relationships/image" Target="media/1766981427.jpg"/><Relationship Id="mr_docxImage369" Type="http://schemas.openxmlformats.org/officeDocument/2006/relationships/image" Target="media/-1801020230.jpg"/><Relationship Id="mr_docxImage368" Type="http://schemas.openxmlformats.org/officeDocument/2006/relationships/image" Target="media/1766981427.jpg"/><Relationship Id="mr_docxImage367" Type="http://schemas.openxmlformats.org/officeDocument/2006/relationships/image" Target="media/1399564691.jpg"/><Relationship Id="mr_docxImage366" Type="http://schemas.openxmlformats.org/officeDocument/2006/relationships/image" Target="media/469382780.jpg"/><Relationship Id="mr_docxImage365" Type="http://schemas.openxmlformats.org/officeDocument/2006/relationships/image" Target="media/1399564691.jpg"/><Relationship Id="mr_docxImage364" Type="http://schemas.openxmlformats.org/officeDocument/2006/relationships/image" Target="media/1766981427.jpg"/><Relationship Id="mr_docxImage363" Type="http://schemas.openxmlformats.org/officeDocument/2006/relationships/image" Target="media/1922385341.jpg"/><Relationship Id="mr_docxImage362" Type="http://schemas.openxmlformats.org/officeDocument/2006/relationships/image" Target="media/-179806065.jpg"/><Relationship Id="mr_docxImage361" Type="http://schemas.openxmlformats.org/officeDocument/2006/relationships/image" Target="media/1766981427.jpg"/><Relationship Id="mr_docxImage360" Type="http://schemas.openxmlformats.org/officeDocument/2006/relationships/image" Target="media/-220226134.jpg"/><Relationship Id="mr_docxImage36" Type="http://schemas.openxmlformats.org/officeDocument/2006/relationships/image" Target="media/1399564691.jpg"/><Relationship Id="mr_docxImage359" Type="http://schemas.openxmlformats.org/officeDocument/2006/relationships/image" Target="media/-220226134.jpg"/><Relationship Id="mr_docxImage358" Type="http://schemas.openxmlformats.org/officeDocument/2006/relationships/image" Target="media/-220226134.jpg"/><Relationship Id="mr_docxImage357" Type="http://schemas.openxmlformats.org/officeDocument/2006/relationships/image" Target="media/-220226134.jpg"/><Relationship Id="mr_docxImage356" Type="http://schemas.openxmlformats.org/officeDocument/2006/relationships/image" Target="media/-220226134.jpg"/><Relationship Id="mr_docxImage355" Type="http://schemas.openxmlformats.org/officeDocument/2006/relationships/image" Target="media/-220226134.jpg"/><Relationship Id="mr_docxImage354" Type="http://schemas.openxmlformats.org/officeDocument/2006/relationships/image" Target="media/-220226134.jpg"/><Relationship Id="mr_docxImage353" Type="http://schemas.openxmlformats.org/officeDocument/2006/relationships/image" Target="media/-220226134.jpg"/><Relationship Id="mr_docxImage352" Type="http://schemas.openxmlformats.org/officeDocument/2006/relationships/image" Target="media/-220226134.jpg"/><Relationship Id="mr_docxImage351" Type="http://schemas.openxmlformats.org/officeDocument/2006/relationships/image" Target="media/-220226134.jpg"/><Relationship Id="mr_docxImage350" Type="http://schemas.openxmlformats.org/officeDocument/2006/relationships/image" Target="media/-220226134.jpg"/><Relationship Id="mr_docxImage35" Type="http://schemas.openxmlformats.org/officeDocument/2006/relationships/image" Target="media/-84412293.jpg"/><Relationship Id="mr_docxImage349" Type="http://schemas.openxmlformats.org/officeDocument/2006/relationships/image" Target="media/-220226134.jpg"/><Relationship Id="mr_docxImage348" Type="http://schemas.openxmlformats.org/officeDocument/2006/relationships/image" Target="media/-220226134.jpg"/><Relationship Id="mr_docxImage347" Type="http://schemas.openxmlformats.org/officeDocument/2006/relationships/image" Target="media/-898099889.jpg"/><Relationship Id="mr_docxImage346" Type="http://schemas.openxmlformats.org/officeDocument/2006/relationships/image" Target="media/1978320328.jpg"/><Relationship Id="mr_docxImage345" Type="http://schemas.openxmlformats.org/officeDocument/2006/relationships/image" Target="media/-1441779518.jpg"/><Relationship Id="mr_docxImage344" Type="http://schemas.openxmlformats.org/officeDocument/2006/relationships/image" Target="media/1978320328.jpg"/><Relationship Id="mr_docxImage343" Type="http://schemas.openxmlformats.org/officeDocument/2006/relationships/image" Target="media/1766981427.jpg"/><Relationship Id="mr_docxImage342" Type="http://schemas.openxmlformats.org/officeDocument/2006/relationships/image" Target="media/1399564691.jpg"/><Relationship Id="mr_docxImage341" Type="http://schemas.openxmlformats.org/officeDocument/2006/relationships/image" Target="media/587635932.jpg"/><Relationship Id="mr_docxImage340" Type="http://schemas.openxmlformats.org/officeDocument/2006/relationships/image" Target="media/1399564691.jpg"/><Relationship Id="mr_docxImage34" Type="http://schemas.openxmlformats.org/officeDocument/2006/relationships/image" Target="media/1399564691.jpg"/><Relationship Id="mr_docxImage339" Type="http://schemas.openxmlformats.org/officeDocument/2006/relationships/image" Target="media/1766981427.jpg"/><Relationship Id="mr_docxImage338" Type="http://schemas.openxmlformats.org/officeDocument/2006/relationships/image" Target="media/1922385341.jpg"/><Relationship Id="mr_docxImage337" Type="http://schemas.openxmlformats.org/officeDocument/2006/relationships/image" Target="media/-179806065.jpg"/><Relationship Id="mr_docxImage336" Type="http://schemas.openxmlformats.org/officeDocument/2006/relationships/image" Target="media/1766981427.jpg"/><Relationship Id="mr_docxImage335" Type="http://schemas.openxmlformats.org/officeDocument/2006/relationships/image" Target="media/-898099889.jpg"/><Relationship Id="mr_docxImage334" Type="http://schemas.openxmlformats.org/officeDocument/2006/relationships/image" Target="media/-1318986858.jpg"/><Relationship Id="mr_docxImage333" Type="http://schemas.openxmlformats.org/officeDocument/2006/relationships/image" Target="media/1766981427.jpg"/><Relationship Id="mr_docxImage332" Type="http://schemas.openxmlformats.org/officeDocument/2006/relationships/image" Target="media/-1801020230.jpg"/><Relationship Id="mr_docxImage331" Type="http://schemas.openxmlformats.org/officeDocument/2006/relationships/image" Target="media/1766981427.jpg"/><Relationship Id="mr_docxImage330" Type="http://schemas.openxmlformats.org/officeDocument/2006/relationships/image" Target="media/1399564691.jpg"/><Relationship Id="mr_docxImage33" Type="http://schemas.openxmlformats.org/officeDocument/2006/relationships/image" Target="media/1766981427.jpg"/><Relationship Id="mr_docxImage329" Type="http://schemas.openxmlformats.org/officeDocument/2006/relationships/image" Target="media/1743247489.jpg"/><Relationship Id="mr_docxImage328" Type="http://schemas.openxmlformats.org/officeDocument/2006/relationships/image" Target="media/1399564691.jpg"/><Relationship Id="mr_docxImage327" Type="http://schemas.openxmlformats.org/officeDocument/2006/relationships/image" Target="media/1766981427.jpg"/><Relationship Id="mr_docxImage326" Type="http://schemas.openxmlformats.org/officeDocument/2006/relationships/image" Target="media/1922385341.jpg"/><Relationship Id="mr_docxImage325" Type="http://schemas.openxmlformats.org/officeDocument/2006/relationships/image" Target="media/-179806065.jpg"/><Relationship Id="mr_docxImage324" Type="http://schemas.openxmlformats.org/officeDocument/2006/relationships/image" Target="media/225256753.jpg"/><Relationship Id="mr_docxImage323" Type="http://schemas.openxmlformats.org/officeDocument/2006/relationships/image" Target="media/1766981427.jpg"/><Relationship Id="mr_docxImage322" Type="http://schemas.openxmlformats.org/officeDocument/2006/relationships/image" Target="media/-898099889.jpg"/><Relationship Id="mr_docxImage321" Type="http://schemas.openxmlformats.org/officeDocument/2006/relationships/image" Target="media/-1318986858.jpg"/><Relationship Id="mr_docxImage320" Type="http://schemas.openxmlformats.org/officeDocument/2006/relationships/image" Target="media/-898099889.jpg"/><Relationship Id="mr_docxImage32" Type="http://schemas.openxmlformats.org/officeDocument/2006/relationships/image" Target="media/1922385341.jpg"/><Relationship Id="mr_docxImage319" Type="http://schemas.openxmlformats.org/officeDocument/2006/relationships/image" Target="media/-1801020230.jpg"/><Relationship Id="mr_docxImage318" Type="http://schemas.openxmlformats.org/officeDocument/2006/relationships/image" Target="media/1766981427.jpg"/><Relationship Id="mr_docxImage317" Type="http://schemas.openxmlformats.org/officeDocument/2006/relationships/image" Target="media/1399564691.jpg"/><Relationship Id="mr_docxImage316" Type="http://schemas.openxmlformats.org/officeDocument/2006/relationships/image" Target="media/-84412293.jpg"/><Relationship Id="mr_docxImage315" Type="http://schemas.openxmlformats.org/officeDocument/2006/relationships/image" Target="media/1399564691.jpg"/><Relationship Id="mr_docxImage314" Type="http://schemas.openxmlformats.org/officeDocument/2006/relationships/image" Target="media/1766981427.jpg"/><Relationship Id="mr_docxImage313" Type="http://schemas.openxmlformats.org/officeDocument/2006/relationships/image" Target="media/1922385341.jpg"/><Relationship Id="mr_docxImage312" Type="http://schemas.openxmlformats.org/officeDocument/2006/relationships/image" Target="media/1766981427.jpg"/><Relationship Id="mr_docxImage311" Type="http://schemas.openxmlformats.org/officeDocument/2006/relationships/image" Target="media/-898099889.jpg"/><Relationship Id="mr_docxImage310" Type="http://schemas.openxmlformats.org/officeDocument/2006/relationships/image" Target="media/-1801020230.jpg"/><Relationship Id="mr_docxImage31" Type="http://schemas.openxmlformats.org/officeDocument/2006/relationships/image" Target="media/1766981427.jpg"/><Relationship Id="mr_docxImage309" Type="http://schemas.openxmlformats.org/officeDocument/2006/relationships/image" Target="media/-898099889.jpg"/><Relationship Id="mr_docxImage308" Type="http://schemas.openxmlformats.org/officeDocument/2006/relationships/image" Target="media/1978320328.jpg"/><Relationship Id="mr_docxImage307" Type="http://schemas.openxmlformats.org/officeDocument/2006/relationships/image" Target="media/-898099889.jpg"/><Relationship Id="mr_docxImage306" Type="http://schemas.openxmlformats.org/officeDocument/2006/relationships/image" Target="media/1978320328.jpg"/><Relationship Id="mr_docxImage305" Type="http://schemas.openxmlformats.org/officeDocument/2006/relationships/image" Target="media/-898099889.jpg"/><Relationship Id="mr_docxImage304" Type="http://schemas.openxmlformats.org/officeDocument/2006/relationships/image" Target="media/1978320328.jpg"/><Relationship Id="mr_docxImage303" Type="http://schemas.openxmlformats.org/officeDocument/2006/relationships/image" Target="media/1766981427.jpg"/><Relationship Id="mr_docxImage302" Type="http://schemas.openxmlformats.org/officeDocument/2006/relationships/image" Target="media/1399564691.jpg"/><Relationship Id="mr_docxImage301" Type="http://schemas.openxmlformats.org/officeDocument/2006/relationships/image" Target="media/2051680533.jpg"/><Relationship Id="mr_docxImage300" Type="http://schemas.openxmlformats.org/officeDocument/2006/relationships/image" Target="media/1399564691.jpg"/><Relationship Id="mr_docxImage30" Type="http://schemas.openxmlformats.org/officeDocument/2006/relationships/image" Target="media/1766981427.jpg"/><Relationship Id="mr_docxImage3" Type="http://schemas.openxmlformats.org/officeDocument/2006/relationships/image" Target="media/1766981427.jpg"/><Relationship Id="mr_docxImage299" Type="http://schemas.openxmlformats.org/officeDocument/2006/relationships/image" Target="media/1766981427.jpg"/><Relationship Id="mr_docxImage298" Type="http://schemas.openxmlformats.org/officeDocument/2006/relationships/image" Target="media/1922385341.jpg"/><Relationship Id="mr_docxImage297" Type="http://schemas.openxmlformats.org/officeDocument/2006/relationships/image" Target="media/1766981427.jpg"/><Relationship Id="mr_docxImage296" Type="http://schemas.openxmlformats.org/officeDocument/2006/relationships/image" Target="media/-220226134.jpg"/><Relationship Id="mr_docxImage295" Type="http://schemas.openxmlformats.org/officeDocument/2006/relationships/image" Target="media/1766981427.jpg"/><Relationship Id="mr_docxImage294" Type="http://schemas.openxmlformats.org/officeDocument/2006/relationships/image" Target="media/1766981427.jpg"/><Relationship Id="mr_docxImage293" Type="http://schemas.openxmlformats.org/officeDocument/2006/relationships/image" Target="media/-1318986858.jpg"/><Relationship Id="mr_docxImage292" Type="http://schemas.openxmlformats.org/officeDocument/2006/relationships/image" Target="media/-898099889.jpg"/><Relationship Id="mr_docxImage291" Type="http://schemas.openxmlformats.org/officeDocument/2006/relationships/image" Target="media/-1318986858.jpg"/><Relationship Id="mr_docxImage290" Type="http://schemas.openxmlformats.org/officeDocument/2006/relationships/image" Target="media/-898099889.jpg"/><Relationship Id="mr_docxImage29" Type="http://schemas.openxmlformats.org/officeDocument/2006/relationships/image" Target="media/1766981427.jpg"/><Relationship Id="mr_docxImage289" Type="http://schemas.openxmlformats.org/officeDocument/2006/relationships/image" Target="media/-1801020230.jpg"/><Relationship Id="mr_docxImage288" Type="http://schemas.openxmlformats.org/officeDocument/2006/relationships/image" Target="media/-898099889.jpg"/><Relationship Id="mr_docxImage287" Type="http://schemas.openxmlformats.org/officeDocument/2006/relationships/image" Target="media/1978320328.jpg"/><Relationship Id="mr_docxImage286" Type="http://schemas.openxmlformats.org/officeDocument/2006/relationships/image" Target="media/-898099889.jpg"/><Relationship Id="mr_docxImage285" Type="http://schemas.openxmlformats.org/officeDocument/2006/relationships/image" Target="media/-1318986858.jpg"/><Relationship Id="mr_docxImage284" Type="http://schemas.openxmlformats.org/officeDocument/2006/relationships/image" Target="media/1766981427.jpg"/><Relationship Id="mr_docxImage283" Type="http://schemas.openxmlformats.org/officeDocument/2006/relationships/image" Target="media/1399564691.jpg"/><Relationship Id="mr_docxImage282" Type="http://schemas.openxmlformats.org/officeDocument/2006/relationships/image" Target="media/-1767123225.jpg"/><Relationship Id="mr_docxImage281" Type="http://schemas.openxmlformats.org/officeDocument/2006/relationships/image" Target="media/1399564691.jpg"/><Relationship Id="mr_docxImage280" Type="http://schemas.openxmlformats.org/officeDocument/2006/relationships/image" Target="media/1766981427.jpg"/><Relationship Id="mr_docxImage28" Type="http://schemas.openxmlformats.org/officeDocument/2006/relationships/image" Target="media/1766981427.jpg"/><Relationship Id="mr_docxImage279" Type="http://schemas.openxmlformats.org/officeDocument/2006/relationships/image" Target="media/-179806065.jpg"/><Relationship Id="mr_docxImage278" Type="http://schemas.openxmlformats.org/officeDocument/2006/relationships/image" Target="media/1922385341.jpg"/><Relationship Id="mr_docxImage277" Type="http://schemas.openxmlformats.org/officeDocument/2006/relationships/image" Target="media/1766981427.jpg"/><Relationship Id="mr_docxImage276" Type="http://schemas.openxmlformats.org/officeDocument/2006/relationships/image" Target="media/-84412293.jpg"/><Relationship Id="mr_docxImage275" Type="http://schemas.openxmlformats.org/officeDocument/2006/relationships/image" Target="media/1399564691.jpg"/><Relationship Id="mr_docxImage274" Type="http://schemas.openxmlformats.org/officeDocument/2006/relationships/image" Target="media/-1801020230.jpg"/><Relationship Id="mr_docxImage273" Type="http://schemas.openxmlformats.org/officeDocument/2006/relationships/image" Target="media/1399564691.jpg"/><Relationship Id="mr_docxImage272" Type="http://schemas.openxmlformats.org/officeDocument/2006/relationships/image" Target="media/-1318986858.jpg"/><Relationship Id="mr_docxImage271" Type="http://schemas.openxmlformats.org/officeDocument/2006/relationships/image" Target="media/1399564691.jpg"/><Relationship Id="mr_docxImage270" Type="http://schemas.openxmlformats.org/officeDocument/2006/relationships/image" Target="media/-1801020230.jpg"/><Relationship Id="mr_docxImage27" Type="http://schemas.openxmlformats.org/officeDocument/2006/relationships/image" Target="media/1766981427.jpg"/><Relationship Id="mr_docxImage269" Type="http://schemas.openxmlformats.org/officeDocument/2006/relationships/image" Target="media/1399564691.jpg"/><Relationship Id="mr_docxImage268" Type="http://schemas.openxmlformats.org/officeDocument/2006/relationships/image" Target="media/-1801020230.jpg"/><Relationship Id="mr_docxImage267" Type="http://schemas.openxmlformats.org/officeDocument/2006/relationships/image" Target="media/1399564691.jpg"/><Relationship Id="mr_docxImage266" Type="http://schemas.openxmlformats.org/officeDocument/2006/relationships/image" Target="media/-1801020230.jpg"/><Relationship Id="mr_docxImage265" Type="http://schemas.openxmlformats.org/officeDocument/2006/relationships/image" Target="media/-898099889.jpg"/><Relationship Id="mr_docxImage264" Type="http://schemas.openxmlformats.org/officeDocument/2006/relationships/image" Target="media/-898099889.jpg"/><Relationship Id="mr_docxImage263" Type="http://schemas.openxmlformats.org/officeDocument/2006/relationships/image" Target="media/-898099889.jpg"/><Relationship Id="mr_docxImage262" Type="http://schemas.openxmlformats.org/officeDocument/2006/relationships/image" Target="media/-1801020230.jpg"/><Relationship Id="mr_docxImage261" Type="http://schemas.openxmlformats.org/officeDocument/2006/relationships/image" Target="media/1399564691.jpg"/><Relationship Id="mr_docxImage260" Type="http://schemas.openxmlformats.org/officeDocument/2006/relationships/image" Target="media/-1801020230.jpg"/><Relationship Id="mr_docxImage26" Type="http://schemas.openxmlformats.org/officeDocument/2006/relationships/image" Target="media/1766981427.jpg"/><Relationship Id="mr_docxImage259" Type="http://schemas.openxmlformats.org/officeDocument/2006/relationships/image" Target="media/-898099889.jpg"/><Relationship Id="mr_docxImage258" Type="http://schemas.openxmlformats.org/officeDocument/2006/relationships/image" Target="media/1399564691.jpg"/><Relationship Id="mr_docxImage257" Type="http://schemas.openxmlformats.org/officeDocument/2006/relationships/image" Target="media/-898099889.jpg"/><Relationship Id="mr_docxImage256" Type="http://schemas.openxmlformats.org/officeDocument/2006/relationships/image" Target="media/-1801020230.jpg"/><Relationship Id="mr_docxImage255" Type="http://schemas.openxmlformats.org/officeDocument/2006/relationships/image" Target="media/1399564691.jpg"/><Relationship Id="mr_docxImage254" Type="http://schemas.openxmlformats.org/officeDocument/2006/relationships/image" Target="media/-1758972718.jpg"/><Relationship Id="mr_docxImage253" Type="http://schemas.openxmlformats.org/officeDocument/2006/relationships/image" Target="media/267262574.jpg"/><Relationship Id="mr_docxImage252" Type="http://schemas.openxmlformats.org/officeDocument/2006/relationships/image" Target="media/1399564691.jpg"/><Relationship Id="mr_docxImage251" Type="http://schemas.openxmlformats.org/officeDocument/2006/relationships/image" Target="media/69851524.jpg"/><Relationship Id="mr_docxImage250" Type="http://schemas.openxmlformats.org/officeDocument/2006/relationships/image" Target="media/521751505.jpg"/><Relationship Id="mr_docxImage25" Type="http://schemas.openxmlformats.org/officeDocument/2006/relationships/image" Target="media/1399564691.jpg"/><Relationship Id="mr_docxImage249" Type="http://schemas.openxmlformats.org/officeDocument/2006/relationships/image" Target="media/1399564691.jpg"/><Relationship Id="mr_docxImage248" Type="http://schemas.openxmlformats.org/officeDocument/2006/relationships/image" Target="media/69851524.jpg"/><Relationship Id="mr_docxImage247" Type="http://schemas.openxmlformats.org/officeDocument/2006/relationships/image" Target="media/-1947765375.jpg"/><Relationship Id="mr_docxImage246" Type="http://schemas.openxmlformats.org/officeDocument/2006/relationships/image" Target="media/1399564691.jpg"/><Relationship Id="mr_docxImage245" Type="http://schemas.openxmlformats.org/officeDocument/2006/relationships/image" Target="media/-1758972718.jpg"/><Relationship Id="mr_docxImage244" Type="http://schemas.openxmlformats.org/officeDocument/2006/relationships/image" Target="media/1654108986.jpg"/><Relationship Id="mr_docxImage243" Type="http://schemas.openxmlformats.org/officeDocument/2006/relationships/image" Target="media/-1758972718.jpg"/><Relationship Id="mr_docxImage242" Type="http://schemas.openxmlformats.org/officeDocument/2006/relationships/image" Target="media/69851524.jpg"/><Relationship Id="mr_docxImage241" Type="http://schemas.openxmlformats.org/officeDocument/2006/relationships/image" Target="media/69851524.jpg"/><Relationship Id="mr_docxImage240" Type="http://schemas.openxmlformats.org/officeDocument/2006/relationships/image" Target="media/-1758972718.jpg"/><Relationship Id="mr_docxImage24" Type="http://schemas.openxmlformats.org/officeDocument/2006/relationships/image" Target="media/1399564691.jpg"/><Relationship Id="mr_docxImage239" Type="http://schemas.openxmlformats.org/officeDocument/2006/relationships/image" Target="media/1399564691.jpg"/><Relationship Id="mr_docxImage238" Type="http://schemas.openxmlformats.org/officeDocument/2006/relationships/image" Target="media/1922385341.jpg"/><Relationship Id="mr_docxImage237" Type="http://schemas.openxmlformats.org/officeDocument/2006/relationships/image" Target="media/1399564691.jpg"/><Relationship Id="mr_docxImage236" Type="http://schemas.openxmlformats.org/officeDocument/2006/relationships/image" Target="media/-1921931495.jpg"/><Relationship Id="mr_docxImage235" Type="http://schemas.openxmlformats.org/officeDocument/2006/relationships/image" Target="media/1766981427.jpg"/><Relationship Id="mr_docxImage234" Type="http://schemas.openxmlformats.org/officeDocument/2006/relationships/image" Target="media/-1801020230.jpg"/><Relationship Id="mr_docxImage233" Type="http://schemas.openxmlformats.org/officeDocument/2006/relationships/image" Target="media/-898099889.jpg"/><Relationship Id="mr_docxImage232" Type="http://schemas.openxmlformats.org/officeDocument/2006/relationships/image" Target="media/-1318986858.jpg"/><Relationship Id="mr_docxImage231" Type="http://schemas.openxmlformats.org/officeDocument/2006/relationships/image" Target="media/1766981427.jpg"/><Relationship Id="mr_docxImage230" Type="http://schemas.openxmlformats.org/officeDocument/2006/relationships/image" Target="media/1399564691.jpg"/><Relationship Id="mr_docxImage23" Type="http://schemas.openxmlformats.org/officeDocument/2006/relationships/image" Target="media/-1441779518.jpg"/><Relationship Id="mr_docxImage229" Type="http://schemas.openxmlformats.org/officeDocument/2006/relationships/image" Target="media/1743247489.jpg"/><Relationship Id="mr_docxImage228" Type="http://schemas.openxmlformats.org/officeDocument/2006/relationships/image" Target="media/1399564691.jpg"/><Relationship Id="mr_docxImage227" Type="http://schemas.openxmlformats.org/officeDocument/2006/relationships/image" Target="media/1766981427.jpg"/><Relationship Id="mr_docxImage226" Type="http://schemas.openxmlformats.org/officeDocument/2006/relationships/image" Target="media/-179806065.jpg"/><Relationship Id="mr_docxImage225" Type="http://schemas.openxmlformats.org/officeDocument/2006/relationships/image" Target="media/-179806065.jpg"/><Relationship Id="mr_docxImage224" Type="http://schemas.openxmlformats.org/officeDocument/2006/relationships/image" Target="media/-179806065.jpg"/><Relationship Id="mr_docxImage223" Type="http://schemas.openxmlformats.org/officeDocument/2006/relationships/image" Target="media/1922385341.jpg"/><Relationship Id="mr_docxImage222" Type="http://schemas.openxmlformats.org/officeDocument/2006/relationships/image" Target="media/1766981427.jpg"/><Relationship Id="mr_docxImage221" Type="http://schemas.openxmlformats.org/officeDocument/2006/relationships/image" Target="media/-1921931495.jpg"/><Relationship Id="mr_docxImage220" Type="http://schemas.openxmlformats.org/officeDocument/2006/relationships/image" Target="media/-1921931495.jpg"/><Relationship Id="mr_docxImage22" Type="http://schemas.openxmlformats.org/officeDocument/2006/relationships/image" Target="media/1399564691.jpg"/><Relationship Id="mr_docxImage219" Type="http://schemas.openxmlformats.org/officeDocument/2006/relationships/image" Target="media/-1921931495.jpg"/><Relationship Id="mr_docxImage218" Type="http://schemas.openxmlformats.org/officeDocument/2006/relationships/image" Target="media/-1921931495.jpg"/><Relationship Id="mr_docxImage217" Type="http://schemas.openxmlformats.org/officeDocument/2006/relationships/image" Target="media/-1921931495.jpg"/><Relationship Id="mr_docxImage216" Type="http://schemas.openxmlformats.org/officeDocument/2006/relationships/image" Target="media/-1921931495.jpg"/><Relationship Id="mr_docxImage215" Type="http://schemas.openxmlformats.org/officeDocument/2006/relationships/image" Target="media/-1921931495.jpg"/><Relationship Id="mr_docxImage214" Type="http://schemas.openxmlformats.org/officeDocument/2006/relationships/image" Target="media/-1921931495.jpg"/><Relationship Id="mr_docxImage213" Type="http://schemas.openxmlformats.org/officeDocument/2006/relationships/image" Target="media/-1921931495.jpg"/><Relationship Id="mr_docxImage212" Type="http://schemas.openxmlformats.org/officeDocument/2006/relationships/image" Target="media/-1921931495.jpg"/><Relationship Id="mr_docxImage211" Type="http://schemas.openxmlformats.org/officeDocument/2006/relationships/image" Target="media/-1921931495.jpg"/><Relationship Id="mr_docxImage210" Type="http://schemas.openxmlformats.org/officeDocument/2006/relationships/image" Target="media/-1921931495.jpg"/><Relationship Id="mr_docxImage21" Type="http://schemas.openxmlformats.org/officeDocument/2006/relationships/image" Target="media/1766981427.jpg"/><Relationship Id="mr_docxImage209" Type="http://schemas.openxmlformats.org/officeDocument/2006/relationships/image" Target="media/-1921931495.jpg"/><Relationship Id="mr_docxImage208" Type="http://schemas.openxmlformats.org/officeDocument/2006/relationships/image" Target="media/-1921931495.jpg"/><Relationship Id="mr_docxImage207" Type="http://schemas.openxmlformats.org/officeDocument/2006/relationships/image" Target="media/-1921931495.jpg"/><Relationship Id="mr_docxImage206" Type="http://schemas.openxmlformats.org/officeDocument/2006/relationships/image" Target="media/-1921931495.jpg"/><Relationship Id="mr_docxImage205" Type="http://schemas.openxmlformats.org/officeDocument/2006/relationships/image" Target="media/-1921931495.jpg"/><Relationship Id="mr_docxImage204" Type="http://schemas.openxmlformats.org/officeDocument/2006/relationships/image" Target="media/-1921931495.jpg"/><Relationship Id="mr_docxImage203" Type="http://schemas.openxmlformats.org/officeDocument/2006/relationships/image" Target="media/-1921931495.jpg"/><Relationship Id="mr_docxImage202" Type="http://schemas.openxmlformats.org/officeDocument/2006/relationships/image" Target="media/-1921931495.jpg"/><Relationship Id="mr_docxImage201" Type="http://schemas.openxmlformats.org/officeDocument/2006/relationships/image" Target="media/-1921931495.jpg"/><Relationship Id="mr_docxImage200" Type="http://schemas.openxmlformats.org/officeDocument/2006/relationships/image" Target="media/-1921931495.jpg"/><Relationship Id="mr_docxImage20" Type="http://schemas.openxmlformats.org/officeDocument/2006/relationships/image" Target="media/1766981427.jpg"/><Relationship Id="mr_docxImage2" Type="http://schemas.openxmlformats.org/officeDocument/2006/relationships/image" Target="media/1766981427.jpg"/><Relationship Id="mr_docxImage199" Type="http://schemas.openxmlformats.org/officeDocument/2006/relationships/image" Target="media/-1921931495.jpg"/><Relationship Id="mr_docxImage198" Type="http://schemas.openxmlformats.org/officeDocument/2006/relationships/image" Target="media/-1921931495.jpg"/><Relationship Id="mr_docxImage197" Type="http://schemas.openxmlformats.org/officeDocument/2006/relationships/image" Target="media/-1921931495.jpg"/><Relationship Id="mr_docxImage196" Type="http://schemas.openxmlformats.org/officeDocument/2006/relationships/image" Target="media/-1921931495.jpg"/><Relationship Id="mr_docxImage195" Type="http://schemas.openxmlformats.org/officeDocument/2006/relationships/image" Target="media/-1921931495.jpg"/><Relationship Id="mr_docxImage194" Type="http://schemas.openxmlformats.org/officeDocument/2006/relationships/image" Target="media/-1921931495.jpg"/><Relationship Id="mr_docxImage193" Type="http://schemas.openxmlformats.org/officeDocument/2006/relationships/image" Target="media/-1921931495.jpg"/><Relationship Id="mr_docxImage192" Type="http://schemas.openxmlformats.org/officeDocument/2006/relationships/image" Target="media/-1921931495.jpg"/><Relationship Id="mr_docxImage191" Type="http://schemas.openxmlformats.org/officeDocument/2006/relationships/image" Target="media/-1921931495.jpg"/><Relationship Id="mr_docxImage190" Type="http://schemas.openxmlformats.org/officeDocument/2006/relationships/image" Target="media/-1921931495.jpg"/><Relationship Id="mr_docxImage19" Type="http://schemas.openxmlformats.org/officeDocument/2006/relationships/image" Target="media/1399564691.jpg"/><Relationship Id="mr_docxImage189" Type="http://schemas.openxmlformats.org/officeDocument/2006/relationships/image" Target="media/-1921931495.jpg"/><Relationship Id="mr_docxImage188" Type="http://schemas.openxmlformats.org/officeDocument/2006/relationships/image" Target="media/-1921931495.jpg"/><Relationship Id="mr_docxImage187" Type="http://schemas.openxmlformats.org/officeDocument/2006/relationships/image" Target="media/-1921931495.jpg"/><Relationship Id="mr_docxImage186" Type="http://schemas.openxmlformats.org/officeDocument/2006/relationships/image" Target="media/-1921931495.jpg"/><Relationship Id="mr_docxImage185" Type="http://schemas.openxmlformats.org/officeDocument/2006/relationships/image" Target="media/-1921931495.jpg"/><Relationship Id="mr_docxImage184" Type="http://schemas.openxmlformats.org/officeDocument/2006/relationships/image" Target="media/-1921931495.jpg"/><Relationship Id="mr_docxImage183" Type="http://schemas.openxmlformats.org/officeDocument/2006/relationships/image" Target="media/-1921931495.jpg"/><Relationship Id="mr_docxImage182" Type="http://schemas.openxmlformats.org/officeDocument/2006/relationships/image" Target="media/-1921931495.jpg"/><Relationship Id="mr_docxImage181" Type="http://schemas.openxmlformats.org/officeDocument/2006/relationships/image" Target="media/-1921931495.jpg"/><Relationship Id="mr_docxImage180" Type="http://schemas.openxmlformats.org/officeDocument/2006/relationships/image" Target="media/-1921931495.jpg"/><Relationship Id="mr_docxImage18" Type="http://schemas.openxmlformats.org/officeDocument/2006/relationships/image" Target="media/1766981427.jpg"/><Relationship Id="mr_docxImage179" Type="http://schemas.openxmlformats.org/officeDocument/2006/relationships/image" Target="media/-1921931495.jpg"/><Relationship Id="mr_docxImage178" Type="http://schemas.openxmlformats.org/officeDocument/2006/relationships/image" Target="media/1766981427.jpg"/><Relationship Id="mr_docxImage177" Type="http://schemas.openxmlformats.org/officeDocument/2006/relationships/image" Target="media/-1801020230.jpg"/><Relationship Id="mr_docxImage176" Type="http://schemas.openxmlformats.org/officeDocument/2006/relationships/image" Target="media/1766981427.jpg"/><Relationship Id="mr_docxImage175" Type="http://schemas.openxmlformats.org/officeDocument/2006/relationships/image" Target="media/1978320328.jpg"/><Relationship Id="mr_docxImage174" Type="http://schemas.openxmlformats.org/officeDocument/2006/relationships/image" Target="media/1766981427.jpg"/><Relationship Id="mr_docxImage173" Type="http://schemas.openxmlformats.org/officeDocument/2006/relationships/image" Target="media/-1801020230.jpg"/><Relationship Id="mr_docxImage172" Type="http://schemas.openxmlformats.org/officeDocument/2006/relationships/image" Target="media/1766981427.jpg"/><Relationship Id="mr_docxImage171" Type="http://schemas.openxmlformats.org/officeDocument/2006/relationships/image" Target="media/-1801020230.jpg"/><Relationship Id="mr_docxImage170" Type="http://schemas.openxmlformats.org/officeDocument/2006/relationships/image" Target="media/-898099889.jpg"/><Relationship Id="mr_docxImage17" Type="http://schemas.openxmlformats.org/officeDocument/2006/relationships/image" Target="media/1766981427.jpg"/><Relationship Id="mr_docxImage169" Type="http://schemas.openxmlformats.org/officeDocument/2006/relationships/image" Target="media/-1801020230.jpg"/><Relationship Id="mr_docxImage168" Type="http://schemas.openxmlformats.org/officeDocument/2006/relationships/image" Target="media/-898099889.jpg"/><Relationship Id="mr_docxImage167" Type="http://schemas.openxmlformats.org/officeDocument/2006/relationships/image" Target="media/1978320328.jpg"/><Relationship Id="mr_docxImage166" Type="http://schemas.openxmlformats.org/officeDocument/2006/relationships/image" Target="media/-898099889.jpg"/><Relationship Id="mr_docxImage165" Type="http://schemas.openxmlformats.org/officeDocument/2006/relationships/image" Target="media/1978320328.jpg"/><Relationship Id="mr_docxImage164" Type="http://schemas.openxmlformats.org/officeDocument/2006/relationships/image" Target="media/-1441779518.jpg"/><Relationship Id="mr_docxImage163" Type="http://schemas.openxmlformats.org/officeDocument/2006/relationships/image" Target="media/1399564691.jpg"/><Relationship Id="mr_docxImage162" Type="http://schemas.openxmlformats.org/officeDocument/2006/relationships/image" Target="media/587635932.jpg"/><Relationship Id="mr_docxImage161" Type="http://schemas.openxmlformats.org/officeDocument/2006/relationships/image" Target="media/1399564691.jpg"/><Relationship Id="mr_docxImage160" Type="http://schemas.openxmlformats.org/officeDocument/2006/relationships/image" Target="media/-1441779518.jpg"/><Relationship Id="mr_docxImage16" Type="http://schemas.openxmlformats.org/officeDocument/2006/relationships/image" Target="media/1399564691.jpg"/><Relationship Id="mr_docxImage159" Type="http://schemas.openxmlformats.org/officeDocument/2006/relationships/image" Target="media/1922385341.jpg"/><Relationship Id="mr_docxImage158" Type="http://schemas.openxmlformats.org/officeDocument/2006/relationships/image" Target="media/-1441779518.jpg"/><Relationship Id="mr_docxImage157" Type="http://schemas.openxmlformats.org/officeDocument/2006/relationships/image" Target="media/-1173364756.jpg"/><Relationship Id="mr_docxImage156" Type="http://schemas.openxmlformats.org/officeDocument/2006/relationships/image" Target="media/-1173364756.jpg"/><Relationship Id="mr_docxImage155" Type="http://schemas.openxmlformats.org/officeDocument/2006/relationships/image" Target="media/-1173364756.jpg"/><Relationship Id="mr_docxImage154" Type="http://schemas.openxmlformats.org/officeDocument/2006/relationships/image" Target="media/-1173364756.jpg"/><Relationship Id="mr_docxImage153" Type="http://schemas.openxmlformats.org/officeDocument/2006/relationships/image" Target="media/-1173364756.jpg"/><Relationship Id="mr_docxImage152" Type="http://schemas.openxmlformats.org/officeDocument/2006/relationships/image" Target="media/-1173364756.jpg"/><Relationship Id="mr_docxImage151" Type="http://schemas.openxmlformats.org/officeDocument/2006/relationships/image" Target="media/-1173364756.jpg"/><Relationship Id="mr_docxImage150" Type="http://schemas.openxmlformats.org/officeDocument/2006/relationships/image" Target="media/-1173364756.jpg"/><Relationship Id="mr_docxImage15" Type="http://schemas.openxmlformats.org/officeDocument/2006/relationships/image" Target="media/1766981427.jpg"/><Relationship Id="mr_docxImage149" Type="http://schemas.openxmlformats.org/officeDocument/2006/relationships/image" Target="media/-1173364756.jpg"/><Relationship Id="mr_docxImage148" Type="http://schemas.openxmlformats.org/officeDocument/2006/relationships/image" Target="media/-1173364756.jpg"/><Relationship Id="mr_docxImage147" Type="http://schemas.openxmlformats.org/officeDocument/2006/relationships/image" Target="media/-1173364756.jpg"/><Relationship Id="mr_docxImage146" Type="http://schemas.openxmlformats.org/officeDocument/2006/relationships/image" Target="media/-898099889.jpg"/><Relationship Id="mr_docxImage145" Type="http://schemas.openxmlformats.org/officeDocument/2006/relationships/image" Target="media/-1801020230.jpg"/><Relationship Id="mr_docxImage144" Type="http://schemas.openxmlformats.org/officeDocument/2006/relationships/image" Target="media/-898099889.jpg"/><Relationship Id="mr_docxImage143" Type="http://schemas.openxmlformats.org/officeDocument/2006/relationships/image" Target="media/1978320328.jpg"/><Relationship Id="mr_docxImage142" Type="http://schemas.openxmlformats.org/officeDocument/2006/relationships/image" Target="media/-898099889.jpg"/><Relationship Id="mr_docxImage141" Type="http://schemas.openxmlformats.org/officeDocument/2006/relationships/image" Target="media/1978320328.jpg"/><Relationship Id="mr_docxImage140" Type="http://schemas.openxmlformats.org/officeDocument/2006/relationships/image" Target="media/1766981427.jpg"/><Relationship Id="mr_docxImage14" Type="http://schemas.openxmlformats.org/officeDocument/2006/relationships/image" Target="media/1766981427.jpg"/><Relationship Id="mr_docxImage139" Type="http://schemas.openxmlformats.org/officeDocument/2006/relationships/image" Target="media/1399564691.jpg"/><Relationship Id="mr_docxImage138" Type="http://schemas.openxmlformats.org/officeDocument/2006/relationships/image" Target="media/1404576605.jpg"/><Relationship Id="mr_docxImage137" Type="http://schemas.openxmlformats.org/officeDocument/2006/relationships/image" Target="media/1399564691.jpg"/><Relationship Id="mr_docxImage136" Type="http://schemas.openxmlformats.org/officeDocument/2006/relationships/image" Target="media/1766981427.jpg"/><Relationship Id="mr_docxImage135" Type="http://schemas.openxmlformats.org/officeDocument/2006/relationships/image" Target="media/1922385341.jpg"/><Relationship Id="mr_docxImage134" Type="http://schemas.openxmlformats.org/officeDocument/2006/relationships/image" Target="media/-456965331.jpg"/><Relationship Id="mr_docxImage133" Type="http://schemas.openxmlformats.org/officeDocument/2006/relationships/image" Target="media/1766981427.jpg"/><Relationship Id="mr_docxImage132" Type="http://schemas.openxmlformats.org/officeDocument/2006/relationships/image" Target="media/2051680533.jpg"/><Relationship Id="mr_docxImage131" Type="http://schemas.openxmlformats.org/officeDocument/2006/relationships/image" Target="media/1399564691.jpg"/><Relationship Id="mr_docxImage130" Type="http://schemas.openxmlformats.org/officeDocument/2006/relationships/image" Target="media/-1801020230.jpg"/><Relationship Id="mr_docxImage13" Type="http://schemas.openxmlformats.org/officeDocument/2006/relationships/image" Target="media/1399564691.jpg"/><Relationship Id="mr_docxImage129" Type="http://schemas.openxmlformats.org/officeDocument/2006/relationships/image" Target="media/1399564691.jpg"/><Relationship Id="mr_docxImage128" Type="http://schemas.openxmlformats.org/officeDocument/2006/relationships/image" Target="media/1978320328.jpg"/><Relationship Id="mr_docxImage127" Type="http://schemas.openxmlformats.org/officeDocument/2006/relationships/image" Target="media/1399564691.jpg"/><Relationship Id="mr_docxImage126" Type="http://schemas.openxmlformats.org/officeDocument/2006/relationships/image" Target="media/1978320328.jpg"/><Relationship Id="mr_docxImage125" Type="http://schemas.openxmlformats.org/officeDocument/2006/relationships/image" Target="media/1399564691.jpg"/><Relationship Id="mr_docxImage124" Type="http://schemas.openxmlformats.org/officeDocument/2006/relationships/image" Target="media/1978320328.jpg"/><Relationship Id="mr_docxImage123" Type="http://schemas.openxmlformats.org/officeDocument/2006/relationships/image" Target="media/1399564691.jpg"/><Relationship Id="mr_docxImage122" Type="http://schemas.openxmlformats.org/officeDocument/2006/relationships/image" Target="media/69851524.jpg"/><Relationship Id="mr_docxImage121" Type="http://schemas.openxmlformats.org/officeDocument/2006/relationships/image" Target="media/521751505.jpg"/><Relationship Id="mr_docxImage120" Type="http://schemas.openxmlformats.org/officeDocument/2006/relationships/image" Target="media/1399564691.jpg"/><Relationship Id="mr_docxImage12" Type="http://schemas.openxmlformats.org/officeDocument/2006/relationships/image" Target="media/1399564691.jpg"/><Relationship Id="mr_docxImage119" Type="http://schemas.openxmlformats.org/officeDocument/2006/relationships/image" Target="media/69851524.jpg"/><Relationship Id="mr_docxImage118" Type="http://schemas.openxmlformats.org/officeDocument/2006/relationships/image" Target="media/-1947765375.jpg"/><Relationship Id="mr_docxImage117" Type="http://schemas.openxmlformats.org/officeDocument/2006/relationships/image" Target="media/69851524.jpg"/><Relationship Id="mr_docxImage116" Type="http://schemas.openxmlformats.org/officeDocument/2006/relationships/image" Target="media/69851524.jpg"/><Relationship Id="mr_docxImage115" Type="http://schemas.openxmlformats.org/officeDocument/2006/relationships/image" Target="media/1399564691.jpg"/><Relationship Id="mr_docxImage114" Type="http://schemas.openxmlformats.org/officeDocument/2006/relationships/image" Target="media/1922385341.jpg"/><Relationship Id="mr_docxImage113" Type="http://schemas.openxmlformats.org/officeDocument/2006/relationships/image" Target="media/1399564691.jpg"/><Relationship Id="mr_docxImage112" Type="http://schemas.openxmlformats.org/officeDocument/2006/relationships/image" Target="media/-898099889.jpg"/><Relationship Id="mr_docxImage111" Type="http://schemas.openxmlformats.org/officeDocument/2006/relationships/image" Target="media/-1801020230.jpg"/><Relationship Id="mr_docxImage110" Type="http://schemas.openxmlformats.org/officeDocument/2006/relationships/image" Target="media/1766981427.jpg"/><Relationship Id="mr_docxImage11" Type="http://schemas.openxmlformats.org/officeDocument/2006/relationships/image" Target="media/1766981427.jpg"/><Relationship Id="mr_docxImage109" Type="http://schemas.openxmlformats.org/officeDocument/2006/relationships/image" Target="media/-1801020230.jpg"/><Relationship Id="mr_docxImage108" Type="http://schemas.openxmlformats.org/officeDocument/2006/relationships/image" Target="media/1766981427.jpg"/><Relationship Id="mr_docxImage107" Type="http://schemas.openxmlformats.org/officeDocument/2006/relationships/image" Target="media/-1801020230.jpg"/><Relationship Id="mr_docxImage106" Type="http://schemas.openxmlformats.org/officeDocument/2006/relationships/image" Target="media/-898099889.jpg"/><Relationship Id="mr_docxImage105" Type="http://schemas.openxmlformats.org/officeDocument/2006/relationships/image" Target="media/-1801020230.jpg"/><Relationship Id="mr_docxImage104" Type="http://schemas.openxmlformats.org/officeDocument/2006/relationships/image" Target="media/-898099889.jpg"/><Relationship Id="mr_docxImage103" Type="http://schemas.openxmlformats.org/officeDocument/2006/relationships/image" Target="media/-1801020230.jpg"/><Relationship Id="mr_docxImage102" Type="http://schemas.openxmlformats.org/officeDocument/2006/relationships/image" Target="media/1766981427.jpg"/><Relationship Id="mr_docxImage101" Type="http://schemas.openxmlformats.org/officeDocument/2006/relationships/image" Target="media/1399564691.jpg"/><Relationship Id="mr_docxImage100" Type="http://schemas.openxmlformats.org/officeDocument/2006/relationships/image" Target="media/1743247489.jpg"/><Relationship Id="mr_docxImage10" Type="http://schemas.openxmlformats.org/officeDocument/2006/relationships/image" Target="media/1766981427.jpg"/><Relationship Id="mr_docxImage1" Type="http://schemas.openxmlformats.org/officeDocument/2006/relationships/image" Target="media/1922385341.jpg"/><Relationship Id="rId13" Type="http://schemas.openxmlformats.org/officeDocument/2006/relationships/hyperlink" Target="http://wiki.ford.com/display/RequirementsEngineering/Requirements+Attributes" TargetMode="External"/><Relationship Id="rId18" Type="http://schemas.microsoft.com/office/2011/relationships/commentsExtended" Target="commentsExtended.xml"/><Relationship Id="rId26" Type="http://schemas.openxmlformats.org/officeDocument/2006/relationships/hyperlink" Target="http://wiki.ford.com/display/RequirementsEngineering/Requirements+Attributes?src=contextnavpagetreemode" TargetMode="External"/><Relationship Id="rId39" Type="http://schemas.openxmlformats.org/officeDocument/2006/relationships/hyperlink" Target="http://wiki.ford.com/display/RequirementsEngineering/Sequence+Chart?src=contextnavpagetreemode" TargetMode="External"/><Relationship Id="rId3" Type="http://schemas.openxmlformats.org/officeDocument/2006/relationships/customXml" Target="../customXml/item3.xml"/><Relationship Id="rId21" Type="http://schemas.openxmlformats.org/officeDocument/2006/relationships/hyperlink" Target="https://www.vsemweb.ford.com:443/tc/launchapp?-attach=true&amp;-s=226TCSession&amp;-o=ZmZNi0JHx3NrTDAAAAAAAAAAAAA" TargetMode="External"/><Relationship Id="rId34" Type="http://schemas.openxmlformats.org/officeDocument/2006/relationships/hyperlink" Target="http://wiki.ford.com/pages/viewpage.action?pageId=110594919&amp;src=contextnavpagetreemode" TargetMode="External"/><Relationship Id="rId42" Type="http://schemas.openxmlformats.org/officeDocument/2006/relationships/hyperlink" Target="https://pd3.spt.ford.com/sites/GlobalFunctionalSafety/Pages/default.aspx" TargetMode="External"/><Relationship Id="rId47" Type="http://schemas.openxmlformats.org/officeDocument/2006/relationships/hyperlink" Target="http://wiki.ford.com/display/RequirementsEngineering/Adding+an+Encoding+Type" TargetMode="External"/><Relationship Id="rId50"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snuesch@ford.com" TargetMode="External"/><Relationship Id="rId17" Type="http://schemas.openxmlformats.org/officeDocument/2006/relationships/comments" Target="comments.xml"/><Relationship Id="rId25" Type="http://schemas.openxmlformats.org/officeDocument/2006/relationships/hyperlink" Target="http://wiki.ford.com/display/RequirementsEngineering/Specification+templates?src=contextnavpagetreemode" TargetMode="External"/><Relationship Id="rId33" Type="http://schemas.openxmlformats.org/officeDocument/2006/relationships/hyperlink" Target="http://wiki.ford.com/display/RequirementsEngineering/Adding+a+Logical+Signal+or+Parameter" TargetMode="External"/><Relationship Id="rId38" Type="http://schemas.openxmlformats.org/officeDocument/2006/relationships/hyperlink" Target="https://pd3.spt.ford.com/sites/SystemsEngineering/SEC/sysml-teamsite/SysML%20Wiki/Activity%20Diagram%20Basics.aspx" TargetMode="External"/><Relationship Id="rId46" Type="http://schemas.openxmlformats.org/officeDocument/2006/relationships/hyperlink" Target="http://wiki.ford.com/display/RequirementsEngineering/Adding+a+Logical+Signal+or+Parameter"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iki.ford.com/display/RequirementsEngineering/Requirements+Engineering+for+SW+Enabled+Features" TargetMode="External"/><Relationship Id="rId29" Type="http://schemas.openxmlformats.org/officeDocument/2006/relationships/hyperlink" Target="https://pd3.spt.ford.com/sites/SystemsEngineering/SEC/sysml-teamsite/SysML%20Wiki/Internal%20Block%20Diagram%20Basics.aspx" TargetMode="External"/><Relationship Id="rId41" Type="http://schemas.openxmlformats.org/officeDocument/2006/relationships/hyperlink" Target="http://wiki.ford.com/display/RequirementsEngineering/How+to+write+better+requirements?src=contextnavpagetreemod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iki.ford.com/display/~aramamu1/Function+Specification" TargetMode="External"/><Relationship Id="rId24" Type="http://schemas.openxmlformats.org/officeDocument/2006/relationships/hyperlink" Target="http://wiki.ford.com/display/RequirementsEngineering/Requirements+Engineering+for+SW+Enabled+Features" TargetMode="External"/><Relationship Id="rId32" Type="http://schemas.openxmlformats.org/officeDocument/2006/relationships/hyperlink" Target="http://www.ieee.org/documents/ieeecitationref.pdf" TargetMode="External"/><Relationship Id="rId37" Type="http://schemas.openxmlformats.org/officeDocument/2006/relationships/hyperlink" Target="http://wiki.ford.com/display/RequirementsEngineering/Activity+Diagram?src=contextnavpagetreemode" TargetMode="External"/><Relationship Id="rId40" Type="http://schemas.openxmlformats.org/officeDocument/2006/relationships/hyperlink" Target="https://pd3.spt.ford.com/sites/SystemsEngineering/SEC/sysml-teamsite/SysML%20Wiki/Sequence%20Diagram%20Basics.aspx" TargetMode="External"/><Relationship Id="rId45" Type="http://schemas.openxmlformats.org/officeDocument/2006/relationships/hyperlink" Target="http://wiki.ford.com/display/RequirementsEngineering/Adding+a+Logical+Signal+or+Parameter" TargetMode="External"/><Relationship Id="rId53"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iki.ford.com/display/RequirementsEngineering/Specification+templates" TargetMode="External"/><Relationship Id="rId28" Type="http://schemas.openxmlformats.org/officeDocument/2006/relationships/hyperlink" Target="http://wiki.ford.com/display/RequirementsEngineering/Data+Flow+Diagram?src=contextnavpagetreemode" TargetMode="External"/><Relationship Id="rId36" Type="http://schemas.openxmlformats.org/officeDocument/2006/relationships/hyperlink" Target="http://wiki.ford.com/display/RequirementsEngineering/State+Charts?src=contextnavpagetreemode" TargetMode="External"/><Relationship Id="rId49" Type="http://schemas.openxmlformats.org/officeDocument/2006/relationships/hyperlink" Target="http://wiki.ford.com/display/RequirementsEngineering/Glossary?src=contextnavpagetreemode" TargetMode="Externa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hyperlink" Target="http://wiki.ford.com/display/RequirementsEngineering/Variant+Management" TargetMode="External"/><Relationship Id="rId44" Type="http://schemas.openxmlformats.org/officeDocument/2006/relationships/hyperlink" Target="https://pd3.spt.ford.com/sites/GlobalFunctionalSafety/Pages/default.aspx"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Stakeholder+Analysis" TargetMode="External"/><Relationship Id="rId27" Type="http://schemas.openxmlformats.org/officeDocument/2006/relationships/hyperlink" Target="http://wiki.ford.com/display/RequirementsEngineering/Functional+Analysis+and+Architecture" TargetMode="External"/><Relationship Id="rId30"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35" Type="http://schemas.openxmlformats.org/officeDocument/2006/relationships/hyperlink" Target="http://wiki.ford.com/pages/viewpage.action?pageId=110594919&amp;src=contextnavpagetreemode"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Glossary?src=contextnavpagetreemode" TargetMode="External"/><Relationship Id="rId8" Type="http://schemas.openxmlformats.org/officeDocument/2006/relationships/webSettings" Target="webSettings.xml"/><Relationship Id="rId51" Type="http://schemas.openxmlformats.org/officeDocument/2006/relationships/footer" Target="footer2.xml"/></Relationships>
</file>

<file path=word/_rels/header1.xml.rels><?xml version="1.0" encoding="UTF-8" standalone="yes"?><Relationships xmlns="http://schemas.openxmlformats.org/package/2006/relationships"><Relationship Id="rId1" Target="media/image1.png" Type="http://schemas.openxmlformats.org/officeDocument/2006/relationships/image"></Relationship></Relationships>
</file>

<file path=word/_rels/header2.xml.rels><?xml version="1.0" encoding="UTF-8" standalone="yes"?><Relationships xmlns="http://schemas.openxmlformats.org/package/2006/relationships"><Relationship Id="rId1" Target="media/image1.png" Type="http://schemas.openxmlformats.org/officeDocument/2006/relationships/image"></Relationshi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3.xml><?xml version="1.0" encoding="utf-8"?>
<ds:datastoreItem xmlns:ds="http://schemas.openxmlformats.org/officeDocument/2006/customXml" ds:itemID="{976B1ECE-A8A0-4100-942D-A7EC951177F7}"/>
</file>

<file path=customXml/itemProps4.xml><?xml version="1.0" encoding="utf-8"?>
<ds:datastoreItem xmlns:ds="http://schemas.openxmlformats.org/officeDocument/2006/customXml" ds:itemID="{0A017396-6E28-41BF-A7B4-F52172ADF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114</TotalTime>
  <Pages>1</Pages>
  <Words>11552</Words>
  <Characters>65849</Characters>
  <Application>Microsoft Office Word</Application>
  <DocSecurity>0</DocSecurity>
  <Lines>548</Lines>
  <Paragraphs>154</Paragraphs>
  <ScaleCrop>false</ScaleCrop>
  <HeadingPairs>
    <vt:vector baseType="variant" size="4">
      <vt:variant>
        <vt:lpstr>Title</vt:lpstr>
      </vt:variant>
      <vt:variant>
        <vt:i4>1</vt:i4>
      </vt:variant>
      <vt:variant>
        <vt:lpstr>Titel</vt:lpstr>
      </vt:variant>
      <vt:variant>
        <vt:i4>1</vt:i4>
      </vt:variant>
    </vt:vector>
  </HeadingPairs>
  <TitlesOfParts>
    <vt:vector baseType="lpstr" size="2">
      <vt:lpstr>Function Specification SysML Report Template</vt:lpstr>
      <vt:lpstr>Engineering Specification</vt:lpstr>
    </vt:vector>
  </TitlesOfParts>
  <Company>FORD MOTOR COMPANY</Company>
  <LinksUpToDate>false</LinksUpToDate>
  <CharactersWithSpaces>77247</CharactersWithSpaces>
  <SharedDoc>false</SharedDoc>
  <HLinks>
    <vt:vector baseType="variant" size="882">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Nuesch, Sandro (S.P.)</cp:lastModifiedBy>
  <cp:revision>21</cp:revision>
  <cp:lastPrinted>2006-07-11T12:32:00Z</cp:lastPrinted>
  <dcterms:created xsi:type="dcterms:W3CDTF">2019-09-27T13:41:00Z</dcterms:created>
  <dcterms:modified xsi:type="dcterms:W3CDTF">2019-11-06T18:35:00Z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0x01010026B3DEDE04233141A468AED40479C3CE</vt:lpwstr>
  </property>
</Properties>
</file>