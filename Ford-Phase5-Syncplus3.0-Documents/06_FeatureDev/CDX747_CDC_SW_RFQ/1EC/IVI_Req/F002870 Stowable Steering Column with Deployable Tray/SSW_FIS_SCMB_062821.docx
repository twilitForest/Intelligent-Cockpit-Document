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6F3B" w:rsidRDefault="00FB6F3B" w:rsidP="00C81F57">
      <w:pPr>
        <w:overflowPunct/>
        <w:autoSpaceDE/>
        <w:autoSpaceDN/>
        <w:adjustRightInd/>
        <w:textAlignment w:val="auto"/>
        <w:rPr>
          <w:color w:val="808080" w:themeColor="background1" w:themeShade="80"/>
        </w:rPr>
      </w:pPr>
    </w:p>
    <w:p w:rsidR="00C81F57" w:rsidRPr="00C81F57" w:rsidRDefault="00C81F57" w:rsidP="00C81F57">
      <w:pPr>
        <w:rPr>
          <w:color w:val="C00000"/>
        </w:rPr>
      </w:pPr>
    </w:p>
    <w:p w:rsidR="00C81F57" w:rsidRDefault="00C81F57" w:rsidP="00305BF4">
      <w:pPr>
        <w:rPr>
          <w:rFonts w:cs="Arial"/>
        </w:rPr>
      </w:pPr>
    </w:p>
    <w:p w:rsidR="00447480" w:rsidRDefault="00447480" w:rsidP="00305BF4">
      <w:pPr>
        <w:rPr>
          <w:rFonts w:cs="Arial"/>
        </w:rPr>
      </w:pPr>
    </w:p>
    <w:p w:rsidR="00E63F54" w:rsidRDefault="00E63F54" w:rsidP="00305BF4">
      <w:pPr>
        <w:rPr>
          <w:rFonts w:cs="Arial"/>
        </w:rPr>
      </w:pPr>
    </w:p>
    <w:p w:rsidR="00E63F54" w:rsidRDefault="00E63F54" w:rsidP="00305BF4">
      <w:pPr>
        <w:rPr>
          <w:rFonts w:cs="Arial"/>
        </w:rPr>
      </w:pPr>
    </w:p>
    <w:p w:rsidR="00447480" w:rsidRDefault="00447480" w:rsidP="00305BF4">
      <w:pPr>
        <w:rPr>
          <w:rFonts w:cs="Arial"/>
        </w:rPr>
      </w:pPr>
    </w:p>
    <w:p w:rsidR="00447480" w:rsidRDefault="00447480" w:rsidP="00305BF4">
      <w:pPr>
        <w:rPr>
          <w:rFonts w:cs="Arial"/>
        </w:rPr>
      </w:pPr>
    </w:p>
    <w:p w:rsidR="00305BF4" w:rsidRDefault="00305BF4" w:rsidP="00305BF4">
      <w:pPr>
        <w:rPr>
          <w:rFonts w:cs="Arial"/>
        </w:rPr>
      </w:pPr>
    </w:p>
    <w:p w:rsidR="008473B1" w:rsidRPr="008B0AFE" w:rsidRDefault="00B5433B" w:rsidP="008473B1">
      <w:pPr>
        <w:pStyle w:val="CoverpageTitle"/>
        <w:spacing w:before="0" w:after="0"/>
      </w:pPr>
      <w:r>
        <w:t>Stowable Steering Wheel</w:t>
      </w:r>
    </w:p>
    <w:p w:rsidR="008473B1" w:rsidRPr="008B0AFE" w:rsidRDefault="008473B1" w:rsidP="008473B1">
      <w:pPr>
        <w:pStyle w:val="CoverpageTitle"/>
        <w:spacing w:before="0" w:after="0"/>
        <w:rPr>
          <w:b w:val="0"/>
          <w:sz w:val="14"/>
          <w:szCs w:val="20"/>
        </w:rPr>
      </w:pPr>
      <w:r w:rsidRPr="008B0AFE">
        <w:rPr>
          <w:sz w:val="20"/>
          <w:szCs w:val="20"/>
        </w:rPr>
        <w:t>&lt;&lt;Physical&gt;&gt;</w:t>
      </w:r>
    </w:p>
    <w:p w:rsidR="008A6417" w:rsidRPr="008A6417" w:rsidRDefault="008A6417" w:rsidP="008A6417">
      <w:pPr>
        <w:pStyle w:val="CoverpageTitle"/>
        <w:spacing w:before="0" w:after="0"/>
        <w:rPr>
          <w:sz w:val="20"/>
          <w:szCs w:val="20"/>
        </w:rPr>
      </w:pPr>
      <w:r w:rsidRPr="008A6417">
        <w:rPr>
          <w:sz w:val="20"/>
          <w:szCs w:val="20"/>
        </w:rPr>
        <w:t>F002870</w:t>
      </w:r>
    </w:p>
    <w:p w:rsidR="00305BF4" w:rsidRPr="007032D6" w:rsidRDefault="00305BF4" w:rsidP="00305BF4">
      <w:pPr>
        <w:pStyle w:val="VelocityScript"/>
      </w:pPr>
    </w:p>
    <w:p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rsidTr="00271689">
        <w:trPr>
          <w:trHeight w:val="20"/>
        </w:trPr>
        <w:tc>
          <w:tcPr>
            <w:tcW w:w="1977" w:type="dxa"/>
            <w:vAlign w:val="center"/>
          </w:tcPr>
          <w:p w:rsidR="00C00235" w:rsidRPr="00396024" w:rsidRDefault="00C00235" w:rsidP="00271689">
            <w:r>
              <w:t>Document Type</w:t>
            </w:r>
          </w:p>
        </w:tc>
        <w:tc>
          <w:tcPr>
            <w:tcW w:w="6483" w:type="dxa"/>
            <w:gridSpan w:val="2"/>
            <w:shd w:val="clear" w:color="auto" w:fill="E6E6E6"/>
            <w:vAlign w:val="center"/>
          </w:tcPr>
          <w:p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rsidR="00C00235" w:rsidRPr="00396024" w:rsidRDefault="00C00235" w:rsidP="00271689">
            <w:pPr>
              <w:rPr>
                <w:sz w:val="16"/>
                <w:szCs w:val="16"/>
              </w:rPr>
            </w:pPr>
          </w:p>
        </w:tc>
      </w:tr>
      <w:tr w:rsidR="00C00235" w:rsidRPr="00155160" w:rsidTr="00271689">
        <w:trPr>
          <w:trHeight w:val="20"/>
        </w:trPr>
        <w:tc>
          <w:tcPr>
            <w:tcW w:w="1977" w:type="dxa"/>
            <w:vAlign w:val="center"/>
          </w:tcPr>
          <w:p w:rsidR="00C00235" w:rsidRPr="00155160" w:rsidRDefault="00C00235" w:rsidP="00271689">
            <w:r w:rsidRPr="00155160">
              <w:t>Template Version</w:t>
            </w:r>
          </w:p>
        </w:tc>
        <w:tc>
          <w:tcPr>
            <w:tcW w:w="6483" w:type="dxa"/>
            <w:gridSpan w:val="2"/>
            <w:shd w:val="clear" w:color="auto" w:fill="E6E6E6"/>
            <w:vAlign w:val="center"/>
          </w:tcPr>
          <w:p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rsidR="00C00235" w:rsidRPr="00155160" w:rsidRDefault="00C00235" w:rsidP="00271689">
            <w:pPr>
              <w:rPr>
                <w:sz w:val="16"/>
                <w:szCs w:val="16"/>
              </w:rPr>
            </w:pPr>
          </w:p>
        </w:tc>
      </w:tr>
      <w:tr w:rsidR="00C00235" w:rsidRPr="00155160" w:rsidTr="00271689">
        <w:trPr>
          <w:trHeight w:val="20"/>
        </w:trPr>
        <w:tc>
          <w:tcPr>
            <w:tcW w:w="1977" w:type="dxa"/>
            <w:vAlign w:val="center"/>
          </w:tcPr>
          <w:p w:rsidR="00C00235" w:rsidRPr="00155160" w:rsidRDefault="00C00235" w:rsidP="00271689">
            <w:r>
              <w:rPr>
                <w:rFonts w:cs="Arial"/>
              </w:rPr>
              <w:t>SysML Report Template Version</w:t>
            </w:r>
          </w:p>
        </w:tc>
        <w:tc>
          <w:tcPr>
            <w:tcW w:w="6483" w:type="dxa"/>
            <w:gridSpan w:val="2"/>
            <w:shd w:val="clear" w:color="auto" w:fill="E6E6E6"/>
            <w:vAlign w:val="center"/>
          </w:tcPr>
          <w:p w:rsidR="00C00235" w:rsidRDefault="00C00235" w:rsidP="00271689">
            <w:pPr>
              <w:jc w:val="center"/>
              <w:rPr>
                <w:b/>
              </w:rPr>
            </w:pPr>
            <w:r>
              <w:rPr>
                <w:rFonts w:cs="Arial"/>
                <w:b/>
              </w:rPr>
              <w:t>O Beta (</w:t>
            </w:r>
            <w:r w:rsidR="00987881">
              <w:rPr>
                <w:rFonts w:cs="Arial"/>
                <w:b/>
              </w:rPr>
              <w:t>2021</w:t>
            </w:r>
            <w:r>
              <w:rPr>
                <w:rFonts w:cs="Arial"/>
                <w:b/>
              </w:rPr>
              <w:t>/</w:t>
            </w:r>
            <w:r w:rsidR="00987881">
              <w:rPr>
                <w:rFonts w:cs="Arial"/>
                <w:b/>
              </w:rPr>
              <w:t>03</w:t>
            </w:r>
            <w:r>
              <w:rPr>
                <w:rFonts w:cs="Arial"/>
                <w:b/>
              </w:rPr>
              <w:t>/</w:t>
            </w:r>
            <w:r w:rsidR="00987881">
              <w:rPr>
                <w:rFonts w:cs="Arial"/>
                <w:b/>
              </w:rPr>
              <w:t>10</w:t>
            </w:r>
            <w:r>
              <w:rPr>
                <w:rFonts w:cs="Arial"/>
                <w:b/>
              </w:rPr>
              <w:t>)</w:t>
            </w:r>
          </w:p>
        </w:tc>
        <w:tc>
          <w:tcPr>
            <w:tcW w:w="0" w:type="auto"/>
            <w:vAlign w:val="center"/>
          </w:tcPr>
          <w:p w:rsidR="00C00235" w:rsidRPr="00155160" w:rsidRDefault="00C00235" w:rsidP="00271689">
            <w:pPr>
              <w:rPr>
                <w:sz w:val="16"/>
                <w:szCs w:val="16"/>
              </w:rPr>
            </w:pPr>
          </w:p>
        </w:tc>
      </w:tr>
      <w:tr w:rsidR="00C00235" w:rsidRPr="00396024" w:rsidTr="00271689">
        <w:trPr>
          <w:trHeight w:val="20"/>
        </w:trPr>
        <w:tc>
          <w:tcPr>
            <w:tcW w:w="1977" w:type="dxa"/>
            <w:vAlign w:val="center"/>
          </w:tcPr>
          <w:p w:rsidR="00C00235" w:rsidRPr="00771878" w:rsidRDefault="00C00235" w:rsidP="00271689">
            <w:r w:rsidRPr="00771878">
              <w:t>Document ID</w:t>
            </w:r>
          </w:p>
        </w:tc>
        <w:tc>
          <w:tcPr>
            <w:tcW w:w="6483" w:type="dxa"/>
            <w:gridSpan w:val="2"/>
            <w:shd w:val="clear" w:color="auto" w:fill="E6E6E6"/>
            <w:vAlign w:val="center"/>
          </w:tcPr>
          <w:p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sidR="002A7D5B">
              <w:rPr>
                <w:b/>
                <w:noProof/>
              </w:rPr>
              <w:t>featureimplementationspecification_dev.docx</w:t>
            </w:r>
            <w:r w:rsidRPr="009C2BF3">
              <w:rPr>
                <w:b/>
                <w:noProof/>
              </w:rPr>
              <w:fldChar w:fldCharType="end"/>
            </w:r>
          </w:p>
        </w:tc>
        <w:tc>
          <w:tcPr>
            <w:tcW w:w="0" w:type="auto"/>
            <w:vAlign w:val="center"/>
          </w:tcPr>
          <w:p w:rsidR="00C00235" w:rsidRPr="00396024" w:rsidRDefault="00C00235" w:rsidP="00271689">
            <w:pPr>
              <w:rPr>
                <w:sz w:val="16"/>
                <w:szCs w:val="16"/>
              </w:rPr>
            </w:pPr>
          </w:p>
        </w:tc>
      </w:tr>
      <w:tr w:rsidR="00C00235" w:rsidRPr="00396024" w:rsidTr="00271689">
        <w:trPr>
          <w:trHeight w:val="20"/>
        </w:trPr>
        <w:tc>
          <w:tcPr>
            <w:tcW w:w="1977" w:type="dxa"/>
            <w:tcBorders>
              <w:bottom w:val="single" w:sz="4" w:space="0" w:color="auto"/>
            </w:tcBorders>
            <w:vAlign w:val="center"/>
          </w:tcPr>
          <w:p w:rsidR="00C00235" w:rsidRDefault="00C00235" w:rsidP="00271689">
            <w:r>
              <w:t>Document Location</w:t>
            </w:r>
          </w:p>
        </w:tc>
        <w:tc>
          <w:tcPr>
            <w:tcW w:w="6483" w:type="dxa"/>
            <w:gridSpan w:val="2"/>
            <w:tcBorders>
              <w:bottom w:val="single" w:sz="4" w:space="0" w:color="auto"/>
            </w:tcBorders>
            <w:shd w:val="clear" w:color="auto" w:fill="E6E6E6"/>
            <w:vAlign w:val="center"/>
          </w:tcPr>
          <w:p w:rsidR="00C00235" w:rsidRPr="009C2BF3" w:rsidRDefault="00C00235" w:rsidP="00271689">
            <w:pPr>
              <w:jc w:val="center"/>
              <w:rPr>
                <w:b/>
              </w:rPr>
            </w:pP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tcBorders>
              <w:bottom w:val="single" w:sz="4" w:space="0" w:color="auto"/>
            </w:tcBorders>
            <w:vAlign w:val="center"/>
          </w:tcPr>
          <w:p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rsidR="00191131" w:rsidRDefault="00191131"/>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vAlign w:val="center"/>
          </w:tcPr>
          <w:p w:rsidR="00C00235" w:rsidRPr="00396024" w:rsidRDefault="00C00235" w:rsidP="00271689">
            <w:r w:rsidRPr="00396024">
              <w:t xml:space="preserve">Document </w:t>
            </w:r>
            <w:r>
              <w:t>Revision</w:t>
            </w:r>
          </w:p>
        </w:tc>
        <w:tc>
          <w:tcPr>
            <w:tcW w:w="6483" w:type="dxa"/>
            <w:gridSpan w:val="2"/>
            <w:shd w:val="clear" w:color="auto" w:fill="E6E6E6"/>
            <w:vAlign w:val="center"/>
          </w:tcPr>
          <w:p w:rsidR="00C00235" w:rsidRPr="009C2BF3" w:rsidRDefault="00C00235" w:rsidP="00271689">
            <w:pPr>
              <w:jc w:val="center"/>
              <w:rPr>
                <w:b/>
              </w:rPr>
            </w:pPr>
            <w:r>
              <w:rPr>
                <w:b/>
              </w:rPr>
              <w:t>F</w:t>
            </w:r>
            <w:r w:rsidR="009B0116">
              <w:rPr>
                <w:b/>
              </w:rPr>
              <w:t>IS</w:t>
            </w:r>
            <w:r>
              <w:rPr>
                <w:b/>
              </w:rPr>
              <w:t>0</w:t>
            </w:r>
          </w:p>
        </w:tc>
        <w:tc>
          <w:tcPr>
            <w:tcW w:w="0" w:type="auto"/>
            <w:tcBorders>
              <w:bottom w:val="single" w:sz="4" w:space="0" w:color="auto"/>
            </w:tcBorders>
            <w:vAlign w:val="center"/>
          </w:tcPr>
          <w:p w:rsidR="00C00235" w:rsidRPr="00396024" w:rsidRDefault="00C00235" w:rsidP="00271689"/>
        </w:tc>
      </w:tr>
      <w:tr w:rsidR="00C00235" w:rsidRPr="00396024" w:rsidTr="00271689">
        <w:trPr>
          <w:trHeight w:val="20"/>
        </w:trPr>
        <w:tc>
          <w:tcPr>
            <w:tcW w:w="1977" w:type="dxa"/>
            <w:vAlign w:val="center"/>
          </w:tcPr>
          <w:p w:rsidR="00C00235" w:rsidRPr="00396024" w:rsidRDefault="00C00235" w:rsidP="00271689">
            <w:r>
              <w:t>Document Status</w:t>
            </w:r>
          </w:p>
        </w:tc>
        <w:tc>
          <w:tcPr>
            <w:tcW w:w="6483" w:type="dxa"/>
            <w:gridSpan w:val="2"/>
            <w:shd w:val="clear" w:color="auto" w:fill="E6E6E6"/>
            <w:vAlign w:val="center"/>
          </w:tcPr>
          <w:p w:rsidR="00C00235" w:rsidRPr="009C2BF3" w:rsidRDefault="00B5433B" w:rsidP="00271689">
            <w:pPr>
              <w:jc w:val="center"/>
              <w:rPr>
                <w:b/>
              </w:rPr>
            </w:pPr>
            <w:r>
              <w:rPr>
                <w:b/>
              </w:rPr>
              <w:t>Complete</w:t>
            </w:r>
          </w:p>
        </w:tc>
        <w:tc>
          <w:tcPr>
            <w:tcW w:w="0" w:type="auto"/>
            <w:tcBorders>
              <w:bottom w:val="single" w:sz="4" w:space="0" w:color="auto"/>
            </w:tcBorders>
            <w:vAlign w:val="center"/>
          </w:tcPr>
          <w:p w:rsidR="00C00235" w:rsidRPr="00396024" w:rsidRDefault="00C00235" w:rsidP="00271689"/>
        </w:tc>
      </w:tr>
      <w:tr w:rsidR="00C00235" w:rsidRPr="00396024" w:rsidTr="00271689">
        <w:trPr>
          <w:trHeight w:val="20"/>
        </w:trPr>
        <w:tc>
          <w:tcPr>
            <w:tcW w:w="1977" w:type="dxa"/>
            <w:tcBorders>
              <w:bottom w:val="single" w:sz="4" w:space="0" w:color="auto"/>
            </w:tcBorders>
            <w:vAlign w:val="center"/>
          </w:tcPr>
          <w:p w:rsidR="00C00235" w:rsidRDefault="00C00235" w:rsidP="00271689">
            <w:r>
              <w:t>Date Issued</w:t>
            </w:r>
          </w:p>
        </w:tc>
        <w:tc>
          <w:tcPr>
            <w:tcW w:w="6483" w:type="dxa"/>
            <w:gridSpan w:val="2"/>
            <w:tcBorders>
              <w:bottom w:val="single" w:sz="4" w:space="0" w:color="auto"/>
            </w:tcBorders>
            <w:shd w:val="clear" w:color="auto" w:fill="E6E6E6"/>
            <w:vAlign w:val="center"/>
          </w:tcPr>
          <w:p w:rsidR="00C00235" w:rsidRDefault="00C00235" w:rsidP="00271689">
            <w:pPr>
              <w:jc w:val="center"/>
              <w:rPr>
                <w:b/>
              </w:rPr>
            </w:pPr>
            <w:r>
              <w:rPr>
                <w:b/>
              </w:rPr>
              <w:t>2021/06/28</w:t>
            </w: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tcBorders>
              <w:bottom w:val="single" w:sz="4" w:space="0" w:color="auto"/>
            </w:tcBorders>
            <w:vAlign w:val="center"/>
          </w:tcPr>
          <w:p w:rsidR="00C00235" w:rsidRDefault="00C00235" w:rsidP="00271689">
            <w:r>
              <w:t>Date Revised</w:t>
            </w:r>
          </w:p>
        </w:tc>
        <w:tc>
          <w:tcPr>
            <w:tcW w:w="6483" w:type="dxa"/>
            <w:gridSpan w:val="2"/>
            <w:tcBorders>
              <w:bottom w:val="single" w:sz="4" w:space="0" w:color="auto"/>
            </w:tcBorders>
            <w:shd w:val="clear" w:color="auto" w:fill="E6E6E6"/>
            <w:vAlign w:val="center"/>
          </w:tcPr>
          <w:p w:rsidR="00C00235" w:rsidRDefault="00C00235" w:rsidP="00271689">
            <w:pPr>
              <w:jc w:val="center"/>
              <w:rPr>
                <w:b/>
              </w:rPr>
            </w:pPr>
            <w:r>
              <w:rPr>
                <w:b/>
              </w:rPr>
              <w:t>2021/06/28</w:t>
            </w: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vMerge w:val="restart"/>
            <w:vAlign w:val="center"/>
          </w:tcPr>
          <w:p w:rsidR="00C00235" w:rsidRDefault="00C00235" w:rsidP="00271689">
            <w:r>
              <w:t>Document Classification</w:t>
            </w:r>
          </w:p>
        </w:tc>
        <w:tc>
          <w:tcPr>
            <w:tcW w:w="2421" w:type="dxa"/>
            <w:tcBorders>
              <w:right w:val="nil"/>
            </w:tcBorders>
            <w:shd w:val="clear" w:color="auto" w:fill="E6E6E6"/>
            <w:vAlign w:val="center"/>
          </w:tcPr>
          <w:p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rsidR="00C00235" w:rsidRPr="00396024" w:rsidRDefault="00C00235" w:rsidP="00271689"/>
        </w:tc>
      </w:tr>
      <w:tr w:rsidR="00C00235" w:rsidRPr="00396024" w:rsidTr="00271689">
        <w:trPr>
          <w:trHeight w:val="20"/>
        </w:trPr>
        <w:tc>
          <w:tcPr>
            <w:tcW w:w="1977" w:type="dxa"/>
            <w:vMerge/>
            <w:vAlign w:val="center"/>
          </w:tcPr>
          <w:p w:rsidR="00C00235" w:rsidRDefault="00C00235" w:rsidP="00271689"/>
        </w:tc>
        <w:tc>
          <w:tcPr>
            <w:tcW w:w="2421" w:type="dxa"/>
            <w:tcBorders>
              <w:right w:val="nil"/>
            </w:tcBorders>
            <w:shd w:val="clear" w:color="auto" w:fill="E6E6E6"/>
            <w:vAlign w:val="center"/>
          </w:tcPr>
          <w:p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rsidR="00C00235" w:rsidRPr="00396024" w:rsidRDefault="00C00235" w:rsidP="00271689"/>
        </w:tc>
      </w:tr>
    </w:tbl>
    <w:p w:rsidR="00C00235" w:rsidRDefault="00C00235" w:rsidP="00305BF4">
      <w:pPr>
        <w:rPr>
          <w:rFonts w:cs="Arial"/>
        </w:rPr>
      </w:pPr>
    </w:p>
    <w:p w:rsidR="00C00235" w:rsidRDefault="00C00235" w:rsidP="00305BF4">
      <w:pPr>
        <w:rPr>
          <w:rFonts w:cs="Arial"/>
        </w:rPr>
      </w:pPr>
    </w:p>
    <w:p w:rsidR="002A7D5B" w:rsidRDefault="002A7D5B" w:rsidP="00F4124D">
      <w:pPr>
        <w:jc w:val="both"/>
        <w:rPr>
          <w:rFonts w:cs="Arial"/>
          <w:bCs/>
          <w:color w:val="000000"/>
        </w:rPr>
      </w:pPr>
    </w:p>
    <w:p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rsidR="00F4124D" w:rsidRPr="00397AF6" w:rsidRDefault="00F4124D" w:rsidP="00F4124D">
      <w:pPr>
        <w:jc w:val="both"/>
        <w:rPr>
          <w:rFonts w:cs="Arial"/>
          <w:b/>
          <w:bCs/>
          <w:color w:val="000000"/>
        </w:rPr>
      </w:pPr>
    </w:p>
    <w:p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0" w:name="_Hlk23967760"/>
      <w:r w:rsidRPr="004E37DE">
        <w:rPr>
          <w:rFonts w:cs="Arial"/>
          <w:sz w:val="20"/>
          <w:szCs w:val="20"/>
        </w:rPr>
        <w:t>©</w:t>
      </w:r>
      <w:bookmarkEnd w:id="0"/>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rsidR="00F4124D" w:rsidRDefault="00F4124D" w:rsidP="00F4124D">
      <w:pPr>
        <w:pStyle w:val="CoverpageTitle"/>
        <w:spacing w:before="0" w:after="0"/>
        <w:rPr>
          <w:rFonts w:cs="Arial"/>
          <w:sz w:val="20"/>
          <w:szCs w:val="20"/>
        </w:rPr>
      </w:pPr>
    </w:p>
    <w:p w:rsidR="00305BF4" w:rsidRDefault="00305BF4" w:rsidP="00305BF4">
      <w:pPr>
        <w:pStyle w:val="CoverpageTitle"/>
        <w:spacing w:before="0" w:after="0"/>
        <w:jc w:val="left"/>
        <w:rPr>
          <w:rFonts w:cs="Arial"/>
          <w:sz w:val="24"/>
          <w:szCs w:val="24"/>
        </w:rPr>
      </w:pPr>
    </w:p>
    <w:p w:rsidR="00305BF4" w:rsidRDefault="00305BF4" w:rsidP="00305BF4">
      <w:pPr>
        <w:pStyle w:val="CoverpageTitle"/>
        <w:spacing w:before="0" w:after="0"/>
        <w:jc w:val="left"/>
        <w:rPr>
          <w:rFonts w:cs="Arial"/>
          <w:sz w:val="24"/>
          <w:szCs w:val="24"/>
        </w:rPr>
      </w:pPr>
    </w:p>
    <w:p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rsidR="00305BF4" w:rsidRPr="00142F26" w:rsidRDefault="00305BF4" w:rsidP="00305BF4">
      <w:pPr>
        <w:pStyle w:val="CoverpageTitle"/>
        <w:spacing w:before="0" w:after="0"/>
        <w:jc w:val="left"/>
        <w:rPr>
          <w:rFonts w:cs="Arial"/>
          <w:b w:val="0"/>
          <w:szCs w:val="20"/>
        </w:rPr>
      </w:pPr>
    </w:p>
    <w:p w:rsidR="00305BF4" w:rsidRPr="009E3B7C" w:rsidRDefault="00305BF4" w:rsidP="00305BF4">
      <w:pPr>
        <w:rPr>
          <w:rFonts w:cs="Arial"/>
        </w:rPr>
      </w:pPr>
    </w:p>
    <w:p w:rsidR="00305BF4" w:rsidRPr="00951EDE" w:rsidRDefault="00305BF4" w:rsidP="00305BF4">
      <w:pPr>
        <w:pStyle w:val="VelocityScript"/>
      </w:pPr>
    </w:p>
    <w:p w:rsidR="00305BF4" w:rsidRPr="009E3B7C" w:rsidRDefault="00305BF4" w:rsidP="00305BF4">
      <w:pPr>
        <w:rPr>
          <w:rFonts w:cs="Arial"/>
        </w:rPr>
        <w:sectPr w:rsidR="00305BF4" w:rsidRPr="009E3B7C" w:rsidSect="00072314">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rsidR="00305BF4" w:rsidRPr="006E0D06" w:rsidRDefault="00305BF4" w:rsidP="00305BF4">
      <w:pPr>
        <w:rPr>
          <w:b/>
          <w:sz w:val="32"/>
          <w:szCs w:val="32"/>
        </w:rPr>
      </w:pPr>
      <w:bookmarkStart w:id="1" w:name="_Toc498090117"/>
      <w:r w:rsidRPr="006E0D06">
        <w:rPr>
          <w:b/>
          <w:sz w:val="32"/>
          <w:szCs w:val="32"/>
        </w:rPr>
        <w:lastRenderedPageBreak/>
        <w:t>Disclaimer</w:t>
      </w:r>
      <w:bookmarkEnd w:id="1"/>
    </w:p>
    <w:p w:rsidR="00305BF4" w:rsidRPr="009A63CD" w:rsidRDefault="00305BF4" w:rsidP="00305BF4"/>
    <w:p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rsidR="00305BF4" w:rsidRPr="009E3B7C" w:rsidRDefault="00305BF4" w:rsidP="00305BF4">
      <w:pPr>
        <w:jc w:val="both"/>
        <w:rPr>
          <w:rFonts w:cs="Arial"/>
          <w:b/>
          <w:bCs/>
          <w:color w:val="000000"/>
        </w:rPr>
      </w:pPr>
    </w:p>
    <w:p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rsidR="00305BF4" w:rsidRPr="009E3B7C" w:rsidRDefault="00305BF4" w:rsidP="00305BF4">
      <w:pPr>
        <w:jc w:val="both"/>
        <w:rPr>
          <w:rFonts w:cs="Arial"/>
          <w:color w:val="000000"/>
        </w:rPr>
      </w:pPr>
    </w:p>
    <w:p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rsidR="00305BF4" w:rsidRPr="009E3B7C" w:rsidRDefault="00305BF4" w:rsidP="00305BF4">
      <w:pPr>
        <w:jc w:val="both"/>
        <w:rPr>
          <w:rFonts w:cs="Arial"/>
          <w:color w:val="000000"/>
        </w:rPr>
      </w:pPr>
    </w:p>
    <w:p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rsidR="00305BF4" w:rsidRPr="009E3B7C" w:rsidRDefault="00305BF4" w:rsidP="00305BF4">
      <w:pPr>
        <w:jc w:val="both"/>
        <w:rPr>
          <w:rFonts w:cs="Arial"/>
          <w:color w:val="000000"/>
        </w:rPr>
      </w:pPr>
    </w:p>
    <w:p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rsidR="00305BF4" w:rsidRPr="009E3B7C" w:rsidRDefault="00305BF4" w:rsidP="00305BF4">
      <w:pPr>
        <w:jc w:val="both"/>
        <w:rPr>
          <w:rFonts w:cs="Arial"/>
          <w:color w:val="000000"/>
        </w:rPr>
      </w:pPr>
    </w:p>
    <w:p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p>
    <w:p w:rsidR="00305BF4" w:rsidRDefault="00305BF4" w:rsidP="00305BF4">
      <w:pPr>
        <w:overflowPunct/>
        <w:autoSpaceDE/>
        <w:autoSpaceDN/>
        <w:adjustRightInd/>
        <w:textAlignment w:val="auto"/>
        <w:rPr>
          <w:rFonts w:cs="Arial"/>
          <w:b/>
          <w:color w:val="000000"/>
        </w:rPr>
      </w:pPr>
    </w:p>
    <w:p w:rsidR="00305BF4" w:rsidRDefault="00305BF4" w:rsidP="00305BF4">
      <w:pPr>
        <w:overflowPunct/>
        <w:autoSpaceDE/>
        <w:autoSpaceDN/>
        <w:adjustRightInd/>
        <w:textAlignment w:val="auto"/>
        <w:rPr>
          <w:rFonts w:cs="Arial"/>
          <w:b/>
          <w:color w:val="000000"/>
        </w:rPr>
      </w:pPr>
    </w:p>
    <w:p w:rsidR="00305BF4" w:rsidRDefault="00305BF4" w:rsidP="00305BF4">
      <w:pPr>
        <w:overflowPunct/>
        <w:autoSpaceDE/>
        <w:autoSpaceDN/>
        <w:adjustRightInd/>
        <w:textAlignment w:val="auto"/>
        <w:rPr>
          <w:rFonts w:cs="Arial"/>
          <w:b/>
          <w:color w:val="000000"/>
        </w:rPr>
      </w:pPr>
      <w:r>
        <w:rPr>
          <w:rFonts w:cs="Arial"/>
          <w:b/>
          <w:color w:val="000000"/>
        </w:rPr>
        <w:br w:type="page"/>
      </w:r>
    </w:p>
    <w:p w:rsidR="00305BF4" w:rsidRPr="00A6556E" w:rsidRDefault="00305BF4" w:rsidP="00305BF4">
      <w:pPr>
        <w:rPr>
          <w:b/>
          <w:sz w:val="32"/>
          <w:szCs w:val="32"/>
        </w:rPr>
      </w:pPr>
      <w:bookmarkStart w:id="2" w:name="_Toc498090118"/>
      <w:r w:rsidRPr="00A6556E">
        <w:rPr>
          <w:b/>
          <w:sz w:val="32"/>
          <w:szCs w:val="32"/>
        </w:rPr>
        <w:lastRenderedPageBreak/>
        <w:t>Contents</w:t>
      </w:r>
      <w:bookmarkEnd w:id="2"/>
    </w:p>
    <w:p w:rsidR="00305BF4" w:rsidRPr="008E155B" w:rsidRDefault="00305BF4" w:rsidP="00305BF4"/>
    <w:p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rsidR="00305BF4" w:rsidRDefault="00B5433B"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B5433B"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rsidR="00305BF4" w:rsidRDefault="00B5433B"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rsidR="00305BF4" w:rsidRDefault="00B5433B"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rsidR="00305BF4" w:rsidRDefault="00B5433B"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rsidR="00305BF4" w:rsidRDefault="00B5433B"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rsidR="00305BF4" w:rsidRDefault="00B5433B"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B5433B"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B5433B"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rsidR="00305BF4" w:rsidRDefault="00B5433B"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rsidR="00305BF4" w:rsidRPr="0008696C" w:rsidRDefault="00305BF4" w:rsidP="00300356">
      <w:pPr>
        <w:pStyle w:val="BlockText"/>
        <w:ind w:left="0" w:right="0" w:firstLine="0"/>
        <w:rPr>
          <w:rFonts w:ascii="Arial" w:hAnsi="Arial"/>
        </w:rPr>
      </w:pPr>
      <w:r w:rsidRPr="009E3B7C">
        <w:rPr>
          <w:rFonts w:cs="Arial"/>
        </w:rPr>
        <w:fldChar w:fldCharType="end"/>
      </w:r>
    </w:p>
    <w:p w:rsidR="00305BF4" w:rsidRPr="0008696C" w:rsidRDefault="00305BF4" w:rsidP="00300356">
      <w:pPr>
        <w:rPr>
          <w:b/>
        </w:rPr>
      </w:pPr>
      <w:bookmarkStart w:id="3" w:name="_Toc423619081"/>
      <w:r w:rsidRPr="0008696C">
        <w:rPr>
          <w:b/>
        </w:rPr>
        <w:t>List of Figures</w:t>
      </w:r>
      <w:bookmarkEnd w:id="3"/>
    </w:p>
    <w:p w:rsidR="00305BF4" w:rsidRPr="006C597B" w:rsidRDefault="00305BF4" w:rsidP="00300356">
      <w:pPr>
        <w:pStyle w:val="TOC2"/>
        <w:rPr>
          <w:rStyle w:val="Hyperlink"/>
          <w:color w:val="auto"/>
        </w:rPr>
      </w:pPr>
    </w:p>
    <w:p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4" w:name="_d41d8cd98f00b204e9800998ecf8427e"/>
      <w:bookmarkEnd w:id="4"/>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rsidR="00305BF4" w:rsidRPr="006C597B" w:rsidRDefault="00305BF4" w:rsidP="00300356">
      <w:pPr>
        <w:pStyle w:val="TOC2"/>
        <w:rPr>
          <w:rStyle w:val="Hyperlink"/>
          <w:color w:val="auto"/>
          <w:u w:val="none"/>
        </w:rPr>
      </w:pPr>
      <w:r w:rsidRPr="006C597B">
        <w:rPr>
          <w:rStyle w:val="Hyperlink"/>
          <w:color w:val="auto"/>
          <w:u w:val="none"/>
        </w:rPr>
        <w:fldChar w:fldCharType="end"/>
      </w:r>
    </w:p>
    <w:p w:rsidR="00305BF4" w:rsidRPr="0008696C" w:rsidRDefault="00305BF4" w:rsidP="00300356">
      <w:pPr>
        <w:rPr>
          <w:b/>
        </w:rPr>
      </w:pPr>
      <w:bookmarkStart w:id="5" w:name="_Toc423619082"/>
      <w:r w:rsidRPr="0008696C">
        <w:rPr>
          <w:b/>
        </w:rPr>
        <w:t>List of Tables</w:t>
      </w:r>
      <w:bookmarkEnd w:id="5"/>
    </w:p>
    <w:p w:rsidR="00305BF4" w:rsidRPr="00E2703A" w:rsidRDefault="00305BF4" w:rsidP="00300356">
      <w:pPr>
        <w:pStyle w:val="TOC2"/>
        <w:rPr>
          <w:rStyle w:val="Hyperlink"/>
          <w:color w:val="auto"/>
        </w:rPr>
      </w:pPr>
    </w:p>
    <w:p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rsidR="00305BF4" w:rsidRDefault="00B5433B"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rsidR="00305BF4" w:rsidRPr="00E2703A" w:rsidRDefault="00305BF4" w:rsidP="00300356">
      <w:r w:rsidRPr="00E2703A">
        <w:rPr>
          <w:rStyle w:val="Hyperlink"/>
          <w:rFonts w:cs="Arial"/>
          <w:noProof/>
          <w:color w:val="auto"/>
        </w:rPr>
        <w:fldChar w:fldCharType="end"/>
      </w:r>
    </w:p>
    <w:p w:rsidR="00072314" w:rsidRPr="00185AC3" w:rsidRDefault="00072314" w:rsidP="00072314">
      <w:pPr>
        <w:pStyle w:val="Heading1"/>
        <w:tabs>
          <w:tab w:val="clear" w:pos="540"/>
          <w:tab w:val="num" w:pos="432"/>
        </w:tabs>
      </w:pPr>
      <w:bookmarkStart w:id="6" w:name="_Toc35000552"/>
      <w:bookmarkStart w:id="7" w:name="_Toc26368266"/>
      <w:bookmarkStart w:id="8" w:name="_Toc481143785"/>
      <w:r>
        <w:lastRenderedPageBreak/>
        <w:t>Introduction</w:t>
      </w:r>
      <w:bookmarkEnd w:id="6"/>
    </w:p>
    <w:p w:rsidR="00072314" w:rsidRPr="00185AC3" w:rsidRDefault="00072314" w:rsidP="00072314">
      <w:pPr>
        <w:pStyle w:val="Heading2"/>
        <w:spacing w:before="240"/>
      </w:pPr>
      <w:bookmarkStart w:id="9" w:name="_Toc35000553"/>
      <w:r w:rsidRPr="005B03D3">
        <w:rPr>
          <w:szCs w:val="20"/>
        </w:rPr>
        <w:t xml:space="preserve">Document </w:t>
      </w:r>
      <w:r>
        <w:t>Purpose</w:t>
      </w:r>
      <w:bookmarkEnd w:id="9"/>
    </w:p>
    <w:p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rsidR="00072314" w:rsidRDefault="00072314" w:rsidP="00072314">
      <w:pPr>
        <w:pStyle w:val="Heading2"/>
        <w:spacing w:before="240"/>
      </w:pPr>
      <w:bookmarkStart w:id="10" w:name="_Toc35000554"/>
      <w:r w:rsidRPr="005B03D3">
        <w:rPr>
          <w:szCs w:val="20"/>
        </w:rPr>
        <w:t xml:space="preserve">Document </w:t>
      </w:r>
      <w:r>
        <w:t>Scope</w:t>
      </w:r>
      <w:bookmarkEnd w:id="10"/>
    </w:p>
    <w:p w:rsidR="00072314" w:rsidRDefault="00072314" w:rsidP="00072314">
      <w:pPr>
        <w:pStyle w:val="BodyText"/>
        <w:ind w:right="142"/>
        <w:jc w:val="both"/>
        <w:rPr>
          <w:rFonts w:cs="Arial"/>
          <w:lang w:val="en-US"/>
        </w:rPr>
      </w:pPr>
    </w:p>
    <w:p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00DD5C35">
        <w:rPr>
          <w:rFonts w:cs="Arial"/>
          <w:lang w:val="en-US"/>
        </w:rPr>
        <w:t xml:space="preserve"> </w:t>
      </w:r>
      <w:r w:rsidR="00E46DB5" w:rsidRPr="00E46DB5">
        <w:rPr>
          <w:rFonts w:ascii="Helvetica" w:hAnsi="Helvetica" w:cs="Helvetica"/>
          <w:color w:val="0000FF"/>
          <w:lang w:val="en-US"/>
        </w:rPr>
        <w:t>SCMB</w:t>
      </w:r>
      <w:r w:rsidR="00DD5C35">
        <w:rPr>
          <w:rFonts w:ascii="Helvetica" w:hAnsi="Helvetica" w:cs="Helvetica"/>
          <w:color w:val="0000FF"/>
          <w:lang w:val="en-US"/>
        </w:rPr>
        <w:t xml:space="preserve"> </w:t>
      </w:r>
      <w:r w:rsidR="00E46DB5" w:rsidRPr="00DD5C35">
        <w:rPr>
          <w:rFonts w:ascii="Helvetica" w:hAnsi="Helvetica" w:cs="Helvetica"/>
          <w:lang w:val="en-US"/>
        </w:rPr>
        <w:t xml:space="preserve"> </w:t>
      </w:r>
      <w:r w:rsidR="00E46DB5">
        <w:rPr>
          <w:rFonts w:ascii="Helvetica" w:hAnsi="Helvetica" w:cs="Helvetica"/>
          <w:color w:val="0000FF"/>
          <w:lang w:val="en-US"/>
        </w:rPr>
        <w:t>&lt;</w:t>
      </w:r>
      <w:r w:rsidRPr="00760BAC">
        <w:rPr>
          <w:rFonts w:ascii="Helvetica" w:hAnsi="Helvetica" w:cs="Helvetica"/>
          <w:color w:val="0000FF"/>
          <w:lang w:val="en-US"/>
        </w:rPr>
        <w:t>Feature&gt;</w:t>
      </w:r>
      <w:r>
        <w:rPr>
          <w:rFonts w:cs="Arial"/>
          <w:lang w:val="en-US"/>
        </w:rPr>
        <w:t xml:space="preserve"> to the following electrical architecture(s):</w:t>
      </w:r>
    </w:p>
    <w:p w:rsidR="00DE29D6" w:rsidRDefault="00DE29D6" w:rsidP="006E4209"/>
    <w:p w:rsidR="00DE29D6" w:rsidRDefault="00DE29D6" w:rsidP="00DE29D6">
      <w:pPr>
        <w:rPr>
          <w:i/>
          <w:color w:val="7F7F7F" w:themeColor="text1" w:themeTint="80"/>
        </w:rPr>
      </w:pPr>
      <w:r w:rsidRPr="00006D1E">
        <w:rPr>
          <w:i/>
          <w:color w:val="7F7F7F" w:themeColor="text1" w:themeTint="80"/>
        </w:rPr>
        <w:t xml:space="preserve">No </w:t>
      </w:r>
      <w:r>
        <w:rPr>
          <w:i/>
          <w:color w:val="7F7F7F" w:themeColor="text1" w:themeTint="80"/>
        </w:rPr>
        <w:t>Electrical Architecture</w:t>
      </w:r>
      <w:r w:rsidRPr="00006D1E">
        <w:rPr>
          <w:i/>
          <w:color w:val="7F7F7F" w:themeColor="text1" w:themeTint="80"/>
        </w:rPr>
        <w:t xml:space="preserve"> found.</w:t>
      </w:r>
    </w:p>
    <w:p w:rsidR="00DE29D6" w:rsidRPr="000B1B4C" w:rsidRDefault="00DE29D6" w:rsidP="00DE29D6">
      <w:pPr>
        <w:rPr>
          <w:i/>
          <w:color w:val="7F7F7F" w:themeColor="text1" w:themeTint="80"/>
        </w:rPr>
      </w:pPr>
    </w:p>
    <w:p w:rsidR="00072314" w:rsidRDefault="00072314" w:rsidP="00072314">
      <w:pPr>
        <w:pStyle w:val="Heading2"/>
        <w:spacing w:before="240"/>
      </w:pPr>
      <w:bookmarkStart w:id="11" w:name="_Toc35000555"/>
      <w:r w:rsidRPr="005B03D3">
        <w:rPr>
          <w:szCs w:val="20"/>
        </w:rPr>
        <w:t xml:space="preserve">Document </w:t>
      </w:r>
      <w:r>
        <w:t>Audience</w:t>
      </w:r>
      <w:bookmarkEnd w:id="11"/>
    </w:p>
    <w:p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rsidR="00072314" w:rsidRPr="002D2910" w:rsidRDefault="00072314" w:rsidP="00072314"/>
    <w:p w:rsidR="00072314" w:rsidRDefault="00072314" w:rsidP="00072314">
      <w:pPr>
        <w:pStyle w:val="Heading3"/>
        <w:keepNext w:val="0"/>
        <w:tabs>
          <w:tab w:val="clear" w:pos="900"/>
          <w:tab w:val="left" w:pos="709"/>
          <w:tab w:val="left" w:pos="851"/>
        </w:tabs>
        <w:spacing w:before="240"/>
      </w:pPr>
      <w:bookmarkStart w:id="12" w:name="_Toc35000556"/>
      <w:r>
        <w:t>Stakeholder List</w:t>
      </w:r>
      <w:bookmarkEnd w:id="12"/>
    </w:p>
    <w:p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Pr>
          <w:rFonts w:cs="Arial"/>
          <w:color w:val="0000FF"/>
          <w:lang w:val="en-US"/>
        </w:rPr>
        <w:t>Put</w:t>
      </w:r>
      <w:r w:rsidRPr="006A2B47">
        <w:rPr>
          <w:rFonts w:cs="Arial"/>
          <w:color w:val="0000FF"/>
          <w:lang w:val="en-US"/>
        </w:rPr>
        <w:t xml:space="preserve"> VSEM Link</w:t>
      </w:r>
      <w:r>
        <w:rPr>
          <w:rFonts w:cs="Arial"/>
          <w:color w:val="0000FF"/>
          <w:lang w:val="en-US"/>
        </w:rPr>
        <w:t xml:space="preserve"> here</w:t>
      </w:r>
      <w:r w:rsidRPr="006A2B47">
        <w:rPr>
          <w:rFonts w:cs="Arial"/>
          <w:color w:val="0000FF"/>
          <w:lang w:val="en-US"/>
        </w:rPr>
        <w:t>&gt;</w:t>
      </w:r>
      <w:r w:rsidRPr="006A2B47">
        <w:rPr>
          <w:rFonts w:cs="Arial"/>
          <w:lang w:val="en-US"/>
        </w:rPr>
        <w:t>.</w:t>
      </w:r>
    </w:p>
    <w:p w:rsidR="00DD5C35" w:rsidRPr="00175B99" w:rsidRDefault="00DD5C35" w:rsidP="00175B99">
      <w:pPr>
        <w:rPr>
          <w:rStyle w:val="SubtleEmphasis"/>
          <w:i w:val="0"/>
          <w:iCs w:val="0"/>
          <w:color w:val="auto"/>
          <w:highlight w:val="green"/>
        </w:rPr>
      </w:pPr>
    </w:p>
    <w:p w:rsidR="00072314" w:rsidRDefault="00072314" w:rsidP="00072314">
      <w:pPr>
        <w:pStyle w:val="Heading2"/>
        <w:spacing w:before="240"/>
        <w:rPr>
          <w:lang w:val="en-GB"/>
        </w:rPr>
      </w:pPr>
      <w:bookmarkStart w:id="13" w:name="_Toc35000564"/>
      <w:bookmarkStart w:id="14" w:name="_Ref12867675"/>
      <w:r w:rsidRPr="0008696C">
        <w:rPr>
          <w:lang w:val="en-GB"/>
        </w:rPr>
        <w:t>References</w:t>
      </w:r>
      <w:bookmarkEnd w:id="13"/>
      <w:bookmarkEnd w:id="14"/>
    </w:p>
    <w:p w:rsidR="00072314" w:rsidRPr="00FB7B3D" w:rsidRDefault="00072314" w:rsidP="00072314">
      <w:pPr>
        <w:pStyle w:val="Heading3"/>
        <w:keepNext w:val="0"/>
        <w:tabs>
          <w:tab w:val="clear" w:pos="900"/>
          <w:tab w:val="left" w:pos="709"/>
          <w:tab w:val="left" w:pos="851"/>
        </w:tabs>
        <w:spacing w:before="240"/>
      </w:pPr>
      <w:bookmarkStart w:id="15" w:name="_Toc35000565"/>
      <w:bookmarkStart w:id="16" w:name="_Ref12637407"/>
      <w:r>
        <w:t>Ford D</w:t>
      </w:r>
      <w:r w:rsidRPr="00FB7B3D">
        <w:t>ocuments</w:t>
      </w:r>
      <w:bookmarkEnd w:id="15"/>
      <w:bookmarkEnd w:id="16"/>
    </w:p>
    <w:p w:rsidR="00747176" w:rsidRDefault="00072314" w:rsidP="00747176">
      <w:pPr>
        <w:pStyle w:val="BodyText"/>
        <w:ind w:right="142"/>
        <w:jc w:val="both"/>
        <w:rPr>
          <w:rFonts w:cs="Arial"/>
        </w:rPr>
      </w:pPr>
      <w:r>
        <w:rPr>
          <w:rFonts w:cs="Arial"/>
        </w:rPr>
        <w:t>The list of</w:t>
      </w:r>
      <w:r w:rsidRPr="009E3B7C">
        <w:rPr>
          <w:rFonts w:cs="Arial"/>
        </w:rPr>
        <w:t xml:space="preserve"> all Ford internal documents, which are directly related.</w:t>
      </w:r>
    </w:p>
    <w:p w:rsidR="00747176" w:rsidRDefault="00747176" w:rsidP="00747176">
      <w:pPr>
        <w:pStyle w:val="BodyText"/>
        <w:ind w:right="142"/>
        <w:jc w:val="both"/>
        <w:rPr>
          <w:rFonts w:cs="Arial"/>
        </w:rPr>
      </w:pPr>
    </w:p>
    <w:p w:rsidR="00747176" w:rsidRDefault="00747176" w:rsidP="00747176">
      <w:pPr>
        <w:contextualSpacing/>
        <w:rPr>
          <w:color w:val="A6A6A6" w:themeColor="background1" w:themeShade="A6"/>
        </w:rPr>
      </w:pPr>
    </w:p>
    <w:p w:rsidR="00747176" w:rsidRPr="003631F8" w:rsidRDefault="00747176" w:rsidP="00747176">
      <w:pPr>
        <w:contextualSpacing/>
        <w:rPr>
          <w:color w:val="A6A6A6" w:themeColor="background1" w:themeShade="A6"/>
        </w:rPr>
      </w:pPr>
      <w:bookmarkStart w:id="17" w:name="_Hlk67574331"/>
      <w:r w:rsidRPr="00FF5F72">
        <w:rPr>
          <w:color w:val="A6A6A6" w:themeColor="background1" w:themeShade="A6"/>
        </w:rPr>
        <w:t xml:space="preserve">No </w:t>
      </w:r>
      <w:r>
        <w:rPr>
          <w:color w:val="A6A6A6" w:themeColor="background1" w:themeShade="A6"/>
        </w:rPr>
        <w:t>Ford documents</w:t>
      </w:r>
      <w:r w:rsidRPr="00FF5F72">
        <w:rPr>
          <w:color w:val="A6A6A6" w:themeColor="background1" w:themeShade="A6"/>
        </w:rPr>
        <w:t xml:space="preserve"> specified </w:t>
      </w:r>
      <w:r>
        <w:rPr>
          <w:color w:val="A6A6A6" w:themeColor="background1" w:themeShade="A6"/>
        </w:rPr>
        <w:t>in model</w:t>
      </w:r>
      <w:r w:rsidRPr="00FF5F72">
        <w:rPr>
          <w:color w:val="A6A6A6" w:themeColor="background1" w:themeShade="A6"/>
        </w:rPr>
        <w:t>.</w:t>
      </w:r>
      <w:bookmarkEnd w:id="17"/>
    </w:p>
    <w:p w:rsidR="00747176" w:rsidRPr="00747176" w:rsidRDefault="00747176" w:rsidP="00747176"/>
    <w:p w:rsidR="00072314" w:rsidRPr="00B53B74" w:rsidRDefault="00072314" w:rsidP="00072314">
      <w:pPr>
        <w:pStyle w:val="Heading3"/>
        <w:keepNext w:val="0"/>
        <w:tabs>
          <w:tab w:val="clear" w:pos="900"/>
          <w:tab w:val="left" w:pos="709"/>
          <w:tab w:val="left" w:pos="851"/>
        </w:tabs>
        <w:spacing w:before="240"/>
      </w:pPr>
      <w:bookmarkStart w:id="18" w:name="_Toc35000566"/>
      <w:r w:rsidRPr="00B53B74">
        <w:t>External Documents and Publications</w:t>
      </w:r>
      <w:bookmarkEnd w:id="18"/>
    </w:p>
    <w:p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072314" w:rsidRPr="007C20FA" w:rsidTr="001D18E6">
        <w:trPr>
          <w:cantSplit/>
          <w:tblHeader/>
        </w:trPr>
        <w:tc>
          <w:tcPr>
            <w:tcW w:w="1531" w:type="dxa"/>
            <w:shd w:val="clear" w:color="auto" w:fill="E0E0E0"/>
          </w:tcPr>
          <w:p w:rsidR="00072314" w:rsidRPr="007C20FA" w:rsidRDefault="00072314" w:rsidP="001D18E6">
            <w:pPr>
              <w:rPr>
                <w:rFonts w:ascii="Helvetica" w:hAnsi="Helvetica" w:cs="Helvetica"/>
                <w:b/>
              </w:rPr>
            </w:pPr>
            <w:r w:rsidRPr="007C20FA">
              <w:rPr>
                <w:rFonts w:ascii="Helvetica" w:hAnsi="Helvetica" w:cs="Helvetica"/>
                <w:b/>
              </w:rPr>
              <w:t>Reference</w:t>
            </w:r>
          </w:p>
        </w:tc>
        <w:tc>
          <w:tcPr>
            <w:tcW w:w="8675" w:type="dxa"/>
            <w:shd w:val="clear" w:color="auto" w:fill="E0E0E0"/>
          </w:tcPr>
          <w:p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rsidTr="001D18E6">
        <w:trPr>
          <w:trHeight w:val="104"/>
        </w:trPr>
        <w:tc>
          <w:tcPr>
            <w:tcW w:w="1531" w:type="dxa"/>
          </w:tcPr>
          <w:p w:rsidR="00072314" w:rsidRPr="003C6F08" w:rsidRDefault="006B359A" w:rsidP="006B359A">
            <w:pPr>
              <w:rPr>
                <w:rFonts w:cs="Arial"/>
              </w:rPr>
            </w:pPr>
            <w:r>
              <w:rPr>
                <w:rFonts w:ascii="Helvetica" w:hAnsi="Helvetica" w:cs="Helvetica"/>
              </w:rPr>
              <w:t>IEEE Std 1012-2004 IEEE Standard for Software Verification and Validation</w:t>
            </w:r>
          </w:p>
        </w:tc>
        <w:tc>
          <w:tcPr>
            <w:tcW w:w="8675" w:type="dxa"/>
          </w:tcPr>
          <w:p w:rsidR="00191131" w:rsidRDefault="00191131"/>
        </w:tc>
      </w:tr>
      <w:tr w:rsidR="00072314" w:rsidRPr="007C20FA" w:rsidTr="001D18E6">
        <w:trPr>
          <w:trHeight w:val="104"/>
        </w:trPr>
        <w:tc>
          <w:tcPr>
            <w:tcW w:w="1531" w:type="dxa"/>
          </w:tcPr>
          <w:p w:rsidR="00072314" w:rsidRPr="003C6F08" w:rsidRDefault="006B359A" w:rsidP="006B359A">
            <w:pPr>
              <w:rPr>
                <w:rFonts w:cs="Arial"/>
              </w:rPr>
            </w:pPr>
            <w:r>
              <w:rPr>
                <w:rFonts w:ascii="Helvetica" w:hAnsi="Helvetica" w:cs="Helvetica"/>
              </w:rPr>
              <w:lastRenderedPageBreak/>
              <w:t>ISO/IEC 19500-2:2003</w:t>
            </w:r>
          </w:p>
        </w:tc>
        <w:tc>
          <w:tcPr>
            <w:tcW w:w="8675" w:type="dxa"/>
          </w:tcPr>
          <w:p w:rsidR="00191131" w:rsidRDefault="00191131"/>
        </w:tc>
      </w:tr>
      <w:tr w:rsidR="00072314" w:rsidRPr="007C20FA" w:rsidTr="001D18E6">
        <w:trPr>
          <w:trHeight w:val="104"/>
        </w:trPr>
        <w:tc>
          <w:tcPr>
            <w:tcW w:w="1531" w:type="dxa"/>
          </w:tcPr>
          <w:p w:rsidR="00072314" w:rsidRPr="003C6F08" w:rsidRDefault="006B359A" w:rsidP="006B359A">
            <w:pPr>
              <w:rPr>
                <w:rFonts w:cs="Arial"/>
              </w:rPr>
            </w:pPr>
            <w:r>
              <w:rPr>
                <w:rFonts w:ascii="Helvetica" w:hAnsi="Helvetica" w:cs="Helvetica"/>
              </w:rPr>
              <w:t>UML Testing Profile (UTP), v1.2</w:t>
            </w:r>
          </w:p>
        </w:tc>
        <w:tc>
          <w:tcPr>
            <w:tcW w:w="8675" w:type="dxa"/>
          </w:tcPr>
          <w:p w:rsidR="00191131" w:rsidRDefault="00191131"/>
        </w:tc>
      </w:tr>
      <w:tr w:rsidR="00072314" w:rsidRPr="007C20FA" w:rsidTr="001D18E6">
        <w:trPr>
          <w:trHeight w:val="104"/>
        </w:trPr>
        <w:tc>
          <w:tcPr>
            <w:tcW w:w="1531" w:type="dxa"/>
          </w:tcPr>
          <w:p w:rsidR="00072314" w:rsidRPr="003C6F08" w:rsidRDefault="006B359A" w:rsidP="006B359A">
            <w:pPr>
              <w:rPr>
                <w:rFonts w:cs="Arial"/>
              </w:rPr>
            </w:pPr>
            <w:r>
              <w:rPr>
                <w:rFonts w:ascii="Helvetica" w:hAnsi="Helvetica" w:cs="Helvetica"/>
              </w:rPr>
              <w:t>Wikipedia</w:t>
            </w:r>
          </w:p>
        </w:tc>
        <w:tc>
          <w:tcPr>
            <w:tcW w:w="8675" w:type="dxa"/>
          </w:tcPr>
          <w:p w:rsidR="00EC7F75" w:rsidRDefault="00EC7F75" w:rsidP="006B359A">
            <w:r w:rsidRPr="00E47F75">
              <w:t>https://en.wikipedia.org/wiki/Concept</w:t>
            </w:r>
          </w:p>
        </w:tc>
      </w:tr>
    </w:tbl>
    <w:p w:rsidR="00072314" w:rsidRPr="00CC65AE" w:rsidRDefault="00072314" w:rsidP="00072314">
      <w:pPr>
        <w:pStyle w:val="Caption"/>
      </w:pPr>
      <w:bookmarkStart w:id="19" w:name="_Toc35000659"/>
      <w:bookmarkStart w:id="20"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19"/>
      <w:bookmarkEnd w:id="20"/>
    </w:p>
    <w:p w:rsidR="00072314" w:rsidRPr="009F1EF1" w:rsidRDefault="00072314" w:rsidP="00072314">
      <w:pPr>
        <w:pStyle w:val="Heading2"/>
        <w:spacing w:before="240"/>
        <w:rPr>
          <w:szCs w:val="20"/>
        </w:rPr>
      </w:pPr>
      <w:bookmarkStart w:id="21" w:name="_Toc35000567"/>
      <w:r w:rsidRPr="009F1EF1">
        <w:rPr>
          <w:szCs w:val="20"/>
        </w:rPr>
        <w:t>Glossary</w:t>
      </w:r>
      <w:bookmarkEnd w:id="21"/>
    </w:p>
    <w:p w:rsidR="00072314" w:rsidRDefault="00072314" w:rsidP="00072314">
      <w:pPr>
        <w:pStyle w:val="Heading3"/>
        <w:keepNext w:val="0"/>
        <w:tabs>
          <w:tab w:val="clear" w:pos="900"/>
          <w:tab w:val="left" w:pos="709"/>
          <w:tab w:val="left" w:pos="851"/>
        </w:tabs>
        <w:spacing w:before="240"/>
      </w:pPr>
      <w:bookmarkStart w:id="22" w:name="_Toc35000568"/>
      <w:r w:rsidRPr="009F1EF1">
        <w:t>Definitions</w:t>
      </w:r>
      <w:bookmarkEnd w:id="22"/>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rsidTr="001D18E6">
        <w:trPr>
          <w:tblHeader/>
        </w:trPr>
        <w:tc>
          <w:tcPr>
            <w:tcW w:w="2381" w:type="dxa"/>
            <w:shd w:val="pct20" w:color="auto" w:fill="FFFFFF"/>
          </w:tcPr>
          <w:p w:rsidR="00072314" w:rsidRPr="0008696C" w:rsidRDefault="00072314" w:rsidP="001D18E6">
            <w:pPr>
              <w:rPr>
                <w:b/>
              </w:rPr>
            </w:pPr>
            <w:r w:rsidRPr="0008696C">
              <w:rPr>
                <w:b/>
              </w:rPr>
              <w:t>Definition</w:t>
            </w:r>
          </w:p>
        </w:tc>
        <w:tc>
          <w:tcPr>
            <w:tcW w:w="7825" w:type="dxa"/>
            <w:shd w:val="pct20" w:color="auto" w:fill="FFFFFF"/>
          </w:tcPr>
          <w:p w:rsidR="00072314" w:rsidRPr="0008696C" w:rsidRDefault="00072314" w:rsidP="001D18E6">
            <w:pPr>
              <w:rPr>
                <w:b/>
              </w:rPr>
            </w:pPr>
            <w:r w:rsidRPr="0008696C">
              <w:rPr>
                <w:b/>
              </w:rPr>
              <w:t>Description</w:t>
            </w:r>
          </w:p>
        </w:tc>
      </w:tr>
      <w:tr w:rsidR="00072314" w:rsidRPr="00126E7B" w:rsidTr="001D18E6">
        <w:trPr>
          <w:trHeight w:val="233"/>
        </w:trPr>
        <w:tc>
          <w:tcPr>
            <w:tcW w:w="2381" w:type="dxa"/>
          </w:tcPr>
          <w:p w:rsidR="00072314" w:rsidRPr="0008696C" w:rsidRDefault="00262F5D" w:rsidP="00262F5D">
            <w:r>
              <w:t>ABS</w:t>
            </w:r>
          </w:p>
        </w:tc>
        <w:tc>
          <w:tcPr>
            <w:tcW w:w="7825" w:type="dxa"/>
          </w:tcPr>
          <w:p w:rsidR="00262F5D" w:rsidRDefault="00262F5D" w:rsidP="00262F5D">
            <w:r>
              <w:t>Automatic Breaking System</w:t>
            </w:r>
          </w:p>
        </w:tc>
      </w:tr>
      <w:tr w:rsidR="00072314" w:rsidRPr="00126E7B" w:rsidTr="001D18E6">
        <w:trPr>
          <w:trHeight w:val="233"/>
        </w:trPr>
        <w:tc>
          <w:tcPr>
            <w:tcW w:w="2381" w:type="dxa"/>
          </w:tcPr>
          <w:p w:rsidR="00072314" w:rsidRPr="0008696C" w:rsidRDefault="00262F5D" w:rsidP="00262F5D">
            <w:r>
              <w:t>APIM</w:t>
            </w:r>
          </w:p>
        </w:tc>
        <w:tc>
          <w:tcPr>
            <w:tcW w:w="7825" w:type="dxa"/>
          </w:tcPr>
          <w:p w:rsidR="00262F5D" w:rsidRDefault="00262F5D" w:rsidP="00262F5D">
            <w:r>
              <w:t>Accessory Protocol Interface Module (SYNC)</w:t>
            </w:r>
          </w:p>
        </w:tc>
      </w:tr>
      <w:tr w:rsidR="00072314" w:rsidRPr="00126E7B" w:rsidTr="001D18E6">
        <w:trPr>
          <w:trHeight w:val="233"/>
        </w:trPr>
        <w:tc>
          <w:tcPr>
            <w:tcW w:w="2381" w:type="dxa"/>
          </w:tcPr>
          <w:p w:rsidR="00072314" w:rsidRPr="0008696C" w:rsidRDefault="00262F5D" w:rsidP="00262F5D">
            <w:r>
              <w:t>BCM</w:t>
            </w:r>
          </w:p>
        </w:tc>
        <w:tc>
          <w:tcPr>
            <w:tcW w:w="7825" w:type="dxa"/>
          </w:tcPr>
          <w:p w:rsidR="00262F5D" w:rsidRDefault="00262F5D" w:rsidP="00262F5D">
            <w:r>
              <w:t>Body Control Module</w:t>
            </w:r>
          </w:p>
        </w:tc>
      </w:tr>
      <w:tr w:rsidR="00072314" w:rsidRPr="00126E7B" w:rsidTr="001D18E6">
        <w:trPr>
          <w:trHeight w:val="233"/>
        </w:trPr>
        <w:tc>
          <w:tcPr>
            <w:tcW w:w="2381" w:type="dxa"/>
          </w:tcPr>
          <w:p w:rsidR="00072314" w:rsidRPr="0008696C" w:rsidRDefault="00262F5D" w:rsidP="00262F5D">
            <w:r>
              <w:t>BMS</w:t>
            </w:r>
          </w:p>
        </w:tc>
        <w:tc>
          <w:tcPr>
            <w:tcW w:w="7825" w:type="dxa"/>
          </w:tcPr>
          <w:p w:rsidR="00262F5D" w:rsidRDefault="00262F5D" w:rsidP="00262F5D">
            <w:r>
              <w:t>Battery Management System</w:t>
            </w:r>
          </w:p>
        </w:tc>
      </w:tr>
      <w:tr w:rsidR="00072314" w:rsidRPr="00126E7B" w:rsidTr="001D18E6">
        <w:trPr>
          <w:trHeight w:val="233"/>
        </w:trPr>
        <w:tc>
          <w:tcPr>
            <w:tcW w:w="2381" w:type="dxa"/>
          </w:tcPr>
          <w:p w:rsidR="00072314" w:rsidRPr="0008696C" w:rsidRDefault="00262F5D" w:rsidP="00262F5D">
            <w:r>
              <w:t>DAB</w:t>
            </w:r>
          </w:p>
        </w:tc>
        <w:tc>
          <w:tcPr>
            <w:tcW w:w="7825" w:type="dxa"/>
          </w:tcPr>
          <w:p w:rsidR="00262F5D" w:rsidRDefault="00262F5D" w:rsidP="00262F5D">
            <w:r>
              <w:t>Driver Air Bag or one version of a Passive Restraint.</w:t>
            </w:r>
          </w:p>
        </w:tc>
      </w:tr>
      <w:tr w:rsidR="00072314" w:rsidRPr="00126E7B" w:rsidTr="001D18E6">
        <w:trPr>
          <w:trHeight w:val="233"/>
        </w:trPr>
        <w:tc>
          <w:tcPr>
            <w:tcW w:w="2381" w:type="dxa"/>
          </w:tcPr>
          <w:p w:rsidR="00072314" w:rsidRPr="0008696C" w:rsidRDefault="00262F5D" w:rsidP="00262F5D">
            <w:r>
              <w:t>DC</w:t>
            </w:r>
          </w:p>
        </w:tc>
        <w:tc>
          <w:tcPr>
            <w:tcW w:w="7825" w:type="dxa"/>
          </w:tcPr>
          <w:p w:rsidR="00262F5D" w:rsidRDefault="00262F5D" w:rsidP="00262F5D">
            <w:r>
              <w:t>Drive Control ( Locomotion and Passive restraint (Air Bag) Control)</w:t>
            </w:r>
          </w:p>
        </w:tc>
      </w:tr>
      <w:tr w:rsidR="00072314" w:rsidRPr="00126E7B" w:rsidTr="001D18E6">
        <w:trPr>
          <w:trHeight w:val="233"/>
        </w:trPr>
        <w:tc>
          <w:tcPr>
            <w:tcW w:w="2381" w:type="dxa"/>
          </w:tcPr>
          <w:p w:rsidR="00072314" w:rsidRPr="0008696C" w:rsidRDefault="00262F5D" w:rsidP="00262F5D">
            <w:r>
              <w:t>Deploy</w:t>
            </w:r>
          </w:p>
        </w:tc>
        <w:tc>
          <w:tcPr>
            <w:tcW w:w="7825" w:type="dxa"/>
          </w:tcPr>
          <w:p w:rsidR="00262F5D" w:rsidRDefault="00262F5D" w:rsidP="00262F5D">
            <w:r>
              <w:t>Come out / Move away from Dashboard or Instrument Panel Cluster</w:t>
            </w:r>
          </w:p>
        </w:tc>
      </w:tr>
      <w:tr w:rsidR="00072314" w:rsidRPr="00126E7B" w:rsidTr="001D18E6">
        <w:trPr>
          <w:trHeight w:val="233"/>
        </w:trPr>
        <w:tc>
          <w:tcPr>
            <w:tcW w:w="2381" w:type="dxa"/>
          </w:tcPr>
          <w:p w:rsidR="00072314" w:rsidRPr="0008696C" w:rsidRDefault="00262F5D" w:rsidP="00262F5D">
            <w:r>
              <w:t>Drivability Status</w:t>
            </w:r>
          </w:p>
        </w:tc>
        <w:tc>
          <w:tcPr>
            <w:tcW w:w="7825" w:type="dxa"/>
          </w:tcPr>
          <w:p w:rsidR="00262F5D" w:rsidRDefault="00262F5D" w:rsidP="00262F5D">
            <w:r>
              <w:t>Status to make sure all the component's status are good before allowing the drivability to user for safe drive</w:t>
            </w:r>
          </w:p>
        </w:tc>
      </w:tr>
      <w:tr w:rsidR="00072314" w:rsidRPr="00126E7B" w:rsidTr="001D18E6">
        <w:trPr>
          <w:trHeight w:val="233"/>
        </w:trPr>
        <w:tc>
          <w:tcPr>
            <w:tcW w:w="2381" w:type="dxa"/>
          </w:tcPr>
          <w:p w:rsidR="00072314" w:rsidRPr="0008696C" w:rsidRDefault="00262F5D" w:rsidP="00262F5D">
            <w:r>
              <w:t>Drive Control</w:t>
            </w:r>
          </w:p>
        </w:tc>
        <w:tc>
          <w:tcPr>
            <w:tcW w:w="7825" w:type="dxa"/>
          </w:tcPr>
          <w:p w:rsidR="00262F5D" w:rsidRDefault="00262F5D" w:rsidP="00262F5D">
            <w:r>
              <w:t>Drive Control is the Control status of Locomotion and Passive Restraint ( Drive Airbag))</w:t>
            </w:r>
          </w:p>
        </w:tc>
      </w:tr>
      <w:tr w:rsidR="00072314" w:rsidRPr="00126E7B" w:rsidTr="001D18E6">
        <w:trPr>
          <w:trHeight w:val="233"/>
        </w:trPr>
        <w:tc>
          <w:tcPr>
            <w:tcW w:w="2381" w:type="dxa"/>
          </w:tcPr>
          <w:p w:rsidR="00072314" w:rsidRPr="0008696C" w:rsidRDefault="00262F5D" w:rsidP="00262F5D">
            <w:r>
              <w:t>Drive Mode</w:t>
            </w:r>
          </w:p>
        </w:tc>
        <w:tc>
          <w:tcPr>
            <w:tcW w:w="7825" w:type="dxa"/>
          </w:tcPr>
          <w:p w:rsidR="00262F5D" w:rsidRDefault="00262F5D" w:rsidP="00262F5D">
            <w:r>
              <w:t>The original Mode of the Vehicle in which the work surface for productivity is inside the instrument panel assembly ( stowed and locked) and the Driver seat is at drive  seat position and Steering Column is Deployed</w:t>
            </w:r>
          </w:p>
        </w:tc>
      </w:tr>
      <w:tr w:rsidR="00072314" w:rsidRPr="00126E7B" w:rsidTr="001D18E6">
        <w:trPr>
          <w:trHeight w:val="233"/>
        </w:trPr>
        <w:tc>
          <w:tcPr>
            <w:tcW w:w="2381" w:type="dxa"/>
          </w:tcPr>
          <w:p w:rsidR="00072314" w:rsidRPr="0008696C" w:rsidRDefault="00262F5D" w:rsidP="00262F5D">
            <w:r>
              <w:t>Drive state</w:t>
            </w:r>
          </w:p>
        </w:tc>
        <w:tc>
          <w:tcPr>
            <w:tcW w:w="7825" w:type="dxa"/>
          </w:tcPr>
          <w:p w:rsidR="00262F5D" w:rsidRDefault="00262F5D" w:rsidP="00262F5D">
            <w:r>
              <w:t>The original Mode of the Vehicle in which the work surface for productivity is inside the instrument panel assembly ( stowed and locked) and the Driver seat is at drive  seat position and Steering Column is Deployed</w:t>
            </w:r>
          </w:p>
        </w:tc>
      </w:tr>
      <w:tr w:rsidR="00072314" w:rsidRPr="00126E7B" w:rsidTr="001D18E6">
        <w:trPr>
          <w:trHeight w:val="233"/>
        </w:trPr>
        <w:tc>
          <w:tcPr>
            <w:tcW w:w="2381" w:type="dxa"/>
          </w:tcPr>
          <w:p w:rsidR="00072314" w:rsidRPr="0008696C" w:rsidRDefault="00262F5D" w:rsidP="00262F5D">
            <w:r>
              <w:t>DSM</w:t>
            </w:r>
          </w:p>
        </w:tc>
        <w:tc>
          <w:tcPr>
            <w:tcW w:w="7825" w:type="dxa"/>
          </w:tcPr>
          <w:p w:rsidR="00262F5D" w:rsidRDefault="00262F5D" w:rsidP="00262F5D">
            <w:r>
              <w:t>Driver Seat Module or Seat Controller.</w:t>
            </w:r>
          </w:p>
        </w:tc>
      </w:tr>
      <w:tr w:rsidR="00072314" w:rsidRPr="00126E7B" w:rsidTr="001D18E6">
        <w:trPr>
          <w:trHeight w:val="233"/>
        </w:trPr>
        <w:tc>
          <w:tcPr>
            <w:tcW w:w="2381" w:type="dxa"/>
          </w:tcPr>
          <w:p w:rsidR="00072314" w:rsidRPr="0008696C" w:rsidRDefault="00262F5D" w:rsidP="00262F5D">
            <w:r>
              <w:t>ECM</w:t>
            </w:r>
          </w:p>
        </w:tc>
        <w:tc>
          <w:tcPr>
            <w:tcW w:w="7825" w:type="dxa"/>
          </w:tcPr>
          <w:p w:rsidR="00262F5D" w:rsidRDefault="00262F5D" w:rsidP="00262F5D">
            <w:r>
              <w:t>Engine Control Module.</w:t>
            </w:r>
          </w:p>
        </w:tc>
      </w:tr>
      <w:tr w:rsidR="00072314" w:rsidRPr="00126E7B" w:rsidTr="001D18E6">
        <w:trPr>
          <w:trHeight w:val="233"/>
        </w:trPr>
        <w:tc>
          <w:tcPr>
            <w:tcW w:w="2381" w:type="dxa"/>
          </w:tcPr>
          <w:p w:rsidR="00072314" w:rsidRPr="0008696C" w:rsidRDefault="00262F5D" w:rsidP="00262F5D">
            <w:r>
              <w:t>ECU</w:t>
            </w:r>
          </w:p>
        </w:tc>
        <w:tc>
          <w:tcPr>
            <w:tcW w:w="7825" w:type="dxa"/>
          </w:tcPr>
          <w:p w:rsidR="00262F5D" w:rsidRDefault="00262F5D" w:rsidP="00262F5D">
            <w:r>
              <w:t>Electronic Control Module</w:t>
            </w:r>
          </w:p>
        </w:tc>
      </w:tr>
      <w:tr w:rsidR="00072314" w:rsidRPr="00126E7B" w:rsidTr="001D18E6">
        <w:trPr>
          <w:trHeight w:val="233"/>
        </w:trPr>
        <w:tc>
          <w:tcPr>
            <w:tcW w:w="2381" w:type="dxa"/>
          </w:tcPr>
          <w:p w:rsidR="00072314" w:rsidRPr="0008696C" w:rsidRDefault="00262F5D" w:rsidP="00262F5D">
            <w:r>
              <w:t>EPAS</w:t>
            </w:r>
          </w:p>
        </w:tc>
        <w:tc>
          <w:tcPr>
            <w:tcW w:w="7825" w:type="dxa"/>
          </w:tcPr>
          <w:p w:rsidR="00262F5D" w:rsidRDefault="00262F5D" w:rsidP="00262F5D">
            <w:r>
              <w:t>Electronic Power Assisted Steering</w:t>
            </w:r>
          </w:p>
        </w:tc>
      </w:tr>
      <w:tr w:rsidR="00072314" w:rsidRPr="00126E7B" w:rsidTr="001D18E6">
        <w:trPr>
          <w:trHeight w:val="233"/>
        </w:trPr>
        <w:tc>
          <w:tcPr>
            <w:tcW w:w="2381" w:type="dxa"/>
          </w:tcPr>
          <w:p w:rsidR="00072314" w:rsidRPr="0008696C" w:rsidRDefault="00262F5D" w:rsidP="00262F5D">
            <w:r>
              <w:t>FuSa</w:t>
            </w:r>
          </w:p>
        </w:tc>
        <w:tc>
          <w:tcPr>
            <w:tcW w:w="7825" w:type="dxa"/>
          </w:tcPr>
          <w:p w:rsidR="00262F5D" w:rsidRDefault="00262F5D" w:rsidP="00262F5D">
            <w:r>
              <w:t>Functional Safety</w:t>
            </w:r>
          </w:p>
        </w:tc>
      </w:tr>
      <w:tr w:rsidR="00072314" w:rsidRPr="00126E7B" w:rsidTr="001D18E6">
        <w:trPr>
          <w:trHeight w:val="233"/>
        </w:trPr>
        <w:tc>
          <w:tcPr>
            <w:tcW w:w="2381" w:type="dxa"/>
          </w:tcPr>
          <w:p w:rsidR="00072314" w:rsidRPr="0008696C" w:rsidRDefault="00262F5D" w:rsidP="00262F5D">
            <w:r>
              <w:t>High speed</w:t>
            </w:r>
          </w:p>
        </w:tc>
        <w:tc>
          <w:tcPr>
            <w:tcW w:w="7825" w:type="dxa"/>
          </w:tcPr>
          <w:p w:rsidR="00262F5D" w:rsidRDefault="00262F5D" w:rsidP="00262F5D">
            <w:r>
              <w:t>Approximately more than 52 mph (83 kph)</w:t>
            </w:r>
          </w:p>
        </w:tc>
      </w:tr>
      <w:tr w:rsidR="00072314" w:rsidRPr="00126E7B" w:rsidTr="001D18E6">
        <w:trPr>
          <w:trHeight w:val="233"/>
        </w:trPr>
        <w:tc>
          <w:tcPr>
            <w:tcW w:w="2381" w:type="dxa"/>
          </w:tcPr>
          <w:p w:rsidR="00072314" w:rsidRPr="0008696C" w:rsidRDefault="00262F5D" w:rsidP="00262F5D">
            <w:r>
              <w:t>Low speed</w:t>
            </w:r>
          </w:p>
        </w:tc>
        <w:tc>
          <w:tcPr>
            <w:tcW w:w="7825" w:type="dxa"/>
          </w:tcPr>
          <w:p w:rsidR="00262F5D" w:rsidRDefault="00262F5D" w:rsidP="00262F5D">
            <w:r>
              <w:t xml:space="preserve">Approximately 12 to 36 mph (19 to 58 kph ) </w:t>
            </w:r>
          </w:p>
        </w:tc>
      </w:tr>
      <w:tr w:rsidR="00072314" w:rsidRPr="00126E7B" w:rsidTr="001D18E6">
        <w:trPr>
          <w:trHeight w:val="233"/>
        </w:trPr>
        <w:tc>
          <w:tcPr>
            <w:tcW w:w="2381" w:type="dxa"/>
          </w:tcPr>
          <w:p w:rsidR="00072314" w:rsidRPr="0008696C" w:rsidRDefault="00262F5D" w:rsidP="00262F5D">
            <w:r>
              <w:t>Medium speed</w:t>
            </w:r>
          </w:p>
        </w:tc>
        <w:tc>
          <w:tcPr>
            <w:tcW w:w="7825" w:type="dxa"/>
          </w:tcPr>
          <w:p w:rsidR="00262F5D" w:rsidRDefault="00262F5D" w:rsidP="00262F5D">
            <w:r>
              <w:t>Approximately 36 mph to 52 mph (58 to 83 kph)</w:t>
            </w:r>
          </w:p>
        </w:tc>
      </w:tr>
      <w:tr w:rsidR="00072314" w:rsidRPr="00126E7B" w:rsidTr="001D18E6">
        <w:trPr>
          <w:trHeight w:val="233"/>
        </w:trPr>
        <w:tc>
          <w:tcPr>
            <w:tcW w:w="2381" w:type="dxa"/>
          </w:tcPr>
          <w:p w:rsidR="00072314" w:rsidRPr="0008696C" w:rsidRDefault="00262F5D" w:rsidP="00262F5D">
            <w:r>
              <w:t>PCM</w:t>
            </w:r>
          </w:p>
        </w:tc>
        <w:tc>
          <w:tcPr>
            <w:tcW w:w="7825" w:type="dxa"/>
          </w:tcPr>
          <w:p w:rsidR="00262F5D" w:rsidRDefault="00262F5D" w:rsidP="00262F5D">
            <w:r>
              <w:t>Powertrain Control Module</w:t>
            </w:r>
          </w:p>
        </w:tc>
      </w:tr>
      <w:tr w:rsidR="00072314" w:rsidRPr="00126E7B" w:rsidTr="001D18E6">
        <w:trPr>
          <w:trHeight w:val="233"/>
        </w:trPr>
        <w:tc>
          <w:tcPr>
            <w:tcW w:w="2381" w:type="dxa"/>
          </w:tcPr>
          <w:p w:rsidR="00072314" w:rsidRPr="0008696C" w:rsidRDefault="00262F5D" w:rsidP="00262F5D">
            <w:r>
              <w:t>PSCM</w:t>
            </w:r>
          </w:p>
        </w:tc>
        <w:tc>
          <w:tcPr>
            <w:tcW w:w="7825" w:type="dxa"/>
          </w:tcPr>
          <w:p w:rsidR="00262F5D" w:rsidRDefault="00262F5D" w:rsidP="00262F5D">
            <w:r>
              <w:t>Power Steering Control Module</w:t>
            </w:r>
          </w:p>
        </w:tc>
      </w:tr>
      <w:tr w:rsidR="00072314" w:rsidRPr="00126E7B" w:rsidTr="001D18E6">
        <w:trPr>
          <w:trHeight w:val="233"/>
        </w:trPr>
        <w:tc>
          <w:tcPr>
            <w:tcW w:w="2381" w:type="dxa"/>
          </w:tcPr>
          <w:p w:rsidR="00072314" w:rsidRPr="0008696C" w:rsidRDefault="00262F5D" w:rsidP="00262F5D">
            <w:r>
              <w:t>RCM</w:t>
            </w:r>
          </w:p>
        </w:tc>
        <w:tc>
          <w:tcPr>
            <w:tcW w:w="7825" w:type="dxa"/>
          </w:tcPr>
          <w:p w:rsidR="00262F5D" w:rsidRDefault="00262F5D" w:rsidP="00262F5D">
            <w:r>
              <w:t>Restraint Control Module or Seatbelt Controller</w:t>
            </w:r>
          </w:p>
        </w:tc>
      </w:tr>
      <w:tr w:rsidR="00072314" w:rsidRPr="00126E7B" w:rsidTr="001D18E6">
        <w:trPr>
          <w:trHeight w:val="233"/>
        </w:trPr>
        <w:tc>
          <w:tcPr>
            <w:tcW w:w="2381" w:type="dxa"/>
          </w:tcPr>
          <w:p w:rsidR="00072314" w:rsidRPr="0008696C" w:rsidRDefault="00262F5D" w:rsidP="00262F5D">
            <w:r>
              <w:t>Rest Mode</w:t>
            </w:r>
          </w:p>
        </w:tc>
        <w:tc>
          <w:tcPr>
            <w:tcW w:w="7825" w:type="dxa"/>
          </w:tcPr>
          <w:p w:rsidR="00262F5D" w:rsidRDefault="00262F5D" w:rsidP="00262F5D">
            <w:r>
              <w:t>The mode in which driver will have  Driver seat is moved back (Work mode seat position) and Steering Column is stowed inside( Work Surface will not be Arbitrated)</w:t>
            </w:r>
          </w:p>
        </w:tc>
      </w:tr>
      <w:tr w:rsidR="00072314" w:rsidRPr="00126E7B" w:rsidTr="001D18E6">
        <w:trPr>
          <w:trHeight w:val="233"/>
        </w:trPr>
        <w:tc>
          <w:tcPr>
            <w:tcW w:w="2381" w:type="dxa"/>
          </w:tcPr>
          <w:p w:rsidR="00072314" w:rsidRPr="0008696C" w:rsidRDefault="00262F5D" w:rsidP="00262F5D">
            <w:r>
              <w:t>Rest state</w:t>
            </w:r>
          </w:p>
        </w:tc>
        <w:tc>
          <w:tcPr>
            <w:tcW w:w="7825" w:type="dxa"/>
          </w:tcPr>
          <w:p w:rsidR="00262F5D" w:rsidRDefault="00262F5D" w:rsidP="00262F5D">
            <w:r>
              <w:t>The mode in which driver will have  Driver seat is moved back (Work mode seat position) and Steering Column is stowed inside( Work Surface will not be Arbitrated)</w:t>
            </w:r>
          </w:p>
        </w:tc>
      </w:tr>
      <w:tr w:rsidR="00072314" w:rsidRPr="00126E7B" w:rsidTr="001D18E6">
        <w:trPr>
          <w:trHeight w:val="233"/>
        </w:trPr>
        <w:tc>
          <w:tcPr>
            <w:tcW w:w="2381" w:type="dxa"/>
          </w:tcPr>
          <w:p w:rsidR="00072314" w:rsidRPr="0008696C" w:rsidRDefault="00262F5D" w:rsidP="00262F5D">
            <w:r>
              <w:t>Stow</w:t>
            </w:r>
          </w:p>
        </w:tc>
        <w:tc>
          <w:tcPr>
            <w:tcW w:w="7825" w:type="dxa"/>
          </w:tcPr>
          <w:p w:rsidR="00262F5D" w:rsidRDefault="00262F5D" w:rsidP="00262F5D">
            <w:r>
              <w:t>Move in / Move towards to Dashboard or Instrument Panel Cluster</w:t>
            </w:r>
          </w:p>
        </w:tc>
      </w:tr>
      <w:tr w:rsidR="00072314" w:rsidRPr="00126E7B" w:rsidTr="001D18E6">
        <w:trPr>
          <w:trHeight w:val="233"/>
        </w:trPr>
        <w:tc>
          <w:tcPr>
            <w:tcW w:w="2381" w:type="dxa"/>
          </w:tcPr>
          <w:p w:rsidR="00072314" w:rsidRPr="0008696C" w:rsidRDefault="00262F5D" w:rsidP="00262F5D">
            <w:r>
              <w:t>term</w:t>
            </w:r>
          </w:p>
        </w:tc>
        <w:tc>
          <w:tcPr>
            <w:tcW w:w="7825" w:type="dxa"/>
          </w:tcPr>
          <w:p w:rsidR="00262F5D" w:rsidRDefault="00262F5D" w:rsidP="00262F5D">
            <w:r>
              <w:t>A representation of a Concept expressed in Natural Language.  In the vocabulary of a Domain of Discourse a term enables common understanding of domain concepts.</w:t>
            </w:r>
          </w:p>
        </w:tc>
      </w:tr>
      <w:tr w:rsidR="00072314" w:rsidRPr="00126E7B" w:rsidTr="001D18E6">
        <w:trPr>
          <w:trHeight w:val="233"/>
        </w:trPr>
        <w:tc>
          <w:tcPr>
            <w:tcW w:w="2381" w:type="dxa"/>
          </w:tcPr>
          <w:p w:rsidR="00072314" w:rsidRPr="0008696C" w:rsidRDefault="00262F5D" w:rsidP="00262F5D">
            <w:r>
              <w:t>term glossary</w:t>
            </w:r>
          </w:p>
        </w:tc>
        <w:tc>
          <w:tcPr>
            <w:tcW w:w="7825" w:type="dxa"/>
          </w:tcPr>
          <w:p w:rsidR="00262F5D" w:rsidRDefault="00262F5D" w:rsidP="00262F5D">
            <w:r>
              <w:t>A term glossary is a table of agreed upon definitions for terms used in project development that may provide clarity or avoid confusion to stakeholders.</w:t>
            </w:r>
          </w:p>
        </w:tc>
      </w:tr>
      <w:tr w:rsidR="00072314" w:rsidRPr="00126E7B" w:rsidTr="001D18E6">
        <w:trPr>
          <w:trHeight w:val="233"/>
        </w:trPr>
        <w:tc>
          <w:tcPr>
            <w:tcW w:w="2381" w:type="dxa"/>
          </w:tcPr>
          <w:p w:rsidR="00072314" w:rsidRPr="0008696C" w:rsidRDefault="00262F5D" w:rsidP="00262F5D">
            <w:r>
              <w:t>TLA</w:t>
            </w:r>
          </w:p>
        </w:tc>
        <w:tc>
          <w:tcPr>
            <w:tcW w:w="7825" w:type="dxa"/>
          </w:tcPr>
          <w:p w:rsidR="00262F5D" w:rsidRDefault="00262F5D" w:rsidP="00262F5D">
            <w:r>
              <w:t>Three Letter Acronym</w:t>
            </w:r>
          </w:p>
        </w:tc>
      </w:tr>
      <w:tr w:rsidR="00072314" w:rsidRPr="00126E7B" w:rsidTr="001D18E6">
        <w:trPr>
          <w:trHeight w:val="233"/>
        </w:trPr>
        <w:tc>
          <w:tcPr>
            <w:tcW w:w="2381" w:type="dxa"/>
          </w:tcPr>
          <w:p w:rsidR="00072314" w:rsidRPr="0008696C" w:rsidRDefault="00262F5D" w:rsidP="00262F5D">
            <w:r>
              <w:t>Tray</w:t>
            </w:r>
          </w:p>
        </w:tc>
        <w:tc>
          <w:tcPr>
            <w:tcW w:w="7825" w:type="dxa"/>
          </w:tcPr>
          <w:p w:rsidR="00262F5D" w:rsidRDefault="00262F5D" w:rsidP="00262F5D">
            <w:r>
              <w:t>Work surface where a User / Driver can use</w:t>
            </w:r>
          </w:p>
        </w:tc>
      </w:tr>
      <w:tr w:rsidR="00072314" w:rsidRPr="00126E7B" w:rsidTr="001D18E6">
        <w:trPr>
          <w:trHeight w:val="233"/>
        </w:trPr>
        <w:tc>
          <w:tcPr>
            <w:tcW w:w="2381" w:type="dxa"/>
          </w:tcPr>
          <w:p w:rsidR="00072314" w:rsidRPr="0008696C" w:rsidRDefault="00262F5D" w:rsidP="00262F5D">
            <w:r>
              <w:t>Very Low Speed</w:t>
            </w:r>
          </w:p>
        </w:tc>
        <w:tc>
          <w:tcPr>
            <w:tcW w:w="7825" w:type="dxa"/>
          </w:tcPr>
          <w:p w:rsidR="00262F5D" w:rsidRDefault="00262F5D" w:rsidP="00262F5D">
            <w:r>
              <w:t>Approximately 0 to 12 mph (0 to 19 kph)</w:t>
            </w:r>
          </w:p>
        </w:tc>
      </w:tr>
      <w:tr w:rsidR="00072314" w:rsidRPr="00126E7B" w:rsidTr="001D18E6">
        <w:trPr>
          <w:trHeight w:val="233"/>
        </w:trPr>
        <w:tc>
          <w:tcPr>
            <w:tcW w:w="2381" w:type="dxa"/>
          </w:tcPr>
          <w:p w:rsidR="00072314" w:rsidRPr="0008696C" w:rsidRDefault="00262F5D" w:rsidP="00262F5D">
            <w:r>
              <w:lastRenderedPageBreak/>
              <w:t>Work Mode</w:t>
            </w:r>
          </w:p>
        </w:tc>
        <w:tc>
          <w:tcPr>
            <w:tcW w:w="7825" w:type="dxa"/>
          </w:tcPr>
          <w:p w:rsidR="00262F5D" w:rsidRDefault="00262F5D" w:rsidP="00262F5D">
            <w:r>
              <w:t>The mode in which driver will have a work surface for productivity and the Driver seat is moved back (Work mode seat position) and Steering Column is stowed inside.</w:t>
            </w:r>
          </w:p>
        </w:tc>
      </w:tr>
      <w:tr w:rsidR="00072314" w:rsidRPr="00126E7B" w:rsidTr="001D18E6">
        <w:trPr>
          <w:trHeight w:val="233"/>
        </w:trPr>
        <w:tc>
          <w:tcPr>
            <w:tcW w:w="2381" w:type="dxa"/>
          </w:tcPr>
          <w:p w:rsidR="00072314" w:rsidRPr="0008696C" w:rsidRDefault="00262F5D" w:rsidP="00262F5D">
            <w:r>
              <w:t>Work state</w:t>
            </w:r>
          </w:p>
        </w:tc>
        <w:tc>
          <w:tcPr>
            <w:tcW w:w="7825" w:type="dxa"/>
          </w:tcPr>
          <w:p w:rsidR="00262F5D" w:rsidRDefault="00262F5D" w:rsidP="00262F5D">
            <w:r>
              <w:t>The mode in which driver will have a work surface for productivity and the Driver seat is moved back (Work mode seat position) and Steering Column is stowed inside.</w:t>
            </w:r>
          </w:p>
        </w:tc>
      </w:tr>
    </w:tbl>
    <w:p w:rsidR="00072314" w:rsidRDefault="00072314" w:rsidP="00072314">
      <w:pPr>
        <w:pStyle w:val="Caption"/>
      </w:pPr>
      <w:bookmarkStart w:id="23" w:name="_Toc35000660"/>
      <w:bookmarkStart w:id="24"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23"/>
      <w:bookmarkEnd w:id="24"/>
    </w:p>
    <w:p w:rsidR="008F377F" w:rsidRDefault="00072314" w:rsidP="00F05ABE">
      <w:pPr>
        <w:pStyle w:val="Heading3"/>
        <w:keepNext w:val="0"/>
        <w:tabs>
          <w:tab w:val="clear" w:pos="900"/>
          <w:tab w:val="left" w:pos="709"/>
          <w:tab w:val="left" w:pos="851"/>
        </w:tabs>
        <w:spacing w:before="240"/>
      </w:pPr>
      <w:bookmarkStart w:id="25" w:name="_Toc35000569"/>
      <w:r w:rsidRPr="009F1EF1">
        <w:t>Abbreviations</w:t>
      </w:r>
      <w:bookmarkEnd w:id="25"/>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rsidTr="001D18E6">
        <w:trPr>
          <w:tblHeader/>
        </w:trPr>
        <w:tc>
          <w:tcPr>
            <w:tcW w:w="1389" w:type="dxa"/>
            <w:shd w:val="pct20" w:color="auto" w:fill="FFFFFF"/>
          </w:tcPr>
          <w:p w:rsidR="00072314" w:rsidRPr="0008696C" w:rsidRDefault="00072314" w:rsidP="001D18E6">
            <w:pPr>
              <w:rPr>
                <w:b/>
              </w:rPr>
            </w:pPr>
            <w:r w:rsidRPr="0008696C">
              <w:rPr>
                <w:b/>
              </w:rPr>
              <w:t>Abbr.</w:t>
            </w:r>
          </w:p>
        </w:tc>
        <w:tc>
          <w:tcPr>
            <w:tcW w:w="3402" w:type="dxa"/>
            <w:shd w:val="pct20" w:color="auto" w:fill="FFFFFF"/>
          </w:tcPr>
          <w:p w:rsidR="00072314" w:rsidRPr="0008696C" w:rsidRDefault="00072314" w:rsidP="001D18E6">
            <w:pPr>
              <w:rPr>
                <w:b/>
              </w:rPr>
            </w:pPr>
            <w:r w:rsidRPr="0008696C">
              <w:rPr>
                <w:b/>
              </w:rPr>
              <w:t>Stands for</w:t>
            </w:r>
          </w:p>
        </w:tc>
        <w:tc>
          <w:tcPr>
            <w:tcW w:w="5415" w:type="dxa"/>
            <w:shd w:val="pct20" w:color="auto" w:fill="FFFFFF"/>
          </w:tcPr>
          <w:p w:rsidR="00072314" w:rsidRPr="0008696C" w:rsidRDefault="00072314" w:rsidP="001D18E6">
            <w:pPr>
              <w:rPr>
                <w:b/>
              </w:rPr>
            </w:pPr>
            <w:r w:rsidRPr="0008696C">
              <w:rPr>
                <w:b/>
              </w:rPr>
              <w:t>Description</w:t>
            </w:r>
          </w:p>
        </w:tc>
      </w:tr>
      <w:tr w:rsidR="00072314" w:rsidRPr="00185AC3" w:rsidTr="001D18E6">
        <w:tc>
          <w:tcPr>
            <w:tcW w:w="1389" w:type="dxa"/>
          </w:tcPr>
          <w:p w:rsidR="00072314" w:rsidRPr="00185AC3" w:rsidRDefault="00F05ABE" w:rsidP="00F05ABE">
            <w:pPr>
              <w:ind w:right="142"/>
              <w:rPr>
                <w:rFonts w:cs="Arial"/>
                <w:snapToGrid w:val="0"/>
              </w:rPr>
            </w:pPr>
            <w:r w:rsidRPr="00F05ABE">
              <w:rPr>
                <w:rFonts w:cs="Arial"/>
                <w:snapToGrid w:val="0"/>
              </w:rPr>
              <w:t>ATLA</w:t>
            </w:r>
          </w:p>
        </w:tc>
        <w:tc>
          <w:tcPr>
            <w:tcW w:w="3402" w:type="dxa"/>
          </w:tcPr>
          <w:p w:rsidR="00F05ABE" w:rsidRDefault="00F05ABE" w:rsidP="00F05ABE">
            <w:r>
              <w:t>Another Three Letter Acronym</w:t>
            </w:r>
          </w:p>
        </w:tc>
        <w:tc>
          <w:tcPr>
            <w:tcW w:w="5415" w:type="dxa"/>
          </w:tcPr>
          <w:p w:rsidR="00072314" w:rsidRPr="00185AC3" w:rsidRDefault="00072314" w:rsidP="001D18E6">
            <w:pPr>
              <w:ind w:right="142"/>
              <w:rPr>
                <w:rFonts w:cs="Arial"/>
                <w:snapToGrid w:val="0"/>
              </w:rPr>
            </w:pPr>
          </w:p>
        </w:tc>
      </w:tr>
    </w:tbl>
    <w:p w:rsidR="00072314" w:rsidRPr="00185AC3" w:rsidRDefault="00072314" w:rsidP="00072314">
      <w:pPr>
        <w:pStyle w:val="Caption"/>
        <w:rPr>
          <w:lang w:val="en-GB"/>
        </w:rPr>
      </w:pPr>
      <w:bookmarkStart w:id="26" w:name="_Toc35000661"/>
      <w:bookmarkStart w:id="27" w:name="_Toc520108487"/>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26"/>
      <w:bookmarkEnd w:id="27"/>
    </w:p>
    <w:p w:rsidR="00072314" w:rsidRPr="009E3B7C" w:rsidRDefault="00072314" w:rsidP="00072314">
      <w:pPr>
        <w:rPr>
          <w:rFonts w:cs="Arial"/>
        </w:rPr>
      </w:pPr>
    </w:p>
    <w:p w:rsidR="00072314" w:rsidRPr="0008696C" w:rsidRDefault="00072314" w:rsidP="00072314">
      <w:pPr>
        <w:pStyle w:val="Heading1"/>
        <w:tabs>
          <w:tab w:val="clear" w:pos="540"/>
          <w:tab w:val="num" w:pos="432"/>
        </w:tabs>
        <w:rPr>
          <w:lang w:val="en-GB"/>
        </w:rPr>
      </w:pPr>
      <w:bookmarkStart w:id="28" w:name="_Toc35000570"/>
      <w:r w:rsidRPr="0008696C">
        <w:rPr>
          <w:lang w:val="en-GB"/>
        </w:rPr>
        <w:lastRenderedPageBreak/>
        <w:t xml:space="preserve">Feature Implementation </w:t>
      </w:r>
      <w:r>
        <w:rPr>
          <w:lang w:val="en-GB"/>
        </w:rPr>
        <w:t>Overview</w:t>
      </w:r>
      <w:bookmarkEnd w:id="28"/>
    </w:p>
    <w:p w:rsidR="00072314" w:rsidRPr="00B53B74" w:rsidRDefault="00072314" w:rsidP="00072314">
      <w:pPr>
        <w:pStyle w:val="Heading2"/>
        <w:spacing w:before="240"/>
      </w:pPr>
      <w:bookmarkStart w:id="29" w:name="_Toc35000571"/>
      <w:r w:rsidRPr="00B53B74">
        <w:t>Description</w:t>
      </w:r>
      <w:bookmarkEnd w:id="29"/>
    </w:p>
    <w:p w:rsidR="00072314" w:rsidRDefault="00072314" w:rsidP="00072314"/>
    <w:p w:rsidR="00DD7905" w:rsidRPr="008B0AFE" w:rsidRDefault="00B5433B" w:rsidP="00DD7905">
      <w:pPr>
        <w:pStyle w:val="RERequirement"/>
        <w:spacing w:after="0"/>
      </w:pPr>
      <w:r>
        <w:t>Stowable Steering Wheel</w:t>
      </w:r>
    </w:p>
    <w:p w:rsidR="00DD7905" w:rsidRDefault="00DD7905" w:rsidP="00DD7905">
      <w:r w:rsidRPr="008B0AFE">
        <w:t>Driver seat Module B or Passenger Seat Module</w:t>
      </w:r>
    </w:p>
    <w:p w:rsidR="00DD7905" w:rsidRDefault="00DD7905" w:rsidP="00DD7905"/>
    <w:p w:rsidR="00DD7905" w:rsidRPr="00226250" w:rsidRDefault="00DD7905" w:rsidP="00072314"/>
    <w:p w:rsidR="00072314" w:rsidRDefault="00072314" w:rsidP="00072314">
      <w:pPr>
        <w:pStyle w:val="Heading2"/>
        <w:spacing w:before="240"/>
        <w:rPr>
          <w:lang w:val="en-GB"/>
        </w:rPr>
      </w:pPr>
      <w:bookmarkStart w:id="30" w:name="_Toc35000572"/>
      <w:r w:rsidRPr="0008696C">
        <w:rPr>
          <w:lang w:val="en-GB"/>
        </w:rPr>
        <w:t xml:space="preserve">Input </w:t>
      </w:r>
      <w:r>
        <w:rPr>
          <w:lang w:val="en-GB"/>
        </w:rPr>
        <w:t>Requirements/Documents</w:t>
      </w:r>
      <w:bookmarkEnd w:id="30"/>
    </w:p>
    <w:p w:rsidR="00072314" w:rsidRDefault="00072314" w:rsidP="00072314">
      <w:pPr>
        <w:rPr>
          <w:rStyle w:val="SubtleEmphasis"/>
        </w:rPr>
      </w:pPr>
    </w:p>
    <w:p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rsidTr="001D18E6">
        <w:trPr>
          <w:trHeight w:val="20"/>
        </w:trPr>
        <w:tc>
          <w:tcPr>
            <w:tcW w:w="1560" w:type="dxa"/>
            <w:shd w:val="clear" w:color="auto" w:fill="D9D9D9" w:themeFill="background1" w:themeFillShade="D9"/>
          </w:tcPr>
          <w:p w:rsidR="00072314" w:rsidRPr="00B723AB" w:rsidRDefault="00072314" w:rsidP="001D18E6">
            <w:pPr>
              <w:rPr>
                <w:rFonts w:ascii="Helvetica" w:hAnsi="Helvetica" w:cs="Helvetica"/>
                <w:b/>
              </w:rPr>
            </w:pPr>
            <w:r w:rsidRPr="00B723AB">
              <w:rPr>
                <w:rFonts w:ascii="Helvetica" w:hAnsi="Helvetica" w:cs="Helvetica"/>
                <w:b/>
              </w:rPr>
              <w:t>Reference</w:t>
            </w:r>
          </w:p>
          <w:p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rsidR="00072314" w:rsidRDefault="00072314" w:rsidP="001D18E6">
            <w:pPr>
              <w:rPr>
                <w:rFonts w:ascii="Helvetica" w:hAnsi="Helvetica" w:cs="Helvetica"/>
                <w:b/>
              </w:rPr>
            </w:pPr>
            <w:r>
              <w:rPr>
                <w:rFonts w:ascii="Helvetica" w:hAnsi="Helvetica" w:cs="Helvetica"/>
                <w:b/>
              </w:rPr>
              <w:t>Derived Requirement</w:t>
            </w:r>
          </w:p>
          <w:p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Default="00072314" w:rsidP="001D18E6">
            <w:pPr>
              <w:rPr>
                <w:rFonts w:cs="Arial"/>
              </w:rPr>
            </w:pPr>
            <w:r>
              <w:rPr>
                <w:rFonts w:cs="Arial"/>
              </w:rPr>
              <w:t>&lt;Example:</w:t>
            </w:r>
          </w:p>
          <w:p w:rsidR="00072314" w:rsidRPr="00D410AE" w:rsidRDefault="00072314" w:rsidP="001D18E6">
            <w:pPr>
              <w:rPr>
                <w:rFonts w:cs="Arial"/>
              </w:rPr>
            </w:pPr>
            <w:r>
              <w:rPr>
                <w:rFonts w:cs="Arial"/>
              </w:rPr>
              <w:t>id + title of relevant Function Spec&gt;</w:t>
            </w:r>
          </w:p>
        </w:tc>
        <w:tc>
          <w:tcPr>
            <w:tcW w:w="2693" w:type="dxa"/>
          </w:tcPr>
          <w:p w:rsidR="00072314" w:rsidRPr="00D410AE" w:rsidRDefault="00072314" w:rsidP="001D18E6">
            <w:pPr>
              <w:rPr>
                <w:rFonts w:cs="Arial"/>
              </w:rPr>
            </w:pPr>
            <w:r>
              <w:rPr>
                <w:rFonts w:cs="Arial"/>
              </w:rPr>
              <w:t>&lt;Example: “Function requirements of Logical Function …”&gt;</w:t>
            </w:r>
          </w:p>
        </w:tc>
        <w:tc>
          <w:tcPr>
            <w:tcW w:w="3260" w:type="dxa"/>
          </w:tcPr>
          <w:p w:rsidR="00072314" w:rsidRDefault="00072314" w:rsidP="001D18E6">
            <w:pPr>
              <w:rPr>
                <w:rFonts w:cs="Arial"/>
              </w:rPr>
            </w:pPr>
            <w:r>
              <w:rPr>
                <w:rFonts w:cs="Arial"/>
              </w:rPr>
              <w:t xml:space="preserve">&lt;Note: </w:t>
            </w:r>
            <w:r w:rsidRPr="00054A51">
              <w:rPr>
                <w:rFonts w:cs="Arial"/>
              </w:rPr>
              <w:t xml:space="preserve">If you reference a requirement </w:t>
            </w:r>
            <w:r>
              <w:rPr>
                <w:rFonts w:cs="Arial"/>
              </w:rPr>
              <w:t>in this column, then t</w:t>
            </w:r>
            <w:r w:rsidRPr="00054A51">
              <w:rPr>
                <w:rFonts w:cs="Arial"/>
              </w:rPr>
              <w:t xml:space="preserve">hat requirement should have a trace link in </w:t>
            </w:r>
            <w:r>
              <w:rPr>
                <w:rFonts w:cs="Arial"/>
              </w:rPr>
              <w:t>its</w:t>
            </w:r>
            <w:r w:rsidRPr="00054A51">
              <w:rPr>
                <w:rFonts w:cs="Arial"/>
              </w:rPr>
              <w:t xml:space="preserve"> </w:t>
            </w:r>
            <w:hyperlink r:id="rId1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Default="00072314" w:rsidP="001D18E6">
            <w:pPr>
              <w:rPr>
                <w:rFonts w:cs="Arial"/>
              </w:rPr>
            </w:pPr>
          </w:p>
        </w:tc>
        <w:tc>
          <w:tcPr>
            <w:tcW w:w="2693" w:type="dxa"/>
          </w:tcPr>
          <w:p w:rsidR="00072314" w:rsidRDefault="00072314" w:rsidP="001D18E6">
            <w:pPr>
              <w:rPr>
                <w:rFonts w:cs="Arial"/>
              </w:rPr>
            </w:pPr>
          </w:p>
        </w:tc>
        <w:tc>
          <w:tcPr>
            <w:tcW w:w="3260" w:type="dxa"/>
          </w:tcPr>
          <w:p w:rsidR="00072314" w:rsidRDefault="0007231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Pr="00D410AE" w:rsidRDefault="00072314" w:rsidP="001D18E6">
            <w:pPr>
              <w:rPr>
                <w:rFonts w:cs="Arial"/>
              </w:rPr>
            </w:pPr>
            <w:r>
              <w:rPr>
                <w:rFonts w:cs="Arial"/>
              </w:rPr>
              <w:t>&lt;Example: some SDS (requirement)&gt;</w:t>
            </w:r>
          </w:p>
        </w:tc>
        <w:tc>
          <w:tcPr>
            <w:tcW w:w="2693" w:type="dxa"/>
          </w:tcPr>
          <w:p w:rsidR="00072314" w:rsidRPr="00D410AE" w:rsidRDefault="00072314" w:rsidP="001D18E6">
            <w:pPr>
              <w:rPr>
                <w:rFonts w:cs="Arial"/>
              </w:rPr>
            </w:pPr>
          </w:p>
        </w:tc>
        <w:tc>
          <w:tcPr>
            <w:tcW w:w="3260" w:type="dxa"/>
          </w:tcPr>
          <w:p w:rsidR="00072314" w:rsidRDefault="00072314" w:rsidP="001D18E6">
            <w:pPr>
              <w:rPr>
                <w:rFonts w:cs="Arial"/>
              </w:rPr>
            </w:pPr>
          </w:p>
        </w:tc>
      </w:tr>
      <w:tr w:rsidR="00072314" w:rsidRPr="007C20FA" w:rsidTr="001D18E6">
        <w:trPr>
          <w:trHeight w:val="20"/>
        </w:trPr>
        <w:tc>
          <w:tcPr>
            <w:tcW w:w="1560" w:type="dxa"/>
          </w:tcPr>
          <w:p w:rsidR="00072314" w:rsidRDefault="00072314" w:rsidP="001D18E6">
            <w:pPr>
              <w:rPr>
                <w:rFonts w:cs="Arial"/>
              </w:rPr>
            </w:pPr>
          </w:p>
        </w:tc>
        <w:tc>
          <w:tcPr>
            <w:tcW w:w="2693" w:type="dxa"/>
          </w:tcPr>
          <w:p w:rsidR="00072314" w:rsidRDefault="00072314" w:rsidP="001D18E6">
            <w:pPr>
              <w:rPr>
                <w:rFonts w:cs="Arial"/>
              </w:rPr>
            </w:pPr>
          </w:p>
        </w:tc>
        <w:tc>
          <w:tcPr>
            <w:tcW w:w="2693" w:type="dxa"/>
          </w:tcPr>
          <w:p w:rsidR="00072314" w:rsidRDefault="00072314" w:rsidP="001D18E6">
            <w:pPr>
              <w:rPr>
                <w:rFonts w:cs="Arial"/>
              </w:rPr>
            </w:pPr>
          </w:p>
        </w:tc>
        <w:tc>
          <w:tcPr>
            <w:tcW w:w="3260" w:type="dxa"/>
          </w:tcPr>
          <w:p w:rsidR="00072314" w:rsidRDefault="0007231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rsidTr="001D18E6">
        <w:trPr>
          <w:trHeight w:val="20"/>
        </w:trPr>
        <w:tc>
          <w:tcPr>
            <w:tcW w:w="1560" w:type="dxa"/>
          </w:tcPr>
          <w:p w:rsidR="00191131" w:rsidRDefault="00191131"/>
        </w:tc>
        <w:tc>
          <w:tcPr>
            <w:tcW w:w="2693" w:type="dxa"/>
          </w:tcPr>
          <w:p w:rsidR="00072314" w:rsidRPr="00D410AE" w:rsidRDefault="00DD513D" w:rsidP="001D18E6">
            <w:pPr>
              <w:rPr>
                <w:rFonts w:cs="Arial"/>
              </w:rPr>
            </w:pPr>
            <w:r>
              <w:rPr>
                <w:rFonts w:cs="Arial"/>
              </w:rPr>
              <w:t>Compliance with FMVSS101</w:t>
            </w:r>
          </w:p>
        </w:tc>
        <w:tc>
          <w:tcPr>
            <w:tcW w:w="2693" w:type="dxa"/>
          </w:tcPr>
          <w:p w:rsidR="004D0563" w:rsidRPr="004D0563" w:rsidRDefault="004D0563" w:rsidP="004D0563">
            <w:pPr>
              <w:rPr>
                <w:rFonts w:cs="Arial"/>
              </w:rPr>
            </w:pPr>
            <w:r w:rsidRPr="004D0563">
              <w:rPr>
                <w:rFonts w:cs="Arial"/>
              </w:rPr>
              <w:t>The Feature shall comply with FMVSS101.</w:t>
            </w:r>
          </w:p>
          <w:p w:rsidR="00072314" w:rsidRPr="00D410AE" w:rsidRDefault="00072314" w:rsidP="001D18E6">
            <w:pPr>
              <w:rPr>
                <w:rFonts w:cs="Arial"/>
              </w:rPr>
            </w:pPr>
          </w:p>
        </w:tc>
        <w:tc>
          <w:tcPr>
            <w:tcW w:w="3260" w:type="dxa"/>
          </w:tcPr>
          <w:p w:rsidR="00191131" w:rsidRDefault="00191131"/>
        </w:tc>
      </w:tr>
      <w:tr w:rsidR="009550B4" w:rsidRPr="007C20FA" w:rsidTr="001D18E6">
        <w:trPr>
          <w:trHeight w:val="20"/>
        </w:trPr>
        <w:tc>
          <w:tcPr>
            <w:tcW w:w="1560" w:type="dxa"/>
          </w:tcPr>
          <w:p w:rsidR="009550B4" w:rsidRDefault="009550B4" w:rsidP="001D18E6">
            <w:pPr>
              <w:rPr>
                <w:rFonts w:cs="Arial"/>
              </w:rPr>
            </w:pPr>
          </w:p>
        </w:tc>
        <w:tc>
          <w:tcPr>
            <w:tcW w:w="2693" w:type="dxa"/>
          </w:tcPr>
          <w:p w:rsidR="009550B4" w:rsidRDefault="009550B4" w:rsidP="001D18E6">
            <w:pPr>
              <w:rPr>
                <w:rFonts w:cs="Arial"/>
              </w:rPr>
            </w:pPr>
          </w:p>
        </w:tc>
        <w:tc>
          <w:tcPr>
            <w:tcW w:w="2693" w:type="dxa"/>
          </w:tcPr>
          <w:p w:rsidR="009550B4" w:rsidRPr="004D0563" w:rsidRDefault="009550B4" w:rsidP="004D0563">
            <w:pPr>
              <w:rPr>
                <w:rFonts w:cs="Arial"/>
              </w:rPr>
            </w:pPr>
          </w:p>
        </w:tc>
        <w:tc>
          <w:tcPr>
            <w:tcW w:w="3260" w:type="dxa"/>
          </w:tcPr>
          <w:p w:rsidR="009550B4" w:rsidRDefault="009550B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Industry Standards</w:t>
            </w:r>
          </w:p>
        </w:tc>
      </w:tr>
      <w:tr w:rsidR="00072314" w:rsidRPr="007C20FA" w:rsidTr="001D18E6">
        <w:trPr>
          <w:trHeight w:val="20"/>
        </w:trPr>
        <w:tc>
          <w:tcPr>
            <w:tcW w:w="1560" w:type="dxa"/>
          </w:tcPr>
          <w:p w:rsidR="00191131" w:rsidRDefault="00191131"/>
        </w:tc>
        <w:tc>
          <w:tcPr>
            <w:tcW w:w="2693" w:type="dxa"/>
          </w:tcPr>
          <w:p w:rsidR="00072314" w:rsidRPr="00D410AE" w:rsidRDefault="009550B4" w:rsidP="001D18E6">
            <w:pPr>
              <w:rPr>
                <w:rFonts w:cs="Arial"/>
              </w:rPr>
            </w:pPr>
            <w:r>
              <w:rPr>
                <w:rFonts w:cs="Arial"/>
              </w:rPr>
              <w:t>ISO 26262</w:t>
            </w:r>
          </w:p>
        </w:tc>
        <w:tc>
          <w:tcPr>
            <w:tcW w:w="2693" w:type="dxa"/>
          </w:tcPr>
          <w:p w:rsidR="009550B4" w:rsidRPr="004D0563" w:rsidRDefault="009550B4" w:rsidP="009550B4">
            <w:pPr>
              <w:rPr>
                <w:rFonts w:cs="Arial"/>
              </w:rPr>
            </w:pPr>
            <w:r w:rsidRPr="004D0563">
              <w:rPr>
                <w:rFonts w:cs="Arial"/>
              </w:rPr>
              <w:t>The system should be developed according to Ford's implementation of Functional Safety.</w:t>
            </w:r>
          </w:p>
          <w:p w:rsidR="00072314" w:rsidRPr="00D410AE" w:rsidRDefault="00072314" w:rsidP="001D18E6">
            <w:pPr>
              <w:rPr>
                <w:rFonts w:cs="Arial"/>
              </w:rPr>
            </w:pPr>
          </w:p>
        </w:tc>
        <w:tc>
          <w:tcPr>
            <w:tcW w:w="3260" w:type="dxa"/>
          </w:tcPr>
          <w:p w:rsidR="00191131" w:rsidRDefault="00191131"/>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Pr="00D410AE" w:rsidRDefault="00072314" w:rsidP="001D18E6">
            <w:pPr>
              <w:rPr>
                <w:rFonts w:cs="Arial"/>
              </w:rPr>
            </w:pPr>
          </w:p>
        </w:tc>
        <w:tc>
          <w:tcPr>
            <w:tcW w:w="2693" w:type="dxa"/>
          </w:tcPr>
          <w:p w:rsidR="00072314" w:rsidRPr="00D410AE" w:rsidRDefault="00072314" w:rsidP="001D18E6">
            <w:pPr>
              <w:rPr>
                <w:rFonts w:cs="Arial"/>
              </w:rPr>
            </w:pPr>
          </w:p>
        </w:tc>
        <w:tc>
          <w:tcPr>
            <w:tcW w:w="3260" w:type="dxa"/>
          </w:tcPr>
          <w:p w:rsidR="00072314" w:rsidRPr="00D410AE" w:rsidRDefault="0007231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Other Sources</w:t>
            </w:r>
          </w:p>
        </w:tc>
      </w:tr>
      <w:tr w:rsidR="009550B4" w:rsidRPr="007C20FA" w:rsidTr="00A25D2E">
        <w:trPr>
          <w:trHeight w:val="20"/>
        </w:trPr>
        <w:tc>
          <w:tcPr>
            <w:tcW w:w="1560" w:type="dxa"/>
          </w:tcPr>
          <w:p w:rsidR="009550B4" w:rsidRDefault="009550B4" w:rsidP="00A25D2E">
            <w:pPr>
              <w:rPr>
                <w:rFonts w:cs="Arial"/>
              </w:rPr>
            </w:pPr>
          </w:p>
        </w:tc>
        <w:tc>
          <w:tcPr>
            <w:tcW w:w="2693" w:type="dxa"/>
          </w:tcPr>
          <w:p w:rsidR="009550B4" w:rsidRDefault="009550B4" w:rsidP="00A25D2E">
            <w:pPr>
              <w:rPr>
                <w:rFonts w:cs="Arial"/>
              </w:rPr>
            </w:pPr>
          </w:p>
        </w:tc>
        <w:tc>
          <w:tcPr>
            <w:tcW w:w="2693" w:type="dxa"/>
          </w:tcPr>
          <w:p w:rsidR="009550B4" w:rsidRPr="004D0563" w:rsidRDefault="009550B4" w:rsidP="00A25D2E">
            <w:pPr>
              <w:rPr>
                <w:rFonts w:cs="Arial"/>
              </w:rPr>
            </w:pPr>
          </w:p>
        </w:tc>
        <w:tc>
          <w:tcPr>
            <w:tcW w:w="3260" w:type="dxa"/>
          </w:tcPr>
          <w:p w:rsidR="009550B4" w:rsidRDefault="009550B4" w:rsidP="00A25D2E">
            <w:pPr>
              <w:rPr>
                <w:rFonts w:cs="Arial"/>
              </w:rPr>
            </w:pPr>
          </w:p>
        </w:tc>
      </w:tr>
      <w:tr w:rsidR="009550B4" w:rsidRPr="007C20FA" w:rsidTr="00A25D2E">
        <w:trPr>
          <w:trHeight w:val="20"/>
        </w:trPr>
        <w:tc>
          <w:tcPr>
            <w:tcW w:w="1560" w:type="dxa"/>
          </w:tcPr>
          <w:p w:rsidR="00191131" w:rsidRDefault="00191131"/>
        </w:tc>
        <w:tc>
          <w:tcPr>
            <w:tcW w:w="2693" w:type="dxa"/>
          </w:tcPr>
          <w:p w:rsidR="009550B4" w:rsidRPr="00D410AE" w:rsidRDefault="009550B4" w:rsidP="00A25D2E">
            <w:pPr>
              <w:rPr>
                <w:rFonts w:cs="Arial"/>
              </w:rPr>
            </w:pPr>
            <w:r>
              <w:rPr>
                <w:rFonts w:cs="Arial"/>
              </w:rPr>
              <w:t xml:space="preserve">Productivity </w:t>
            </w:r>
          </w:p>
        </w:tc>
        <w:tc>
          <w:tcPr>
            <w:tcW w:w="2693" w:type="dxa"/>
          </w:tcPr>
          <w:p w:rsidR="009550B4" w:rsidRPr="004D0563" w:rsidRDefault="009550B4" w:rsidP="00A25D2E">
            <w:pPr>
              <w:rPr>
                <w:rFonts w:cs="Arial"/>
              </w:rPr>
            </w:pPr>
            <w:r w:rsidRPr="004D0563">
              <w:rPr>
                <w:rFonts w:cs="Arial"/>
              </w:rPr>
              <w:t xml:space="preserve">The driver shall use the feature to deploy a work surface and move the driver seat position in a timely manner as specified by User Experience guidelines. </w:t>
            </w:r>
          </w:p>
          <w:p w:rsidR="009550B4" w:rsidRPr="00D410AE" w:rsidRDefault="009550B4" w:rsidP="00A25D2E">
            <w:pPr>
              <w:rPr>
                <w:rFonts w:cs="Arial"/>
              </w:rPr>
            </w:pPr>
          </w:p>
        </w:tc>
        <w:tc>
          <w:tcPr>
            <w:tcW w:w="3260" w:type="dxa"/>
          </w:tcPr>
          <w:p w:rsidR="00191131" w:rsidRDefault="00191131"/>
        </w:tc>
      </w:tr>
      <w:tr w:rsidR="009550B4" w:rsidRPr="007C20FA" w:rsidTr="00A25D2E">
        <w:trPr>
          <w:trHeight w:val="20"/>
        </w:trPr>
        <w:tc>
          <w:tcPr>
            <w:tcW w:w="1560" w:type="dxa"/>
          </w:tcPr>
          <w:p w:rsidR="00191131" w:rsidRDefault="00191131"/>
        </w:tc>
        <w:tc>
          <w:tcPr>
            <w:tcW w:w="2693" w:type="dxa"/>
          </w:tcPr>
          <w:p w:rsidR="009550B4" w:rsidRPr="00D410AE" w:rsidRDefault="009550B4" w:rsidP="00A25D2E">
            <w:pPr>
              <w:rPr>
                <w:rFonts w:cs="Arial"/>
              </w:rPr>
            </w:pPr>
            <w:r>
              <w:rPr>
                <w:rFonts w:cs="Arial"/>
              </w:rPr>
              <w:t>Gain Space and Freedom of Movement</w:t>
            </w:r>
          </w:p>
        </w:tc>
        <w:tc>
          <w:tcPr>
            <w:tcW w:w="2693" w:type="dxa"/>
          </w:tcPr>
          <w:p w:rsidR="009550B4" w:rsidRPr="004D0563" w:rsidRDefault="009550B4" w:rsidP="00A25D2E">
            <w:pPr>
              <w:rPr>
                <w:rFonts w:cs="Arial"/>
              </w:rPr>
            </w:pPr>
            <w:r w:rsidRPr="004D0563">
              <w:rPr>
                <w:rFonts w:cs="Arial"/>
              </w:rPr>
              <w:t xml:space="preserve">The driver shall have the ability to stow the steering column and move the driver seat position in a timely manner as specified by User Experience guidelines. </w:t>
            </w:r>
          </w:p>
          <w:p w:rsidR="009550B4" w:rsidRPr="00D410AE" w:rsidRDefault="009550B4" w:rsidP="00A25D2E">
            <w:pPr>
              <w:rPr>
                <w:rFonts w:cs="Arial"/>
              </w:rPr>
            </w:pPr>
          </w:p>
        </w:tc>
        <w:tc>
          <w:tcPr>
            <w:tcW w:w="3260" w:type="dxa"/>
          </w:tcPr>
          <w:p w:rsidR="00191131" w:rsidRDefault="00191131"/>
        </w:tc>
      </w:tr>
      <w:tr w:rsidR="009550B4" w:rsidRPr="007C20FA" w:rsidTr="00A25D2E">
        <w:trPr>
          <w:trHeight w:val="20"/>
        </w:trPr>
        <w:tc>
          <w:tcPr>
            <w:tcW w:w="1560" w:type="dxa"/>
          </w:tcPr>
          <w:p w:rsidR="00191131" w:rsidRDefault="00191131"/>
        </w:tc>
        <w:tc>
          <w:tcPr>
            <w:tcW w:w="2693" w:type="dxa"/>
          </w:tcPr>
          <w:p w:rsidR="009550B4" w:rsidRPr="00D410AE" w:rsidRDefault="009550B4" w:rsidP="00A25D2E">
            <w:pPr>
              <w:rPr>
                <w:rFonts w:cs="Arial"/>
              </w:rPr>
            </w:pPr>
            <w:r>
              <w:rPr>
                <w:rFonts w:cs="Arial"/>
              </w:rPr>
              <w:t>Unsafe Operating States</w:t>
            </w:r>
          </w:p>
        </w:tc>
        <w:tc>
          <w:tcPr>
            <w:tcW w:w="2693" w:type="dxa"/>
          </w:tcPr>
          <w:p w:rsidR="009550B4" w:rsidRPr="004D0563" w:rsidRDefault="009550B4" w:rsidP="00A25D2E">
            <w:pPr>
              <w:rPr>
                <w:rFonts w:cs="Arial"/>
              </w:rPr>
            </w:pPr>
            <w:r w:rsidRPr="004D0563">
              <w:rPr>
                <w:rFonts w:cs="Arial"/>
              </w:rPr>
              <w:t>Unsafe Operating States shall be identified and mitigated as per ISO 26262 Functional Safety Analysis.</w:t>
            </w:r>
          </w:p>
          <w:p w:rsidR="009550B4" w:rsidRPr="00D410AE" w:rsidRDefault="009550B4" w:rsidP="00A25D2E">
            <w:pPr>
              <w:rPr>
                <w:rFonts w:cs="Arial"/>
              </w:rPr>
            </w:pPr>
          </w:p>
        </w:tc>
        <w:tc>
          <w:tcPr>
            <w:tcW w:w="3260" w:type="dxa"/>
          </w:tcPr>
          <w:p w:rsidR="00191131" w:rsidRDefault="00191131"/>
        </w:tc>
      </w:tr>
      <w:tr w:rsidR="009550B4" w:rsidRPr="007C20FA" w:rsidTr="00A25D2E">
        <w:trPr>
          <w:trHeight w:val="20"/>
        </w:trPr>
        <w:tc>
          <w:tcPr>
            <w:tcW w:w="1560" w:type="dxa"/>
          </w:tcPr>
          <w:p w:rsidR="00191131" w:rsidRDefault="00191131"/>
        </w:tc>
        <w:tc>
          <w:tcPr>
            <w:tcW w:w="2693" w:type="dxa"/>
          </w:tcPr>
          <w:p w:rsidR="009550B4" w:rsidRPr="00D410AE" w:rsidRDefault="009550B4" w:rsidP="00A25D2E">
            <w:pPr>
              <w:rPr>
                <w:rFonts w:cs="Arial"/>
              </w:rPr>
            </w:pPr>
            <w:r>
              <w:rPr>
                <w:rFonts w:cs="Arial"/>
              </w:rPr>
              <w:t>Easy to Understand Controls</w:t>
            </w:r>
          </w:p>
        </w:tc>
        <w:tc>
          <w:tcPr>
            <w:tcW w:w="2693" w:type="dxa"/>
          </w:tcPr>
          <w:p w:rsidR="009550B4" w:rsidRPr="004D0563" w:rsidRDefault="009550B4" w:rsidP="00A25D2E">
            <w:pPr>
              <w:rPr>
                <w:rFonts w:cs="Arial"/>
              </w:rPr>
            </w:pPr>
            <w:r w:rsidRPr="004D0563">
              <w:rPr>
                <w:rFonts w:cs="Arial"/>
              </w:rPr>
              <w:t>The vehicle driver shall have access to easy-to-understand and intuitive controls and status information in close physical proximity to one another concerning the state of the feature.</w:t>
            </w:r>
          </w:p>
          <w:p w:rsidR="009550B4" w:rsidRPr="00D410AE" w:rsidRDefault="009550B4" w:rsidP="00A25D2E">
            <w:pPr>
              <w:rPr>
                <w:rFonts w:cs="Arial"/>
              </w:rPr>
            </w:pPr>
          </w:p>
        </w:tc>
        <w:tc>
          <w:tcPr>
            <w:tcW w:w="3260" w:type="dxa"/>
          </w:tcPr>
          <w:p w:rsidR="00191131" w:rsidRDefault="00191131"/>
        </w:tc>
      </w:tr>
      <w:tr w:rsidR="009550B4" w:rsidRPr="007C20FA" w:rsidTr="00A25D2E">
        <w:trPr>
          <w:trHeight w:val="20"/>
        </w:trPr>
        <w:tc>
          <w:tcPr>
            <w:tcW w:w="1560" w:type="dxa"/>
          </w:tcPr>
          <w:p w:rsidR="00191131" w:rsidRDefault="00191131"/>
        </w:tc>
        <w:tc>
          <w:tcPr>
            <w:tcW w:w="2693" w:type="dxa"/>
          </w:tcPr>
          <w:p w:rsidR="009550B4" w:rsidRPr="00D410AE" w:rsidRDefault="009550B4" w:rsidP="00A25D2E">
            <w:pPr>
              <w:rPr>
                <w:rFonts w:cs="Arial"/>
              </w:rPr>
            </w:pPr>
            <w:r>
              <w:rPr>
                <w:rFonts w:cs="Arial"/>
              </w:rPr>
              <w:t>Example AR</w:t>
            </w:r>
          </w:p>
        </w:tc>
        <w:tc>
          <w:tcPr>
            <w:tcW w:w="2693" w:type="dxa"/>
          </w:tcPr>
          <w:p w:rsidR="009550B4" w:rsidRPr="00D410AE" w:rsidRDefault="009550B4" w:rsidP="00A25D2E">
            <w:pPr>
              <w:rPr>
                <w:rFonts w:cs="Arial"/>
              </w:rPr>
            </w:pPr>
          </w:p>
        </w:tc>
        <w:tc>
          <w:tcPr>
            <w:tcW w:w="3260" w:type="dxa"/>
          </w:tcPr>
          <w:p w:rsidR="00191131" w:rsidRDefault="00191131"/>
        </w:tc>
      </w:tr>
      <w:tr w:rsidR="009550B4" w:rsidRPr="007C20FA" w:rsidTr="00A25D2E">
        <w:trPr>
          <w:trHeight w:val="20"/>
        </w:trPr>
        <w:tc>
          <w:tcPr>
            <w:tcW w:w="1560" w:type="dxa"/>
          </w:tcPr>
          <w:p w:rsidR="00191131" w:rsidRDefault="00191131"/>
        </w:tc>
        <w:tc>
          <w:tcPr>
            <w:tcW w:w="2693" w:type="dxa"/>
          </w:tcPr>
          <w:p w:rsidR="009550B4" w:rsidRPr="00D410AE" w:rsidRDefault="009550B4" w:rsidP="00A25D2E">
            <w:pPr>
              <w:rPr>
                <w:rFonts w:cs="Arial"/>
              </w:rPr>
            </w:pPr>
            <w:r>
              <w:rPr>
                <w:rFonts w:cs="Arial"/>
              </w:rPr>
              <w:t>System Loudness</w:t>
            </w:r>
          </w:p>
        </w:tc>
        <w:tc>
          <w:tcPr>
            <w:tcW w:w="2693" w:type="dxa"/>
          </w:tcPr>
          <w:p w:rsidR="009550B4" w:rsidRPr="004D0563" w:rsidRDefault="009550B4" w:rsidP="00A25D2E">
            <w:pPr>
              <w:rPr>
                <w:rFonts w:cs="Arial"/>
              </w:rPr>
            </w:pPr>
            <w:r w:rsidRPr="004D0563">
              <w:rPr>
                <w:rFonts w:cs="Arial"/>
              </w:rPr>
              <w:t>The system shall function at less than TBD dB.</w:t>
            </w:r>
          </w:p>
          <w:p w:rsidR="009550B4" w:rsidRPr="00D410AE" w:rsidRDefault="009550B4" w:rsidP="00A25D2E">
            <w:pPr>
              <w:rPr>
                <w:rFonts w:cs="Arial"/>
              </w:rPr>
            </w:pPr>
          </w:p>
        </w:tc>
        <w:tc>
          <w:tcPr>
            <w:tcW w:w="3260" w:type="dxa"/>
          </w:tcPr>
          <w:p w:rsidR="00191131" w:rsidRDefault="00191131"/>
        </w:tc>
      </w:tr>
      <w:tr w:rsidR="009550B4" w:rsidRPr="007C20FA" w:rsidTr="00A25D2E">
        <w:trPr>
          <w:trHeight w:val="20"/>
        </w:trPr>
        <w:tc>
          <w:tcPr>
            <w:tcW w:w="1560" w:type="dxa"/>
          </w:tcPr>
          <w:p w:rsidR="00191131" w:rsidRDefault="00191131"/>
        </w:tc>
        <w:tc>
          <w:tcPr>
            <w:tcW w:w="2693" w:type="dxa"/>
          </w:tcPr>
          <w:p w:rsidR="009550B4" w:rsidRPr="00D410AE" w:rsidRDefault="009550B4" w:rsidP="00A25D2E">
            <w:pPr>
              <w:rPr>
                <w:rFonts w:cs="Arial"/>
              </w:rPr>
            </w:pPr>
            <w:r>
              <w:rPr>
                <w:rFonts w:cs="Arial"/>
              </w:rPr>
              <w:t>Ease of Feature State Movement</w:t>
            </w:r>
          </w:p>
        </w:tc>
        <w:tc>
          <w:tcPr>
            <w:tcW w:w="2693" w:type="dxa"/>
          </w:tcPr>
          <w:p w:rsidR="009550B4" w:rsidRPr="004D0563" w:rsidRDefault="009550B4" w:rsidP="00A25D2E">
            <w:pPr>
              <w:rPr>
                <w:rFonts w:cs="Arial"/>
              </w:rPr>
            </w:pPr>
            <w:r w:rsidRPr="004D0563">
              <w:rPr>
                <w:rFonts w:cs="Arial"/>
              </w:rPr>
              <w:t xml:space="preserve">The driver shall have the ability to easily move from a current feature state to any other valid state as quickly as possible.  States are as follows: Drive, Rest/ Play and Work. </w:t>
            </w:r>
          </w:p>
          <w:p w:rsidR="009550B4" w:rsidRPr="00D410AE" w:rsidRDefault="009550B4" w:rsidP="00A25D2E">
            <w:pPr>
              <w:rPr>
                <w:rFonts w:cs="Arial"/>
              </w:rPr>
            </w:pPr>
          </w:p>
        </w:tc>
        <w:tc>
          <w:tcPr>
            <w:tcW w:w="3260" w:type="dxa"/>
          </w:tcPr>
          <w:p w:rsidR="00191131" w:rsidRDefault="00191131"/>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Default="00072314" w:rsidP="001D18E6">
            <w:pPr>
              <w:rPr>
                <w:rFonts w:cs="Arial"/>
              </w:rPr>
            </w:pPr>
          </w:p>
        </w:tc>
        <w:tc>
          <w:tcPr>
            <w:tcW w:w="2693" w:type="dxa"/>
          </w:tcPr>
          <w:p w:rsidR="00072314" w:rsidRPr="00D410AE" w:rsidRDefault="00072314" w:rsidP="001D18E6">
            <w:pPr>
              <w:rPr>
                <w:rFonts w:cs="Arial"/>
              </w:rPr>
            </w:pPr>
          </w:p>
        </w:tc>
        <w:tc>
          <w:tcPr>
            <w:tcW w:w="3260" w:type="dxa"/>
          </w:tcPr>
          <w:p w:rsidR="00072314" w:rsidRPr="00D410AE" w:rsidRDefault="00072314" w:rsidP="001D18E6">
            <w:pPr>
              <w:rPr>
                <w:rFonts w:cs="Arial"/>
              </w:rPr>
            </w:pPr>
          </w:p>
        </w:tc>
      </w:tr>
    </w:tbl>
    <w:p w:rsidR="00072314" w:rsidRPr="00C7649D" w:rsidRDefault="00E443A9" w:rsidP="00072314">
      <w:pPr>
        <w:pStyle w:val="Caption"/>
      </w:pPr>
      <w:bookmarkStart w:id="31" w:name="_Toc35000662"/>
      <w:bookmarkStart w:id="32" w:name="_Toc25321850"/>
      <w:r w:rsidRPr="00702453">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rsidR="00072314">
        <w:t>Input Requirements/Documents</w:t>
      </w:r>
      <w:bookmarkEnd w:id="31"/>
      <w:bookmarkEnd w:id="32"/>
    </w:p>
    <w:p w:rsidR="00072314" w:rsidRDefault="00072314" w:rsidP="00072314">
      <w:pPr>
        <w:pStyle w:val="Heading2"/>
        <w:keepNext/>
        <w:tabs>
          <w:tab w:val="clear" w:pos="709"/>
        </w:tabs>
        <w:spacing w:before="240"/>
        <w:ind w:left="578" w:hanging="578"/>
      </w:pPr>
      <w:bookmarkStart w:id="33" w:name="_Toc35000573"/>
      <w:r>
        <w:t>Lessons Learned</w:t>
      </w:r>
      <w:bookmarkEnd w:id="33"/>
    </w:p>
    <w:p w:rsidR="00E26B6B" w:rsidRPr="002755EC" w:rsidRDefault="00E26B6B" w:rsidP="00E26B6B">
      <w:pPr>
        <w:rPr>
          <w:rFonts w:cs="Arial"/>
        </w:rPr>
      </w:pPr>
    </w:p>
    <w:p w:rsidR="00E26B6B" w:rsidRPr="00E07869" w:rsidRDefault="00E26B6B" w:rsidP="00E26B6B">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rsidR="00072314" w:rsidRPr="00AE0397" w:rsidRDefault="00072314" w:rsidP="00072314">
      <w:pPr>
        <w:pStyle w:val="BodyText"/>
      </w:pPr>
    </w:p>
    <w:p w:rsidR="00072314" w:rsidRDefault="00072314" w:rsidP="00072314">
      <w:pPr>
        <w:pStyle w:val="Heading2"/>
        <w:spacing w:before="240"/>
        <w:rPr>
          <w:lang w:val="en-GB"/>
        </w:rPr>
      </w:pPr>
      <w:bookmarkStart w:id="34" w:name="_Toc35000574"/>
      <w:r w:rsidRPr="0008696C">
        <w:rPr>
          <w:lang w:val="en-GB"/>
        </w:rPr>
        <w:t>Assumptions</w:t>
      </w:r>
      <w:bookmarkEnd w:id="34"/>
    </w:p>
    <w:p w:rsidR="0050474F" w:rsidRPr="0059449D" w:rsidRDefault="0050474F" w:rsidP="0050474F">
      <w:pPr>
        <w:rPr>
          <w:highlight w:val="yellow"/>
        </w:rPr>
      </w:pPr>
    </w:p>
    <w:p w:rsidR="0050474F" w:rsidRPr="00747176" w:rsidRDefault="0050474F" w:rsidP="0050474F">
      <w:pPr>
        <w:rPr>
          <w:color w:val="7F7F7F" w:themeColor="text1" w:themeTint="80"/>
        </w:rPr>
      </w:pPr>
      <w:r w:rsidRPr="00747176">
        <w:rPr>
          <w:color w:val="7F7F7F" w:themeColor="text1" w:themeTint="80"/>
        </w:rPr>
        <w:t>No Assumptions specified.</w:t>
      </w:r>
    </w:p>
    <w:p w:rsidR="00072314" w:rsidRPr="00F7196D" w:rsidRDefault="00072314" w:rsidP="00072314"/>
    <w:p w:rsidR="00072314" w:rsidRDefault="00072314" w:rsidP="00072314">
      <w:pPr>
        <w:pStyle w:val="Heading1"/>
        <w:tabs>
          <w:tab w:val="clear" w:pos="540"/>
          <w:tab w:val="num" w:pos="432"/>
        </w:tabs>
        <w:rPr>
          <w:lang w:val="en-GB"/>
        </w:rPr>
      </w:pPr>
      <w:bookmarkStart w:id="35" w:name="_Toc35000575"/>
      <w:r>
        <w:rPr>
          <w:lang w:val="en-GB"/>
        </w:rPr>
        <w:lastRenderedPageBreak/>
        <w:t>Feature Implementation Architecture</w:t>
      </w:r>
      <w:bookmarkEnd w:id="35"/>
    </w:p>
    <w:p w:rsidR="00072314" w:rsidRPr="0008696C" w:rsidRDefault="00072314" w:rsidP="00072314">
      <w:pPr>
        <w:pStyle w:val="Heading2"/>
        <w:spacing w:before="240"/>
        <w:rPr>
          <w:lang w:val="en-GB"/>
        </w:rPr>
      </w:pPr>
      <w:bookmarkStart w:id="36" w:name="_Toc35000576"/>
      <w:r w:rsidRPr="0008696C">
        <w:rPr>
          <w:lang w:val="en-GB"/>
        </w:rPr>
        <w:t>Functional Architecture</w:t>
      </w:r>
      <w:bookmarkEnd w:id="36"/>
    </w:p>
    <w:p w:rsidR="0022140F" w:rsidRPr="00720A45" w:rsidRDefault="0022140F" w:rsidP="00720A45">
      <w:pPr>
        <w:rPr>
          <w:rStyle w:val="SubtleEmphasis"/>
          <w:i w:val="0"/>
          <w:iCs w:val="0"/>
          <w:color w:val="auto"/>
          <w:highlight w:val="green"/>
        </w:rPr>
      </w:pPr>
    </w:p>
    <w:p w:rsidR="00072314" w:rsidRDefault="00072314" w:rsidP="00072314">
      <w:pPr>
        <w:pStyle w:val="Heading3"/>
        <w:keepNext w:val="0"/>
        <w:tabs>
          <w:tab w:val="clear" w:pos="900"/>
          <w:tab w:val="left" w:pos="709"/>
          <w:tab w:val="left" w:pos="851"/>
        </w:tabs>
        <w:spacing w:before="240"/>
      </w:pPr>
      <w:bookmarkStart w:id="37" w:name="_Toc35000577"/>
      <w:r>
        <w:t>Description</w:t>
      </w:r>
      <w:bookmarkEnd w:id="37"/>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3521138"/>
            <wp:effectExtent l="0" t="0" r="0" b="0"/>
            <wp:docPr id="3" name="Picture -695927344.jpg" descr="-69592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5927344.jpg"/>
                    <pic:cNvPicPr/>
                  </pic:nvPicPr>
                  <pic:blipFill>
                    <a:blip r:embed="rId17" cstate="print"/>
                    <a:stretch>
                      <a:fillRect/>
                    </a:stretch>
                  </pic:blipFill>
                  <pic:spPr>
                    <a:xfrm>
                      <a:off x="0" y="0"/>
                      <a:ext cx="6570980" cy="3521138"/>
                    </a:xfrm>
                    <a:prstGeom prst="rect">
                      <a:avLst/>
                    </a:prstGeom>
                  </pic:spPr>
                </pic:pic>
              </a:graphicData>
            </a:graphic>
          </wp:inline>
        </w:drawing>
      </w:r>
    </w:p>
    <w:p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E31117" w:rsidRPr="00574E26">
        <w:rPr>
          <w:rFonts w:cs="Arial"/>
        </w:rPr>
        <w:t>Check Feature Status</w:t>
      </w:r>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2288251"/>
            <wp:effectExtent l="0" t="0" r="0" b="0"/>
            <wp:docPr id="5" name="Picture -1947765375.jpg" descr="-1947765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47765375.jpg"/>
                    <pic:cNvPicPr/>
                  </pic:nvPicPr>
                  <pic:blipFill>
                    <a:blip r:embed="rId18" cstate="print"/>
                    <a:stretch>
                      <a:fillRect/>
                    </a:stretch>
                  </pic:blipFill>
                  <pic:spPr>
                    <a:xfrm>
                      <a:off x="0" y="0"/>
                      <a:ext cx="6570980" cy="2288251"/>
                    </a:xfrm>
                    <a:prstGeom prst="rect">
                      <a:avLst/>
                    </a:prstGeom>
                  </pic:spPr>
                </pic:pic>
              </a:graphicData>
            </a:graphic>
          </wp:inline>
        </w:drawing>
      </w:r>
    </w:p>
    <w:p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E31117" w:rsidRPr="00574E26">
        <w:rPr>
          <w:rFonts w:cs="Arial"/>
        </w:rPr>
        <w:t>Make Rest space Available</w:t>
      </w:r>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2483296"/>
            <wp:effectExtent l="0" t="0" r="0" b="0"/>
            <wp:docPr id="7" name="Picture 521751505.jpg" descr="52175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1751505.jpg"/>
                    <pic:cNvPicPr/>
                  </pic:nvPicPr>
                  <pic:blipFill>
                    <a:blip r:embed="rId19" cstate="print"/>
                    <a:stretch>
                      <a:fillRect/>
                    </a:stretch>
                  </pic:blipFill>
                  <pic:spPr>
                    <a:xfrm>
                      <a:off x="0" y="0"/>
                      <a:ext cx="6570980" cy="2483296"/>
                    </a:xfrm>
                    <a:prstGeom prst="rect">
                      <a:avLst/>
                    </a:prstGeom>
                  </pic:spPr>
                </pic:pic>
              </a:graphicData>
            </a:graphic>
          </wp:inline>
        </w:drawing>
      </w:r>
    </w:p>
    <w:p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E31117" w:rsidRPr="00574E26">
        <w:rPr>
          <w:rFonts w:cs="Arial"/>
        </w:rPr>
        <w:t>Make Work Space Available</w:t>
      </w:r>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3585429"/>
            <wp:effectExtent l="0" t="0" r="0" b="0"/>
            <wp:docPr id="9" name="Picture -480608521.jpg" descr="-480608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0608521.jpg"/>
                    <pic:cNvPicPr/>
                  </pic:nvPicPr>
                  <pic:blipFill>
                    <a:blip r:embed="rId20" cstate="print"/>
                    <a:stretch>
                      <a:fillRect/>
                    </a:stretch>
                  </pic:blipFill>
                  <pic:spPr>
                    <a:xfrm>
                      <a:off x="0" y="0"/>
                      <a:ext cx="6570980" cy="3585429"/>
                    </a:xfrm>
                    <a:prstGeom prst="rect">
                      <a:avLst/>
                    </a:prstGeom>
                  </pic:spPr>
                </pic:pic>
              </a:graphicData>
            </a:graphic>
          </wp:inline>
        </w:drawing>
      </w:r>
    </w:p>
    <w:p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E31117" w:rsidRPr="00574E26">
        <w:rPr>
          <w:rFonts w:cs="Arial"/>
        </w:rPr>
        <w:t>Update SSW Personalization</w:t>
      </w:r>
    </w:p>
    <w:p w:rsidR="00E31117" w:rsidRPr="00E714D5" w:rsidRDefault="00E31117" w:rsidP="00072314"/>
    <w:p w:rsidR="00072314" w:rsidRDefault="00072314" w:rsidP="00072314">
      <w:pPr>
        <w:pStyle w:val="Heading3"/>
        <w:keepNext w:val="0"/>
        <w:tabs>
          <w:tab w:val="clear" w:pos="900"/>
          <w:tab w:val="left" w:pos="709"/>
          <w:tab w:val="left" w:pos="851"/>
        </w:tabs>
        <w:spacing w:before="240"/>
      </w:pPr>
      <w:bookmarkStart w:id="38" w:name="_Toc35000578"/>
      <w:r>
        <w:t>Function List</w:t>
      </w:r>
      <w:bookmarkEnd w:id="38"/>
    </w:p>
    <w:p w:rsidR="00072314" w:rsidRDefault="00072314" w:rsidP="00072314">
      <w:pPr>
        <w:pStyle w:val="BodyText"/>
        <w:rPr>
          <w:lang w:val="en-US"/>
        </w:rPr>
      </w:pPr>
      <w:r>
        <w:rPr>
          <w:lang w:val="en-US"/>
        </w:rPr>
        <w:t xml:space="preserve">The following functions </w:t>
      </w:r>
      <w:r>
        <w:t xml:space="preserve">from the </w:t>
      </w:r>
      <w:hyperlink r:id="rId21" w:history="1">
        <w:r w:rsidRPr="003C6F08">
          <w:rPr>
            <w:rStyle w:val="Hyperlink"/>
          </w:rPr>
          <w:t>Global Feature &amp; Function List</w:t>
        </w:r>
      </w:hyperlink>
      <w:r>
        <w:t xml:space="preserve"> </w:t>
      </w:r>
      <w:r>
        <w:rPr>
          <w:lang w:val="en-US"/>
        </w:rPr>
        <w:t>are referenced in this Feature Implementation Specification:</w:t>
      </w:r>
    </w:p>
    <w:p w:rsidR="00072314" w:rsidRPr="0094354A" w:rsidRDefault="00072314" w:rsidP="00072314"/>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lastRenderedPageBreak/>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Manage User Selection</w:t>
            </w:r>
          </w:p>
        </w:tc>
        <w:tc>
          <w:tcPr>
            <w:tcW w:w="5702" w:type="dxa"/>
          </w:tcPr>
          <w:p w:rsidR="000963DA" w:rsidRDefault="00E31117" w:rsidP="00E31117">
            <w:pPr>
              <w:pStyle w:val="BodyText"/>
              <w:rPr>
                <w:lang w:val="en-US"/>
              </w:rPr>
            </w:pPr>
            <w:r>
              <w:rPr>
                <w:lang w:val="en-US"/>
              </w:rPr>
              <w:t>System Function responsible for managing User Selection</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Provide ModeSelection Feedback</w:t>
            </w:r>
          </w:p>
        </w:tc>
        <w:tc>
          <w:tcPr>
            <w:tcW w:w="5702" w:type="dxa"/>
          </w:tcPr>
          <w:p w:rsidR="000963DA" w:rsidRDefault="00E31117" w:rsidP="00E31117">
            <w:pPr>
              <w:pStyle w:val="BodyText"/>
              <w:rPr>
                <w:lang w:val="en-US"/>
              </w:rPr>
            </w:pPr>
            <w:r>
              <w:rPr>
                <w:lang w:val="en-US"/>
              </w:rPr>
              <w:t>System function responsible for providing user about the mode selection</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Verify Feature Status</w:t>
            </w:r>
          </w:p>
        </w:tc>
        <w:tc>
          <w:tcPr>
            <w:tcW w:w="5702" w:type="dxa"/>
          </w:tcPr>
          <w:p w:rsidR="000963DA" w:rsidRDefault="00E31117" w:rsidP="00E31117">
            <w:pPr>
              <w:pStyle w:val="BodyText"/>
              <w:rPr>
                <w:lang w:val="en-US"/>
              </w:rPr>
            </w:pPr>
            <w:r>
              <w:rPr>
                <w:lang w:val="en-US"/>
              </w:rPr>
              <w:t>This Function verifies the User Input , vehicle Status and Vehicle Configuration and provides State Selection signal and HMI Feedback</w:t>
            </w:r>
          </w:p>
        </w:tc>
      </w:tr>
    </w:tbl>
    <w:p w:rsidR="00E31117" w:rsidRPr="00054B83" w:rsidRDefault="00E443A9" w:rsidP="00E31117">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E31117" w:rsidRPr="00A13A7B">
        <w:t>List of Functions</w:t>
      </w:r>
      <w:r w:rsidR="00E31117">
        <w:t xml:space="preserve"> on </w:t>
      </w:r>
      <w:r w:rsidR="00E31117">
        <w:rPr>
          <w:rFonts w:cs="Arial"/>
        </w:rPr>
        <w:t>Check Feature Status</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Steering Column Arbitration</w:t>
            </w:r>
          </w:p>
        </w:tc>
        <w:tc>
          <w:tcPr>
            <w:tcW w:w="5702" w:type="dxa"/>
          </w:tcPr>
          <w:p w:rsidR="000963DA" w:rsidRDefault="00E31117" w:rsidP="00E31117">
            <w:pPr>
              <w:pStyle w:val="BodyText"/>
              <w:rPr>
                <w:lang w:val="en-US"/>
              </w:rPr>
            </w:pPr>
            <w:r>
              <w:rPr>
                <w:lang w:val="en-US"/>
              </w:rPr>
              <w:t>A System Function responsible for preparing the Steering Column to Arbitrate and send the respective command to Arbitrate Steering Column to next functions</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Check for Transition Termination</w:t>
            </w:r>
          </w:p>
        </w:tc>
        <w:tc>
          <w:tcPr>
            <w:tcW w:w="5702" w:type="dxa"/>
          </w:tcPr>
          <w:p w:rsidR="000963DA" w:rsidRDefault="00E31117" w:rsidP="00E31117">
            <w:pPr>
              <w:pStyle w:val="BodyText"/>
              <w:rPr>
                <w:lang w:val="en-US"/>
              </w:rPr>
            </w:pPr>
            <w:r>
              <w:rPr>
                <w:lang w:val="en-US"/>
              </w:rPr>
              <w:t>This system Functions check all the terminate signals information from Seat , steering Column and Tray Table and verifies if termination of transition is necessary</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DeInhibition</w:t>
            </w:r>
          </w:p>
        </w:tc>
        <w:tc>
          <w:tcPr>
            <w:tcW w:w="5702" w:type="dxa"/>
          </w:tcPr>
          <w:p w:rsidR="000963DA" w:rsidRDefault="00E31117" w:rsidP="00E31117">
            <w:pPr>
              <w:pStyle w:val="BodyText"/>
              <w:rPr>
                <w:lang w:val="en-US"/>
              </w:rPr>
            </w:pPr>
            <w:r>
              <w:rPr>
                <w:lang w:val="en-US"/>
              </w:rPr>
              <w:t>Depending upon State Selection Signal this function sends a request to DeInhibit Drive Control</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Manage Feature Arbitration Feedback</w:t>
            </w:r>
          </w:p>
        </w:tc>
        <w:tc>
          <w:tcPr>
            <w:tcW w:w="5702" w:type="dxa"/>
          </w:tcPr>
          <w:p w:rsidR="000963DA" w:rsidRDefault="00E31117" w:rsidP="00E31117">
            <w:pPr>
              <w:pStyle w:val="BodyText"/>
              <w:rPr>
                <w:lang w:val="en-US"/>
              </w:rPr>
            </w:pPr>
            <w:r>
              <w:rPr>
                <w:lang w:val="en-US"/>
              </w:rPr>
              <w:t>This System Function will take care of Conveying the Feedback to User about the mode transition</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Inhibition</w:t>
            </w:r>
          </w:p>
        </w:tc>
        <w:tc>
          <w:tcPr>
            <w:tcW w:w="5702" w:type="dxa"/>
          </w:tcPr>
          <w:p w:rsidR="000963DA" w:rsidRDefault="00E31117" w:rsidP="00E31117">
            <w:pPr>
              <w:pStyle w:val="BodyText"/>
              <w:rPr>
                <w:lang w:val="en-US"/>
              </w:rPr>
            </w:pPr>
            <w:r>
              <w:rPr>
                <w:lang w:val="en-US"/>
              </w:rPr>
              <w:t>Depending upon State Selection Signal this function sends a request to Inhibit Drive Control</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DeInhibition</w:t>
            </w:r>
          </w:p>
        </w:tc>
        <w:tc>
          <w:tcPr>
            <w:tcW w:w="5702" w:type="dxa"/>
          </w:tcPr>
          <w:p w:rsidR="000963DA" w:rsidRDefault="00E31117" w:rsidP="00E31117">
            <w:pPr>
              <w:pStyle w:val="BodyText"/>
              <w:rPr>
                <w:lang w:val="en-US"/>
              </w:rPr>
            </w:pPr>
            <w:r>
              <w:rPr>
                <w:lang w:val="en-US"/>
              </w:rPr>
              <w:t>System Function responsible for DeInhibition as per Depending upon State Selection Signal this function sends a request to DeInhibit Drive Control</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Verify Drive Control Status</w:t>
            </w:r>
          </w:p>
        </w:tc>
        <w:tc>
          <w:tcPr>
            <w:tcW w:w="5702" w:type="dxa"/>
          </w:tcPr>
          <w:p w:rsidR="000963DA" w:rsidRDefault="00E31117" w:rsidP="00E31117">
            <w:pPr>
              <w:pStyle w:val="BodyText"/>
              <w:rPr>
                <w:lang w:val="en-US"/>
              </w:rPr>
            </w:pPr>
            <w:r>
              <w:rPr>
                <w:lang w:val="en-US"/>
              </w:rPr>
              <w:t>System Function responsible for Verify the Drive Control Status Before Actuating the feature</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Control SSC Functionality</w:t>
            </w:r>
          </w:p>
        </w:tc>
        <w:tc>
          <w:tcPr>
            <w:tcW w:w="5702" w:type="dxa"/>
          </w:tcPr>
          <w:p w:rsidR="000963DA" w:rsidRDefault="00E31117" w:rsidP="00E31117">
            <w:pPr>
              <w:pStyle w:val="BodyText"/>
              <w:rPr>
                <w:lang w:val="en-US"/>
              </w:rPr>
            </w:pPr>
            <w:r>
              <w:rPr>
                <w:lang w:val="en-US"/>
              </w:rPr>
              <w:t>When received State selection signal for mode transition , this function issues individual requests to Seat, steering Column and Tray Table after verifying the Inhibit status and Provide a cause of Failure if the transition is not possible</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Seat Arbitration</w:t>
            </w:r>
          </w:p>
        </w:tc>
        <w:tc>
          <w:tcPr>
            <w:tcW w:w="5702" w:type="dxa"/>
          </w:tcPr>
          <w:p w:rsidR="000963DA" w:rsidRDefault="00E31117" w:rsidP="00E31117">
            <w:pPr>
              <w:pStyle w:val="BodyText"/>
              <w:rPr>
                <w:lang w:val="en-US"/>
              </w:rPr>
            </w:pPr>
            <w:r>
              <w:rPr>
                <w:lang w:val="en-US"/>
              </w:rPr>
              <w:t>This System Function responsible for preparing the Seat to Arbitrate and send the respective request to Driver Seat System</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DeInhibition</w:t>
            </w:r>
          </w:p>
        </w:tc>
        <w:tc>
          <w:tcPr>
            <w:tcW w:w="5702" w:type="dxa"/>
          </w:tcPr>
          <w:p w:rsidR="00191131" w:rsidRDefault="00B5433B">
            <w:r>
              <w:t xml:space="preserve">System Function responsible for Requesting the Drive Control ( Locomotion and Driver Airbag) </w:t>
            </w:r>
            <w:proofErr w:type="spellStart"/>
            <w:r>
              <w:t>Deinhibition</w:t>
            </w:r>
            <w:proofErr w:type="spellEnd"/>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Actuate Steering Column</w:t>
            </w:r>
          </w:p>
        </w:tc>
        <w:tc>
          <w:tcPr>
            <w:tcW w:w="5702" w:type="dxa"/>
          </w:tcPr>
          <w:p w:rsidR="000963DA" w:rsidRDefault="00E31117" w:rsidP="00E31117">
            <w:pPr>
              <w:pStyle w:val="BodyText"/>
              <w:rPr>
                <w:lang w:val="en-US"/>
              </w:rPr>
            </w:pPr>
            <w:r>
              <w:rPr>
                <w:lang w:val="en-US"/>
              </w:rPr>
              <w:t>System Function Responsible for Actuating Steering Column as per request from Feature Controller</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Inhibition</w:t>
            </w:r>
          </w:p>
        </w:tc>
        <w:tc>
          <w:tcPr>
            <w:tcW w:w="5702" w:type="dxa"/>
          </w:tcPr>
          <w:p w:rsidR="000963DA" w:rsidRDefault="00E31117" w:rsidP="00E31117">
            <w:pPr>
              <w:pStyle w:val="BodyText"/>
              <w:rPr>
                <w:lang w:val="en-US"/>
              </w:rPr>
            </w:pPr>
            <w:r>
              <w:rPr>
                <w:lang w:val="en-US"/>
              </w:rPr>
              <w:t>System Function responsible for Inhibition as per Depending upon State Selection Signal this function sends a request to Inhibit Drive Control</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DeInhibition</w:t>
            </w:r>
          </w:p>
        </w:tc>
        <w:tc>
          <w:tcPr>
            <w:tcW w:w="5702" w:type="dxa"/>
          </w:tcPr>
          <w:p w:rsidR="000963DA" w:rsidRDefault="00E31117" w:rsidP="00E31117">
            <w:pPr>
              <w:pStyle w:val="BodyText"/>
              <w:rPr>
                <w:lang w:val="en-US"/>
              </w:rPr>
            </w:pPr>
            <w:r>
              <w:rPr>
                <w:lang w:val="en-US"/>
              </w:rPr>
              <w:t>Depending upon State Selection Signal this function sends a request to DeInhibit Drive Control</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DeInhibition</w:t>
            </w:r>
          </w:p>
        </w:tc>
        <w:tc>
          <w:tcPr>
            <w:tcW w:w="5702" w:type="dxa"/>
          </w:tcPr>
          <w:p w:rsidR="000963DA" w:rsidRDefault="00E31117" w:rsidP="00E31117">
            <w:pPr>
              <w:pStyle w:val="BodyText"/>
              <w:rPr>
                <w:lang w:val="en-US"/>
              </w:rPr>
            </w:pPr>
            <w:r>
              <w:rPr>
                <w:lang w:val="en-US"/>
              </w:rPr>
              <w:t>Depending upon State Selection Signal this function sends a request to DeInhibit Drive Control</w:t>
            </w:r>
          </w:p>
        </w:tc>
      </w:tr>
    </w:tbl>
    <w:p w:rsidR="00E31117" w:rsidRPr="00054B83" w:rsidRDefault="00E443A9" w:rsidP="00E31117">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E31117" w:rsidRPr="00A13A7B">
        <w:t>List of Functions</w:t>
      </w:r>
      <w:r w:rsidR="00E31117">
        <w:t xml:space="preserve"> on </w:t>
      </w:r>
      <w:r w:rsidR="00E31117">
        <w:rPr>
          <w:rFonts w:cs="Arial"/>
        </w:rPr>
        <w:t>Make Rest space Available</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Steering Column Arbitration</w:t>
            </w:r>
          </w:p>
        </w:tc>
        <w:tc>
          <w:tcPr>
            <w:tcW w:w="5702" w:type="dxa"/>
          </w:tcPr>
          <w:p w:rsidR="000963DA" w:rsidRDefault="00E31117" w:rsidP="00E31117">
            <w:pPr>
              <w:pStyle w:val="BodyText"/>
              <w:rPr>
                <w:lang w:val="en-US"/>
              </w:rPr>
            </w:pPr>
            <w:r>
              <w:rPr>
                <w:lang w:val="en-US"/>
              </w:rPr>
              <w:t>A System Function responsible for preparing the Steering Column to Arbitrate and send the respective command to Arbitrate Steering Column to next functions</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Check for Transition Termination</w:t>
            </w:r>
          </w:p>
        </w:tc>
        <w:tc>
          <w:tcPr>
            <w:tcW w:w="5702" w:type="dxa"/>
          </w:tcPr>
          <w:p w:rsidR="000963DA" w:rsidRDefault="00E31117" w:rsidP="00E31117">
            <w:pPr>
              <w:pStyle w:val="BodyText"/>
              <w:rPr>
                <w:lang w:val="en-US"/>
              </w:rPr>
            </w:pPr>
            <w:r>
              <w:rPr>
                <w:lang w:val="en-US"/>
              </w:rPr>
              <w:t>This system Functions check all the terminate signals information from Seat , steering Column and Tray Table and verifies if termination of transition is necessary</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Tray Arbitration</w:t>
            </w:r>
          </w:p>
        </w:tc>
        <w:tc>
          <w:tcPr>
            <w:tcW w:w="5702" w:type="dxa"/>
          </w:tcPr>
          <w:p w:rsidR="000963DA" w:rsidRDefault="00E31117" w:rsidP="00E31117">
            <w:pPr>
              <w:pStyle w:val="BodyText"/>
              <w:rPr>
                <w:lang w:val="en-US"/>
              </w:rPr>
            </w:pPr>
            <w:r>
              <w:rPr>
                <w:lang w:val="en-US"/>
              </w:rPr>
              <w:t>This System Function is responsible for preparing the Tray to Arbitrate and send the respective command for Arbitrating tray to other functions</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DeInhibition</w:t>
            </w:r>
          </w:p>
        </w:tc>
        <w:tc>
          <w:tcPr>
            <w:tcW w:w="5702" w:type="dxa"/>
          </w:tcPr>
          <w:p w:rsidR="000963DA" w:rsidRDefault="00E31117" w:rsidP="00E31117">
            <w:pPr>
              <w:pStyle w:val="BodyText"/>
              <w:rPr>
                <w:lang w:val="en-US"/>
              </w:rPr>
            </w:pPr>
            <w:r>
              <w:rPr>
                <w:lang w:val="en-US"/>
              </w:rPr>
              <w:t>Depending upon State Selection Signal this function sends a request to DeInhibit Drive Control</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Manage Feature Arbitration Feedback</w:t>
            </w:r>
          </w:p>
        </w:tc>
        <w:tc>
          <w:tcPr>
            <w:tcW w:w="5702" w:type="dxa"/>
          </w:tcPr>
          <w:p w:rsidR="000963DA" w:rsidRDefault="00E31117" w:rsidP="00E31117">
            <w:pPr>
              <w:pStyle w:val="BodyText"/>
              <w:rPr>
                <w:lang w:val="en-US"/>
              </w:rPr>
            </w:pPr>
            <w:r>
              <w:rPr>
                <w:lang w:val="en-US"/>
              </w:rPr>
              <w:t>This System Function will take care of Conveying the Feedback to User about the mode transition</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Inhibition</w:t>
            </w:r>
          </w:p>
        </w:tc>
        <w:tc>
          <w:tcPr>
            <w:tcW w:w="5702" w:type="dxa"/>
          </w:tcPr>
          <w:p w:rsidR="000963DA" w:rsidRDefault="00E31117" w:rsidP="00E31117">
            <w:pPr>
              <w:pStyle w:val="BodyText"/>
              <w:rPr>
                <w:lang w:val="en-US"/>
              </w:rPr>
            </w:pPr>
            <w:r>
              <w:rPr>
                <w:lang w:val="en-US"/>
              </w:rPr>
              <w:t>Depending upon State Selection Signal this function sends a request to Inhibit Drive Control</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Drive Control DeInhibition</w:t>
            </w:r>
          </w:p>
        </w:tc>
        <w:tc>
          <w:tcPr>
            <w:tcW w:w="5702" w:type="dxa"/>
          </w:tcPr>
          <w:p w:rsidR="000963DA" w:rsidRDefault="00E31117" w:rsidP="00E31117">
            <w:pPr>
              <w:pStyle w:val="BodyText"/>
              <w:rPr>
                <w:lang w:val="en-US"/>
              </w:rPr>
            </w:pPr>
            <w:r>
              <w:rPr>
                <w:lang w:val="en-US"/>
              </w:rPr>
              <w:t>System Function responsible for DeInhibition as per Depending upon State Selection Signal this function sends a request to DeInhibit Drive Control</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Actuate Tray</w:t>
            </w:r>
          </w:p>
        </w:tc>
        <w:tc>
          <w:tcPr>
            <w:tcW w:w="5702" w:type="dxa"/>
          </w:tcPr>
          <w:p w:rsidR="000963DA" w:rsidRDefault="00E31117" w:rsidP="00E31117">
            <w:pPr>
              <w:pStyle w:val="BodyText"/>
              <w:rPr>
                <w:lang w:val="en-US"/>
              </w:rPr>
            </w:pPr>
            <w:r>
              <w:rPr>
                <w:lang w:val="en-US"/>
              </w:rPr>
              <w:t>System Function responsible for Actuating Tray based on requests</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Seat Arbitration</w:t>
            </w:r>
          </w:p>
        </w:tc>
        <w:tc>
          <w:tcPr>
            <w:tcW w:w="5702" w:type="dxa"/>
          </w:tcPr>
          <w:p w:rsidR="000963DA" w:rsidRDefault="00E31117" w:rsidP="00E31117">
            <w:pPr>
              <w:pStyle w:val="BodyText"/>
              <w:rPr>
                <w:lang w:val="en-US"/>
              </w:rPr>
            </w:pPr>
            <w:r>
              <w:rPr>
                <w:lang w:val="en-US"/>
              </w:rPr>
              <w:t>This System Function responsible for preparing the Seat to Arbitrate and send the respective request to Driver Seat System</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Verify Drive Control Status</w:t>
            </w:r>
          </w:p>
        </w:tc>
        <w:tc>
          <w:tcPr>
            <w:tcW w:w="5702" w:type="dxa"/>
          </w:tcPr>
          <w:p w:rsidR="000963DA" w:rsidRDefault="00E31117" w:rsidP="00E31117">
            <w:pPr>
              <w:pStyle w:val="BodyText"/>
              <w:rPr>
                <w:lang w:val="en-US"/>
              </w:rPr>
            </w:pPr>
            <w:r>
              <w:rPr>
                <w:lang w:val="en-US"/>
              </w:rPr>
              <w:t>System Function responsible for Verify the Drive Control Status Before Actuating the feature</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Control SSC Functionality</w:t>
            </w:r>
          </w:p>
        </w:tc>
        <w:tc>
          <w:tcPr>
            <w:tcW w:w="5702" w:type="dxa"/>
          </w:tcPr>
          <w:p w:rsidR="000963DA" w:rsidRDefault="00E31117" w:rsidP="00E31117">
            <w:pPr>
              <w:pStyle w:val="BodyText"/>
              <w:rPr>
                <w:lang w:val="en-US"/>
              </w:rPr>
            </w:pPr>
            <w:r>
              <w:rPr>
                <w:lang w:val="en-US"/>
              </w:rPr>
              <w:t>When received State selection signal for mode transition , this function issues individual requests to Seat, steering Column and Tray Table after verifying the Inhibit status and Provide a cause of Failure if the transition is not possible</w:t>
            </w:r>
          </w:p>
        </w:tc>
      </w:tr>
      <w:tr w:rsidR="00B5433B" w:rsidRPr="00BB0EAC" w:rsidTr="00E31117">
        <w:tc>
          <w:tcPr>
            <w:tcW w:w="1163" w:type="dxa"/>
          </w:tcPr>
          <w:p w:rsidR="00B5433B" w:rsidRDefault="00B5433B" w:rsidP="00B5433B"/>
        </w:tc>
        <w:tc>
          <w:tcPr>
            <w:tcW w:w="3402" w:type="dxa"/>
          </w:tcPr>
          <w:p w:rsidR="00B5433B" w:rsidRDefault="00B5433B" w:rsidP="00B5433B">
            <w:r>
              <w:rPr>
                <w:rFonts w:cs="Arial"/>
                <w:bCs/>
              </w:rPr>
              <w:t xml:space="preserve">(action) </w:t>
            </w:r>
            <w:r w:rsidRPr="00C15D3D">
              <w:t>Request Drive Control DeInhibition</w:t>
            </w:r>
          </w:p>
        </w:tc>
        <w:tc>
          <w:tcPr>
            <w:tcW w:w="5702" w:type="dxa"/>
          </w:tcPr>
          <w:p w:rsidR="00B5433B" w:rsidRDefault="00B5433B" w:rsidP="00B5433B">
            <w:r>
              <w:t xml:space="preserve">System Function responsible for Requesting the Drive Control ( Locomotion and Driver Airbag) </w:t>
            </w:r>
            <w:proofErr w:type="spellStart"/>
            <w:r>
              <w:t>Deinhibition</w:t>
            </w:r>
            <w:proofErr w:type="spellEnd"/>
          </w:p>
        </w:tc>
      </w:tr>
      <w:tr w:rsidR="00B5433B" w:rsidRPr="00BB0EAC" w:rsidTr="00E31117">
        <w:tc>
          <w:tcPr>
            <w:tcW w:w="1163" w:type="dxa"/>
          </w:tcPr>
          <w:p w:rsidR="00B5433B" w:rsidRDefault="00B5433B" w:rsidP="00B5433B"/>
        </w:tc>
        <w:tc>
          <w:tcPr>
            <w:tcW w:w="3402" w:type="dxa"/>
          </w:tcPr>
          <w:p w:rsidR="00B5433B" w:rsidRDefault="00B5433B" w:rsidP="00B5433B">
            <w:r>
              <w:rPr>
                <w:rFonts w:cs="Arial"/>
                <w:bCs/>
              </w:rPr>
              <w:t xml:space="preserve">(action) </w:t>
            </w:r>
            <w:r w:rsidRPr="00C15D3D">
              <w:t>Actuate Steering Column</w:t>
            </w:r>
          </w:p>
        </w:tc>
        <w:tc>
          <w:tcPr>
            <w:tcW w:w="5702" w:type="dxa"/>
          </w:tcPr>
          <w:p w:rsidR="00B5433B" w:rsidRDefault="00B5433B" w:rsidP="00B5433B">
            <w:pPr>
              <w:pStyle w:val="BodyText"/>
              <w:rPr>
                <w:lang w:val="en-US"/>
              </w:rPr>
            </w:pPr>
            <w:r>
              <w:rPr>
                <w:lang w:val="en-US"/>
              </w:rPr>
              <w:t>System Function Responsible for Actuating Steering Column as per request from Feature Controller</w:t>
            </w:r>
          </w:p>
        </w:tc>
      </w:tr>
      <w:tr w:rsidR="00B5433B" w:rsidRPr="00BB0EAC" w:rsidTr="00E31117">
        <w:tc>
          <w:tcPr>
            <w:tcW w:w="1163" w:type="dxa"/>
          </w:tcPr>
          <w:p w:rsidR="00B5433B" w:rsidRDefault="00B5433B" w:rsidP="00B5433B"/>
        </w:tc>
        <w:tc>
          <w:tcPr>
            <w:tcW w:w="3402" w:type="dxa"/>
          </w:tcPr>
          <w:p w:rsidR="00B5433B" w:rsidRDefault="00B5433B" w:rsidP="00B5433B">
            <w:r>
              <w:rPr>
                <w:rFonts w:cs="Arial"/>
                <w:bCs/>
              </w:rPr>
              <w:t xml:space="preserve">(action) </w:t>
            </w:r>
            <w:r w:rsidRPr="00C15D3D">
              <w:t>Request Drive Control Inhibition</w:t>
            </w:r>
          </w:p>
        </w:tc>
        <w:tc>
          <w:tcPr>
            <w:tcW w:w="5702" w:type="dxa"/>
          </w:tcPr>
          <w:p w:rsidR="00B5433B" w:rsidRDefault="00B5433B" w:rsidP="00B5433B">
            <w:pPr>
              <w:pStyle w:val="BodyText"/>
              <w:rPr>
                <w:lang w:val="en-US"/>
              </w:rPr>
            </w:pPr>
            <w:r>
              <w:rPr>
                <w:lang w:val="en-US"/>
              </w:rPr>
              <w:t>System Function responsible for Inhibition as per Depending upon State Selection Signal this function sends a request to Inhibit Drive Control</w:t>
            </w:r>
          </w:p>
        </w:tc>
      </w:tr>
      <w:tr w:rsidR="00B5433B" w:rsidRPr="00BB0EAC" w:rsidTr="00E31117">
        <w:tc>
          <w:tcPr>
            <w:tcW w:w="1163" w:type="dxa"/>
          </w:tcPr>
          <w:p w:rsidR="00B5433B" w:rsidRDefault="00B5433B" w:rsidP="00B5433B"/>
        </w:tc>
        <w:tc>
          <w:tcPr>
            <w:tcW w:w="3402" w:type="dxa"/>
          </w:tcPr>
          <w:p w:rsidR="00B5433B" w:rsidRDefault="00B5433B" w:rsidP="00B5433B">
            <w:r>
              <w:rPr>
                <w:rFonts w:cs="Arial"/>
                <w:bCs/>
              </w:rPr>
              <w:t xml:space="preserve">(action) </w:t>
            </w:r>
            <w:r w:rsidRPr="00C15D3D">
              <w:t>Request Drive Control DeInhibition</w:t>
            </w:r>
          </w:p>
        </w:tc>
        <w:tc>
          <w:tcPr>
            <w:tcW w:w="5702" w:type="dxa"/>
          </w:tcPr>
          <w:p w:rsidR="00B5433B" w:rsidRDefault="00B5433B" w:rsidP="00B5433B">
            <w:pPr>
              <w:pStyle w:val="BodyText"/>
              <w:rPr>
                <w:lang w:val="en-US"/>
              </w:rPr>
            </w:pPr>
            <w:r>
              <w:rPr>
                <w:lang w:val="en-US"/>
              </w:rPr>
              <w:t>Depending upon State Selection Signal this function sends a request to DeInhibit Drive Control</w:t>
            </w:r>
          </w:p>
        </w:tc>
      </w:tr>
      <w:tr w:rsidR="00B5433B" w:rsidRPr="00BB0EAC" w:rsidTr="00E31117">
        <w:tc>
          <w:tcPr>
            <w:tcW w:w="1163" w:type="dxa"/>
          </w:tcPr>
          <w:p w:rsidR="00B5433B" w:rsidRDefault="00B5433B" w:rsidP="00B5433B"/>
        </w:tc>
        <w:tc>
          <w:tcPr>
            <w:tcW w:w="3402" w:type="dxa"/>
          </w:tcPr>
          <w:p w:rsidR="00B5433B" w:rsidRDefault="00B5433B" w:rsidP="00B5433B">
            <w:r>
              <w:rPr>
                <w:rFonts w:cs="Arial"/>
                <w:bCs/>
              </w:rPr>
              <w:t xml:space="preserve">(action) </w:t>
            </w:r>
            <w:r w:rsidRPr="00C15D3D">
              <w:t>Request Drive Control DeInhibition</w:t>
            </w:r>
          </w:p>
        </w:tc>
        <w:tc>
          <w:tcPr>
            <w:tcW w:w="5702" w:type="dxa"/>
          </w:tcPr>
          <w:p w:rsidR="00B5433B" w:rsidRDefault="00B5433B" w:rsidP="00B5433B">
            <w:pPr>
              <w:pStyle w:val="BodyText"/>
              <w:rPr>
                <w:lang w:val="en-US"/>
              </w:rPr>
            </w:pPr>
            <w:r>
              <w:rPr>
                <w:lang w:val="en-US"/>
              </w:rPr>
              <w:t>Depending upon State Selection Signal this function sends a request to DeInhibit Drive Control</w:t>
            </w:r>
          </w:p>
        </w:tc>
      </w:tr>
    </w:tbl>
    <w:p w:rsidR="00E31117" w:rsidRPr="00054B83" w:rsidRDefault="00E443A9" w:rsidP="00E31117">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E31117" w:rsidRPr="00A13A7B">
        <w:t>List of Functions</w:t>
      </w:r>
      <w:r w:rsidR="00E31117">
        <w:t xml:space="preserve"> on </w:t>
      </w:r>
      <w:r w:rsidR="00E31117">
        <w:rPr>
          <w:rFonts w:cs="Arial"/>
        </w:rPr>
        <w:t>Make Work Space Available</w:t>
      </w:r>
    </w:p>
    <w:p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rsidTr="00E31117">
        <w:trPr>
          <w:tblHeader/>
        </w:trPr>
        <w:tc>
          <w:tcPr>
            <w:tcW w:w="1163" w:type="dxa"/>
            <w:shd w:val="pct20" w:color="auto" w:fill="FFFFFF"/>
            <w:vAlign w:val="center"/>
          </w:tcPr>
          <w:p w:rsidR="00E31117" w:rsidRPr="00C15D3D" w:rsidRDefault="00E31117" w:rsidP="00E31117">
            <w:pPr>
              <w:rPr>
                <w:b/>
              </w:rPr>
            </w:pPr>
            <w:r w:rsidRPr="00C15D3D">
              <w:rPr>
                <w:b/>
              </w:rPr>
              <w:t xml:space="preserve">Function </w:t>
            </w:r>
            <w:r>
              <w:rPr>
                <w:b/>
              </w:rPr>
              <w:t>ID</w:t>
            </w:r>
          </w:p>
        </w:tc>
        <w:tc>
          <w:tcPr>
            <w:tcW w:w="3402" w:type="dxa"/>
            <w:shd w:val="pct20" w:color="auto" w:fill="FFFFFF"/>
          </w:tcPr>
          <w:p w:rsidR="00E31117" w:rsidRPr="007C20FA" w:rsidRDefault="00E31117" w:rsidP="00E31117">
            <w:pPr>
              <w:pStyle w:val="Caption"/>
              <w:jc w:val="left"/>
            </w:pPr>
            <w:r>
              <w:t>Function</w:t>
            </w:r>
            <w:r w:rsidRPr="004E7B74">
              <w:t xml:space="preserve"> </w:t>
            </w:r>
            <w:r>
              <w:t>Name</w:t>
            </w:r>
          </w:p>
        </w:tc>
        <w:tc>
          <w:tcPr>
            <w:tcW w:w="5702" w:type="dxa"/>
            <w:shd w:val="pct20" w:color="auto" w:fill="FFFFFF"/>
          </w:tcPr>
          <w:p w:rsidR="00E31117" w:rsidRPr="007C20FA" w:rsidRDefault="00E31117" w:rsidP="00E31117">
            <w:pPr>
              <w:pStyle w:val="Caption"/>
              <w:jc w:val="left"/>
            </w:pPr>
            <w:r>
              <w:t>Function</w:t>
            </w:r>
            <w:r w:rsidRPr="004E7B74">
              <w:t xml:space="preserve"> Description</w:t>
            </w:r>
          </w:p>
        </w:tc>
      </w:tr>
      <w:tr w:rsidR="00E31117" w:rsidRPr="00BB0EAC" w:rsidTr="00E31117">
        <w:tc>
          <w:tcPr>
            <w:tcW w:w="1163" w:type="dxa"/>
          </w:tcPr>
          <w:p w:rsidR="00191131" w:rsidRDefault="00191131"/>
        </w:tc>
        <w:tc>
          <w:tcPr>
            <w:tcW w:w="3402" w:type="dxa"/>
          </w:tcPr>
          <w:p w:rsidR="00E31117" w:rsidRDefault="00B21E69" w:rsidP="000963DA">
            <w:r>
              <w:rPr>
                <w:rFonts w:cs="Arial"/>
                <w:bCs/>
              </w:rPr>
              <w:t xml:space="preserve">(action) </w:t>
            </w:r>
            <w:r w:rsidR="00E31117" w:rsidRPr="00C15D3D">
              <w:t>Request SSW Personalization Update</w:t>
            </w:r>
          </w:p>
        </w:tc>
        <w:tc>
          <w:tcPr>
            <w:tcW w:w="5702" w:type="dxa"/>
          </w:tcPr>
          <w:p w:rsidR="000963DA" w:rsidRDefault="00E31117" w:rsidP="00E31117">
            <w:pPr>
              <w:pStyle w:val="BodyText"/>
              <w:rPr>
                <w:lang w:val="en-US"/>
              </w:rPr>
            </w:pPr>
            <w:r>
              <w:rPr>
                <w:lang w:val="en-US"/>
              </w:rPr>
              <w:t>System Function responsible for requesting an Update for Personalization in seat and steering column</w:t>
            </w:r>
          </w:p>
        </w:tc>
      </w:tr>
    </w:tbl>
    <w:p w:rsidR="00E31117" w:rsidRPr="00054B83" w:rsidRDefault="00E443A9" w:rsidP="00E31117">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E31117" w:rsidRPr="00A13A7B">
        <w:t>List of Functions</w:t>
      </w:r>
      <w:r w:rsidR="00E31117">
        <w:t xml:space="preserve"> on </w:t>
      </w:r>
      <w:r w:rsidR="00E31117">
        <w:rPr>
          <w:rFonts w:cs="Arial"/>
        </w:rPr>
        <w:t>Update SSW Personalization</w:t>
      </w:r>
    </w:p>
    <w:p w:rsidR="00072314" w:rsidRPr="00A14F98" w:rsidRDefault="00072314" w:rsidP="00072314"/>
    <w:p w:rsidR="00072314" w:rsidRPr="0008696C" w:rsidRDefault="00072314" w:rsidP="00072314">
      <w:pPr>
        <w:pStyle w:val="Heading3"/>
        <w:keepNext w:val="0"/>
        <w:tabs>
          <w:tab w:val="clear" w:pos="900"/>
          <w:tab w:val="left" w:pos="709"/>
          <w:tab w:val="left" w:pos="851"/>
        </w:tabs>
        <w:spacing w:before="240"/>
      </w:pPr>
      <w:bookmarkStart w:id="39" w:name="_Toc35000579"/>
      <w:r w:rsidRPr="0008696C">
        <w:t>Signal List</w:t>
      </w:r>
      <w:bookmarkEnd w:id="39"/>
    </w:p>
    <w:p w:rsidR="002C3006" w:rsidRDefault="002C3006" w:rsidP="00720A45">
      <w:pPr>
        <w:rPr>
          <w:highlight w:val="green"/>
        </w:rPr>
      </w:pPr>
    </w:p>
    <w:tbl>
      <w:tblPr>
        <w:tblStyle w:val="TableGrid"/>
        <w:tblW w:w="9548" w:type="dxa"/>
        <w:tblLook w:val="04A0" w:firstRow="1" w:lastRow="0" w:firstColumn="1" w:lastColumn="0" w:noHBand="0" w:noVBand="1"/>
      </w:tblPr>
      <w:tblGrid>
        <w:gridCol w:w="4496"/>
        <w:gridCol w:w="2250"/>
        <w:gridCol w:w="2802"/>
      </w:tblGrid>
      <w:tr w:rsidR="00216FAA" w:rsidTr="00091D98">
        <w:tc>
          <w:tcPr>
            <w:tcW w:w="4496" w:type="dxa"/>
            <w:shd w:val="clear" w:color="auto" w:fill="D9D9D9" w:themeFill="background1" w:themeFillShade="D9"/>
            <w:vAlign w:val="bottom"/>
          </w:tcPr>
          <w:p w:rsidR="00216FAA" w:rsidRPr="00F259A8" w:rsidRDefault="00216FAA" w:rsidP="00B11971">
            <w:pPr>
              <w:rPr>
                <w:rFonts w:cs="Arial"/>
                <w:b/>
                <w:color w:val="000000"/>
              </w:rPr>
            </w:pPr>
            <w:r>
              <w:rPr>
                <w:rFonts w:cs="Arial"/>
                <w:b/>
                <w:color w:val="000000"/>
              </w:rPr>
              <w:t>Signal Name</w:t>
            </w:r>
          </w:p>
        </w:tc>
        <w:tc>
          <w:tcPr>
            <w:tcW w:w="2250" w:type="dxa"/>
            <w:shd w:val="clear" w:color="auto" w:fill="D9D9D9" w:themeFill="background1" w:themeFillShade="D9"/>
            <w:vAlign w:val="bottom"/>
          </w:tcPr>
          <w:p w:rsidR="00216FAA" w:rsidRPr="00F259A8" w:rsidRDefault="00216FAA" w:rsidP="00B11971">
            <w:pPr>
              <w:rPr>
                <w:b/>
              </w:rPr>
            </w:pPr>
            <w:r>
              <w:rPr>
                <w:b/>
              </w:rPr>
              <w:t>Description</w:t>
            </w:r>
          </w:p>
        </w:tc>
        <w:tc>
          <w:tcPr>
            <w:tcW w:w="2802" w:type="dxa"/>
            <w:shd w:val="clear" w:color="auto" w:fill="D9D9D9" w:themeFill="background1" w:themeFillShade="D9"/>
          </w:tcPr>
          <w:p w:rsidR="00216FAA" w:rsidRDefault="00216FAA" w:rsidP="00B11971">
            <w:pPr>
              <w:rPr>
                <w:b/>
              </w:rPr>
            </w:pPr>
            <w:r>
              <w:rPr>
                <w:b/>
              </w:rPr>
              <w:t>Details</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DriverAirbagInhibitStatus</w:t>
            </w:r>
          </w:p>
        </w:tc>
        <w:tc>
          <w:tcPr>
            <w:tcW w:w="2250" w:type="dxa"/>
            <w:vAlign w:val="center"/>
          </w:tcPr>
          <w:p w:rsidR="00216FAA" w:rsidRPr="00761226" w:rsidRDefault="00216FAA" w:rsidP="00B11971">
            <w:pPr>
              <w:rPr>
                <w:rFonts w:cs="Arial"/>
              </w:rPr>
            </w:pPr>
            <w:r w:rsidRPr="00761226">
              <w:rPr>
                <w:rFonts w:cs="Arial"/>
              </w:rPr>
              <w:t>Status of the Driver Airbag Inhibition</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DriverAirbagRequest</w:t>
            </w:r>
          </w:p>
        </w:tc>
        <w:tc>
          <w:tcPr>
            <w:tcW w:w="2250" w:type="dxa"/>
            <w:vAlign w:val="center"/>
          </w:tcPr>
          <w:p w:rsidR="00216FAA" w:rsidRPr="00761226" w:rsidRDefault="00216FAA" w:rsidP="00B11971">
            <w:pPr>
              <w:rPr>
                <w:rFonts w:cs="Arial"/>
              </w:rPr>
            </w:pPr>
            <w:r w:rsidRPr="00761226">
              <w:rPr>
                <w:rFonts w:cs="Arial"/>
              </w:rPr>
              <w:t>Request sent to the Driver Airbag system / Passive Restraint System for either Inhibit or Deinhibit</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HMIFeedback</w:t>
            </w:r>
          </w:p>
        </w:tc>
        <w:tc>
          <w:tcPr>
            <w:tcW w:w="2250" w:type="dxa"/>
            <w:vAlign w:val="center"/>
          </w:tcPr>
          <w:p w:rsidR="00216FAA" w:rsidRPr="00761226" w:rsidRDefault="00216FAA" w:rsidP="00B11971">
            <w:pPr>
              <w:rPr>
                <w:rFonts w:cs="Arial"/>
              </w:rPr>
            </w:pPr>
            <w:r w:rsidRPr="00761226">
              <w:rPr>
                <w:rFonts w:cs="Arial"/>
              </w:rPr>
              <w:t xml:space="preserve">Feedback given to HMI </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LocomotionInhibitStatus</w:t>
            </w:r>
          </w:p>
        </w:tc>
        <w:tc>
          <w:tcPr>
            <w:tcW w:w="2250" w:type="dxa"/>
            <w:vAlign w:val="center"/>
          </w:tcPr>
          <w:p w:rsidR="00216FAA" w:rsidRPr="00761226" w:rsidRDefault="00216FAA" w:rsidP="00B11971">
            <w:pPr>
              <w:rPr>
                <w:rFonts w:cs="Arial"/>
              </w:rPr>
            </w:pPr>
            <w:r w:rsidRPr="00761226">
              <w:rPr>
                <w:rFonts w:cs="Arial"/>
              </w:rPr>
              <w:t>Status of the Locomotion Inhibition</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LocomotionRequest</w:t>
            </w:r>
          </w:p>
        </w:tc>
        <w:tc>
          <w:tcPr>
            <w:tcW w:w="2250" w:type="dxa"/>
            <w:vAlign w:val="center"/>
          </w:tcPr>
          <w:p w:rsidR="00216FAA" w:rsidRPr="00761226" w:rsidRDefault="00216FAA" w:rsidP="00B11971">
            <w:pPr>
              <w:rPr>
                <w:rFonts w:cs="Arial"/>
              </w:rPr>
            </w:pPr>
            <w:r w:rsidRPr="00761226">
              <w:rPr>
                <w:rFonts w:cs="Arial"/>
              </w:rPr>
              <w:t>Request to Powertrain / Locomotion to Inhibit /Deinhibit</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SeatMovementRequest</w:t>
            </w:r>
          </w:p>
        </w:tc>
        <w:tc>
          <w:tcPr>
            <w:tcW w:w="2250" w:type="dxa"/>
            <w:vAlign w:val="center"/>
          </w:tcPr>
          <w:p w:rsidR="00216FAA" w:rsidRPr="00761226" w:rsidRDefault="00216FAA" w:rsidP="00B11971">
            <w:pPr>
              <w:rPr>
                <w:rFonts w:cs="Arial"/>
              </w:rPr>
            </w:pPr>
            <w:r w:rsidRPr="00761226">
              <w:rPr>
                <w:rFonts w:cs="Arial"/>
              </w:rPr>
              <w:t>Command to Move seat which goes to the Driver seat System</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SeatPosition</w:t>
            </w:r>
          </w:p>
        </w:tc>
        <w:tc>
          <w:tcPr>
            <w:tcW w:w="2250" w:type="dxa"/>
            <w:vAlign w:val="center"/>
          </w:tcPr>
          <w:p w:rsidR="00216FAA" w:rsidRPr="00761226" w:rsidRDefault="00216FAA" w:rsidP="00B11971">
            <w:pPr>
              <w:rPr>
                <w:rFonts w:cs="Arial"/>
              </w:rPr>
            </w:pPr>
            <w:r w:rsidRPr="00761226">
              <w:rPr>
                <w:rFonts w:cs="Arial"/>
              </w:rPr>
              <w:t>Current Seat Position from the Driver Seat System</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SteeringColumnRakePosition</w:t>
            </w:r>
          </w:p>
        </w:tc>
        <w:tc>
          <w:tcPr>
            <w:tcW w:w="2250" w:type="dxa"/>
            <w:vAlign w:val="center"/>
          </w:tcPr>
          <w:p w:rsidR="00216FAA" w:rsidRPr="00761226" w:rsidRDefault="00216FAA" w:rsidP="00B11971">
            <w:pPr>
              <w:rPr>
                <w:rFonts w:cs="Arial"/>
              </w:rPr>
            </w:pPr>
            <w:r w:rsidRPr="00761226">
              <w:rPr>
                <w:rFonts w:cs="Arial"/>
              </w:rPr>
              <w:t>Steering Column Position in Rake Position</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SteeringColumnRequest</w:t>
            </w:r>
          </w:p>
        </w:tc>
        <w:tc>
          <w:tcPr>
            <w:tcW w:w="2250" w:type="dxa"/>
            <w:vAlign w:val="center"/>
          </w:tcPr>
          <w:p w:rsidR="00216FAA" w:rsidRPr="00761226" w:rsidRDefault="00216FAA" w:rsidP="00B11971">
            <w:pPr>
              <w:rPr>
                <w:rFonts w:cs="Arial"/>
              </w:rPr>
            </w:pPr>
            <w:r w:rsidRPr="00761226">
              <w:rPr>
                <w:rFonts w:cs="Arial"/>
              </w:rPr>
              <w:t>Request to Move steering Column with respect to selected Mode</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lastRenderedPageBreak/>
              <w:t>SteeringColumnTelePosition</w:t>
            </w:r>
          </w:p>
        </w:tc>
        <w:tc>
          <w:tcPr>
            <w:tcW w:w="2250" w:type="dxa"/>
            <w:vAlign w:val="center"/>
          </w:tcPr>
          <w:p w:rsidR="00216FAA" w:rsidRPr="00761226" w:rsidRDefault="00216FAA" w:rsidP="00B11971">
            <w:pPr>
              <w:rPr>
                <w:rFonts w:cs="Arial"/>
              </w:rPr>
            </w:pPr>
            <w:r w:rsidRPr="00761226">
              <w:rPr>
                <w:rFonts w:cs="Arial"/>
              </w:rPr>
              <w:t>Steering Column Position in Tele Position</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TrayLockStatus</w:t>
            </w:r>
          </w:p>
        </w:tc>
        <w:tc>
          <w:tcPr>
            <w:tcW w:w="2250" w:type="dxa"/>
            <w:vAlign w:val="center"/>
          </w:tcPr>
          <w:p w:rsidR="00216FAA" w:rsidRPr="00761226" w:rsidRDefault="00216FAA" w:rsidP="00B11971">
            <w:pPr>
              <w:rPr>
                <w:rFonts w:cs="Arial"/>
              </w:rPr>
            </w:pPr>
            <w:r w:rsidRPr="00761226">
              <w:rPr>
                <w:rFonts w:cs="Arial"/>
              </w:rPr>
              <w:t>Tray lock status is given by Tray Lock sensor</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TrayPostionStatus</w:t>
            </w:r>
          </w:p>
        </w:tc>
        <w:tc>
          <w:tcPr>
            <w:tcW w:w="2250" w:type="dxa"/>
            <w:vAlign w:val="center"/>
          </w:tcPr>
          <w:p w:rsidR="00216FAA" w:rsidRPr="00761226" w:rsidRDefault="00216FAA" w:rsidP="00B11971">
            <w:pPr>
              <w:rPr>
                <w:rFonts w:cs="Arial"/>
              </w:rPr>
            </w:pPr>
            <w:r w:rsidRPr="00761226">
              <w:rPr>
                <w:rFonts w:cs="Arial"/>
              </w:rPr>
              <w:t>Tray Position status is the feedback for Tray position given by Tray position Sensor</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UserInput</w:t>
            </w:r>
          </w:p>
        </w:tc>
        <w:tc>
          <w:tcPr>
            <w:tcW w:w="2250" w:type="dxa"/>
            <w:vAlign w:val="center"/>
          </w:tcPr>
          <w:p w:rsidR="00216FAA" w:rsidRPr="00761226" w:rsidRDefault="00216FAA" w:rsidP="00B11971">
            <w:pPr>
              <w:rPr>
                <w:rFonts w:cs="Arial"/>
              </w:rPr>
            </w:pPr>
            <w:r w:rsidRPr="00761226">
              <w:rPr>
                <w:rFonts w:cs="Arial"/>
              </w:rPr>
              <w:t>Input given by user through HMI</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UserModeSelection</w:t>
            </w:r>
          </w:p>
        </w:tc>
        <w:tc>
          <w:tcPr>
            <w:tcW w:w="2250" w:type="dxa"/>
            <w:vAlign w:val="center"/>
          </w:tcPr>
          <w:p w:rsidR="00216FAA" w:rsidRPr="00761226" w:rsidRDefault="00216FAA" w:rsidP="00B11971">
            <w:pPr>
              <w:rPr>
                <w:rFonts w:cs="Arial"/>
              </w:rPr>
            </w:pPr>
            <w:r w:rsidRPr="00761226">
              <w:rPr>
                <w:rFonts w:cs="Arial"/>
              </w:rPr>
              <w:t>Mode selection information from User</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VehicleConfig</w:t>
            </w:r>
          </w:p>
        </w:tc>
        <w:tc>
          <w:tcPr>
            <w:tcW w:w="2250" w:type="dxa"/>
            <w:vAlign w:val="center"/>
          </w:tcPr>
          <w:p w:rsidR="00216FAA" w:rsidRPr="00761226" w:rsidRDefault="00216FAA" w:rsidP="00B11971">
            <w:pPr>
              <w:rPr>
                <w:rFonts w:cs="Arial"/>
              </w:rPr>
            </w:pPr>
            <w:r w:rsidRPr="00761226">
              <w:rPr>
                <w:rFonts w:cs="Arial"/>
              </w:rPr>
              <w:t>Configuration of the Feature and Vehicle Specific</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 xml:space="preserve">VehicleStatus </w:t>
            </w:r>
          </w:p>
        </w:tc>
        <w:tc>
          <w:tcPr>
            <w:tcW w:w="2250" w:type="dxa"/>
            <w:vAlign w:val="center"/>
          </w:tcPr>
          <w:p w:rsidR="00216FAA" w:rsidRPr="00761226" w:rsidRDefault="00216FAA" w:rsidP="00B11971">
            <w:pPr>
              <w:rPr>
                <w:rFonts w:cs="Arial"/>
              </w:rPr>
            </w:pPr>
            <w:r w:rsidRPr="00761226">
              <w:rPr>
                <w:rFonts w:cs="Arial"/>
              </w:rPr>
              <w:t>This Signal is the collectivity approval signal which includes Parking status, battery state of charge and Vehicle Speed</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bl>
    <w:p w:rsidR="00091D98" w:rsidRDefault="00E443A9" w:rsidP="00091D9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w:t>
      </w:r>
      <w:r w:rsidR="00091D98" w:rsidRPr="00A13A7B">
        <w:t xml:space="preserve"> List of </w:t>
      </w:r>
      <w:r w:rsidR="00091D98">
        <w:t>Logical Signals</w:t>
      </w:r>
    </w:p>
    <w:p w:rsidR="00216FAA" w:rsidRDefault="00216FAA" w:rsidP="00720A45">
      <w:pPr>
        <w:rPr>
          <w:highlight w:val="cyan"/>
        </w:rPr>
      </w:pPr>
    </w:p>
    <w:p w:rsidR="000E0543" w:rsidRDefault="000E0543" w:rsidP="00720A45">
      <w:pPr>
        <w:rPr>
          <w:highlight w:val="cyan"/>
        </w:rPr>
      </w:pPr>
    </w:p>
    <w:p w:rsidR="00216FAA" w:rsidRDefault="00216FAA" w:rsidP="00720A45">
      <w:pPr>
        <w:rPr>
          <w:highlight w:val="green"/>
        </w:rPr>
      </w:pPr>
    </w:p>
    <w:p w:rsidR="00072314" w:rsidRPr="007F6011" w:rsidRDefault="00072314" w:rsidP="00072314">
      <w:pPr>
        <w:pStyle w:val="Heading2"/>
        <w:spacing w:before="240"/>
        <w:rPr>
          <w:lang w:val="en-GB"/>
        </w:rPr>
      </w:pPr>
      <w:bookmarkStart w:id="40" w:name="_Toc35000580"/>
      <w:r w:rsidRPr="007F6011">
        <w:rPr>
          <w:lang w:val="en-GB"/>
        </w:rPr>
        <w:t>Physical Architecture</w:t>
      </w:r>
      <w:bookmarkEnd w:id="40"/>
    </w:p>
    <w:p w:rsidR="00072314" w:rsidRPr="0008696C" w:rsidRDefault="00072314" w:rsidP="00072314">
      <w:pPr>
        <w:pStyle w:val="Heading3"/>
        <w:keepNext w:val="0"/>
        <w:tabs>
          <w:tab w:val="clear" w:pos="900"/>
          <w:tab w:val="left" w:pos="709"/>
          <w:tab w:val="left" w:pos="851"/>
        </w:tabs>
        <w:spacing w:before="240"/>
      </w:pPr>
      <w:bookmarkStart w:id="41" w:name="_Toc35000581"/>
      <w:bookmarkStart w:id="42" w:name="_Ref29281872"/>
      <w:bookmarkStart w:id="43" w:name="_Ref29281864"/>
      <w:r w:rsidRPr="0008696C">
        <w:t>E/E Architecture</w:t>
      </w:r>
      <w:bookmarkEnd w:id="41"/>
      <w:bookmarkEnd w:id="42"/>
      <w:bookmarkEnd w:id="43"/>
    </w:p>
    <w:p w:rsidR="00072314" w:rsidRDefault="00072314" w:rsidP="00072314">
      <w:pPr>
        <w:pStyle w:val="Heading4"/>
        <w:keepNext w:val="0"/>
        <w:tabs>
          <w:tab w:val="clear" w:pos="900"/>
          <w:tab w:val="left" w:pos="709"/>
        </w:tabs>
        <w:spacing w:before="240"/>
      </w:pPr>
      <w:bookmarkStart w:id="44" w:name="_Toc35000582"/>
      <w:r>
        <w:t xml:space="preserve">E/E Architecture </w:t>
      </w:r>
      <w:r w:rsidRPr="009E3B7C">
        <w:t>Variants</w:t>
      </w:r>
      <w:bookmarkEnd w:id="44"/>
    </w:p>
    <w:p w:rsidR="00720A45" w:rsidRDefault="00720A45" w:rsidP="00072314"/>
    <w:p w:rsidR="00B06EA1" w:rsidRDefault="00B06EA1" w:rsidP="00DF45C6">
      <w:pPr>
        <w:rPr>
          <w:color w:val="00B0F0"/>
        </w:rPr>
      </w:pPr>
    </w:p>
    <w:p w:rsidR="00B06EA1" w:rsidRPr="000B1B4C" w:rsidRDefault="00B06EA1" w:rsidP="00B06EA1">
      <w:pPr>
        <w:rPr>
          <w:i/>
          <w:color w:val="7F7F7F" w:themeColor="text1" w:themeTint="80"/>
        </w:rPr>
      </w:pPr>
      <w:r w:rsidRPr="00006D1E">
        <w:rPr>
          <w:i/>
          <w:color w:val="7F7F7F" w:themeColor="text1" w:themeTint="80"/>
        </w:rPr>
        <w:t xml:space="preserve">No </w:t>
      </w:r>
      <w:r>
        <w:rPr>
          <w:i/>
          <w:color w:val="7F7F7F" w:themeColor="text1" w:themeTint="80"/>
        </w:rPr>
        <w:t>E/E Architecture Variant</w:t>
      </w:r>
      <w:r w:rsidRPr="00006D1E">
        <w:rPr>
          <w:i/>
          <w:color w:val="7F7F7F" w:themeColor="text1" w:themeTint="80"/>
        </w:rPr>
        <w:t xml:space="preserve"> found.</w:t>
      </w:r>
    </w:p>
    <w:p w:rsidR="00B06EA1" w:rsidRDefault="00B06EA1" w:rsidP="00DF45C6">
      <w:pPr>
        <w:rPr>
          <w:color w:val="00B0F0"/>
        </w:rPr>
      </w:pPr>
    </w:p>
    <w:p w:rsidR="00DF45C6" w:rsidRDefault="00DF45C6" w:rsidP="00072314"/>
    <w:p w:rsidR="00DF45C6" w:rsidRPr="00282E2C" w:rsidRDefault="00DF45C6" w:rsidP="00072314"/>
    <w:p w:rsidR="00E5781B" w:rsidRDefault="00E5781B" w:rsidP="00A25D2E">
      <w:pPr>
        <w:rPr>
          <w:rFonts w:cs="Arial"/>
        </w:rPr>
      </w:pPr>
    </w:p>
    <w:p w:rsidR="00072314" w:rsidRPr="009E3B7C" w:rsidRDefault="00072314" w:rsidP="00072314">
      <w:pPr>
        <w:pStyle w:val="Heading5"/>
        <w:keepNext w:val="0"/>
        <w:tabs>
          <w:tab w:val="clear" w:pos="900"/>
          <w:tab w:val="left" w:pos="709"/>
        </w:tabs>
        <w:spacing w:before="240"/>
      </w:pPr>
      <w:bookmarkStart w:id="45" w:name="_Toc35000583"/>
      <w:r>
        <w:t>E/E Architecture “Architecture Variant”</w:t>
      </w:r>
      <w:bookmarkEnd w:id="45"/>
      <w:r w:rsidR="00A25D2E">
        <w:t>: Technical Block Diagram</w:t>
      </w:r>
    </w:p>
    <w:p w:rsidR="00072314" w:rsidRDefault="00072314" w:rsidP="00072314"/>
    <w:p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rsidR="00F6153D" w:rsidRDefault="00F6153D" w:rsidP="00F6153D">
      <w:pPr>
        <w:rPr>
          <w:rFonts w:cs="Arial"/>
          <w:lang w:val="en-GB"/>
        </w:rPr>
      </w:pPr>
    </w:p>
    <w:p w:rsidR="00F6153D" w:rsidRDefault="00F6153D" w:rsidP="00F6153D">
      <w:pPr>
        <w:jc w:val="center"/>
        <w:rPr>
          <w:rFonts w:cs="Arial"/>
          <w:lang w:val="en-GB"/>
        </w:rPr>
      </w:pPr>
      <w:r>
        <w:rPr>
          <w:noProof/>
        </w:rPr>
        <w:lastRenderedPageBreak/>
        <w:drawing>
          <wp:inline distT="0" distB="0" distL="0" distR="0">
            <wp:extent cx="6570980" cy="5824718"/>
            <wp:effectExtent l="0" t="0" r="0" b="0"/>
            <wp:docPr id="11" name="Picture -790435693.jpg" descr="-790435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90435693.jpg"/>
                    <pic:cNvPicPr/>
                  </pic:nvPicPr>
                  <pic:blipFill>
                    <a:blip r:embed="rId22" cstate="print"/>
                    <a:stretch>
                      <a:fillRect/>
                    </a:stretch>
                  </pic:blipFill>
                  <pic:spPr>
                    <a:xfrm>
                      <a:off x="0" y="0"/>
                      <a:ext cx="6570980" cy="5824718"/>
                    </a:xfrm>
                    <a:prstGeom prst="rect">
                      <a:avLst/>
                    </a:prstGeom>
                  </pic:spPr>
                </pic:pic>
              </a:graphicData>
            </a:graphic>
          </wp:inline>
        </w:drawing>
      </w:r>
    </w:p>
    <w:p w:rsidR="00F6153D" w:rsidRPr="00055B41" w:rsidRDefault="00055B41" w:rsidP="00055B41">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00B1096D">
        <w:t>-</w:t>
      </w:r>
      <w:r w:rsidR="00F6153D">
        <w:rPr>
          <w:noProof/>
        </w:rPr>
        <w:t>1</w:t>
      </w:r>
      <w:r w:rsidR="00F6153D">
        <w:t>: Technical Block Diagram</w:t>
      </w:r>
    </w:p>
    <w:p w:rsidR="00F6153D" w:rsidRPr="009E3B7C" w:rsidRDefault="00F6153D" w:rsidP="00072314">
      <w:pPr>
        <w:rPr>
          <w:rFonts w:cs="Arial"/>
          <w:lang w:val="en-GB"/>
        </w:rPr>
      </w:pPr>
    </w:p>
    <w:p w:rsidR="00072314" w:rsidRDefault="00072314" w:rsidP="00072314">
      <w:pPr>
        <w:pStyle w:val="Heading4"/>
        <w:keepNext w:val="0"/>
        <w:tabs>
          <w:tab w:val="clear" w:pos="900"/>
          <w:tab w:val="left" w:pos="709"/>
        </w:tabs>
        <w:spacing w:before="240"/>
      </w:pPr>
      <w:bookmarkStart w:id="46" w:name="_Toc35000585"/>
      <w:r w:rsidRPr="00B14A40">
        <w:t>E/E Components</w:t>
      </w:r>
      <w:bookmarkEnd w:id="46"/>
    </w:p>
    <w:p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rsidTr="00F6153D">
        <w:tc>
          <w:tcPr>
            <w:tcW w:w="3818" w:type="dxa"/>
            <w:shd w:val="clear" w:color="auto" w:fill="D9D9D9" w:themeFill="background1" w:themeFillShade="D9"/>
          </w:tcPr>
          <w:p w:rsidR="00072314" w:rsidRPr="0008696C" w:rsidRDefault="00072314" w:rsidP="001D18E6">
            <w:r>
              <w:t>Component Name</w:t>
            </w:r>
          </w:p>
        </w:tc>
        <w:tc>
          <w:tcPr>
            <w:tcW w:w="6383" w:type="dxa"/>
            <w:shd w:val="clear" w:color="auto" w:fill="D9D9D9" w:themeFill="background1" w:themeFillShade="D9"/>
          </w:tcPr>
          <w:p w:rsidR="00072314" w:rsidRPr="0008696C" w:rsidRDefault="00072314" w:rsidP="001D18E6">
            <w:pPr>
              <w:pStyle w:val="scriptNormal"/>
              <w:rPr>
                <w:b/>
                <w:color w:val="000000" w:themeColor="text1"/>
              </w:rPr>
            </w:pPr>
            <w:r w:rsidRPr="0008696C">
              <w:rPr>
                <w:b/>
                <w:color w:val="000000" w:themeColor="text1"/>
              </w:rPr>
              <w:t>Description</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lastRenderedPageBreak/>
              <w:t>3G612-COL ASY STNG STWG</w:t>
            </w:r>
          </w:p>
        </w:tc>
        <w:tc>
          <w:tcPr>
            <w:tcW w:w="6383" w:type="dxa"/>
          </w:tcPr>
          <w:p w:rsidR="00F6153D" w:rsidRDefault="00F6153D" w:rsidP="00F6153D">
            <w:pPr>
              <w:pStyle w:val="scriptNormal"/>
              <w:rPr>
                <w:color w:val="000000" w:themeColor="text1"/>
              </w:rPr>
            </w:pPr>
            <w:r>
              <w:rPr>
                <w:color w:val="000000" w:themeColor="text1"/>
              </w:rPr>
              <w:t>GE2 Stowable Steering Column</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12V Battery</w:t>
            </w:r>
          </w:p>
        </w:tc>
        <w:tc>
          <w:tcPr>
            <w:tcW w:w="6383" w:type="dxa"/>
          </w:tcPr>
          <w:p w:rsidR="00F6153D" w:rsidRDefault="00F6153D" w:rsidP="00F6153D">
            <w:pPr>
              <w:pStyle w:val="scriptNormal"/>
              <w:rPr>
                <w:color w:val="000000" w:themeColor="text1"/>
              </w:rPr>
            </w:pPr>
            <w:r>
              <w:rPr>
                <w:color w:val="000000" w:themeColor="text1"/>
              </w:rPr>
              <w:t>Battery Supply for the all sensors and Actuators</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ABS</w:t>
            </w:r>
          </w:p>
        </w:tc>
        <w:tc>
          <w:tcPr>
            <w:tcW w:w="6383" w:type="dxa"/>
          </w:tcPr>
          <w:p w:rsidR="00F6153D" w:rsidRDefault="00F6153D" w:rsidP="00F6153D">
            <w:pPr>
              <w:pStyle w:val="scriptNormal"/>
              <w:rPr>
                <w:color w:val="000000" w:themeColor="text1"/>
              </w:rPr>
            </w:pPr>
            <w:r>
              <w:rPr>
                <w:color w:val="000000" w:themeColor="text1"/>
              </w:rPr>
              <w:t>Automatic Breaking System</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BCM</w:t>
            </w:r>
          </w:p>
        </w:tc>
        <w:tc>
          <w:tcPr>
            <w:tcW w:w="6383" w:type="dxa"/>
          </w:tcPr>
          <w:p w:rsidR="00F6153D" w:rsidRDefault="00F6153D" w:rsidP="00F6153D">
            <w:pPr>
              <w:pStyle w:val="scriptNormal"/>
              <w:rPr>
                <w:color w:val="000000" w:themeColor="text1"/>
              </w:rPr>
            </w:pPr>
            <w:r>
              <w:rPr>
                <w:color w:val="000000" w:themeColor="text1"/>
              </w:rPr>
              <w:t>Body Control Module</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BMS</w:t>
            </w:r>
          </w:p>
        </w:tc>
        <w:tc>
          <w:tcPr>
            <w:tcW w:w="6383" w:type="dxa"/>
          </w:tcPr>
          <w:p w:rsidR="00F6153D" w:rsidRDefault="00F6153D" w:rsidP="00F6153D">
            <w:pPr>
              <w:pStyle w:val="scriptNormal"/>
              <w:rPr>
                <w:color w:val="000000" w:themeColor="text1"/>
              </w:rPr>
            </w:pPr>
            <w:r>
              <w:rPr>
                <w:color w:val="000000" w:themeColor="text1"/>
              </w:rPr>
              <w:t>Battery Management System</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Brush DC Motor  (Tray Actuator)</w:t>
            </w:r>
          </w:p>
        </w:tc>
        <w:tc>
          <w:tcPr>
            <w:tcW w:w="6383" w:type="dxa"/>
          </w:tcPr>
          <w:p w:rsidR="00F6153D" w:rsidRDefault="00F6153D" w:rsidP="00F6153D">
            <w:pPr>
              <w:pStyle w:val="scriptNormal"/>
              <w:rPr>
                <w:color w:val="000000" w:themeColor="text1"/>
              </w:rPr>
            </w:pPr>
            <w:r>
              <w:rPr>
                <w:color w:val="000000" w:themeColor="text1"/>
              </w:rPr>
              <w:t>Motor or Gas spring responsible for Tray Movement</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Brush DC Motor Rake (3G612-COL ASY STNG STWG-RAKE ACTUATOR)</w:t>
            </w:r>
          </w:p>
        </w:tc>
        <w:tc>
          <w:tcPr>
            <w:tcW w:w="6383" w:type="dxa"/>
          </w:tcPr>
          <w:p w:rsidR="00191131" w:rsidRDefault="00B5433B">
            <w:r>
              <w:t>DC Motor for Steering column Actuation in Rake Direction</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Brush DC Motor Tele (3G612-COL ASY STNG STWG-TELE ACTUATOR)</w:t>
            </w:r>
          </w:p>
        </w:tc>
        <w:tc>
          <w:tcPr>
            <w:tcW w:w="6383" w:type="dxa"/>
          </w:tcPr>
          <w:p w:rsidR="00191131" w:rsidRDefault="00B5433B">
            <w:r>
              <w:t>DC Motor for Steering column Actuation in Tele Direction</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Collapse Pyro Actuator (3G612-COL ASY STNG STWG-COLLAPSE PYRO ACTUATOR)</w:t>
            </w:r>
          </w:p>
        </w:tc>
        <w:tc>
          <w:tcPr>
            <w:tcW w:w="6383" w:type="dxa"/>
          </w:tcPr>
          <w:p w:rsidR="00191131" w:rsidRDefault="00B5433B">
            <w:r>
              <w:t>Pyro Actuator controlled by RCM present in Steering column Assembly</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driver Seat Module (SCMA)</w:t>
            </w:r>
          </w:p>
        </w:tc>
        <w:tc>
          <w:tcPr>
            <w:tcW w:w="6383" w:type="dxa"/>
          </w:tcPr>
          <w:p w:rsidR="00F6153D" w:rsidRDefault="00F6153D" w:rsidP="00F6153D">
            <w:pPr>
              <w:pStyle w:val="scriptNormal"/>
              <w:rPr>
                <w:color w:val="000000" w:themeColor="text1"/>
              </w:rPr>
            </w:pPr>
            <w:r>
              <w:rPr>
                <w:color w:val="000000" w:themeColor="text1"/>
              </w:rPr>
              <w:t>Driver seat Module A or DSM</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Dual Die Hall Effect Angle Sensor Rake (3G612-COL ASY STNG STWG-RAKE SENSOR)</w:t>
            </w:r>
          </w:p>
        </w:tc>
        <w:tc>
          <w:tcPr>
            <w:tcW w:w="6383" w:type="dxa"/>
          </w:tcPr>
          <w:p w:rsidR="00F6153D" w:rsidRDefault="00F6153D" w:rsidP="00F6153D">
            <w:pPr>
              <w:pStyle w:val="scriptNormal"/>
              <w:rPr>
                <w:color w:val="000000" w:themeColor="text1"/>
              </w:rPr>
            </w:pPr>
            <w:r>
              <w:rPr>
                <w:color w:val="000000" w:themeColor="text1"/>
              </w:rPr>
              <w:t>Interfaces not defined because the block is only used to define the composition of an existing block.</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Dual Die Hall Effect Angle Sensor Tele (3G612-COL ASY STNG STWG-TELE SENSOR)</w:t>
            </w:r>
          </w:p>
        </w:tc>
        <w:tc>
          <w:tcPr>
            <w:tcW w:w="6383" w:type="dxa"/>
          </w:tcPr>
          <w:p w:rsidR="00F6153D" w:rsidRDefault="00F6153D" w:rsidP="00F6153D">
            <w:pPr>
              <w:pStyle w:val="scriptNormal"/>
              <w:rPr>
                <w:color w:val="000000" w:themeColor="text1"/>
              </w:rPr>
            </w:pPr>
            <w:r>
              <w:rPr>
                <w:color w:val="000000" w:themeColor="text1"/>
              </w:rPr>
              <w:t>Interfaces not defined because the block is only used to define the composition of an existing block.</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ECG</w:t>
            </w:r>
          </w:p>
        </w:tc>
        <w:tc>
          <w:tcPr>
            <w:tcW w:w="6383" w:type="dxa"/>
          </w:tcPr>
          <w:p w:rsidR="00F6153D" w:rsidRDefault="00F6153D" w:rsidP="00F6153D">
            <w:pPr>
              <w:pStyle w:val="scriptNormal"/>
              <w:rPr>
                <w:color w:val="000000" w:themeColor="text1"/>
              </w:rPr>
            </w:pPr>
            <w:r>
              <w:rPr>
                <w:color w:val="000000" w:themeColor="text1"/>
              </w:rPr>
              <w:t>Enhanced Central Gateway</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Electrical Adjust Assembly (3G612-COL ASY STNG STWG-ElecAdjst_Asy)</w:t>
            </w:r>
          </w:p>
        </w:tc>
        <w:tc>
          <w:tcPr>
            <w:tcW w:w="6383" w:type="dxa"/>
          </w:tcPr>
          <w:p w:rsidR="00191131" w:rsidRDefault="00B5433B">
            <w:r>
              <w:t>Steering Column Electrical Assembly consisting of Motors and Sensors for Rake and Tele Movement of steering Column</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FD1 CAN</w:t>
            </w:r>
          </w:p>
        </w:tc>
        <w:tc>
          <w:tcPr>
            <w:tcW w:w="6383" w:type="dxa"/>
          </w:tcPr>
          <w:p w:rsidR="00F6153D" w:rsidRDefault="00F6153D" w:rsidP="00F6153D">
            <w:pPr>
              <w:pStyle w:val="scriptNormal"/>
              <w:rPr>
                <w:color w:val="000000" w:themeColor="text1"/>
              </w:rPr>
            </w:pPr>
            <w:r>
              <w:rPr>
                <w:color w:val="000000" w:themeColor="text1"/>
              </w:rPr>
              <w:t>Full depth communication bus for CAN</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Hall Sensor (Tray ForeAft Position Sensor)</w:t>
            </w:r>
          </w:p>
        </w:tc>
        <w:tc>
          <w:tcPr>
            <w:tcW w:w="6383" w:type="dxa"/>
          </w:tcPr>
          <w:p w:rsidR="00F6153D" w:rsidRDefault="00F6153D" w:rsidP="00F6153D">
            <w:pPr>
              <w:pStyle w:val="scriptNormal"/>
              <w:rPr>
                <w:color w:val="000000" w:themeColor="text1"/>
              </w:rPr>
            </w:pPr>
            <w:r>
              <w:rPr>
                <w:color w:val="000000" w:themeColor="text1"/>
              </w:rPr>
              <w:t>Sensor to detect the Tray Table foreAft Position</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HS3 CAN</w:t>
            </w:r>
          </w:p>
        </w:tc>
        <w:tc>
          <w:tcPr>
            <w:tcW w:w="6383" w:type="dxa"/>
          </w:tcPr>
          <w:p w:rsidR="00F6153D" w:rsidRDefault="00F6153D" w:rsidP="00F6153D">
            <w:pPr>
              <w:pStyle w:val="scriptNormal"/>
              <w:rPr>
                <w:color w:val="000000" w:themeColor="text1"/>
              </w:rPr>
            </w:pPr>
            <w:r>
              <w:rPr>
                <w:color w:val="000000" w:themeColor="text1"/>
              </w:rPr>
              <w:t>High speed communication bus for CAN</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instrument Panel Assembly (Instrument Panel Assembly)</w:t>
            </w:r>
          </w:p>
        </w:tc>
        <w:tc>
          <w:tcPr>
            <w:tcW w:w="6383" w:type="dxa"/>
          </w:tcPr>
          <w:p w:rsidR="00F6153D" w:rsidRDefault="00F6153D" w:rsidP="00F6153D">
            <w:pPr>
              <w:pStyle w:val="scriptNormal"/>
              <w:rPr>
                <w:color w:val="000000" w:themeColor="text1"/>
              </w:rPr>
            </w:pPr>
            <w:r>
              <w:rPr>
                <w:color w:val="000000" w:themeColor="text1"/>
              </w:rPr>
              <w:t xml:space="preserve">Instrument Panel Assembly where </w:t>
            </w:r>
            <w:r w:rsidR="00FA764E">
              <w:rPr>
                <w:color w:val="000000" w:themeColor="text1"/>
              </w:rPr>
              <w:t>Tray,</w:t>
            </w:r>
            <w:r>
              <w:rPr>
                <w:color w:val="000000" w:themeColor="text1"/>
              </w:rPr>
              <w:t xml:space="preserve"> HMI and all other are present</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Manual Bypass Switch (Manual OverRide Actuator)</w:t>
            </w:r>
          </w:p>
        </w:tc>
        <w:tc>
          <w:tcPr>
            <w:tcW w:w="6383" w:type="dxa"/>
          </w:tcPr>
          <w:p w:rsidR="00F6153D" w:rsidRDefault="00F6153D" w:rsidP="00F6153D">
            <w:pPr>
              <w:pStyle w:val="scriptNormal"/>
              <w:rPr>
                <w:color w:val="000000" w:themeColor="text1"/>
              </w:rPr>
            </w:pPr>
            <w:r>
              <w:rPr>
                <w:color w:val="000000" w:themeColor="text1"/>
              </w:rPr>
              <w:t xml:space="preserve">Switch to </w:t>
            </w:r>
            <w:r w:rsidR="00FA764E">
              <w:rPr>
                <w:color w:val="000000" w:themeColor="text1"/>
              </w:rPr>
              <w:t>Override</w:t>
            </w:r>
            <w:r>
              <w:rPr>
                <w:color w:val="000000" w:themeColor="text1"/>
              </w:rPr>
              <w:t xml:space="preserve"> the Tray Table Actuations Manually</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MS1 CAN</w:t>
            </w:r>
          </w:p>
        </w:tc>
        <w:tc>
          <w:tcPr>
            <w:tcW w:w="6383" w:type="dxa"/>
          </w:tcPr>
          <w:p w:rsidR="00F6153D" w:rsidRDefault="00F6153D" w:rsidP="00F6153D">
            <w:pPr>
              <w:pStyle w:val="scriptNormal"/>
              <w:rPr>
                <w:color w:val="000000" w:themeColor="text1"/>
              </w:rPr>
            </w:pPr>
            <w:r>
              <w:rPr>
                <w:color w:val="000000" w:themeColor="text1"/>
              </w:rPr>
              <w:t>Medium Speed communication Bus for CAN</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PCM</w:t>
            </w:r>
          </w:p>
        </w:tc>
        <w:tc>
          <w:tcPr>
            <w:tcW w:w="6383" w:type="dxa"/>
          </w:tcPr>
          <w:p w:rsidR="00F6153D" w:rsidRDefault="00F6153D" w:rsidP="00F6153D">
            <w:pPr>
              <w:pStyle w:val="scriptNormal"/>
              <w:rPr>
                <w:color w:val="000000" w:themeColor="text1"/>
              </w:rPr>
            </w:pPr>
            <w:r>
              <w:rPr>
                <w:color w:val="000000" w:themeColor="text1"/>
              </w:rPr>
              <w:t>Power train Control Module</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PSM (SCMB)</w:t>
            </w:r>
          </w:p>
        </w:tc>
        <w:tc>
          <w:tcPr>
            <w:tcW w:w="6383" w:type="dxa"/>
          </w:tcPr>
          <w:p w:rsidR="00F6153D" w:rsidRDefault="00F6153D" w:rsidP="00F6153D">
            <w:pPr>
              <w:pStyle w:val="scriptNormal"/>
              <w:rPr>
                <w:color w:val="000000" w:themeColor="text1"/>
              </w:rPr>
            </w:pPr>
            <w:r>
              <w:rPr>
                <w:color w:val="000000" w:themeColor="text1"/>
              </w:rPr>
              <w:t>Driver seat Module B or Passenger Seat Module</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restraint Control Module (RCM)</w:t>
            </w:r>
          </w:p>
        </w:tc>
        <w:tc>
          <w:tcPr>
            <w:tcW w:w="6383" w:type="dxa"/>
          </w:tcPr>
          <w:p w:rsidR="00F6153D" w:rsidRDefault="00F6153D" w:rsidP="00F6153D">
            <w:pPr>
              <w:pStyle w:val="scriptNormal"/>
              <w:rPr>
                <w:color w:val="000000" w:themeColor="text1"/>
              </w:rPr>
            </w:pPr>
            <w:r>
              <w:rPr>
                <w:color w:val="000000" w:themeColor="text1"/>
              </w:rPr>
              <w:t>Restraint Control Module</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SENT</w:t>
            </w:r>
          </w:p>
        </w:tc>
        <w:tc>
          <w:tcPr>
            <w:tcW w:w="6383" w:type="dxa"/>
          </w:tcPr>
          <w:p w:rsidR="00F6153D" w:rsidRDefault="00F6153D" w:rsidP="00F6153D">
            <w:pPr>
              <w:pStyle w:val="scriptNormal"/>
              <w:rPr>
                <w:color w:val="000000" w:themeColor="text1"/>
              </w:rPr>
            </w:pPr>
            <w:r>
              <w:rPr>
                <w:color w:val="000000" w:themeColor="text1"/>
              </w:rPr>
              <w:t>SENT Communication Protocol</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Sync CPU Module (APIM)</w:t>
            </w:r>
          </w:p>
        </w:tc>
        <w:tc>
          <w:tcPr>
            <w:tcW w:w="6383" w:type="dxa"/>
          </w:tcPr>
          <w:p w:rsidR="00F6153D" w:rsidRDefault="00F6153D" w:rsidP="00F6153D">
            <w:pPr>
              <w:pStyle w:val="scriptNormal"/>
              <w:rPr>
                <w:color w:val="000000" w:themeColor="text1"/>
              </w:rPr>
            </w:pPr>
            <w:r>
              <w:rPr>
                <w:color w:val="000000" w:themeColor="text1"/>
              </w:rPr>
              <w:t>Accessory Protocol Interface Module</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Top Position Switch (Tray Cross car Position Sensor)</w:t>
            </w:r>
          </w:p>
        </w:tc>
        <w:tc>
          <w:tcPr>
            <w:tcW w:w="6383" w:type="dxa"/>
          </w:tcPr>
          <w:p w:rsidR="00F6153D" w:rsidRDefault="00F6153D" w:rsidP="00F6153D">
            <w:pPr>
              <w:pStyle w:val="scriptNormal"/>
              <w:rPr>
                <w:color w:val="000000" w:themeColor="text1"/>
              </w:rPr>
            </w:pPr>
            <w:r>
              <w:rPr>
                <w:color w:val="000000" w:themeColor="text1"/>
              </w:rPr>
              <w:t xml:space="preserve">Sensor for detecting the </w:t>
            </w:r>
            <w:r w:rsidR="00FA764E">
              <w:rPr>
                <w:color w:val="000000" w:themeColor="text1"/>
              </w:rPr>
              <w:t>Cross-car</w:t>
            </w:r>
            <w:r>
              <w:rPr>
                <w:color w:val="000000" w:themeColor="text1"/>
              </w:rPr>
              <w:t xml:space="preserve"> position of Tray</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tray Locking Solenoid (Tray Locking Solenoid)</w:t>
            </w:r>
          </w:p>
        </w:tc>
        <w:tc>
          <w:tcPr>
            <w:tcW w:w="6383" w:type="dxa"/>
          </w:tcPr>
          <w:p w:rsidR="00F6153D" w:rsidRDefault="00F6153D" w:rsidP="00F6153D">
            <w:pPr>
              <w:pStyle w:val="scriptNormal"/>
              <w:rPr>
                <w:color w:val="000000" w:themeColor="text1"/>
              </w:rPr>
            </w:pPr>
            <w:r>
              <w:rPr>
                <w:color w:val="000000" w:themeColor="text1"/>
              </w:rPr>
              <w:t>Solenoid responsible for Locking and Unlocking the Tray</w:t>
            </w:r>
          </w:p>
        </w:tc>
      </w:tr>
      <w:tr w:rsidR="00F6153D" w:rsidRPr="001B6F3D" w:rsidTr="00F6153D">
        <w:tc>
          <w:tcPr>
            <w:tcW w:w="3818" w:type="dxa"/>
          </w:tcPr>
          <w:p w:rsidR="00F6153D" w:rsidRDefault="00F6153D" w:rsidP="00F6153D">
            <w:pPr>
              <w:pStyle w:val="scriptNormal"/>
              <w:rPr>
                <w:color w:val="000000" w:themeColor="text1"/>
              </w:rPr>
            </w:pPr>
            <w:r>
              <w:rPr>
                <w:color w:val="000000" w:themeColor="text1"/>
              </w:rPr>
              <w:t>tray Table Assembly (Tray Table Electrical Assembly)</w:t>
            </w:r>
          </w:p>
        </w:tc>
        <w:tc>
          <w:tcPr>
            <w:tcW w:w="6383" w:type="dxa"/>
          </w:tcPr>
          <w:p w:rsidR="00F6153D" w:rsidRDefault="00F6153D" w:rsidP="00F6153D">
            <w:pPr>
              <w:pStyle w:val="scriptNormal"/>
              <w:rPr>
                <w:color w:val="000000" w:themeColor="text1"/>
              </w:rPr>
            </w:pPr>
            <w:r>
              <w:rPr>
                <w:color w:val="000000" w:themeColor="text1"/>
              </w:rPr>
              <w:t>Electrical Assembly for all sensors and Actuators in the Tray Assembly</w:t>
            </w:r>
          </w:p>
        </w:tc>
      </w:tr>
    </w:tbl>
    <w:p w:rsidR="00072314" w:rsidRDefault="00E443A9" w:rsidP="00072314">
      <w:pPr>
        <w:pStyle w:val="Caption"/>
      </w:pPr>
      <w:bookmarkStart w:id="47" w:name="_Toc35000664"/>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rsidR="00072314" w:rsidRPr="0008696C">
        <w:rPr>
          <w:color w:val="000000" w:themeColor="text1"/>
        </w:rPr>
        <w:t>Electrical Components</w:t>
      </w:r>
      <w:bookmarkEnd w:id="47"/>
    </w:p>
    <w:p w:rsidR="00072314" w:rsidRPr="008207B9" w:rsidRDefault="00072314" w:rsidP="00072314"/>
    <w:p w:rsidR="00072314" w:rsidRPr="00B14A40" w:rsidRDefault="00072314" w:rsidP="00072314">
      <w:pPr>
        <w:pStyle w:val="Heading4"/>
        <w:keepNext w:val="0"/>
        <w:tabs>
          <w:tab w:val="clear" w:pos="900"/>
          <w:tab w:val="left" w:pos="709"/>
        </w:tabs>
        <w:spacing w:before="240"/>
      </w:pPr>
      <w:bookmarkStart w:id="48" w:name="_Ref22739178"/>
      <w:bookmarkStart w:id="49" w:name="_Toc35000586"/>
      <w:r w:rsidRPr="00B14A40">
        <w:t>E/E Connections</w:t>
      </w:r>
      <w:bookmarkEnd w:id="48"/>
      <w:bookmarkEnd w:id="49"/>
    </w:p>
    <w:p w:rsidR="00072314" w:rsidRDefault="00072314" w:rsidP="00072314"/>
    <w:p w:rsidR="000B1B4C" w:rsidRPr="00747176"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rsidR="00072314" w:rsidRDefault="00072314" w:rsidP="00072314"/>
    <w:p w:rsidR="00072314" w:rsidRPr="00EE06CE" w:rsidRDefault="00072314" w:rsidP="00072314">
      <w:pPr>
        <w:pStyle w:val="Heading4"/>
        <w:keepNext w:val="0"/>
        <w:tabs>
          <w:tab w:val="clear" w:pos="900"/>
          <w:tab w:val="left" w:pos="709"/>
        </w:tabs>
        <w:spacing w:before="240"/>
        <w:rPr>
          <w:lang w:val="en-GB"/>
        </w:rPr>
      </w:pPr>
      <w:bookmarkStart w:id="50" w:name="_Toc35000587"/>
      <w:r w:rsidRPr="00BE1702">
        <w:t>Signal</w:t>
      </w:r>
      <w:r w:rsidRPr="00EE06CE">
        <w:rPr>
          <w:lang w:val="en-GB"/>
        </w:rPr>
        <w:t xml:space="preserve"> List</w:t>
      </w:r>
      <w:bookmarkEnd w:id="50"/>
    </w:p>
    <w:tbl>
      <w:tblPr>
        <w:tblStyle w:val="TableGrid"/>
        <w:tblW w:w="9351" w:type="dxa"/>
        <w:tblLook w:val="04A0" w:firstRow="1" w:lastRow="0" w:firstColumn="1" w:lastColumn="0" w:noHBand="0" w:noVBand="1"/>
      </w:tblPr>
      <w:tblGrid>
        <w:gridCol w:w="3829"/>
        <w:gridCol w:w="2974"/>
        <w:gridCol w:w="2548"/>
      </w:tblGrid>
      <w:tr w:rsidR="000504A7" w:rsidTr="00091D98">
        <w:tc>
          <w:tcPr>
            <w:tcW w:w="2873" w:type="dxa"/>
            <w:shd w:val="clear" w:color="auto" w:fill="D9D9D9" w:themeFill="background1" w:themeFillShade="D9"/>
            <w:vAlign w:val="bottom"/>
          </w:tcPr>
          <w:p w:rsidR="000504A7" w:rsidRPr="00F259A8" w:rsidRDefault="000504A7" w:rsidP="00121C0E">
            <w:pPr>
              <w:rPr>
                <w:rFonts w:cs="Arial"/>
                <w:b/>
                <w:color w:val="000000"/>
              </w:rPr>
            </w:pPr>
            <w:r>
              <w:rPr>
                <w:rFonts w:cs="Arial"/>
                <w:b/>
                <w:color w:val="000000"/>
              </w:rPr>
              <w:t>Signal Name</w:t>
            </w:r>
          </w:p>
        </w:tc>
        <w:tc>
          <w:tcPr>
            <w:tcW w:w="3266" w:type="dxa"/>
            <w:shd w:val="clear" w:color="auto" w:fill="D9D9D9" w:themeFill="background1" w:themeFillShade="D9"/>
            <w:vAlign w:val="bottom"/>
          </w:tcPr>
          <w:p w:rsidR="000504A7" w:rsidRPr="00F259A8" w:rsidRDefault="000504A7" w:rsidP="00121C0E">
            <w:pPr>
              <w:rPr>
                <w:b/>
              </w:rPr>
            </w:pPr>
            <w:r>
              <w:rPr>
                <w:b/>
              </w:rPr>
              <w:t>Description</w:t>
            </w:r>
          </w:p>
        </w:tc>
        <w:tc>
          <w:tcPr>
            <w:tcW w:w="3212" w:type="dxa"/>
            <w:shd w:val="clear" w:color="auto" w:fill="D9D9D9" w:themeFill="background1" w:themeFillShade="D9"/>
          </w:tcPr>
          <w:p w:rsidR="000504A7" w:rsidRDefault="000504A7" w:rsidP="00121C0E">
            <w:pPr>
              <w:rPr>
                <w:b/>
              </w:rPr>
            </w:pPr>
            <w:r>
              <w:rPr>
                <w:b/>
              </w:rPr>
              <w:t>Details</w:t>
            </w: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lastRenderedPageBreak/>
              <w:t>LearnNotificaiton</w:t>
            </w:r>
          </w:p>
        </w:tc>
        <w:tc>
          <w:tcPr>
            <w:tcW w:w="3266" w:type="dxa"/>
            <w:vAlign w:val="center"/>
          </w:tcPr>
          <w:p w:rsidR="000504A7" w:rsidRPr="00761226" w:rsidRDefault="000504A7" w:rsidP="00121C0E">
            <w:pPr>
              <w:rPr>
                <w:rFonts w:cs="Arial"/>
              </w:rPr>
            </w:pPr>
            <w:r w:rsidRPr="00761226">
              <w:rPr>
                <w:rFonts w:cs="Arial"/>
              </w:rPr>
              <w:t>Feedback to user about the new positions learned of steering column and tray</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RequestLocomotionInhibitRelease</w:t>
            </w:r>
          </w:p>
        </w:tc>
        <w:tc>
          <w:tcPr>
            <w:tcW w:w="3266" w:type="dxa"/>
            <w:vAlign w:val="center"/>
          </w:tcPr>
          <w:p w:rsidR="000504A7" w:rsidRPr="00761226" w:rsidRDefault="000504A7" w:rsidP="00121C0E">
            <w:pPr>
              <w:rPr>
                <w:rFonts w:cs="Arial"/>
              </w:rPr>
            </w:pPr>
            <w:r w:rsidRPr="00761226">
              <w:rPr>
                <w:rFonts w:cs="Arial"/>
              </w:rPr>
              <w:t>Request to De Inhibit the Locomotion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UserIn</w:t>
            </w:r>
          </w:p>
        </w:tc>
        <w:tc>
          <w:tcPr>
            <w:tcW w:w="3266" w:type="dxa"/>
            <w:vAlign w:val="center"/>
          </w:tcPr>
          <w:p w:rsidR="000504A7" w:rsidRPr="00761226" w:rsidRDefault="000504A7" w:rsidP="00121C0E">
            <w:pPr>
              <w:rPr>
                <w:rFonts w:cs="Arial"/>
              </w:rPr>
            </w:pPr>
            <w:r w:rsidRPr="00761226">
              <w:rPr>
                <w:rFonts w:cs="Arial"/>
              </w:rPr>
              <w:t>User Input</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MoveSteClmnTelescopeToDrvPos</w:t>
            </w:r>
          </w:p>
        </w:tc>
        <w:tc>
          <w:tcPr>
            <w:tcW w:w="3266" w:type="dxa"/>
            <w:vAlign w:val="center"/>
          </w:tcPr>
          <w:p w:rsidR="000504A7" w:rsidRPr="00761226" w:rsidRDefault="000504A7" w:rsidP="00121C0E">
            <w:pPr>
              <w:rPr>
                <w:rFonts w:cs="Arial"/>
              </w:rPr>
            </w:pPr>
            <w:r w:rsidRPr="00761226">
              <w:rPr>
                <w:rFonts w:cs="Arial"/>
              </w:rPr>
              <w:t>Command to Move steering Column to Drive position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CurntSeatPos</w:t>
            </w:r>
          </w:p>
        </w:tc>
        <w:tc>
          <w:tcPr>
            <w:tcW w:w="3266" w:type="dxa"/>
            <w:vAlign w:val="center"/>
          </w:tcPr>
          <w:p w:rsidR="000504A7" w:rsidRPr="00761226" w:rsidRDefault="000504A7" w:rsidP="00121C0E">
            <w:pPr>
              <w:rPr>
                <w:rFonts w:cs="Arial"/>
              </w:rPr>
            </w:pPr>
            <w:r w:rsidRPr="00761226">
              <w:rPr>
                <w:rFonts w:cs="Arial"/>
              </w:rPr>
              <w:t>Current seat position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TrayTableObstructionStat</w:t>
            </w:r>
          </w:p>
        </w:tc>
        <w:tc>
          <w:tcPr>
            <w:tcW w:w="3266" w:type="dxa"/>
            <w:vAlign w:val="center"/>
          </w:tcPr>
          <w:p w:rsidR="000504A7" w:rsidRPr="00761226" w:rsidRDefault="000504A7" w:rsidP="00121C0E">
            <w:pPr>
              <w:rPr>
                <w:rFonts w:cs="Arial"/>
              </w:rPr>
            </w:pPr>
            <w:r w:rsidRPr="00761226">
              <w:rPr>
                <w:rFonts w:cs="Arial"/>
              </w:rPr>
              <w:t>Tray Table obstruction status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TrayTableCrossCarPos</w:t>
            </w:r>
          </w:p>
        </w:tc>
        <w:tc>
          <w:tcPr>
            <w:tcW w:w="3266" w:type="dxa"/>
            <w:vAlign w:val="center"/>
          </w:tcPr>
          <w:p w:rsidR="000504A7" w:rsidRPr="00761226" w:rsidRDefault="000504A7" w:rsidP="00121C0E">
            <w:pPr>
              <w:rPr>
                <w:rFonts w:cs="Arial"/>
              </w:rPr>
            </w:pPr>
            <w:r w:rsidRPr="00761226">
              <w:rPr>
                <w:rFonts w:cs="Arial"/>
              </w:rPr>
              <w:t>Tray Table position (+- 12V Signal)</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Ssw/DttStateScreenNotification</w:t>
            </w:r>
          </w:p>
        </w:tc>
        <w:tc>
          <w:tcPr>
            <w:tcW w:w="3266" w:type="dxa"/>
            <w:vAlign w:val="center"/>
          </w:tcPr>
          <w:p w:rsidR="000504A7" w:rsidRPr="00761226" w:rsidRDefault="000504A7" w:rsidP="00121C0E">
            <w:pPr>
              <w:rPr>
                <w:rFonts w:cs="Arial"/>
              </w:rPr>
            </w:pPr>
            <w:r w:rsidRPr="00761226">
              <w:rPr>
                <w:rFonts w:cs="Arial"/>
              </w:rPr>
              <w:t>signal containing the information to convey on HMI about the mode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SeatPosMoveRq</w:t>
            </w:r>
          </w:p>
        </w:tc>
        <w:tc>
          <w:tcPr>
            <w:tcW w:w="3266" w:type="dxa"/>
            <w:vAlign w:val="center"/>
          </w:tcPr>
          <w:p w:rsidR="000504A7" w:rsidRPr="00761226" w:rsidRDefault="000504A7" w:rsidP="00121C0E">
            <w:pPr>
              <w:rPr>
                <w:rFonts w:cs="Arial"/>
              </w:rPr>
            </w:pPr>
            <w:r w:rsidRPr="00761226">
              <w:rPr>
                <w:rFonts w:cs="Arial"/>
              </w:rPr>
              <w:t>Request to Move Driver seat</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StoredColumnPositionWork</w:t>
            </w:r>
          </w:p>
        </w:tc>
        <w:tc>
          <w:tcPr>
            <w:tcW w:w="3266" w:type="dxa"/>
            <w:vAlign w:val="center"/>
          </w:tcPr>
          <w:p w:rsidR="000504A7" w:rsidRPr="00761226" w:rsidRDefault="000504A7" w:rsidP="00121C0E">
            <w:pPr>
              <w:rPr>
                <w:rFonts w:cs="Arial"/>
              </w:rPr>
            </w:pPr>
            <w:r w:rsidRPr="00761226">
              <w:rPr>
                <w:rFonts w:cs="Arial"/>
              </w:rPr>
              <w:t>Memory position for Steering Column at work mode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TrayTableForeAftPos</w:t>
            </w:r>
          </w:p>
        </w:tc>
        <w:tc>
          <w:tcPr>
            <w:tcW w:w="3266" w:type="dxa"/>
            <w:vAlign w:val="center"/>
          </w:tcPr>
          <w:p w:rsidR="000504A7" w:rsidRPr="00761226" w:rsidRDefault="000504A7" w:rsidP="00121C0E">
            <w:pPr>
              <w:rPr>
                <w:rFonts w:cs="Arial"/>
              </w:rPr>
            </w:pPr>
            <w:r w:rsidRPr="00761226">
              <w:rPr>
                <w:rFonts w:cs="Arial"/>
              </w:rPr>
              <w:t>Tray Table Fore Aft Position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MoveSteClmTelescopeToSelectedPos</w:t>
            </w:r>
          </w:p>
        </w:tc>
        <w:tc>
          <w:tcPr>
            <w:tcW w:w="3266" w:type="dxa"/>
            <w:vAlign w:val="center"/>
          </w:tcPr>
          <w:p w:rsidR="000504A7" w:rsidRPr="00761226" w:rsidRDefault="000504A7" w:rsidP="00121C0E">
            <w:pPr>
              <w:rPr>
                <w:rFonts w:cs="Arial"/>
              </w:rPr>
            </w:pPr>
            <w:r w:rsidRPr="00761226">
              <w:rPr>
                <w:rFonts w:cs="Arial"/>
              </w:rPr>
              <w:t>Command to Move steering column to selected position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StoredSeatMemoryPositonRest</w:t>
            </w:r>
          </w:p>
        </w:tc>
        <w:tc>
          <w:tcPr>
            <w:tcW w:w="3266" w:type="dxa"/>
            <w:vAlign w:val="center"/>
          </w:tcPr>
          <w:p w:rsidR="000504A7" w:rsidRPr="00761226" w:rsidRDefault="000504A7" w:rsidP="00121C0E">
            <w:pPr>
              <w:rPr>
                <w:rFonts w:cs="Arial"/>
              </w:rPr>
            </w:pPr>
            <w:r w:rsidRPr="00761226">
              <w:rPr>
                <w:rFonts w:cs="Arial"/>
              </w:rPr>
              <w:t>Memory position for Driver seat at Rest Mode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FeatStateSelCmd</w:t>
            </w:r>
          </w:p>
        </w:tc>
        <w:tc>
          <w:tcPr>
            <w:tcW w:w="3266" w:type="dxa"/>
            <w:vAlign w:val="center"/>
          </w:tcPr>
          <w:p w:rsidR="000504A7" w:rsidRPr="00761226" w:rsidRDefault="000504A7" w:rsidP="00121C0E">
            <w:pPr>
              <w:rPr>
                <w:rFonts w:cs="Arial"/>
              </w:rPr>
            </w:pPr>
            <w:r w:rsidRPr="00761226">
              <w:rPr>
                <w:rFonts w:cs="Arial"/>
              </w:rPr>
              <w:t>State Selection signal / Feature state selection command is the data of what mode user selected</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lastRenderedPageBreak/>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SteClmnPosRake</w:t>
            </w:r>
          </w:p>
        </w:tc>
        <w:tc>
          <w:tcPr>
            <w:tcW w:w="3266" w:type="dxa"/>
            <w:vAlign w:val="center"/>
          </w:tcPr>
          <w:p w:rsidR="000504A7" w:rsidRPr="00761226" w:rsidRDefault="000504A7" w:rsidP="00121C0E">
            <w:pPr>
              <w:rPr>
                <w:rFonts w:cs="Arial"/>
              </w:rPr>
            </w:pPr>
            <w:r w:rsidRPr="00761226">
              <w:rPr>
                <w:rFonts w:cs="Arial"/>
              </w:rPr>
              <w:t>Steering Column position in Rake Direction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RequestLocomotionInhibit</w:t>
            </w:r>
          </w:p>
        </w:tc>
        <w:tc>
          <w:tcPr>
            <w:tcW w:w="3266" w:type="dxa"/>
            <w:vAlign w:val="center"/>
          </w:tcPr>
          <w:p w:rsidR="000504A7" w:rsidRPr="00761226" w:rsidRDefault="000504A7" w:rsidP="00121C0E">
            <w:pPr>
              <w:rPr>
                <w:rFonts w:cs="Arial"/>
              </w:rPr>
            </w:pPr>
            <w:r w:rsidRPr="00761226">
              <w:rPr>
                <w:rFonts w:cs="Arial"/>
              </w:rPr>
              <w:t>Request to Inhibit the Locomotion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SeatPosMoveCmd</w:t>
            </w:r>
          </w:p>
        </w:tc>
        <w:tc>
          <w:tcPr>
            <w:tcW w:w="3266" w:type="dxa"/>
            <w:vAlign w:val="center"/>
          </w:tcPr>
          <w:p w:rsidR="000504A7" w:rsidRPr="00761226" w:rsidRDefault="000504A7" w:rsidP="00121C0E">
            <w:pPr>
              <w:rPr>
                <w:rFonts w:cs="Arial"/>
              </w:rPr>
            </w:pPr>
            <w:r w:rsidRPr="00761226">
              <w:rPr>
                <w:rFonts w:cs="Arial"/>
              </w:rPr>
              <w:t>Signal to Move seat with respect to the mode selected</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CmdSteClmnRakeToDrvPos</w:t>
            </w:r>
          </w:p>
        </w:tc>
        <w:tc>
          <w:tcPr>
            <w:tcW w:w="3266" w:type="dxa"/>
            <w:vAlign w:val="center"/>
          </w:tcPr>
          <w:p w:rsidR="000504A7" w:rsidRPr="00761226" w:rsidRDefault="000504A7" w:rsidP="00121C0E">
            <w:pPr>
              <w:rPr>
                <w:rFonts w:cs="Arial"/>
              </w:rPr>
            </w:pPr>
            <w:r w:rsidRPr="00761226">
              <w:rPr>
                <w:rFonts w:cs="Arial"/>
              </w:rPr>
              <w:t>Command to Move steering Column to Drive Position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DrvrAirbagDisinhbtRq</w:t>
            </w:r>
          </w:p>
        </w:tc>
        <w:tc>
          <w:tcPr>
            <w:tcW w:w="3266" w:type="dxa"/>
            <w:vAlign w:val="center"/>
          </w:tcPr>
          <w:p w:rsidR="000504A7" w:rsidRPr="00761226" w:rsidRDefault="000504A7" w:rsidP="00121C0E">
            <w:pPr>
              <w:rPr>
                <w:rFonts w:cs="Arial"/>
              </w:rPr>
            </w:pPr>
            <w:r w:rsidRPr="00761226">
              <w:rPr>
                <w:rFonts w:cs="Arial"/>
              </w:rPr>
              <w:t>Request to De Inhibit the Airbag</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TrayTableStowCmd</w:t>
            </w:r>
          </w:p>
        </w:tc>
        <w:tc>
          <w:tcPr>
            <w:tcW w:w="3266" w:type="dxa"/>
            <w:vAlign w:val="center"/>
          </w:tcPr>
          <w:p w:rsidR="000504A7" w:rsidRPr="00761226" w:rsidRDefault="000504A7" w:rsidP="00121C0E">
            <w:pPr>
              <w:rPr>
                <w:rFonts w:cs="Arial"/>
              </w:rPr>
            </w:pPr>
            <w:r w:rsidRPr="00761226">
              <w:rPr>
                <w:rFonts w:cs="Arial"/>
              </w:rPr>
              <w:t>Command signal to Stow Tray</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CmdSteClmnRakeToSelectedPos</w:t>
            </w:r>
          </w:p>
        </w:tc>
        <w:tc>
          <w:tcPr>
            <w:tcW w:w="3266" w:type="dxa"/>
            <w:vAlign w:val="center"/>
          </w:tcPr>
          <w:p w:rsidR="000504A7" w:rsidRPr="00761226" w:rsidRDefault="000504A7" w:rsidP="00121C0E">
            <w:pPr>
              <w:rPr>
                <w:rFonts w:cs="Arial"/>
              </w:rPr>
            </w:pPr>
            <w:r w:rsidRPr="00761226">
              <w:rPr>
                <w:rFonts w:cs="Arial"/>
              </w:rPr>
              <w:t>Command to Move steering Column to Selected Position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DriveStateAvaiStatus</w:t>
            </w:r>
          </w:p>
        </w:tc>
        <w:tc>
          <w:tcPr>
            <w:tcW w:w="3266" w:type="dxa"/>
            <w:vAlign w:val="center"/>
          </w:tcPr>
          <w:p w:rsidR="000504A7" w:rsidRPr="00761226" w:rsidRDefault="000504A7" w:rsidP="00121C0E">
            <w:pPr>
              <w:rPr>
                <w:rFonts w:cs="Arial"/>
              </w:rPr>
            </w:pPr>
            <w:r w:rsidRPr="00761226">
              <w:rPr>
                <w:rFonts w:cs="Arial"/>
              </w:rPr>
              <w:t>Drive state Availability status to user when the user intends to transit into Drive mode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RestStateAvailabilityStatus</w:t>
            </w:r>
          </w:p>
        </w:tc>
        <w:tc>
          <w:tcPr>
            <w:tcW w:w="3266" w:type="dxa"/>
            <w:vAlign w:val="center"/>
          </w:tcPr>
          <w:p w:rsidR="000504A7" w:rsidRPr="00761226" w:rsidRDefault="000504A7" w:rsidP="00121C0E">
            <w:pPr>
              <w:rPr>
                <w:rFonts w:cs="Arial"/>
              </w:rPr>
            </w:pPr>
            <w:r w:rsidRPr="00761226">
              <w:rPr>
                <w:rFonts w:cs="Arial"/>
              </w:rPr>
              <w:t>Mode Availability status if user intends to transit to rest mode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UserScreenNotification</w:t>
            </w:r>
          </w:p>
        </w:tc>
        <w:tc>
          <w:tcPr>
            <w:tcW w:w="3266" w:type="dxa"/>
            <w:vAlign w:val="center"/>
          </w:tcPr>
          <w:p w:rsidR="000504A7" w:rsidRPr="00761226" w:rsidRDefault="000504A7" w:rsidP="00121C0E">
            <w:pPr>
              <w:rPr>
                <w:rFonts w:cs="Arial"/>
              </w:rPr>
            </w:pPr>
            <w:r w:rsidRPr="00761226">
              <w:rPr>
                <w:rFonts w:cs="Arial"/>
              </w:rPr>
              <w:t>Screen notification on HMI for User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StoredColumnPositionStatus</w:t>
            </w:r>
          </w:p>
        </w:tc>
        <w:tc>
          <w:tcPr>
            <w:tcW w:w="3266" w:type="dxa"/>
            <w:vAlign w:val="center"/>
          </w:tcPr>
          <w:p w:rsidR="000504A7" w:rsidRPr="00761226" w:rsidRDefault="000504A7" w:rsidP="00121C0E">
            <w:pPr>
              <w:rPr>
                <w:rFonts w:cs="Arial"/>
              </w:rPr>
            </w:pPr>
            <w:r w:rsidRPr="00761226">
              <w:rPr>
                <w:rFonts w:cs="Arial"/>
              </w:rPr>
              <w:t>Status of storing Memory position for Steering Column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Ssw/DttStateStat</w:t>
            </w:r>
          </w:p>
        </w:tc>
        <w:tc>
          <w:tcPr>
            <w:tcW w:w="3266" w:type="dxa"/>
            <w:vAlign w:val="center"/>
          </w:tcPr>
          <w:p w:rsidR="000504A7" w:rsidRPr="00761226" w:rsidRDefault="000504A7" w:rsidP="00121C0E">
            <w:pPr>
              <w:rPr>
                <w:rFonts w:cs="Arial"/>
              </w:rPr>
            </w:pPr>
            <w:r w:rsidRPr="00761226">
              <w:rPr>
                <w:rFonts w:cs="Arial"/>
              </w:rPr>
              <w:t>Current state of Feature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TrayTableLockStat</w:t>
            </w:r>
          </w:p>
        </w:tc>
        <w:tc>
          <w:tcPr>
            <w:tcW w:w="3266" w:type="dxa"/>
            <w:vAlign w:val="center"/>
          </w:tcPr>
          <w:p w:rsidR="000504A7" w:rsidRPr="00761226" w:rsidRDefault="000504A7" w:rsidP="00121C0E">
            <w:pPr>
              <w:rPr>
                <w:rFonts w:cs="Arial"/>
              </w:rPr>
            </w:pPr>
            <w:r w:rsidRPr="00761226">
              <w:rPr>
                <w:rFonts w:cs="Arial"/>
              </w:rPr>
              <w:t>Tray Table Lock status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Veh_V_ActlBrk</w:t>
            </w:r>
          </w:p>
        </w:tc>
        <w:tc>
          <w:tcPr>
            <w:tcW w:w="3266" w:type="dxa"/>
            <w:vAlign w:val="center"/>
          </w:tcPr>
          <w:p w:rsidR="000504A7" w:rsidRPr="00761226" w:rsidRDefault="000504A7" w:rsidP="00121C0E">
            <w:pPr>
              <w:rPr>
                <w:rFonts w:cs="Arial"/>
              </w:rPr>
            </w:pPr>
            <w:r w:rsidRPr="00761226">
              <w:rPr>
                <w:rFonts w:cs="Arial"/>
              </w:rPr>
              <w:t>Vehicle Velocity as seen by the brake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lastRenderedPageBreak/>
              <w:t>CurntClmPos</w:t>
            </w:r>
          </w:p>
        </w:tc>
        <w:tc>
          <w:tcPr>
            <w:tcW w:w="3266" w:type="dxa"/>
            <w:vAlign w:val="center"/>
          </w:tcPr>
          <w:p w:rsidR="000504A7" w:rsidRPr="00761226" w:rsidRDefault="000504A7" w:rsidP="00121C0E">
            <w:pPr>
              <w:rPr>
                <w:rFonts w:cs="Arial"/>
              </w:rPr>
            </w:pPr>
            <w:r w:rsidRPr="00761226">
              <w:rPr>
                <w:rFonts w:cs="Arial"/>
              </w:rPr>
              <w:t>Current steering Column position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InhbtStat</w:t>
            </w:r>
          </w:p>
        </w:tc>
        <w:tc>
          <w:tcPr>
            <w:tcW w:w="3266" w:type="dxa"/>
            <w:vAlign w:val="center"/>
          </w:tcPr>
          <w:p w:rsidR="000504A7" w:rsidRPr="00761226" w:rsidRDefault="000504A7" w:rsidP="00121C0E">
            <w:pPr>
              <w:rPr>
                <w:rFonts w:cs="Arial"/>
              </w:rPr>
            </w:pPr>
            <w:r w:rsidRPr="00761226">
              <w:rPr>
                <w:rFonts w:cs="Arial"/>
              </w:rPr>
              <w:t>Inhibit status after Locomotion status and Driver Airbag Inhibit status verified</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StoredColumnPositionRest</w:t>
            </w:r>
          </w:p>
        </w:tc>
        <w:tc>
          <w:tcPr>
            <w:tcW w:w="3266" w:type="dxa"/>
            <w:vAlign w:val="center"/>
          </w:tcPr>
          <w:p w:rsidR="000504A7" w:rsidRPr="00761226" w:rsidRDefault="000504A7" w:rsidP="00121C0E">
            <w:pPr>
              <w:rPr>
                <w:rFonts w:cs="Arial"/>
              </w:rPr>
            </w:pPr>
            <w:r w:rsidRPr="00761226">
              <w:rPr>
                <w:rFonts w:cs="Arial"/>
              </w:rPr>
              <w:t>Memory position of steering Column in Rest mode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StoredSeatPosRes</w:t>
            </w:r>
          </w:p>
        </w:tc>
        <w:tc>
          <w:tcPr>
            <w:tcW w:w="3266" w:type="dxa"/>
            <w:vAlign w:val="center"/>
          </w:tcPr>
          <w:p w:rsidR="000504A7" w:rsidRPr="00761226" w:rsidRDefault="000504A7" w:rsidP="00121C0E">
            <w:pPr>
              <w:rPr>
                <w:rFonts w:cs="Arial"/>
              </w:rPr>
            </w:pPr>
            <w:r w:rsidRPr="00761226">
              <w:rPr>
                <w:rFonts w:cs="Arial"/>
              </w:rPr>
              <w:t>Seat Position status internal signal withing SCMB</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BattStateOfChrg</w:t>
            </w:r>
          </w:p>
        </w:tc>
        <w:tc>
          <w:tcPr>
            <w:tcW w:w="3266" w:type="dxa"/>
            <w:vAlign w:val="center"/>
          </w:tcPr>
          <w:p w:rsidR="000504A7" w:rsidRPr="00761226" w:rsidRDefault="000504A7" w:rsidP="00121C0E">
            <w:pPr>
              <w:rPr>
                <w:rFonts w:cs="Arial"/>
              </w:rPr>
            </w:pPr>
            <w:r w:rsidRPr="00761226">
              <w:rPr>
                <w:rFonts w:cs="Arial"/>
              </w:rPr>
              <w:t>Battery state of Charge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TrayTableUnlockCmd</w:t>
            </w:r>
          </w:p>
        </w:tc>
        <w:tc>
          <w:tcPr>
            <w:tcW w:w="3266" w:type="dxa"/>
            <w:vAlign w:val="center"/>
          </w:tcPr>
          <w:p w:rsidR="000504A7" w:rsidRPr="00761226" w:rsidRDefault="000504A7" w:rsidP="00121C0E">
            <w:pPr>
              <w:rPr>
                <w:rFonts w:cs="Arial"/>
              </w:rPr>
            </w:pPr>
            <w:r w:rsidRPr="00761226">
              <w:rPr>
                <w:rFonts w:cs="Arial"/>
              </w:rPr>
              <w:t>Command signal to Unlock Tray((Pulse -12V Digital signal )</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TrayTableDeployCmd</w:t>
            </w:r>
          </w:p>
        </w:tc>
        <w:tc>
          <w:tcPr>
            <w:tcW w:w="3266" w:type="dxa"/>
            <w:vAlign w:val="center"/>
          </w:tcPr>
          <w:p w:rsidR="000504A7" w:rsidRPr="00761226" w:rsidRDefault="000504A7" w:rsidP="00121C0E">
            <w:pPr>
              <w:rPr>
                <w:rFonts w:cs="Arial"/>
              </w:rPr>
            </w:pPr>
            <w:r w:rsidRPr="00761226">
              <w:rPr>
                <w:rFonts w:cs="Arial"/>
              </w:rPr>
              <w:t>Command signal to Deploy Tray</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BSBattSOC</w:t>
            </w:r>
          </w:p>
        </w:tc>
        <w:tc>
          <w:tcPr>
            <w:tcW w:w="3266" w:type="dxa"/>
            <w:vAlign w:val="center"/>
          </w:tcPr>
          <w:p w:rsidR="000504A7" w:rsidRPr="00761226" w:rsidRDefault="000504A7" w:rsidP="00121C0E">
            <w:pPr>
              <w:rPr>
                <w:rFonts w:cs="Arial"/>
              </w:rPr>
            </w:pPr>
            <w:r w:rsidRPr="00761226">
              <w:rPr>
                <w:rFonts w:cs="Arial"/>
              </w:rPr>
              <w:t>High Voltage Battery state of charge ( A signal to be determined)</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UserScreenLowSliNotification</w:t>
            </w:r>
          </w:p>
        </w:tc>
        <w:tc>
          <w:tcPr>
            <w:tcW w:w="3266" w:type="dxa"/>
            <w:vAlign w:val="center"/>
          </w:tcPr>
          <w:p w:rsidR="000504A7" w:rsidRPr="00761226" w:rsidRDefault="000504A7" w:rsidP="00121C0E">
            <w:pPr>
              <w:rPr>
                <w:rFonts w:cs="Arial"/>
              </w:rPr>
            </w:pPr>
            <w:r w:rsidRPr="00761226">
              <w:rPr>
                <w:rFonts w:cs="Arial"/>
              </w:rPr>
              <w:t>Notification on User screen for Low sli</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StoredSeatMemoryPositionWork</w:t>
            </w:r>
          </w:p>
        </w:tc>
        <w:tc>
          <w:tcPr>
            <w:tcW w:w="3266" w:type="dxa"/>
            <w:vAlign w:val="center"/>
          </w:tcPr>
          <w:p w:rsidR="000504A7" w:rsidRPr="00761226" w:rsidRDefault="000504A7" w:rsidP="00121C0E">
            <w:pPr>
              <w:rPr>
                <w:rFonts w:cs="Arial"/>
              </w:rPr>
            </w:pPr>
            <w:r w:rsidRPr="00761226">
              <w:rPr>
                <w:rFonts w:cs="Arial"/>
              </w:rPr>
              <w:t>Memory position for Driver seat at Work Mode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StoredColumnMemoryPositionDrive</w:t>
            </w:r>
          </w:p>
        </w:tc>
        <w:tc>
          <w:tcPr>
            <w:tcW w:w="3266" w:type="dxa"/>
            <w:vAlign w:val="center"/>
          </w:tcPr>
          <w:p w:rsidR="000504A7" w:rsidRPr="00761226" w:rsidRDefault="000504A7" w:rsidP="00121C0E">
            <w:pPr>
              <w:rPr>
                <w:rFonts w:cs="Arial"/>
              </w:rPr>
            </w:pPr>
            <w:r w:rsidRPr="00761226">
              <w:rPr>
                <w:rFonts w:cs="Arial"/>
              </w:rPr>
              <w:t>Memory of Column memory position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Tray/MtrLoad/ForceSensor</w:t>
            </w:r>
          </w:p>
        </w:tc>
        <w:tc>
          <w:tcPr>
            <w:tcW w:w="3266" w:type="dxa"/>
            <w:vAlign w:val="center"/>
          </w:tcPr>
          <w:p w:rsidR="000504A7" w:rsidRPr="00761226" w:rsidRDefault="000504A7" w:rsidP="00121C0E">
            <w:pPr>
              <w:rPr>
                <w:rFonts w:cs="Arial"/>
              </w:rPr>
            </w:pPr>
            <w:r w:rsidRPr="00761226">
              <w:rPr>
                <w:rFonts w:cs="Arial"/>
              </w:rPr>
              <w:t>Tray Load status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TrayTableLockCmd</w:t>
            </w:r>
          </w:p>
        </w:tc>
        <w:tc>
          <w:tcPr>
            <w:tcW w:w="3266" w:type="dxa"/>
            <w:vAlign w:val="center"/>
          </w:tcPr>
          <w:p w:rsidR="000504A7" w:rsidRPr="00761226" w:rsidRDefault="000504A7" w:rsidP="00121C0E">
            <w:pPr>
              <w:rPr>
                <w:rFonts w:cs="Arial"/>
              </w:rPr>
            </w:pPr>
            <w:r w:rsidRPr="00761226">
              <w:rPr>
                <w:rFonts w:cs="Arial"/>
              </w:rPr>
              <w:t>Command signal to Lock Tray (Pulse +12V Digital signal )</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AirbagDrv_B_RqDactv</w:t>
            </w:r>
          </w:p>
        </w:tc>
        <w:tc>
          <w:tcPr>
            <w:tcW w:w="3266" w:type="dxa"/>
            <w:vAlign w:val="center"/>
          </w:tcPr>
          <w:p w:rsidR="000504A7" w:rsidRPr="00761226" w:rsidRDefault="000504A7" w:rsidP="00121C0E">
            <w:pPr>
              <w:rPr>
                <w:rFonts w:cs="Arial"/>
              </w:rPr>
            </w:pPr>
            <w:r w:rsidRPr="00761226">
              <w:rPr>
                <w:rFonts w:cs="Arial"/>
              </w:rPr>
              <w:t xml:space="preserve">Request to Inhibit and DeInhibit Airbag </w:t>
            </w:r>
          </w:p>
          <w:p w:rsidR="000504A7" w:rsidRPr="00761226" w:rsidRDefault="000504A7" w:rsidP="00121C0E">
            <w:pPr>
              <w:rPr>
                <w:rFonts w:cs="Arial"/>
              </w:rPr>
            </w:pPr>
            <w:r w:rsidRPr="00761226">
              <w:rPr>
                <w:rFonts w:cs="Arial"/>
              </w:rPr>
              <w:t>1. Request (AirbagInhbtRq )</w:t>
            </w:r>
          </w:p>
          <w:p w:rsidR="000504A7" w:rsidRPr="00761226" w:rsidRDefault="000504A7" w:rsidP="00121C0E">
            <w:pPr>
              <w:rPr>
                <w:rFonts w:cs="Arial"/>
              </w:rPr>
            </w:pPr>
            <w:r w:rsidRPr="00761226">
              <w:rPr>
                <w:rFonts w:cs="Arial"/>
              </w:rPr>
              <w:lastRenderedPageBreak/>
              <w:t>2. No Request (DrvrAirbagDisinhbtRq)</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lastRenderedPageBreak/>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lastRenderedPageBreak/>
              <w:t>SteClmnPosTele</w:t>
            </w:r>
          </w:p>
        </w:tc>
        <w:tc>
          <w:tcPr>
            <w:tcW w:w="3266" w:type="dxa"/>
            <w:vAlign w:val="center"/>
          </w:tcPr>
          <w:p w:rsidR="000504A7" w:rsidRPr="00761226" w:rsidRDefault="000504A7" w:rsidP="00121C0E">
            <w:pPr>
              <w:rPr>
                <w:rFonts w:cs="Arial"/>
              </w:rPr>
            </w:pPr>
            <w:r w:rsidRPr="00761226">
              <w:rPr>
                <w:rFonts w:cs="Arial"/>
              </w:rPr>
              <w:t>Steering Column position in Tele Direction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ManualOverRideCmd</w:t>
            </w:r>
          </w:p>
        </w:tc>
        <w:tc>
          <w:tcPr>
            <w:tcW w:w="3266" w:type="dxa"/>
            <w:vAlign w:val="center"/>
          </w:tcPr>
          <w:p w:rsidR="000504A7" w:rsidRPr="00761226" w:rsidRDefault="000504A7" w:rsidP="00121C0E">
            <w:pPr>
              <w:rPr>
                <w:rFonts w:cs="Arial"/>
              </w:rPr>
            </w:pPr>
            <w:r w:rsidRPr="00761226">
              <w:rPr>
                <w:rFonts w:cs="Arial"/>
              </w:rPr>
              <w:t>This is the User Input to Manual Override the Tray Table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LocomotionInhibitStat</w:t>
            </w:r>
          </w:p>
        </w:tc>
        <w:tc>
          <w:tcPr>
            <w:tcW w:w="3266" w:type="dxa"/>
            <w:vAlign w:val="center"/>
          </w:tcPr>
          <w:p w:rsidR="000504A7" w:rsidRPr="00761226" w:rsidRDefault="000504A7" w:rsidP="00121C0E">
            <w:pPr>
              <w:rPr>
                <w:rFonts w:cs="Arial"/>
              </w:rPr>
            </w:pPr>
            <w:r w:rsidRPr="00761226">
              <w:rPr>
                <w:rFonts w:cs="Arial"/>
              </w:rPr>
              <w:t>Inhibit status of Locomotion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AirbagDrv_D_Actv</w:t>
            </w:r>
          </w:p>
        </w:tc>
        <w:tc>
          <w:tcPr>
            <w:tcW w:w="3266" w:type="dxa"/>
            <w:vAlign w:val="center"/>
          </w:tcPr>
          <w:p w:rsidR="000504A7" w:rsidRPr="00761226" w:rsidRDefault="000504A7" w:rsidP="00121C0E">
            <w:pPr>
              <w:rPr>
                <w:rFonts w:cs="Arial"/>
              </w:rPr>
            </w:pPr>
            <w:r w:rsidRPr="00761226">
              <w:rPr>
                <w:rFonts w:cs="Arial"/>
              </w:rPr>
              <w:t>Inhibit status of Driver Airbag(AirbagInhbtStat)</w:t>
            </w:r>
          </w:p>
          <w:p w:rsidR="000504A7" w:rsidRPr="00761226" w:rsidRDefault="000504A7" w:rsidP="00121C0E">
            <w:pPr>
              <w:rPr>
                <w:rFonts w:cs="Arial"/>
              </w:rPr>
            </w:pPr>
            <w:r w:rsidRPr="00761226">
              <w:rPr>
                <w:rFonts w:cs="Arial"/>
              </w:rPr>
              <w:t>1.NotAvailable</w:t>
            </w:r>
          </w:p>
          <w:p w:rsidR="000504A7" w:rsidRPr="00761226" w:rsidRDefault="000504A7" w:rsidP="00121C0E">
            <w:pPr>
              <w:rPr>
                <w:rFonts w:cs="Arial"/>
              </w:rPr>
            </w:pPr>
            <w:r w:rsidRPr="00761226">
              <w:rPr>
                <w:rFonts w:cs="Arial"/>
              </w:rPr>
              <w:t>2.Off</w:t>
            </w:r>
          </w:p>
          <w:p w:rsidR="000504A7" w:rsidRPr="00761226" w:rsidRDefault="000504A7" w:rsidP="00121C0E">
            <w:pPr>
              <w:rPr>
                <w:rFonts w:cs="Arial"/>
              </w:rPr>
            </w:pPr>
            <w:r w:rsidRPr="00761226">
              <w:rPr>
                <w:rFonts w:cs="Arial"/>
              </w:rPr>
              <w:t>3.On (Default)</w:t>
            </w:r>
          </w:p>
          <w:p w:rsidR="000504A7" w:rsidRPr="00761226" w:rsidRDefault="000504A7" w:rsidP="00121C0E">
            <w:pPr>
              <w:rPr>
                <w:rFonts w:cs="Arial"/>
              </w:rPr>
            </w:pPr>
            <w:r w:rsidRPr="00761226">
              <w:rPr>
                <w:rFonts w:cs="Arial"/>
              </w:rPr>
              <w:t>4. Fault</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TrayTableDeployStat</w:t>
            </w:r>
          </w:p>
        </w:tc>
        <w:tc>
          <w:tcPr>
            <w:tcW w:w="3266" w:type="dxa"/>
            <w:vAlign w:val="center"/>
          </w:tcPr>
          <w:p w:rsidR="000504A7" w:rsidRPr="00761226" w:rsidRDefault="000504A7" w:rsidP="00121C0E">
            <w:pPr>
              <w:rPr>
                <w:rFonts w:cs="Arial"/>
              </w:rPr>
            </w:pPr>
            <w:r w:rsidRPr="00761226">
              <w:rPr>
                <w:rFonts w:cs="Arial"/>
              </w:rPr>
              <w:t>Tray Table Deploy status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WorkStateAvailabilityStatus</w:t>
            </w:r>
          </w:p>
        </w:tc>
        <w:tc>
          <w:tcPr>
            <w:tcW w:w="3266" w:type="dxa"/>
            <w:vAlign w:val="center"/>
          </w:tcPr>
          <w:p w:rsidR="000504A7" w:rsidRPr="00761226" w:rsidRDefault="000504A7" w:rsidP="00121C0E">
            <w:pPr>
              <w:rPr>
                <w:rFonts w:cs="Arial"/>
              </w:rPr>
            </w:pPr>
            <w:r w:rsidRPr="00761226">
              <w:rPr>
                <w:rFonts w:cs="Arial"/>
              </w:rPr>
              <w:t>Work state Availability status to user when the user intends to transit into work mode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SSW/DttScreenNotification</w:t>
            </w:r>
          </w:p>
        </w:tc>
        <w:tc>
          <w:tcPr>
            <w:tcW w:w="3266" w:type="dxa"/>
            <w:vAlign w:val="center"/>
          </w:tcPr>
          <w:p w:rsidR="000504A7" w:rsidRPr="00761226" w:rsidRDefault="000504A7" w:rsidP="00121C0E">
            <w:pPr>
              <w:rPr>
                <w:rFonts w:cs="Arial"/>
              </w:rPr>
            </w:pPr>
            <w:r w:rsidRPr="00761226">
              <w:rPr>
                <w:rFonts w:cs="Arial"/>
              </w:rPr>
              <w:t>Feedback for user about the Mode Transition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StoredSeatMemoryPositionDrive</w:t>
            </w:r>
          </w:p>
        </w:tc>
        <w:tc>
          <w:tcPr>
            <w:tcW w:w="3266" w:type="dxa"/>
            <w:vAlign w:val="center"/>
          </w:tcPr>
          <w:p w:rsidR="000504A7" w:rsidRPr="00761226" w:rsidRDefault="000504A7" w:rsidP="00121C0E">
            <w:pPr>
              <w:rPr>
                <w:rFonts w:cs="Arial"/>
              </w:rPr>
            </w:pPr>
            <w:r w:rsidRPr="00761226">
              <w:rPr>
                <w:rFonts w:cs="Arial"/>
              </w:rPr>
              <w:t>Memory position for Driver seat at Drive Mode</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UserStateSelection</w:t>
            </w:r>
          </w:p>
        </w:tc>
        <w:tc>
          <w:tcPr>
            <w:tcW w:w="3266" w:type="dxa"/>
            <w:vAlign w:val="center"/>
          </w:tcPr>
          <w:p w:rsidR="000504A7" w:rsidRPr="00761226" w:rsidRDefault="000504A7" w:rsidP="00121C0E">
            <w:pPr>
              <w:rPr>
                <w:rFonts w:cs="Arial"/>
              </w:rPr>
            </w:pPr>
            <w:r w:rsidRPr="00761226">
              <w:rPr>
                <w:rFonts w:cs="Arial"/>
              </w:rPr>
              <w:t>Feedback for User of what he selected</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Personalization settings</w:t>
            </w:r>
          </w:p>
        </w:tc>
        <w:tc>
          <w:tcPr>
            <w:tcW w:w="3266" w:type="dxa"/>
            <w:vAlign w:val="center"/>
          </w:tcPr>
          <w:p w:rsidR="000504A7" w:rsidRPr="00761226" w:rsidRDefault="000504A7" w:rsidP="00121C0E">
            <w:pPr>
              <w:rPr>
                <w:rFonts w:cs="Arial"/>
              </w:rPr>
            </w:pPr>
            <w:r w:rsidRPr="00761226">
              <w:rPr>
                <w:rFonts w:cs="Arial"/>
              </w:rPr>
              <w:t>User personalization settings for Seat and steering column positions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PrkStat</w:t>
            </w:r>
          </w:p>
        </w:tc>
        <w:tc>
          <w:tcPr>
            <w:tcW w:w="3266" w:type="dxa"/>
            <w:vAlign w:val="center"/>
          </w:tcPr>
          <w:p w:rsidR="000504A7" w:rsidRPr="00761226" w:rsidRDefault="000504A7" w:rsidP="00121C0E">
            <w:pPr>
              <w:rPr>
                <w:rFonts w:cs="Arial"/>
              </w:rPr>
            </w:pPr>
            <w:r w:rsidRPr="00761226">
              <w:rPr>
                <w:rFonts w:cs="Arial"/>
              </w:rPr>
              <w:t>Vehicle Parking status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DisplayTrayTableInstructions</w:t>
            </w:r>
          </w:p>
        </w:tc>
        <w:tc>
          <w:tcPr>
            <w:tcW w:w="3266" w:type="dxa"/>
            <w:vAlign w:val="center"/>
          </w:tcPr>
          <w:p w:rsidR="000504A7" w:rsidRPr="00761226" w:rsidRDefault="000504A7" w:rsidP="00121C0E">
            <w:pPr>
              <w:rPr>
                <w:rFonts w:cs="Arial"/>
              </w:rPr>
            </w:pPr>
            <w:r w:rsidRPr="00761226">
              <w:rPr>
                <w:rFonts w:cs="Arial"/>
              </w:rPr>
              <w:t>Instructions for how to use Tray Table for User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bl>
    <w:p w:rsidR="00091D98" w:rsidRDefault="00E443A9" w:rsidP="00091D9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8</w:t>
      </w:r>
      <w:r>
        <w:rPr>
          <w:noProof/>
        </w:rPr>
        <w:fldChar w:fldCharType="end"/>
      </w:r>
      <w:r w:rsidRPr="00702453">
        <w:t xml:space="preserve">: </w:t>
      </w:r>
      <w:r w:rsidR="00091D98" w:rsidRPr="00A13A7B">
        <w:t xml:space="preserve">List of </w:t>
      </w:r>
      <w:r w:rsidR="00091D98">
        <w:t>Technical Signals</w:t>
      </w:r>
    </w:p>
    <w:p w:rsidR="000504A7" w:rsidRDefault="000504A7" w:rsidP="000504A7">
      <w:pPr>
        <w:rPr>
          <w:highlight w:val="cyan"/>
        </w:rPr>
      </w:pPr>
    </w:p>
    <w:p w:rsidR="000504A7" w:rsidRDefault="000504A7" w:rsidP="00072314">
      <w:pPr>
        <w:rPr>
          <w:rFonts w:cs="Arial"/>
          <w:lang w:val="en-GB"/>
        </w:rPr>
      </w:pPr>
    </w:p>
    <w:p w:rsidR="000504A7" w:rsidRPr="009E3B7C" w:rsidRDefault="000504A7" w:rsidP="00072314">
      <w:pPr>
        <w:rPr>
          <w:rFonts w:cs="Arial"/>
          <w:lang w:val="en-GB"/>
        </w:rPr>
      </w:pPr>
    </w:p>
    <w:p w:rsidR="00072314" w:rsidRDefault="00072314" w:rsidP="00072314">
      <w:pPr>
        <w:pStyle w:val="Heading3"/>
        <w:keepNext w:val="0"/>
        <w:tabs>
          <w:tab w:val="clear" w:pos="900"/>
          <w:tab w:val="left" w:pos="709"/>
          <w:tab w:val="left" w:pos="851"/>
        </w:tabs>
        <w:spacing w:before="240"/>
      </w:pPr>
      <w:bookmarkStart w:id="51" w:name="_Toc35000588"/>
      <w:r>
        <w:t xml:space="preserve">Software Component </w:t>
      </w:r>
      <w:r w:rsidRPr="007F6011">
        <w:t>Architecture</w:t>
      </w:r>
      <w:bookmarkEnd w:id="51"/>
    </w:p>
    <w:p w:rsidR="00691667" w:rsidRDefault="00691667" w:rsidP="00072314">
      <w:pPr>
        <w:rPr>
          <w:i/>
          <w:color w:val="A6A6A6" w:themeColor="background1" w:themeShade="A6"/>
        </w:rPr>
      </w:pPr>
    </w:p>
    <w:p w:rsidR="00072314" w:rsidRPr="00691667" w:rsidRDefault="00691667" w:rsidP="00072314">
      <w:pPr>
        <w:rPr>
          <w:i/>
          <w:color w:val="A6A6A6" w:themeColor="background1" w:themeShade="A6"/>
        </w:rPr>
      </w:pPr>
      <w:r w:rsidRPr="005067FC">
        <w:rPr>
          <w:i/>
          <w:color w:val="A6A6A6" w:themeColor="background1" w:themeShade="A6"/>
        </w:rPr>
        <w:t>Not supported by MagicDraw report generation.</w:t>
      </w:r>
    </w:p>
    <w:p w:rsidR="00072314" w:rsidRDefault="00072314" w:rsidP="00072314">
      <w:pPr>
        <w:pStyle w:val="Heading4"/>
        <w:keepNext w:val="0"/>
        <w:tabs>
          <w:tab w:val="clear" w:pos="900"/>
          <w:tab w:val="left" w:pos="709"/>
        </w:tabs>
        <w:spacing w:before="240"/>
      </w:pPr>
      <w:bookmarkStart w:id="52" w:name="_Toc35000589"/>
      <w:r>
        <w:t>Description</w:t>
      </w:r>
      <w:bookmarkEnd w:id="52"/>
    </w:p>
    <w:p w:rsidR="00691667" w:rsidRDefault="00691667" w:rsidP="00072314">
      <w:pPr>
        <w:rPr>
          <w:i/>
          <w:color w:val="A6A6A6" w:themeColor="background1" w:themeShade="A6"/>
        </w:rPr>
      </w:pPr>
    </w:p>
    <w:p w:rsidR="00072314" w:rsidRDefault="00691667" w:rsidP="00072314">
      <w:pPr>
        <w:rPr>
          <w:i/>
          <w:color w:val="A6A6A6" w:themeColor="background1" w:themeShade="A6"/>
        </w:rPr>
      </w:pPr>
      <w:r w:rsidRPr="005067FC">
        <w:rPr>
          <w:i/>
          <w:color w:val="A6A6A6" w:themeColor="background1" w:themeShade="A6"/>
        </w:rPr>
        <w:t>Not supported by MagicDraw report generation.</w:t>
      </w:r>
    </w:p>
    <w:p w:rsidR="00691667" w:rsidRPr="00691667" w:rsidRDefault="00691667" w:rsidP="00072314">
      <w:pPr>
        <w:rPr>
          <w:i/>
          <w:color w:val="A6A6A6" w:themeColor="background1" w:themeShade="A6"/>
        </w:rPr>
      </w:pPr>
    </w:p>
    <w:p w:rsidR="00072314" w:rsidRDefault="00072314" w:rsidP="00072314">
      <w:pPr>
        <w:pStyle w:val="Heading2"/>
        <w:spacing w:before="240"/>
        <w:rPr>
          <w:lang w:val="en-GB"/>
        </w:rPr>
      </w:pPr>
      <w:bookmarkStart w:id="53" w:name="_Toc35000590"/>
      <w:r w:rsidRPr="00B73381">
        <w:rPr>
          <w:lang w:val="en-GB"/>
        </w:rPr>
        <w:t>Function Deployment</w:t>
      </w:r>
      <w:bookmarkEnd w:id="53"/>
    </w:p>
    <w:p w:rsidR="00072314" w:rsidRPr="00563007" w:rsidRDefault="00072314" w:rsidP="00072314"/>
    <w:p w:rsidR="00072314" w:rsidRDefault="00072314" w:rsidP="00072314">
      <w:pPr>
        <w:pStyle w:val="Heading3"/>
        <w:keepNext w:val="0"/>
        <w:tabs>
          <w:tab w:val="clear" w:pos="900"/>
          <w:tab w:val="left" w:pos="709"/>
          <w:tab w:val="left" w:pos="851"/>
        </w:tabs>
        <w:spacing w:before="240"/>
      </w:pPr>
      <w:bookmarkStart w:id="54" w:name="_Toc35000591"/>
      <w:bookmarkStart w:id="55" w:name="_Ref13129659"/>
      <w:r w:rsidRPr="00B73381">
        <w:t>Deployment Variants</w:t>
      </w:r>
      <w:bookmarkEnd w:id="54"/>
      <w:bookmarkEnd w:id="55"/>
    </w:p>
    <w:p w:rsidR="00072314" w:rsidRDefault="00072314" w:rsidP="00072314"/>
    <w:p w:rsidR="0005365E" w:rsidRPr="0005365E" w:rsidRDefault="0005365E" w:rsidP="00072314">
      <w:pPr>
        <w:rPr>
          <w:i/>
          <w:color w:val="A6A6A6" w:themeColor="background1" w:themeShade="A6"/>
        </w:rPr>
      </w:pPr>
      <w:r w:rsidRPr="005067FC">
        <w:rPr>
          <w:i/>
          <w:color w:val="A6A6A6" w:themeColor="background1" w:themeShade="A6"/>
        </w:rPr>
        <w:t>Not supported by MagicDraw report generation.</w:t>
      </w:r>
    </w:p>
    <w:p w:rsidR="00072314" w:rsidRDefault="00072314" w:rsidP="00072314">
      <w:pPr>
        <w:pStyle w:val="Heading4"/>
        <w:keepNext w:val="0"/>
        <w:tabs>
          <w:tab w:val="clear" w:pos="900"/>
          <w:tab w:val="left" w:pos="709"/>
        </w:tabs>
        <w:spacing w:before="240"/>
        <w:rPr>
          <w:lang w:val="en-GB"/>
        </w:rPr>
      </w:pPr>
      <w:bookmarkStart w:id="56" w:name="_Toc35000592"/>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56"/>
    </w:p>
    <w:p w:rsidR="00480050" w:rsidRPr="009E3B7C" w:rsidRDefault="00480050" w:rsidP="0048005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rsidR="00072314" w:rsidRPr="00480050" w:rsidRDefault="00072314" w:rsidP="00072314">
      <w:pPr>
        <w:rPr>
          <w:lang w:val="en-GB"/>
        </w:rPr>
      </w:pPr>
    </w:p>
    <w:p w:rsidR="00747176" w:rsidRPr="00EA010C" w:rsidRDefault="00747176" w:rsidP="00747176">
      <w:pPr>
        <w:rPr>
          <w:color w:val="A6A6A6" w:themeColor="background1" w:themeShade="A6"/>
        </w:rPr>
      </w:pPr>
      <w:r w:rsidRPr="00EA010C">
        <w:rPr>
          <w:color w:val="A6A6A6" w:themeColor="background1" w:themeShade="A6"/>
        </w:rPr>
        <w:t>No description specified.</w:t>
      </w:r>
    </w:p>
    <w:p w:rsidR="00A953E6" w:rsidRPr="001B6155" w:rsidRDefault="00A953E6" w:rsidP="00A953E6">
      <w:pPr>
        <w:rPr>
          <w:color w:val="C0504D" w:themeColor="accent2"/>
        </w:rPr>
      </w:pPr>
    </w:p>
    <w:p w:rsidR="00A953E6" w:rsidRPr="00655CE7" w:rsidRDefault="00A953E6" w:rsidP="00072314"/>
    <w:p w:rsidR="00072314" w:rsidRPr="00043A8C" w:rsidRDefault="00072314" w:rsidP="00072314">
      <w:pPr>
        <w:rPr>
          <w:lang w:val="en-GB"/>
        </w:rPr>
      </w:pPr>
    </w:p>
    <w:p w:rsidR="00072314" w:rsidRPr="009E3B7C" w:rsidRDefault="00072314" w:rsidP="00072314">
      <w:pPr>
        <w:rPr>
          <w:rFonts w:cs="Arial"/>
          <w:lang w:val="en-GB"/>
        </w:rPr>
      </w:pPr>
    </w:p>
    <w:p w:rsidR="00072314" w:rsidRDefault="00072314" w:rsidP="00072314">
      <w:pPr>
        <w:pStyle w:val="Heading3"/>
        <w:keepNext w:val="0"/>
        <w:tabs>
          <w:tab w:val="clear" w:pos="900"/>
          <w:tab w:val="left" w:pos="709"/>
          <w:tab w:val="left" w:pos="851"/>
        </w:tabs>
        <w:spacing w:before="240"/>
      </w:pPr>
      <w:bookmarkStart w:id="57" w:name="_Toc35000593"/>
      <w:r>
        <w:t>Function Allocation</w:t>
      </w:r>
      <w:bookmarkEnd w:id="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3815"/>
        <w:gridCol w:w="3786"/>
        <w:gridCol w:w="222"/>
      </w:tblGrid>
      <w:tr w:rsidR="00072314" w:rsidTr="00FA764E">
        <w:trPr>
          <w:gridAfter w:val="1"/>
          <w:wAfter w:w="107" w:type="pct"/>
          <w:cantSplit/>
          <w:trHeight w:val="238"/>
          <w:tblHeader/>
          <w:jc w:val="center"/>
        </w:trPr>
        <w:tc>
          <w:tcPr>
            <w:tcW w:w="1216" w:type="pct"/>
            <w:vMerge w:val="restart"/>
            <w:shd w:val="clear" w:color="auto" w:fill="D9D9D9" w:themeFill="background1" w:themeFillShade="D9"/>
            <w:vAlign w:val="center"/>
          </w:tcPr>
          <w:p w:rsidR="00072314" w:rsidRDefault="00072314" w:rsidP="001D18E6">
            <w:pPr>
              <w:pStyle w:val="TableHeader0"/>
              <w:spacing w:line="276" w:lineRule="auto"/>
              <w:jc w:val="center"/>
              <w:rPr>
                <w:lang w:val="en-GB"/>
              </w:rPr>
            </w:pPr>
            <w:r>
              <w:rPr>
                <w:lang w:val="en-GB"/>
              </w:rPr>
              <w:lastRenderedPageBreak/>
              <w:t>Component</w:t>
            </w:r>
          </w:p>
        </w:tc>
        <w:tc>
          <w:tcPr>
            <w:tcW w:w="1845" w:type="pct"/>
            <w:vMerge w:val="restart"/>
            <w:shd w:val="clear" w:color="auto" w:fill="D9D9D9" w:themeFill="background1" w:themeFillShade="D9"/>
            <w:vAlign w:val="center"/>
          </w:tcPr>
          <w:p w:rsidR="00072314" w:rsidRDefault="00072314" w:rsidP="001D18E6">
            <w:pPr>
              <w:pStyle w:val="TableHeader0"/>
              <w:spacing w:line="276" w:lineRule="auto"/>
              <w:jc w:val="center"/>
              <w:rPr>
                <w:lang w:val="en-GB"/>
              </w:rPr>
            </w:pPr>
            <w:r>
              <w:rPr>
                <w:lang w:val="en-GB"/>
              </w:rPr>
              <w:t>Technology Function Name</w:t>
            </w:r>
          </w:p>
        </w:tc>
        <w:tc>
          <w:tcPr>
            <w:tcW w:w="1831" w:type="pct"/>
            <w:vMerge w:val="restart"/>
            <w:shd w:val="clear" w:color="auto" w:fill="D9D9D9" w:themeFill="background1" w:themeFillShade="D9"/>
            <w:vAlign w:val="center"/>
          </w:tcPr>
          <w:p w:rsidR="00072314" w:rsidRDefault="00072314" w:rsidP="001D18E6">
            <w:pPr>
              <w:pStyle w:val="TableHeader0"/>
              <w:spacing w:line="276" w:lineRule="auto"/>
              <w:jc w:val="center"/>
              <w:rPr>
                <w:lang w:val="en-GB"/>
              </w:rPr>
            </w:pPr>
            <w:r>
              <w:rPr>
                <w:lang w:val="en-GB"/>
              </w:rPr>
              <w:t>Logical Function Name</w:t>
            </w:r>
          </w:p>
        </w:tc>
      </w:tr>
      <w:tr w:rsidR="00072314" w:rsidTr="00FA764E">
        <w:trPr>
          <w:gridAfter w:val="1"/>
          <w:wAfter w:w="107" w:type="pct"/>
          <w:cantSplit/>
          <w:trHeight w:val="334"/>
          <w:tblHeader/>
          <w:jc w:val="center"/>
        </w:trPr>
        <w:tc>
          <w:tcPr>
            <w:tcW w:w="1216" w:type="pct"/>
            <w:vMerge/>
            <w:shd w:val="clear" w:color="auto" w:fill="D9D9D9" w:themeFill="background1" w:themeFillShade="D9"/>
            <w:vAlign w:val="center"/>
          </w:tcPr>
          <w:p w:rsidR="00072314" w:rsidRDefault="00072314" w:rsidP="001D18E6">
            <w:pPr>
              <w:pStyle w:val="TableHeader0"/>
              <w:spacing w:line="276" w:lineRule="auto"/>
              <w:jc w:val="center"/>
              <w:rPr>
                <w:lang w:val="en-GB"/>
              </w:rPr>
            </w:pPr>
          </w:p>
        </w:tc>
        <w:tc>
          <w:tcPr>
            <w:tcW w:w="1845" w:type="pct"/>
            <w:vMerge/>
            <w:shd w:val="clear" w:color="auto" w:fill="D9D9D9" w:themeFill="background1" w:themeFillShade="D9"/>
          </w:tcPr>
          <w:p w:rsidR="00072314" w:rsidRDefault="00072314" w:rsidP="001D18E6">
            <w:pPr>
              <w:pStyle w:val="TableHeader0"/>
              <w:spacing w:line="276" w:lineRule="auto"/>
              <w:jc w:val="center"/>
              <w:rPr>
                <w:lang w:val="en-GB"/>
              </w:rPr>
            </w:pPr>
          </w:p>
        </w:tc>
        <w:tc>
          <w:tcPr>
            <w:tcW w:w="1831" w:type="pct"/>
            <w:vMerge/>
            <w:shd w:val="clear" w:color="auto" w:fill="D9D9D9" w:themeFill="background1" w:themeFillShade="D9"/>
            <w:vAlign w:val="center"/>
          </w:tcPr>
          <w:p w:rsidR="00072314" w:rsidRDefault="00072314" w:rsidP="001D18E6">
            <w:pPr>
              <w:pStyle w:val="TableHeader0"/>
              <w:spacing w:line="276" w:lineRule="auto"/>
              <w:jc w:val="center"/>
              <w:rPr>
                <w:lang w:val="en-GB"/>
              </w:rPr>
            </w:pPr>
          </w:p>
        </w:tc>
      </w:tr>
      <w:tr w:rsidR="003B4BC9" w:rsidTr="00FA764E">
        <w:trPr>
          <w:gridAfter w:val="1"/>
          <w:wAfter w:w="107" w:type="pct"/>
          <w:cantSplit/>
          <w:trHeight w:val="454"/>
          <w:tblHeader/>
          <w:jc w:val="center"/>
        </w:trPr>
        <w:tc>
          <w:tcPr>
            <w:tcW w:w="1216" w:type="pct"/>
            <w:vMerge w:val="restart"/>
            <w:vAlign w:val="center"/>
          </w:tcPr>
          <w:p w:rsidR="003B4BC9" w:rsidRPr="00BE24A2" w:rsidRDefault="003B4BC9" w:rsidP="00BE24A2">
            <w:pPr>
              <w:pStyle w:val="scriptNormal"/>
              <w:rPr>
                <w:color w:val="000000" w:themeColor="text1"/>
              </w:rPr>
            </w:pPr>
            <w:r>
              <w:rPr>
                <w:color w:val="000000" w:themeColor="text1"/>
              </w:rPr>
              <w:t>PCM</w:t>
            </w:r>
          </w:p>
        </w:tc>
        <w:tc>
          <w:tcPr>
            <w:tcW w:w="1845" w:type="pct"/>
            <w:vAlign w:val="center"/>
          </w:tcPr>
          <w:p w:rsidR="003B4BC9" w:rsidRDefault="003B4BC9" w:rsidP="00176970">
            <w:pPr>
              <w:pStyle w:val="TabelleText"/>
              <w:spacing w:line="276" w:lineRule="auto"/>
              <w:rPr>
                <w:lang w:val="en-US"/>
              </w:rPr>
            </w:pPr>
            <w:r w:rsidRPr="00176970">
              <w:rPr>
                <w:lang w:val="en-US"/>
              </w:rPr>
              <w:t>DisInhibit Locomotion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Inhibit Locomotion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Provide Transmission status</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Align w:val="center"/>
          </w:tcPr>
          <w:p w:rsidR="003B4BC9" w:rsidRPr="00BE24A2" w:rsidRDefault="003B4BC9" w:rsidP="00BE24A2">
            <w:pPr>
              <w:pStyle w:val="scriptNormal"/>
              <w:rPr>
                <w:color w:val="000000" w:themeColor="text1"/>
              </w:rPr>
            </w:pPr>
            <w:r>
              <w:rPr>
                <w:color w:val="000000" w:themeColor="text1"/>
              </w:rPr>
              <w:t>Tray Cross car Position Sensor</w:t>
            </w:r>
          </w:p>
        </w:tc>
        <w:tc>
          <w:tcPr>
            <w:tcW w:w="1845" w:type="pct"/>
            <w:vAlign w:val="center"/>
          </w:tcPr>
          <w:p w:rsidR="003B4BC9" w:rsidRDefault="003B4BC9" w:rsidP="00176970">
            <w:pPr>
              <w:pStyle w:val="TabelleText"/>
              <w:spacing w:line="276" w:lineRule="auto"/>
              <w:rPr>
                <w:lang w:val="en-US"/>
              </w:rPr>
            </w:pPr>
            <w:r w:rsidRPr="00176970">
              <w:rPr>
                <w:lang w:val="en-US"/>
              </w:rPr>
              <w:t>Provide Cross car Tray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Provide Tray Position</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restart"/>
            <w:vAlign w:val="center"/>
          </w:tcPr>
          <w:p w:rsidR="003B4BC9" w:rsidRPr="00BE24A2" w:rsidRDefault="003B4BC9" w:rsidP="00BE24A2">
            <w:pPr>
              <w:pStyle w:val="scriptNormal"/>
              <w:rPr>
                <w:color w:val="000000" w:themeColor="text1"/>
              </w:rPr>
            </w:pPr>
            <w:r>
              <w:rPr>
                <w:color w:val="000000" w:themeColor="text1"/>
              </w:rPr>
              <w:t>Tray Table Electrical Assembly</w:t>
            </w:r>
          </w:p>
        </w:tc>
        <w:tc>
          <w:tcPr>
            <w:tcW w:w="1845" w:type="pct"/>
            <w:vAlign w:val="center"/>
          </w:tcPr>
          <w:p w:rsidR="003B4BC9" w:rsidRDefault="003B4BC9" w:rsidP="00176970">
            <w:pPr>
              <w:pStyle w:val="TabelleText"/>
              <w:spacing w:line="276" w:lineRule="auto"/>
              <w:rPr>
                <w:lang w:val="en-US"/>
              </w:rPr>
            </w:pPr>
            <w:r w:rsidRPr="00176970">
              <w:rPr>
                <w:lang w:val="en-US"/>
              </w:rPr>
              <w:t>Provide Cross car Tray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Provide Tray Position</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Actuate Tray Locking Mechanism</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Actuate Tray Locking</w:t>
            </w:r>
          </w:p>
          <w:p w:rsidR="003B4BC9" w:rsidRDefault="003B4BC9" w:rsidP="006E3D82">
            <w:pPr>
              <w:pStyle w:val="TabelleText"/>
              <w:numPr>
                <w:ilvl w:val="0"/>
                <w:numId w:val="20"/>
              </w:numPr>
              <w:spacing w:line="276" w:lineRule="auto"/>
              <w:ind w:left="220" w:hanging="140"/>
              <w:rPr>
                <w:lang w:val="en-US"/>
              </w:rPr>
            </w:pPr>
            <w:r w:rsidRPr="006E3D82">
              <w:rPr>
                <w:lang w:val="en-US"/>
              </w:rPr>
              <w:t>Provide Tray Lock status</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Deploy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Stow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Move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Provide ForAft Tray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cantSplit/>
          <w:trHeight w:val="454"/>
          <w:tblHeader/>
          <w:jc w:val="center"/>
        </w:trPr>
        <w:tc>
          <w:tcPr>
            <w:tcW w:w="1216" w:type="pct"/>
            <w:vAlign w:val="center"/>
          </w:tcPr>
          <w:p w:rsidR="003B4BC9" w:rsidRPr="00BE24A2" w:rsidRDefault="003B4BC9" w:rsidP="00BE24A2">
            <w:pPr>
              <w:pStyle w:val="scriptNormal"/>
              <w:rPr>
                <w:color w:val="000000" w:themeColor="text1"/>
              </w:rPr>
            </w:pPr>
            <w:r>
              <w:rPr>
                <w:color w:val="000000" w:themeColor="text1"/>
              </w:rPr>
              <w:t>BMS</w:t>
            </w:r>
          </w:p>
        </w:tc>
        <w:tc>
          <w:tcPr>
            <w:tcW w:w="1845" w:type="pct"/>
            <w:vAlign w:val="center"/>
          </w:tcPr>
          <w:p w:rsidR="003B4BC9" w:rsidRDefault="003B4BC9" w:rsidP="00176970">
            <w:pPr>
              <w:pStyle w:val="TabelleText"/>
              <w:spacing w:line="276" w:lineRule="auto"/>
              <w:rPr>
                <w:lang w:val="en-US"/>
              </w:rPr>
            </w:pPr>
            <w:r w:rsidRPr="00176970">
              <w:rPr>
                <w:lang w:val="en-US"/>
              </w:rPr>
              <w:t>Provide Battery SOC</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tc>
        <w:tc>
          <w:tcPr>
            <w:tcW w:w="107" w:type="pct"/>
            <w:vAlign w:val="center"/>
          </w:tcPr>
          <w:p w:rsidR="00191131" w:rsidRDefault="00191131"/>
        </w:tc>
      </w:tr>
      <w:tr w:rsidR="003B4BC9" w:rsidTr="00FA764E">
        <w:trPr>
          <w:gridAfter w:val="1"/>
          <w:wAfter w:w="107" w:type="pct"/>
          <w:cantSplit/>
          <w:trHeight w:val="454"/>
          <w:tblHeader/>
          <w:jc w:val="center"/>
        </w:trPr>
        <w:tc>
          <w:tcPr>
            <w:tcW w:w="1216" w:type="pct"/>
            <w:vAlign w:val="center"/>
          </w:tcPr>
          <w:p w:rsidR="003B4BC9" w:rsidRPr="00BE24A2" w:rsidRDefault="003B4BC9" w:rsidP="00BE24A2">
            <w:pPr>
              <w:pStyle w:val="scriptNormal"/>
              <w:rPr>
                <w:color w:val="000000" w:themeColor="text1"/>
              </w:rPr>
            </w:pPr>
            <w:r>
              <w:rPr>
                <w:color w:val="000000" w:themeColor="text1"/>
              </w:rPr>
              <w:t>ABS</w:t>
            </w:r>
          </w:p>
        </w:tc>
        <w:tc>
          <w:tcPr>
            <w:tcW w:w="1845" w:type="pct"/>
            <w:vAlign w:val="center"/>
          </w:tcPr>
          <w:p w:rsidR="003B4BC9" w:rsidRDefault="003B4BC9" w:rsidP="00176970">
            <w:pPr>
              <w:pStyle w:val="TabelleText"/>
              <w:spacing w:line="276" w:lineRule="auto"/>
              <w:rPr>
                <w:lang w:val="en-US"/>
              </w:rPr>
            </w:pPr>
            <w:r w:rsidRPr="00176970">
              <w:rPr>
                <w:lang w:val="en-US"/>
              </w:rPr>
              <w:t>Provide Vehicle Speed</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restart"/>
            <w:vAlign w:val="center"/>
          </w:tcPr>
          <w:p w:rsidR="003B4BC9" w:rsidRPr="00BE24A2" w:rsidRDefault="003B4BC9" w:rsidP="00BE24A2">
            <w:pPr>
              <w:pStyle w:val="scriptNormal"/>
              <w:rPr>
                <w:color w:val="000000" w:themeColor="text1"/>
              </w:rPr>
            </w:pPr>
            <w:r>
              <w:rPr>
                <w:color w:val="000000" w:themeColor="text1"/>
              </w:rPr>
              <w:t>Instrument Panel Assembly</w:t>
            </w:r>
          </w:p>
        </w:tc>
        <w:tc>
          <w:tcPr>
            <w:tcW w:w="1845" w:type="pct"/>
            <w:vAlign w:val="center"/>
          </w:tcPr>
          <w:p w:rsidR="003B4BC9" w:rsidRDefault="003B4BC9" w:rsidP="00176970">
            <w:pPr>
              <w:pStyle w:val="TabelleText"/>
              <w:spacing w:line="276" w:lineRule="auto"/>
              <w:rPr>
                <w:lang w:val="en-US"/>
              </w:rPr>
            </w:pPr>
            <w:r w:rsidRPr="00176970">
              <w:rPr>
                <w:lang w:val="en-US"/>
              </w:rPr>
              <w:t>Stow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Deploy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Provide Cross car Tray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Provide Tray Position</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Actuate Tray Locking Mechanism</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Actuate Tray Locking</w:t>
            </w:r>
          </w:p>
          <w:p w:rsidR="003B4BC9" w:rsidRDefault="003B4BC9" w:rsidP="006E3D82">
            <w:pPr>
              <w:pStyle w:val="TabelleText"/>
              <w:numPr>
                <w:ilvl w:val="0"/>
                <w:numId w:val="20"/>
              </w:numPr>
              <w:spacing w:line="276" w:lineRule="auto"/>
              <w:ind w:left="220" w:hanging="140"/>
              <w:rPr>
                <w:lang w:val="en-US"/>
              </w:rPr>
            </w:pPr>
            <w:r w:rsidRPr="006E3D82">
              <w:rPr>
                <w:lang w:val="en-US"/>
              </w:rPr>
              <w:t>Provide Tray Lock status</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Move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Provide ForAft Tray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tc>
        <w:tc>
          <w:tcPr>
            <w:tcW w:w="107" w:type="pct"/>
            <w:vAlign w:val="center"/>
          </w:tcPr>
          <w:p w:rsidR="00191131" w:rsidRDefault="00191131"/>
        </w:tc>
      </w:tr>
      <w:tr w:rsidR="003B4BC9" w:rsidTr="00FA764E">
        <w:trPr>
          <w:gridAfter w:val="1"/>
          <w:wAfter w:w="107" w:type="pct"/>
          <w:cantSplit/>
          <w:trHeight w:val="454"/>
          <w:tblHeader/>
          <w:jc w:val="center"/>
        </w:trPr>
        <w:tc>
          <w:tcPr>
            <w:tcW w:w="1216" w:type="pct"/>
            <w:vMerge w:val="restart"/>
            <w:vAlign w:val="center"/>
          </w:tcPr>
          <w:p w:rsidR="003B4BC9" w:rsidRPr="00BE24A2" w:rsidRDefault="003B4BC9" w:rsidP="00BE24A2">
            <w:pPr>
              <w:pStyle w:val="scriptNormal"/>
              <w:rPr>
                <w:color w:val="000000" w:themeColor="text1"/>
              </w:rPr>
            </w:pPr>
            <w:r>
              <w:rPr>
                <w:color w:val="000000" w:themeColor="text1"/>
              </w:rPr>
              <w:t>Tray Actuator</w:t>
            </w:r>
          </w:p>
        </w:tc>
        <w:tc>
          <w:tcPr>
            <w:tcW w:w="1845" w:type="pct"/>
            <w:vAlign w:val="center"/>
          </w:tcPr>
          <w:p w:rsidR="003B4BC9" w:rsidRDefault="003B4BC9" w:rsidP="00176970">
            <w:pPr>
              <w:pStyle w:val="TabelleText"/>
              <w:spacing w:line="276" w:lineRule="auto"/>
              <w:rPr>
                <w:lang w:val="en-US"/>
              </w:rPr>
            </w:pPr>
            <w:r w:rsidRPr="00176970">
              <w:rPr>
                <w:lang w:val="en-US"/>
              </w:rPr>
              <w:t>Deploy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Stow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Move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cantSplit/>
          <w:trHeight w:val="454"/>
          <w:tblHeader/>
          <w:jc w:val="center"/>
        </w:trPr>
        <w:tc>
          <w:tcPr>
            <w:tcW w:w="1216" w:type="pct"/>
            <w:vMerge w:val="restart"/>
            <w:vAlign w:val="center"/>
          </w:tcPr>
          <w:p w:rsidR="003B4BC9" w:rsidRPr="00BE24A2" w:rsidRDefault="003B4BC9" w:rsidP="00BE24A2">
            <w:pPr>
              <w:pStyle w:val="scriptNormal"/>
              <w:rPr>
                <w:color w:val="000000" w:themeColor="text1"/>
              </w:rPr>
            </w:pPr>
            <w:r>
              <w:rPr>
                <w:color w:val="000000" w:themeColor="text1"/>
              </w:rPr>
              <w:t xml:space="preserve">Tray </w:t>
            </w:r>
            <w:proofErr w:type="spellStart"/>
            <w:r>
              <w:rPr>
                <w:color w:val="000000" w:themeColor="text1"/>
              </w:rPr>
              <w:t>ForeAft</w:t>
            </w:r>
            <w:proofErr w:type="spellEnd"/>
            <w:r>
              <w:rPr>
                <w:color w:val="000000" w:themeColor="text1"/>
              </w:rPr>
              <w:t xml:space="preserve"> Position Sensor</w:t>
            </w:r>
          </w:p>
        </w:tc>
        <w:tc>
          <w:tcPr>
            <w:tcW w:w="1845" w:type="pct"/>
            <w:vAlign w:val="center"/>
          </w:tcPr>
          <w:p w:rsidR="003B4BC9" w:rsidRDefault="003B4BC9" w:rsidP="00176970">
            <w:pPr>
              <w:pStyle w:val="TabelleText"/>
              <w:spacing w:line="276" w:lineRule="auto"/>
              <w:rPr>
                <w:lang w:val="en-US"/>
              </w:rPr>
            </w:pPr>
            <w:r w:rsidRPr="00176970">
              <w:rPr>
                <w:lang w:val="en-US"/>
              </w:rPr>
              <w:t>Provide ForAft Tray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tc>
        <w:tc>
          <w:tcPr>
            <w:tcW w:w="107" w:type="pct"/>
            <w:vAlign w:val="center"/>
          </w:tcPr>
          <w:p w:rsidR="00191131" w:rsidRDefault="00191131"/>
        </w:tc>
      </w:tr>
      <w:tr w:rsidR="003B4BC9" w:rsidTr="00FA764E">
        <w:trPr>
          <w:gridAfter w:val="1"/>
          <w:wAfter w:w="107" w:type="pct"/>
          <w:cantSplit/>
          <w:trHeight w:val="454"/>
          <w:tblHeader/>
          <w:jc w:val="center"/>
        </w:trPr>
        <w:tc>
          <w:tcPr>
            <w:tcW w:w="1216" w:type="pct"/>
            <w:vAlign w:val="center"/>
          </w:tcPr>
          <w:p w:rsidR="003B4BC9" w:rsidRPr="00BE24A2" w:rsidRDefault="003B4BC9" w:rsidP="00BE24A2">
            <w:pPr>
              <w:pStyle w:val="scriptNormal"/>
              <w:rPr>
                <w:color w:val="000000" w:themeColor="text1"/>
              </w:rPr>
            </w:pPr>
            <w:r>
              <w:rPr>
                <w:color w:val="000000" w:themeColor="text1"/>
              </w:rPr>
              <w:t>Tray Locking Solenoid</w:t>
            </w:r>
          </w:p>
        </w:tc>
        <w:tc>
          <w:tcPr>
            <w:tcW w:w="1845" w:type="pct"/>
            <w:vAlign w:val="center"/>
          </w:tcPr>
          <w:p w:rsidR="003B4BC9" w:rsidRDefault="003B4BC9" w:rsidP="00176970">
            <w:pPr>
              <w:pStyle w:val="TabelleText"/>
              <w:spacing w:line="276" w:lineRule="auto"/>
              <w:rPr>
                <w:lang w:val="en-US"/>
              </w:rPr>
            </w:pPr>
            <w:r w:rsidRPr="00176970">
              <w:rPr>
                <w:lang w:val="en-US"/>
              </w:rPr>
              <w:t>Actuate Tray Locking Mechanism</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Actuate Tray Locking</w:t>
            </w:r>
          </w:p>
          <w:p w:rsidR="003B4BC9" w:rsidRDefault="003B4BC9" w:rsidP="006E3D82">
            <w:pPr>
              <w:pStyle w:val="TabelleText"/>
              <w:numPr>
                <w:ilvl w:val="0"/>
                <w:numId w:val="20"/>
              </w:numPr>
              <w:spacing w:line="276" w:lineRule="auto"/>
              <w:ind w:left="220" w:hanging="140"/>
              <w:rPr>
                <w:lang w:val="en-US"/>
              </w:rPr>
            </w:pPr>
            <w:r w:rsidRPr="006E3D82">
              <w:rPr>
                <w:lang w:val="en-US"/>
              </w:rPr>
              <w:t>Provide Tray Lock status</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restart"/>
            <w:vAlign w:val="center"/>
          </w:tcPr>
          <w:p w:rsidR="003B4BC9" w:rsidRPr="00BE24A2" w:rsidRDefault="003B4BC9" w:rsidP="00BE24A2">
            <w:pPr>
              <w:pStyle w:val="scriptNormal"/>
              <w:rPr>
                <w:color w:val="000000" w:themeColor="text1"/>
              </w:rPr>
            </w:pPr>
            <w:r>
              <w:rPr>
                <w:color w:val="000000" w:themeColor="text1"/>
              </w:rPr>
              <w:t>APIM</w:t>
            </w:r>
          </w:p>
        </w:tc>
        <w:tc>
          <w:tcPr>
            <w:tcW w:w="1845" w:type="pct"/>
            <w:vAlign w:val="center"/>
          </w:tcPr>
          <w:p w:rsidR="003B4BC9" w:rsidRDefault="003B4BC9" w:rsidP="00176970">
            <w:pPr>
              <w:pStyle w:val="TabelleText"/>
              <w:spacing w:line="276" w:lineRule="auto"/>
              <w:rPr>
                <w:lang w:val="en-US"/>
              </w:rPr>
            </w:pPr>
            <w:r w:rsidRPr="00176970">
              <w:rPr>
                <w:lang w:val="en-US"/>
              </w:rPr>
              <w:t>Notify User to Low Sli SOC</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Provide HMI Feedback</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Display User State Selection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Notify User reason of state Unavailability</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Notify/Display to User SSW/DTT State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Notify User of Successfull state position learned</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Accept User Input of Available State Selection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Accept User Input of Peronalization settings</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restart"/>
            <w:vAlign w:val="center"/>
          </w:tcPr>
          <w:p w:rsidR="003B4BC9" w:rsidRPr="00BE24A2" w:rsidRDefault="003B4BC9" w:rsidP="00BE24A2">
            <w:pPr>
              <w:pStyle w:val="scriptNormal"/>
              <w:rPr>
                <w:color w:val="000000" w:themeColor="text1"/>
              </w:rPr>
            </w:pPr>
            <w:r>
              <w:rPr>
                <w:color w:val="000000" w:themeColor="text1"/>
              </w:rPr>
              <w:t>RCM</w:t>
            </w:r>
          </w:p>
        </w:tc>
        <w:tc>
          <w:tcPr>
            <w:tcW w:w="1845" w:type="pct"/>
            <w:vAlign w:val="center"/>
          </w:tcPr>
          <w:p w:rsidR="003B4BC9" w:rsidRDefault="003B4BC9" w:rsidP="00176970">
            <w:pPr>
              <w:pStyle w:val="TabelleText"/>
              <w:spacing w:line="276" w:lineRule="auto"/>
              <w:rPr>
                <w:lang w:val="en-US"/>
              </w:rPr>
            </w:pPr>
            <w:r w:rsidRPr="00176970">
              <w:rPr>
                <w:lang w:val="en-US"/>
              </w:rPr>
              <w:t xml:space="preserve"> Inhibit Driver Airbag</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Command Driver Airbag DisInhibit</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restart"/>
            <w:vAlign w:val="center"/>
          </w:tcPr>
          <w:p w:rsidR="003B4BC9" w:rsidRPr="00BE24A2" w:rsidRDefault="003B4BC9" w:rsidP="00BE24A2">
            <w:pPr>
              <w:pStyle w:val="scriptNormal"/>
              <w:rPr>
                <w:color w:val="000000" w:themeColor="text1"/>
              </w:rPr>
            </w:pPr>
            <w:r>
              <w:rPr>
                <w:color w:val="000000" w:themeColor="text1"/>
              </w:rPr>
              <w:t>SCMB</w:t>
            </w:r>
          </w:p>
        </w:tc>
        <w:tc>
          <w:tcPr>
            <w:tcW w:w="1845" w:type="pct"/>
            <w:vAlign w:val="center"/>
          </w:tcPr>
          <w:p w:rsidR="003B4BC9" w:rsidRDefault="003B4BC9" w:rsidP="00176970">
            <w:pPr>
              <w:pStyle w:val="TabelleText"/>
              <w:spacing w:line="276" w:lineRule="auto"/>
              <w:rPr>
                <w:lang w:val="en-US"/>
              </w:rPr>
            </w:pPr>
            <w:r w:rsidRPr="00176970">
              <w:rPr>
                <w:lang w:val="en-US"/>
              </w:rPr>
              <w:t>Deploy Steering Column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SteeringColumn Deployment</w:t>
            </w:r>
          </w:p>
          <w:p w:rsidR="003B4BC9" w:rsidRDefault="003B4BC9" w:rsidP="006E3D82">
            <w:pPr>
              <w:pStyle w:val="TabelleText"/>
              <w:numPr>
                <w:ilvl w:val="0"/>
                <w:numId w:val="20"/>
              </w:numPr>
              <w:spacing w:line="276" w:lineRule="auto"/>
              <w:ind w:left="220" w:hanging="140"/>
              <w:rPr>
                <w:lang w:val="en-US"/>
              </w:rPr>
            </w:pPr>
            <w:r w:rsidRPr="006E3D82">
              <w:rPr>
                <w:lang w:val="en-US"/>
              </w:rPr>
              <w:t>Control Steering Column Functionality</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Verify Availabilty of Work State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Check vehicle status</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Verify Availability of Rest State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Check vehicle status</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Verify Availability of Drive State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Evaluate Drivability status</w:t>
            </w:r>
          </w:p>
          <w:p w:rsidR="003B4BC9" w:rsidRDefault="003B4BC9" w:rsidP="006E3D82">
            <w:pPr>
              <w:pStyle w:val="TabelleText"/>
              <w:numPr>
                <w:ilvl w:val="0"/>
                <w:numId w:val="20"/>
              </w:numPr>
              <w:spacing w:line="276" w:lineRule="auto"/>
              <w:ind w:left="220" w:hanging="140"/>
              <w:rPr>
                <w:lang w:val="en-US"/>
              </w:rPr>
            </w:pPr>
            <w:r w:rsidRPr="006E3D82">
              <w:rPr>
                <w:lang w:val="en-US"/>
              </w:rPr>
              <w:t>Check vehicle status</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Check Driver seat stored position reached</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Check Seat position</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Monitor Tray</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Provide Tray Obstruction Status</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Publish SSW/DTT state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Command Tray Table Deploy</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Tray Deployment</w:t>
            </w:r>
          </w:p>
          <w:p w:rsidR="003B4BC9" w:rsidRDefault="003B4BC9" w:rsidP="006E3D82">
            <w:pPr>
              <w:pStyle w:val="TabelleText"/>
              <w:numPr>
                <w:ilvl w:val="0"/>
                <w:numId w:val="20"/>
              </w:numPr>
              <w:spacing w:line="276" w:lineRule="auto"/>
              <w:ind w:left="220" w:hanging="140"/>
              <w:rPr>
                <w:lang w:val="en-US"/>
              </w:rPr>
            </w:pPr>
            <w:r w:rsidRPr="006E3D82">
              <w:rPr>
                <w:lang w:val="en-US"/>
              </w:rPr>
              <w:t>Control Tray Functionality</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Check Column Stored Position Reached</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Request Airbag Inhibit</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Airbag Disabling</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Request Locomotion Inhibit</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Locomotion Disabling</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Request Driver Airbag DisInhibit</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Airbag Enabling</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Request Locomotion Inhibit Release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Locomotion Enabling</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store rest state column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Store SteeringColumn Memory Position</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Stow Steering Column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SteeringColumn Stowing</w:t>
            </w:r>
          </w:p>
          <w:p w:rsidR="003B4BC9" w:rsidRDefault="003B4BC9" w:rsidP="006E3D82">
            <w:pPr>
              <w:pStyle w:val="TabelleText"/>
              <w:numPr>
                <w:ilvl w:val="0"/>
                <w:numId w:val="20"/>
              </w:numPr>
              <w:spacing w:line="276" w:lineRule="auto"/>
              <w:ind w:left="220" w:hanging="140"/>
              <w:rPr>
                <w:lang w:val="en-US"/>
              </w:rPr>
            </w:pPr>
            <w:r w:rsidRPr="006E3D82">
              <w:rPr>
                <w:lang w:val="en-US"/>
              </w:rPr>
              <w:t>Control Steering Column Functionality</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Unlock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Tray Unlock</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Lock Tray Table</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Tray Lock</w:t>
            </w:r>
          </w:p>
          <w:p w:rsidR="003B4BC9" w:rsidRDefault="003B4BC9" w:rsidP="006E3D82">
            <w:pPr>
              <w:pStyle w:val="TabelleText"/>
              <w:numPr>
                <w:ilvl w:val="0"/>
                <w:numId w:val="20"/>
              </w:numPr>
              <w:spacing w:line="276" w:lineRule="auto"/>
              <w:ind w:left="220" w:hanging="140"/>
              <w:rPr>
                <w:lang w:val="en-US"/>
              </w:rPr>
            </w:pPr>
            <w:r w:rsidRPr="006E3D82">
              <w:rPr>
                <w:lang w:val="en-US"/>
              </w:rPr>
              <w:t>Control Tray Functionality</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check Inhibit Status</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Check Inhibit status</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Request Maneuver Driver Seat To Stored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Request to Move Seat</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Command Tray Table Stow</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Provide Tray Stow Instructions</w:t>
            </w:r>
          </w:p>
          <w:p w:rsidR="003B4BC9" w:rsidRDefault="003B4BC9" w:rsidP="006E3D82">
            <w:pPr>
              <w:pStyle w:val="TabelleText"/>
              <w:numPr>
                <w:ilvl w:val="0"/>
                <w:numId w:val="20"/>
              </w:numPr>
              <w:spacing w:line="276" w:lineRule="auto"/>
              <w:ind w:left="220" w:hanging="140"/>
              <w:rPr>
                <w:lang w:val="en-US"/>
              </w:rPr>
            </w:pPr>
            <w:r w:rsidRPr="006E3D82">
              <w:rPr>
                <w:lang w:val="en-US"/>
              </w:rPr>
              <w:t>Control Tray Functionality</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Check battery SOC</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Check Vehicle Speed</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restart"/>
            <w:vAlign w:val="center"/>
          </w:tcPr>
          <w:p w:rsidR="003B4BC9" w:rsidRPr="00BE24A2" w:rsidRDefault="003B4BC9" w:rsidP="00BE24A2">
            <w:pPr>
              <w:pStyle w:val="scriptNormal"/>
              <w:rPr>
                <w:color w:val="000000" w:themeColor="text1"/>
              </w:rPr>
            </w:pPr>
            <w:r>
              <w:rPr>
                <w:color w:val="000000" w:themeColor="text1"/>
              </w:rPr>
              <w:t>SCMA</w:t>
            </w:r>
          </w:p>
        </w:tc>
        <w:tc>
          <w:tcPr>
            <w:tcW w:w="1845" w:type="pct"/>
            <w:vAlign w:val="center"/>
          </w:tcPr>
          <w:p w:rsidR="003B4BC9" w:rsidRDefault="003B4BC9" w:rsidP="00176970">
            <w:pPr>
              <w:pStyle w:val="TabelleText"/>
              <w:spacing w:line="276" w:lineRule="auto"/>
              <w:rPr>
                <w:lang w:val="en-US"/>
              </w:rPr>
            </w:pPr>
            <w:r w:rsidRPr="00176970">
              <w:rPr>
                <w:lang w:val="en-US"/>
              </w:rPr>
              <w:t>Provide Seat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Store work state driver memory seat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Store Rest State Driver Memory Seat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Manage seat save request</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Store Drive State Driver Memory Seat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Manage seat save request</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Command Maneuver Driver Seat To Stored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Provide Steering Column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Store Drive State Column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Store SteeringColumn Memory Position</w:t>
            </w:r>
          </w:p>
          <w:p w:rsidR="003B4BC9" w:rsidRPr="003B4BC9" w:rsidRDefault="003B4BC9" w:rsidP="003B4BC9">
            <w:pPr>
              <w:rPr>
                <w:rFonts w:cs="Arial"/>
                <w:color w:val="7030A0"/>
                <w:sz w:val="16"/>
                <w:szCs w:val="14"/>
              </w:rPr>
            </w:pPr>
          </w:p>
        </w:tc>
      </w:tr>
      <w:tr w:rsidR="003B4BC9" w:rsidTr="00FA764E">
        <w:trPr>
          <w:gridAfter w:val="1"/>
          <w:wAfter w:w="107" w:type="pct"/>
          <w:cantSplit/>
          <w:trHeight w:val="454"/>
          <w:tblHeader/>
          <w:jc w:val="center"/>
        </w:trPr>
        <w:tc>
          <w:tcPr>
            <w:tcW w:w="1216" w:type="pct"/>
            <w:vMerge/>
            <w:vAlign w:val="center"/>
          </w:tcPr>
          <w:p w:rsidR="003B4BC9" w:rsidRDefault="003B4BC9" w:rsidP="00BE24A2">
            <w:pPr>
              <w:pStyle w:val="scriptNormal"/>
              <w:rPr>
                <w:color w:val="000000" w:themeColor="text1"/>
              </w:rPr>
            </w:pPr>
          </w:p>
        </w:tc>
        <w:tc>
          <w:tcPr>
            <w:tcW w:w="1845" w:type="pct"/>
            <w:vAlign w:val="center"/>
          </w:tcPr>
          <w:p w:rsidR="003B4BC9" w:rsidRDefault="003B4BC9" w:rsidP="00176970">
            <w:pPr>
              <w:pStyle w:val="TabelleText"/>
              <w:spacing w:line="276" w:lineRule="auto"/>
              <w:rPr>
                <w:lang w:val="en-US"/>
              </w:rPr>
            </w:pPr>
            <w:r w:rsidRPr="00176970">
              <w:rPr>
                <w:lang w:val="en-US"/>
              </w:rPr>
              <w:t>store work state comun position</w:t>
            </w:r>
          </w:p>
        </w:tc>
        <w:tc>
          <w:tcPr>
            <w:tcW w:w="1831"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3B4BC9" w:rsidRDefault="003B4BC9" w:rsidP="006E3D82">
            <w:pPr>
              <w:pStyle w:val="TabelleText"/>
              <w:numPr>
                <w:ilvl w:val="0"/>
                <w:numId w:val="20"/>
              </w:numPr>
              <w:spacing w:line="276" w:lineRule="auto"/>
              <w:ind w:left="220" w:hanging="140"/>
              <w:rPr>
                <w:lang w:val="en-US"/>
              </w:rPr>
            </w:pPr>
            <w:r w:rsidRPr="006E3D82">
              <w:rPr>
                <w:lang w:val="en-US"/>
              </w:rPr>
              <w:t>Store SteeringColumn Memory Position</w:t>
            </w:r>
          </w:p>
          <w:p w:rsidR="003B4BC9" w:rsidRPr="003B4BC9" w:rsidRDefault="003B4BC9" w:rsidP="003B4BC9">
            <w:pPr>
              <w:rPr>
                <w:rFonts w:cs="Arial"/>
                <w:color w:val="7030A0"/>
                <w:sz w:val="16"/>
                <w:szCs w:val="14"/>
              </w:rPr>
            </w:pPr>
          </w:p>
        </w:tc>
      </w:tr>
    </w:tbl>
    <w:p w:rsidR="00072314" w:rsidRDefault="00E443A9" w:rsidP="00072314">
      <w:pPr>
        <w:pStyle w:val="Caption"/>
      </w:pPr>
      <w:bookmarkStart w:id="58" w:name="_Ref10186171"/>
      <w:bookmarkStart w:id="59"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9</w:t>
      </w:r>
      <w:r>
        <w:rPr>
          <w:noProof/>
        </w:rPr>
        <w:fldChar w:fldCharType="end"/>
      </w:r>
      <w:r w:rsidRPr="00702453">
        <w:t xml:space="preserve">: </w:t>
      </w:r>
      <w:bookmarkStart w:id="60" w:name="_Ref10186287"/>
      <w:r w:rsidR="00072314">
        <w:t>Function Allocation Table</w:t>
      </w:r>
      <w:bookmarkEnd w:id="58"/>
      <w:bookmarkEnd w:id="60"/>
      <w:r w:rsidR="00072314">
        <w:t xml:space="preserve"> (Basic)</w:t>
      </w:r>
      <w:bookmarkEnd w:id="59"/>
    </w:p>
    <w:p w:rsidR="00072314" w:rsidRPr="000E3FCD" w:rsidRDefault="00072314" w:rsidP="00072314"/>
    <w:tbl>
      <w:tblPr>
        <w:tblStyle w:val="TableGrid"/>
        <w:tblW w:w="5000" w:type="pct"/>
        <w:tblLook w:val="01E0" w:firstRow="1" w:lastRow="1" w:firstColumn="1" w:lastColumn="1" w:noHBand="0" w:noVBand="0"/>
      </w:tblPr>
      <w:tblGrid>
        <w:gridCol w:w="2445"/>
        <w:gridCol w:w="631"/>
        <w:gridCol w:w="3387"/>
        <w:gridCol w:w="3025"/>
        <w:gridCol w:w="627"/>
        <w:gridCol w:w="223"/>
      </w:tblGrid>
      <w:tr w:rsidR="00072314" w:rsidTr="00FA764E">
        <w:trPr>
          <w:gridAfter w:val="1"/>
          <w:wAfter w:w="108" w:type="pct"/>
        </w:trPr>
        <w:tc>
          <w:tcPr>
            <w:tcW w:w="1488" w:type="pct"/>
            <w:gridSpan w:val="2"/>
            <w:shd w:val="clear" w:color="auto" w:fill="D9D9D9" w:themeFill="background1" w:themeFillShade="D9"/>
          </w:tcPr>
          <w:p w:rsidR="00072314" w:rsidRDefault="00072314" w:rsidP="001D18E6">
            <w:pPr>
              <w:pStyle w:val="TableHeader0"/>
              <w:spacing w:line="276" w:lineRule="auto"/>
              <w:jc w:val="center"/>
              <w:rPr>
                <w:lang w:val="en-GB"/>
              </w:rPr>
            </w:pPr>
            <w:r>
              <w:rPr>
                <w:lang w:val="en-GB"/>
              </w:rPr>
              <w:t>Component</w:t>
            </w:r>
          </w:p>
        </w:tc>
        <w:tc>
          <w:tcPr>
            <w:tcW w:w="1638"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Technology Function Name</w:t>
            </w:r>
          </w:p>
        </w:tc>
        <w:tc>
          <w:tcPr>
            <w:tcW w:w="1766" w:type="pct"/>
            <w:gridSpan w:val="2"/>
            <w:shd w:val="clear" w:color="auto" w:fill="D9D9D9" w:themeFill="background1" w:themeFillShade="D9"/>
          </w:tcPr>
          <w:p w:rsidR="00072314" w:rsidRPr="00C527E0" w:rsidRDefault="00072314" w:rsidP="001D18E6">
            <w:pPr>
              <w:pStyle w:val="TableHeader0"/>
              <w:spacing w:line="276" w:lineRule="auto"/>
              <w:jc w:val="center"/>
              <w:rPr>
                <w:lang w:val="en-GB"/>
              </w:rPr>
            </w:pPr>
            <w:r>
              <w:rPr>
                <w:lang w:val="en-GB"/>
              </w:rPr>
              <w:t>TSR</w:t>
            </w:r>
          </w:p>
        </w:tc>
      </w:tr>
      <w:tr w:rsidR="00072314" w:rsidTr="00FA764E">
        <w:trPr>
          <w:gridAfter w:val="1"/>
          <w:wAfter w:w="108" w:type="pct"/>
          <w:trHeight w:val="334"/>
        </w:trPr>
        <w:tc>
          <w:tcPr>
            <w:tcW w:w="1183"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Name</w:t>
            </w:r>
          </w:p>
        </w:tc>
        <w:tc>
          <w:tcPr>
            <w:tcW w:w="305"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ASIL</w:t>
            </w:r>
          </w:p>
        </w:tc>
        <w:tc>
          <w:tcPr>
            <w:tcW w:w="1638" w:type="pct"/>
            <w:shd w:val="clear" w:color="auto" w:fill="D9D9D9" w:themeFill="background1" w:themeFillShade="D9"/>
          </w:tcPr>
          <w:p w:rsidR="00072314" w:rsidRDefault="00072314" w:rsidP="001D18E6">
            <w:pPr>
              <w:pStyle w:val="TableHeader0"/>
              <w:spacing w:line="276" w:lineRule="auto"/>
              <w:jc w:val="center"/>
              <w:rPr>
                <w:lang w:val="en-GB"/>
              </w:rPr>
            </w:pPr>
          </w:p>
        </w:tc>
        <w:tc>
          <w:tcPr>
            <w:tcW w:w="1463"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ID</w:t>
            </w:r>
          </w:p>
        </w:tc>
        <w:tc>
          <w:tcPr>
            <w:tcW w:w="303"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ASIL</w:t>
            </w:r>
          </w:p>
        </w:tc>
      </w:tr>
      <w:tr w:rsidR="0004232F" w:rsidTr="00FA764E">
        <w:trPr>
          <w:gridAfter w:val="1"/>
          <w:wAfter w:w="108" w:type="pct"/>
        </w:trPr>
        <w:tc>
          <w:tcPr>
            <w:tcW w:w="1183" w:type="pct"/>
            <w:vMerge w:val="restart"/>
          </w:tcPr>
          <w:p w:rsidR="0004232F" w:rsidRPr="00E60F8D" w:rsidRDefault="0004232F" w:rsidP="0004232F">
            <w:pPr>
              <w:overflowPunct/>
              <w:autoSpaceDE/>
              <w:autoSpaceDN/>
              <w:adjustRightInd/>
              <w:rPr>
                <w:sz w:val="18"/>
                <w:szCs w:val="18"/>
                <w:lang w:val="en-GB"/>
              </w:rPr>
            </w:pPr>
            <w:r>
              <w:rPr>
                <w:color w:val="000000" w:themeColor="text1"/>
              </w:rPr>
              <w:t>PCM</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DisInhibit Locomotion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Locomotion status</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Inhibit Locomotion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Locomotion status</w:t>
            </w:r>
          </w:p>
        </w:tc>
        <w:tc>
          <w:tcPr>
            <w:tcW w:w="303" w:type="pct"/>
          </w:tcPr>
          <w:p w:rsidR="0004232F" w:rsidRPr="00E60F8D" w:rsidRDefault="0004232F" w:rsidP="001D18E6">
            <w:pPr>
              <w:pStyle w:val="TabelleText"/>
              <w:spacing w:line="276" w:lineRule="auto"/>
            </w:pPr>
          </w:p>
        </w:tc>
      </w:tr>
      <w:tr w:rsidR="00341AAF" w:rsidTr="00FA764E">
        <w:trPr>
          <w:gridAfter w:val="1"/>
          <w:wAfter w:w="108" w:type="pct"/>
        </w:trPr>
        <w:tc>
          <w:tcPr>
            <w:tcW w:w="1183" w:type="pct"/>
            <w:vMerge/>
          </w:tcPr>
          <w:p w:rsidR="00341AAF" w:rsidRPr="00E60F8D" w:rsidRDefault="00341AAF" w:rsidP="001D18E6">
            <w:pPr>
              <w:overflowPunct/>
              <w:autoSpaceDE/>
              <w:autoSpaceDN/>
              <w:adjustRightInd/>
              <w:rPr>
                <w:sz w:val="18"/>
                <w:szCs w:val="18"/>
                <w:lang w:val="en-GB"/>
              </w:rPr>
            </w:pPr>
          </w:p>
        </w:tc>
        <w:tc>
          <w:tcPr>
            <w:tcW w:w="305" w:type="pct"/>
          </w:tcPr>
          <w:p w:rsidR="00341AAF" w:rsidRPr="00E60F8D" w:rsidRDefault="00341AAF" w:rsidP="001D18E6">
            <w:pPr>
              <w:overflowPunct/>
              <w:autoSpaceDE/>
              <w:autoSpaceDN/>
              <w:adjustRightInd/>
              <w:rPr>
                <w:sz w:val="18"/>
                <w:szCs w:val="18"/>
                <w:lang w:val="en-GB"/>
              </w:rPr>
            </w:pPr>
          </w:p>
        </w:tc>
        <w:tc>
          <w:tcPr>
            <w:tcW w:w="1638" w:type="pct"/>
          </w:tcPr>
          <w:p w:rsidR="00341AAF" w:rsidRPr="00176970" w:rsidRDefault="00341AAF" w:rsidP="0004232F">
            <w:pPr>
              <w:pStyle w:val="TabelleText"/>
              <w:spacing w:line="276" w:lineRule="auto"/>
              <w:rPr>
                <w:lang w:val="en-US"/>
              </w:rPr>
            </w:pPr>
            <w:r w:rsidRPr="00176970">
              <w:rPr>
                <w:lang w:val="en-US"/>
              </w:rPr>
              <w:t>Provide Vehicle Speed</w:t>
            </w:r>
          </w:p>
        </w:tc>
        <w:tc>
          <w:tcPr>
            <w:tcW w:w="1463" w:type="pct"/>
          </w:tcPr>
          <w:p w:rsidR="00341AAF" w:rsidRPr="004A20FB" w:rsidRDefault="00341AAF" w:rsidP="0004232F">
            <w:pPr>
              <w:rPr>
                <w:rFonts w:cs="Arial"/>
                <w:color w:val="4BACC6" w:themeColor="accent5"/>
                <w:szCs w:val="22"/>
              </w:rPr>
            </w:pPr>
            <w:r w:rsidRPr="008B7EF6">
              <w:rPr>
                <w:rFonts w:cs="Arial"/>
                <w:i/>
                <w:iCs/>
                <w:sz w:val="18"/>
                <w:szCs w:val="16"/>
                <w:highlight w:val="lightGray"/>
              </w:rPr>
              <w:t xml:space="preserve">No </w:t>
            </w:r>
            <w:proofErr w:type="spellStart"/>
            <w:r w:rsidRPr="008B7EF6">
              <w:rPr>
                <w:rFonts w:cs="Arial"/>
                <w:i/>
                <w:iCs/>
                <w:sz w:val="18"/>
                <w:szCs w:val="16"/>
                <w:highlight w:val="lightGray"/>
              </w:rPr>
              <w:t>reqs</w:t>
            </w:r>
            <w:proofErr w:type="spellEnd"/>
            <w:r>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341AAF" w:rsidRPr="00E60F8D" w:rsidRDefault="00341AA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Transmission status</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tcPr>
          <w:p w:rsidR="0004232F" w:rsidRPr="00E60F8D" w:rsidRDefault="0004232F" w:rsidP="0004232F">
            <w:pPr>
              <w:overflowPunct/>
              <w:autoSpaceDE/>
              <w:autoSpaceDN/>
              <w:adjustRightInd/>
              <w:rPr>
                <w:sz w:val="18"/>
                <w:szCs w:val="18"/>
                <w:lang w:val="en-GB"/>
              </w:rPr>
            </w:pPr>
            <w:r>
              <w:rPr>
                <w:color w:val="000000" w:themeColor="text1"/>
              </w:rPr>
              <w:t>Tray Cross car Position Sensor</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Cross car Tray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Cross Car Tray position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val="restart"/>
          </w:tcPr>
          <w:p w:rsidR="0004232F" w:rsidRPr="00E60F8D" w:rsidRDefault="0004232F" w:rsidP="0004232F">
            <w:pPr>
              <w:overflowPunct/>
              <w:autoSpaceDE/>
              <w:autoSpaceDN/>
              <w:adjustRightInd/>
              <w:rPr>
                <w:sz w:val="18"/>
                <w:szCs w:val="18"/>
                <w:lang w:val="en-GB"/>
              </w:rPr>
            </w:pPr>
            <w:r>
              <w:rPr>
                <w:color w:val="000000" w:themeColor="text1"/>
              </w:rPr>
              <w:lastRenderedPageBreak/>
              <w:t>Tray Table Electrical Assembly</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Cross car Tray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Cross Car Tray position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Actuate Tray Locking Mechanism</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Actuate Tray Locking Mechanism</w:t>
            </w:r>
          </w:p>
          <w:p w:rsidR="0004232F" w:rsidRDefault="0004232F" w:rsidP="0004232F">
            <w:pPr>
              <w:pStyle w:val="TabelleText"/>
              <w:numPr>
                <w:ilvl w:val="0"/>
                <w:numId w:val="20"/>
              </w:numPr>
              <w:spacing w:line="276" w:lineRule="auto"/>
              <w:ind w:left="220" w:hanging="140"/>
              <w:rPr>
                <w:lang w:val="en-US"/>
              </w:rPr>
            </w:pPr>
            <w:r w:rsidRPr="006E3D82">
              <w:rPr>
                <w:lang w:val="en-US"/>
              </w:rPr>
              <w:t>Actuate Tray Unlocking Mechanism</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Deploy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Stow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Move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Tray Movement Stowing</w:t>
            </w:r>
          </w:p>
          <w:p w:rsidR="0004232F" w:rsidRDefault="0004232F" w:rsidP="0004232F">
            <w:pPr>
              <w:pStyle w:val="TabelleText"/>
              <w:numPr>
                <w:ilvl w:val="0"/>
                <w:numId w:val="20"/>
              </w:numPr>
              <w:spacing w:line="276" w:lineRule="auto"/>
              <w:ind w:left="220" w:hanging="140"/>
              <w:rPr>
                <w:lang w:val="en-US"/>
              </w:rPr>
            </w:pPr>
            <w:r w:rsidRPr="006E3D82">
              <w:rPr>
                <w:lang w:val="en-US"/>
              </w:rPr>
              <w:t>Tray Movement Deploying</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ForAft Tray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Fore Aft Tray Position</w:t>
            </w:r>
          </w:p>
        </w:tc>
        <w:tc>
          <w:tcPr>
            <w:tcW w:w="303" w:type="pct"/>
          </w:tcPr>
          <w:p w:rsidR="0004232F" w:rsidRPr="00E60F8D" w:rsidRDefault="0004232F" w:rsidP="001D18E6">
            <w:pPr>
              <w:pStyle w:val="TabelleText"/>
              <w:spacing w:line="276" w:lineRule="auto"/>
            </w:pPr>
          </w:p>
        </w:tc>
      </w:tr>
      <w:tr w:rsidR="0004232F" w:rsidTr="00FA764E">
        <w:tc>
          <w:tcPr>
            <w:tcW w:w="1183" w:type="pct"/>
          </w:tcPr>
          <w:p w:rsidR="0004232F" w:rsidRPr="00E60F8D" w:rsidRDefault="0004232F" w:rsidP="0004232F">
            <w:pPr>
              <w:overflowPunct/>
              <w:autoSpaceDE/>
              <w:autoSpaceDN/>
              <w:adjustRightInd/>
              <w:rPr>
                <w:sz w:val="18"/>
                <w:szCs w:val="18"/>
                <w:lang w:val="en-GB"/>
              </w:rPr>
            </w:pPr>
            <w:r>
              <w:rPr>
                <w:color w:val="000000" w:themeColor="text1"/>
              </w:rPr>
              <w:t>BMS</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Battery SOC</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Battery SOC</w:t>
            </w:r>
          </w:p>
        </w:tc>
        <w:tc>
          <w:tcPr>
            <w:tcW w:w="303" w:type="pct"/>
          </w:tcPr>
          <w:p w:rsidR="00191131" w:rsidRDefault="00191131"/>
        </w:tc>
        <w:tc>
          <w:tcPr>
            <w:tcW w:w="108"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tcPr>
          <w:p w:rsidR="0004232F" w:rsidRPr="00E60F8D" w:rsidRDefault="0004232F" w:rsidP="0004232F">
            <w:pPr>
              <w:overflowPunct/>
              <w:autoSpaceDE/>
              <w:autoSpaceDN/>
              <w:adjustRightInd/>
              <w:rPr>
                <w:sz w:val="18"/>
                <w:szCs w:val="18"/>
                <w:lang w:val="en-GB"/>
              </w:rPr>
            </w:pPr>
            <w:r>
              <w:rPr>
                <w:color w:val="000000" w:themeColor="text1"/>
              </w:rPr>
              <w:t>BCM</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Battery SOC</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Battery SOC</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tcPr>
          <w:p w:rsidR="0004232F" w:rsidRPr="00E60F8D" w:rsidRDefault="0004232F" w:rsidP="0004232F">
            <w:pPr>
              <w:overflowPunct/>
              <w:autoSpaceDE/>
              <w:autoSpaceDN/>
              <w:adjustRightInd/>
              <w:rPr>
                <w:sz w:val="18"/>
                <w:szCs w:val="18"/>
                <w:lang w:val="en-GB"/>
              </w:rPr>
            </w:pPr>
            <w:r>
              <w:rPr>
                <w:color w:val="000000" w:themeColor="text1"/>
              </w:rPr>
              <w:t>ABS</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Vehicle Speed</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val="restart"/>
          </w:tcPr>
          <w:p w:rsidR="0004232F" w:rsidRPr="00E60F8D" w:rsidRDefault="0004232F" w:rsidP="0004232F">
            <w:pPr>
              <w:overflowPunct/>
              <w:autoSpaceDE/>
              <w:autoSpaceDN/>
              <w:adjustRightInd/>
              <w:rPr>
                <w:sz w:val="18"/>
                <w:szCs w:val="18"/>
                <w:lang w:val="en-GB"/>
              </w:rPr>
            </w:pPr>
            <w:r>
              <w:rPr>
                <w:color w:val="000000" w:themeColor="text1"/>
              </w:rPr>
              <w:t>Instrument Panel Assembly</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Stow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Deploy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Cross car Tray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Cross Car Tray position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Actuate Tray Locking Mechanism</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Actuate Tray Locking Mechanism</w:t>
            </w:r>
          </w:p>
          <w:p w:rsidR="0004232F" w:rsidRDefault="0004232F" w:rsidP="0004232F">
            <w:pPr>
              <w:pStyle w:val="TabelleText"/>
              <w:numPr>
                <w:ilvl w:val="0"/>
                <w:numId w:val="20"/>
              </w:numPr>
              <w:spacing w:line="276" w:lineRule="auto"/>
              <w:ind w:left="220" w:hanging="140"/>
              <w:rPr>
                <w:lang w:val="en-US"/>
              </w:rPr>
            </w:pPr>
            <w:r w:rsidRPr="006E3D82">
              <w:rPr>
                <w:lang w:val="en-US"/>
              </w:rPr>
              <w:t>Actuate Tray Unlocking Mechanism</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Move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Tray Movement Stowing</w:t>
            </w:r>
          </w:p>
          <w:p w:rsidR="0004232F" w:rsidRDefault="0004232F" w:rsidP="0004232F">
            <w:pPr>
              <w:pStyle w:val="TabelleText"/>
              <w:numPr>
                <w:ilvl w:val="0"/>
                <w:numId w:val="20"/>
              </w:numPr>
              <w:spacing w:line="276" w:lineRule="auto"/>
              <w:ind w:left="220" w:hanging="140"/>
              <w:rPr>
                <w:lang w:val="en-US"/>
              </w:rPr>
            </w:pPr>
            <w:r w:rsidRPr="006E3D82">
              <w:rPr>
                <w:lang w:val="en-US"/>
              </w:rPr>
              <w:t>Tray Movement Deploying</w:t>
            </w:r>
          </w:p>
        </w:tc>
        <w:tc>
          <w:tcPr>
            <w:tcW w:w="303" w:type="pct"/>
          </w:tcPr>
          <w:p w:rsidR="0004232F" w:rsidRPr="00E60F8D" w:rsidRDefault="0004232F" w:rsidP="001D18E6">
            <w:pPr>
              <w:pStyle w:val="TabelleText"/>
              <w:spacing w:line="276" w:lineRule="auto"/>
            </w:pPr>
          </w:p>
        </w:tc>
      </w:tr>
      <w:tr w:rsidR="0004232F" w:rsidTr="00FA764E">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ForAft Tray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Fore Aft Tray Position</w:t>
            </w:r>
          </w:p>
        </w:tc>
        <w:tc>
          <w:tcPr>
            <w:tcW w:w="303" w:type="pct"/>
          </w:tcPr>
          <w:p w:rsidR="00191131" w:rsidRDefault="00191131"/>
        </w:tc>
        <w:tc>
          <w:tcPr>
            <w:tcW w:w="108"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val="restart"/>
          </w:tcPr>
          <w:p w:rsidR="0004232F" w:rsidRPr="00E60F8D" w:rsidRDefault="0004232F" w:rsidP="0004232F">
            <w:pPr>
              <w:overflowPunct/>
              <w:autoSpaceDE/>
              <w:autoSpaceDN/>
              <w:adjustRightInd/>
              <w:rPr>
                <w:sz w:val="18"/>
                <w:szCs w:val="18"/>
                <w:lang w:val="en-GB"/>
              </w:rPr>
            </w:pPr>
            <w:r>
              <w:rPr>
                <w:color w:val="000000" w:themeColor="text1"/>
              </w:rPr>
              <w:t>Tray Actuator</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Deploy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Stow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Move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Tray Movement Stowing</w:t>
            </w:r>
          </w:p>
          <w:p w:rsidR="0004232F" w:rsidRDefault="0004232F" w:rsidP="0004232F">
            <w:pPr>
              <w:pStyle w:val="TabelleText"/>
              <w:numPr>
                <w:ilvl w:val="0"/>
                <w:numId w:val="20"/>
              </w:numPr>
              <w:spacing w:line="276" w:lineRule="auto"/>
              <w:ind w:left="220" w:hanging="140"/>
              <w:rPr>
                <w:lang w:val="en-US"/>
              </w:rPr>
            </w:pPr>
            <w:r w:rsidRPr="006E3D82">
              <w:rPr>
                <w:lang w:val="en-US"/>
              </w:rPr>
              <w:t>Tray Movement Deploying</w:t>
            </w:r>
          </w:p>
        </w:tc>
        <w:tc>
          <w:tcPr>
            <w:tcW w:w="303" w:type="pct"/>
          </w:tcPr>
          <w:p w:rsidR="0004232F" w:rsidRPr="00E60F8D" w:rsidRDefault="0004232F" w:rsidP="001D18E6">
            <w:pPr>
              <w:pStyle w:val="TabelleText"/>
              <w:spacing w:line="276" w:lineRule="auto"/>
            </w:pPr>
          </w:p>
        </w:tc>
      </w:tr>
      <w:tr w:rsidR="0004232F" w:rsidTr="00FA764E">
        <w:tc>
          <w:tcPr>
            <w:tcW w:w="1183" w:type="pct"/>
            <w:vMerge w:val="restart"/>
          </w:tcPr>
          <w:p w:rsidR="0004232F" w:rsidRPr="00E60F8D" w:rsidRDefault="0004232F" w:rsidP="0004232F">
            <w:pPr>
              <w:overflowPunct/>
              <w:autoSpaceDE/>
              <w:autoSpaceDN/>
              <w:adjustRightInd/>
              <w:rPr>
                <w:sz w:val="18"/>
                <w:szCs w:val="18"/>
                <w:lang w:val="en-GB"/>
              </w:rPr>
            </w:pPr>
            <w:r>
              <w:rPr>
                <w:color w:val="000000" w:themeColor="text1"/>
              </w:rPr>
              <w:t xml:space="preserve">Tray </w:t>
            </w:r>
            <w:proofErr w:type="spellStart"/>
            <w:r>
              <w:rPr>
                <w:color w:val="000000" w:themeColor="text1"/>
              </w:rPr>
              <w:t>ForeAft</w:t>
            </w:r>
            <w:proofErr w:type="spellEnd"/>
            <w:r>
              <w:rPr>
                <w:color w:val="000000" w:themeColor="text1"/>
              </w:rPr>
              <w:t xml:space="preserve"> Position Sensor</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ForAft Tray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Fore Aft Tray Position</w:t>
            </w:r>
          </w:p>
        </w:tc>
        <w:tc>
          <w:tcPr>
            <w:tcW w:w="303" w:type="pct"/>
          </w:tcPr>
          <w:p w:rsidR="00191131" w:rsidRDefault="00191131"/>
        </w:tc>
        <w:tc>
          <w:tcPr>
            <w:tcW w:w="108"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tcPr>
          <w:p w:rsidR="0004232F" w:rsidRPr="00E60F8D" w:rsidRDefault="0004232F" w:rsidP="0004232F">
            <w:pPr>
              <w:overflowPunct/>
              <w:autoSpaceDE/>
              <w:autoSpaceDN/>
              <w:adjustRightInd/>
              <w:rPr>
                <w:sz w:val="18"/>
                <w:szCs w:val="18"/>
                <w:lang w:val="en-GB"/>
              </w:rPr>
            </w:pPr>
            <w:r>
              <w:rPr>
                <w:color w:val="000000" w:themeColor="text1"/>
              </w:rPr>
              <w:t>Tray Locking Solenoid</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Actuate Tray Locking Mechanism</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Actuate Tray Locking Mechanism</w:t>
            </w:r>
          </w:p>
          <w:p w:rsidR="0004232F" w:rsidRDefault="0004232F" w:rsidP="0004232F">
            <w:pPr>
              <w:pStyle w:val="TabelleText"/>
              <w:numPr>
                <w:ilvl w:val="0"/>
                <w:numId w:val="20"/>
              </w:numPr>
              <w:spacing w:line="276" w:lineRule="auto"/>
              <w:ind w:left="220" w:hanging="140"/>
              <w:rPr>
                <w:lang w:val="en-US"/>
              </w:rPr>
            </w:pPr>
            <w:r w:rsidRPr="006E3D82">
              <w:rPr>
                <w:lang w:val="en-US"/>
              </w:rPr>
              <w:t>Actuate Tray Unlocking Mechanism</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val="restart"/>
          </w:tcPr>
          <w:p w:rsidR="0004232F" w:rsidRPr="00E60F8D" w:rsidRDefault="0004232F" w:rsidP="0004232F">
            <w:pPr>
              <w:overflowPunct/>
              <w:autoSpaceDE/>
              <w:autoSpaceDN/>
              <w:adjustRightInd/>
              <w:rPr>
                <w:sz w:val="18"/>
                <w:szCs w:val="18"/>
                <w:lang w:val="en-GB"/>
              </w:rPr>
            </w:pPr>
            <w:r>
              <w:rPr>
                <w:color w:val="000000" w:themeColor="text1"/>
              </w:rPr>
              <w:t>APIM</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Notify User to Low Sli SOC</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User low sli notification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Display User State Selection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Display Selected Mode</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Notify User reason of state Unavailability</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Reason of state Unavailability</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Notify/Display to User SSW/DTT State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User Screen Notification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Notify User of Successfull state position learned</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Position Learn Notification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Accept User Input of Available State Selection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User Input</w:t>
            </w:r>
          </w:p>
          <w:p w:rsidR="0004232F" w:rsidRDefault="0004232F" w:rsidP="0004232F">
            <w:pPr>
              <w:pStyle w:val="TabelleText"/>
              <w:numPr>
                <w:ilvl w:val="0"/>
                <w:numId w:val="20"/>
              </w:numPr>
              <w:spacing w:line="276" w:lineRule="auto"/>
              <w:ind w:left="220" w:hanging="140"/>
              <w:rPr>
                <w:lang w:val="en-US"/>
              </w:rPr>
            </w:pPr>
            <w:r w:rsidRPr="006E3D82">
              <w:rPr>
                <w:lang w:val="en-US"/>
              </w:rPr>
              <w:t>User screen selection</w:t>
            </w:r>
          </w:p>
          <w:p w:rsidR="0004232F" w:rsidRDefault="0004232F" w:rsidP="0004232F">
            <w:pPr>
              <w:pStyle w:val="TabelleText"/>
              <w:numPr>
                <w:ilvl w:val="0"/>
                <w:numId w:val="20"/>
              </w:numPr>
              <w:spacing w:line="276" w:lineRule="auto"/>
              <w:ind w:left="220" w:hanging="140"/>
              <w:rPr>
                <w:lang w:val="en-US"/>
              </w:rPr>
            </w:pPr>
            <w:r w:rsidRPr="006E3D82">
              <w:rPr>
                <w:lang w:val="en-US"/>
              </w:rPr>
              <w:t>Abort Mode Transition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Accept User Input of Peronalization settings</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Accept Personalization settings</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val="restart"/>
          </w:tcPr>
          <w:p w:rsidR="0004232F" w:rsidRPr="00E60F8D" w:rsidRDefault="0004232F" w:rsidP="0004232F">
            <w:pPr>
              <w:overflowPunct/>
              <w:autoSpaceDE/>
              <w:autoSpaceDN/>
              <w:adjustRightInd/>
              <w:rPr>
                <w:sz w:val="18"/>
                <w:szCs w:val="18"/>
                <w:lang w:val="en-GB"/>
              </w:rPr>
            </w:pPr>
            <w:r>
              <w:rPr>
                <w:color w:val="000000" w:themeColor="text1"/>
              </w:rPr>
              <w:t>RCM</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 xml:space="preserve"> Inhibit Driver Airbag</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Driver Airbag status</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Command Driver Airbag DisInhibit</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Driver Airbag status</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val="restart"/>
          </w:tcPr>
          <w:p w:rsidR="0004232F" w:rsidRPr="00E60F8D" w:rsidRDefault="0004232F" w:rsidP="0004232F">
            <w:pPr>
              <w:overflowPunct/>
              <w:autoSpaceDE/>
              <w:autoSpaceDN/>
              <w:adjustRightInd/>
              <w:rPr>
                <w:sz w:val="18"/>
                <w:szCs w:val="18"/>
                <w:lang w:val="en-GB"/>
              </w:rPr>
            </w:pPr>
            <w:r>
              <w:rPr>
                <w:color w:val="000000" w:themeColor="text1"/>
              </w:rPr>
              <w:t>SCMB</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Deploy Steering Column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Tele/ Rake Ramp Start/ Stop</w:t>
            </w:r>
          </w:p>
          <w:p w:rsidR="0004232F" w:rsidRDefault="0004232F" w:rsidP="0004232F">
            <w:pPr>
              <w:pStyle w:val="TabelleText"/>
              <w:numPr>
                <w:ilvl w:val="0"/>
                <w:numId w:val="20"/>
              </w:numPr>
              <w:spacing w:line="276" w:lineRule="auto"/>
              <w:ind w:left="220" w:hanging="140"/>
              <w:rPr>
                <w:lang w:val="en-US"/>
              </w:rPr>
            </w:pPr>
            <w:r w:rsidRPr="006E3D82">
              <w:rPr>
                <w:lang w:val="en-US"/>
              </w:rPr>
              <w:t>Deploy Steering Column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Verify Availabilty of Work State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Work state Availability</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Verify Availability of Rest State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Rest state Availability</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Verify Availability of Drive State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Drive state Availability</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Check Driver seat stored position reached</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Monitor Tray</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Manual Tray Table Instructions</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Publish SSW/DTT state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Publish SSW/DTT state</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Command Tray Table Deploy</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Deploy Tray Table</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Check Column Stored Position Reached</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Check Column Position Reached</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Request Airbag Inhibit</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Driver Airbag Inhibit Request</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Request Locomotion Inhibit</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Locomotion Inhibit Request</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Request Driver Airbag DisInhibit</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Driver Airbag DeInhibit Request</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Request Locomotion Inhibit Release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Locomotion DeInhibit Request</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store rest state column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Stow Steering Column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Tele/ Rake Ramp Start/ Stop</w:t>
            </w:r>
          </w:p>
          <w:p w:rsidR="0004232F" w:rsidRDefault="0004232F" w:rsidP="0004232F">
            <w:pPr>
              <w:pStyle w:val="TabelleText"/>
              <w:numPr>
                <w:ilvl w:val="0"/>
                <w:numId w:val="20"/>
              </w:numPr>
              <w:spacing w:line="276" w:lineRule="auto"/>
              <w:ind w:left="220" w:hanging="140"/>
              <w:rPr>
                <w:lang w:val="en-US"/>
              </w:rPr>
            </w:pPr>
            <w:r w:rsidRPr="006E3D82">
              <w:rPr>
                <w:lang w:val="en-US"/>
              </w:rPr>
              <w:t>Stow Steering Column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Unlock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Control Tray Locking Functionality</w:t>
            </w:r>
          </w:p>
          <w:p w:rsidR="0004232F" w:rsidRDefault="0004232F" w:rsidP="0004232F">
            <w:pPr>
              <w:pStyle w:val="TabelleText"/>
              <w:numPr>
                <w:ilvl w:val="0"/>
                <w:numId w:val="20"/>
              </w:numPr>
              <w:spacing w:line="276" w:lineRule="auto"/>
              <w:ind w:left="220" w:hanging="140"/>
              <w:rPr>
                <w:lang w:val="en-US"/>
              </w:rPr>
            </w:pPr>
            <w:r w:rsidRPr="006E3D82">
              <w:rPr>
                <w:lang w:val="en-US"/>
              </w:rPr>
              <w:t>Unlock Tray Table</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Lock Tray Table</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Control Tray Locking Functionality</w:t>
            </w:r>
          </w:p>
          <w:p w:rsidR="0004232F" w:rsidRDefault="0004232F" w:rsidP="0004232F">
            <w:pPr>
              <w:pStyle w:val="TabelleText"/>
              <w:numPr>
                <w:ilvl w:val="0"/>
                <w:numId w:val="20"/>
              </w:numPr>
              <w:spacing w:line="276" w:lineRule="auto"/>
              <w:ind w:left="220" w:hanging="140"/>
              <w:rPr>
                <w:lang w:val="en-US"/>
              </w:rPr>
            </w:pPr>
            <w:r w:rsidRPr="006E3D82">
              <w:rPr>
                <w:lang w:val="en-US"/>
              </w:rPr>
              <w:t>Lock Tray Table</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check Inhibit Status</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Check Inhibit Status</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Request Maneuver Driver Seat To Stored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Seat Movement Request</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Command Tray Table Stow</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Stow Tray Table</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Check battery SOC</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Check Vehicle Speed</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val="restart"/>
          </w:tcPr>
          <w:p w:rsidR="0004232F" w:rsidRPr="00E60F8D" w:rsidRDefault="0004232F" w:rsidP="0004232F">
            <w:pPr>
              <w:overflowPunct/>
              <w:autoSpaceDE/>
              <w:autoSpaceDN/>
              <w:adjustRightInd/>
              <w:rPr>
                <w:sz w:val="18"/>
                <w:szCs w:val="18"/>
                <w:lang w:val="en-GB"/>
              </w:rPr>
            </w:pPr>
            <w:r>
              <w:rPr>
                <w:color w:val="000000" w:themeColor="text1"/>
              </w:rPr>
              <w:t>SCMA</w:t>
            </w: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Seat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Seat Position</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Store work state driver memory seat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Store Rest State Driver Memory Seat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Store Drive State Driver Memory Seat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Command Maneuver Driver Seat To Stored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Provide Steering Column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Store Drive State Column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r w:rsidR="0004232F" w:rsidTr="00FA764E">
        <w:trPr>
          <w:gridAfter w:val="1"/>
          <w:wAfter w:w="108" w:type="pct"/>
        </w:trPr>
        <w:tc>
          <w:tcPr>
            <w:tcW w:w="1183" w:type="pct"/>
            <w:vMerge/>
          </w:tcPr>
          <w:p w:rsidR="0004232F" w:rsidRPr="00E60F8D" w:rsidRDefault="0004232F" w:rsidP="001D18E6">
            <w:pPr>
              <w:overflowPunct/>
              <w:autoSpaceDE/>
              <w:autoSpaceDN/>
              <w:adjustRightInd/>
              <w:rPr>
                <w:sz w:val="18"/>
                <w:szCs w:val="18"/>
                <w:lang w:val="en-GB"/>
              </w:rPr>
            </w:pPr>
          </w:p>
        </w:tc>
        <w:tc>
          <w:tcPr>
            <w:tcW w:w="305" w:type="pct"/>
          </w:tcPr>
          <w:p w:rsidR="0004232F" w:rsidRPr="00E60F8D" w:rsidRDefault="0004232F" w:rsidP="001D18E6">
            <w:pPr>
              <w:overflowPunct/>
              <w:autoSpaceDE/>
              <w:autoSpaceDN/>
              <w:adjustRightInd/>
              <w:rPr>
                <w:sz w:val="18"/>
                <w:szCs w:val="18"/>
                <w:lang w:val="en-GB"/>
              </w:rPr>
            </w:pPr>
          </w:p>
        </w:tc>
        <w:tc>
          <w:tcPr>
            <w:tcW w:w="1638" w:type="pct"/>
          </w:tcPr>
          <w:p w:rsidR="0004232F" w:rsidRDefault="0004232F" w:rsidP="0004232F">
            <w:pPr>
              <w:pStyle w:val="TabelleText"/>
              <w:spacing w:line="276" w:lineRule="auto"/>
              <w:rPr>
                <w:lang w:val="en-US"/>
              </w:rPr>
            </w:pPr>
            <w:r w:rsidRPr="00176970">
              <w:rPr>
                <w:lang w:val="en-US"/>
              </w:rPr>
              <w:t>store work state comun position</w:t>
            </w:r>
          </w:p>
        </w:tc>
        <w:tc>
          <w:tcPr>
            <w:tcW w:w="1463"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3" w:type="pct"/>
          </w:tcPr>
          <w:p w:rsidR="0004232F" w:rsidRPr="00E60F8D" w:rsidRDefault="0004232F" w:rsidP="001D18E6">
            <w:pPr>
              <w:pStyle w:val="TabelleText"/>
              <w:spacing w:line="276" w:lineRule="auto"/>
            </w:pPr>
          </w:p>
        </w:tc>
      </w:tr>
    </w:tbl>
    <w:p w:rsidR="00072314" w:rsidRDefault="00E443A9" w:rsidP="00072314">
      <w:pPr>
        <w:pStyle w:val="Caption"/>
      </w:pPr>
      <w:bookmarkStart w:id="61" w:name="_Toc35000668"/>
      <w:bookmarkStart w:id="62" w:name="_Ref10186202"/>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10</w:t>
      </w:r>
      <w:r>
        <w:rPr>
          <w:noProof/>
        </w:rPr>
        <w:fldChar w:fldCharType="end"/>
      </w:r>
      <w:r w:rsidRPr="00702453">
        <w:t xml:space="preserve">: </w:t>
      </w:r>
      <w:bookmarkStart w:id="63" w:name="_Ref10186311"/>
      <w:r w:rsidR="00072314">
        <w:t>Function Allocation Table (Functional Safety Extension)</w:t>
      </w:r>
      <w:bookmarkEnd w:id="61"/>
      <w:bookmarkEnd w:id="62"/>
      <w:bookmarkEnd w:id="63"/>
    </w:p>
    <w:p w:rsidR="00072314" w:rsidRPr="00C60197" w:rsidRDefault="00072314" w:rsidP="00072314"/>
    <w:p w:rsidR="00072314" w:rsidRPr="00C60197" w:rsidRDefault="00072314" w:rsidP="00072314"/>
    <w:p w:rsidR="00072314" w:rsidRDefault="00072314" w:rsidP="00072314">
      <w:pPr>
        <w:pStyle w:val="Heading1"/>
        <w:tabs>
          <w:tab w:val="clear" w:pos="540"/>
          <w:tab w:val="num" w:pos="432"/>
        </w:tabs>
      </w:pPr>
      <w:bookmarkStart w:id="64" w:name="_Toc35000594"/>
      <w:r>
        <w:lastRenderedPageBreak/>
        <w:t>Feature Implementation Modeling</w:t>
      </w:r>
      <w:bookmarkEnd w:id="64"/>
    </w:p>
    <w:p w:rsidR="00072314" w:rsidRDefault="00072314" w:rsidP="00072314">
      <w:pPr>
        <w:pStyle w:val="Heading2"/>
        <w:spacing w:before="240"/>
      </w:pPr>
      <w:bookmarkStart w:id="65" w:name="_Toc35000595"/>
      <w:r>
        <w:t xml:space="preserve">Component </w:t>
      </w:r>
      <w:r w:rsidRPr="00882C07">
        <w:t>Interaction Diagrams</w:t>
      </w:r>
      <w:bookmarkEnd w:id="65"/>
    </w:p>
    <w:p w:rsidR="00072314" w:rsidRDefault="00072314" w:rsidP="00072314"/>
    <w:p w:rsidR="00072314" w:rsidRDefault="00072314" w:rsidP="00072314">
      <w:pPr>
        <w:pStyle w:val="Heading3"/>
        <w:keepNext w:val="0"/>
        <w:tabs>
          <w:tab w:val="clear" w:pos="900"/>
          <w:tab w:val="left" w:pos="709"/>
          <w:tab w:val="left" w:pos="851"/>
        </w:tabs>
        <w:spacing w:before="240"/>
      </w:pPr>
      <w:bookmarkStart w:id="66" w:name="_Toc35000596"/>
      <w:r>
        <w:t>Scenario: “System Startup / Shutdown”</w:t>
      </w:r>
      <w:bookmarkEnd w:id="66"/>
    </w:p>
    <w:p w:rsidR="00072314" w:rsidRDefault="00072314" w:rsidP="00072314"/>
    <w:p w:rsidR="00072314" w:rsidRDefault="00072314" w:rsidP="00072314">
      <w:pPr>
        <w:pStyle w:val="Heading3"/>
        <w:keepNext w:val="0"/>
        <w:tabs>
          <w:tab w:val="clear" w:pos="900"/>
          <w:tab w:val="left" w:pos="709"/>
          <w:tab w:val="left" w:pos="851"/>
        </w:tabs>
        <w:spacing w:before="240"/>
      </w:pPr>
      <w:bookmarkStart w:id="67" w:name="_Toc35000597"/>
      <w:r>
        <w:t>Scenario: “Normal Operation”</w:t>
      </w:r>
      <w:bookmarkEnd w:id="67"/>
    </w:p>
    <w:p w:rsidR="00AC73E7" w:rsidRPr="00E22255" w:rsidRDefault="00AC73E7" w:rsidP="00AC73E7">
      <w:pPr>
        <w:rPr>
          <w:color w:val="7030A0"/>
        </w:rPr>
      </w:pPr>
    </w:p>
    <w:p w:rsidR="00AC73E7" w:rsidRPr="00E22255" w:rsidRDefault="00AC73E7" w:rsidP="00AC73E7">
      <w:pPr>
        <w:rPr>
          <w:color w:val="7030A0"/>
        </w:rPr>
      </w:pPr>
    </w:p>
    <w:p w:rsidR="00AC73E7" w:rsidRDefault="00341AAF" w:rsidP="00072314">
      <w:r>
        <w:t>N/A</w:t>
      </w:r>
      <w:bookmarkStart w:id="68" w:name="_GoBack"/>
      <w:bookmarkEnd w:id="68"/>
    </w:p>
    <w:p w:rsidR="00072314" w:rsidRDefault="00072314" w:rsidP="00072314">
      <w:pPr>
        <w:pStyle w:val="Heading2"/>
        <w:spacing w:before="240"/>
      </w:pPr>
      <w:bookmarkStart w:id="69" w:name="_Toc35000598"/>
      <w:r>
        <w:t>Component Interface Behavior Diagrams</w:t>
      </w:r>
      <w:bookmarkEnd w:id="69"/>
    </w:p>
    <w:p w:rsidR="00656ECB" w:rsidRDefault="00656ECB" w:rsidP="00720A45">
      <w:pPr>
        <w:rPr>
          <w:highlight w:val="green"/>
        </w:rPr>
      </w:pPr>
    </w:p>
    <w:p w:rsidR="00110C4B" w:rsidRDefault="00110C4B" w:rsidP="00720A45">
      <w:pPr>
        <w:rPr>
          <w:i/>
          <w:color w:val="A6A6A6" w:themeColor="background1" w:themeShade="A6"/>
        </w:rPr>
      </w:pPr>
      <w:r w:rsidRPr="005067FC">
        <w:rPr>
          <w:i/>
          <w:color w:val="A6A6A6" w:themeColor="background1" w:themeShade="A6"/>
        </w:rPr>
        <w:t>Not supported by MagicDraw report generation.</w:t>
      </w:r>
    </w:p>
    <w:p w:rsidR="00D64B12" w:rsidRPr="00110C4B" w:rsidRDefault="00D64B12" w:rsidP="00720A45">
      <w:pPr>
        <w:rPr>
          <w:i/>
          <w:color w:val="A6A6A6" w:themeColor="background1" w:themeShade="A6"/>
        </w:rPr>
      </w:pPr>
      <w:r>
        <w:rPr>
          <w:i/>
          <w:color w:val="A6A6A6" w:themeColor="background1" w:themeShade="A6"/>
        </w:rPr>
        <w:t xml:space="preserve">See Appendix Section 8.1.9 for </w:t>
      </w:r>
      <w:r w:rsidR="002A7D5B">
        <w:rPr>
          <w:i/>
          <w:color w:val="A6A6A6" w:themeColor="background1" w:themeShade="A6"/>
        </w:rPr>
        <w:t>Technology</w:t>
      </w:r>
      <w:r>
        <w:rPr>
          <w:i/>
          <w:color w:val="A6A6A6" w:themeColor="background1" w:themeShade="A6"/>
        </w:rPr>
        <w:t xml:space="preserve"> State Machines</w:t>
      </w:r>
    </w:p>
    <w:p w:rsidR="00072314" w:rsidRDefault="00072314" w:rsidP="00072314">
      <w:pPr>
        <w:pStyle w:val="Heading1"/>
        <w:tabs>
          <w:tab w:val="clear" w:pos="540"/>
          <w:tab w:val="num" w:pos="432"/>
        </w:tabs>
      </w:pPr>
      <w:bookmarkStart w:id="70" w:name="_Toc35000599"/>
      <w:bookmarkStart w:id="71" w:name="_Ref12638483"/>
      <w:r>
        <w:lastRenderedPageBreak/>
        <w:t>Feature Implementation Requirements</w:t>
      </w:r>
      <w:bookmarkEnd w:id="70"/>
      <w:bookmarkEnd w:id="71"/>
    </w:p>
    <w:p w:rsidR="00072314" w:rsidRPr="00512949" w:rsidRDefault="00072314" w:rsidP="00072314"/>
    <w:p w:rsidR="00072314" w:rsidRDefault="00072314" w:rsidP="00072314">
      <w:pPr>
        <w:pStyle w:val="Heading2"/>
        <w:spacing w:before="240"/>
      </w:pPr>
      <w:bookmarkStart w:id="72" w:name="_Toc35000600"/>
      <w:bookmarkStart w:id="73" w:name="_Toc422994379"/>
      <w:bookmarkStart w:id="74" w:name="_Toc481143821"/>
      <w:r w:rsidRPr="00655CE7">
        <w:t>Functional Safety</w:t>
      </w:r>
      <w:bookmarkEnd w:id="72"/>
      <w:r w:rsidRPr="00655CE7">
        <w:t xml:space="preserve"> </w:t>
      </w:r>
    </w:p>
    <w:p w:rsidR="00072314" w:rsidRDefault="00072314" w:rsidP="00072314">
      <w:pPr>
        <w:pStyle w:val="Heading3"/>
        <w:keepNext w:val="0"/>
        <w:tabs>
          <w:tab w:val="clear" w:pos="900"/>
          <w:tab w:val="left" w:pos="709"/>
          <w:tab w:val="left" w:pos="851"/>
        </w:tabs>
        <w:spacing w:before="240"/>
      </w:pPr>
      <w:r>
        <w:t>ASIL Decomposition of Technical Safety Requirements</w:t>
      </w:r>
    </w:p>
    <w:p w:rsidR="00072314" w:rsidRDefault="00072314" w:rsidP="00072314">
      <w:pPr>
        <w:rPr>
          <w:highlight w:val="yellow"/>
        </w:rPr>
      </w:pPr>
    </w:p>
    <w:p w:rsidR="00072314" w:rsidRDefault="00072314" w:rsidP="00072314">
      <w:r w:rsidRPr="00F141FD">
        <w:t>&lt;Place</w:t>
      </w:r>
      <w:r>
        <w:t xml:space="preserve"> the input TSR here above the decomposition table</w:t>
      </w:r>
      <w:r w:rsidRPr="00F141FD">
        <w:t>&gt;</w:t>
      </w:r>
    </w:p>
    <w:p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rsidTr="00E443A9">
        <w:trPr>
          <w:cantSplit/>
          <w:tblHeader/>
        </w:trPr>
        <w:tc>
          <w:tcPr>
            <w:tcW w:w="313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12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rsidTr="00E443A9">
        <w:tc>
          <w:tcPr>
            <w:tcW w:w="313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Decomposition Rationale</w:t>
            </w:r>
          </w:p>
        </w:tc>
        <w:tc>
          <w:tcPr>
            <w:tcW w:w="7126"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color w:val="FFFFFF"/>
                <w:lang w:val="en-GB"/>
              </w:rPr>
            </w:pPr>
            <w:r>
              <w:rPr>
                <w:bCs/>
              </w:rPr>
              <w:t>&lt;Give a reason why the decomposition was performed&gt;</w:t>
            </w:r>
          </w:p>
        </w:tc>
      </w:tr>
      <w:tr w:rsidR="00072314" w:rsidTr="00E443A9">
        <w:trPr>
          <w:cantSplit/>
          <w:trHeight w:val="130"/>
          <w:tblHeader/>
        </w:trPr>
        <w:tc>
          <w:tcPr>
            <w:tcW w:w="313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Method for Decomposition</w:t>
            </w:r>
          </w:p>
        </w:tc>
        <w:tc>
          <w:tcPr>
            <w:tcW w:w="7126"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B5433B"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Content>
                <w:r w:rsidR="00072314">
                  <w:rPr>
                    <w:bCs/>
                  </w:rPr>
                  <w:t>Choose a Method</w:t>
                </w:r>
              </w:sdtContent>
            </w:sdt>
          </w:p>
        </w:tc>
      </w:tr>
      <w:tr w:rsidR="00072314" w:rsidRPr="00412488" w:rsidTr="00E443A9">
        <w:trPr>
          <w:cantSplit/>
          <w:trHeight w:val="347"/>
          <w:tblHeader/>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1 after Decomposition</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ID</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lang w:val="en-GB"/>
              </w:rPr>
            </w:pPr>
          </w:p>
        </w:tc>
      </w:tr>
      <w:tr w:rsidR="00072314" w:rsidRPr="00412488"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eason and thought behind that particular requirement. Should include how the requirement is able to independently fulfill the needs of the parent requirement&gt;</w:t>
            </w:r>
          </w:p>
        </w:tc>
      </w:tr>
      <w:tr w:rsidR="00072314" w:rsidRPr="00412488"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Satisfied by</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rsidTr="00E443A9">
        <w:trPr>
          <w:cantSplit/>
          <w:trHeight w:val="347"/>
          <w:tblHeader/>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ind w:left="-21"/>
              <w:rPr>
                <w:b/>
              </w:rPr>
            </w:pPr>
            <w:r>
              <w:rPr>
                <w:b/>
              </w:rPr>
              <w:t>T</w:t>
            </w:r>
            <w:r w:rsidRPr="00412488">
              <w:rPr>
                <w:b/>
              </w:rPr>
              <w:t>SR 2 after Decomposition</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ID</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color w:val="C0C0C0"/>
                <w:lang w:val="en-GB"/>
              </w:rPr>
            </w:pPr>
          </w:p>
        </w:tc>
      </w:tr>
      <w:tr w:rsidR="00072314" w:rsidRPr="00412488" w:rsidTr="00E443A9">
        <w:trPr>
          <w:cantSplit/>
          <w:trHeight w:val="284"/>
          <w:tblHeader/>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B723AB">
              <w:rPr>
                <w:rFonts w:cs="Arial"/>
                <w:bCs/>
              </w:rPr>
              <w:t>&lt;Provide a r</w:t>
            </w:r>
            <w:r w:rsidRPr="00A07F0E">
              <w:rPr>
                <w:rFonts w:cs="Arial"/>
                <w:bCs/>
              </w:rPr>
              <w:t>eason and thought behind that particular requirement. Should include how the requirement is able to independently fulfill the needs of the parent requirement&gt;</w:t>
            </w:r>
          </w:p>
        </w:tc>
      </w:tr>
      <w:tr w:rsidR="00072314" w:rsidRPr="00412488" w:rsidTr="00E443A9">
        <w:trPr>
          <w:cantSplit/>
          <w:trHeight w:val="284"/>
          <w:tblHeader/>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Satisfied by</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Tr="00E443A9">
        <w:trPr>
          <w:trHeight w:val="347"/>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for Independence</w:t>
            </w:r>
          </w:p>
          <w:p w:rsidR="00072314" w:rsidRDefault="00072314" w:rsidP="001D18E6">
            <w:pPr>
              <w:spacing w:before="48" w:after="48" w:line="254" w:lineRule="auto"/>
              <w:rPr>
                <w:i/>
                <w:iCs/>
              </w:rPr>
            </w:pPr>
            <w:r>
              <w:rPr>
                <w:i/>
                <w:iCs/>
              </w:rPr>
              <w:t>Note: should consider commonly used input, output and processing</w:t>
            </w:r>
          </w:p>
          <w:p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 xml:space="preserve">TSR </w:t>
            </w:r>
            <w:r w:rsidRPr="00412488">
              <w:rPr>
                <w:b/>
              </w:rPr>
              <w:t>ID</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lang w:val="en-GB"/>
              </w:rPr>
            </w:pPr>
          </w:p>
        </w:tc>
      </w:tr>
      <w:tr w:rsidR="00072314"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TSR</w:t>
            </w:r>
            <w:r w:rsidRPr="00412488">
              <w:rPr>
                <w:b/>
              </w:rPr>
              <w:t xml:space="preserve">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color w:val="C0C0C0"/>
                <w:lang w:val="en-GB"/>
              </w:rPr>
            </w:pPr>
          </w:p>
        </w:tc>
      </w:tr>
      <w:tr w:rsidR="00072314"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color w:val="C0C0C0"/>
                <w:lang w:val="en-GB"/>
              </w:rPr>
            </w:pPr>
          </w:p>
        </w:tc>
      </w:tr>
      <w:tr w:rsidR="00072314"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lang w:val="en-GB"/>
              </w:rPr>
            </w:pPr>
          </w:p>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bookmarkStart w:id="75" w:name="_Toc35000669"/>
      <w:bookmarkStart w:id="76" w:name="_Toc4163951"/>
      <w:r w:rsidR="00072314">
        <w:t>ASIL Decomposition Table</w:t>
      </w:r>
      <w:bookmarkEnd w:id="75"/>
      <w:bookmarkEnd w:id="76"/>
    </w:p>
    <w:p w:rsidR="00072314" w:rsidRDefault="00072314" w:rsidP="00072314">
      <w:pPr>
        <w:pStyle w:val="Heading2"/>
        <w:spacing w:before="240"/>
      </w:pPr>
      <w:r w:rsidRPr="0008696C">
        <w:t xml:space="preserve">Requirements on </w:t>
      </w:r>
      <w:bookmarkEnd w:id="73"/>
      <w:r w:rsidRPr="0008696C">
        <w:t>Components</w:t>
      </w:r>
      <w:bookmarkEnd w:id="74"/>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Stowable Steering and Deployable Tray Physical</w:t>
      </w:r>
    </w:p>
    <w:p w:rsidR="00210E01" w:rsidRDefault="00210E01" w:rsidP="00210E01">
      <w:r>
        <w:lastRenderedPageBreak/>
        <w:t>Stowable Steering and Deployable Tray Physical</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Locking Solenoid</w:t>
      </w:r>
    </w:p>
    <w:p w:rsidR="00210E01" w:rsidRDefault="00210E01" w:rsidP="00210E01">
      <w:r>
        <w:t>Tray Locking Solenoid</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7" name="Picture 427495563.jpg" descr="42749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7495563.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Locking Mechanism</w:t>
      </w:r>
    </w:p>
    <w:p w:rsidR="005F4E20" w:rsidRDefault="005F4E20" w:rsidP="00720A45">
      <w:pPr>
        <w:rPr>
          <w:highlight w:val="green"/>
        </w:rPr>
      </w:pPr>
    </w:p>
    <w:p w:rsidR="009C3237" w:rsidRDefault="009C3237" w:rsidP="009C3237">
      <w:pPr>
        <w:pStyle w:val="BodyText"/>
      </w:pPr>
      <w:r w:rsidRPr="00F33853">
        <w:t xml:space="preserve">Function responsible for Lock / Unlock the Tray table and Send the Lock status </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Actuate Tray Locking Mechanism</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Lock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Lock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Unlock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Unlock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TrayTableUnlockCmd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2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bookmarkStart w:id="77"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77"/>
      <w:r w:rsidRPr="004521EB">
        <w:rPr>
          <w:lang w:val="en-GB"/>
        </w:rPr>
        <w:t>Actuate Tray Locking Mechanism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bookmarkStart w:id="78" w:name="_Toc35000607"/>
      <w:r>
        <w:rPr>
          <w:lang w:val="en-GB"/>
        </w:rPr>
        <w:t>Output</w:t>
      </w:r>
      <w:r w:rsidRPr="002824C9">
        <w:rPr>
          <w:lang w:val="en-GB"/>
        </w:rPr>
        <w:t>s</w:t>
      </w:r>
      <w:bookmarkEnd w:id="78"/>
    </w:p>
    <w:p w:rsidR="00647115" w:rsidRDefault="00647115" w:rsidP="008C50D1">
      <w:pPr>
        <w:pStyle w:val="BodyText"/>
        <w:rPr>
          <w:color w:val="BFBFBF" w:themeColor="background1" w:themeShade="BF"/>
        </w:rPr>
      </w:pPr>
    </w:p>
    <w:p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rsidR="00647115" w:rsidRDefault="00647115" w:rsidP="003678EC">
      <w:pPr>
        <w:pStyle w:val="BodyText"/>
      </w:pP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bookmarkStart w:id="79" w:name="_Toc35000608"/>
      <w:bookmarkStart w:id="80" w:name="_Ref531361235"/>
      <w:r>
        <w:t>Parameters</w:t>
      </w:r>
      <w:bookmarkEnd w:id="79"/>
      <w:bookmarkEnd w:id="80"/>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bookmarkStart w:id="81" w:name="_Toc531361795"/>
      <w:bookmarkStart w:id="82" w:name="_Toc530489341"/>
      <w:bookmarkStart w:id="83" w:name="_Toc35000673"/>
      <w:bookmarkStart w:id="84" w:name="_Toc536800495"/>
      <w:bookmarkStart w:id="85" w:name="_Toc536710835"/>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bookmarkStart w:id="86" w:name="_Ref536722042"/>
      <w:bookmarkEnd w:id="81"/>
      <w:bookmarkEnd w:id="82"/>
      <w:r w:rsidR="00072314">
        <w:t>Component Specific Requirements</w:t>
      </w:r>
      <w:bookmarkEnd w:id="83"/>
      <w:bookmarkEnd w:id="84"/>
      <w:bookmarkEnd w:id="85"/>
      <w:bookmarkEnd w:id="86"/>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bookmarkStart w:id="87" w:name="_Toc35000674"/>
      <w:bookmarkStart w:id="88" w:name="_Toc536800496"/>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bookmarkEnd w:id="87"/>
      <w:bookmarkEnd w:id="88"/>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89" w:name="_c9d179bbb35a167418e7ef3c582d0744"/>
      <w:r>
        <w:t>IR-28</w:t>
      </w:r>
      <w:bookmarkEnd w:id="89"/>
      <w:r>
        <w:t xml:space="preserve"> Actuate Tray Locking Mechanism</w:t>
      </w:r>
    </w:p>
    <w:p w:rsidR="001C5864" w:rsidRDefault="001C5864" w:rsidP="001C5864">
      <w:pPr>
        <w:rPr>
          <w:rFonts w:cs="Arial"/>
        </w:rPr>
      </w:pPr>
      <w:r>
        <w:rPr>
          <w:rFonts w:cs="Arial"/>
        </w:rPr>
        <w:t xml:space="preserve">Actuate Tray Locking Mechanism shall Lock Tray Table when received TrayTableLockCmd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IR-28</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2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0" w:name="_fb6dd261fe9e156b9efdcd294661a44f"/>
      <w:r>
        <w:t>IR-29</w:t>
      </w:r>
      <w:bookmarkEnd w:id="90"/>
      <w:r>
        <w:t xml:space="preserve"> Actuate Tray Unlocking Mechanism</w:t>
      </w:r>
    </w:p>
    <w:p w:rsidR="001C5864" w:rsidRDefault="001C5864" w:rsidP="001C5864">
      <w:pPr>
        <w:rPr>
          <w:rFonts w:cs="Arial"/>
        </w:rPr>
      </w:pPr>
      <w:r>
        <w:rPr>
          <w:rFonts w:cs="Arial"/>
        </w:rPr>
        <w:t>Actuate Tray Locking Mechanism shall Unlock Tray Table when received TrayTableUnlockCmd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lastRenderedPageBreak/>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IR-29</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Unlock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2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w:t>
      </w:r>
    </w:p>
    <w:p w:rsidR="00210E01" w:rsidRDefault="00210E01" w:rsidP="00210E01">
      <w:r>
        <w:t>APIM</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20" name="Picture 1911948665.jpg" descr="1911948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11948665.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 User to Low Sli SOC</w:t>
      </w:r>
    </w:p>
    <w:p w:rsidR="005F4E20" w:rsidRDefault="005F4E20" w:rsidP="00720A45">
      <w:pPr>
        <w:rPr>
          <w:highlight w:val="green"/>
        </w:rPr>
      </w:pPr>
    </w:p>
    <w:p w:rsidR="009C3237" w:rsidRDefault="009C3237" w:rsidP="009C3237">
      <w:pPr>
        <w:pStyle w:val="BodyText"/>
      </w:pPr>
      <w:r w:rsidRPr="00F33853">
        <w:t>Indicate Low sli State of Charge Warning</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Notify User to Low Sli SOC</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SSW/DTT state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StateOfFeature</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SSW/DTT state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Ssw/DttStateStat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Battery State of charge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Battery State of charge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2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to Low Sli SOC</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Notify User to Low Sli SOC</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screen SLI notification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lastRenderedPageBreak/>
              <w:t>User screen SLI notification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lastRenderedPageBreak/>
              <w:t>UserScreenLowSliNotification</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2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bookmarkStart w:id="91"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91"/>
      <w:r w:rsidRPr="004521EB">
        <w:rPr>
          <w:lang w:val="en-GB"/>
        </w:rPr>
        <w:t>Notify User to Low Sli SOC</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6274885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75000729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75424183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7085384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92" w:name="_e67232bd2271ad2de9dbccfcaf43e474"/>
      <w:r>
        <w:t>IR-25</w:t>
      </w:r>
      <w:bookmarkEnd w:id="92"/>
      <w:r>
        <w:t xml:space="preserve"> User low sli notification</w:t>
      </w:r>
    </w:p>
    <w:p w:rsidR="001C5864" w:rsidRDefault="001C5864" w:rsidP="001C5864">
      <w:pPr>
        <w:rPr>
          <w:rFonts w:cs="Arial"/>
        </w:rPr>
      </w:pPr>
      <w:r>
        <w:rPr>
          <w:rFonts w:cs="Arial"/>
        </w:rPr>
        <w:t>APIM shall convey user Notification for Low SLI SOC if the Battery SOC alert signal is received when the User tries to transit the mode of operation</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Notify User to Low Sli SOC</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IR-25</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display User Battery SOC</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22" name="Picture 528771020.jpg" descr="52877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28771020.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User State Selection</w:t>
      </w:r>
    </w:p>
    <w:p w:rsidR="005F4E20" w:rsidRDefault="005F4E20" w:rsidP="00720A45">
      <w:pPr>
        <w:rPr>
          <w:highlight w:val="green"/>
        </w:rPr>
      </w:pPr>
    </w:p>
    <w:p w:rsidR="009C3237" w:rsidRDefault="009C3237" w:rsidP="009C3237">
      <w:pPr>
        <w:pStyle w:val="BodyText"/>
      </w:pPr>
      <w:r w:rsidRPr="00F33853">
        <w:t>Display the User accept user state learn mode of operation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Display User State Selection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Input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User Input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3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User State Selection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Display User State Selection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state selection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User state selection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UserStateSelection</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3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Display User State Selection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 xml:space="preserve">Logical </w:t>
            </w:r>
            <w:r w:rsidRPr="00334BB8">
              <w:rPr>
                <w:i/>
                <w:color w:val="0000FF"/>
                <w:sz w:val="18"/>
              </w:rPr>
              <w:lastRenderedPageBreak/>
              <w:t>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 xml:space="preserve">Technical </w:t>
            </w:r>
            <w:r w:rsidRPr="00334BB8">
              <w:rPr>
                <w:i/>
                <w:color w:val="0000FF"/>
                <w:sz w:val="18"/>
              </w:rPr>
              <w:lastRenderedPageBreak/>
              <w:t>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lastRenderedPageBreak/>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694183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6139776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32934086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50478657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93" w:name="_88175721b939ea28a7e3d63dd20dbd94"/>
      <w:r>
        <w:t>IR-33</w:t>
      </w:r>
      <w:bookmarkEnd w:id="93"/>
      <w:r>
        <w:t xml:space="preserve"> Display Selected Mode</w:t>
      </w:r>
    </w:p>
    <w:p w:rsidR="001C5864" w:rsidRDefault="001C5864" w:rsidP="001C5864">
      <w:pPr>
        <w:rPr>
          <w:rFonts w:cs="Arial"/>
        </w:rPr>
      </w:pPr>
      <w:r>
        <w:rPr>
          <w:rFonts w:cs="Arial"/>
        </w:rPr>
        <w:t>APIM shall convey user what mode of Feature Mode of operation he selected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State Selection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let User know what he selected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24" name="Picture -1403635846.jpg" descr="-140363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03635846.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 User reason of state Unavailability</w:t>
      </w:r>
    </w:p>
    <w:p w:rsidR="005F4E20" w:rsidRDefault="005F4E20" w:rsidP="00720A45">
      <w:pPr>
        <w:rPr>
          <w:highlight w:val="green"/>
        </w:rPr>
      </w:pPr>
    </w:p>
    <w:p w:rsidR="009C3237" w:rsidRDefault="009C3237" w:rsidP="009C3237">
      <w:pPr>
        <w:pStyle w:val="BodyText"/>
      </w:pPr>
      <w:r w:rsidRPr="00F33853">
        <w:lastRenderedPageBreak/>
        <w:t>Notifying the User why the selected state is not Available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Notify User reason of state Unavailability</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Input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User Input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Work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Work state Availability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WorkStateAvailabilityStatus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Drive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Drive State Availability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DriveStateAvaiStatus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Rest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Rest state Availability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RestStateAvailabilityStatus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Display Tray Table Instructions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HMIInsWar</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Display Tray Table Instructions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DisplayTrayTableInstructions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3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reason of state Unavailability</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Notify User reason of state Unavailability</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Screen Notification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User Screen Notification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UserScreenNotification</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3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Notify User reason of state Unavailability</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9609874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98909042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8273768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37770674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94" w:name="_6153baa1195abf0ae3b293ad833b0aac"/>
      <w:r>
        <w:t>IR-16</w:t>
      </w:r>
      <w:bookmarkEnd w:id="94"/>
      <w:r>
        <w:t xml:space="preserve"> Reason of state Unavailability</w:t>
      </w:r>
    </w:p>
    <w:p w:rsidR="001C5864" w:rsidRDefault="001C5864" w:rsidP="001C5864">
      <w:pPr>
        <w:rPr>
          <w:rFonts w:cs="Arial"/>
        </w:rPr>
      </w:pPr>
      <w:r>
        <w:rPr>
          <w:rFonts w:cs="Arial"/>
        </w:rPr>
        <w:t xml:space="preserve">APIM shall convey the information to user why the selected mode of operation is not available </w:t>
      </w:r>
    </w:p>
    <w:p w:rsidR="001C5864" w:rsidRDefault="001C5864" w:rsidP="001C5864">
      <w:pPr>
        <w:rPr>
          <w:rFonts w:cs="Arial"/>
        </w:rPr>
      </w:pPr>
      <w:r>
        <w:rPr>
          <w:rFonts w:cs="Arial"/>
        </w:rPr>
        <w:t>Provided that it will receive the Availability status of all 3 modes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Notify User reason of state Unavailability</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IR-16</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Notify user why the mode selected is not available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26" name="Picture -247644511.jpg" descr="-24764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7644511.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Notify/Display to User SSW/DTT State</w:t>
      </w:r>
    </w:p>
    <w:p w:rsidR="005F4E20" w:rsidRDefault="005F4E20" w:rsidP="00720A45">
      <w:pPr>
        <w:rPr>
          <w:highlight w:val="green"/>
        </w:rPr>
      </w:pPr>
    </w:p>
    <w:p w:rsidR="009C3237" w:rsidRDefault="009C3237" w:rsidP="009C3237">
      <w:pPr>
        <w:pStyle w:val="BodyText"/>
      </w:pPr>
      <w:r w:rsidRPr="00F33853">
        <w:t>Display state of feature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Notify/Display to User SSW/DTT State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SSW/DTT State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StateOfFeature</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SSW/DTT State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Ssw/DttStateStat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3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Notify/Display to User SSW/DTT State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Notify/Display to User SSW/DTT State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SSW/DttScreenNotification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ModeTransitionFeedback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SSW/DttScreenNotification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SSW/DttScreenNotification</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3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Notify/Display to User SSW/DTT State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 xml:space="preserve">Logical </w:t>
            </w:r>
            <w:r w:rsidRPr="00334BB8">
              <w:rPr>
                <w:i/>
                <w:color w:val="0000FF"/>
                <w:sz w:val="18"/>
              </w:rPr>
              <w:lastRenderedPageBreak/>
              <w:t>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 xml:space="preserve">Technical </w:t>
            </w:r>
            <w:r w:rsidRPr="00334BB8">
              <w:rPr>
                <w:i/>
                <w:color w:val="0000FF"/>
                <w:sz w:val="18"/>
              </w:rPr>
              <w:lastRenderedPageBreak/>
              <w:t>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lastRenderedPageBreak/>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053475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04459475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4509091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9511247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95" w:name="_338f8318ee99d1d4371cdd40022f3357"/>
      <w:r>
        <w:t>IR-26</w:t>
      </w:r>
      <w:bookmarkEnd w:id="95"/>
      <w:r>
        <w:t xml:space="preserve"> User Screen Notification</w:t>
      </w:r>
    </w:p>
    <w:p w:rsidR="001C5864" w:rsidRDefault="001C5864" w:rsidP="001C5864">
      <w:pPr>
        <w:rPr>
          <w:rFonts w:cs="Arial"/>
        </w:rPr>
      </w:pPr>
      <w:r>
        <w:rPr>
          <w:rFonts w:cs="Arial"/>
        </w:rPr>
        <w:t>APIM shall convey the user with a notification of the current state of Feature(Work/Drive/Rest)</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Notify/Display to User SSW/DTT State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IR-26</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display User Current State of Feature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28" name="Picture 321781657.jpg" descr="321781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21781657.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Notify User of Successfull state position learned</w:t>
      </w:r>
    </w:p>
    <w:p w:rsidR="005F4E20" w:rsidRDefault="005F4E20" w:rsidP="00720A45">
      <w:pPr>
        <w:rPr>
          <w:highlight w:val="green"/>
        </w:rPr>
      </w:pPr>
    </w:p>
    <w:p w:rsidR="009C3237" w:rsidRDefault="009C3237" w:rsidP="009C3237">
      <w:pPr>
        <w:pStyle w:val="BodyText"/>
      </w:pPr>
      <w:r w:rsidRPr="00F33853">
        <w:lastRenderedPageBreak/>
        <w:t>Notifying the user of successful arbitration of mode he requested</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Notify User of Successfull state position learned</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Stored Column Position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StoredColumnPositionStatus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Seat Position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SeatMovementStatusInternal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Stored Seat Position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StoredSeatPosRes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SSW/DTT state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StateOfFeature</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SSW/DTT state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Ssw/DttStateStat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3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Notify User of Successfull state position learned</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Notify User of Successfull state position learned</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Learn Notiifcation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UserPersonalizationFeedback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Learn Notiifcation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LearnNotificaiton</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4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Notify User of Successfull state position learned</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rsidR="00072314" w:rsidRPr="00D20BE7" w:rsidRDefault="00072314" w:rsidP="001D18E6">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2269477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56414926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91580870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3930172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96" w:name="_a0d8f16fa8a0263379e62c0a46502784"/>
      <w:r>
        <w:t>IR-32</w:t>
      </w:r>
      <w:bookmarkEnd w:id="96"/>
      <w:r>
        <w:t xml:space="preserve"> Position Learn Notification</w:t>
      </w:r>
    </w:p>
    <w:p w:rsidR="001C5864" w:rsidRDefault="001C5864" w:rsidP="001C5864">
      <w:pPr>
        <w:rPr>
          <w:rFonts w:cs="Arial"/>
        </w:rPr>
      </w:pPr>
      <w:r>
        <w:rPr>
          <w:rFonts w:cs="Arial"/>
        </w:rPr>
        <w:t>APIM shall convey User about the success state of the new positions user tried to edit for desire mode</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Notify User of Successfull state position learned</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let USer know if he succeded in learning new positions for steering Column and Driver seat</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30" name="Picture -489740346.jpg" descr="-489740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89740346.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Accept User Input of Available State Selection</w:t>
      </w:r>
    </w:p>
    <w:p w:rsidR="005F4E20" w:rsidRDefault="005F4E20" w:rsidP="00720A45">
      <w:pPr>
        <w:rPr>
          <w:highlight w:val="green"/>
        </w:rPr>
      </w:pPr>
    </w:p>
    <w:p w:rsidR="009C3237" w:rsidRDefault="009C3237" w:rsidP="009C3237">
      <w:pPr>
        <w:pStyle w:val="BodyText"/>
      </w:pPr>
      <w:r w:rsidRPr="00F33853">
        <w:lastRenderedPageBreak/>
        <w:t>Component Function responsible for accepting the user input</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Accept User Input of Available State Selection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Input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User Input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4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Accept User Input of Available State Selection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Accept User Input of Available State Selection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Feature state Selection Command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FeatStateSelCmd</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4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Accept User Input of Available State Selection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4664210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lastRenderedPageBreak/>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3155274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90757293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0593515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97" w:name="_e1b452173fabcfcfa83adbef282bb505"/>
      <w:r>
        <w:t>1136</w:t>
      </w:r>
      <w:bookmarkEnd w:id="97"/>
      <w:r>
        <w:t xml:space="preserve"> Abort Mode Transition</w:t>
      </w:r>
    </w:p>
    <w:p w:rsidR="001C5864" w:rsidRDefault="001C5864" w:rsidP="001C5864">
      <w:pPr>
        <w:rPr>
          <w:rFonts w:cs="Arial"/>
        </w:rPr>
      </w:pPr>
      <w:r>
        <w:rPr>
          <w:rFonts w:cs="Arial"/>
        </w:rPr>
        <w:t>APIM shall convey PSM if User intends to abort the mode transition for any reason</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Available State Selection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1136</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Abort the transiiton in between if User intends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8" w:name="_d07c6c15d87cdaef41621ec9705fa8ce"/>
      <w:r>
        <w:t>IR-15</w:t>
      </w:r>
      <w:bookmarkEnd w:id="98"/>
      <w:r>
        <w:t xml:space="preserve"> User Input</w:t>
      </w:r>
    </w:p>
    <w:p w:rsidR="001C5864" w:rsidRDefault="001C5864" w:rsidP="001C5864">
      <w:pPr>
        <w:rPr>
          <w:rFonts w:cs="Arial"/>
        </w:rPr>
      </w:pPr>
      <w:r>
        <w:rPr>
          <w:rFonts w:cs="Arial"/>
        </w:rPr>
        <w:t>APIM shall convey to SCMB(PSM) what mode user has requested via CAN</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Available State Selection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IR-15</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Function within APIM that accepts the User Input of Available Feature Modes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9" w:name="_ef76fce25d62efcc21f01ffc42e479d7"/>
      <w:r>
        <w:lastRenderedPageBreak/>
        <w:t>IR-27</w:t>
      </w:r>
      <w:bookmarkEnd w:id="99"/>
      <w:r>
        <w:t xml:space="preserve"> User screen selection</w:t>
      </w:r>
    </w:p>
    <w:p w:rsidR="001C5864" w:rsidRDefault="001C5864" w:rsidP="001C5864">
      <w:pPr>
        <w:rPr>
          <w:rFonts w:cs="Arial"/>
        </w:rPr>
      </w:pPr>
      <w:r>
        <w:rPr>
          <w:rFonts w:cs="Arial"/>
        </w:rPr>
        <w:t xml:space="preserve">APIM shall allow user to select his desired Feature mode of operation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Available State Selection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IR-27</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Accept User Input of Selection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32" name="Picture -910325131.jpg" descr="-910325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10325131.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Accept User Input of Peronalization settings</w:t>
      </w:r>
    </w:p>
    <w:p w:rsidR="005F4E20" w:rsidRDefault="005F4E20" w:rsidP="00720A45">
      <w:pPr>
        <w:rPr>
          <w:highlight w:val="green"/>
        </w:rPr>
      </w:pPr>
    </w:p>
    <w:p w:rsidR="009C3237" w:rsidRDefault="009C3237" w:rsidP="009C3237">
      <w:pPr>
        <w:pStyle w:val="BodyText"/>
      </w:pPr>
      <w:r w:rsidRPr="00F33853">
        <w:t>Component Function responsible for Accepting User Input for Personalization settings</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Accept User Input of Peronalization settings</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Input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User Input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4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Accept User Input of Peronalization settings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Accept User Input of Peronalization settings</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Personalization settings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UserPersonalizationRequest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Personalization settings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Personalization settings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4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Accept User Input of Peronalization settings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8047477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01905043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9056178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93442324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00" w:name="_3e8f0c9e32a5db69aa0255f5489839f4"/>
      <w:r>
        <w:t>IR-31</w:t>
      </w:r>
      <w:bookmarkEnd w:id="100"/>
      <w:r>
        <w:t xml:space="preserve"> Accept Personalization settings</w:t>
      </w:r>
    </w:p>
    <w:p w:rsidR="001C5864" w:rsidRDefault="001C5864" w:rsidP="001C5864">
      <w:pPr>
        <w:rPr>
          <w:rFonts w:cs="Arial"/>
        </w:rPr>
      </w:pPr>
      <w:r>
        <w:rPr>
          <w:rFonts w:cs="Arial"/>
        </w:rPr>
        <w:t>APIM shall allow user to change his personalization settings for seat and steering column for his desired mode as he esired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Accept User Input of Peronalization settings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IR-31</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allow user to change the stored Positions of steering Column and Seat for Different Modes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Pakala, Sankeerth Reddy (S.)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Load Sensor</w:t>
      </w:r>
    </w:p>
    <w:p w:rsidR="00210E01" w:rsidRDefault="00210E01" w:rsidP="00210E01">
      <w:r>
        <w:t>Tray Load Sensor</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Cross car Position Sensor</w:t>
      </w:r>
    </w:p>
    <w:p w:rsidR="00210E01" w:rsidRDefault="00210E01" w:rsidP="00210E01">
      <w:r>
        <w:t>Tray Cross car Position Sensor</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34" name="Picture 402563156.jpg" descr="40256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02563156.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Cross car Tray Position</w:t>
      </w:r>
    </w:p>
    <w:p w:rsidR="005F4E20" w:rsidRDefault="005F4E20" w:rsidP="00720A45">
      <w:pPr>
        <w:rPr>
          <w:highlight w:val="green"/>
        </w:rPr>
      </w:pPr>
    </w:p>
    <w:p w:rsidR="009C3237" w:rsidRDefault="009C3237" w:rsidP="009C3237">
      <w:pPr>
        <w:pStyle w:val="BodyText"/>
      </w:pPr>
      <w:r w:rsidRPr="00F33853">
        <w:t xml:space="preserve">Component Function in Tray Table Cross Car Sensor to provide Tray Table cross car position </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Cross car Tray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pos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pos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TrayTableCrossCarPos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5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Cross car Tray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rsidR="00072314" w:rsidRPr="00D20BE7" w:rsidRDefault="00072314" w:rsidP="001D18E6">
            <w:pPr>
              <w:rPr>
                <w:sz w:val="18"/>
              </w:rPr>
            </w:pPr>
            <w:r w:rsidRPr="00D20BE7">
              <w:rPr>
                <w:sz w:val="18"/>
              </w:rPr>
              <w:lastRenderedPageBreak/>
              <w:t xml:space="preserve">If mapping is not 1:1 you might reference a Mapping </w:t>
            </w:r>
            <w:r w:rsidRPr="00D20BE7">
              <w:rPr>
                <w:sz w:val="18"/>
              </w:rPr>
              <w:lastRenderedPageBreak/>
              <w:t xml:space="preserve">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9071248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334319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6234929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56776785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01" w:name="_6f5cb8e648edfedb6d94bd45e11af7e5"/>
      <w:r>
        <w:t>IR-6</w:t>
      </w:r>
      <w:bookmarkEnd w:id="101"/>
      <w:r>
        <w:t xml:space="preserve"> Cross Car Tray position</w:t>
      </w:r>
    </w:p>
    <w:p w:rsidR="001C5864" w:rsidRDefault="001C5864" w:rsidP="001C5864">
      <w:pPr>
        <w:rPr>
          <w:rFonts w:cs="Arial"/>
        </w:rPr>
      </w:pPr>
      <w:r>
        <w:rPr>
          <w:rFonts w:cs="Arial"/>
        </w:rPr>
        <w:t>Provide Cross car Tray Position function shall provide TrayTableCrossCarPos constantly</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Cross car Tray Position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IR-6</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This Function Providing Cross Car Tray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Column Mechanical Assembly</w:t>
      </w:r>
    </w:p>
    <w:p w:rsidR="00210E01" w:rsidRDefault="00210E01" w:rsidP="00210E01">
      <w:r>
        <w:t>Steering Column Mechanical Assembly</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lastRenderedPageBreak/>
        <w:t>Instrument Panel Assembly</w:t>
      </w:r>
    </w:p>
    <w:p w:rsidR="00210E01" w:rsidRDefault="00210E01" w:rsidP="00210E01">
      <w:r>
        <w:t>Instrument Panel Assembly</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36" name="Picture -1987757361.jpg" descr="-1987757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87757361.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Tray Table</w:t>
      </w:r>
    </w:p>
    <w:p w:rsidR="005F4E20" w:rsidRDefault="005F4E20" w:rsidP="00720A45">
      <w:pPr>
        <w:rPr>
          <w:highlight w:val="green"/>
        </w:rPr>
      </w:pPr>
    </w:p>
    <w:p w:rsidR="009C3237" w:rsidRDefault="009C3237" w:rsidP="009C3237">
      <w:pPr>
        <w:pStyle w:val="BodyText"/>
      </w:pPr>
      <w:r w:rsidRPr="00F33853">
        <w:t>Tray Table Function responsible for Moving Tray Table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Stow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stow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stow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5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Stow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9693481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48308048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4011844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72303203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38" name="Picture -2132447320.jpg" descr="-213244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132447320.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Tray Table</w:t>
      </w:r>
    </w:p>
    <w:p w:rsidR="005F4E20" w:rsidRDefault="005F4E20" w:rsidP="00720A45">
      <w:pPr>
        <w:rPr>
          <w:highlight w:val="green"/>
        </w:rPr>
      </w:pPr>
    </w:p>
    <w:p w:rsidR="009C3237" w:rsidRDefault="009C3237" w:rsidP="009C3237">
      <w:pPr>
        <w:pStyle w:val="BodyText"/>
      </w:pPr>
      <w:r w:rsidRPr="00F33853">
        <w:t>Component Function of tray table motor / actuator for deploying the tray table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Deploy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Deploy Table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Deploy Table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5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Deploy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5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6859601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49473468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5079539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86288718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0" name="Picture 402563156.jpg" descr="40256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02563156.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Cross car Tray Position</w:t>
      </w:r>
    </w:p>
    <w:p w:rsidR="005F4E20" w:rsidRDefault="005F4E20" w:rsidP="00720A45">
      <w:pPr>
        <w:rPr>
          <w:highlight w:val="green"/>
        </w:rPr>
      </w:pPr>
    </w:p>
    <w:p w:rsidR="009C3237" w:rsidRDefault="009C3237" w:rsidP="009C3237">
      <w:pPr>
        <w:pStyle w:val="BodyText"/>
      </w:pPr>
      <w:r w:rsidRPr="00F33853">
        <w:lastRenderedPageBreak/>
        <w:t xml:space="preserve">Component Function in Tray Table Cross Car Sensor to provide Tray Table cross car position </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Cross car Tray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pos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pos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TrayTableCrossCarPos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Cross car Tray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4614692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8725470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1807232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50385970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IR-6 Cross Car Tray position</w:t>
      </w:r>
    </w:p>
    <w:p w:rsidR="001C5864" w:rsidRDefault="001C5864" w:rsidP="001C5864">
      <w:pPr>
        <w:rPr>
          <w:rFonts w:cs="Arial"/>
        </w:rPr>
      </w:pPr>
      <w:r>
        <w:rPr>
          <w:rFonts w:cs="Arial"/>
        </w:rPr>
        <w:t>Provide Cross car Tray Position function shall provide TrayTableCrossCarPos constantly</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Cross car Tray Position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IR-6</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This Function Providing Cross Car Tray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2" name="Picture 427495563.jpg" descr="42749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27495563.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Locking Mechanism</w:t>
      </w:r>
    </w:p>
    <w:p w:rsidR="005F4E20" w:rsidRDefault="005F4E20" w:rsidP="00720A45">
      <w:pPr>
        <w:rPr>
          <w:highlight w:val="green"/>
        </w:rPr>
      </w:pPr>
    </w:p>
    <w:p w:rsidR="009C3237" w:rsidRDefault="009C3237" w:rsidP="009C3237">
      <w:pPr>
        <w:pStyle w:val="BodyText"/>
      </w:pPr>
      <w:r w:rsidRPr="00F33853">
        <w:t xml:space="preserve">Function responsible for Lock / Unlock the Tray table and Send the Lock status </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Actuate Tray Locking Mechanism</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Lock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Lock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Unlock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Tray Table Unlock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TrayTableUnlockCmd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5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Locking Mechanism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647115" w:rsidRDefault="00647115" w:rsidP="008C50D1">
      <w:pPr>
        <w:pStyle w:val="BodyText"/>
        <w:rPr>
          <w:color w:val="BFBFBF" w:themeColor="background1" w:themeShade="BF"/>
        </w:rPr>
      </w:pPr>
    </w:p>
    <w:p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rsidR="00647115" w:rsidRDefault="00647115" w:rsidP="003678EC">
      <w:pPr>
        <w:pStyle w:val="BodyText"/>
      </w:pP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9993938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660488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6162390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2000619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rsidR="001C5864" w:rsidRPr="0017445F" w:rsidRDefault="001C5864" w:rsidP="001C5864">
      <w:pPr>
        <w:pStyle w:val="RERequirement"/>
        <w:shd w:val="clear" w:color="auto" w:fill="F2F2F2" w:themeFill="background1" w:themeFillShade="F2"/>
      </w:pPr>
      <w:r>
        <w:t>IR-28 Actuate Tray Locking Mechanism</w:t>
      </w:r>
    </w:p>
    <w:p w:rsidR="001C5864" w:rsidRDefault="001C5864" w:rsidP="001C5864">
      <w:pPr>
        <w:rPr>
          <w:rFonts w:cs="Arial"/>
        </w:rPr>
      </w:pPr>
      <w:r>
        <w:rPr>
          <w:rFonts w:cs="Arial"/>
        </w:rPr>
        <w:t xml:space="preserve">Actuate Tray Locking Mechanism shall Lock Tray Table when received TrayTableLockCmd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IR-28</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t>IR-29 Actuate Tray Unlocking Mechanism</w:t>
      </w:r>
    </w:p>
    <w:p w:rsidR="001C5864" w:rsidRDefault="001C5864" w:rsidP="001C5864">
      <w:pPr>
        <w:rPr>
          <w:rFonts w:cs="Arial"/>
        </w:rPr>
      </w:pPr>
      <w:r>
        <w:rPr>
          <w:rFonts w:cs="Arial"/>
        </w:rPr>
        <w:t>Actuate Tray Locking Mechanism shall Unlock Tray Table when received TrayTableUnlockCmd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IR-29</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Unlock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4" name="Picture 894666143.jpg" descr="894666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94666143.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Move Tray Table</w:t>
      </w:r>
    </w:p>
    <w:p w:rsidR="005F4E20" w:rsidRDefault="005F4E20" w:rsidP="00720A45">
      <w:pPr>
        <w:rPr>
          <w:highlight w:val="green"/>
        </w:rPr>
      </w:pPr>
    </w:p>
    <w:p w:rsidR="009C3237" w:rsidRDefault="009C3237" w:rsidP="009C3237">
      <w:pPr>
        <w:pStyle w:val="BodyText"/>
      </w:pPr>
      <w:r w:rsidRPr="00F33853">
        <w:t>Function in Actuator responsible for Tray Table Actuation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Move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Table Stow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Table Stow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Deploy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6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Move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6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Move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641333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18104747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45736751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45970015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lastRenderedPageBreak/>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02" w:name="_95df0868be958a7ebb615111cf88ff7f"/>
      <w:r>
        <w:t>1133</w:t>
      </w:r>
      <w:bookmarkEnd w:id="102"/>
      <w:r>
        <w:t xml:space="preserve"> Tray Movement Deploying</w:t>
      </w:r>
    </w:p>
    <w:p w:rsidR="001C5864" w:rsidRDefault="001C5864" w:rsidP="001C5864">
      <w:pPr>
        <w:rPr>
          <w:rFonts w:cs="Arial"/>
        </w:rPr>
      </w:pPr>
      <w:r>
        <w:rPr>
          <w:rFonts w:cs="Arial"/>
        </w:rPr>
        <w:t>when Move Tray Table function receives TrayTableDeployCmd it shall move the Tray table to Deployed position provided that the Tray is in the Instrument Panel Assembly and Locked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1133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Arbitrate Tray Table Position according to request received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3" w:name="_79b35493df45b040e8196d568da36897"/>
      <w:r>
        <w:t>IR-5</w:t>
      </w:r>
      <w:bookmarkEnd w:id="103"/>
      <w:r>
        <w:t xml:space="preserve"> Tray Movement Stowing</w:t>
      </w:r>
    </w:p>
    <w:p w:rsidR="001C5864" w:rsidRDefault="001C5864" w:rsidP="001C5864">
      <w:pPr>
        <w:rPr>
          <w:rFonts w:cs="Arial"/>
        </w:rPr>
      </w:pPr>
      <w:r>
        <w:rPr>
          <w:rFonts w:cs="Arial"/>
        </w:rPr>
        <w:t>when Move Tray Table function receives TrayTableStowCmd it shall move the Tray table to stowed position provided that the Tray is in the center position</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IR-5</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Tray Tabel Stowing</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6" name="Picture 1686403067.jpg" descr="1686403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86403067.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ForAft Tray position</w:t>
      </w:r>
    </w:p>
    <w:p w:rsidR="005F4E20" w:rsidRDefault="005F4E20" w:rsidP="00720A45">
      <w:pPr>
        <w:rPr>
          <w:highlight w:val="green"/>
        </w:rPr>
      </w:pPr>
    </w:p>
    <w:p w:rsidR="009C3237" w:rsidRDefault="009C3237" w:rsidP="009C3237">
      <w:pPr>
        <w:pStyle w:val="BodyText"/>
      </w:pPr>
      <w:r w:rsidRPr="00F33853">
        <w:t xml:space="preserve">Component Function in Tray Table ForeAft Sensor to provide Tray Table ForeAft position </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ForAft Tray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Fore Aft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Fore Aft Position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TrayTableForeAftPos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6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ForAft Tray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7712878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9899126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0188829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3031116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04" w:name="_d7a4e343ae4dc5c6ba4b2ea40c09eca1"/>
      <w:r>
        <w:t>IR-3</w:t>
      </w:r>
      <w:bookmarkEnd w:id="104"/>
      <w:r>
        <w:t xml:space="preserve"> Fore Aft Tray Position</w:t>
      </w:r>
    </w:p>
    <w:p w:rsidR="001C5864" w:rsidRDefault="001C5864" w:rsidP="001C5864">
      <w:pPr>
        <w:rPr>
          <w:rFonts w:cs="Arial"/>
        </w:rPr>
      </w:pPr>
      <w:r>
        <w:rPr>
          <w:rFonts w:cs="Arial"/>
        </w:rPr>
        <w:t>ProvideForeAft Tray Position function shall provide TrayTableForeAftrPos constantly</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ForAft Tray position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Function responsbile for Sending ForeAft Tray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Table Mechanical Assembly</w:t>
      </w:r>
    </w:p>
    <w:p w:rsidR="00210E01" w:rsidRDefault="00210E01" w:rsidP="00210E01">
      <w:r>
        <w:t>Tray Table Mechanical Assembly</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Vehicle</w:t>
      </w:r>
    </w:p>
    <w:p w:rsidR="00210E01" w:rsidRDefault="00210E01" w:rsidP="00210E01">
      <w:r>
        <w:t>Vehicle</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ForeAft Position Sensor</w:t>
      </w:r>
    </w:p>
    <w:p w:rsidR="00210E01" w:rsidRDefault="00210E01" w:rsidP="00210E01">
      <w:r>
        <w:t>Tray ForeAft Position Sensor</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48" name="Picture 1686403067.jpg" descr="1686403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86403067.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ForAft Tray position</w:t>
      </w:r>
    </w:p>
    <w:p w:rsidR="005F4E20" w:rsidRDefault="005F4E20" w:rsidP="00720A45">
      <w:pPr>
        <w:rPr>
          <w:highlight w:val="green"/>
        </w:rPr>
      </w:pPr>
    </w:p>
    <w:p w:rsidR="009C3237" w:rsidRDefault="009C3237" w:rsidP="009C3237">
      <w:pPr>
        <w:pStyle w:val="BodyText"/>
      </w:pPr>
      <w:r w:rsidRPr="00F33853">
        <w:t xml:space="preserve">Component Function in Tray Table ForeAft Sensor to provide Tray Table ForeAft position </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ForAft Tray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Fore Aft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Fore Aft Position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TrayTableForeAftPos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6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ForAft Tray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5054769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11458460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43837862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57304147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IR-3 Fore Aft Tray Position</w:t>
      </w:r>
    </w:p>
    <w:p w:rsidR="001C5864" w:rsidRDefault="001C5864" w:rsidP="001C5864">
      <w:pPr>
        <w:rPr>
          <w:rFonts w:cs="Arial"/>
        </w:rPr>
      </w:pPr>
      <w:r>
        <w:rPr>
          <w:rFonts w:cs="Arial"/>
        </w:rPr>
        <w:t>ProvideForeAft Tray Position function shall provide TrayTableForeAftrPos constantly</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ForAft Tray position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Function responsbile for Sending ForeAft Tray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Column</w:t>
      </w:r>
    </w:p>
    <w:p w:rsidR="00210E01" w:rsidRDefault="00210E01" w:rsidP="00210E01">
      <w:r>
        <w:t>Steering Column</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Table Electrical Assembly</w:t>
      </w:r>
    </w:p>
    <w:p w:rsidR="00210E01" w:rsidRDefault="00210E01" w:rsidP="00210E01">
      <w:r>
        <w:t>Tray Table Electrical Assembly</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0" name="Picture 402563156.jpg" descr="40256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02563156.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Cross car Tray Position</w:t>
      </w:r>
    </w:p>
    <w:p w:rsidR="005F4E20" w:rsidRDefault="005F4E20" w:rsidP="00720A45">
      <w:pPr>
        <w:rPr>
          <w:highlight w:val="green"/>
        </w:rPr>
      </w:pPr>
    </w:p>
    <w:p w:rsidR="009C3237" w:rsidRDefault="009C3237" w:rsidP="009C3237">
      <w:pPr>
        <w:pStyle w:val="BodyText"/>
      </w:pPr>
      <w:r w:rsidRPr="00F33853">
        <w:t xml:space="preserve">Component Function in Tray Table Cross Car Sensor to provide Tray Table cross car position </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Cross car Tray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pos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pos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TrayTableCrossCarPos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6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Cross car Tray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558537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31391447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52042974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015802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IR-6 Cross Car Tray position</w:t>
      </w:r>
    </w:p>
    <w:p w:rsidR="001C5864" w:rsidRDefault="001C5864" w:rsidP="001C5864">
      <w:pPr>
        <w:rPr>
          <w:rFonts w:cs="Arial"/>
        </w:rPr>
      </w:pPr>
      <w:r>
        <w:rPr>
          <w:rFonts w:cs="Arial"/>
        </w:rPr>
        <w:t>Provide Cross car Tray Position function shall provide TrayTableCrossCarPos constantly</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Cross car Tray Position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IR-6</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This Function Providing Cross Car Tray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2" name="Picture 427495563.jpg" descr="42749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27495563.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Tray Locking Mechanism</w:t>
      </w:r>
    </w:p>
    <w:p w:rsidR="005F4E20" w:rsidRDefault="005F4E20" w:rsidP="00720A45">
      <w:pPr>
        <w:rPr>
          <w:highlight w:val="green"/>
        </w:rPr>
      </w:pPr>
    </w:p>
    <w:p w:rsidR="009C3237" w:rsidRDefault="009C3237" w:rsidP="009C3237">
      <w:pPr>
        <w:pStyle w:val="BodyText"/>
      </w:pPr>
      <w:r w:rsidRPr="00F33853">
        <w:t xml:space="preserve">Function responsible for Lock / Unlock the Tray table and Send the Lock status </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Actuate Tray Locking Mechanism</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Lock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Lock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Unlock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Unlock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TrayTableUnlockCmd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7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Tray Locking Mechanism</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647115" w:rsidRDefault="00647115" w:rsidP="008C50D1">
      <w:pPr>
        <w:pStyle w:val="BodyText"/>
        <w:rPr>
          <w:color w:val="BFBFBF" w:themeColor="background1" w:themeShade="BF"/>
        </w:rPr>
      </w:pPr>
    </w:p>
    <w:p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rsidR="00647115" w:rsidRDefault="00647115" w:rsidP="003678EC">
      <w:pPr>
        <w:pStyle w:val="BodyText"/>
      </w:pP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0415807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63346765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93570448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4033093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IR-28 Actuate Tray Locking Mechanism</w:t>
      </w:r>
    </w:p>
    <w:p w:rsidR="001C5864" w:rsidRDefault="001C5864" w:rsidP="001C5864">
      <w:pPr>
        <w:rPr>
          <w:rFonts w:cs="Arial"/>
        </w:rPr>
      </w:pPr>
      <w:r>
        <w:rPr>
          <w:rFonts w:cs="Arial"/>
        </w:rPr>
        <w:t xml:space="preserve">Actuate Tray Locking Mechanism shall Lock Tray Table when received TrayTableLockCmd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IR-28</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lastRenderedPageBreak/>
        <w:t>IR-29 Actuate Tray Unlocking Mechanism</w:t>
      </w:r>
    </w:p>
    <w:p w:rsidR="001C5864" w:rsidRDefault="001C5864" w:rsidP="001C5864">
      <w:pPr>
        <w:rPr>
          <w:rFonts w:cs="Arial"/>
        </w:rPr>
      </w:pPr>
      <w:r>
        <w:rPr>
          <w:rFonts w:cs="Arial"/>
        </w:rPr>
        <w:t>Actuate Tray Locking Mechanism shall Unlock Tray Table when received TrayTableUnlockCmd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Actuate Tray Locking Mechanism</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IR-29</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Unlock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4" name="Picture -2132447320.jpg" descr="-213244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132447320.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Tray Table</w:t>
      </w:r>
    </w:p>
    <w:p w:rsidR="005F4E20" w:rsidRDefault="005F4E20" w:rsidP="00720A45">
      <w:pPr>
        <w:rPr>
          <w:highlight w:val="green"/>
        </w:rPr>
      </w:pPr>
    </w:p>
    <w:p w:rsidR="009C3237" w:rsidRDefault="009C3237" w:rsidP="009C3237">
      <w:pPr>
        <w:pStyle w:val="BodyText"/>
      </w:pPr>
      <w:r w:rsidRPr="00F33853">
        <w:t>Component Function of tray table motor / actuator for deploying the tray table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Deploy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Deploy Table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Deploy Table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7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Deploy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7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1377568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7225387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95964291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7394227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6" name="Picture -1987757361.jpg" descr="-1987757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7757361.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Tray Table</w:t>
      </w:r>
    </w:p>
    <w:p w:rsidR="005F4E20" w:rsidRDefault="005F4E20" w:rsidP="00720A45">
      <w:pPr>
        <w:rPr>
          <w:highlight w:val="green"/>
        </w:rPr>
      </w:pPr>
    </w:p>
    <w:p w:rsidR="009C3237" w:rsidRDefault="009C3237" w:rsidP="009C3237">
      <w:pPr>
        <w:pStyle w:val="BodyText"/>
      </w:pPr>
      <w:r w:rsidRPr="00F33853">
        <w:t>Tray Table Function responsible for Moving Tray Table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Stow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stow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stow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7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Stow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7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83716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79425420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85742359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9520820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58" name="Picture 894666143.jpg" descr="894666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894666143.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Move Tray Table</w:t>
      </w:r>
    </w:p>
    <w:p w:rsidR="005F4E20" w:rsidRDefault="005F4E20" w:rsidP="00720A45">
      <w:pPr>
        <w:rPr>
          <w:highlight w:val="green"/>
        </w:rPr>
      </w:pPr>
    </w:p>
    <w:p w:rsidR="009C3237" w:rsidRDefault="009C3237" w:rsidP="009C3237">
      <w:pPr>
        <w:pStyle w:val="BodyText"/>
      </w:pPr>
      <w:r w:rsidRPr="00F33853">
        <w:t>Function in Actuator responsible for Tray Table Actuation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Move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Table Stow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Table Stow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Deploy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7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Move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7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Move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089202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3909890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07767748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4446669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1133 Tray Movement Deploying</w:t>
      </w:r>
    </w:p>
    <w:p w:rsidR="001C5864" w:rsidRDefault="001C5864" w:rsidP="001C5864">
      <w:pPr>
        <w:rPr>
          <w:rFonts w:cs="Arial"/>
        </w:rPr>
      </w:pPr>
      <w:r>
        <w:rPr>
          <w:rFonts w:cs="Arial"/>
        </w:rPr>
        <w:t>when Move Tray Table function receives TrayTableDeployCmd it shall move the Tray table to Deployed position provided that the Tray is in the Instrument Panel Assembly and Locked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1133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Arbitrate Tray Table Position according to request received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t>IR-5 Tray Movement Stowing</w:t>
      </w:r>
    </w:p>
    <w:p w:rsidR="001C5864" w:rsidRDefault="001C5864" w:rsidP="001C5864">
      <w:pPr>
        <w:rPr>
          <w:rFonts w:cs="Arial"/>
        </w:rPr>
      </w:pPr>
      <w:r>
        <w:rPr>
          <w:rFonts w:cs="Arial"/>
        </w:rPr>
        <w:t>when Move Tray Table function receives TrayTableStowCmd it shall move the Tray table to stowed position provided that the Tray is in the center position</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IR-5</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Tray Tabel Stowing</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0" name="Picture 1686403067.jpg" descr="1686403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686403067.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ForAft Tray position</w:t>
      </w:r>
    </w:p>
    <w:p w:rsidR="005F4E20" w:rsidRDefault="005F4E20" w:rsidP="00720A45">
      <w:pPr>
        <w:rPr>
          <w:highlight w:val="green"/>
        </w:rPr>
      </w:pPr>
    </w:p>
    <w:p w:rsidR="009C3237" w:rsidRDefault="009C3237" w:rsidP="009C3237">
      <w:pPr>
        <w:pStyle w:val="BodyText"/>
      </w:pPr>
      <w:r w:rsidRPr="00F33853">
        <w:t xml:space="preserve">Component Function in Tray Table ForeAft Sensor to provide Tray Table ForeAft position </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ForAft Tray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Fore Aft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Fore Aft Position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TrayTableForeAftPos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8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ForAft Tray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1519222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99834565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483701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5674024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IR-3 Fore Aft Tray Position</w:t>
      </w:r>
    </w:p>
    <w:p w:rsidR="001C5864" w:rsidRDefault="001C5864" w:rsidP="001C5864">
      <w:pPr>
        <w:rPr>
          <w:rFonts w:cs="Arial"/>
        </w:rPr>
      </w:pPr>
      <w:r>
        <w:rPr>
          <w:rFonts w:cs="Arial"/>
        </w:rPr>
        <w:t>ProvideForeAft Tray Position function shall provide TrayTableForeAftrPos constantly</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ForAft Tray position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Function responsbile for Sending ForeAft Tray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8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SCMA</w:t>
      </w:r>
    </w:p>
    <w:p w:rsidR="00210E01" w:rsidRDefault="00210E01" w:rsidP="00210E01">
      <w:r>
        <w:t>SCMA</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2" name="Picture 1159857308.jpg" descr="1159857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59857308.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Seat Position</w:t>
      </w:r>
    </w:p>
    <w:p w:rsidR="005F4E20" w:rsidRDefault="005F4E20" w:rsidP="00720A45">
      <w:pPr>
        <w:rPr>
          <w:highlight w:val="green"/>
        </w:rPr>
      </w:pPr>
    </w:p>
    <w:p w:rsidR="009C3237" w:rsidRDefault="009C3237" w:rsidP="009C3237">
      <w:pPr>
        <w:pStyle w:val="BodyText"/>
      </w:pPr>
      <w:r w:rsidRPr="00F33853">
        <w:t>Function which Involves DSM sending Seat position to Feature Module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Seat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Current Seat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Current Seat Position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CurntSeatPos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8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Seat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2397858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32810021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5137639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206806562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05" w:name="_84a8d25e4529f278e9bcb6bd6d0181c4"/>
      <w:r>
        <w:t>IR-7</w:t>
      </w:r>
      <w:bookmarkEnd w:id="105"/>
      <w:r>
        <w:t xml:space="preserve"> Seat Position</w:t>
      </w:r>
    </w:p>
    <w:p w:rsidR="001C5864" w:rsidRDefault="001C5864" w:rsidP="001C5864">
      <w:pPr>
        <w:rPr>
          <w:rFonts w:cs="Arial"/>
        </w:rPr>
      </w:pPr>
      <w:r>
        <w:rPr>
          <w:rFonts w:cs="Arial"/>
        </w:rPr>
        <w:t>The DSM shall continuously provide seat position through CurntSeatPos CAN signal</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Seat Position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IR-7</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This Function Providing Driver Seat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4" name="Picture 1142993981.jpg" descr="1142993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42993981.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work state driver memory seat position</w:t>
      </w:r>
    </w:p>
    <w:p w:rsidR="005F4E20" w:rsidRDefault="005F4E20" w:rsidP="00720A45">
      <w:pPr>
        <w:rPr>
          <w:highlight w:val="green"/>
        </w:rPr>
      </w:pPr>
    </w:p>
    <w:p w:rsidR="009C3237" w:rsidRDefault="009C3237" w:rsidP="009C3237">
      <w:pPr>
        <w:pStyle w:val="BodyText"/>
      </w:pPr>
      <w:r w:rsidRPr="00F33853">
        <w:t>Function in which user can store the memory position for driver seat in Work Mode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work state driver memory seat position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Current seat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Current seat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CurntSeatPos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Input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User Input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8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work state driver memory seat position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work state driver memory seat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 seat position work</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 seat position work</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StoredSeatMemoryPositionWork</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StoredSeatPositionStatus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SeatMovementStatusInternal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StoredSeatPositionStatus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StoredSeatPosRes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8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work state driver memory seat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8674542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73869698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00342078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5266619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6" name="Picture 1785755957.jpg" descr="178575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785755957.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Rest State Driver Memory Seat Position</w:t>
      </w:r>
    </w:p>
    <w:p w:rsidR="005F4E20" w:rsidRDefault="005F4E20" w:rsidP="00720A45">
      <w:pPr>
        <w:rPr>
          <w:highlight w:val="green"/>
        </w:rPr>
      </w:pPr>
    </w:p>
    <w:p w:rsidR="009C3237" w:rsidRDefault="009C3237" w:rsidP="009C3237">
      <w:pPr>
        <w:pStyle w:val="BodyText"/>
      </w:pPr>
      <w:r w:rsidRPr="00F33853">
        <w:t>Function in which user can store the memory position for driver seat in Rest Mode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Rest State Driver Memory Seat Position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Current seat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Current seat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CurntSeatPos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Input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User Input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8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Rest State Driver Memory Seat Position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Rest State Driver Memory Seat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seat position rest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Stored seat position rest</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StoredSeatMemoryPositonRest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Seat Position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SeatMovementStatusInternal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Stored Seat Position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StoredSeatPosRes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8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Rest State Driver Memory Seat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3535569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52513752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55901693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0695183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8" name="Picture 1732697024.jpg" descr="1732697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732697024.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Drive State Driver Memory Seat Position</w:t>
      </w:r>
    </w:p>
    <w:p w:rsidR="005F4E20" w:rsidRDefault="005F4E20" w:rsidP="00720A45">
      <w:pPr>
        <w:rPr>
          <w:highlight w:val="green"/>
        </w:rPr>
      </w:pPr>
    </w:p>
    <w:p w:rsidR="009C3237" w:rsidRDefault="009C3237" w:rsidP="009C3237">
      <w:pPr>
        <w:pStyle w:val="BodyText"/>
      </w:pPr>
      <w:r w:rsidRPr="00F33853">
        <w:t>Function in which the user would able to store the memory position for seat in Drive Mode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Drive State Driver Memory Seat Position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Current seat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Current seat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CurntSeatPos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Input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User Input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Feature state selection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9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Drive State Driver Memory Seat Position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Drive State Driver Memory Seat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 seat position drive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 seat position drive</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StoredSeatMemoryPositionDrive</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Seat Position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SeatMovementStatusInternal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Stored Seat Position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StoredSeatPosRes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9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Drive State Driver Memory Seat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4049494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3433618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36752252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064314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0" name="Picture -106527271.jpg" descr="-106527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06527271.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Maneuver Driver Seat To Stored Position</w:t>
      </w:r>
    </w:p>
    <w:p w:rsidR="005F4E20" w:rsidRDefault="005F4E20" w:rsidP="00720A45">
      <w:pPr>
        <w:rPr>
          <w:highlight w:val="green"/>
        </w:rPr>
      </w:pPr>
    </w:p>
    <w:p w:rsidR="009C3237" w:rsidRDefault="009C3237" w:rsidP="009C3237">
      <w:pPr>
        <w:pStyle w:val="BodyText"/>
      </w:pPr>
      <w:r w:rsidRPr="00F33853">
        <w:t>Function in which DSM Commanding Driver seat to move to stored position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Maneuver Driver Seat To Stored Position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Seat Position Move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SeatMovementRequest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Seat Position Move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SeatPosMoveCmd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Seat Memory Position WORK</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Stored Seat Memory Position WORK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StoredSeatMemoryPositionWork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Seat Memory Position Drive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Stored Seat Memory Position Drive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StoredSeatMemoryPositionDrive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Seat Memory Rest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Stored Seat Memory Rest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StoredSeatMemoryPositonRest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9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Maneuver Driver Seat To Stored Position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647115" w:rsidRDefault="00647115" w:rsidP="008C50D1">
      <w:pPr>
        <w:pStyle w:val="BodyText"/>
        <w:rPr>
          <w:color w:val="BFBFBF" w:themeColor="background1" w:themeShade="BF"/>
        </w:rPr>
      </w:pPr>
    </w:p>
    <w:p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rsidR="00647115" w:rsidRDefault="00647115" w:rsidP="003678EC">
      <w:pPr>
        <w:pStyle w:val="BodyText"/>
      </w:pP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867756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62676475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539336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51557400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2" name="Picture 1130562190.jpg" descr="1130562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30562190.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Steering Column Position</w:t>
      </w:r>
    </w:p>
    <w:p w:rsidR="005F4E20" w:rsidRDefault="005F4E20" w:rsidP="00720A45">
      <w:pPr>
        <w:rPr>
          <w:highlight w:val="green"/>
        </w:rPr>
      </w:pP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Steering Column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SteeringColumnRakePosition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Steering Column Position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SteClmnPosRake</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9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Steering Column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121620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40941303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9967859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1204922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4" name="Picture -43576576.jpg" descr="-43576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3576576.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Drive State Column Position</w:t>
      </w:r>
    </w:p>
    <w:p w:rsidR="005F4E20" w:rsidRDefault="005F4E20" w:rsidP="00720A45">
      <w:pPr>
        <w:rPr>
          <w:highlight w:val="green"/>
        </w:rPr>
      </w:pPr>
    </w:p>
    <w:p w:rsidR="009C3237" w:rsidRDefault="009C3237" w:rsidP="009C3237">
      <w:pPr>
        <w:pStyle w:val="BodyText"/>
      </w:pPr>
      <w:r w:rsidRPr="00F33853">
        <w:t>Allow the steering column to move to the stored memory location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Drive State Column Position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Personalization settings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UserPersonalizationRequest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Personalization settings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Personalization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Rake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SteeringColumnRakePosition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Rake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Tele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SteeringColumnTelePosition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Tele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9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Drive State Column Position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Drive State Column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Stored Column Position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StoredColumnPositionStatus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9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Drive State Column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9627765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5487801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9292116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59416520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6" name="Picture 1166209760.jpg" descr="1166209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66209760.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work state comun position</w:t>
      </w:r>
    </w:p>
    <w:p w:rsidR="005F4E20" w:rsidRDefault="005F4E20" w:rsidP="00720A45">
      <w:pPr>
        <w:rPr>
          <w:highlight w:val="green"/>
        </w:rPr>
      </w:pPr>
    </w:p>
    <w:p w:rsidR="009C3237" w:rsidRDefault="009C3237" w:rsidP="009C3237">
      <w:pPr>
        <w:pStyle w:val="BodyText"/>
      </w:pPr>
      <w:r w:rsidRPr="00F33853">
        <w:t>The steering wheel column memory position for the "Work" state for the Stowable Steering Wheel/Deploy Tray Table feature can be used.</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store work state comun position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Personalization settings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UserPersonalizationRequest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Personalization settings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Personalization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Tele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SteeringColumnTelePosition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Tele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Rake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SteeringColumnRakePosition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Steering Column Rake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9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work state comun position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work state comun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column posiition work</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stored column posiition work</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StoredColumnPositionWork</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Stored Column Position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StoredColumnPositionStatus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9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work state comun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1378440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5353273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4625437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28931600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lastRenderedPageBreak/>
              <w:t>(of Logical Function)</w:t>
            </w:r>
          </w:p>
        </w:tc>
        <w:tc>
          <w:tcPr>
            <w:tcW w:w="4253" w:type="dxa"/>
            <w:shd w:val="clear" w:color="auto" w:fill="D9D9D9" w:themeFill="background1" w:themeFillShade="D9"/>
          </w:tcPr>
          <w:p w:rsidR="00072314" w:rsidRPr="00AF169D" w:rsidRDefault="00072314" w:rsidP="001D18E6">
            <w:pPr>
              <w:rPr>
                <w:b/>
              </w:rPr>
            </w:pPr>
            <w:r w:rsidRPr="00AF169D">
              <w:rPr>
                <w:b/>
              </w:rPr>
              <w:lastRenderedPageBreak/>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ECG</w:t>
      </w:r>
    </w:p>
    <w:p w:rsidR="00210E01" w:rsidRDefault="00210E01" w:rsidP="00210E01">
      <w:r>
        <w:t>ECG</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Steering Wheel</w:t>
      </w:r>
    </w:p>
    <w:p w:rsidR="00210E01" w:rsidRDefault="00210E01" w:rsidP="00210E01">
      <w:r>
        <w:t>Steering Wheel</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Surface</w:t>
      </w:r>
    </w:p>
    <w:p w:rsidR="00210E01" w:rsidRDefault="00210E01" w:rsidP="00210E01">
      <w:r>
        <w:t>Tray Surface</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ABS</w:t>
      </w:r>
    </w:p>
    <w:p w:rsidR="00210E01" w:rsidRDefault="00210E01" w:rsidP="00210E01">
      <w:r>
        <w:t>ABS</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8" name="Picture 1602218108.jpg" descr="160221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02218108.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Vehicle Speed</w:t>
      </w:r>
    </w:p>
    <w:p w:rsidR="005F4E20" w:rsidRDefault="005F4E20" w:rsidP="00720A45">
      <w:pPr>
        <w:rPr>
          <w:highlight w:val="green"/>
        </w:rPr>
      </w:pPr>
    </w:p>
    <w:p w:rsidR="009C3237" w:rsidRDefault="009C3237" w:rsidP="009C3237">
      <w:pPr>
        <w:pStyle w:val="BodyText"/>
      </w:pPr>
      <w:r w:rsidRPr="00F33853">
        <w:t>Provide Vehicle speed as seen for brakes</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Vehicle Speed</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Vehicle Speed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Vehicle Speed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Veh_V_ActlBrk</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9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Vehicle Speed</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8921086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5583832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49826482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2631559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RCM</w:t>
      </w:r>
    </w:p>
    <w:p w:rsidR="00210E01" w:rsidRDefault="00210E01" w:rsidP="00210E01">
      <w:r>
        <w:t>RCM</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0" name="Picture -2036863172.jpg" descr="-203686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036863172.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 Inhibit Driver Airbag</w:t>
      </w:r>
    </w:p>
    <w:p w:rsidR="005F4E20" w:rsidRDefault="005F4E20" w:rsidP="00720A45">
      <w:pPr>
        <w:rPr>
          <w:highlight w:val="green"/>
        </w:rPr>
      </w:pPr>
    </w:p>
    <w:p w:rsidR="009C3237" w:rsidRDefault="009C3237" w:rsidP="009C3237">
      <w:pPr>
        <w:pStyle w:val="BodyText"/>
      </w:pPr>
      <w:r w:rsidRPr="00F33853">
        <w:t>Component Function within RCM  (Restraint Control Module) commanding to Inhibit the Airbags</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Inhibit Driver Airbag</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Airbag Inhibit Request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DriverAirbagRequest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Airbag Inhibit Request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AirbagDrv_B_RqDactv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Park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Park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PrkStat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Vehicle speed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Vehicle speed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Veh_V_ActlBrk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9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 xml:space="preserve"> Inhibit Driver Airbag</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Inhibit Driver Airbag</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Driver Airbag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Driver Airbag Inhibit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AirbagDrv_D_Actv</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0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 xml:space="preserve"> Inhibit Driver Airbag</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4884228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3548899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4426514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38482545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06" w:name="_3910fb690a6b1c37c8ed23d99c15cb8f"/>
      <w:r>
        <w:t>IR-2</w:t>
      </w:r>
      <w:bookmarkEnd w:id="106"/>
      <w:r>
        <w:t xml:space="preserve"> Driver Airbag status</w:t>
      </w:r>
    </w:p>
    <w:p w:rsidR="001C5864" w:rsidRDefault="001C5864" w:rsidP="001C5864">
      <w:pPr>
        <w:rPr>
          <w:rFonts w:cs="Arial"/>
        </w:rPr>
      </w:pPr>
      <w:r>
        <w:rPr>
          <w:rFonts w:cs="Arial"/>
        </w:rPr>
        <w:t>The RCM shall provide the Driver Airbag Inhibit status(AirbagInhbtStat) to the SCMB via FD1 CAN when it receives DrvrAirbagDisinhbtRq and AirbagInbtRq</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Inhibit Driver Airbag</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Command Driver Airbag DisInhibit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DeInhibit Driver Airbag before going into Drive Mode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0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2" name="Picture 561981927.jpg" descr="56198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61981927.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Driver Airbag DisInhibit</w:t>
      </w:r>
    </w:p>
    <w:p w:rsidR="005F4E20" w:rsidRDefault="005F4E20" w:rsidP="00720A45">
      <w:pPr>
        <w:rPr>
          <w:highlight w:val="green"/>
        </w:rPr>
      </w:pPr>
    </w:p>
    <w:p w:rsidR="009C3237" w:rsidRDefault="009C3237" w:rsidP="009C3237">
      <w:pPr>
        <w:pStyle w:val="BodyText"/>
      </w:pPr>
      <w:r w:rsidRPr="00F33853">
        <w:t>Restraint Control Module commanding to DeInhibit the Airbags</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Driver Airbag DisInhibit</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Airbag DeInhibit Request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DriverAirbagRequest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Airbag DeInhibit Request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AirbagDrv_B_RqDactv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0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Driver Airbag DisInhibit</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Command Driver Airbag DisInhibit</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Driver Airbag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Driver Airbag Inhibit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AirbagDrv_D_Actv</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0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Driver Airbag DisInhibit</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1236218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90426158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35635204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lastRenderedPageBreak/>
              <w:t>--</w:t>
            </w:r>
          </w:p>
        </w:tc>
        <w:tc>
          <w:tcPr>
            <w:tcW w:w="2177" w:type="dxa"/>
          </w:tcPr>
          <w:p w:rsidR="00072314" w:rsidRPr="000F4E8B" w:rsidRDefault="00072314" w:rsidP="001D18E6"/>
        </w:tc>
        <w:sdt>
          <w:sdtPr>
            <w:alias w:val="Modification"/>
            <w:tag w:val="Modification"/>
            <w:id w:val="-164488857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IR-2 Driver Airbag status</w:t>
      </w:r>
    </w:p>
    <w:p w:rsidR="001C5864" w:rsidRDefault="001C5864" w:rsidP="001C5864">
      <w:pPr>
        <w:rPr>
          <w:rFonts w:cs="Arial"/>
        </w:rPr>
      </w:pPr>
      <w:r>
        <w:rPr>
          <w:rFonts w:cs="Arial"/>
        </w:rPr>
        <w:t>The RCM shall provide the Driver Airbag Inhibit status(AirbagInhbtStat) to the SCMB via FD1 CAN when it receives DrvrAirbagDisinhbtRq and AirbagInbtRq</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 xml:space="preserve"> Inhibit Driver Airbag</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Command Driver Airbag DisInhibit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DeInhibit Driver Airbag before going into Drive Mode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Tippy, David (dtippy)</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SCMB</w:t>
      </w:r>
    </w:p>
    <w:p w:rsidR="00210E01" w:rsidRDefault="00210E01" w:rsidP="00210E01">
      <w:r>
        <w:t>SCMB</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4" name="Picture -1766615313.jpg" descr="-176661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66615313.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Steering Column</w:t>
      </w:r>
    </w:p>
    <w:p w:rsidR="005F4E20" w:rsidRDefault="005F4E20" w:rsidP="00720A45">
      <w:pPr>
        <w:rPr>
          <w:highlight w:val="green"/>
        </w:rPr>
      </w:pPr>
    </w:p>
    <w:p w:rsidR="009C3237" w:rsidRDefault="009C3237" w:rsidP="009C3237">
      <w:pPr>
        <w:pStyle w:val="BodyText"/>
      </w:pPr>
      <w:r w:rsidRPr="00F33853">
        <w:t>The steering column allowed to return to the correct driving position when the Stowable Steering Wheel/Deply Tray Table feature not in use.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Deploy Steering Column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 state sel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 state sel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Tele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SteeringColumnTelePosition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Tele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Rake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SteeringColumnRakePosition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Rake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0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Steering Column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Deploy Steering Column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SC Deploy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SC Deploy Command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MoveSteClmnTelescopeToDrvPos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SC Deploy Command Rake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SC Deploy Command Rake</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CmdSteClmnRakeToDrvPos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0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Steering Column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3873344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63898415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320152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22694805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07" w:name="_bb374ad1f838ee90de696a14f4a884b2"/>
      <w:r>
        <w:t>826</w:t>
      </w:r>
      <w:bookmarkEnd w:id="107"/>
      <w:r>
        <w:t xml:space="preserve"> Tele/ Rake Ramp Start/ Stop</w:t>
      </w:r>
    </w:p>
    <w:p w:rsidR="001C5864" w:rsidRDefault="001C5864" w:rsidP="001C5864">
      <w:pPr>
        <w:rPr>
          <w:rFonts w:cs="Arial"/>
        </w:rPr>
      </w:pPr>
      <w:r>
        <w:rPr>
          <w:rFonts w:cs="Arial"/>
        </w:rPr>
        <w:t>Feature Module (GFM3_SCM) shall Actuate the Tele and Rake Motors by Ramping up or down the voltage while starting / Stopping Motors lest too much current go through the motors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Deploy Steering Column</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Stow Steering Column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826</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Alsakka, Rania (RALSAKKA)</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0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8" w:name="_7526167783cf8fdb7751b1e2e680448f"/>
      <w:r>
        <w:t>1132</w:t>
      </w:r>
      <w:bookmarkEnd w:id="108"/>
      <w:r>
        <w:t xml:space="preserve"> Deploy Steering Column</w:t>
      </w:r>
    </w:p>
    <w:p w:rsidR="001C5864" w:rsidRDefault="001C5864" w:rsidP="001C5864">
      <w:pPr>
        <w:rPr>
          <w:rFonts w:cs="Arial"/>
        </w:rPr>
      </w:pPr>
      <w:r>
        <w:rPr>
          <w:rFonts w:cs="Arial"/>
        </w:rPr>
        <w:t xml:space="preserve">Deploy Steering Column Function shall Set </w:t>
      </w:r>
    </w:p>
    <w:p w:rsidR="001C5864" w:rsidRDefault="001C5864" w:rsidP="001C5864">
      <w:pPr>
        <w:rPr>
          <w:rFonts w:cs="Arial"/>
        </w:rPr>
      </w:pPr>
      <w:r>
        <w:rPr>
          <w:rFonts w:cs="Arial"/>
        </w:rPr>
        <w:t>Command Tele to Selected = Deploy and</w:t>
      </w:r>
    </w:p>
    <w:p w:rsidR="001C5864" w:rsidRDefault="001C5864" w:rsidP="001C5864">
      <w:pPr>
        <w:rPr>
          <w:rFonts w:cs="Arial"/>
        </w:rPr>
      </w:pPr>
      <w:r>
        <w:rPr>
          <w:rFonts w:cs="Arial"/>
        </w:rPr>
        <w:t>Command Rake to Selected = Deploy</w:t>
      </w:r>
    </w:p>
    <w:p w:rsidR="001C5864" w:rsidRDefault="001C5864" w:rsidP="001C5864">
      <w:pPr>
        <w:rPr>
          <w:rFonts w:cs="Arial"/>
        </w:rPr>
      </w:pPr>
      <w:r>
        <w:rPr>
          <w:rFonts w:cs="Arial"/>
        </w:rPr>
        <w:t>Provided that</w:t>
      </w:r>
    </w:p>
    <w:p w:rsidR="001C5864" w:rsidRDefault="001C5864" w:rsidP="001C5864">
      <w:pPr>
        <w:rPr>
          <w:rFonts w:cs="Arial"/>
        </w:rPr>
      </w:pPr>
      <w:r>
        <w:rPr>
          <w:rFonts w:cs="Arial"/>
        </w:rPr>
        <w:t>FeatStateSelCmd= Drive</w:t>
      </w:r>
    </w:p>
    <w:p w:rsidR="001C5864" w:rsidRDefault="001C5864" w:rsidP="001C5864">
      <w:pPr>
        <w:rPr>
          <w:rFonts w:cs="Arial"/>
        </w:rPr>
      </w:pPr>
      <w:r>
        <w:rPr>
          <w:rFonts w:cs="Arial"/>
        </w:rPr>
        <w:t>SteeringColumnTelePos=Deployed</w:t>
      </w:r>
    </w:p>
    <w:p w:rsidR="001C5864" w:rsidRDefault="001C5864" w:rsidP="001C5864">
      <w:pPr>
        <w:rPr>
          <w:rFonts w:cs="Arial"/>
        </w:rPr>
      </w:pPr>
      <w:r>
        <w:rPr>
          <w:rFonts w:cs="Arial"/>
        </w:rPr>
        <w:t>SteeringColumnRakePos=Deployed</w:t>
      </w:r>
    </w:p>
    <w:p w:rsidR="001C5864" w:rsidRDefault="001C5864" w:rsidP="001C5864">
      <w:pPr>
        <w:rPr>
          <w:rFonts w:cs="Arial"/>
        </w:rPr>
      </w:pPr>
      <w:r>
        <w:rPr>
          <w:rFonts w:cs="Arial"/>
        </w:rPr>
        <w:lastRenderedPageBreak/>
        <w:t>StoredWorkPosition=Work</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Deploy Steering Column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1132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issue a request to Deploy Steering Column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0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6" name="Picture -1154370482.jpg" descr="-1154370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4370482.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Verify Availabilty of Work State</w:t>
      </w:r>
    </w:p>
    <w:p w:rsidR="005F4E20" w:rsidRDefault="005F4E20" w:rsidP="00720A45">
      <w:pPr>
        <w:rPr>
          <w:highlight w:val="green"/>
        </w:rPr>
      </w:pPr>
    </w:p>
    <w:p w:rsidR="009C3237" w:rsidRDefault="009C3237" w:rsidP="009C3237">
      <w:pPr>
        <w:pStyle w:val="BodyText"/>
      </w:pPr>
      <w:r w:rsidRPr="00F33853">
        <w:t>Based on Vehicle status, Verify if Play State is available or not</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Verify Availabilty of Work State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battery state of charge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battery state of charge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SSW/DTT state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StateOfFeature</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SSW/DTT state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Ssw/DttStateStat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park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park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PrkStat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0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Verify Availabilty of Work State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Verify Availabilty of Work State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Work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Work state Availability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WorkStateAvailabilityStatus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1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Verify Availabilty of Work State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6672928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6658182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5211523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075350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09" w:name="_11b02a5844284461ed06586987802596"/>
      <w:r>
        <w:t>IR-17</w:t>
      </w:r>
      <w:bookmarkEnd w:id="109"/>
      <w:r>
        <w:t xml:space="preserve"> Work state Availability</w:t>
      </w:r>
    </w:p>
    <w:p w:rsidR="001C5864" w:rsidRDefault="001C5864" w:rsidP="001C5864">
      <w:pPr>
        <w:rPr>
          <w:rFonts w:cs="Arial"/>
        </w:rPr>
      </w:pPr>
      <w:r>
        <w:rPr>
          <w:rFonts w:cs="Arial"/>
        </w:rPr>
        <w:t>Verify Availability of work state Function  shall verify the availability of Work Mode and set WorkStateAvailabilityStatus=True</w:t>
      </w:r>
    </w:p>
    <w:p w:rsidR="001C5864" w:rsidRDefault="001C5864" w:rsidP="001C5864">
      <w:pPr>
        <w:rPr>
          <w:rFonts w:cs="Arial"/>
        </w:rPr>
      </w:pPr>
      <w:r>
        <w:rPr>
          <w:rFonts w:cs="Arial"/>
        </w:rPr>
        <w:lastRenderedPageBreak/>
        <w:t>provided that SSW/DTT State= DRIVE||REST</w:t>
      </w:r>
    </w:p>
    <w:p w:rsidR="001C5864" w:rsidRDefault="001C5864" w:rsidP="001C5864">
      <w:pPr>
        <w:rPr>
          <w:rFonts w:cs="Arial"/>
        </w:rPr>
      </w:pPr>
      <w:r>
        <w:rPr>
          <w:rFonts w:cs="Arial"/>
        </w:rPr>
        <w:t>Parkstatus=Parked</w:t>
      </w:r>
    </w:p>
    <w:p w:rsidR="001C5864" w:rsidRDefault="001C5864" w:rsidP="001C5864">
      <w:pPr>
        <w:rPr>
          <w:rFonts w:cs="Arial"/>
        </w:rPr>
      </w:pPr>
      <w:r>
        <w:rPr>
          <w:rFonts w:cs="Arial"/>
        </w:rPr>
        <w:t>BatterySOC==GOOD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Availabilty of Work State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IR-17</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Evaulate Drive Mode Availability</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8" name="Picture 170090236.jpg" descr="170090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70090236.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Verify Availability of Rest State</w:t>
      </w:r>
    </w:p>
    <w:p w:rsidR="005F4E20" w:rsidRDefault="005F4E20" w:rsidP="00720A45">
      <w:pPr>
        <w:rPr>
          <w:highlight w:val="green"/>
        </w:rPr>
      </w:pPr>
    </w:p>
    <w:p w:rsidR="009C3237" w:rsidRDefault="009C3237" w:rsidP="009C3237">
      <w:pPr>
        <w:pStyle w:val="BodyText"/>
      </w:pPr>
      <w:r w:rsidRPr="00F33853">
        <w:t>Based on Vehicle status, Verify if Rest State is available or not</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Verify Availability of Rest State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battery state of charge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battery state of charge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SSW/DTT state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StateOfFeature</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SSW/DTT state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Ssw/DttStateStat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park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park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PrkStat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1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Verify Availability of Rest State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lastRenderedPageBreak/>
              <w:t>Outputs</w:t>
            </w:r>
            <w:r w:rsidR="00236BAE" w:rsidRPr="00B3499B">
              <w:rPr>
                <w:rFonts w:cs="Arial"/>
                <w:bCs/>
                <w:color w:val="808080" w:themeColor="background1" w:themeShade="80"/>
                <w:sz w:val="16"/>
                <w:szCs w:val="14"/>
              </w:rPr>
              <w:t>: Verify Availability of Rest State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Rest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Rest State Availability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RestStateAvailabilityStatus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1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Verify Availability of Rest State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844316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5442928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95821214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8473933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0" w:name="_5096c913608847b0634ebc090a0f5720"/>
      <w:r>
        <w:t>IR-18</w:t>
      </w:r>
      <w:bookmarkEnd w:id="110"/>
      <w:r>
        <w:t xml:space="preserve"> Rest state Availability</w:t>
      </w:r>
    </w:p>
    <w:p w:rsidR="001C5864" w:rsidRDefault="001C5864" w:rsidP="001C5864">
      <w:pPr>
        <w:rPr>
          <w:rFonts w:cs="Arial"/>
        </w:rPr>
      </w:pPr>
      <w:r>
        <w:rPr>
          <w:rFonts w:cs="Arial"/>
        </w:rPr>
        <w:lastRenderedPageBreak/>
        <w:t>Verify Availability of REST state Function shall verify the availability of RestMode and set RestStateAvailabilityStatus=True</w:t>
      </w:r>
    </w:p>
    <w:p w:rsidR="001C5864" w:rsidRDefault="001C5864" w:rsidP="001C5864">
      <w:pPr>
        <w:rPr>
          <w:rFonts w:cs="Arial"/>
        </w:rPr>
      </w:pPr>
      <w:r>
        <w:rPr>
          <w:rFonts w:cs="Arial"/>
        </w:rPr>
        <w:t>provided that SSW/DTT State= DRIVE||WORK</w:t>
      </w:r>
    </w:p>
    <w:p w:rsidR="001C5864" w:rsidRDefault="001C5864" w:rsidP="001C5864">
      <w:pPr>
        <w:rPr>
          <w:rFonts w:cs="Arial"/>
        </w:rPr>
      </w:pPr>
      <w:r>
        <w:rPr>
          <w:rFonts w:cs="Arial"/>
        </w:rPr>
        <w:t>Parkstatus=Parked</w:t>
      </w:r>
    </w:p>
    <w:p w:rsidR="001C5864" w:rsidRDefault="001C5864" w:rsidP="001C5864">
      <w:pPr>
        <w:rPr>
          <w:rFonts w:cs="Arial"/>
        </w:rPr>
      </w:pPr>
      <w:r>
        <w:rPr>
          <w:rFonts w:cs="Arial"/>
        </w:rPr>
        <w:t>BatterySOC==GOOD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Availability of Rest State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IR-18</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evaluate Rest Mode Availability</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1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0" name="Picture 126408108.jpg" descr="126408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6408108.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Verify Availability of Drive State</w:t>
      </w:r>
    </w:p>
    <w:p w:rsidR="005F4E20" w:rsidRDefault="005F4E20" w:rsidP="00720A45">
      <w:pPr>
        <w:rPr>
          <w:highlight w:val="green"/>
        </w:rPr>
      </w:pPr>
    </w:p>
    <w:p w:rsidR="009C3237" w:rsidRDefault="009C3237" w:rsidP="009C3237">
      <w:pPr>
        <w:pStyle w:val="BodyText"/>
      </w:pPr>
      <w:r w:rsidRPr="00F33853">
        <w:t>Based on Vehicle status ,Verify if Drive State is available or not</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Verify Availability of Drive State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battery state of charge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battery state of charge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BattStateOfChrg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SSW/DTT state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StateOfFeature</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SSW/DTT state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Ssw/DttStateStat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park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park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PrkStat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1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Verify Availability of Drive State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Verify Availability of Drive State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Drive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Drive state Availability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DriveStateAvaiStatus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1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Verify Availability of Drive State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0667639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1284950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2468574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91869491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1" w:name="_4c85a27a9f564457241b4e4eecfa258f"/>
      <w:r>
        <w:t>IR-19</w:t>
      </w:r>
      <w:bookmarkEnd w:id="111"/>
      <w:r>
        <w:t xml:space="preserve"> Drive state Availability</w:t>
      </w:r>
    </w:p>
    <w:p w:rsidR="001C5864" w:rsidRDefault="001C5864" w:rsidP="001C5864">
      <w:pPr>
        <w:rPr>
          <w:rFonts w:cs="Arial"/>
        </w:rPr>
      </w:pPr>
      <w:r>
        <w:rPr>
          <w:rFonts w:cs="Arial"/>
        </w:rPr>
        <w:lastRenderedPageBreak/>
        <w:t>Verify Availability of Drive state Function shall verify the availability of Drive Mode and set DriveStateAvailabilityStatus=True</w:t>
      </w:r>
    </w:p>
    <w:p w:rsidR="001C5864" w:rsidRDefault="001C5864" w:rsidP="001C5864">
      <w:pPr>
        <w:rPr>
          <w:rFonts w:cs="Arial"/>
        </w:rPr>
      </w:pPr>
      <w:r>
        <w:rPr>
          <w:rFonts w:cs="Arial"/>
        </w:rPr>
        <w:t>provided that SSW/DTT State= WORK||REST</w:t>
      </w:r>
    </w:p>
    <w:p w:rsidR="001C5864" w:rsidRDefault="001C5864" w:rsidP="001C5864">
      <w:pPr>
        <w:rPr>
          <w:rFonts w:cs="Arial"/>
        </w:rPr>
      </w:pPr>
      <w:r>
        <w:rPr>
          <w:rFonts w:cs="Arial"/>
        </w:rPr>
        <w:t>Parkstatus=Parked</w:t>
      </w:r>
    </w:p>
    <w:p w:rsidR="001C5864" w:rsidRDefault="001C5864" w:rsidP="001C5864">
      <w:pPr>
        <w:rPr>
          <w:rFonts w:cs="Arial"/>
        </w:rPr>
      </w:pPr>
      <w:r>
        <w:rPr>
          <w:rFonts w:cs="Arial"/>
        </w:rPr>
        <w:t>BatterySOC==GOOD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Verify Availability of Drive State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IR-19</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User Cannot enter Drive state if any of Vehicle status is not valid or if Locomotion and Driver Airbag are not DeInhibited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1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2" name="Picture -657960630.jpg" descr="-65796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57960630.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Driver seat stored position reached</w:t>
      </w:r>
    </w:p>
    <w:p w:rsidR="005F4E20" w:rsidRDefault="005F4E20" w:rsidP="00720A45">
      <w:pPr>
        <w:rPr>
          <w:highlight w:val="green"/>
        </w:rPr>
      </w:pPr>
    </w:p>
    <w:p w:rsidR="009C3237" w:rsidRDefault="009C3237" w:rsidP="009C3237">
      <w:pPr>
        <w:pStyle w:val="BodyText"/>
      </w:pPr>
      <w:r w:rsidRPr="00F33853">
        <w:t>To verify that the seat has reached the correct position for the Stowable Steering Wheel/Tray Table feature can be used.</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647115" w:rsidRDefault="00647115" w:rsidP="008C50D1">
      <w:pPr>
        <w:pStyle w:val="BodyText"/>
        <w:rPr>
          <w:color w:val="BFBFBF" w:themeColor="background1" w:themeShade="BF"/>
        </w:rPr>
      </w:pPr>
    </w:p>
    <w:p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rsidR="00647115" w:rsidRDefault="00647115" w:rsidP="003678EC">
      <w:pPr>
        <w:pStyle w:val="BodyText"/>
      </w:pP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rsidR="00072314" w:rsidRPr="00D20BE7" w:rsidRDefault="00072314" w:rsidP="001D18E6">
            <w:pPr>
              <w:rPr>
                <w:sz w:val="18"/>
              </w:rPr>
            </w:pPr>
            <w:r w:rsidRPr="00D20BE7">
              <w:rPr>
                <w:sz w:val="18"/>
              </w:rPr>
              <w:lastRenderedPageBreak/>
              <w:t xml:space="preserve">If mapping is not 1:1 you might reference a Mapping </w:t>
            </w:r>
            <w:r w:rsidRPr="00D20BE7">
              <w:rPr>
                <w:sz w:val="18"/>
              </w:rPr>
              <w:lastRenderedPageBreak/>
              <w:t xml:space="preserve">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1592072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9248081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263444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72620587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4" name="Picture -1585504521.jpg" descr="-158550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85504521.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Monitor Tray</w:t>
      </w:r>
    </w:p>
    <w:p w:rsidR="005F4E20" w:rsidRDefault="005F4E20" w:rsidP="00720A45">
      <w:pPr>
        <w:rPr>
          <w:highlight w:val="green"/>
        </w:rPr>
      </w:pPr>
    </w:p>
    <w:p w:rsidR="009C3237" w:rsidRDefault="009C3237" w:rsidP="009C3237">
      <w:pPr>
        <w:pStyle w:val="BodyText"/>
      </w:pPr>
      <w:r w:rsidRPr="00F33853">
        <w:t>To monitor the tray table movemenet for any obstruction that would cause the featrue to not work properly.</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Monitor Tray</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Feature State Selection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Cross Car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Cross Car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TrayTableCrossCarPos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Fpre Aft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Fpre Aft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1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Monitor Tray</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Monitor Tray</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HMI Instructions for Tray Table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HMIInsWar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HMI Instructions for Tray Table</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DisplayTrayTableInstructions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1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Monitor Tray</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7612104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3431397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lastRenderedPageBreak/>
              <w:t>REQ_def</w:t>
            </w:r>
          </w:p>
        </w:tc>
        <w:tc>
          <w:tcPr>
            <w:tcW w:w="2177" w:type="dxa"/>
          </w:tcPr>
          <w:p w:rsidR="00072314" w:rsidRPr="000F4E8B" w:rsidRDefault="00072314" w:rsidP="001D18E6"/>
        </w:tc>
        <w:sdt>
          <w:sdtPr>
            <w:alias w:val="Modification"/>
            <w:tag w:val="Modification"/>
            <w:id w:val="-207033224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60257633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2" w:name="_520ba09d648713852e704e127cf48957"/>
      <w:r>
        <w:t>IR-30</w:t>
      </w:r>
      <w:bookmarkEnd w:id="112"/>
      <w:r>
        <w:t xml:space="preserve"> Manual Tray Table Instructions</w:t>
      </w:r>
    </w:p>
    <w:p w:rsidR="001C5864" w:rsidRDefault="001C5864" w:rsidP="001C5864">
      <w:pPr>
        <w:rPr>
          <w:rFonts w:cs="Arial"/>
        </w:rPr>
      </w:pPr>
      <w:r>
        <w:rPr>
          <w:rFonts w:cs="Arial"/>
        </w:rPr>
        <w:t>Monitor Tray Table Function shall output DisplayTrayTableInstructions if</w:t>
      </w:r>
    </w:p>
    <w:p w:rsidR="001C5864" w:rsidRDefault="001C5864" w:rsidP="001C5864">
      <w:pPr>
        <w:rPr>
          <w:rFonts w:cs="Arial"/>
        </w:rPr>
      </w:pPr>
      <w:r>
        <w:rPr>
          <w:rFonts w:cs="Arial"/>
        </w:rPr>
        <w:t>FeatStateSelCmd= DRIVE||REST</w:t>
      </w:r>
    </w:p>
    <w:p w:rsidR="001C5864" w:rsidRDefault="001C5864" w:rsidP="001C5864">
      <w:pPr>
        <w:rPr>
          <w:rFonts w:cs="Arial"/>
        </w:rPr>
      </w:pPr>
      <w:r>
        <w:rPr>
          <w:rFonts w:cs="Arial"/>
        </w:rPr>
        <w:t>TrayTableForeAftPos=Deployed</w:t>
      </w:r>
    </w:p>
    <w:p w:rsidR="001C5864" w:rsidRDefault="001C5864" w:rsidP="001C5864">
      <w:pPr>
        <w:rPr>
          <w:rFonts w:cs="Arial"/>
        </w:rPr>
      </w:pPr>
      <w:r>
        <w:rPr>
          <w:rFonts w:cs="Arial"/>
        </w:rPr>
        <w:t>TrayTableCrossCarPos=Deployed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Monitor Tray</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IR-30</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provide user Tray Instructions if user intends to go to drive mode but forgets to Stow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2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6" name="Picture -1063619240.jpg" descr="-1063619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63619240.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Publish SSW/DTT state</w:t>
      </w:r>
    </w:p>
    <w:p w:rsidR="005F4E20" w:rsidRDefault="005F4E20" w:rsidP="00720A45">
      <w:pPr>
        <w:rPr>
          <w:highlight w:val="green"/>
        </w:rPr>
      </w:pPr>
    </w:p>
    <w:p w:rsidR="009C3237" w:rsidRDefault="009C3237" w:rsidP="009C3237">
      <w:pPr>
        <w:pStyle w:val="BodyText"/>
      </w:pPr>
      <w:r w:rsidRPr="00F33853">
        <w:t>Feature Issuing current Feature mode of Operation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Publish SSW/DTT state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Deploy 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Steering Column Deploy Status </w:t>
            </w:r>
            <w:r w:rsidR="001F621A">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deploy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Driver seat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Driver seat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CurntSeatPos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2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Publish SSW/DTT state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Publish SSW/DTT state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SSW/DTT state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StateOfFeature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SSW/DTT state</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Ssw/DttStateStat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2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Publish SSW/DTT state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0003734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2018903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lastRenderedPageBreak/>
              <w:t>REQ_def</w:t>
            </w:r>
          </w:p>
        </w:tc>
        <w:tc>
          <w:tcPr>
            <w:tcW w:w="2177" w:type="dxa"/>
          </w:tcPr>
          <w:p w:rsidR="00072314" w:rsidRPr="000F4E8B" w:rsidRDefault="00072314" w:rsidP="001D18E6"/>
        </w:tc>
        <w:sdt>
          <w:sdtPr>
            <w:alias w:val="Modification"/>
            <w:tag w:val="Modification"/>
            <w:id w:val="20397758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6593415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3" w:name="_38572104cf91a1498e1e7148775d79dd"/>
      <w:r>
        <w:t>IR-24</w:t>
      </w:r>
      <w:bookmarkEnd w:id="113"/>
      <w:r>
        <w:t xml:space="preserve"> Publish SSW/DTT state</w:t>
      </w:r>
    </w:p>
    <w:p w:rsidR="001C5864" w:rsidRDefault="001C5864" w:rsidP="001C5864">
      <w:pPr>
        <w:rPr>
          <w:rFonts w:cs="Arial"/>
        </w:rPr>
      </w:pPr>
      <w:r>
        <w:rPr>
          <w:rFonts w:cs="Arial"/>
        </w:rPr>
        <w:t>Publish SSW/DTT state function shall set SSW/DTT state value according to the steeringcolumn deploy status, tray table deploy status and Driver seat position</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Publish SSW/DTT state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IR-24</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Evaluate the current state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2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98" name="Picture -1809958717.jpg" descr="-1809958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809958717.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Tray Table Deploy</w:t>
      </w:r>
    </w:p>
    <w:p w:rsidR="005F4E20" w:rsidRDefault="005F4E20" w:rsidP="00720A45">
      <w:pPr>
        <w:rPr>
          <w:highlight w:val="green"/>
        </w:rPr>
      </w:pPr>
    </w:p>
    <w:p w:rsidR="009C3237" w:rsidRDefault="009C3237" w:rsidP="009C3237">
      <w:pPr>
        <w:pStyle w:val="BodyText"/>
      </w:pPr>
      <w:r w:rsidRPr="00F33853">
        <w:t>Allow the tray table to come out of its stowed position for use by the occupant</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Tray Table Deploy</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Lock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TrayLockStatus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Lock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TrayTableLockStat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Feature state selection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ForeAft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ForeAft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2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Tray Table Deploy</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Command Tray Table Deploy</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Command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TrayTableDeployCmd</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2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Tray Table Deploy</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7214970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8870187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7513020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lastRenderedPageBreak/>
              <w:t>--</w:t>
            </w:r>
          </w:p>
        </w:tc>
        <w:tc>
          <w:tcPr>
            <w:tcW w:w="2177" w:type="dxa"/>
          </w:tcPr>
          <w:p w:rsidR="00072314" w:rsidRPr="000F4E8B" w:rsidRDefault="00072314" w:rsidP="001D18E6"/>
        </w:tc>
        <w:sdt>
          <w:sdtPr>
            <w:alias w:val="Modification"/>
            <w:tag w:val="Modification"/>
            <w:id w:val="-185872555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4" w:name="_37dfc062cece55837e97e03bbd781131"/>
      <w:r>
        <w:t>IR-23</w:t>
      </w:r>
      <w:bookmarkEnd w:id="114"/>
      <w:r>
        <w:t xml:space="preserve"> Deploy Tray Table</w:t>
      </w:r>
    </w:p>
    <w:p w:rsidR="001C5864" w:rsidRDefault="001C5864" w:rsidP="001C5864">
      <w:pPr>
        <w:rPr>
          <w:rFonts w:cs="Arial"/>
        </w:rPr>
      </w:pPr>
      <w:r>
        <w:rPr>
          <w:rFonts w:cs="Arial"/>
        </w:rPr>
        <w:t>Command Tray Table Deploy Function shall set TrayTableDeployCmd=TRUE, provided that</w:t>
      </w:r>
    </w:p>
    <w:p w:rsidR="001C5864" w:rsidRDefault="001C5864" w:rsidP="001C5864">
      <w:pPr>
        <w:rPr>
          <w:rFonts w:cs="Arial"/>
        </w:rPr>
      </w:pPr>
      <w:r>
        <w:rPr>
          <w:rFonts w:cs="Arial"/>
        </w:rPr>
        <w:t>FeatStateSelCmd=WORK</w:t>
      </w:r>
    </w:p>
    <w:p w:rsidR="001C5864" w:rsidRDefault="001C5864" w:rsidP="001C5864">
      <w:pPr>
        <w:rPr>
          <w:rFonts w:cs="Arial"/>
        </w:rPr>
      </w:pPr>
      <w:r>
        <w:rPr>
          <w:rFonts w:cs="Arial"/>
        </w:rPr>
        <w:t>TrayTableLockStatus=UNLOCKED</w:t>
      </w:r>
    </w:p>
    <w:p w:rsidR="001C5864" w:rsidRDefault="001C5864" w:rsidP="001C5864">
      <w:pPr>
        <w:rPr>
          <w:rFonts w:cs="Arial"/>
        </w:rPr>
      </w:pPr>
      <w:r>
        <w:rPr>
          <w:rFonts w:cs="Arial"/>
        </w:rPr>
        <w:t>Traytableforeaftposition=STOWED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Command Tray Table Deploy</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Command to Deploy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2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0" name="Picture -1961294620.jpg" descr="-196129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1294620.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Column Stored Position Reached</w:t>
      </w:r>
    </w:p>
    <w:p w:rsidR="005F4E20" w:rsidRDefault="005F4E20" w:rsidP="00720A45">
      <w:pPr>
        <w:rPr>
          <w:highlight w:val="green"/>
        </w:rPr>
      </w:pPr>
    </w:p>
    <w:p w:rsidR="009C3237" w:rsidRDefault="009C3237" w:rsidP="009C3237">
      <w:pPr>
        <w:pStyle w:val="BodyText"/>
      </w:pPr>
      <w:r w:rsidRPr="00F33853">
        <w:t>To verify that the steering wheel column has reached the correct stowed position for the Stowable Steering Wheel/Deploy Tray Table feature can be used.</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Check Column Stored Position Reached</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Feature state selection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Tele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SteeringColumnTelePosition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Tele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Rake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SteeringColumnRakePosition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Rake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2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Column Stored Position Reached</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Check Column Stored Position Reached</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Sttering Column Deploy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Sttering Column Deploy Status</w:t>
            </w:r>
            <w:r w:rsidR="001F621A">
              <w:rPr>
                <w:rFonts w:cs="Arial"/>
                <w:color w:val="000000" w:themeColor="text1"/>
                <w:sz w:val="16"/>
                <w:szCs w:val="14"/>
              </w:rPr>
              <w:t xml:space="preserve"> :</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2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Column Stored Position Reached</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976809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lastRenderedPageBreak/>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61362392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82207170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24306889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5" w:name="_f5ed9a7ed02f7fd6c5299b945d4b544e"/>
      <w:r>
        <w:t>1129</w:t>
      </w:r>
      <w:bookmarkEnd w:id="115"/>
      <w:r>
        <w:t xml:space="preserve"> Check Column Position Reached</w:t>
      </w:r>
    </w:p>
    <w:p w:rsidR="001C5864" w:rsidRDefault="001C5864" w:rsidP="001C5864">
      <w:pPr>
        <w:rPr>
          <w:rFonts w:cs="Arial"/>
        </w:rPr>
      </w:pPr>
      <w:r>
        <w:rPr>
          <w:rFonts w:cs="Arial"/>
        </w:rPr>
        <w:t>Check Column Position Reached Function shall set Deploy status as required based on the steering column rake position , Tele position and State Selection Signal</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Check Column Stored Position Reached</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1129</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verify if the Steering Column reached Desired Positon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2" name="Picture 1547195112.jpg" descr="154719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547195112.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Airbag Inhibit</w:t>
      </w:r>
    </w:p>
    <w:p w:rsidR="005F4E20" w:rsidRDefault="005F4E20" w:rsidP="00720A45">
      <w:pPr>
        <w:rPr>
          <w:highlight w:val="green"/>
        </w:rPr>
      </w:pPr>
    </w:p>
    <w:p w:rsidR="009C3237" w:rsidRDefault="009C3237" w:rsidP="009C3237">
      <w:pPr>
        <w:pStyle w:val="BodyText"/>
      </w:pPr>
      <w:r w:rsidRPr="00F33853">
        <w:t>Airbag to be disabled (turned off) when Stowable Steering Feature is active (turned 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Airbag Inhibit</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Feature state selection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Airbag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DriverAirbagInhibitStatus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Airbag Inhibit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AirbagDrv_D_Actv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3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Airbag Inhibit</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Airbag Inhibit</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Airbag Inhibit request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Airbag Inhibit request</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AirbagDrv_B_RqDactv</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3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Airbag Inhibit</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4147471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36503938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51430194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79444305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lastRenderedPageBreak/>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6" w:name="_40759cc7ca71fd48f5f1d9b53e33255c"/>
      <w:r>
        <w:t>IR-10</w:t>
      </w:r>
      <w:bookmarkEnd w:id="116"/>
      <w:r>
        <w:t xml:space="preserve"> Driver Airbag Inhibit Request</w:t>
      </w:r>
    </w:p>
    <w:p w:rsidR="001C5864" w:rsidRDefault="001C5864" w:rsidP="001C5864">
      <w:pPr>
        <w:rPr>
          <w:rFonts w:cs="Arial"/>
        </w:rPr>
      </w:pPr>
      <w:r>
        <w:rPr>
          <w:rFonts w:cs="Arial"/>
        </w:rPr>
        <w:t>Request Airbag Inhibit Function shall send AirbagInhbtRq when it receives FeatStateSelCmd=WORK or FeatStateSelCmd=Rest provided that AirbagInhbtStatus=DEINHIBITED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Request Airbag Inhibit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IR-10</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Inhibit Driver Airbag for Feature Transition  into WORK /DRIVE Modes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4" name="Picture -955916502.jpg" descr="-955916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955916502.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Locomotion Inhibit</w:t>
      </w:r>
    </w:p>
    <w:p w:rsidR="005F4E20" w:rsidRDefault="005F4E20" w:rsidP="00720A45">
      <w:pPr>
        <w:rPr>
          <w:highlight w:val="green"/>
        </w:rPr>
      </w:pPr>
    </w:p>
    <w:p w:rsidR="009C3237" w:rsidRDefault="009C3237" w:rsidP="009C3237">
      <w:pPr>
        <w:pStyle w:val="BodyText"/>
      </w:pPr>
      <w:r w:rsidRPr="00F33853">
        <w:t>When the Stowable Steering Wheel/Deploy Tray Table Feature is active (turned on) the vehicle to be not allowed to move.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Locomotion Inhibit</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cmd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Feature state selection cmd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Work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Work state Availability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WorkStateAvailabilityStatus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Drive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Drive state Availability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DriveStateAvaiStatus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Locomotion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LocomotionInhibitStatus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Locomotion Inhibit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LocomotionInhibitStat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Input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UserInput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User Input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UserIn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Rest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Rest state Availability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RestStateAvailabilityStatus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3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Locomotion Inhibit</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Locomotion Inhibit</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Locomotion Inhibit Request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LocomotionRequest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Locomotion Inhibit Request</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RequestLocomotionInhibit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3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Locomotion Inhibit</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122074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06128552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53673603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671136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7" w:name="_dd68fd144e6eb949a7ff6db342ce1df7"/>
      <w:r>
        <w:t>IR-9</w:t>
      </w:r>
      <w:bookmarkEnd w:id="117"/>
      <w:r>
        <w:t xml:space="preserve"> Locomotion Inhibit Request</w:t>
      </w:r>
    </w:p>
    <w:p w:rsidR="001C5864" w:rsidRDefault="001C5864" w:rsidP="001C5864">
      <w:pPr>
        <w:rPr>
          <w:rFonts w:cs="Arial"/>
        </w:rPr>
      </w:pPr>
      <w:r>
        <w:rPr>
          <w:rFonts w:cs="Arial"/>
        </w:rPr>
        <w:t xml:space="preserve">Request Locomotion Inhibit function shall send RequestLocomotionInhibit when it receives FeatStateSelCmd=WORK or FeatStateSelCmd=Rest provided that </w:t>
      </w:r>
    </w:p>
    <w:p w:rsidR="001C5864" w:rsidRDefault="001C5864" w:rsidP="001C5864">
      <w:pPr>
        <w:rPr>
          <w:rFonts w:cs="Arial"/>
        </w:rPr>
      </w:pPr>
      <w:r>
        <w:rPr>
          <w:rFonts w:cs="Arial"/>
        </w:rPr>
        <w:t>1. LocomotionInhibitStat=DEINHIBITED</w:t>
      </w:r>
    </w:p>
    <w:p w:rsidR="001C5864" w:rsidRDefault="001C5864" w:rsidP="001C5864">
      <w:pPr>
        <w:rPr>
          <w:rFonts w:cs="Arial"/>
        </w:rPr>
      </w:pPr>
      <w:r>
        <w:rPr>
          <w:rFonts w:cs="Arial"/>
        </w:rPr>
        <w:t>2. WorkstateAvailabilityStatus=true</w:t>
      </w:r>
    </w:p>
    <w:p w:rsidR="001C5864" w:rsidRDefault="001C5864" w:rsidP="001C5864">
      <w:pPr>
        <w:rPr>
          <w:rFonts w:cs="Arial"/>
        </w:rPr>
      </w:pPr>
      <w:r>
        <w:rPr>
          <w:rFonts w:cs="Arial"/>
        </w:rPr>
        <w:t>3.RestStateAvailabilityStatus=True</w:t>
      </w:r>
    </w:p>
    <w:p w:rsidR="001C5864" w:rsidRDefault="001C5864" w:rsidP="001C5864">
      <w:pPr>
        <w:rPr>
          <w:rFonts w:cs="Arial"/>
        </w:rPr>
      </w:pPr>
      <w:r>
        <w:rPr>
          <w:rFonts w:cs="Arial"/>
        </w:rPr>
        <w:t>4. DrivestateAvailabilityStatus= False</w:t>
      </w:r>
    </w:p>
    <w:p w:rsidR="001C5864" w:rsidRDefault="001C5864" w:rsidP="001C5864">
      <w:pPr>
        <w:rPr>
          <w:rFonts w:cs="Arial"/>
        </w:rPr>
      </w:pPr>
      <w:r>
        <w:rPr>
          <w:rFonts w:cs="Arial"/>
        </w:rPr>
        <w:t>5. UserInput=Work or UserInput=REST</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Request Locomotion Inhibit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IR-9</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Inhibit Locomotion for Feature Transition  into WORK /DRIVE Modes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6" name="Picture -1580418661.jpg" descr="-1580418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580418661.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Driver Airbag DisInhibit</w:t>
      </w:r>
    </w:p>
    <w:p w:rsidR="005F4E20" w:rsidRDefault="005F4E20" w:rsidP="00720A45">
      <w:pPr>
        <w:rPr>
          <w:highlight w:val="green"/>
        </w:rPr>
      </w:pPr>
    </w:p>
    <w:p w:rsidR="009C3237" w:rsidRDefault="009C3237" w:rsidP="009C3237">
      <w:pPr>
        <w:pStyle w:val="BodyText"/>
      </w:pPr>
      <w:r w:rsidRPr="00F33853">
        <w:t>Airbag to be enabled (turned on) when Stowable Steering Feature is Inactive (turned off)</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Driver Airbag DisInhibit</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Deploy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Sttering Column Deploy 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Sttering Column Deploy Status </w:t>
            </w:r>
            <w:r w:rsidR="001F621A">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 state selec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 state selec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Airbag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DriverAirbagInhibitStatus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Airbag Inhibit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AirbagDrv_D_Actv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3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Driver Airbag DisInhibit</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Driver Airbag DisInhibit</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Airbag DeInhibit Request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Airbag DeInhibit Request</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AirbagDrv_B_RqDactv</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3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Driver Airbag DisInhibit</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5042118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4592824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19461650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9681034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8" w:name="_a21e5a855bf2a7bef5787dc5326f2066"/>
      <w:r>
        <w:t>IR-11</w:t>
      </w:r>
      <w:bookmarkEnd w:id="118"/>
      <w:r>
        <w:t xml:space="preserve"> Driver Airbag DeInhibit Request</w:t>
      </w:r>
    </w:p>
    <w:p w:rsidR="001C5864" w:rsidRDefault="001C5864" w:rsidP="001C5864">
      <w:pPr>
        <w:rPr>
          <w:rFonts w:cs="Arial"/>
        </w:rPr>
      </w:pPr>
      <w:r>
        <w:rPr>
          <w:rFonts w:cs="Arial"/>
        </w:rPr>
        <w:t>Driver Airbag DeInhibit Request Function shall send AirbagInhbtRq when it receives FeatStateSelCmd=DRIVE  provided that AirbagInhbtStatus=INHIBITED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Request Driver Airbag DisInhibit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IR-11</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EnsureDriver Airbag is DeInhibited before entering Drive Mode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08" name="Picture -1632452656.jpg" descr="-1632452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632452656.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Locomotion Inhibit Release</w:t>
      </w:r>
    </w:p>
    <w:p w:rsidR="005F4E20" w:rsidRDefault="005F4E20" w:rsidP="00720A45">
      <w:pPr>
        <w:rPr>
          <w:highlight w:val="green"/>
        </w:rPr>
      </w:pPr>
    </w:p>
    <w:p w:rsidR="009C3237" w:rsidRDefault="009C3237" w:rsidP="009C3237">
      <w:pPr>
        <w:pStyle w:val="BodyText"/>
      </w:pPr>
      <w:r w:rsidRPr="00F33853">
        <w:t>When the Stowable Steering Wheel/Deploy Tray Table Feature is not in use (turned off) the vehicle to be allowed to move.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Locomotion Inhibit Release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Deploy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TrayTableDeployStat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Driver Airbag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DriverAirbagInhibitStatus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Driver Airbag Inhibit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AirbagDrv_D_Actv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Deploy 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Deploy Status </w:t>
            </w:r>
            <w:r w:rsidR="001F621A">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 state Selection cmd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 state Selection cmd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Locmotion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LocomotionInhibitStatus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Locmotion Inhibit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LocomotionInhibitStat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3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Locomotion Inhibit Release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Locomotion Inhibit Release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DisInhibit Locomotion Request Release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LocomotionRequest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DisInhibit Locomotion Request Release</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RequestLocomotionInhibitRelease</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4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Locomotion Inhibit Release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975067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40135522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3675098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681603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9" w:name="_2002dba22f7050b80e531aef7e3da2f8"/>
      <w:r>
        <w:lastRenderedPageBreak/>
        <w:t>IR-12</w:t>
      </w:r>
      <w:bookmarkEnd w:id="119"/>
      <w:r>
        <w:t xml:space="preserve"> Locomotion DeInhibit Request</w:t>
      </w:r>
    </w:p>
    <w:p w:rsidR="001C5864" w:rsidRDefault="001C5864" w:rsidP="001C5864">
      <w:pPr>
        <w:rPr>
          <w:rFonts w:cs="Arial"/>
        </w:rPr>
      </w:pPr>
      <w:r>
        <w:rPr>
          <w:rFonts w:cs="Arial"/>
        </w:rPr>
        <w:t xml:space="preserve">Request Locomotion Inhibit Release function shall send RequestLocomotionDeInhibit when it receives FeatStateSelCmd=DRIVE provided that </w:t>
      </w:r>
    </w:p>
    <w:p w:rsidR="001C5864" w:rsidRDefault="001C5864" w:rsidP="001C5864">
      <w:pPr>
        <w:rPr>
          <w:rFonts w:cs="Arial"/>
        </w:rPr>
      </w:pPr>
      <w:r>
        <w:rPr>
          <w:rFonts w:cs="Arial"/>
        </w:rPr>
        <w:t>1. LocomotionInhibitStat=INHIBITED</w:t>
      </w:r>
    </w:p>
    <w:p w:rsidR="001C5864" w:rsidRDefault="001C5864" w:rsidP="001C5864">
      <w:pPr>
        <w:rPr>
          <w:rFonts w:cs="Arial"/>
        </w:rPr>
      </w:pPr>
      <w:r>
        <w:rPr>
          <w:rFonts w:cs="Arial"/>
        </w:rPr>
        <w:t>2. AirbagInhibitstatus=DeInhibited</w:t>
      </w:r>
    </w:p>
    <w:p w:rsidR="001C5864" w:rsidRDefault="001C5864" w:rsidP="001C5864">
      <w:pPr>
        <w:rPr>
          <w:rFonts w:cs="Arial"/>
        </w:rPr>
      </w:pPr>
      <w:r>
        <w:rPr>
          <w:rFonts w:cs="Arial"/>
        </w:rPr>
        <w:t>3.SteeringcloumnSatus=Deploued</w:t>
      </w:r>
    </w:p>
    <w:p w:rsidR="001C5864" w:rsidRDefault="001C5864" w:rsidP="001C5864">
      <w:pPr>
        <w:rPr>
          <w:rFonts w:cs="Arial"/>
        </w:rPr>
      </w:pPr>
      <w:r>
        <w:rPr>
          <w:rFonts w:cs="Arial"/>
        </w:rPr>
        <w:t>4. TrayDeployStatus=Deployed</w:t>
      </w:r>
    </w:p>
    <w:p w:rsidR="001C5864" w:rsidRDefault="001C5864" w:rsidP="001C5864">
      <w:pPr>
        <w:rPr>
          <w:rFonts w:cs="Arial"/>
        </w:rPr>
      </w:pPr>
      <w:r>
        <w:rPr>
          <w:rFonts w:cs="Arial"/>
        </w:rPr>
        <w:t>3.RestStateAvailabilityStatus=True</w:t>
      </w:r>
    </w:p>
    <w:p w:rsidR="001C5864" w:rsidRDefault="001C5864" w:rsidP="001C5864">
      <w:pPr>
        <w:rPr>
          <w:rFonts w:cs="Arial"/>
        </w:rPr>
      </w:pPr>
      <w:r>
        <w:rPr>
          <w:rFonts w:cs="Arial"/>
        </w:rPr>
        <w:t>4. DrivestateAvailabilityStatus= False</w:t>
      </w:r>
    </w:p>
    <w:p w:rsidR="001C5864" w:rsidRDefault="001C5864" w:rsidP="001C5864">
      <w:pPr>
        <w:rPr>
          <w:rFonts w:cs="Arial"/>
        </w:rPr>
      </w:pPr>
      <w:r>
        <w:rPr>
          <w:rFonts w:cs="Arial"/>
        </w:rPr>
        <w:t>5. UserInput=Work or UserInput=</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Request Locomotion Inhibit Release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Ensure Locomotion is DeInhibited before entering Drive Mode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0" name="Picture -1482488104.jpg" descr="-1482488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482488104.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rest state column position</w:t>
      </w:r>
    </w:p>
    <w:p w:rsidR="005F4E20" w:rsidRDefault="005F4E20" w:rsidP="00720A45">
      <w:pPr>
        <w:rPr>
          <w:highlight w:val="green"/>
        </w:rPr>
      </w:pPr>
    </w:p>
    <w:p w:rsidR="009C3237" w:rsidRDefault="009C3237" w:rsidP="009C3237">
      <w:pPr>
        <w:pStyle w:val="BodyText"/>
      </w:pPr>
      <w:r w:rsidRPr="00F33853">
        <w:t>The steering wheel column memory position for the driver when the Stowable Steering Wheel/Deploy Tray Table feature in not in use.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store rest state column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column position rest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stored column position rest</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StoredColumnPositionRest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lastRenderedPageBreak/>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Column Position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Stored Column Position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StoredColumnPositionStatus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4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rest state column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6529765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04680028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2462700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63441243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2" name="Picture -1105549362.jpg" descr="-1105549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05549362.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Steering Column</w:t>
      </w:r>
    </w:p>
    <w:p w:rsidR="005F4E20" w:rsidRDefault="005F4E20" w:rsidP="00720A45">
      <w:pPr>
        <w:rPr>
          <w:highlight w:val="green"/>
        </w:rPr>
      </w:pPr>
    </w:p>
    <w:p w:rsidR="009C3237" w:rsidRDefault="009C3237" w:rsidP="009C3237">
      <w:pPr>
        <w:pStyle w:val="BodyText"/>
      </w:pPr>
      <w:r w:rsidRPr="00F33853">
        <w:lastRenderedPageBreak/>
        <w:t>The steering column allowed to return to the correct driving position when the Stowable Steering Wheel/Deply Tray Table feature not in use.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Stow Steering Column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stored column position work</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stored column position work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StoredColumnPositionWork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InhibitStatus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Inhibit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InhbtStat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cmd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Feature state selection cmd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Tele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SteeringColumnTelePosition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Tele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SteClmnPosTele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Steering Column Rake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SteeringColumnRakePosition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Steering Column Rake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SteClmnPosRake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4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Steering Column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Stow Steering Column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SC Stow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SteeringColumnRequest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lastRenderedPageBreak/>
              <w:t>SC Stow Command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lastRenderedPageBreak/>
              <w:t>MoveSteClmTelescopeToSelectedPos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SC stow Rake Cmd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SteeringColumnRequest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SC stow Rake Cmd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CmdSteClmnRakeToSelectedPos</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4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Steering Column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1529589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86094733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67645071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44527962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826 Tele/ Rake Ramp Start/ Stop</w:t>
      </w:r>
    </w:p>
    <w:p w:rsidR="001C5864" w:rsidRDefault="001C5864" w:rsidP="001C5864">
      <w:pPr>
        <w:rPr>
          <w:rFonts w:cs="Arial"/>
        </w:rPr>
      </w:pPr>
      <w:r>
        <w:rPr>
          <w:rFonts w:cs="Arial"/>
        </w:rPr>
        <w:t>Feature Module (GFM3_SCM) shall Actuate the Tele and Rake Motors by Ramping up or down the voltage while starting / Stopping Motors lest too much current go through the motors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Deploy Steering Column</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Stow Steering Column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826</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Alsakka, Rania (RALSAKKA)</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0" w:name="_1acd3c11bdd3ba5a4c636b27c7ac8ab6"/>
      <w:r>
        <w:t>1131</w:t>
      </w:r>
      <w:bookmarkEnd w:id="120"/>
      <w:r>
        <w:t xml:space="preserve"> Stow Steering Column</w:t>
      </w:r>
    </w:p>
    <w:p w:rsidR="001C5864" w:rsidRDefault="001C5864" w:rsidP="001C5864">
      <w:pPr>
        <w:rPr>
          <w:rFonts w:cs="Arial"/>
        </w:rPr>
      </w:pPr>
      <w:r>
        <w:rPr>
          <w:rFonts w:cs="Arial"/>
        </w:rPr>
        <w:t xml:space="preserve">Stow Steering Column Function shall Set </w:t>
      </w:r>
    </w:p>
    <w:p w:rsidR="001C5864" w:rsidRDefault="001C5864" w:rsidP="001C5864">
      <w:pPr>
        <w:rPr>
          <w:rFonts w:cs="Arial"/>
        </w:rPr>
      </w:pPr>
      <w:r>
        <w:rPr>
          <w:rFonts w:cs="Arial"/>
        </w:rPr>
        <w:t>Command Tele to Selected = Stow and</w:t>
      </w:r>
    </w:p>
    <w:p w:rsidR="001C5864" w:rsidRDefault="001C5864" w:rsidP="001C5864">
      <w:pPr>
        <w:rPr>
          <w:rFonts w:cs="Arial"/>
        </w:rPr>
      </w:pPr>
      <w:r>
        <w:rPr>
          <w:rFonts w:cs="Arial"/>
        </w:rPr>
        <w:t>Command Rake to Selected = Stow</w:t>
      </w:r>
    </w:p>
    <w:p w:rsidR="001C5864" w:rsidRDefault="001C5864" w:rsidP="001C5864">
      <w:pPr>
        <w:rPr>
          <w:rFonts w:cs="Arial"/>
        </w:rPr>
      </w:pPr>
      <w:r>
        <w:rPr>
          <w:rFonts w:cs="Arial"/>
        </w:rPr>
        <w:t>Provided that</w:t>
      </w:r>
    </w:p>
    <w:p w:rsidR="001C5864" w:rsidRDefault="001C5864" w:rsidP="001C5864">
      <w:pPr>
        <w:rPr>
          <w:rFonts w:cs="Arial"/>
        </w:rPr>
      </w:pPr>
      <w:r>
        <w:rPr>
          <w:rFonts w:cs="Arial"/>
        </w:rPr>
        <w:t>FeatStateSelCmd= Work||Rest</w:t>
      </w:r>
    </w:p>
    <w:p w:rsidR="001C5864" w:rsidRDefault="001C5864" w:rsidP="001C5864">
      <w:pPr>
        <w:rPr>
          <w:rFonts w:cs="Arial"/>
        </w:rPr>
      </w:pPr>
      <w:r>
        <w:rPr>
          <w:rFonts w:cs="Arial"/>
        </w:rPr>
        <w:t>SteeringColumnTelePos=Deployed</w:t>
      </w:r>
    </w:p>
    <w:p w:rsidR="001C5864" w:rsidRDefault="001C5864" w:rsidP="001C5864">
      <w:pPr>
        <w:rPr>
          <w:rFonts w:cs="Arial"/>
        </w:rPr>
      </w:pPr>
      <w:r>
        <w:rPr>
          <w:rFonts w:cs="Arial"/>
        </w:rPr>
        <w:t>SteeringColumnRakePos=Deployed</w:t>
      </w:r>
    </w:p>
    <w:p w:rsidR="001C5864" w:rsidRDefault="001C5864" w:rsidP="001C5864">
      <w:pPr>
        <w:rPr>
          <w:rFonts w:cs="Arial"/>
        </w:rPr>
      </w:pPr>
      <w:r>
        <w:rPr>
          <w:rFonts w:cs="Arial"/>
        </w:rPr>
        <w:t>StoredWorkPosition=Work</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Stow Steering Column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1131</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issue a request to Stow Steering Column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4" name="Picture -643756268.jpg" descr="-643756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43756268.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Unlock Tray Table</w:t>
      </w:r>
    </w:p>
    <w:p w:rsidR="005F4E20" w:rsidRDefault="005F4E20" w:rsidP="00720A45">
      <w:pPr>
        <w:rPr>
          <w:highlight w:val="green"/>
        </w:rPr>
      </w:pPr>
    </w:p>
    <w:p w:rsidR="009C3237" w:rsidRDefault="009C3237" w:rsidP="009C3237">
      <w:pPr>
        <w:pStyle w:val="BodyText"/>
      </w:pPr>
      <w:r w:rsidRPr="00F33853">
        <w:t>Function responsible for Unlock the tray table from its stowed position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Unlock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InhibitStatus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Inhibit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InhbtStat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Work state Availability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HMIFeedback</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Work state Availability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WorkStateAvailabilityStatus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Feature state selection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4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Unlock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Unlock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Unlock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Unlock Command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TrayTableUnlockCmd</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Lock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TrayLockStatus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Lock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TrayTableLockStat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4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Unlock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9377908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23921228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78996341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8117485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21" w:name="_57da55a5441fa03475cee2875d777d4f"/>
      <w:r>
        <w:t>IR-4</w:t>
      </w:r>
      <w:bookmarkEnd w:id="121"/>
      <w:r>
        <w:t xml:space="preserve"> Control Tray Locking Functionality</w:t>
      </w:r>
    </w:p>
    <w:p w:rsidR="001C5864" w:rsidRDefault="001C5864" w:rsidP="001C5864">
      <w:pPr>
        <w:rPr>
          <w:rFonts w:cs="Arial"/>
        </w:rPr>
      </w:pPr>
      <w:r>
        <w:rPr>
          <w:rFonts w:cs="Arial"/>
        </w:rPr>
        <w:t>SCMB shall Command the Tray Locking solenoid for Locking /Unlocking Tray via Hard wire by sending TrayTableLockCmd and TrayTableUnlockCmd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Lock Tray Table</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Unlock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and Unlock the Tray Table as per Request from PSM</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2" w:name="_112b2e7dd61b568d61615d4097713737"/>
      <w:r>
        <w:t>IR-20</w:t>
      </w:r>
      <w:bookmarkEnd w:id="122"/>
      <w:r>
        <w:t xml:space="preserve"> Unlock Tray Table</w:t>
      </w:r>
    </w:p>
    <w:p w:rsidR="001C5864" w:rsidRDefault="001C5864" w:rsidP="001C5864">
      <w:pPr>
        <w:rPr>
          <w:rFonts w:cs="Arial"/>
        </w:rPr>
      </w:pPr>
      <w:r>
        <w:rPr>
          <w:rFonts w:cs="Arial"/>
        </w:rPr>
        <w:t>Unlock Tray Table Function shall set TrayTableUnlockCommand=True</w:t>
      </w:r>
    </w:p>
    <w:p w:rsidR="001C5864" w:rsidRDefault="001C5864" w:rsidP="001C5864">
      <w:pPr>
        <w:rPr>
          <w:rFonts w:cs="Arial"/>
        </w:rPr>
      </w:pPr>
      <w:r>
        <w:rPr>
          <w:rFonts w:cs="Arial"/>
        </w:rPr>
        <w:t>Provided that</w:t>
      </w:r>
    </w:p>
    <w:p w:rsidR="001C5864" w:rsidRDefault="001C5864" w:rsidP="001C5864">
      <w:pPr>
        <w:rPr>
          <w:rFonts w:cs="Arial"/>
        </w:rPr>
      </w:pPr>
      <w:r>
        <w:rPr>
          <w:rFonts w:cs="Arial"/>
        </w:rPr>
        <w:t>FeatStateSelcmd=WORK</w:t>
      </w:r>
    </w:p>
    <w:p w:rsidR="001C5864" w:rsidRDefault="001C5864" w:rsidP="001C5864">
      <w:pPr>
        <w:rPr>
          <w:rFonts w:cs="Arial"/>
        </w:rPr>
      </w:pPr>
      <w:r>
        <w:rPr>
          <w:rFonts w:cs="Arial"/>
        </w:rPr>
        <w:t>InhbtStatus=INHIBITED</w:t>
      </w:r>
    </w:p>
    <w:p w:rsidR="001C5864" w:rsidRDefault="001C5864" w:rsidP="001C5864">
      <w:pPr>
        <w:rPr>
          <w:rFonts w:cs="Arial"/>
        </w:rPr>
      </w:pPr>
      <w:r>
        <w:rPr>
          <w:rFonts w:cs="Arial"/>
        </w:rPr>
        <w:t>WorkStateAvailabilityStatus=TRUE</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Unlock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IR-20</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Command to Unlock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6" name="Picture 1982906757.jpg" descr="1982906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82906757.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Lock Tray Table</w:t>
      </w:r>
    </w:p>
    <w:p w:rsidR="005F4E20" w:rsidRDefault="005F4E20" w:rsidP="00720A45">
      <w:pPr>
        <w:rPr>
          <w:highlight w:val="green"/>
        </w:rPr>
      </w:pPr>
    </w:p>
    <w:p w:rsidR="009C3237" w:rsidRDefault="009C3237" w:rsidP="009C3237">
      <w:pPr>
        <w:pStyle w:val="BodyText"/>
      </w:pPr>
      <w:r w:rsidRPr="00F33853">
        <w:t>function to Lock the tray table in its stowed position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Lock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TrayTableCrossCarPos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Feature state Sel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ForeAft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ForeAft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5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Lock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Lock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Lock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lastRenderedPageBreak/>
              <w:t>Tray Table Lock Command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TrayTableLockCmd</w:t>
            </w:r>
          </w:p>
          <w:p w:rsidR="00CA3A09" w:rsidRPr="00B40277" w:rsidRDefault="003C5D56" w:rsidP="00B40277">
            <w:pPr>
              <w:rPr>
                <w:rFonts w:cs="Arial"/>
                <w:b/>
                <w:bCs/>
                <w:color w:val="000000"/>
                <w:lang w:val="en-GB"/>
              </w:rPr>
            </w:pPr>
            <w:r w:rsidRPr="00D60C45">
              <w:rPr>
                <w:rFonts w:cs="Arial"/>
                <w:b/>
                <w:bCs/>
                <w:color w:val="000000"/>
                <w:lang w:val="en-GB"/>
              </w:rPr>
              <w:lastRenderedPageBreak/>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Lock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TrayLockStatus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Lock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TrayTableLockStat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5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Lock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615262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10930731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61933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278789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IR-4 Control Tray Locking Functionality</w:t>
      </w:r>
    </w:p>
    <w:p w:rsidR="001C5864" w:rsidRDefault="001C5864" w:rsidP="001C5864">
      <w:pPr>
        <w:rPr>
          <w:rFonts w:cs="Arial"/>
        </w:rPr>
      </w:pPr>
      <w:r>
        <w:rPr>
          <w:rFonts w:cs="Arial"/>
        </w:rPr>
        <w:t>SCMB shall Command the Tray Locking solenoid for Locking /Unlocking Tray via Hard wire by sending TrayTableLockCmd and TrayTableUnlockCmd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lastRenderedPageBreak/>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Lock Tray Table</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Unlock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IR-4</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Lock and Unlock the Tray Table as per Request from PSM</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3" w:name="_f55a5a615078d0887639b418204cd824"/>
      <w:r>
        <w:t>IR-21</w:t>
      </w:r>
      <w:bookmarkEnd w:id="123"/>
      <w:r>
        <w:t xml:space="preserve"> Lock Tray Table</w:t>
      </w:r>
    </w:p>
    <w:p w:rsidR="001C5864" w:rsidRDefault="001C5864" w:rsidP="001C5864">
      <w:pPr>
        <w:rPr>
          <w:rFonts w:cs="Arial"/>
        </w:rPr>
      </w:pPr>
      <w:r>
        <w:rPr>
          <w:rFonts w:cs="Arial"/>
        </w:rPr>
        <w:t>Lock Tray Table Function shall set TrayTableLockCommand=True</w:t>
      </w:r>
    </w:p>
    <w:p w:rsidR="001C5864" w:rsidRDefault="001C5864" w:rsidP="001C5864">
      <w:pPr>
        <w:rPr>
          <w:rFonts w:cs="Arial"/>
        </w:rPr>
      </w:pPr>
      <w:r>
        <w:rPr>
          <w:rFonts w:cs="Arial"/>
        </w:rPr>
        <w:t>Provided that</w:t>
      </w:r>
    </w:p>
    <w:p w:rsidR="001C5864" w:rsidRDefault="001C5864" w:rsidP="001C5864">
      <w:pPr>
        <w:rPr>
          <w:rFonts w:cs="Arial"/>
        </w:rPr>
      </w:pPr>
      <w:r>
        <w:rPr>
          <w:rFonts w:cs="Arial"/>
        </w:rPr>
        <w:t>FeatStateSelcmd=DRIVE||REST</w:t>
      </w:r>
    </w:p>
    <w:p w:rsidR="001C5864" w:rsidRDefault="001C5864" w:rsidP="001C5864">
      <w:pPr>
        <w:rPr>
          <w:rFonts w:cs="Arial"/>
        </w:rPr>
      </w:pPr>
      <w:r>
        <w:rPr>
          <w:rFonts w:cs="Arial"/>
        </w:rPr>
        <w:t>TrayTableCrossCarPos=Stowed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Lock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IR-21</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Command to Lock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18" name="Picture 1841299232.jpg" descr="1841299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841299232.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Inhibit Status</w:t>
      </w:r>
    </w:p>
    <w:p w:rsidR="005F4E20" w:rsidRDefault="005F4E20" w:rsidP="00720A45">
      <w:pPr>
        <w:rPr>
          <w:highlight w:val="green"/>
        </w:rPr>
      </w:pPr>
    </w:p>
    <w:p w:rsidR="009C3237" w:rsidRDefault="009C3237" w:rsidP="009C3237">
      <w:pPr>
        <w:pStyle w:val="BodyText"/>
      </w:pPr>
      <w:r w:rsidRPr="00F33853">
        <w:t>To verify that the airbag has been disabled (turned off).  Airbag to be disabled when Stowable Steering Feature is active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check Inhibit Status</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Locmotion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LocomotionInhibitStatus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Locmotion Inhibit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LocomotionInhibitStat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Airbag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DriverAirbagInhibitStatus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Airbag Inhibit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AirbagDrv_D_Actv</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5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check Inhibit Status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check Inhibit Status</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Inhibit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InhbtStat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5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check Inhibit Status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046297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98283729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98708338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6162674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lastRenderedPageBreak/>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24" w:name="_22606483b6a13224c8e0177f22b22c4e"/>
      <w:r>
        <w:t>1130</w:t>
      </w:r>
      <w:bookmarkEnd w:id="124"/>
      <w:r>
        <w:t xml:space="preserve"> Check Inhibit Status</w:t>
      </w:r>
    </w:p>
    <w:p w:rsidR="001C5864" w:rsidRDefault="001C5864" w:rsidP="001C5864">
      <w:pPr>
        <w:rPr>
          <w:rFonts w:cs="Arial"/>
        </w:rPr>
      </w:pPr>
      <w:r>
        <w:rPr>
          <w:rFonts w:cs="Arial"/>
        </w:rPr>
        <w:t xml:space="preserve">Check Inhibit status shall output </w:t>
      </w:r>
    </w:p>
    <w:p w:rsidR="001C5864" w:rsidRDefault="001C5864" w:rsidP="001C5864">
      <w:pPr>
        <w:rPr>
          <w:rFonts w:cs="Arial"/>
        </w:rPr>
      </w:pPr>
      <w:r>
        <w:rPr>
          <w:rFonts w:cs="Arial"/>
        </w:rPr>
        <w:t>1. InhbtStat (Inhibit Status) = Inhibited</w:t>
      </w:r>
    </w:p>
    <w:p w:rsidR="001C5864" w:rsidRDefault="001C5864" w:rsidP="001C5864">
      <w:pPr>
        <w:rPr>
          <w:rFonts w:cs="Arial"/>
        </w:rPr>
      </w:pPr>
      <w:r>
        <w:rPr>
          <w:rFonts w:cs="Arial"/>
        </w:rPr>
        <w:t>provided that</w:t>
      </w:r>
    </w:p>
    <w:p w:rsidR="001C5864" w:rsidRDefault="001C5864" w:rsidP="001C5864">
      <w:pPr>
        <w:rPr>
          <w:rFonts w:cs="Arial"/>
        </w:rPr>
      </w:pPr>
      <w:r>
        <w:rPr>
          <w:rFonts w:cs="Arial"/>
        </w:rPr>
        <w:t>LocomotionInhibtStat=Inhibited</w:t>
      </w:r>
    </w:p>
    <w:p w:rsidR="001C5864" w:rsidRDefault="001C5864" w:rsidP="001C5864">
      <w:pPr>
        <w:rPr>
          <w:rFonts w:cs="Arial"/>
        </w:rPr>
      </w:pPr>
      <w:r>
        <w:rPr>
          <w:rFonts w:cs="Arial"/>
        </w:rPr>
        <w:t>AirbagInhbtStat=Inhibited</w:t>
      </w:r>
    </w:p>
    <w:p w:rsidR="001C5864" w:rsidRDefault="001C5864" w:rsidP="001C5864">
      <w:pPr>
        <w:rPr>
          <w:rFonts w:cs="Arial"/>
        </w:rPr>
      </w:pPr>
      <w:r>
        <w:rPr>
          <w:rFonts w:cs="Arial"/>
        </w:rPr>
        <w:t>or</w:t>
      </w:r>
    </w:p>
    <w:p w:rsidR="001C5864" w:rsidRDefault="001C5864" w:rsidP="001C5864">
      <w:pPr>
        <w:rPr>
          <w:rFonts w:cs="Arial"/>
        </w:rPr>
      </w:pPr>
      <w:r>
        <w:rPr>
          <w:rFonts w:cs="Arial"/>
        </w:rPr>
        <w:t>2.InhbtStat (Inhibit Status) = DeInhibited</w:t>
      </w:r>
    </w:p>
    <w:p w:rsidR="001C5864" w:rsidRDefault="001C5864" w:rsidP="001C5864">
      <w:pPr>
        <w:rPr>
          <w:rFonts w:cs="Arial"/>
        </w:rPr>
      </w:pPr>
      <w:r>
        <w:rPr>
          <w:rFonts w:cs="Arial"/>
        </w:rPr>
        <w:t>provided that</w:t>
      </w:r>
    </w:p>
    <w:p w:rsidR="001C5864" w:rsidRDefault="001C5864" w:rsidP="001C5864">
      <w:pPr>
        <w:rPr>
          <w:rFonts w:cs="Arial"/>
        </w:rPr>
      </w:pPr>
      <w:r>
        <w:rPr>
          <w:rFonts w:cs="Arial"/>
        </w:rPr>
        <w:t>LocomotionInhibtStat=DeInhibited</w:t>
      </w:r>
    </w:p>
    <w:p w:rsidR="001C5864" w:rsidRDefault="001C5864" w:rsidP="001C5864">
      <w:pPr>
        <w:rPr>
          <w:rFonts w:cs="Arial"/>
        </w:rPr>
      </w:pPr>
      <w:r>
        <w:rPr>
          <w:rFonts w:cs="Arial"/>
        </w:rPr>
        <w:t>AirbagInhbtStat=DeInhibited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check Inhibit Status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1130</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Evaulate the Drive Control Status Internally (Locmotion and Driver Airbag)</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0" name="Picture 1907490155.jpg" descr="190749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907490155.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Maneuver Driver Seat To Stored Position</w:t>
      </w:r>
    </w:p>
    <w:p w:rsidR="005F4E20" w:rsidRDefault="005F4E20" w:rsidP="00720A45">
      <w:pPr>
        <w:rPr>
          <w:highlight w:val="green"/>
        </w:rPr>
      </w:pPr>
    </w:p>
    <w:p w:rsidR="009C3237" w:rsidRDefault="009C3237" w:rsidP="009C3237">
      <w:pPr>
        <w:pStyle w:val="BodyText"/>
      </w:pPr>
      <w:r w:rsidRPr="00F33853">
        <w:t>Allow the seat to move to the stored memory location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Request Maneuver Driver Seat To Stored Position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Feature state selection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Feature state selection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5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Maneuver Driver Seat To Stored Position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Maneuver Driver Seat To Stored Position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Seat Position Move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SeatMovementRequest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Seat Position Move command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SeatPosMoveCmd</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5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Maneuver Driver Seat To Stored Position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8308936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4377156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3942595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7856360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25" w:name="_3467cf0b4263ff657c4ae9831f8b8f45"/>
      <w:r>
        <w:t>IR-8</w:t>
      </w:r>
      <w:bookmarkEnd w:id="125"/>
      <w:r>
        <w:t xml:space="preserve"> Seat Movement Request</w:t>
      </w:r>
    </w:p>
    <w:p w:rsidR="001C5864" w:rsidRDefault="001C5864" w:rsidP="001C5864">
      <w:pPr>
        <w:rPr>
          <w:rFonts w:cs="Arial"/>
        </w:rPr>
      </w:pPr>
      <w:r>
        <w:rPr>
          <w:rFonts w:cs="Arial"/>
        </w:rPr>
        <w:t>When ' Request Maneuver Driver Seat to store position' function receives FeatStateSelCmd it shall set SeatPosMovCmd Accordingly</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Request Maneuver Driver Seat To Stored Position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IR-8</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Requesting Driver Seat to move to desired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2" name="Picture 1303037876.jpg" descr="1303037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303037876.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Command Tray Table Stow</w:t>
      </w:r>
    </w:p>
    <w:p w:rsidR="005F4E20" w:rsidRDefault="005F4E20" w:rsidP="00720A45">
      <w:pPr>
        <w:rPr>
          <w:highlight w:val="green"/>
        </w:rPr>
      </w:pPr>
    </w:p>
    <w:p w:rsidR="009C3237" w:rsidRDefault="009C3237" w:rsidP="009C3237">
      <w:pPr>
        <w:pStyle w:val="BodyText"/>
      </w:pPr>
      <w:r w:rsidRPr="00F33853">
        <w:t>Allow the tray table to move to a stowed position when not in use by the occupant</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Command Tray Table Stow</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Lock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TrayLockStatus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Lock status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TrayTableLockStat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TrayTableCrossCarPos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Feat state selection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StateSelectionSignal</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Feat state selection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FeatStateSelCmd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Fore Aft position</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Fore Aft position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TrayTableForeAftPos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6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Command Tray Table Stow</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Command Tray Table Stow</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stow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stow Command</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TrayTableStowCmd</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6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Command Tray Table Stow</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0049608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796759715"/>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79671443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3454342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lastRenderedPageBreak/>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26" w:name="_69bdef2a94bc1f9117cda826bb2f7dd3"/>
      <w:r>
        <w:t>IR-22</w:t>
      </w:r>
      <w:bookmarkEnd w:id="126"/>
      <w:r>
        <w:t xml:space="preserve"> Stow Tray Table</w:t>
      </w:r>
    </w:p>
    <w:p w:rsidR="001C5864" w:rsidRDefault="001C5864" w:rsidP="001C5864">
      <w:pPr>
        <w:rPr>
          <w:rFonts w:cs="Arial"/>
        </w:rPr>
      </w:pPr>
      <w:r>
        <w:rPr>
          <w:rFonts w:cs="Arial"/>
        </w:rPr>
        <w:t>Command Tray Table stow Function shall set TrayTableStowCmd=TRUE ,provided that</w:t>
      </w:r>
    </w:p>
    <w:p w:rsidR="001C5864" w:rsidRDefault="001C5864" w:rsidP="001C5864">
      <w:pPr>
        <w:rPr>
          <w:rFonts w:cs="Arial"/>
        </w:rPr>
      </w:pPr>
      <w:r>
        <w:rPr>
          <w:rFonts w:cs="Arial"/>
        </w:rPr>
        <w:t>FeatStateSelCmd==REST||DRIVE</w:t>
      </w:r>
    </w:p>
    <w:p w:rsidR="001C5864" w:rsidRDefault="001C5864" w:rsidP="001C5864">
      <w:pPr>
        <w:rPr>
          <w:rFonts w:cs="Arial"/>
        </w:rPr>
      </w:pPr>
      <w:r>
        <w:rPr>
          <w:rFonts w:cs="Arial"/>
        </w:rPr>
        <w:t>TrayTableLockStatus=UNLOCKED</w:t>
      </w:r>
    </w:p>
    <w:p w:rsidR="001C5864" w:rsidRDefault="001C5864" w:rsidP="001C5864">
      <w:pPr>
        <w:rPr>
          <w:rFonts w:cs="Arial"/>
        </w:rPr>
      </w:pPr>
      <w:r>
        <w:rPr>
          <w:rFonts w:cs="Arial"/>
        </w:rPr>
        <w:t>TrayTableCrossCarPosition=Stowed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Command Tray Table Stow</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IR-22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Command to Stow Tray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Iaquinto, Jonathan JIAQUIN2)</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4" name="Picture -48004802.jpg" descr="-4800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48004802.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battery SOC</w:t>
      </w:r>
    </w:p>
    <w:p w:rsidR="005F4E20" w:rsidRDefault="005F4E20" w:rsidP="00720A45">
      <w:pPr>
        <w:rPr>
          <w:highlight w:val="green"/>
        </w:rPr>
      </w:pPr>
    </w:p>
    <w:p w:rsidR="009C3237" w:rsidRDefault="009C3237" w:rsidP="009C3237">
      <w:pPr>
        <w:pStyle w:val="BodyText"/>
      </w:pPr>
      <w:r w:rsidRPr="00F33853">
        <w:t>Component function of SCMB for checking Battery SOC precondition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647115" w:rsidRDefault="00647115" w:rsidP="008C50D1">
      <w:pPr>
        <w:pStyle w:val="BodyText"/>
        <w:rPr>
          <w:color w:val="BFBFBF" w:themeColor="background1" w:themeShade="BF"/>
        </w:rPr>
      </w:pPr>
    </w:p>
    <w:p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rsidR="00647115" w:rsidRDefault="00647115" w:rsidP="003678EC">
      <w:pPr>
        <w:pStyle w:val="BodyText"/>
      </w:pP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0755801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079246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04019421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76050030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6" name="Picture -235444868.jpg" descr="-235444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35444868.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Check Vehicle Speed</w:t>
      </w:r>
    </w:p>
    <w:p w:rsidR="005F4E20" w:rsidRDefault="005F4E20" w:rsidP="00720A45">
      <w:pPr>
        <w:rPr>
          <w:highlight w:val="green"/>
        </w:rPr>
      </w:pPr>
    </w:p>
    <w:p w:rsidR="009C3237" w:rsidRDefault="009C3237" w:rsidP="009C3237">
      <w:pPr>
        <w:pStyle w:val="BodyText"/>
      </w:pPr>
      <w:r w:rsidRPr="00F33853">
        <w:t>Component function responsible for evaluating vehicle speed as precondition before arbitrating modes by SCMB</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647115" w:rsidRDefault="00647115" w:rsidP="008C50D1">
      <w:pPr>
        <w:pStyle w:val="BodyText"/>
        <w:rPr>
          <w:color w:val="BFBFBF" w:themeColor="background1" w:themeShade="BF"/>
        </w:rPr>
      </w:pPr>
    </w:p>
    <w:p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rsidR="00647115" w:rsidRDefault="00647115" w:rsidP="003678EC">
      <w:pPr>
        <w:pStyle w:val="BodyText"/>
      </w:pP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3995235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4997622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195104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24152654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w:t>
      </w:r>
    </w:p>
    <w:p w:rsidR="00210E01" w:rsidRDefault="00210E01" w:rsidP="00210E01">
      <w:r>
        <w:t>BCM</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8" name="Picture -235444868.jpg" descr="-235444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35444868.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Battery SOC</w:t>
      </w:r>
    </w:p>
    <w:p w:rsidR="005F4E20" w:rsidRDefault="005F4E20" w:rsidP="00720A45">
      <w:pPr>
        <w:rPr>
          <w:highlight w:val="green"/>
        </w:rPr>
      </w:pPr>
    </w:p>
    <w:p w:rsidR="009C3237" w:rsidRDefault="009C3237" w:rsidP="009C3237">
      <w:pPr>
        <w:pStyle w:val="BodyText"/>
      </w:pPr>
      <w:r w:rsidRPr="00F33853">
        <w:t>Provide Battery State of Charge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Battery SOC</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Battery State of charge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Battery State of charge</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BattStateOfChrg</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6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Battery SOC</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3692682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30443442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34922230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50119009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27" w:name="_98621fc4441dc0b39654220e9172f133"/>
      <w:r>
        <w:t>IR-14</w:t>
      </w:r>
      <w:bookmarkEnd w:id="127"/>
      <w:r>
        <w:t xml:space="preserve"> Battery SOC</w:t>
      </w:r>
    </w:p>
    <w:p w:rsidR="001C5864" w:rsidRDefault="001C5864" w:rsidP="001C5864">
      <w:pPr>
        <w:rPr>
          <w:rFonts w:cs="Arial"/>
        </w:rPr>
      </w:pPr>
      <w:r>
        <w:rPr>
          <w:rFonts w:cs="Arial"/>
        </w:rPr>
        <w:t>Battery Management System (BMS) shall provide Battery SOC(state of Charge) to SCMB through BCM</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IR-14</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Controller would Verify the Battery SOC before the state transitions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Sliding Track</w:t>
      </w:r>
    </w:p>
    <w:p w:rsidR="00210E01" w:rsidRDefault="00210E01" w:rsidP="00210E01">
      <w:r>
        <w:t>Sliding Track</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Tray Actuator</w:t>
      </w:r>
    </w:p>
    <w:p w:rsidR="00210E01" w:rsidRDefault="00210E01" w:rsidP="00210E01">
      <w:r>
        <w:t>Tray Actuator</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0" name="Picture -2132447320.jpg" descr="-213244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132447320.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Deploy Tray Table</w:t>
      </w:r>
    </w:p>
    <w:p w:rsidR="005F4E20" w:rsidRDefault="005F4E20" w:rsidP="00720A45">
      <w:pPr>
        <w:rPr>
          <w:highlight w:val="green"/>
        </w:rPr>
      </w:pPr>
    </w:p>
    <w:p w:rsidR="009C3237" w:rsidRDefault="009C3237" w:rsidP="009C3237">
      <w:pPr>
        <w:pStyle w:val="BodyText"/>
      </w:pPr>
      <w:r w:rsidRPr="00F33853">
        <w:t>Component Function of tray table motor / actuator for deploying the tray table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Deploy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Deploy Table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Deploy Table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6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Deploy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Deploy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6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Deploy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0451814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84961404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08858514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0363539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2" name="Picture -1987757361.jpg" descr="-1987757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987757361.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Stow Tray Table</w:t>
      </w:r>
    </w:p>
    <w:p w:rsidR="005F4E20" w:rsidRDefault="005F4E20" w:rsidP="00720A45">
      <w:pPr>
        <w:rPr>
          <w:highlight w:val="green"/>
        </w:rPr>
      </w:pPr>
    </w:p>
    <w:p w:rsidR="009C3237" w:rsidRDefault="009C3237" w:rsidP="009C3237">
      <w:pPr>
        <w:pStyle w:val="BodyText"/>
      </w:pPr>
      <w:r w:rsidRPr="00F33853">
        <w:t>Tray Table Function responsible for Moving Tray Table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Stow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stow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stow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6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Stow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Stow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TrayTableDeployStat</w:t>
            </w:r>
          </w:p>
          <w:p w:rsidR="00CA3A09" w:rsidRPr="00B40277" w:rsidRDefault="003C5D56" w:rsidP="00B40277">
            <w:pPr>
              <w:rPr>
                <w:rFonts w:cs="Arial"/>
                <w:b/>
                <w:bCs/>
                <w:color w:val="000000"/>
                <w:lang w:val="en-GB"/>
              </w:rPr>
            </w:pPr>
            <w:r w:rsidRPr="00D60C45">
              <w:rPr>
                <w:rFonts w:cs="Arial"/>
                <w:b/>
                <w:bCs/>
                <w:color w:val="000000"/>
                <w:lang w:val="en-GB"/>
              </w:rPr>
              <w:lastRenderedPageBreak/>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6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Stow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4670612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45887453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67237721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8280033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4" name="Picture 894666143.jpg" descr="894666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894666143.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Move Tray Table</w:t>
      </w:r>
    </w:p>
    <w:p w:rsidR="005F4E20" w:rsidRDefault="005F4E20" w:rsidP="00720A45">
      <w:pPr>
        <w:rPr>
          <w:highlight w:val="green"/>
        </w:rPr>
      </w:pPr>
    </w:p>
    <w:p w:rsidR="009C3237" w:rsidRDefault="009C3237" w:rsidP="009C3237">
      <w:pPr>
        <w:pStyle w:val="BodyText"/>
      </w:pPr>
      <w:r w:rsidRPr="00F33853">
        <w:t>Function in Actuator responsible for Tray Table Actuation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lastRenderedPageBreak/>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Move Tray Table</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Table Stow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Table Stow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TrayTableStowCmd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command</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TrayMoveCommand</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Tray table Deploy command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TrayTableDeployCmd</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7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Move Tray Table</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Move Tray Table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Tray Table Deploy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TrayPostionStatus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Tray Table Deploy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TrayTableDeployStat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7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Move Tray Table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9743440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lastRenderedPageBreak/>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77660516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35153967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9006986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1133 Tray Movement Deploying</w:t>
      </w:r>
    </w:p>
    <w:p w:rsidR="001C5864" w:rsidRDefault="001C5864" w:rsidP="001C5864">
      <w:pPr>
        <w:rPr>
          <w:rFonts w:cs="Arial"/>
        </w:rPr>
      </w:pPr>
      <w:r>
        <w:rPr>
          <w:rFonts w:cs="Arial"/>
        </w:rPr>
        <w:t>when Move Tray Table function receives TrayTableDeployCmd it shall move the Tray table to Deployed position provided that the Tray is in the Instrument Panel Assembly and Locked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1133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To Arbitrate Tray Table Position according to request received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t>IR-5 Tray Movement Stowing</w:t>
      </w:r>
    </w:p>
    <w:p w:rsidR="001C5864" w:rsidRDefault="001C5864" w:rsidP="001C5864">
      <w:pPr>
        <w:rPr>
          <w:rFonts w:cs="Arial"/>
        </w:rPr>
      </w:pPr>
      <w:r>
        <w:rPr>
          <w:rFonts w:cs="Arial"/>
        </w:rPr>
        <w:t>when Move Tray Table function receives TrayTableStowCmd it shall move the Tray table to stowed position provided that the Tray is in the center position</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Move Tray Table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IR-5</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Tray Tabel Stowing</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Kim, Yoon (ykim33)</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BMS</w:t>
      </w:r>
    </w:p>
    <w:p w:rsidR="00210E01" w:rsidRDefault="00210E01" w:rsidP="00210E01">
      <w:r>
        <w:t>BMS</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6" name="Picture -235444868.jpg" descr="-235444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35444868.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Battery SOC</w:t>
      </w:r>
    </w:p>
    <w:p w:rsidR="005F4E20" w:rsidRDefault="005F4E20" w:rsidP="00720A45">
      <w:pPr>
        <w:rPr>
          <w:highlight w:val="green"/>
        </w:rPr>
      </w:pPr>
    </w:p>
    <w:p w:rsidR="009C3237" w:rsidRDefault="009C3237" w:rsidP="009C3237">
      <w:pPr>
        <w:pStyle w:val="BodyText"/>
      </w:pPr>
      <w:r w:rsidRPr="00F33853">
        <w:t>Provide Battery State of Charge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Battery SOC</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Battery State of charge</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Battery State of charge</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BattStateOfChrg</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7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Battery SOC</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3106597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70911055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79706487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31451667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IR-14 Battery SOC</w:t>
      </w:r>
    </w:p>
    <w:p w:rsidR="001C5864" w:rsidRDefault="001C5864" w:rsidP="001C5864">
      <w:pPr>
        <w:rPr>
          <w:rFonts w:cs="Arial"/>
        </w:rPr>
      </w:pPr>
      <w:r>
        <w:rPr>
          <w:rFonts w:cs="Arial"/>
        </w:rPr>
        <w:t>Battery Management System (BMS) shall provide Battery SOC(state of Charge) to SCMB through BCM</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Battery SOC</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IR-14</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Controller would Verify the Battery SOC before the state transitions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Rotating Arm</w:t>
      </w:r>
    </w:p>
    <w:p w:rsidR="00210E01" w:rsidRDefault="00210E01" w:rsidP="00210E01">
      <w:r>
        <w:t>Rotating Arm</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PCM</w:t>
      </w:r>
    </w:p>
    <w:p w:rsidR="00210E01" w:rsidRDefault="00210E01" w:rsidP="00210E01">
      <w:r>
        <w:t>PCM</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8" name="Picture 328869918.jpg" descr="328869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328869918.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DisInhibit Locomotion</w:t>
      </w:r>
    </w:p>
    <w:p w:rsidR="005F4E20" w:rsidRDefault="005F4E20" w:rsidP="00720A45">
      <w:pPr>
        <w:rPr>
          <w:highlight w:val="green"/>
        </w:rPr>
      </w:pPr>
    </w:p>
    <w:p w:rsidR="009C3237" w:rsidRDefault="009C3237" w:rsidP="009C3237">
      <w:pPr>
        <w:pStyle w:val="BodyText"/>
      </w:pPr>
      <w:r w:rsidRPr="00F33853">
        <w:t>Power train Commanding to DeInhibit Locomotion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DisInhibit Locomotion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Locomotion Inhibit release Request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LocomotionRequest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Locomotion Inhibit release Request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RequestLocomotionInhibitRelease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7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DisInhibit Locomotion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DisInhibit Locomotion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Locomotion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LocomotionInhibitStatus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Locomotion Inhibit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LocomotionInhibitStat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7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DisInhibit Locomotion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6948056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lastRenderedPageBreak/>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43748368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41108090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213770795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28" w:name="_6137c4f0cb40aae12265363ca2f00d1c"/>
      <w:r>
        <w:t>IR-1</w:t>
      </w:r>
      <w:bookmarkEnd w:id="128"/>
      <w:r>
        <w:t xml:space="preserve"> Locomotion status</w:t>
      </w:r>
    </w:p>
    <w:p w:rsidR="001C5864" w:rsidRDefault="001C5864" w:rsidP="001C5864">
      <w:pPr>
        <w:rPr>
          <w:rFonts w:cs="Arial"/>
        </w:rPr>
      </w:pPr>
      <w:r>
        <w:rPr>
          <w:rFonts w:cs="Arial"/>
        </w:rPr>
        <w:t>The PCM shall provide the Locomotion Inhibit status(LocomotionInhibitStat) to SCMB via FD1 CAN when it receives RequestLocomotionInhibit and RequestLocomotionInhibitRelease</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DisInhibit Locomotion</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Inhibit Locomotion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Contoller intends to verify the Inhibition of Locomotion status before transitioning from drive to other Mode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Thompson, Scott (sthom340)</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7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40" name="Picture -844304042.jpg" descr="-844304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844304042.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Inhibit Locomotion</w:t>
      </w:r>
    </w:p>
    <w:p w:rsidR="005F4E20" w:rsidRDefault="005F4E20" w:rsidP="00720A45">
      <w:pPr>
        <w:rPr>
          <w:highlight w:val="green"/>
        </w:rPr>
      </w:pPr>
    </w:p>
    <w:p w:rsidR="009C3237" w:rsidRDefault="009C3237" w:rsidP="009C3237">
      <w:pPr>
        <w:pStyle w:val="BodyText"/>
      </w:pPr>
      <w:r w:rsidRPr="00F33853">
        <w:t>Component Function within Power train (PCM) responsible for Commanding to Inhibit Locomotion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Inhibit Locomotion</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lastRenderedPageBreak/>
              <w:t>Lomotion Inhibit Request</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LocomotionRequest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lastRenderedPageBreak/>
              <w:t xml:space="preserve">Lomotion Inhibit Request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lastRenderedPageBreak/>
              <w:t>RequestLocomotionInhibit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B5433B" w:rsidP="00236BAE">
            <w:pPr>
              <w:rPr>
                <w:rFonts w:cs="Arial"/>
                <w:bCs/>
                <w:color w:val="808080" w:themeColor="background1" w:themeShade="80"/>
                <w:sz w:val="16"/>
                <w:szCs w:val="14"/>
              </w:rPr>
            </w:pPr>
            <w:hyperlink r:id="rId17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Inhibit Locomotion</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Inhibit Locomotion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Locomotion Inhibit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LocomotionInhibitStatus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Locomotion Inhibit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LocomotionInhibitStat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8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Inhibit Locomotion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6147147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18563985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56352401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3894386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IR-1 Locomotion status</w:t>
      </w:r>
    </w:p>
    <w:p w:rsidR="001C5864" w:rsidRDefault="001C5864" w:rsidP="001C5864">
      <w:pPr>
        <w:rPr>
          <w:rFonts w:cs="Arial"/>
        </w:rPr>
      </w:pPr>
      <w:r>
        <w:rPr>
          <w:rFonts w:cs="Arial"/>
        </w:rPr>
        <w:t>The PCM shall provide the Locomotion Inhibit status(LocomotionInhibitStat) to SCMB via FD1 CAN when it receives RequestLocomotionInhibit and RequestLocomotionInhibitRelease</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DisInhibit Locomotion</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Inhibit Locomotion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IR-1</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Feature Contoller intends to verify the Inhibition of Locomotion status before transitioning from drive to other Mode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Thompson, Scott (sthom340)</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191131" w:rsidRDefault="0019113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191131" w:rsidRDefault="00191131"/>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191131" w:rsidRDefault="0019113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B5433B" w:rsidP="009737DA">
            <w:pPr>
              <w:rPr>
                <w:rFonts w:cs="Arial"/>
                <w:bCs/>
                <w:color w:val="808080" w:themeColor="background1" w:themeShade="80"/>
                <w:sz w:val="16"/>
                <w:szCs w:val="14"/>
              </w:rPr>
            </w:pPr>
            <w:hyperlink r:id="rId1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42" name="Picture 1053856772.jpg" descr="1053856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053856772.jpg"/>
                    <pic:cNvPicPr/>
                  </pic:nvPicPr>
                  <pic:blipFill>
                    <a:blip r:embed="rId23"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Transmission status</w:t>
      </w:r>
    </w:p>
    <w:p w:rsidR="005F4E20" w:rsidRDefault="005F4E20" w:rsidP="00720A45">
      <w:pPr>
        <w:rPr>
          <w:highlight w:val="green"/>
        </w:rPr>
      </w:pPr>
    </w:p>
    <w:p w:rsidR="009C3237" w:rsidRDefault="009C3237" w:rsidP="009C3237">
      <w:pPr>
        <w:pStyle w:val="BodyText"/>
      </w:pPr>
      <w:r w:rsidRPr="00F33853">
        <w:t>Function sending the Transmission status</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Transmission status</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Park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 xml:space="preserve">VehicleStatus </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Park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PrkStat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191131" w:rsidRDefault="00191131"/>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B5433B" w:rsidP="00CA24CE">
            <w:pPr>
              <w:rPr>
                <w:rFonts w:cs="Arial"/>
                <w:bCs/>
                <w:color w:val="808080" w:themeColor="background1" w:themeShade="80"/>
                <w:sz w:val="16"/>
                <w:szCs w:val="14"/>
              </w:rPr>
            </w:pPr>
            <w:hyperlink r:id="rId18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Transmission status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7956520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59745597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14207627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77221132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Pr="00222BAA" w:rsidRDefault="00072314" w:rsidP="00072314">
      <w:pPr>
        <w:rPr>
          <w:lang w:val="en-GB"/>
        </w:rPr>
      </w:pPr>
    </w:p>
    <w:p w:rsidR="00072314" w:rsidRPr="00B16542" w:rsidRDefault="00072314" w:rsidP="00072314">
      <w:pPr>
        <w:pStyle w:val="Heading2"/>
        <w:spacing w:before="240"/>
      </w:pPr>
      <w:bookmarkStart w:id="129" w:name="_Toc422994386"/>
      <w:bookmarkStart w:id="130" w:name="_Toc35000614"/>
      <w:bookmarkStart w:id="131" w:name="_Ref531347950"/>
      <w:bookmarkStart w:id="132" w:name="_Toc481143824"/>
      <w:r w:rsidRPr="00B16542">
        <w:t xml:space="preserve">Requirements on </w:t>
      </w:r>
      <w:bookmarkEnd w:id="129"/>
      <w:r w:rsidRPr="00B16542">
        <w:t>Connections</w:t>
      </w:r>
      <w:bookmarkEnd w:id="130"/>
      <w:bookmarkEnd w:id="131"/>
      <w:bookmarkEnd w:id="132"/>
    </w:p>
    <w:p w:rsidR="00072314" w:rsidRPr="00912020" w:rsidRDefault="00072314" w:rsidP="00072314">
      <w:pPr>
        <w:pStyle w:val="Heading3"/>
        <w:keepNext w:val="0"/>
        <w:tabs>
          <w:tab w:val="clear" w:pos="900"/>
          <w:tab w:val="left" w:pos="709"/>
          <w:tab w:val="left" w:pos="851"/>
        </w:tabs>
        <w:spacing w:before="240"/>
        <w:rPr>
          <w:lang w:val="en-GB"/>
        </w:rPr>
      </w:pPr>
      <w:bookmarkStart w:id="133" w:name="_Toc35000615"/>
      <w:r w:rsidRPr="00912020">
        <w:rPr>
          <w:lang w:val="en-GB"/>
        </w:rPr>
        <w:t>Networks</w:t>
      </w:r>
      <w:bookmarkEnd w:id="133"/>
    </w:p>
    <w:p w:rsidR="00072314" w:rsidRDefault="00072314" w:rsidP="00072314">
      <w:pPr>
        <w:pStyle w:val="Heading4"/>
        <w:keepNext w:val="0"/>
        <w:tabs>
          <w:tab w:val="clear" w:pos="900"/>
          <w:tab w:val="left" w:pos="709"/>
        </w:tabs>
        <w:spacing w:before="240"/>
        <w:rPr>
          <w:lang w:val="en-GB"/>
        </w:rPr>
      </w:pPr>
      <w:bookmarkStart w:id="134" w:name="_Toc481143825"/>
      <w:bookmarkStart w:id="135" w:name="_Toc35000616"/>
      <w:bookmarkStart w:id="136" w:name="_Toc422994387"/>
      <w:r>
        <w:rPr>
          <w:lang w:val="en-GB"/>
        </w:rPr>
        <w:t>“CAN</w:t>
      </w:r>
      <w:bookmarkEnd w:id="134"/>
      <w:r>
        <w:rPr>
          <w:lang w:val="en-GB"/>
        </w:rPr>
        <w:t xml:space="preserve"> Bus xxx”</w:t>
      </w:r>
      <w:bookmarkEnd w:id="135"/>
    </w:p>
    <w:p w:rsidR="00072314" w:rsidRPr="00B66169" w:rsidRDefault="00072314" w:rsidP="00072314">
      <w:pPr>
        <w:pStyle w:val="Heading5"/>
        <w:keepNext w:val="0"/>
        <w:tabs>
          <w:tab w:val="clear" w:pos="900"/>
          <w:tab w:val="left" w:pos="709"/>
        </w:tabs>
        <w:spacing w:before="240"/>
        <w:rPr>
          <w:lang w:val="en-GB"/>
        </w:rPr>
      </w:pPr>
      <w:bookmarkStart w:id="137" w:name="_Toc35000617"/>
      <w:bookmarkStart w:id="138" w:name="_Toc380050580"/>
      <w:r w:rsidRPr="00B66169">
        <w:rPr>
          <w:lang w:val="en-GB"/>
        </w:rPr>
        <w:t>Protocol Requirements</w:t>
      </w:r>
      <w:bookmarkEnd w:id="137"/>
      <w:bookmarkEnd w:id="138"/>
    </w:p>
    <w:p w:rsidR="00072314" w:rsidRDefault="00072314" w:rsidP="00072314"/>
    <w:p w:rsidR="00072314" w:rsidRPr="00BB29B2" w:rsidRDefault="00072314" w:rsidP="00072314">
      <w:pPr>
        <w:pStyle w:val="Heading5"/>
        <w:keepNext w:val="0"/>
        <w:tabs>
          <w:tab w:val="clear" w:pos="900"/>
          <w:tab w:val="left" w:pos="709"/>
        </w:tabs>
        <w:spacing w:before="240"/>
        <w:rPr>
          <w:lang w:val="en-GB"/>
        </w:rPr>
      </w:pPr>
      <w:bookmarkStart w:id="139" w:name="_Toc35000618"/>
      <w:bookmarkStart w:id="140" w:name="_Toc380050579"/>
      <w:r w:rsidRPr="00BB29B2">
        <w:rPr>
          <w:lang w:val="en-GB"/>
        </w:rPr>
        <w:lastRenderedPageBreak/>
        <w:t>Electrical Requirements</w:t>
      </w:r>
      <w:bookmarkEnd w:id="139"/>
      <w:bookmarkEnd w:id="140"/>
    </w:p>
    <w:p w:rsidR="00072314" w:rsidRDefault="00072314" w:rsidP="00072314"/>
    <w:p w:rsidR="00072314" w:rsidRDefault="00072314" w:rsidP="00072314">
      <w:pPr>
        <w:pStyle w:val="Heading4"/>
        <w:keepNext w:val="0"/>
        <w:tabs>
          <w:tab w:val="clear" w:pos="900"/>
          <w:tab w:val="left" w:pos="709"/>
        </w:tabs>
        <w:spacing w:before="240"/>
        <w:rPr>
          <w:lang w:val="en-GB"/>
        </w:rPr>
      </w:pPr>
      <w:bookmarkStart w:id="141" w:name="_Toc481143826"/>
      <w:bookmarkStart w:id="142" w:name="_Toc35000619"/>
      <w:r>
        <w:rPr>
          <w:lang w:val="en-GB"/>
        </w:rPr>
        <w:t>“</w:t>
      </w:r>
      <w:bookmarkEnd w:id="141"/>
      <w:r>
        <w:rPr>
          <w:lang w:val="en-GB"/>
        </w:rPr>
        <w:t>LIN Bus xxx”</w:t>
      </w:r>
      <w:bookmarkEnd w:id="142"/>
    </w:p>
    <w:p w:rsidR="00072314" w:rsidRPr="00BB29B2" w:rsidRDefault="00072314" w:rsidP="00072314">
      <w:pPr>
        <w:pStyle w:val="Heading5"/>
        <w:keepNext w:val="0"/>
        <w:tabs>
          <w:tab w:val="clear" w:pos="900"/>
          <w:tab w:val="left" w:pos="709"/>
        </w:tabs>
        <w:spacing w:before="240"/>
        <w:rPr>
          <w:lang w:val="en-GB"/>
        </w:rPr>
      </w:pPr>
      <w:bookmarkStart w:id="143" w:name="_Toc35000620"/>
      <w:r w:rsidRPr="00BB29B2">
        <w:rPr>
          <w:lang w:val="en-GB"/>
        </w:rPr>
        <w:t>Protocol Requirements</w:t>
      </w:r>
      <w:bookmarkEnd w:id="143"/>
    </w:p>
    <w:p w:rsidR="00072314" w:rsidRDefault="00072314" w:rsidP="00072314"/>
    <w:p w:rsidR="00072314" w:rsidRPr="00BB29B2" w:rsidRDefault="00072314" w:rsidP="00072314">
      <w:pPr>
        <w:pStyle w:val="Heading6"/>
        <w:keepNext w:val="0"/>
        <w:tabs>
          <w:tab w:val="clear" w:pos="900"/>
          <w:tab w:val="left" w:pos="709"/>
        </w:tabs>
        <w:spacing w:before="240"/>
      </w:pPr>
      <w:bookmarkStart w:id="144" w:name="_Toc35000621"/>
      <w:r w:rsidRPr="00BB29B2">
        <w:t>Schedule Table</w:t>
      </w:r>
      <w:bookmarkEnd w:id="144"/>
    </w:p>
    <w:p w:rsidR="00072314" w:rsidRPr="008D3AB8" w:rsidRDefault="00072314" w:rsidP="00072314"/>
    <w:p w:rsidR="00072314" w:rsidRPr="0008696C" w:rsidRDefault="00072314" w:rsidP="00072314">
      <w:pPr>
        <w:pStyle w:val="Heading5"/>
        <w:keepNext w:val="0"/>
        <w:tabs>
          <w:tab w:val="clear" w:pos="900"/>
          <w:tab w:val="left" w:pos="709"/>
        </w:tabs>
        <w:spacing w:before="240"/>
        <w:rPr>
          <w:sz w:val="20"/>
          <w:lang w:val="en-GB"/>
        </w:rPr>
      </w:pPr>
      <w:bookmarkStart w:id="145" w:name="_Toc35000622"/>
      <w:r w:rsidRPr="00BB29B2">
        <w:rPr>
          <w:lang w:val="en-GB"/>
        </w:rPr>
        <w:t>Electrical Requirements</w:t>
      </w:r>
      <w:bookmarkEnd w:id="145"/>
    </w:p>
    <w:p w:rsidR="00072314" w:rsidRDefault="00072314" w:rsidP="00072314"/>
    <w:p w:rsidR="00072314" w:rsidRDefault="00072314" w:rsidP="00072314">
      <w:pPr>
        <w:pStyle w:val="Heading4"/>
        <w:keepNext w:val="0"/>
        <w:tabs>
          <w:tab w:val="clear" w:pos="900"/>
          <w:tab w:val="left" w:pos="709"/>
        </w:tabs>
        <w:spacing w:before="240"/>
        <w:rPr>
          <w:lang w:val="en-GB"/>
        </w:rPr>
      </w:pPr>
      <w:bookmarkStart w:id="146" w:name="_Toc481143827"/>
      <w:bookmarkStart w:id="147" w:name="_Toc35000623"/>
      <w:r>
        <w:rPr>
          <w:lang w:val="en-GB"/>
        </w:rPr>
        <w:t>“</w:t>
      </w:r>
      <w:r w:rsidRPr="00BB29B2">
        <w:rPr>
          <w:lang w:val="en-GB"/>
        </w:rPr>
        <w:t>Ethernet</w:t>
      </w:r>
      <w:bookmarkEnd w:id="146"/>
      <w:r>
        <w:rPr>
          <w:lang w:val="en-GB"/>
        </w:rPr>
        <w:t xml:space="preserve"> xxx”</w:t>
      </w:r>
      <w:bookmarkEnd w:id="147"/>
    </w:p>
    <w:p w:rsidR="00072314" w:rsidRDefault="00072314" w:rsidP="00072314">
      <w:pPr>
        <w:pStyle w:val="Heading3"/>
        <w:keepNext w:val="0"/>
        <w:tabs>
          <w:tab w:val="clear" w:pos="900"/>
          <w:tab w:val="left" w:pos="709"/>
          <w:tab w:val="left" w:pos="851"/>
        </w:tabs>
        <w:spacing w:before="240"/>
      </w:pPr>
      <w:bookmarkStart w:id="148" w:name="_Toc35000624"/>
      <w:r>
        <w:t>HW I/Os</w:t>
      </w:r>
      <w:bookmarkEnd w:id="148"/>
    </w:p>
    <w:p w:rsidR="00072314" w:rsidRDefault="00072314" w:rsidP="00072314">
      <w:pPr>
        <w:pStyle w:val="Heading4"/>
        <w:keepNext w:val="0"/>
        <w:tabs>
          <w:tab w:val="clear" w:pos="900"/>
          <w:tab w:val="left" w:pos="709"/>
        </w:tabs>
        <w:spacing w:before="240"/>
        <w:rPr>
          <w:lang w:val="en-GB"/>
        </w:rPr>
      </w:pPr>
      <w:bookmarkStart w:id="149" w:name="_Toc35000625"/>
      <w:r>
        <w:rPr>
          <w:lang w:val="en-GB"/>
        </w:rPr>
        <w:t>“HW I/O xxx”</w:t>
      </w:r>
      <w:bookmarkEnd w:id="136"/>
      <w:bookmarkEnd w:id="149"/>
    </w:p>
    <w:p w:rsidR="00072314" w:rsidRPr="003225C9" w:rsidRDefault="00072314" w:rsidP="00072314"/>
    <w:p w:rsidR="00072314" w:rsidRPr="00B16542" w:rsidRDefault="00072314" w:rsidP="00072314">
      <w:pPr>
        <w:pStyle w:val="Heading2"/>
        <w:spacing w:before="240"/>
      </w:pPr>
      <w:bookmarkStart w:id="150" w:name="_Signal_4"/>
      <w:bookmarkStart w:id="151" w:name="_Toc422994394"/>
      <w:bookmarkStart w:id="152" w:name="_Toc35000626"/>
      <w:bookmarkStart w:id="153" w:name="_Toc481143831"/>
      <w:bookmarkEnd w:id="150"/>
      <w:r w:rsidRPr="00B16542">
        <w:t>Requirements on Development Process</w:t>
      </w:r>
      <w:bookmarkEnd w:id="151"/>
      <w:bookmarkEnd w:id="152"/>
      <w:bookmarkEnd w:id="153"/>
    </w:p>
    <w:p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54" w:name="_Toc35000627"/>
      <w:bookmarkStart w:id="155" w:name="_Toc423616456"/>
      <w:r w:rsidRPr="00BB29B2">
        <w:rPr>
          <w:lang w:val="en-GB"/>
        </w:rPr>
        <w:lastRenderedPageBreak/>
        <w:t>Open Concerns</w:t>
      </w:r>
      <w:bookmarkEnd w:id="154"/>
    </w:p>
    <w:p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Solution</w:t>
            </w:r>
          </w:p>
        </w:tc>
      </w:tr>
      <w:tr w:rsidR="00072314" w:rsidTr="001D18E6">
        <w:tc>
          <w:tcPr>
            <w:tcW w:w="851" w:type="dxa"/>
            <w:tcBorders>
              <w:top w:val="single" w:sz="4" w:space="0" w:color="auto"/>
              <w:left w:val="single" w:sz="4" w:space="0" w:color="auto"/>
              <w:bottom w:val="single" w:sz="4" w:space="0" w:color="auto"/>
              <w:right w:val="single" w:sz="4" w:space="0" w:color="auto"/>
            </w:tcBorders>
            <w:hideMark/>
          </w:tcPr>
          <w:p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How to fully capture Wake/Sleep requirements. Currently we have a mismatch between what is captured in old EuCD SRD requirements and what is captured in AIS Publisher Interfaces (Publishing Network Sleep Inhibitor, Network Wake Up)</w:t>
            </w: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rPr>
              <w:t>Extend AIS attributes?</w:t>
            </w:r>
          </w:p>
        </w:tc>
      </w:tr>
      <w:tr w:rsidR="00072314" w:rsidTr="001D18E6">
        <w:tc>
          <w:tcPr>
            <w:tcW w:w="851" w:type="dxa"/>
            <w:tcBorders>
              <w:top w:val="single" w:sz="4" w:space="0" w:color="auto"/>
              <w:left w:val="single" w:sz="4" w:space="0" w:color="auto"/>
              <w:bottom w:val="single" w:sz="4" w:space="0" w:color="auto"/>
              <w:right w:val="single" w:sz="4" w:space="0" w:color="auto"/>
            </w:tcBorders>
            <w:hideMark/>
          </w:tcPr>
          <w:p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Clarify how to export Message list entries from CMDB in VSEM</w:t>
            </w: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r w:rsidR="00072314" w:rsidTr="001D18E6">
        <w:tc>
          <w:tcPr>
            <w:tcW w:w="851"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r w:rsidR="00072314" w:rsidTr="001D18E6">
        <w:tc>
          <w:tcPr>
            <w:tcW w:w="851"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bl>
    <w:p w:rsidR="00072314" w:rsidRPr="00B36D98" w:rsidRDefault="00072314" w:rsidP="00072314">
      <w:pPr>
        <w:pStyle w:val="Caption"/>
        <w:rPr>
          <w:lang w:val="en-GB"/>
        </w:rPr>
      </w:pPr>
      <w:bookmarkStart w:id="156" w:name="_Toc35000675"/>
      <w:bookmarkStart w:id="157" w:name="_Toc520108491"/>
      <w:bookmarkStart w:id="158" w:name="_Toc471490047"/>
      <w:bookmarkStart w:id="159" w:name="_Toc46881303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56"/>
      <w:bookmarkEnd w:id="157"/>
      <w:bookmarkEnd w:id="158"/>
      <w:bookmarkEnd w:id="159"/>
    </w:p>
    <w:p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60" w:name="_Toc35000628"/>
      <w:bookmarkStart w:id="161" w:name="_Toc422994348"/>
      <w:r w:rsidRPr="00BB29B2">
        <w:rPr>
          <w:lang w:val="en-GB"/>
        </w:rPr>
        <w:lastRenderedPageBreak/>
        <w:t>Revision History</w:t>
      </w:r>
      <w:bookmarkEnd w:id="160"/>
    </w:p>
    <w:p w:rsidR="00CA5666" w:rsidRPr="00CA5666" w:rsidRDefault="00CA5666" w:rsidP="00CA5666">
      <w:pPr>
        <w:rPr>
          <w:color w:val="808080" w:themeColor="background1" w:themeShade="80"/>
        </w:rPr>
      </w:pPr>
      <w:r w:rsidRPr="0048761F">
        <w:rPr>
          <w:color w:val="808080" w:themeColor="background1" w:themeShade="80"/>
        </w:rPr>
        <w:t>No Revision History found.</w:t>
      </w:r>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rsidTr="001D18E6">
        <w:tc>
          <w:tcPr>
            <w:tcW w:w="1163" w:type="dxa"/>
            <w:shd w:val="clear" w:color="auto" w:fill="D9D9D9" w:themeFill="background1" w:themeFillShade="D9"/>
            <w:hideMark/>
          </w:tcPr>
          <w:p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rsidR="00072314" w:rsidRPr="005D5B0A" w:rsidRDefault="00072314" w:rsidP="001D18E6">
            <w:pPr>
              <w:pStyle w:val="Caption"/>
              <w:rPr>
                <w:lang w:val="en-GB"/>
              </w:rPr>
            </w:pPr>
            <w:r w:rsidRPr="005D5B0A">
              <w:rPr>
                <w:lang w:val="en-GB"/>
              </w:rPr>
              <w:t>Responsible</w:t>
            </w:r>
          </w:p>
        </w:tc>
      </w:tr>
      <w:tr w:rsidR="00072314" w:rsidRPr="005D5B0A" w:rsidTr="001D18E6">
        <w:tc>
          <w:tcPr>
            <w:tcW w:w="1163" w:type="dxa"/>
            <w:hideMark/>
          </w:tcPr>
          <w:p w:rsidR="00072314" w:rsidRPr="005D5B0A" w:rsidRDefault="00072314" w:rsidP="001D18E6">
            <w:pPr>
              <w:jc w:val="center"/>
              <w:rPr>
                <w:snapToGrid w:val="0"/>
              </w:rPr>
            </w:pPr>
            <w:r w:rsidRPr="005D5B0A">
              <w:rPr>
                <w:snapToGrid w:val="0"/>
              </w:rPr>
              <w:t>A</w:t>
            </w:r>
          </w:p>
        </w:tc>
        <w:tc>
          <w:tcPr>
            <w:tcW w:w="994" w:type="dxa"/>
          </w:tcPr>
          <w:p w:rsidR="00072314" w:rsidRPr="005D5B0A" w:rsidRDefault="00072314" w:rsidP="001D18E6">
            <w:pPr>
              <w:jc w:val="center"/>
              <w:rPr>
                <w:snapToGrid w:val="0"/>
              </w:rPr>
            </w:pPr>
          </w:p>
        </w:tc>
        <w:tc>
          <w:tcPr>
            <w:tcW w:w="5101" w:type="dxa"/>
            <w:hideMark/>
          </w:tcPr>
          <w:p w:rsidR="00072314" w:rsidRPr="005D5B0A" w:rsidRDefault="00072314" w:rsidP="001D18E6">
            <w:pPr>
              <w:pStyle w:val="Header"/>
              <w:rPr>
                <w:snapToGrid w:val="0"/>
              </w:rPr>
            </w:pPr>
            <w:r w:rsidRPr="005D5B0A">
              <w:rPr>
                <w:snapToGrid w:val="0"/>
              </w:rPr>
              <w:t>Initial version</w:t>
            </w:r>
          </w:p>
        </w:tc>
        <w:tc>
          <w:tcPr>
            <w:tcW w:w="1276" w:type="dxa"/>
          </w:tcPr>
          <w:p w:rsidR="00072314" w:rsidRPr="005D5B0A" w:rsidRDefault="00072314" w:rsidP="001D18E6">
            <w:pPr>
              <w:rPr>
                <w:snapToGrid w:val="0"/>
              </w:rPr>
            </w:pPr>
          </w:p>
        </w:tc>
        <w:tc>
          <w:tcPr>
            <w:tcW w:w="1667" w:type="dxa"/>
            <w:hideMark/>
          </w:tcPr>
          <w:p w:rsidR="00072314" w:rsidRPr="005D5B0A" w:rsidRDefault="00072314" w:rsidP="001D18E6">
            <w:pPr>
              <w:rPr>
                <w:snapToGrid w:val="0"/>
              </w:rPr>
            </w:pPr>
            <w:r w:rsidRPr="005D5B0A">
              <w:rPr>
                <w:snapToGrid w:val="0"/>
              </w:rPr>
              <w:t>Jbaden1</w:t>
            </w:r>
          </w:p>
        </w:tc>
      </w:tr>
      <w:tr w:rsidR="00072314" w:rsidRPr="005D5B0A" w:rsidTr="001D18E6">
        <w:tc>
          <w:tcPr>
            <w:tcW w:w="1163" w:type="dxa"/>
          </w:tcPr>
          <w:p w:rsidR="00072314" w:rsidRPr="005D5B0A" w:rsidRDefault="00072314" w:rsidP="001D18E6">
            <w:pPr>
              <w:jc w:val="center"/>
              <w:rPr>
                <w:snapToGrid w:val="0"/>
              </w:rPr>
            </w:pPr>
          </w:p>
        </w:tc>
        <w:tc>
          <w:tcPr>
            <w:tcW w:w="994" w:type="dxa"/>
          </w:tcPr>
          <w:p w:rsidR="00072314" w:rsidRPr="005D5B0A" w:rsidRDefault="00072314" w:rsidP="001D18E6">
            <w:pPr>
              <w:jc w:val="center"/>
              <w:rPr>
                <w:snapToGrid w:val="0"/>
              </w:rPr>
            </w:pPr>
          </w:p>
        </w:tc>
        <w:tc>
          <w:tcPr>
            <w:tcW w:w="5101" w:type="dxa"/>
          </w:tcPr>
          <w:p w:rsidR="00072314" w:rsidRPr="005D5B0A" w:rsidRDefault="00072314" w:rsidP="001D18E6">
            <w:pPr>
              <w:pStyle w:val="Header"/>
              <w:rPr>
                <w:snapToGrid w:val="0"/>
              </w:rPr>
            </w:pPr>
          </w:p>
        </w:tc>
        <w:tc>
          <w:tcPr>
            <w:tcW w:w="1276" w:type="dxa"/>
          </w:tcPr>
          <w:p w:rsidR="00072314" w:rsidRPr="005D5B0A" w:rsidRDefault="00072314" w:rsidP="001D18E6">
            <w:pPr>
              <w:rPr>
                <w:snapToGrid w:val="0"/>
              </w:rPr>
            </w:pPr>
          </w:p>
        </w:tc>
        <w:tc>
          <w:tcPr>
            <w:tcW w:w="1667" w:type="dxa"/>
          </w:tcPr>
          <w:p w:rsidR="00072314" w:rsidRPr="005D5B0A" w:rsidRDefault="00072314" w:rsidP="001D18E6">
            <w:pPr>
              <w:rPr>
                <w:snapToGrid w:val="0"/>
              </w:rPr>
            </w:pPr>
          </w:p>
        </w:tc>
      </w:tr>
    </w:tbl>
    <w:p w:rsidR="00072314" w:rsidRPr="00F4766E" w:rsidRDefault="00072314" w:rsidP="00072314">
      <w:pPr>
        <w:pStyle w:val="Heading2"/>
        <w:spacing w:before="240"/>
        <w:rPr>
          <w:vanish/>
        </w:rPr>
      </w:pPr>
      <w:r w:rsidRPr="00F4766E">
        <w:rPr>
          <w:vanish/>
        </w:rPr>
        <w:t>Template Revisions</w:t>
      </w:r>
      <w:bookmarkStart w:id="162" w:name="_Toc426532436"/>
      <w:bookmarkStart w:id="163" w:name="_Toc446402368"/>
      <w:bookmarkStart w:id="164" w:name="_Toc446425676"/>
      <w:bookmarkStart w:id="165" w:name="_Toc451775260"/>
      <w:bookmarkStart w:id="166" w:name="_Toc455752516"/>
      <w:bookmarkStart w:id="167" w:name="_Toc456346098"/>
      <w:bookmarkStart w:id="168" w:name="_Toc460940913"/>
      <w:bookmarkStart w:id="169" w:name="_Toc462743835"/>
      <w:bookmarkStart w:id="170" w:name="_Toc462744059"/>
      <w:bookmarkStart w:id="171" w:name="_Toc462744254"/>
      <w:bookmarkStart w:id="172" w:name="_Toc471489767"/>
      <w:bookmarkStart w:id="173" w:name="_Toc471489845"/>
      <w:bookmarkStart w:id="174" w:name="_Toc471490161"/>
      <w:bookmarkStart w:id="175" w:name="_Toc472077557"/>
      <w:bookmarkStart w:id="176" w:name="_Toc472077929"/>
      <w:bookmarkStart w:id="177" w:name="_Toc472080300"/>
      <w:bookmarkStart w:id="178" w:name="_Toc472490846"/>
      <w:bookmarkStart w:id="179" w:name="_Toc472695880"/>
      <w:bookmarkStart w:id="180" w:name="_Toc472696449"/>
      <w:bookmarkStart w:id="181" w:name="_Toc473705155"/>
      <w:bookmarkStart w:id="182" w:name="_Toc481143834"/>
      <w:bookmarkStart w:id="183" w:name="_Toc473894793"/>
      <w:bookmarkStart w:id="184" w:name="_Toc473895357"/>
      <w:bookmarkStart w:id="185" w:name="_Toc482085285"/>
      <w:bookmarkStart w:id="186" w:name="_Toc482085343"/>
      <w:bookmarkStart w:id="187" w:name="_Toc488828527"/>
      <w:bookmarkStart w:id="188" w:name="_Toc488828585"/>
      <w:bookmarkStart w:id="189" w:name="_Toc488842677"/>
      <w:bookmarkStart w:id="190" w:name="_Toc488842868"/>
      <w:bookmarkStart w:id="191" w:name="_Toc488842996"/>
      <w:bookmarkStart w:id="192" w:name="_Toc492467814"/>
      <w:bookmarkStart w:id="193" w:name="_Toc492467906"/>
      <w:bookmarkStart w:id="194" w:name="_Toc495419623"/>
      <w:bookmarkStart w:id="195" w:name="_Toc495419793"/>
      <w:bookmarkStart w:id="196" w:name="_Toc495501362"/>
      <w:bookmarkStart w:id="197" w:name="_Toc495501740"/>
      <w:bookmarkStart w:id="198" w:name="_Toc495501837"/>
      <w:bookmarkStart w:id="199" w:name="_Toc495570271"/>
      <w:bookmarkStart w:id="200" w:name="_Toc495575622"/>
      <w:bookmarkStart w:id="201" w:name="_Toc498099617"/>
      <w:bookmarkStart w:id="202" w:name="_Toc498341580"/>
      <w:bookmarkStart w:id="203" w:name="_Toc498414151"/>
      <w:bookmarkStart w:id="204" w:name="_Toc499221208"/>
      <w:bookmarkStart w:id="205" w:name="_Toc499554719"/>
      <w:bookmarkStart w:id="206" w:name="_Toc499656451"/>
      <w:bookmarkStart w:id="207" w:name="_Toc518288164"/>
      <w:bookmarkStart w:id="208" w:name="_Toc518288312"/>
      <w:bookmarkStart w:id="209" w:name="_Toc520106256"/>
      <w:bookmarkStart w:id="210" w:name="_Toc520108456"/>
      <w:bookmarkStart w:id="211" w:name="_Toc520201040"/>
      <w:bookmarkStart w:id="212" w:name="_Toc520203506"/>
      <w:bookmarkStart w:id="213" w:name="_Toc520203718"/>
      <w:bookmarkStart w:id="214" w:name="_Toc520204233"/>
      <w:bookmarkStart w:id="215" w:name="_Toc521190452"/>
      <w:bookmarkStart w:id="216" w:name="_Toc534371528"/>
      <w:bookmarkStart w:id="217" w:name="_Toc534373706"/>
      <w:bookmarkStart w:id="218" w:name="_Toc536013176"/>
      <w:bookmarkStart w:id="219" w:name="_Toc536016076"/>
      <w:bookmarkStart w:id="220" w:name="_Toc536800583"/>
      <w:bookmarkStart w:id="221" w:name="_Toc258763"/>
      <w:bookmarkStart w:id="222" w:name="_Toc259756"/>
      <w:bookmarkStart w:id="223" w:name="_Toc1128357"/>
      <w:bookmarkStart w:id="224" w:name="_Toc3562956"/>
      <w:bookmarkStart w:id="225" w:name="_Toc5830375"/>
      <w:bookmarkStart w:id="226" w:name="_Toc5869713"/>
      <w:bookmarkStart w:id="227" w:name="_Toc10186525"/>
      <w:bookmarkStart w:id="228" w:name="_Toc10204809"/>
      <w:bookmarkStart w:id="229" w:name="_Toc10206190"/>
      <w:bookmarkStart w:id="230" w:name="_Toc10215745"/>
      <w:bookmarkStart w:id="231" w:name="_Toc12638433"/>
      <w:bookmarkStart w:id="232" w:name="_Toc12639481"/>
      <w:bookmarkStart w:id="233" w:name="_Toc12868707"/>
      <w:bookmarkStart w:id="234" w:name="_Toc12959293"/>
      <w:bookmarkStart w:id="235" w:name="_Toc12962660"/>
      <w:bookmarkStart w:id="236" w:name="_Toc19091536"/>
      <w:bookmarkStart w:id="237" w:name="_Toc21524595"/>
      <w:bookmarkStart w:id="238" w:name="_Toc21531625"/>
      <w:bookmarkStart w:id="239" w:name="_Toc22917805"/>
      <w:bookmarkStart w:id="240" w:name="_Toc22917932"/>
      <w:bookmarkStart w:id="241" w:name="_Toc23857197"/>
      <w:bookmarkStart w:id="242" w:name="_Toc23857323"/>
      <w:bookmarkStart w:id="243" w:name="_Toc23857736"/>
      <w:bookmarkStart w:id="244" w:name="_Toc23858554"/>
      <w:bookmarkStart w:id="245" w:name="_Toc23863524"/>
      <w:bookmarkStart w:id="246" w:name="_Toc23967856"/>
      <w:bookmarkStart w:id="247" w:name="_Toc26362094"/>
      <w:bookmarkStart w:id="248" w:name="_Toc26371778"/>
      <w:bookmarkStart w:id="249" w:name="_Toc26437961"/>
      <w:bookmarkStart w:id="250" w:name="_Toc29286885"/>
      <w:bookmarkStart w:id="251" w:name="_Toc29293079"/>
      <w:bookmarkStart w:id="252" w:name="_Toc29294596"/>
      <w:bookmarkStart w:id="253" w:name="_Toc32412031"/>
      <w:bookmarkStart w:id="254" w:name="_Toc32419149"/>
      <w:bookmarkStart w:id="255" w:name="_Toc34409275"/>
      <w:bookmarkStart w:id="256" w:name="_Toc34638479"/>
      <w:bookmarkStart w:id="257" w:name="_Toc34641783"/>
      <w:bookmarkStart w:id="258" w:name="_Toc34668754"/>
      <w:bookmarkStart w:id="259" w:name="_Toc34913822"/>
      <w:bookmarkStart w:id="260" w:name="_Toc34990598"/>
      <w:bookmarkStart w:id="261" w:name="_Toc35000629"/>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rsidTr="001D18E6">
        <w:trPr>
          <w:hidden/>
        </w:trPr>
        <w:tc>
          <w:tcPr>
            <w:tcW w:w="993"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Rev.</w:t>
            </w:r>
          </w:p>
          <w:p w:rsidR="00072314" w:rsidRPr="005D5B0A" w:rsidRDefault="00072314" w:rsidP="001D18E6">
            <w:pPr>
              <w:jc w:val="center"/>
              <w:rPr>
                <w:vanish/>
              </w:rPr>
            </w:pPr>
          </w:p>
        </w:tc>
        <w:tc>
          <w:tcPr>
            <w:tcW w:w="993"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Responsible</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0</w:t>
            </w:r>
          </w:p>
        </w:tc>
        <w:tc>
          <w:tcPr>
            <w:tcW w:w="850" w:type="dxa"/>
          </w:tcPr>
          <w:p w:rsidR="00072314" w:rsidRPr="005D5B0A" w:rsidRDefault="00072314" w:rsidP="001D18E6">
            <w:pPr>
              <w:jc w:val="center"/>
              <w:rPr>
                <w:snapToGrid w:val="0"/>
                <w:vanish/>
              </w:rPr>
            </w:pPr>
            <w:r w:rsidRPr="005D5B0A">
              <w:rPr>
                <w:snapToGrid w:val="0"/>
                <w:vanish/>
              </w:rPr>
              <w:t>2</w:t>
            </w:r>
          </w:p>
        </w:tc>
        <w:tc>
          <w:tcPr>
            <w:tcW w:w="993" w:type="dxa"/>
          </w:tcPr>
          <w:p w:rsidR="00072314" w:rsidRPr="005D5B0A" w:rsidRDefault="00072314" w:rsidP="001D18E6">
            <w:pPr>
              <w:jc w:val="center"/>
              <w:rPr>
                <w:snapToGrid w:val="0"/>
                <w:vanish/>
              </w:rPr>
            </w:pPr>
            <w:r w:rsidRPr="005D5B0A">
              <w:rPr>
                <w:snapToGrid w:val="0"/>
                <w:vanish/>
              </w:rPr>
              <w:t>2015-08-05</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rsidR="00072314" w:rsidRPr="005D5B0A" w:rsidRDefault="00072314" w:rsidP="001D18E6">
            <w:pPr>
              <w:rPr>
                <w:snapToGrid w:val="0"/>
                <w:vanish/>
              </w:rPr>
            </w:pPr>
            <w:r w:rsidRPr="005D5B0A">
              <w:rPr>
                <w:snapToGrid w:val="0"/>
                <w:vanish/>
              </w:rPr>
              <w:t>Awegman1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2015-11-16</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rsidR="00072314" w:rsidRPr="005D5B0A" w:rsidRDefault="00072314" w:rsidP="001D18E6">
            <w:pPr>
              <w:rPr>
                <w:snapToGrid w:val="0"/>
                <w:vanish/>
              </w:rPr>
            </w:pPr>
            <w:r w:rsidRPr="005D5B0A">
              <w:rPr>
                <w:snapToGrid w:val="0"/>
                <w:vanish/>
              </w:rPr>
              <w:t>Awegman1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2016-03-02</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2</w:t>
            </w:r>
          </w:p>
        </w:tc>
        <w:tc>
          <w:tcPr>
            <w:tcW w:w="993" w:type="dxa"/>
          </w:tcPr>
          <w:p w:rsidR="00072314" w:rsidRPr="005D5B0A" w:rsidRDefault="00072314" w:rsidP="001D18E6">
            <w:pPr>
              <w:jc w:val="center"/>
              <w:rPr>
                <w:snapToGrid w:val="0"/>
                <w:vanish/>
              </w:rPr>
            </w:pPr>
            <w:r w:rsidRPr="005D5B0A">
              <w:rPr>
                <w:snapToGrid w:val="0"/>
                <w:vanish/>
              </w:rPr>
              <w:t>2016-03-22</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3</w:t>
            </w:r>
          </w:p>
        </w:tc>
        <w:tc>
          <w:tcPr>
            <w:tcW w:w="993" w:type="dxa"/>
          </w:tcPr>
          <w:p w:rsidR="00072314" w:rsidRPr="005D5B0A" w:rsidRDefault="00072314" w:rsidP="001D18E6">
            <w:pPr>
              <w:jc w:val="center"/>
              <w:rPr>
                <w:snapToGrid w:val="0"/>
                <w:vanish/>
              </w:rPr>
            </w:pPr>
            <w:r w:rsidRPr="005D5B0A">
              <w:rPr>
                <w:snapToGrid w:val="0"/>
                <w:vanish/>
              </w:rPr>
              <w:t>2016-04-20</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2</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2016-05-23</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2</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2016-07-08</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2</w:t>
            </w:r>
          </w:p>
        </w:tc>
        <w:tc>
          <w:tcPr>
            <w:tcW w:w="850" w:type="dxa"/>
          </w:tcPr>
          <w:p w:rsidR="00072314" w:rsidRPr="005D5B0A" w:rsidRDefault="00072314" w:rsidP="001D18E6">
            <w:pPr>
              <w:jc w:val="center"/>
              <w:rPr>
                <w:snapToGrid w:val="0"/>
                <w:vanish/>
              </w:rPr>
            </w:pPr>
            <w:r w:rsidRPr="005D5B0A">
              <w:rPr>
                <w:snapToGrid w:val="0"/>
                <w:vanish/>
              </w:rPr>
              <w:t>2</w:t>
            </w:r>
          </w:p>
        </w:tc>
        <w:tc>
          <w:tcPr>
            <w:tcW w:w="993" w:type="dxa"/>
          </w:tcPr>
          <w:p w:rsidR="00072314" w:rsidRPr="005D5B0A" w:rsidRDefault="00072314" w:rsidP="001D18E6">
            <w:pPr>
              <w:jc w:val="center"/>
              <w:rPr>
                <w:snapToGrid w:val="0"/>
                <w:vanish/>
              </w:rPr>
            </w:pPr>
            <w:r w:rsidRPr="005D5B0A">
              <w:rPr>
                <w:snapToGrid w:val="0"/>
                <w:vanish/>
              </w:rPr>
              <w:t>2016-07-15</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3</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2016-09-05</w:t>
            </w:r>
          </w:p>
        </w:tc>
        <w:tc>
          <w:tcPr>
            <w:tcW w:w="5669" w:type="dxa"/>
          </w:tcPr>
          <w:p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4</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2016-09-27</w:t>
            </w:r>
          </w:p>
        </w:tc>
        <w:tc>
          <w:tcPr>
            <w:tcW w:w="5669" w:type="dxa"/>
          </w:tcPr>
          <w:p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4</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2016-11-04</w:t>
            </w:r>
          </w:p>
        </w:tc>
        <w:tc>
          <w:tcPr>
            <w:tcW w:w="5669" w:type="dxa"/>
          </w:tcPr>
          <w:p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4</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2016-11-10</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5</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2017-01-13</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5</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2017-01-18</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5</w:t>
            </w:r>
          </w:p>
        </w:tc>
        <w:tc>
          <w:tcPr>
            <w:tcW w:w="850" w:type="dxa"/>
          </w:tcPr>
          <w:p w:rsidR="00072314" w:rsidRPr="005D5B0A" w:rsidRDefault="00072314" w:rsidP="001D18E6">
            <w:pPr>
              <w:jc w:val="center"/>
              <w:rPr>
                <w:snapToGrid w:val="0"/>
                <w:vanish/>
              </w:rPr>
            </w:pPr>
            <w:r w:rsidRPr="005D5B0A">
              <w:rPr>
                <w:snapToGrid w:val="0"/>
                <w:vanish/>
              </w:rPr>
              <w:t>1b</w:t>
            </w:r>
          </w:p>
        </w:tc>
        <w:tc>
          <w:tcPr>
            <w:tcW w:w="993" w:type="dxa"/>
          </w:tcPr>
          <w:p w:rsidR="00072314" w:rsidRPr="005D5B0A" w:rsidRDefault="00072314" w:rsidP="001D18E6">
            <w:pPr>
              <w:jc w:val="center"/>
              <w:rPr>
                <w:snapToGrid w:val="0"/>
                <w:vanish/>
              </w:rPr>
            </w:pPr>
            <w:r w:rsidRPr="005D5B0A">
              <w:rPr>
                <w:snapToGrid w:val="0"/>
                <w:vanish/>
              </w:rPr>
              <w:t>2017-01-20</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rFonts w:cs="Arial"/>
                <w:snapToGrid w:val="0"/>
                <w:vanish/>
              </w:rPr>
              <w:t>2018-07-24</w:t>
            </w:r>
          </w:p>
        </w:tc>
        <w:tc>
          <w:tcPr>
            <w:tcW w:w="5669" w:type="dxa"/>
          </w:tcPr>
          <w:p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snapToGrid w:val="0"/>
                <w:vanish/>
              </w:rPr>
              <w:t>2018-12-01</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2018-12-11</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0a</w:t>
            </w:r>
          </w:p>
        </w:tc>
        <w:tc>
          <w:tcPr>
            <w:tcW w:w="993" w:type="dxa"/>
          </w:tcPr>
          <w:p w:rsidR="00072314" w:rsidRPr="005D5B0A" w:rsidRDefault="00072314" w:rsidP="001D18E6">
            <w:pPr>
              <w:jc w:val="center"/>
              <w:rPr>
                <w:snapToGrid w:val="0"/>
                <w:vanish/>
              </w:rPr>
            </w:pPr>
            <w:r w:rsidRPr="005D5B0A">
              <w:rPr>
                <w:snapToGrid w:val="0"/>
                <w:vanish/>
              </w:rPr>
              <w:t>2019-01-04</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0a</w:t>
            </w:r>
          </w:p>
        </w:tc>
        <w:tc>
          <w:tcPr>
            <w:tcW w:w="993" w:type="dxa"/>
          </w:tcPr>
          <w:p w:rsidR="00072314" w:rsidRPr="005D5B0A" w:rsidRDefault="00072314" w:rsidP="001D18E6">
            <w:pPr>
              <w:jc w:val="center"/>
              <w:rPr>
                <w:snapToGrid w:val="0"/>
                <w:vanish/>
              </w:rPr>
            </w:pPr>
            <w:r w:rsidRPr="005D5B0A">
              <w:rPr>
                <w:snapToGrid w:val="0"/>
                <w:vanish/>
              </w:rPr>
              <w:t>2019-01-04</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0b</w:t>
            </w:r>
          </w:p>
        </w:tc>
        <w:tc>
          <w:tcPr>
            <w:tcW w:w="993" w:type="dxa"/>
          </w:tcPr>
          <w:p w:rsidR="00072314" w:rsidRPr="005D5B0A" w:rsidRDefault="00072314" w:rsidP="001D18E6">
            <w:pPr>
              <w:jc w:val="center"/>
              <w:rPr>
                <w:snapToGrid w:val="0"/>
                <w:vanish/>
              </w:rPr>
            </w:pPr>
            <w:r w:rsidRPr="005D5B0A">
              <w:rPr>
                <w:snapToGrid w:val="0"/>
                <w:vanish/>
              </w:rPr>
              <w:t>2019-02-04</w:t>
            </w:r>
          </w:p>
        </w:tc>
        <w:tc>
          <w:tcPr>
            <w:tcW w:w="5669" w:type="dxa"/>
          </w:tcPr>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0c</w:t>
            </w:r>
          </w:p>
        </w:tc>
        <w:tc>
          <w:tcPr>
            <w:tcW w:w="993" w:type="dxa"/>
          </w:tcPr>
          <w:p w:rsidR="00072314" w:rsidRPr="005D5B0A" w:rsidRDefault="00072314" w:rsidP="001D18E6">
            <w:pPr>
              <w:jc w:val="center"/>
              <w:rPr>
                <w:snapToGrid w:val="0"/>
                <w:vanish/>
              </w:rPr>
            </w:pPr>
            <w:r w:rsidRPr="005D5B0A">
              <w:rPr>
                <w:snapToGrid w:val="0"/>
                <w:vanish/>
              </w:rPr>
              <w:t>2019-02-05</w:t>
            </w:r>
          </w:p>
        </w:tc>
        <w:tc>
          <w:tcPr>
            <w:tcW w:w="5669" w:type="dxa"/>
          </w:tcPr>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0c</w:t>
            </w:r>
          </w:p>
        </w:tc>
        <w:tc>
          <w:tcPr>
            <w:tcW w:w="993" w:type="dxa"/>
          </w:tcPr>
          <w:p w:rsidR="00072314" w:rsidRPr="005D5B0A" w:rsidRDefault="00072314" w:rsidP="001D18E6">
            <w:pPr>
              <w:jc w:val="center"/>
              <w:rPr>
                <w:snapToGrid w:val="0"/>
                <w:vanish/>
              </w:rPr>
            </w:pPr>
            <w:r w:rsidRPr="005D5B0A">
              <w:rPr>
                <w:snapToGrid w:val="0"/>
                <w:vanish/>
              </w:rPr>
              <w:t>2019-02-20</w:t>
            </w:r>
          </w:p>
        </w:tc>
        <w:tc>
          <w:tcPr>
            <w:tcW w:w="5669" w:type="dxa"/>
          </w:tcPr>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2019-02-05</w:t>
            </w:r>
          </w:p>
        </w:tc>
        <w:tc>
          <w:tcPr>
            <w:tcW w:w="5669" w:type="dxa"/>
          </w:tcPr>
          <w:p w:rsidR="00072314" w:rsidRPr="005D5B0A" w:rsidRDefault="00072314" w:rsidP="001D18E6">
            <w:pPr>
              <w:pStyle w:val="Header"/>
              <w:rPr>
                <w:rFonts w:cs="Arial"/>
                <w:snapToGrid w:val="0"/>
                <w:vanish/>
              </w:rPr>
            </w:pPr>
            <w:r w:rsidRPr="005D5B0A">
              <w:rPr>
                <w:rFonts w:cs="Arial"/>
                <w:snapToGrid w:val="0"/>
                <w:vanish/>
              </w:rPr>
              <w:t>Functional Safety related changes:</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2019-04-02</w:t>
            </w:r>
          </w:p>
        </w:tc>
        <w:tc>
          <w:tcPr>
            <w:tcW w:w="5669" w:type="dxa"/>
          </w:tcPr>
          <w:p w:rsidR="00072314" w:rsidRPr="005D5B0A" w:rsidRDefault="00072314" w:rsidP="001D18E6">
            <w:pPr>
              <w:pStyle w:val="Header"/>
              <w:rPr>
                <w:vanish/>
              </w:rPr>
            </w:pPr>
            <w:r w:rsidRPr="005D5B0A">
              <w:rPr>
                <w:vanish/>
              </w:rPr>
              <w:t>Headings of “Architectural Redundancy Summary” table clarified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2019-04-10</w:t>
            </w:r>
          </w:p>
        </w:tc>
        <w:tc>
          <w:tcPr>
            <w:tcW w:w="5669" w:type="dxa"/>
          </w:tcPr>
          <w:p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2019-05-31</w:t>
            </w:r>
          </w:p>
        </w:tc>
        <w:tc>
          <w:tcPr>
            <w:tcW w:w="5669" w:type="dxa"/>
          </w:tcPr>
          <w:p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2019-05-31</w:t>
            </w:r>
          </w:p>
        </w:tc>
        <w:tc>
          <w:tcPr>
            <w:tcW w:w="5669" w:type="dxa"/>
          </w:tcPr>
          <w:p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2019-07-02</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2019-07-17</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2019-10-08</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2019-10-09</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2019-10-25</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Minor updates for HW IOs/Signals</w:t>
            </w:r>
          </w:p>
          <w:p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2019-05-11</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183" w:history="1">
              <w:r w:rsidRPr="005D5B0A">
                <w:rPr>
                  <w:rStyle w:val="Hyperlink"/>
                  <w:vanish/>
                </w:rPr>
                <w:t>with Ford copyright guidelines</w:t>
              </w:r>
            </w:hyperlink>
            <w:r w:rsidRPr="005D5B0A">
              <w:rPr>
                <w:vanish/>
              </w:rPr>
              <w:t>)</w:t>
            </w:r>
          </w:p>
          <w:p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2019-22-11</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2019-12-05</w:t>
            </w:r>
          </w:p>
        </w:tc>
        <w:tc>
          <w:tcPr>
            <w:tcW w:w="5669" w:type="dxa"/>
          </w:tcPr>
          <w:p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Default="00072314" w:rsidP="001D18E6">
            <w:pPr>
              <w:jc w:val="center"/>
              <w:rPr>
                <w:snapToGrid w:val="0"/>
                <w:vanish/>
              </w:rPr>
            </w:pPr>
            <w:r>
              <w:rPr>
                <w:snapToGrid w:val="0"/>
                <w:vanish/>
              </w:rPr>
              <w:t>6</w:t>
            </w:r>
          </w:p>
        </w:tc>
        <w:tc>
          <w:tcPr>
            <w:tcW w:w="850" w:type="dxa"/>
          </w:tcPr>
          <w:p w:rsidR="00072314" w:rsidRDefault="00072314" w:rsidP="001D18E6">
            <w:pPr>
              <w:jc w:val="center"/>
              <w:rPr>
                <w:snapToGrid w:val="0"/>
                <w:vanish/>
              </w:rPr>
            </w:pPr>
            <w:r>
              <w:rPr>
                <w:snapToGrid w:val="0"/>
                <w:vanish/>
              </w:rPr>
              <w:t>1a</w:t>
            </w:r>
          </w:p>
        </w:tc>
        <w:tc>
          <w:tcPr>
            <w:tcW w:w="993" w:type="dxa"/>
          </w:tcPr>
          <w:p w:rsidR="00072314" w:rsidRDefault="00072314" w:rsidP="001D18E6">
            <w:pPr>
              <w:jc w:val="center"/>
              <w:rPr>
                <w:snapToGrid w:val="0"/>
                <w:vanish/>
              </w:rPr>
            </w:pPr>
            <w:r>
              <w:rPr>
                <w:snapToGrid w:val="0"/>
                <w:vanish/>
              </w:rPr>
              <w:t>2020-01-07</w:t>
            </w:r>
          </w:p>
        </w:tc>
        <w:tc>
          <w:tcPr>
            <w:tcW w:w="5669" w:type="dxa"/>
          </w:tcPr>
          <w:p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rsidR="00072314" w:rsidRDefault="00072314" w:rsidP="001D18E6">
            <w:pPr>
              <w:rPr>
                <w:snapToGrid w:val="0"/>
                <w:vanish/>
              </w:rPr>
            </w:pPr>
            <w:r>
              <w:rPr>
                <w:snapToGrid w:val="0"/>
                <w:vanish/>
              </w:rPr>
              <w:t>Jbaden1</w:t>
            </w:r>
          </w:p>
        </w:tc>
      </w:tr>
      <w:tr w:rsidR="00072314" w:rsidRPr="005D5B0A" w:rsidTr="001D18E6">
        <w:trPr>
          <w:hidden/>
        </w:trPr>
        <w:tc>
          <w:tcPr>
            <w:tcW w:w="993" w:type="dxa"/>
          </w:tcPr>
          <w:p w:rsidR="00072314" w:rsidRPr="00BE04E8" w:rsidRDefault="00072314" w:rsidP="001D18E6">
            <w:pPr>
              <w:jc w:val="center"/>
              <w:rPr>
                <w:snapToGrid w:val="0"/>
                <w:vanish/>
              </w:rPr>
            </w:pPr>
            <w:r w:rsidRPr="00BE04E8">
              <w:rPr>
                <w:snapToGrid w:val="0"/>
                <w:vanish/>
              </w:rPr>
              <w:t>6</w:t>
            </w:r>
          </w:p>
        </w:tc>
        <w:tc>
          <w:tcPr>
            <w:tcW w:w="850" w:type="dxa"/>
          </w:tcPr>
          <w:p w:rsidR="00072314" w:rsidRPr="00BE04E8" w:rsidRDefault="00072314" w:rsidP="001D18E6">
            <w:pPr>
              <w:jc w:val="center"/>
              <w:rPr>
                <w:snapToGrid w:val="0"/>
                <w:vanish/>
              </w:rPr>
            </w:pPr>
            <w:r>
              <w:rPr>
                <w:snapToGrid w:val="0"/>
                <w:vanish/>
              </w:rPr>
              <w:t>1a</w:t>
            </w:r>
          </w:p>
        </w:tc>
        <w:tc>
          <w:tcPr>
            <w:tcW w:w="993" w:type="dxa"/>
          </w:tcPr>
          <w:p w:rsidR="00072314" w:rsidRPr="00BE04E8" w:rsidRDefault="00072314" w:rsidP="001D18E6">
            <w:pPr>
              <w:jc w:val="center"/>
              <w:rPr>
                <w:snapToGrid w:val="0"/>
                <w:vanish/>
              </w:rPr>
            </w:pPr>
            <w:r w:rsidRPr="00BE04E8">
              <w:rPr>
                <w:snapToGrid w:val="0"/>
                <w:vanish/>
              </w:rPr>
              <w:t>2020-01-07</w:t>
            </w:r>
          </w:p>
        </w:tc>
        <w:tc>
          <w:tcPr>
            <w:tcW w:w="5669" w:type="dxa"/>
          </w:tcPr>
          <w:p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184" w:history="1">
              <w:r w:rsidRPr="00BE04E8">
                <w:rPr>
                  <w:rStyle w:val="Hyperlink"/>
                  <w:rFonts w:cs="Arial"/>
                  <w:snapToGrid w:val="0"/>
                  <w:vanish/>
                </w:rPr>
                <w:t>FSTGB-97</w:t>
              </w:r>
            </w:hyperlink>
            <w:r w:rsidRPr="00BE04E8">
              <w:rPr>
                <w:rFonts w:cs="Arial"/>
                <w:snapToGrid w:val="0"/>
                <w:vanish/>
              </w:rPr>
              <w:t>)</w:t>
            </w:r>
          </w:p>
          <w:p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rsidR="00072314" w:rsidRDefault="00072314" w:rsidP="001D18E6">
            <w:pPr>
              <w:rPr>
                <w:snapToGrid w:val="0"/>
                <w:vanish/>
              </w:rPr>
            </w:pPr>
            <w:r>
              <w:rPr>
                <w:snapToGrid w:val="0"/>
                <w:vanish/>
              </w:rPr>
              <w:t>Jbaden1</w:t>
            </w:r>
          </w:p>
        </w:tc>
      </w:tr>
      <w:tr w:rsidR="00072314" w:rsidRPr="005D5B0A" w:rsidTr="001D18E6">
        <w:trPr>
          <w:hidden/>
        </w:trPr>
        <w:tc>
          <w:tcPr>
            <w:tcW w:w="993" w:type="dxa"/>
          </w:tcPr>
          <w:p w:rsidR="00072314" w:rsidRPr="00BE04E8" w:rsidRDefault="00072314" w:rsidP="001D18E6">
            <w:pPr>
              <w:jc w:val="center"/>
              <w:rPr>
                <w:snapToGrid w:val="0"/>
                <w:vanish/>
              </w:rPr>
            </w:pPr>
            <w:r w:rsidRPr="00BE04E8">
              <w:rPr>
                <w:snapToGrid w:val="0"/>
                <w:vanish/>
              </w:rPr>
              <w:t>6</w:t>
            </w:r>
          </w:p>
        </w:tc>
        <w:tc>
          <w:tcPr>
            <w:tcW w:w="850" w:type="dxa"/>
          </w:tcPr>
          <w:p w:rsidR="00072314" w:rsidRPr="00BE04E8" w:rsidRDefault="00072314" w:rsidP="001D18E6">
            <w:pPr>
              <w:jc w:val="center"/>
              <w:rPr>
                <w:snapToGrid w:val="0"/>
                <w:vanish/>
              </w:rPr>
            </w:pPr>
            <w:r>
              <w:rPr>
                <w:snapToGrid w:val="0"/>
                <w:vanish/>
              </w:rPr>
              <w:t>1a</w:t>
            </w:r>
          </w:p>
        </w:tc>
        <w:tc>
          <w:tcPr>
            <w:tcW w:w="993" w:type="dxa"/>
          </w:tcPr>
          <w:p w:rsidR="00072314" w:rsidRPr="00BE04E8" w:rsidRDefault="00072314" w:rsidP="001D18E6">
            <w:pPr>
              <w:jc w:val="center"/>
              <w:rPr>
                <w:snapToGrid w:val="0"/>
                <w:vanish/>
              </w:rPr>
            </w:pPr>
            <w:r w:rsidRPr="00BE04E8">
              <w:rPr>
                <w:snapToGrid w:val="0"/>
                <w:vanish/>
              </w:rPr>
              <w:t>2020-01-07</w:t>
            </w:r>
          </w:p>
        </w:tc>
        <w:tc>
          <w:tcPr>
            <w:tcW w:w="5669" w:type="dxa"/>
          </w:tcPr>
          <w:p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rsidR="00072314" w:rsidRDefault="00072314" w:rsidP="001D18E6">
            <w:pPr>
              <w:rPr>
                <w:snapToGrid w:val="0"/>
                <w:vanish/>
              </w:rPr>
            </w:pPr>
            <w:r>
              <w:rPr>
                <w:snapToGrid w:val="0"/>
                <w:vanish/>
              </w:rPr>
              <w:t>Jbaden1</w:t>
            </w:r>
          </w:p>
        </w:tc>
      </w:tr>
      <w:tr w:rsidR="00072314" w:rsidRPr="005D5B0A" w:rsidTr="001D18E6">
        <w:trPr>
          <w:hidden/>
        </w:trPr>
        <w:tc>
          <w:tcPr>
            <w:tcW w:w="993" w:type="dxa"/>
          </w:tcPr>
          <w:p w:rsidR="00072314" w:rsidRPr="00DC33EF" w:rsidRDefault="00072314" w:rsidP="001D18E6">
            <w:pPr>
              <w:jc w:val="center"/>
              <w:rPr>
                <w:snapToGrid w:val="0"/>
                <w:vanish/>
              </w:rPr>
            </w:pPr>
            <w:r w:rsidRPr="00DC33EF">
              <w:rPr>
                <w:snapToGrid w:val="0"/>
                <w:vanish/>
              </w:rPr>
              <w:t>6</w:t>
            </w:r>
          </w:p>
        </w:tc>
        <w:tc>
          <w:tcPr>
            <w:tcW w:w="850" w:type="dxa"/>
          </w:tcPr>
          <w:p w:rsidR="00072314" w:rsidRPr="00DC33EF" w:rsidRDefault="00072314" w:rsidP="001D18E6">
            <w:pPr>
              <w:jc w:val="center"/>
              <w:rPr>
                <w:snapToGrid w:val="0"/>
                <w:vanish/>
              </w:rPr>
            </w:pPr>
            <w:r w:rsidRPr="00DC33EF">
              <w:rPr>
                <w:snapToGrid w:val="0"/>
                <w:vanish/>
              </w:rPr>
              <w:t>1a</w:t>
            </w:r>
          </w:p>
        </w:tc>
        <w:tc>
          <w:tcPr>
            <w:tcW w:w="993" w:type="dxa"/>
          </w:tcPr>
          <w:p w:rsidR="00072314" w:rsidRPr="00DC33EF" w:rsidRDefault="00072314" w:rsidP="001D18E6">
            <w:pPr>
              <w:jc w:val="center"/>
              <w:rPr>
                <w:snapToGrid w:val="0"/>
                <w:vanish/>
              </w:rPr>
            </w:pPr>
            <w:r w:rsidRPr="00DC33EF">
              <w:rPr>
                <w:snapToGrid w:val="0"/>
                <w:vanish/>
              </w:rPr>
              <w:t>2020-03-09</w:t>
            </w:r>
          </w:p>
        </w:tc>
        <w:tc>
          <w:tcPr>
            <w:tcW w:w="5669" w:type="dxa"/>
          </w:tcPr>
          <w:p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rsidR="00072314" w:rsidRPr="00DC33EF" w:rsidRDefault="00072314" w:rsidP="001D18E6">
            <w:pPr>
              <w:rPr>
                <w:snapToGrid w:val="0"/>
                <w:vanish/>
              </w:rPr>
            </w:pPr>
            <w:r w:rsidRPr="00DC33EF">
              <w:rPr>
                <w:snapToGrid w:val="0"/>
                <w:vanish/>
              </w:rPr>
              <w:t>Jbaden1</w:t>
            </w:r>
          </w:p>
        </w:tc>
      </w:tr>
      <w:tr w:rsidR="00072314" w:rsidRPr="005D5B0A" w:rsidTr="001D18E6">
        <w:trPr>
          <w:hidden/>
        </w:trPr>
        <w:tc>
          <w:tcPr>
            <w:tcW w:w="993" w:type="dxa"/>
          </w:tcPr>
          <w:p w:rsidR="00072314" w:rsidRPr="00DC33EF" w:rsidRDefault="00072314" w:rsidP="001D18E6">
            <w:pPr>
              <w:jc w:val="center"/>
              <w:rPr>
                <w:snapToGrid w:val="0"/>
                <w:vanish/>
              </w:rPr>
            </w:pPr>
            <w:r w:rsidRPr="00DC33EF">
              <w:rPr>
                <w:snapToGrid w:val="0"/>
                <w:vanish/>
              </w:rPr>
              <w:t>6</w:t>
            </w:r>
          </w:p>
        </w:tc>
        <w:tc>
          <w:tcPr>
            <w:tcW w:w="850" w:type="dxa"/>
          </w:tcPr>
          <w:p w:rsidR="00072314" w:rsidRPr="00DC33EF" w:rsidRDefault="00072314" w:rsidP="001D18E6">
            <w:pPr>
              <w:jc w:val="center"/>
              <w:rPr>
                <w:snapToGrid w:val="0"/>
                <w:vanish/>
              </w:rPr>
            </w:pPr>
            <w:r w:rsidRPr="00DC33EF">
              <w:rPr>
                <w:snapToGrid w:val="0"/>
                <w:vanish/>
              </w:rPr>
              <w:t>1a</w:t>
            </w:r>
          </w:p>
        </w:tc>
        <w:tc>
          <w:tcPr>
            <w:tcW w:w="993" w:type="dxa"/>
          </w:tcPr>
          <w:p w:rsidR="00072314" w:rsidRPr="00DC33EF" w:rsidRDefault="00072314" w:rsidP="001D18E6">
            <w:pPr>
              <w:jc w:val="center"/>
              <w:rPr>
                <w:snapToGrid w:val="0"/>
                <w:vanish/>
              </w:rPr>
            </w:pPr>
            <w:r w:rsidRPr="00DC33EF">
              <w:rPr>
                <w:snapToGrid w:val="0"/>
                <w:vanish/>
              </w:rPr>
              <w:t>2020-03-11</w:t>
            </w:r>
          </w:p>
        </w:tc>
        <w:tc>
          <w:tcPr>
            <w:tcW w:w="5669" w:type="dxa"/>
          </w:tcPr>
          <w:p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rsidR="00072314" w:rsidRPr="00DC33EF" w:rsidRDefault="00072314" w:rsidP="001D18E6">
            <w:pPr>
              <w:rPr>
                <w:snapToGrid w:val="0"/>
                <w:vanish/>
              </w:rPr>
            </w:pPr>
            <w:r w:rsidRPr="00DC33EF">
              <w:rPr>
                <w:snapToGrid w:val="0"/>
                <w:vanish/>
              </w:rPr>
              <w:t>Jbaden1</w:t>
            </w:r>
          </w:p>
        </w:tc>
      </w:tr>
      <w:tr w:rsidR="00072314" w:rsidTr="001D18E6">
        <w:tblPrEx>
          <w:tblLook w:val="04A0" w:firstRow="1" w:lastRow="0" w:firstColumn="1" w:lastColumn="0" w:noHBand="0" w:noVBand="1"/>
        </w:tblPrEx>
        <w:trPr>
          <w:hidden/>
        </w:trPr>
        <w:tc>
          <w:tcPr>
            <w:tcW w:w="993" w:type="dxa"/>
            <w:hideMark/>
          </w:tcPr>
          <w:p w:rsidR="00072314" w:rsidRPr="00DC33EF" w:rsidRDefault="00072314" w:rsidP="001D18E6">
            <w:pPr>
              <w:jc w:val="center"/>
              <w:rPr>
                <w:snapToGrid w:val="0"/>
                <w:vanish/>
              </w:rPr>
            </w:pPr>
            <w:r w:rsidRPr="00DC33EF">
              <w:rPr>
                <w:snapToGrid w:val="0"/>
                <w:vanish/>
              </w:rPr>
              <w:t>6</w:t>
            </w:r>
          </w:p>
        </w:tc>
        <w:tc>
          <w:tcPr>
            <w:tcW w:w="850" w:type="dxa"/>
            <w:hideMark/>
          </w:tcPr>
          <w:p w:rsidR="00072314" w:rsidRPr="00DC33EF" w:rsidRDefault="00072314" w:rsidP="001D18E6">
            <w:pPr>
              <w:jc w:val="center"/>
              <w:rPr>
                <w:snapToGrid w:val="0"/>
                <w:vanish/>
              </w:rPr>
            </w:pPr>
            <w:r w:rsidRPr="00DC33EF">
              <w:rPr>
                <w:snapToGrid w:val="0"/>
                <w:vanish/>
              </w:rPr>
              <w:t>1a</w:t>
            </w:r>
          </w:p>
        </w:tc>
        <w:tc>
          <w:tcPr>
            <w:tcW w:w="993" w:type="dxa"/>
            <w:hideMark/>
          </w:tcPr>
          <w:p w:rsidR="00072314" w:rsidRPr="00DC33EF" w:rsidRDefault="00072314" w:rsidP="001D18E6">
            <w:pPr>
              <w:jc w:val="center"/>
              <w:rPr>
                <w:snapToGrid w:val="0"/>
                <w:vanish/>
              </w:rPr>
            </w:pPr>
            <w:r w:rsidRPr="00DC33EF">
              <w:rPr>
                <w:snapToGrid w:val="0"/>
                <w:vanish/>
              </w:rPr>
              <w:t>2020-03-13</w:t>
            </w:r>
          </w:p>
        </w:tc>
        <w:tc>
          <w:tcPr>
            <w:tcW w:w="5669" w:type="dxa"/>
            <w:hideMark/>
          </w:tcPr>
          <w:p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rsidR="00072314" w:rsidRPr="00DC33EF" w:rsidRDefault="00072314" w:rsidP="001D18E6">
            <w:pPr>
              <w:rPr>
                <w:snapToGrid w:val="0"/>
                <w:vanish/>
              </w:rPr>
            </w:pPr>
            <w:r w:rsidRPr="00DC33EF">
              <w:rPr>
                <w:snapToGrid w:val="0"/>
                <w:vanish/>
              </w:rPr>
              <w:t>Jbaden1</w:t>
            </w:r>
            <w:bookmarkEnd w:id="161"/>
          </w:p>
        </w:tc>
      </w:tr>
    </w:tbl>
    <w:p w:rsidR="00072314" w:rsidRDefault="00072314" w:rsidP="00072314"/>
    <w:p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62" w:name="_Toc35000630"/>
      <w:r w:rsidRPr="00BC3C56">
        <w:rPr>
          <w:lang w:val="en-GB"/>
        </w:rPr>
        <w:lastRenderedPageBreak/>
        <w:t>Appendix</w:t>
      </w:r>
      <w:bookmarkEnd w:id="155"/>
      <w:bookmarkEnd w:id="262"/>
    </w:p>
    <w:p w:rsidR="00072314" w:rsidRPr="00BC3C56" w:rsidRDefault="00072314" w:rsidP="00072314">
      <w:pPr>
        <w:pStyle w:val="Heading2"/>
        <w:tabs>
          <w:tab w:val="clear" w:pos="709"/>
        </w:tabs>
        <w:spacing w:before="240"/>
        <w:rPr>
          <w:lang w:val="en-GB"/>
        </w:rPr>
      </w:pPr>
      <w:bookmarkStart w:id="263" w:name="_Toc35000631"/>
      <w:r w:rsidRPr="00BC3C56">
        <w:rPr>
          <w:lang w:val="en-GB"/>
        </w:rPr>
        <w:t>Data Dictionary</w:t>
      </w:r>
      <w:bookmarkEnd w:id="263"/>
    </w:p>
    <w:p w:rsidR="00072314" w:rsidRPr="00BC3C56" w:rsidRDefault="00072314" w:rsidP="00072314">
      <w:pPr>
        <w:pStyle w:val="Heading3"/>
        <w:keepNext w:val="0"/>
        <w:tabs>
          <w:tab w:val="clear" w:pos="900"/>
          <w:tab w:val="left" w:pos="709"/>
          <w:tab w:val="left" w:pos="851"/>
        </w:tabs>
        <w:spacing w:before="240"/>
        <w:rPr>
          <w:lang w:val="en-GB"/>
        </w:rPr>
      </w:pPr>
      <w:bookmarkStart w:id="264" w:name="_Toc35000632"/>
      <w:r w:rsidRPr="00BC3C56">
        <w:rPr>
          <w:lang w:val="en-GB"/>
        </w:rPr>
        <w:t>Logical Signals</w:t>
      </w:r>
      <w:bookmarkEnd w:id="264"/>
    </w:p>
    <w:p w:rsidR="00595617" w:rsidRDefault="00595617" w:rsidP="00072314"/>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DriverAirbagInhibitStatus</w:t>
      </w:r>
    </w:p>
    <w:p w:rsidR="00237051" w:rsidRPr="00F03856" w:rsidRDefault="00237051" w:rsidP="00237051">
      <w:pPr>
        <w:rPr>
          <w:rFonts w:cs="Arial"/>
        </w:rPr>
      </w:pPr>
      <w:bookmarkStart w:id="265" w:name="LSG_D_Logical_Signal_Example_00022"/>
      <w:r>
        <w:rPr>
          <w:rFonts w:cs="Arial"/>
        </w:rPr>
        <w:t>Status of the Driver Airbag Inhibition</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2269945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bookmarkEnd w:id="265"/>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DriverAirbagInhibitStatus</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DriverAirbagRequest</w:t>
      </w:r>
    </w:p>
    <w:p w:rsidR="00237051" w:rsidRPr="00F03856" w:rsidRDefault="00237051" w:rsidP="00237051">
      <w:pPr>
        <w:rPr>
          <w:rFonts w:cs="Arial"/>
        </w:rPr>
      </w:pPr>
      <w:r>
        <w:rPr>
          <w:rFonts w:cs="Arial"/>
        </w:rPr>
        <w:t>Request sent to the Driver Airbag system / Passive Restraint System for either Inhibit or Deinhibit</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57766820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DriverAirbagRequest</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HMIFeedback</w:t>
      </w:r>
    </w:p>
    <w:p w:rsidR="00237051" w:rsidRPr="00F03856" w:rsidRDefault="00237051" w:rsidP="00237051">
      <w:pPr>
        <w:rPr>
          <w:rFonts w:cs="Arial"/>
        </w:rPr>
      </w:pPr>
      <w:r>
        <w:rPr>
          <w:rFonts w:cs="Arial"/>
        </w:rPr>
        <w:t xml:space="preserve">Feedback given to HMI </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87081180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HMIFeedback</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LocomotionInhibitStatus</w:t>
      </w:r>
    </w:p>
    <w:p w:rsidR="00237051" w:rsidRPr="00F03856" w:rsidRDefault="00237051" w:rsidP="00237051">
      <w:pPr>
        <w:rPr>
          <w:rFonts w:cs="Arial"/>
        </w:rPr>
      </w:pPr>
      <w:r>
        <w:rPr>
          <w:rFonts w:cs="Arial"/>
        </w:rPr>
        <w:t>Status of the Locomotion Inhibition</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6419238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LocomotionInhibitStatus</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LocomotionRequest</w:t>
      </w:r>
    </w:p>
    <w:p w:rsidR="00237051" w:rsidRPr="00F03856" w:rsidRDefault="00237051" w:rsidP="00237051">
      <w:pPr>
        <w:rPr>
          <w:rFonts w:cs="Arial"/>
        </w:rPr>
      </w:pPr>
      <w:r>
        <w:rPr>
          <w:rFonts w:cs="Arial"/>
        </w:rPr>
        <w:t>Request to Powertrain / Locomotion to Inhibit /Deinhibit</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45302376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LocomotionRequest</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SeatMovementRequest</w:t>
      </w:r>
    </w:p>
    <w:p w:rsidR="00237051" w:rsidRPr="00F03856" w:rsidRDefault="00237051" w:rsidP="00237051">
      <w:pPr>
        <w:rPr>
          <w:rFonts w:cs="Arial"/>
        </w:rPr>
      </w:pPr>
      <w:r>
        <w:rPr>
          <w:rFonts w:cs="Arial"/>
        </w:rPr>
        <w:t>Command to Move seat which goes to the Driver seat System</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186173164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SeatMovementRequest</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SeatPosition</w:t>
      </w:r>
    </w:p>
    <w:p w:rsidR="00237051" w:rsidRPr="00F03856" w:rsidRDefault="00237051" w:rsidP="00237051">
      <w:pPr>
        <w:rPr>
          <w:rFonts w:cs="Arial"/>
        </w:rPr>
      </w:pPr>
      <w:r>
        <w:rPr>
          <w:rFonts w:cs="Arial"/>
        </w:rPr>
        <w:t>Current Seat Position from the Driver Seat System</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171314910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SeatPosition</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SteeringColumnRakePosition</w:t>
      </w:r>
    </w:p>
    <w:p w:rsidR="00237051" w:rsidRPr="00F03856" w:rsidRDefault="00237051" w:rsidP="00237051">
      <w:pPr>
        <w:rPr>
          <w:rFonts w:cs="Arial"/>
        </w:rPr>
      </w:pPr>
      <w:r>
        <w:rPr>
          <w:rFonts w:cs="Arial"/>
        </w:rPr>
        <w:t>Steering Column Position in Rake Position</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199979638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lastRenderedPageBreak/>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SteeringColumnRakePosition</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SteeringColumnRequest</w:t>
      </w:r>
    </w:p>
    <w:p w:rsidR="00237051" w:rsidRPr="00F03856" w:rsidRDefault="00237051" w:rsidP="00237051">
      <w:pPr>
        <w:rPr>
          <w:rFonts w:cs="Arial"/>
        </w:rPr>
      </w:pPr>
      <w:r>
        <w:rPr>
          <w:rFonts w:cs="Arial"/>
        </w:rPr>
        <w:t>Request to Move steering Column with respect to selected Mode</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81017034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SteeringColumnRequest</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SteeringColumnTelePosition</w:t>
      </w:r>
    </w:p>
    <w:p w:rsidR="00237051" w:rsidRPr="00F03856" w:rsidRDefault="00237051" w:rsidP="00237051">
      <w:pPr>
        <w:rPr>
          <w:rFonts w:cs="Arial"/>
        </w:rPr>
      </w:pPr>
      <w:r>
        <w:rPr>
          <w:rFonts w:cs="Arial"/>
        </w:rPr>
        <w:t>Steering Column Position in Tele Position</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142440520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lastRenderedPageBreak/>
        <w:t xml:space="preserve">Table: </w:t>
      </w:r>
      <w:r>
        <w:t xml:space="preserve">Signal Details of </w:t>
      </w:r>
      <w:r w:rsidRPr="004521EB">
        <w:rPr>
          <w:lang w:val="en-GB"/>
        </w:rPr>
        <w:t>SteeringColumnTelePosition</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TrayLockStatus</w:t>
      </w:r>
    </w:p>
    <w:p w:rsidR="00237051" w:rsidRPr="00F03856" w:rsidRDefault="00237051" w:rsidP="00237051">
      <w:pPr>
        <w:rPr>
          <w:rFonts w:cs="Arial"/>
        </w:rPr>
      </w:pPr>
      <w:r>
        <w:rPr>
          <w:rFonts w:cs="Arial"/>
        </w:rPr>
        <w:t>Tray lock status is given by Tray Lock sensor</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181301320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TrayLockStatus</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TrayPostionStatus</w:t>
      </w:r>
    </w:p>
    <w:p w:rsidR="00237051" w:rsidRPr="00F03856" w:rsidRDefault="00237051" w:rsidP="00237051">
      <w:pPr>
        <w:rPr>
          <w:rFonts w:cs="Arial"/>
        </w:rPr>
      </w:pPr>
      <w:r>
        <w:rPr>
          <w:rFonts w:cs="Arial"/>
        </w:rPr>
        <w:t>Tray Position status is the feedback for Tray position given by Tray position Sensor</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200539350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TrayPostionStatus</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UserInput</w:t>
      </w:r>
    </w:p>
    <w:p w:rsidR="00237051" w:rsidRPr="00F03856" w:rsidRDefault="00237051" w:rsidP="00237051">
      <w:pPr>
        <w:rPr>
          <w:rFonts w:cs="Arial"/>
        </w:rPr>
      </w:pPr>
      <w:r>
        <w:rPr>
          <w:rFonts w:cs="Arial"/>
        </w:rPr>
        <w:t>Input given by user through HMI</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18267400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UserInput</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UserModeSelection</w:t>
      </w:r>
    </w:p>
    <w:p w:rsidR="00237051" w:rsidRPr="00F03856" w:rsidRDefault="00237051" w:rsidP="00237051">
      <w:pPr>
        <w:rPr>
          <w:rFonts w:cs="Arial"/>
        </w:rPr>
      </w:pPr>
      <w:r>
        <w:rPr>
          <w:rFonts w:cs="Arial"/>
        </w:rPr>
        <w:t>Mode selection information from User</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209134645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UserModeSelection</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VehicleConfig</w:t>
      </w:r>
    </w:p>
    <w:p w:rsidR="00237051" w:rsidRPr="00F03856" w:rsidRDefault="00237051" w:rsidP="00237051">
      <w:pPr>
        <w:rPr>
          <w:rFonts w:cs="Arial"/>
        </w:rPr>
      </w:pPr>
      <w:r>
        <w:rPr>
          <w:rFonts w:cs="Arial"/>
        </w:rPr>
        <w:t>Configuration of the Feature and Vehicle Specific</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175658865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VehicleConfig</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lastRenderedPageBreak/>
        <w:t xml:space="preserve">VehicleStatus </w:t>
      </w:r>
    </w:p>
    <w:p w:rsidR="00237051" w:rsidRPr="00F03856" w:rsidRDefault="00237051" w:rsidP="00237051">
      <w:pPr>
        <w:rPr>
          <w:rFonts w:cs="Arial"/>
        </w:rPr>
      </w:pPr>
      <w:r>
        <w:rPr>
          <w:rFonts w:cs="Arial"/>
        </w:rPr>
        <w:t>This Signal is the collectivity approval signal which includes Parking status, battery state of charge and Vehicle Speed</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B5433B" w:rsidP="002338ED">
            <w:pPr>
              <w:rPr>
                <w:rFonts w:cs="Arial"/>
                <w:color w:val="000000" w:themeColor="text1"/>
                <w:sz w:val="16"/>
                <w:szCs w:val="14"/>
              </w:rPr>
            </w:pPr>
            <w:sdt>
              <w:sdtPr>
                <w:rPr>
                  <w:sz w:val="16"/>
                  <w:szCs w:val="16"/>
                </w:rPr>
                <w:alias w:val="ASIL"/>
                <w:tag w:val="ASIL"/>
                <w:id w:val="40705038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 xml:space="preserve">VehicleStatus </w:t>
      </w:r>
    </w:p>
    <w:p w:rsidR="00495854" w:rsidRPr="00495854" w:rsidRDefault="00495854" w:rsidP="00495854">
      <w:pPr>
        <w:rPr>
          <w:lang w:val="en-GB"/>
        </w:rPr>
      </w:pPr>
    </w:p>
    <w:p w:rsidR="00756360" w:rsidRDefault="00756360" w:rsidP="00072314"/>
    <w:p w:rsidR="00072314" w:rsidRPr="00BC3C56" w:rsidRDefault="00072314" w:rsidP="00072314">
      <w:pPr>
        <w:pStyle w:val="Heading3"/>
        <w:keepNext w:val="0"/>
        <w:tabs>
          <w:tab w:val="clear" w:pos="900"/>
          <w:tab w:val="left" w:pos="709"/>
          <w:tab w:val="left" w:pos="851"/>
        </w:tabs>
        <w:spacing w:before="240"/>
        <w:rPr>
          <w:lang w:val="en-GB"/>
        </w:rPr>
      </w:pPr>
      <w:bookmarkStart w:id="266" w:name="_Toc35000633"/>
      <w:r w:rsidRPr="00BC3C56">
        <w:rPr>
          <w:lang w:val="en-GB"/>
        </w:rPr>
        <w:t>Logical Parameters</w:t>
      </w:r>
      <w:bookmarkEnd w:id="266"/>
    </w:p>
    <w:p w:rsidR="00072314" w:rsidRDefault="00072314" w:rsidP="00072314"/>
    <w:p w:rsidR="00072314" w:rsidRPr="00BC3C56" w:rsidRDefault="00072314" w:rsidP="00072314">
      <w:pPr>
        <w:pStyle w:val="Heading3"/>
        <w:keepNext w:val="0"/>
        <w:tabs>
          <w:tab w:val="clear" w:pos="900"/>
          <w:tab w:val="left" w:pos="709"/>
          <w:tab w:val="left" w:pos="851"/>
        </w:tabs>
        <w:spacing w:before="240"/>
        <w:rPr>
          <w:szCs w:val="24"/>
        </w:rPr>
      </w:pPr>
      <w:bookmarkStart w:id="267" w:name="_Toc35000634"/>
      <w:r w:rsidRPr="00BC3C56">
        <w:rPr>
          <w:szCs w:val="24"/>
        </w:rPr>
        <w:t>Technical Signals</w:t>
      </w:r>
      <w:bookmarkEnd w:id="267"/>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LearnNotificaiton</w:t>
      </w:r>
    </w:p>
    <w:p w:rsidR="00F26395" w:rsidRDefault="00F26395" w:rsidP="00F26395">
      <w:pPr>
        <w:rPr>
          <w:rFonts w:cs="Arial"/>
        </w:rPr>
      </w:pPr>
      <w:r>
        <w:rPr>
          <w:rFonts w:cs="Arial"/>
        </w:rPr>
        <w:t>Feedback to user about the new positions learned of steering column and tray</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68379070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LearnNotificaiton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RequestLocomotionInhibitRelease</w:t>
      </w:r>
    </w:p>
    <w:p w:rsidR="00F26395" w:rsidRDefault="00F26395" w:rsidP="00F26395">
      <w:pPr>
        <w:rPr>
          <w:rFonts w:cs="Arial"/>
        </w:rPr>
      </w:pPr>
      <w:r>
        <w:rPr>
          <w:rFonts w:cs="Arial"/>
        </w:rPr>
        <w:t>Request to De Inhibit the Locomotion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202438895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RequestLocomotionInhibitRelease</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UserIn</w:t>
      </w:r>
    </w:p>
    <w:p w:rsidR="00F26395" w:rsidRDefault="00F26395" w:rsidP="00F26395">
      <w:pPr>
        <w:rPr>
          <w:rFonts w:cs="Arial"/>
        </w:rPr>
      </w:pPr>
      <w:r>
        <w:rPr>
          <w:rFonts w:cs="Arial"/>
        </w:rPr>
        <w:t>User Input</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09790170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UserIn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MoveSteClmnTelescopeToDrvPos</w:t>
      </w:r>
    </w:p>
    <w:p w:rsidR="00F26395" w:rsidRDefault="00F26395" w:rsidP="00F26395">
      <w:pPr>
        <w:rPr>
          <w:rFonts w:cs="Arial"/>
        </w:rPr>
      </w:pPr>
      <w:r>
        <w:rPr>
          <w:rFonts w:cs="Arial"/>
        </w:rPr>
        <w:t>Command to Move steering Column to Drive position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76349949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MoveSteClmnTelescopeToDrvPos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CurntSeatPos</w:t>
      </w:r>
    </w:p>
    <w:p w:rsidR="00F26395" w:rsidRDefault="00F26395" w:rsidP="00F26395">
      <w:pPr>
        <w:rPr>
          <w:rFonts w:cs="Arial"/>
        </w:rPr>
      </w:pPr>
      <w:r>
        <w:rPr>
          <w:rFonts w:cs="Arial"/>
        </w:rPr>
        <w:t>Current seat position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36756523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CurntSeatPos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TrayTableObstructionStat</w:t>
      </w:r>
    </w:p>
    <w:p w:rsidR="00F26395" w:rsidRDefault="00F26395" w:rsidP="00F26395">
      <w:pPr>
        <w:rPr>
          <w:rFonts w:cs="Arial"/>
        </w:rPr>
      </w:pPr>
      <w:r>
        <w:rPr>
          <w:rFonts w:cs="Arial"/>
        </w:rPr>
        <w:t>Tray Table obstruction status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62969759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TrayTableObstructionStat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TrayTableCrossCarPos</w:t>
      </w:r>
    </w:p>
    <w:p w:rsidR="00F26395" w:rsidRDefault="00F26395" w:rsidP="00F26395">
      <w:pPr>
        <w:rPr>
          <w:rFonts w:cs="Arial"/>
        </w:rPr>
      </w:pPr>
      <w:r>
        <w:rPr>
          <w:rFonts w:cs="Arial"/>
        </w:rPr>
        <w:t>Tray Table position (+- 12V Signal)</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18027598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TrayTableCrossCarPos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Ssw/DttStateScreenNotification</w:t>
      </w:r>
    </w:p>
    <w:p w:rsidR="00F26395" w:rsidRDefault="00F26395" w:rsidP="00F26395">
      <w:pPr>
        <w:rPr>
          <w:rFonts w:cs="Arial"/>
        </w:rPr>
      </w:pPr>
      <w:r>
        <w:rPr>
          <w:rFonts w:cs="Arial"/>
        </w:rPr>
        <w:t>signal containing the information to convey on HMI about the mode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40513979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Ssw/DttStateScreenNotification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SeatPosMoveRq</w:t>
      </w:r>
    </w:p>
    <w:p w:rsidR="00F26395" w:rsidRDefault="00F26395" w:rsidP="00F26395">
      <w:pPr>
        <w:rPr>
          <w:rFonts w:cs="Arial"/>
        </w:rPr>
      </w:pPr>
      <w:r>
        <w:rPr>
          <w:rFonts w:cs="Arial"/>
        </w:rPr>
        <w:t>Request to Move Driver seat</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76596337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SeatPosMoveRq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StoredColumnPositionWork</w:t>
      </w:r>
    </w:p>
    <w:p w:rsidR="00F26395" w:rsidRDefault="00F26395" w:rsidP="00F26395">
      <w:pPr>
        <w:rPr>
          <w:rFonts w:cs="Arial"/>
        </w:rPr>
      </w:pPr>
      <w:r>
        <w:rPr>
          <w:rFonts w:cs="Arial"/>
        </w:rPr>
        <w:t>Memory position for Steering Column at work mode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2630928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StoredColumnPositionWork</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TrayTableForeAftPos</w:t>
      </w:r>
    </w:p>
    <w:p w:rsidR="00F26395" w:rsidRDefault="00F26395" w:rsidP="00F26395">
      <w:pPr>
        <w:rPr>
          <w:rFonts w:cs="Arial"/>
        </w:rPr>
      </w:pPr>
      <w:r>
        <w:rPr>
          <w:rFonts w:cs="Arial"/>
        </w:rPr>
        <w:t>Tray Table Fore Aft Position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86508356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lastRenderedPageBreak/>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TrayTableForeAftPos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MoveSteClmTelescopeToSelectedPos</w:t>
      </w:r>
    </w:p>
    <w:p w:rsidR="00F26395" w:rsidRDefault="00F26395" w:rsidP="00F26395">
      <w:pPr>
        <w:rPr>
          <w:rFonts w:cs="Arial"/>
        </w:rPr>
      </w:pPr>
      <w:r>
        <w:rPr>
          <w:rFonts w:cs="Arial"/>
        </w:rPr>
        <w:t>Command to Move steering column to selected position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20460979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MoveSteClmTelescopeToSelectedPos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StoredSeatMemoryPositonRest</w:t>
      </w:r>
    </w:p>
    <w:p w:rsidR="00F26395" w:rsidRDefault="00F26395" w:rsidP="00F26395">
      <w:pPr>
        <w:rPr>
          <w:rFonts w:cs="Arial"/>
        </w:rPr>
      </w:pPr>
      <w:r>
        <w:rPr>
          <w:rFonts w:cs="Arial"/>
        </w:rPr>
        <w:t>Memory position for Driver seat at Rest Mode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32101785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StoredSeatMemoryPositonRest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FeatStateSelCmd</w:t>
      </w:r>
    </w:p>
    <w:p w:rsidR="00F26395" w:rsidRDefault="00F26395" w:rsidP="00F26395">
      <w:pPr>
        <w:rPr>
          <w:rFonts w:cs="Arial"/>
        </w:rPr>
      </w:pPr>
      <w:r>
        <w:rPr>
          <w:rFonts w:cs="Arial"/>
        </w:rPr>
        <w:t>State Selection signal / Feature state selection command is the data of what mode user selected</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87211811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FeatStateSelCmd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SteClmnPosRake</w:t>
      </w:r>
    </w:p>
    <w:p w:rsidR="00F26395" w:rsidRDefault="00F26395" w:rsidP="00F26395">
      <w:pPr>
        <w:rPr>
          <w:rFonts w:cs="Arial"/>
        </w:rPr>
      </w:pPr>
      <w:r>
        <w:rPr>
          <w:rFonts w:cs="Arial"/>
        </w:rPr>
        <w:t>Steering Column position in Rake Direction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22032051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SteClmnPosRake</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RequestLocomotionInhibit</w:t>
      </w:r>
    </w:p>
    <w:p w:rsidR="00F26395" w:rsidRDefault="00F26395" w:rsidP="00F26395">
      <w:pPr>
        <w:rPr>
          <w:rFonts w:cs="Arial"/>
        </w:rPr>
      </w:pPr>
      <w:r>
        <w:rPr>
          <w:rFonts w:cs="Arial"/>
        </w:rPr>
        <w:t>Request to Inhibit the Locomotion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03586240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lastRenderedPageBreak/>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lastRenderedPageBreak/>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RequestLocomotionInhibit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SeatPosMoveCmd</w:t>
      </w:r>
    </w:p>
    <w:p w:rsidR="00F26395" w:rsidRDefault="00F26395" w:rsidP="00F26395">
      <w:pPr>
        <w:rPr>
          <w:rFonts w:cs="Arial"/>
        </w:rPr>
      </w:pPr>
      <w:r>
        <w:rPr>
          <w:rFonts w:cs="Arial"/>
        </w:rPr>
        <w:t>Signal to Move seat with respect to the mode selected</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40574213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SeatPosMoveCmd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CmdSteClmnRakeToDrvPos</w:t>
      </w:r>
    </w:p>
    <w:p w:rsidR="00F26395" w:rsidRDefault="00F26395" w:rsidP="00F26395">
      <w:pPr>
        <w:rPr>
          <w:rFonts w:cs="Arial"/>
        </w:rPr>
      </w:pPr>
      <w:r>
        <w:rPr>
          <w:rFonts w:cs="Arial"/>
        </w:rPr>
        <w:t>Command to Move steering Column to Drive Position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80998380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CmdSteClmnRakeToDrvPos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DrvrAirbagDisinhbtRq</w:t>
      </w:r>
    </w:p>
    <w:p w:rsidR="00F26395" w:rsidRDefault="00F26395" w:rsidP="00F26395">
      <w:pPr>
        <w:rPr>
          <w:rFonts w:cs="Arial"/>
        </w:rPr>
      </w:pPr>
      <w:r>
        <w:rPr>
          <w:rFonts w:cs="Arial"/>
        </w:rPr>
        <w:lastRenderedPageBreak/>
        <w:t>Request to De Inhibit the Airbag</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7202554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DrvrAirbagDisinhbtRq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TrayTableStowCmd</w:t>
      </w:r>
    </w:p>
    <w:p w:rsidR="00F26395" w:rsidRDefault="00F26395" w:rsidP="00F26395">
      <w:pPr>
        <w:rPr>
          <w:rFonts w:cs="Arial"/>
        </w:rPr>
      </w:pPr>
      <w:r>
        <w:rPr>
          <w:rFonts w:cs="Arial"/>
        </w:rPr>
        <w:t>Command signal to Stow Tray</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03195065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TrayTableStowCmd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CmdSteClmnRakeToSelectedPos</w:t>
      </w:r>
    </w:p>
    <w:p w:rsidR="00F26395" w:rsidRDefault="00F26395" w:rsidP="00F26395">
      <w:pPr>
        <w:rPr>
          <w:rFonts w:cs="Arial"/>
        </w:rPr>
      </w:pPr>
      <w:r>
        <w:rPr>
          <w:rFonts w:cs="Arial"/>
        </w:rPr>
        <w:t>Command to Move steering Column to Selected Position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0717618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CmdSteClmnRakeToSelectedPos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DriveStateAvaiStatus</w:t>
      </w:r>
    </w:p>
    <w:p w:rsidR="00F26395" w:rsidRDefault="00F26395" w:rsidP="00F26395">
      <w:pPr>
        <w:rPr>
          <w:rFonts w:cs="Arial"/>
        </w:rPr>
      </w:pPr>
      <w:r>
        <w:rPr>
          <w:rFonts w:cs="Arial"/>
        </w:rPr>
        <w:t>Drive state Availability status to user when the user intends to transit into Drive mode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85024651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DriveStateAvaiStatus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RestStateAvailabilityStatus</w:t>
      </w:r>
    </w:p>
    <w:p w:rsidR="00F26395" w:rsidRDefault="00F26395" w:rsidP="00F26395">
      <w:pPr>
        <w:rPr>
          <w:rFonts w:cs="Arial"/>
        </w:rPr>
      </w:pPr>
      <w:r>
        <w:rPr>
          <w:rFonts w:cs="Arial"/>
        </w:rPr>
        <w:t>Mode Availability status if user intends to transit to rest mode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209654270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RestStateAvailabilityStatus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UserScreenNotification</w:t>
      </w:r>
    </w:p>
    <w:p w:rsidR="00F26395" w:rsidRDefault="00F26395" w:rsidP="00F26395">
      <w:pPr>
        <w:rPr>
          <w:rFonts w:cs="Arial"/>
        </w:rPr>
      </w:pPr>
      <w:r>
        <w:rPr>
          <w:rFonts w:cs="Arial"/>
        </w:rPr>
        <w:t>Screen notification on HMI for User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21318956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UserScreenNotification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StoredColumnPositionStatus</w:t>
      </w:r>
    </w:p>
    <w:p w:rsidR="00F26395" w:rsidRDefault="00F26395" w:rsidP="00F26395">
      <w:pPr>
        <w:rPr>
          <w:rFonts w:cs="Arial"/>
        </w:rPr>
      </w:pPr>
      <w:r>
        <w:rPr>
          <w:rFonts w:cs="Arial"/>
        </w:rPr>
        <w:t>Status of storing Memory position for Steering Column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82262875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StoredColumnPositionStatus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Ssw/DttStateStat</w:t>
      </w:r>
    </w:p>
    <w:p w:rsidR="00F26395" w:rsidRDefault="00F26395" w:rsidP="00F26395">
      <w:pPr>
        <w:rPr>
          <w:rFonts w:cs="Arial"/>
        </w:rPr>
      </w:pPr>
      <w:r>
        <w:rPr>
          <w:rFonts w:cs="Arial"/>
        </w:rPr>
        <w:t>Current state of Feature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201672415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Ssw/DttStateStat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TrayTableLockStat</w:t>
      </w:r>
    </w:p>
    <w:p w:rsidR="00F26395" w:rsidRDefault="00F26395" w:rsidP="00F26395">
      <w:pPr>
        <w:rPr>
          <w:rFonts w:cs="Arial"/>
        </w:rPr>
      </w:pPr>
      <w:r>
        <w:rPr>
          <w:rFonts w:cs="Arial"/>
        </w:rPr>
        <w:t>Tray Table Lock status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59817784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TrayTableLockStat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Veh_V_ActlBrk</w:t>
      </w:r>
    </w:p>
    <w:p w:rsidR="00F26395" w:rsidRDefault="00F26395" w:rsidP="00F26395">
      <w:pPr>
        <w:rPr>
          <w:rFonts w:cs="Arial"/>
        </w:rPr>
      </w:pPr>
      <w:r>
        <w:rPr>
          <w:rFonts w:cs="Arial"/>
        </w:rPr>
        <w:t>Vehicle Velocity as seen by the brake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99600049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lastRenderedPageBreak/>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Veh_V_ActlBrk</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CurntClmPos</w:t>
      </w:r>
    </w:p>
    <w:p w:rsidR="00F26395" w:rsidRDefault="00F26395" w:rsidP="00F26395">
      <w:pPr>
        <w:rPr>
          <w:rFonts w:cs="Arial"/>
        </w:rPr>
      </w:pPr>
      <w:r>
        <w:rPr>
          <w:rFonts w:cs="Arial"/>
        </w:rPr>
        <w:t>Current steering Column position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40411615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CurntClmPos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InhbtStat</w:t>
      </w:r>
    </w:p>
    <w:p w:rsidR="00F26395" w:rsidRDefault="00F26395" w:rsidP="00F26395">
      <w:pPr>
        <w:rPr>
          <w:rFonts w:cs="Arial"/>
        </w:rPr>
      </w:pPr>
      <w:r>
        <w:rPr>
          <w:rFonts w:cs="Arial"/>
        </w:rPr>
        <w:t>Inhibit status after Locomotion status and Driver Airbag Inhibit status verified</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68606047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InhbtStat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StoredColumnPositionRest</w:t>
      </w:r>
    </w:p>
    <w:p w:rsidR="00F26395" w:rsidRDefault="00F26395" w:rsidP="00F26395">
      <w:pPr>
        <w:rPr>
          <w:rFonts w:cs="Arial"/>
        </w:rPr>
      </w:pPr>
      <w:r>
        <w:rPr>
          <w:rFonts w:cs="Arial"/>
        </w:rPr>
        <w:t>Memory position of steering Column in Rest mode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89485469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StoredColumnPositionRest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StoredSeatPosRes</w:t>
      </w:r>
    </w:p>
    <w:p w:rsidR="00F26395" w:rsidRDefault="00F26395" w:rsidP="00F26395">
      <w:pPr>
        <w:rPr>
          <w:rFonts w:cs="Arial"/>
        </w:rPr>
      </w:pPr>
      <w:r>
        <w:rPr>
          <w:rFonts w:cs="Arial"/>
        </w:rPr>
        <w:t>Seat Position status internal signal withing SCMB</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14870373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StoredSeatPosRes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BattStateOfChrg</w:t>
      </w:r>
    </w:p>
    <w:p w:rsidR="00F26395" w:rsidRDefault="00F26395" w:rsidP="00F26395">
      <w:pPr>
        <w:rPr>
          <w:rFonts w:cs="Arial"/>
        </w:rPr>
      </w:pPr>
      <w:r>
        <w:rPr>
          <w:rFonts w:cs="Arial"/>
        </w:rPr>
        <w:t>Battery state of Charge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11744540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lastRenderedPageBreak/>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lastRenderedPageBreak/>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BattStateOfChrg</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TrayTableUnlockCmd</w:t>
      </w:r>
    </w:p>
    <w:p w:rsidR="00F26395" w:rsidRDefault="00F26395" w:rsidP="00F26395">
      <w:pPr>
        <w:rPr>
          <w:rFonts w:cs="Arial"/>
        </w:rPr>
      </w:pPr>
      <w:r>
        <w:rPr>
          <w:rFonts w:cs="Arial"/>
        </w:rPr>
        <w:t>Command signal to Unlock Tray((Pulse -12V Digital signal )</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18058375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TrayTableUnlockCmd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TrayTableDeployCmd</w:t>
      </w:r>
    </w:p>
    <w:p w:rsidR="00F26395" w:rsidRDefault="00F26395" w:rsidP="00F26395">
      <w:pPr>
        <w:rPr>
          <w:rFonts w:cs="Arial"/>
        </w:rPr>
      </w:pPr>
      <w:r>
        <w:rPr>
          <w:rFonts w:cs="Arial"/>
        </w:rPr>
        <w:t>Command signal to Deploy Tray</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87014869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TrayTableDeployCmd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BSBattSOC</w:t>
      </w:r>
    </w:p>
    <w:p w:rsidR="00F26395" w:rsidRDefault="00F26395" w:rsidP="00F26395">
      <w:pPr>
        <w:rPr>
          <w:rFonts w:cs="Arial"/>
        </w:rPr>
      </w:pPr>
      <w:r>
        <w:rPr>
          <w:rFonts w:cs="Arial"/>
        </w:rPr>
        <w:lastRenderedPageBreak/>
        <w:t>High Voltage Battery state of charge ( A signal to be determined)</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10850261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BSBattSOC</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UserScreenLowSliNotification</w:t>
      </w:r>
    </w:p>
    <w:p w:rsidR="00F26395" w:rsidRDefault="00F26395" w:rsidP="00F26395">
      <w:pPr>
        <w:rPr>
          <w:rFonts w:cs="Arial"/>
        </w:rPr>
      </w:pPr>
      <w:r>
        <w:rPr>
          <w:rFonts w:cs="Arial"/>
        </w:rPr>
        <w:t>Notification on User screen for Low sli</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7413365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UserScreenLowSliNotification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StoredSeatMemoryPositionWork</w:t>
      </w:r>
    </w:p>
    <w:p w:rsidR="00F26395" w:rsidRDefault="00F26395" w:rsidP="00F26395">
      <w:pPr>
        <w:rPr>
          <w:rFonts w:cs="Arial"/>
        </w:rPr>
      </w:pPr>
      <w:r>
        <w:rPr>
          <w:rFonts w:cs="Arial"/>
        </w:rPr>
        <w:t>Memory position for Driver seat at Work Mode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9751663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StoredSeatMemoryPositionWork</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StoredColumnMemoryPositionDrive</w:t>
      </w:r>
    </w:p>
    <w:p w:rsidR="00F26395" w:rsidRDefault="00F26395" w:rsidP="00F26395">
      <w:pPr>
        <w:rPr>
          <w:rFonts w:cs="Arial"/>
        </w:rPr>
      </w:pPr>
      <w:r>
        <w:rPr>
          <w:rFonts w:cs="Arial"/>
        </w:rPr>
        <w:t>Memory of Column memory position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46387111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StoredColumnMemoryPositionDrive</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Tray/MtrLoad/ForceSensor</w:t>
      </w:r>
    </w:p>
    <w:p w:rsidR="00F26395" w:rsidRDefault="00F26395" w:rsidP="00F26395">
      <w:pPr>
        <w:rPr>
          <w:rFonts w:cs="Arial"/>
        </w:rPr>
      </w:pPr>
      <w:r>
        <w:rPr>
          <w:rFonts w:cs="Arial"/>
        </w:rPr>
        <w:t>Tray Load status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95547220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Tray/MtrLoad/ForceSensor</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TrayTableLockCmd</w:t>
      </w:r>
    </w:p>
    <w:p w:rsidR="00F26395" w:rsidRDefault="00F26395" w:rsidP="00F26395">
      <w:pPr>
        <w:rPr>
          <w:rFonts w:cs="Arial"/>
        </w:rPr>
      </w:pPr>
      <w:r>
        <w:rPr>
          <w:rFonts w:cs="Arial"/>
        </w:rPr>
        <w:t>Command signal to Lock Tray (Pulse +12V Digital signal )</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16963585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TrayTableLockCmd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AirbagDrv_B_RqDactv</w:t>
      </w:r>
    </w:p>
    <w:p w:rsidR="00F26395" w:rsidRDefault="00F26395" w:rsidP="00F26395">
      <w:pPr>
        <w:rPr>
          <w:rFonts w:cs="Arial"/>
        </w:rPr>
      </w:pPr>
      <w:r>
        <w:rPr>
          <w:rFonts w:cs="Arial"/>
        </w:rPr>
        <w:t xml:space="preserve">Request to Inhibit and DeInhibit Airbag </w:t>
      </w:r>
    </w:p>
    <w:p w:rsidR="00F26395" w:rsidRDefault="00F26395" w:rsidP="00F26395">
      <w:pPr>
        <w:rPr>
          <w:rFonts w:cs="Arial"/>
        </w:rPr>
      </w:pPr>
      <w:r>
        <w:rPr>
          <w:rFonts w:cs="Arial"/>
        </w:rPr>
        <w:t>1. Request (AirbagInhbtRq )</w:t>
      </w:r>
    </w:p>
    <w:p w:rsidR="00F26395" w:rsidRDefault="00F26395" w:rsidP="00F26395">
      <w:pPr>
        <w:rPr>
          <w:rFonts w:cs="Arial"/>
        </w:rPr>
      </w:pPr>
      <w:r>
        <w:rPr>
          <w:rFonts w:cs="Arial"/>
        </w:rPr>
        <w:t>2. No Request (DrvrAirbagDisinhbtRq)</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4664230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AirbagDrv_B_RqDactv</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SteClmnPosTele</w:t>
      </w:r>
    </w:p>
    <w:p w:rsidR="00F26395" w:rsidRDefault="00F26395" w:rsidP="00F26395">
      <w:pPr>
        <w:rPr>
          <w:rFonts w:cs="Arial"/>
        </w:rPr>
      </w:pPr>
      <w:r>
        <w:rPr>
          <w:rFonts w:cs="Arial"/>
        </w:rPr>
        <w:t>Steering Column position in Tele Direction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57085573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lastRenderedPageBreak/>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SteClmnPosTele</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ManualOverRideCmd</w:t>
      </w:r>
    </w:p>
    <w:p w:rsidR="00F26395" w:rsidRDefault="00F26395" w:rsidP="00F26395">
      <w:pPr>
        <w:rPr>
          <w:rFonts w:cs="Arial"/>
        </w:rPr>
      </w:pPr>
      <w:r>
        <w:rPr>
          <w:rFonts w:cs="Arial"/>
        </w:rPr>
        <w:t>This is the User Input to Manual Override the Tray Table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20343690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ManualOverRideCmd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LocomotionInhibitStat</w:t>
      </w:r>
    </w:p>
    <w:p w:rsidR="00F26395" w:rsidRDefault="00F26395" w:rsidP="00F26395">
      <w:pPr>
        <w:rPr>
          <w:rFonts w:cs="Arial"/>
        </w:rPr>
      </w:pPr>
      <w:r>
        <w:rPr>
          <w:rFonts w:cs="Arial"/>
        </w:rPr>
        <w:t>Inhibit status of Locomotion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61325057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LocomotionInhibitStat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AirbagDrv_D_Actv</w:t>
      </w:r>
    </w:p>
    <w:p w:rsidR="00F26395" w:rsidRDefault="00F26395" w:rsidP="00F26395">
      <w:pPr>
        <w:rPr>
          <w:rFonts w:cs="Arial"/>
        </w:rPr>
      </w:pPr>
      <w:r>
        <w:rPr>
          <w:rFonts w:cs="Arial"/>
        </w:rPr>
        <w:t>Inhibit status of Driver Airbag(AirbagInhbtStat)</w:t>
      </w:r>
    </w:p>
    <w:p w:rsidR="00F26395" w:rsidRDefault="00F26395" w:rsidP="00F26395">
      <w:pPr>
        <w:rPr>
          <w:rFonts w:cs="Arial"/>
        </w:rPr>
      </w:pPr>
      <w:r>
        <w:rPr>
          <w:rFonts w:cs="Arial"/>
        </w:rPr>
        <w:t>1.NotAvailable</w:t>
      </w:r>
    </w:p>
    <w:p w:rsidR="00F26395" w:rsidRDefault="00F26395" w:rsidP="00F26395">
      <w:pPr>
        <w:rPr>
          <w:rFonts w:cs="Arial"/>
        </w:rPr>
      </w:pPr>
      <w:r>
        <w:rPr>
          <w:rFonts w:cs="Arial"/>
        </w:rPr>
        <w:t>2.Off</w:t>
      </w:r>
    </w:p>
    <w:p w:rsidR="00F26395" w:rsidRDefault="00F26395" w:rsidP="00F26395">
      <w:pPr>
        <w:rPr>
          <w:rFonts w:cs="Arial"/>
        </w:rPr>
      </w:pPr>
      <w:r>
        <w:rPr>
          <w:rFonts w:cs="Arial"/>
        </w:rPr>
        <w:t>3.On (Default)</w:t>
      </w:r>
    </w:p>
    <w:p w:rsidR="00F26395" w:rsidRDefault="00F26395" w:rsidP="00F26395">
      <w:pPr>
        <w:rPr>
          <w:rFonts w:cs="Arial"/>
        </w:rPr>
      </w:pPr>
      <w:r>
        <w:rPr>
          <w:rFonts w:cs="Arial"/>
        </w:rPr>
        <w:t>4. Fault</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66363094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AirbagDrv_D_Actv</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TrayTableDeployStat</w:t>
      </w:r>
    </w:p>
    <w:p w:rsidR="00F26395" w:rsidRDefault="00F26395" w:rsidP="00F26395">
      <w:pPr>
        <w:rPr>
          <w:rFonts w:cs="Arial"/>
        </w:rPr>
      </w:pPr>
      <w:r>
        <w:rPr>
          <w:rFonts w:cs="Arial"/>
        </w:rPr>
        <w:t>Tray Table Deploy status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02121054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TrayTableDeployStat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WorkStateAvailabilityStatus</w:t>
      </w:r>
    </w:p>
    <w:p w:rsidR="00F26395" w:rsidRDefault="00F26395" w:rsidP="00F26395">
      <w:pPr>
        <w:rPr>
          <w:rFonts w:cs="Arial"/>
        </w:rPr>
      </w:pPr>
      <w:r>
        <w:rPr>
          <w:rFonts w:cs="Arial"/>
        </w:rPr>
        <w:lastRenderedPageBreak/>
        <w:t>Work state Availability status to user when the user intends to transit into work mode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97987441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WorkStateAvailabilityStatus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SSW/DttScreenNotification</w:t>
      </w:r>
    </w:p>
    <w:p w:rsidR="00F26395" w:rsidRDefault="00F26395" w:rsidP="00F26395">
      <w:pPr>
        <w:rPr>
          <w:rFonts w:cs="Arial"/>
        </w:rPr>
      </w:pPr>
      <w:r>
        <w:rPr>
          <w:rFonts w:cs="Arial"/>
        </w:rPr>
        <w:t>Feedback for user about the Mode Transition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47961210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SSW/DttScreenNotification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StoredSeatMemoryPositionDrive</w:t>
      </w:r>
    </w:p>
    <w:p w:rsidR="00F26395" w:rsidRDefault="00F26395" w:rsidP="00F26395">
      <w:pPr>
        <w:rPr>
          <w:rFonts w:cs="Arial"/>
        </w:rPr>
      </w:pPr>
      <w:r>
        <w:rPr>
          <w:rFonts w:cs="Arial"/>
        </w:rPr>
        <w:t>Memory position for Driver seat at Drive Mode</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81047649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StoredSeatMemoryPositionDrive</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UserStateSelection</w:t>
      </w:r>
    </w:p>
    <w:p w:rsidR="00F26395" w:rsidRDefault="00F26395" w:rsidP="00F26395">
      <w:pPr>
        <w:rPr>
          <w:rFonts w:cs="Arial"/>
        </w:rPr>
      </w:pPr>
      <w:r>
        <w:rPr>
          <w:rFonts w:cs="Arial"/>
        </w:rPr>
        <w:t>Feedback for User of what he selected</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207785341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UserStateSelection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Personalization settings</w:t>
      </w:r>
    </w:p>
    <w:p w:rsidR="00F26395" w:rsidRDefault="00F26395" w:rsidP="00F26395">
      <w:pPr>
        <w:rPr>
          <w:rFonts w:cs="Arial"/>
        </w:rPr>
      </w:pPr>
      <w:r>
        <w:rPr>
          <w:rFonts w:cs="Arial"/>
        </w:rPr>
        <w:t>User personalization settings for Seat and steering column positions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25519628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Personalization settings</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PrkStat</w:t>
      </w:r>
    </w:p>
    <w:p w:rsidR="00F26395" w:rsidRDefault="00F26395" w:rsidP="00F26395">
      <w:pPr>
        <w:rPr>
          <w:rFonts w:cs="Arial"/>
        </w:rPr>
      </w:pPr>
      <w:r>
        <w:rPr>
          <w:rFonts w:cs="Arial"/>
        </w:rPr>
        <w:t>Vehicle Parking status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97394516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PrkStat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DisplayTrayTableInstructions</w:t>
      </w:r>
    </w:p>
    <w:p w:rsidR="00F26395" w:rsidRDefault="00F26395" w:rsidP="00F26395">
      <w:pPr>
        <w:rPr>
          <w:rFonts w:cs="Arial"/>
        </w:rPr>
      </w:pPr>
      <w:r>
        <w:rPr>
          <w:rFonts w:cs="Arial"/>
        </w:rPr>
        <w:t>Instructions for how to use Tray Table for User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B5433B" w:rsidP="00121C0E">
            <w:pPr>
              <w:rPr>
                <w:rFonts w:eastAsiaTheme="minorHAnsi" w:cs="Arial"/>
                <w:color w:val="000000" w:themeColor="text1"/>
                <w:sz w:val="16"/>
                <w:szCs w:val="16"/>
              </w:rPr>
            </w:pPr>
            <w:sdt>
              <w:sdtPr>
                <w:rPr>
                  <w:rFonts w:cs="Arial"/>
                  <w:sz w:val="16"/>
                  <w:szCs w:val="16"/>
                </w:rPr>
                <w:alias w:val="ASIL"/>
                <w:tag w:val="ASIL"/>
                <w:id w:val="-115776644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DisplayTrayTableInstructions</w:t>
      </w:r>
    </w:p>
    <w:p w:rsidR="00495854" w:rsidRPr="00495854" w:rsidRDefault="00495854" w:rsidP="00495854">
      <w:pPr>
        <w:rPr>
          <w:lang w:val="en-GB"/>
        </w:rPr>
      </w:pPr>
    </w:p>
    <w:p w:rsidR="002B0D09" w:rsidRDefault="002B0D09" w:rsidP="00072314">
      <w:pPr>
        <w:rPr>
          <w:rFonts w:cs="Arial"/>
          <w:color w:val="000000" w:themeColor="text1"/>
        </w:rPr>
      </w:pPr>
    </w:p>
    <w:p w:rsidR="00072314" w:rsidRPr="009E3B7C" w:rsidRDefault="00072314" w:rsidP="00072314">
      <w:pPr>
        <w:pStyle w:val="Heading4"/>
        <w:keepNext w:val="0"/>
        <w:tabs>
          <w:tab w:val="clear" w:pos="900"/>
          <w:tab w:val="left" w:pos="709"/>
        </w:tabs>
        <w:spacing w:before="240"/>
      </w:pPr>
      <w:bookmarkStart w:id="268" w:name="_Toc35000635"/>
      <w:r>
        <w:t>GSDB Signals</w:t>
      </w:r>
      <w:bookmarkEnd w:id="268"/>
    </w:p>
    <w:p w:rsidR="00072314" w:rsidRPr="009E3B7C" w:rsidRDefault="00072314" w:rsidP="00072314">
      <w:pPr>
        <w:rPr>
          <w:rFonts w:cs="Arial"/>
        </w:rPr>
      </w:pPr>
    </w:p>
    <w:p w:rsidR="00050F45" w:rsidRPr="00050F45" w:rsidRDefault="00072314" w:rsidP="00050F45">
      <w:pPr>
        <w:pStyle w:val="Heading4"/>
        <w:keepNext w:val="0"/>
        <w:tabs>
          <w:tab w:val="clear" w:pos="900"/>
          <w:tab w:val="left" w:pos="709"/>
        </w:tabs>
        <w:spacing w:before="240"/>
      </w:pPr>
      <w:bookmarkStart w:id="269" w:name="_Toc35000636"/>
      <w:r>
        <w:t>HW I/Os</w:t>
      </w:r>
      <w:bookmarkEnd w:id="269"/>
    </w:p>
    <w:p w:rsidR="00072314" w:rsidRDefault="00072314" w:rsidP="00072314"/>
    <w:p w:rsidR="00072314" w:rsidRDefault="00072314" w:rsidP="00072314">
      <w:pPr>
        <w:pStyle w:val="Heading4"/>
        <w:keepNext w:val="0"/>
        <w:tabs>
          <w:tab w:val="clear" w:pos="900"/>
          <w:tab w:val="left" w:pos="709"/>
        </w:tabs>
        <w:spacing w:before="240"/>
      </w:pPr>
      <w:bookmarkStart w:id="270" w:name="_Toc35000637"/>
      <w:r>
        <w:t>Diagnostic Interfaces</w:t>
      </w:r>
      <w:bookmarkEnd w:id="270"/>
    </w:p>
    <w:p w:rsidR="00072314" w:rsidRPr="00A7743A" w:rsidRDefault="00072314" w:rsidP="00072314"/>
    <w:p w:rsidR="00072314" w:rsidRDefault="00072314" w:rsidP="00072314">
      <w:pPr>
        <w:pStyle w:val="Heading5"/>
        <w:keepNext w:val="0"/>
        <w:tabs>
          <w:tab w:val="clear" w:pos="900"/>
          <w:tab w:val="left" w:pos="709"/>
        </w:tabs>
        <w:spacing w:before="240"/>
      </w:pPr>
      <w:bookmarkStart w:id="271" w:name="_Toc35000638"/>
      <w:r>
        <w:t>DTCs</w:t>
      </w:r>
      <w:bookmarkEnd w:id="271"/>
    </w:p>
    <w:p w:rsidR="00072314" w:rsidRDefault="00072314" w:rsidP="00072314"/>
    <w:p w:rsidR="00072314" w:rsidRDefault="00072314" w:rsidP="00072314">
      <w:pPr>
        <w:rPr>
          <w:rFonts w:cs="Arial"/>
          <w:color w:val="000000" w:themeColor="text1"/>
        </w:rPr>
      </w:pPr>
      <w:r>
        <w:rPr>
          <w:rFonts w:cs="Arial"/>
          <w:color w:val="000000" w:themeColor="text1"/>
        </w:rPr>
        <w:t>&lt;Some Description of the DTC.</w:t>
      </w:r>
    </w:p>
    <w:p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rsidR="00072314" w:rsidRPr="00AC7603"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Pr="00AC7603"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bl>
    <w:p w:rsidR="00072314" w:rsidRPr="009E3B7C" w:rsidRDefault="00072314" w:rsidP="00072314">
      <w:pPr>
        <w:rPr>
          <w:rFonts w:cs="Arial"/>
          <w:color w:val="000000" w:themeColor="text1"/>
        </w:rPr>
      </w:pPr>
    </w:p>
    <w:p w:rsidR="00072314" w:rsidRDefault="00072314" w:rsidP="00072314">
      <w:pPr>
        <w:pStyle w:val="Heading5"/>
        <w:keepNext w:val="0"/>
        <w:tabs>
          <w:tab w:val="clear" w:pos="900"/>
          <w:tab w:val="left" w:pos="709"/>
        </w:tabs>
        <w:spacing w:before="240"/>
      </w:pPr>
      <w:bookmarkStart w:id="272" w:name="_Toc35000639"/>
      <w:r>
        <w:t>DIDs</w:t>
      </w:r>
      <w:bookmarkEnd w:id="272"/>
    </w:p>
    <w:p w:rsidR="00072314" w:rsidRDefault="00072314" w:rsidP="00072314">
      <w:pPr>
        <w:overflowPunct/>
        <w:autoSpaceDE/>
        <w:autoSpaceDN/>
        <w:adjustRightInd/>
        <w:textAlignment w:val="auto"/>
      </w:pPr>
    </w:p>
    <w:p w:rsidR="00072314" w:rsidRDefault="00072314" w:rsidP="00072314">
      <w:pPr>
        <w:pStyle w:val="Heading3"/>
        <w:keepNext w:val="0"/>
        <w:tabs>
          <w:tab w:val="clear" w:pos="900"/>
          <w:tab w:val="left" w:pos="709"/>
          <w:tab w:val="left" w:pos="851"/>
        </w:tabs>
        <w:spacing w:before="240"/>
      </w:pPr>
      <w:bookmarkStart w:id="273" w:name="_Toc35000640"/>
      <w:r w:rsidRPr="00BC3C56">
        <w:t>Technical Parameters</w:t>
      </w:r>
      <w:bookmarkEnd w:id="273"/>
    </w:p>
    <w:p w:rsidR="00072314" w:rsidRDefault="00072314" w:rsidP="00072314"/>
    <w:p w:rsidR="00072314" w:rsidRDefault="00072314" w:rsidP="00072314">
      <w:pPr>
        <w:pStyle w:val="Heading3"/>
        <w:keepNext w:val="0"/>
        <w:tabs>
          <w:tab w:val="clear" w:pos="900"/>
          <w:tab w:val="left" w:pos="709"/>
          <w:tab w:val="left" w:pos="851"/>
        </w:tabs>
        <w:spacing w:before="240"/>
      </w:pPr>
      <w:bookmarkStart w:id="274" w:name="_Toc35000641"/>
      <w:r>
        <w:t>Mappings</w:t>
      </w:r>
      <w:bookmarkEnd w:id="274"/>
    </w:p>
    <w:p w:rsidR="00072314" w:rsidRDefault="00072314" w:rsidP="00072314">
      <w:pPr>
        <w:overflowPunct/>
        <w:autoSpaceDE/>
        <w:autoSpaceDN/>
        <w:adjustRightInd/>
        <w:textAlignment w:val="auto"/>
      </w:pPr>
    </w:p>
    <w:p w:rsidR="00072314" w:rsidRDefault="00072314" w:rsidP="00072314">
      <w:pPr>
        <w:overflowPunct/>
        <w:autoSpaceDE/>
        <w:autoSpaceDN/>
        <w:adjustRightInd/>
        <w:textAlignment w:val="auto"/>
      </w:pPr>
    </w:p>
    <w:p w:rsidR="00072314" w:rsidRDefault="00072314" w:rsidP="00072314">
      <w:pPr>
        <w:pStyle w:val="Heading3"/>
        <w:keepNext w:val="0"/>
        <w:tabs>
          <w:tab w:val="clear" w:pos="900"/>
          <w:tab w:val="left" w:pos="709"/>
          <w:tab w:val="left" w:pos="851"/>
        </w:tabs>
        <w:spacing w:before="240"/>
        <w:rPr>
          <w:szCs w:val="20"/>
        </w:rPr>
      </w:pPr>
      <w:bookmarkStart w:id="275" w:name="_Toc35000642"/>
      <w:r w:rsidRPr="00BC3C56">
        <w:rPr>
          <w:szCs w:val="20"/>
        </w:rPr>
        <w:t>Technical Interfaces</w:t>
      </w:r>
      <w:bookmarkEnd w:id="275"/>
    </w:p>
    <w:p w:rsidR="00072314" w:rsidRDefault="00072314" w:rsidP="00072314">
      <w:pPr>
        <w:rPr>
          <w:rFonts w:cs="Arial"/>
          <w:color w:val="000000" w:themeColor="text1"/>
        </w:rPr>
      </w:pPr>
    </w:p>
    <w:p w:rsidR="00072314" w:rsidRDefault="00072314" w:rsidP="00072314">
      <w:pPr>
        <w:pStyle w:val="Heading4"/>
        <w:keepNext w:val="0"/>
        <w:tabs>
          <w:tab w:val="clear" w:pos="900"/>
          <w:tab w:val="left" w:pos="709"/>
        </w:tabs>
        <w:spacing w:before="240"/>
      </w:pPr>
      <w:bookmarkStart w:id="276" w:name="_Toc35000643"/>
      <w:r>
        <w:t>AIS Interfaces</w:t>
      </w:r>
      <w:bookmarkEnd w:id="276"/>
    </w:p>
    <w:p w:rsidR="00072314" w:rsidRDefault="00072314" w:rsidP="00072314">
      <w:pPr>
        <w:pStyle w:val="Heading5"/>
        <w:keepNext w:val="0"/>
        <w:tabs>
          <w:tab w:val="clear" w:pos="900"/>
          <w:tab w:val="left" w:pos="709"/>
        </w:tabs>
        <w:spacing w:before="240"/>
      </w:pPr>
      <w:bookmarkStart w:id="277" w:name="_Toc35000644"/>
      <w:r w:rsidRPr="00532AF2">
        <w:t>Publisher Interfaces</w:t>
      </w:r>
      <w:bookmarkEnd w:id="277"/>
    </w:p>
    <w:p w:rsidR="00D42EF4" w:rsidRDefault="00D42EF4" w:rsidP="00D42EF4"/>
    <w:p w:rsidR="00D42EF4" w:rsidRDefault="00D42EF4" w:rsidP="00D42EF4">
      <w:pPr>
        <w:pStyle w:val="VelocityScript"/>
        <w:rPr>
          <w:rFonts w:ascii="Arial" w:hAnsi="Arial" w:cs="Arial"/>
          <w:color w:val="000000" w:themeColor="text1"/>
          <w:sz w:val="16"/>
          <w:szCs w:val="14"/>
          <w:lang w:val="en-US"/>
        </w:rPr>
      </w:pPr>
    </w:p>
    <w:p w:rsidR="00072314" w:rsidRDefault="00072314" w:rsidP="00072314">
      <w:pPr>
        <w:pStyle w:val="Heading5"/>
        <w:keepNext w:val="0"/>
        <w:tabs>
          <w:tab w:val="clear" w:pos="900"/>
          <w:tab w:val="left" w:pos="709"/>
        </w:tabs>
        <w:spacing w:before="240"/>
      </w:pPr>
      <w:bookmarkStart w:id="278" w:name="_Toc35000645"/>
      <w:r w:rsidRPr="00BC3C56">
        <w:t>Subscriber Interfaces</w:t>
      </w:r>
      <w:bookmarkEnd w:id="278"/>
    </w:p>
    <w:p w:rsidR="00D42EF4" w:rsidRDefault="00D42EF4" w:rsidP="00D42EF4"/>
    <w:p w:rsidR="00072314" w:rsidRDefault="00072314" w:rsidP="00072314"/>
    <w:p w:rsidR="00072314" w:rsidRDefault="00072314" w:rsidP="00072314">
      <w:pPr>
        <w:pStyle w:val="Heading4"/>
        <w:keepNext w:val="0"/>
        <w:tabs>
          <w:tab w:val="clear" w:pos="900"/>
          <w:tab w:val="left" w:pos="709"/>
        </w:tabs>
        <w:spacing w:before="240"/>
      </w:pPr>
      <w:bookmarkStart w:id="279" w:name="_Toc35000646"/>
      <w:r>
        <w:t>AUTOSAR Ports</w:t>
      </w:r>
      <w:bookmarkEnd w:id="279"/>
    </w:p>
    <w:p w:rsidR="00072314" w:rsidRDefault="00072314" w:rsidP="00072314">
      <w:pPr>
        <w:pStyle w:val="BlockText"/>
        <w:ind w:left="0" w:firstLine="0"/>
      </w:pPr>
    </w:p>
    <w:p w:rsidR="00072314" w:rsidRDefault="00072314" w:rsidP="00072314">
      <w:pPr>
        <w:pStyle w:val="Heading3"/>
        <w:keepNext w:val="0"/>
        <w:tabs>
          <w:tab w:val="clear" w:pos="900"/>
          <w:tab w:val="left" w:pos="709"/>
          <w:tab w:val="left" w:pos="851"/>
        </w:tabs>
        <w:spacing w:before="240"/>
      </w:pPr>
      <w:bookmarkStart w:id="280" w:name="_Toc35000647"/>
      <w:r>
        <w:t>Messages/APIs</w:t>
      </w:r>
      <w:bookmarkEnd w:id="280"/>
    </w:p>
    <w:p w:rsidR="00072314" w:rsidRPr="00AA48C6" w:rsidRDefault="00072314" w:rsidP="00072314">
      <w:pPr>
        <w:pStyle w:val="Heading4"/>
        <w:keepNext w:val="0"/>
        <w:tabs>
          <w:tab w:val="clear" w:pos="900"/>
          <w:tab w:val="clear" w:pos="992"/>
          <w:tab w:val="left" w:pos="709"/>
          <w:tab w:val="left" w:pos="1134"/>
        </w:tabs>
        <w:spacing w:before="240"/>
      </w:pPr>
      <w:bookmarkStart w:id="281" w:name="_Toc35000648"/>
      <w:r>
        <w:t>CAN Bus “&lt;Bus Name&gt;”</w:t>
      </w:r>
      <w:bookmarkEnd w:id="281"/>
    </w:p>
    <w:p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rsidTr="001D18E6">
        <w:trPr>
          <w:trHeight w:val="166"/>
        </w:trPr>
        <w:tc>
          <w:tcPr>
            <w:tcW w:w="1163"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rsidTr="001D18E6">
        <w:trPr>
          <w:trHeight w:val="233"/>
        </w:trPr>
        <w:tc>
          <w:tcPr>
            <w:tcW w:w="1163" w:type="dxa"/>
            <w:vMerge w:val="restart"/>
          </w:tcPr>
          <w:p w:rsidR="00072314" w:rsidRPr="00427709" w:rsidRDefault="00072314" w:rsidP="001D18E6">
            <w:pPr>
              <w:spacing w:before="100" w:beforeAutospacing="1"/>
              <w:rPr>
                <w:rFonts w:cs="Arial"/>
                <w:color w:val="333333"/>
                <w:sz w:val="14"/>
                <w:szCs w:val="21"/>
                <w:lang w:eastAsia="de-DE"/>
              </w:rPr>
            </w:pPr>
          </w:p>
        </w:tc>
        <w:tc>
          <w:tcPr>
            <w:tcW w:w="1530" w:type="dxa"/>
            <w:vMerge w:val="restart"/>
          </w:tcPr>
          <w:p w:rsidR="00072314" w:rsidRPr="00427709" w:rsidRDefault="00072314" w:rsidP="001D18E6">
            <w:pPr>
              <w:spacing w:before="100" w:beforeAutospacing="1"/>
              <w:rPr>
                <w:rFonts w:cs="Arial"/>
                <w:color w:val="333333"/>
                <w:sz w:val="14"/>
                <w:szCs w:val="21"/>
                <w:lang w:eastAsia="de-DE"/>
              </w:rPr>
            </w:pPr>
          </w:p>
        </w:tc>
        <w:tc>
          <w:tcPr>
            <w:tcW w:w="900" w:type="dxa"/>
            <w:vMerge w:val="restart"/>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val="restart"/>
          </w:tcPr>
          <w:p w:rsidR="00072314" w:rsidRPr="00427709" w:rsidRDefault="00072314" w:rsidP="001D18E6">
            <w:pPr>
              <w:spacing w:before="100" w:beforeAutospacing="1"/>
              <w:rPr>
                <w:color w:val="333333"/>
                <w:sz w:val="14"/>
                <w:szCs w:val="21"/>
                <w:lang w:eastAsia="de-DE"/>
              </w:rPr>
            </w:pPr>
          </w:p>
        </w:tc>
        <w:tc>
          <w:tcPr>
            <w:tcW w:w="1843" w:type="dxa"/>
            <w:vMerge w:val="restart"/>
          </w:tcPr>
          <w:p w:rsidR="00072314" w:rsidRPr="00427709" w:rsidRDefault="00072314" w:rsidP="001D18E6">
            <w:pPr>
              <w:spacing w:before="100" w:beforeAutospacing="1"/>
              <w:rPr>
                <w:rFonts w:cs="Arial"/>
                <w:color w:val="333333"/>
                <w:sz w:val="14"/>
                <w:szCs w:val="21"/>
                <w:lang w:eastAsia="de-DE"/>
              </w:rPr>
            </w:pPr>
          </w:p>
        </w:tc>
      </w:tr>
      <w:tr w:rsidR="00072314" w:rsidRPr="00427709" w:rsidTr="001D18E6">
        <w:trPr>
          <w:trHeight w:val="232"/>
        </w:trPr>
        <w:tc>
          <w:tcPr>
            <w:tcW w:w="1163" w:type="dxa"/>
            <w:vMerge/>
          </w:tcPr>
          <w:p w:rsidR="00072314" w:rsidRPr="00427709" w:rsidRDefault="00072314" w:rsidP="001D18E6">
            <w:pPr>
              <w:spacing w:before="100" w:beforeAutospacing="1"/>
              <w:rPr>
                <w:rFonts w:cs="Arial"/>
                <w:color w:val="333333"/>
                <w:sz w:val="14"/>
                <w:szCs w:val="21"/>
                <w:lang w:eastAsia="de-DE"/>
              </w:rPr>
            </w:pPr>
          </w:p>
        </w:tc>
        <w:tc>
          <w:tcPr>
            <w:tcW w:w="1530" w:type="dxa"/>
            <w:vMerge/>
          </w:tcPr>
          <w:p w:rsidR="00072314" w:rsidRPr="00427709" w:rsidRDefault="00072314" w:rsidP="001D18E6">
            <w:pPr>
              <w:spacing w:before="100" w:beforeAutospacing="1"/>
              <w:rPr>
                <w:rFonts w:cs="Arial"/>
                <w:color w:val="333333"/>
                <w:sz w:val="14"/>
                <w:szCs w:val="21"/>
                <w:lang w:eastAsia="de-DE"/>
              </w:rPr>
            </w:pPr>
          </w:p>
        </w:tc>
        <w:tc>
          <w:tcPr>
            <w:tcW w:w="900" w:type="dxa"/>
            <w:vMerge/>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tcPr>
          <w:p w:rsidR="00072314" w:rsidRPr="00427709" w:rsidRDefault="00072314" w:rsidP="001D18E6">
            <w:pPr>
              <w:spacing w:before="100" w:beforeAutospacing="1"/>
              <w:rPr>
                <w:rFonts w:cs="Arial"/>
                <w:color w:val="333333"/>
                <w:sz w:val="14"/>
                <w:szCs w:val="21"/>
                <w:lang w:eastAsia="de-DE"/>
              </w:rPr>
            </w:pPr>
          </w:p>
        </w:tc>
        <w:tc>
          <w:tcPr>
            <w:tcW w:w="1843" w:type="dxa"/>
            <w:vMerge/>
          </w:tcPr>
          <w:p w:rsidR="00072314" w:rsidRPr="00427709" w:rsidRDefault="00072314" w:rsidP="001D18E6">
            <w:pPr>
              <w:spacing w:before="100" w:beforeAutospacing="1"/>
              <w:rPr>
                <w:rFonts w:cs="Arial"/>
                <w:color w:val="333333"/>
                <w:sz w:val="14"/>
                <w:szCs w:val="21"/>
                <w:lang w:eastAsia="de-DE"/>
              </w:rPr>
            </w:pPr>
          </w:p>
        </w:tc>
      </w:tr>
      <w:tr w:rsidR="00072314" w:rsidRPr="00427709" w:rsidTr="001D18E6">
        <w:trPr>
          <w:trHeight w:val="232"/>
        </w:trPr>
        <w:tc>
          <w:tcPr>
            <w:tcW w:w="1163" w:type="dxa"/>
            <w:vMerge/>
          </w:tcPr>
          <w:p w:rsidR="00072314" w:rsidRPr="00427709" w:rsidRDefault="00072314" w:rsidP="001D18E6">
            <w:pPr>
              <w:spacing w:before="100" w:beforeAutospacing="1"/>
              <w:rPr>
                <w:rFonts w:cs="Arial"/>
                <w:color w:val="333333"/>
                <w:sz w:val="14"/>
                <w:szCs w:val="21"/>
                <w:lang w:eastAsia="de-DE"/>
              </w:rPr>
            </w:pPr>
          </w:p>
        </w:tc>
        <w:tc>
          <w:tcPr>
            <w:tcW w:w="1530" w:type="dxa"/>
            <w:vMerge/>
          </w:tcPr>
          <w:p w:rsidR="00072314" w:rsidRPr="00427709" w:rsidRDefault="00072314" w:rsidP="001D18E6">
            <w:pPr>
              <w:spacing w:before="100" w:beforeAutospacing="1"/>
              <w:rPr>
                <w:rFonts w:cs="Arial"/>
                <w:color w:val="333333"/>
                <w:sz w:val="14"/>
                <w:szCs w:val="21"/>
                <w:lang w:eastAsia="de-DE"/>
              </w:rPr>
            </w:pPr>
          </w:p>
        </w:tc>
        <w:tc>
          <w:tcPr>
            <w:tcW w:w="900" w:type="dxa"/>
            <w:vMerge/>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tcPr>
          <w:p w:rsidR="00072314" w:rsidRPr="00427709" w:rsidRDefault="00072314" w:rsidP="001D18E6">
            <w:pPr>
              <w:spacing w:before="100" w:beforeAutospacing="1"/>
              <w:rPr>
                <w:rFonts w:cs="Arial"/>
                <w:color w:val="333333"/>
                <w:sz w:val="14"/>
                <w:szCs w:val="21"/>
                <w:lang w:eastAsia="de-DE"/>
              </w:rPr>
            </w:pPr>
          </w:p>
        </w:tc>
        <w:tc>
          <w:tcPr>
            <w:tcW w:w="1843" w:type="dxa"/>
            <w:vMerge/>
          </w:tcPr>
          <w:p w:rsidR="00072314" w:rsidRPr="00427709" w:rsidRDefault="00072314" w:rsidP="001D18E6">
            <w:pPr>
              <w:spacing w:before="100" w:beforeAutospacing="1"/>
              <w:rPr>
                <w:rFonts w:cs="Arial"/>
                <w:color w:val="333333"/>
                <w:sz w:val="14"/>
                <w:szCs w:val="21"/>
                <w:lang w:eastAsia="de-DE"/>
              </w:rPr>
            </w:pPr>
          </w:p>
        </w:tc>
      </w:tr>
      <w:tr w:rsidR="00072314" w:rsidRPr="00427709" w:rsidTr="001D18E6">
        <w:trPr>
          <w:trHeight w:val="232"/>
        </w:trPr>
        <w:tc>
          <w:tcPr>
            <w:tcW w:w="1163" w:type="dxa"/>
            <w:vMerge/>
          </w:tcPr>
          <w:p w:rsidR="00072314" w:rsidRPr="00427709" w:rsidRDefault="00072314" w:rsidP="001D18E6">
            <w:pPr>
              <w:spacing w:before="100" w:beforeAutospacing="1"/>
              <w:rPr>
                <w:rFonts w:cs="Arial"/>
                <w:color w:val="333333"/>
                <w:sz w:val="14"/>
                <w:szCs w:val="21"/>
                <w:lang w:eastAsia="de-DE"/>
              </w:rPr>
            </w:pPr>
          </w:p>
        </w:tc>
        <w:tc>
          <w:tcPr>
            <w:tcW w:w="1530" w:type="dxa"/>
            <w:vMerge/>
          </w:tcPr>
          <w:p w:rsidR="00072314" w:rsidRPr="00427709" w:rsidRDefault="00072314" w:rsidP="001D18E6">
            <w:pPr>
              <w:spacing w:before="100" w:beforeAutospacing="1"/>
              <w:rPr>
                <w:rFonts w:cs="Arial"/>
                <w:color w:val="333333"/>
                <w:sz w:val="14"/>
                <w:szCs w:val="21"/>
                <w:lang w:eastAsia="de-DE"/>
              </w:rPr>
            </w:pPr>
          </w:p>
        </w:tc>
        <w:tc>
          <w:tcPr>
            <w:tcW w:w="900" w:type="dxa"/>
            <w:vMerge/>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tcPr>
          <w:p w:rsidR="00072314" w:rsidRPr="00427709" w:rsidRDefault="00072314" w:rsidP="001D18E6">
            <w:pPr>
              <w:spacing w:before="100" w:beforeAutospacing="1"/>
              <w:rPr>
                <w:rFonts w:cs="Arial"/>
                <w:color w:val="333333"/>
                <w:sz w:val="14"/>
                <w:szCs w:val="21"/>
                <w:lang w:eastAsia="de-DE"/>
              </w:rPr>
            </w:pPr>
          </w:p>
        </w:tc>
        <w:tc>
          <w:tcPr>
            <w:tcW w:w="1843" w:type="dxa"/>
            <w:vMerge/>
          </w:tcPr>
          <w:p w:rsidR="00072314" w:rsidRPr="00427709" w:rsidRDefault="00072314" w:rsidP="001D18E6">
            <w:pPr>
              <w:spacing w:before="100" w:beforeAutospacing="1"/>
              <w:rPr>
                <w:rFonts w:cs="Arial"/>
                <w:color w:val="333333"/>
                <w:sz w:val="14"/>
                <w:szCs w:val="21"/>
                <w:lang w:eastAsia="de-DE"/>
              </w:rPr>
            </w:pPr>
          </w:p>
        </w:tc>
      </w:tr>
    </w:tbl>
    <w:p w:rsidR="00072314" w:rsidRPr="00427709" w:rsidRDefault="00072314" w:rsidP="00072314"/>
    <w:p w:rsidR="00072314" w:rsidRPr="00AA48C6" w:rsidRDefault="00072314" w:rsidP="00072314">
      <w:pPr>
        <w:pStyle w:val="Heading4"/>
        <w:keepNext w:val="0"/>
        <w:tabs>
          <w:tab w:val="clear" w:pos="900"/>
          <w:tab w:val="clear" w:pos="992"/>
          <w:tab w:val="left" w:pos="709"/>
          <w:tab w:val="left" w:pos="1134"/>
        </w:tabs>
        <w:spacing w:before="240"/>
      </w:pPr>
      <w:bookmarkStart w:id="282" w:name="_Toc35000649"/>
      <w:r>
        <w:t>LIN Bus “&lt;Bus Name&gt;”</w:t>
      </w:r>
      <w:bookmarkEnd w:id="282"/>
    </w:p>
    <w:p w:rsidR="00072314" w:rsidRDefault="00072314" w:rsidP="00072314"/>
    <w:p w:rsidR="00072314" w:rsidRDefault="00072314" w:rsidP="00072314">
      <w:pPr>
        <w:pStyle w:val="Heading4"/>
        <w:keepNext w:val="0"/>
        <w:tabs>
          <w:tab w:val="clear" w:pos="900"/>
          <w:tab w:val="left" w:pos="709"/>
        </w:tabs>
        <w:spacing w:before="240"/>
      </w:pPr>
      <w:bookmarkStart w:id="283" w:name="_Toc35000650"/>
      <w:bookmarkStart w:id="284" w:name="_Ref22737477"/>
      <w:bookmarkStart w:id="285" w:name="_Ref21531676"/>
      <w:bookmarkStart w:id="286" w:name="_Ref21531342"/>
      <w:bookmarkStart w:id="287" w:name="_Hlk25066769"/>
      <w:r>
        <w:t>AUTOSAR Interfaces</w:t>
      </w:r>
      <w:bookmarkEnd w:id="283"/>
    </w:p>
    <w:p w:rsidR="00072314" w:rsidRPr="00B71712" w:rsidRDefault="00072314" w:rsidP="00072314"/>
    <w:p w:rsidR="00072314" w:rsidRDefault="00072314" w:rsidP="00072314">
      <w:pPr>
        <w:pStyle w:val="Heading4"/>
        <w:keepNext w:val="0"/>
        <w:tabs>
          <w:tab w:val="clear" w:pos="900"/>
          <w:tab w:val="left" w:pos="709"/>
        </w:tabs>
        <w:spacing w:before="240"/>
      </w:pPr>
      <w:bookmarkStart w:id="288" w:name="_Toc35000651"/>
      <w:r>
        <w:t xml:space="preserve">SOA Service </w:t>
      </w:r>
      <w:bookmarkEnd w:id="284"/>
      <w:bookmarkEnd w:id="285"/>
      <w:bookmarkEnd w:id="286"/>
      <w:r>
        <w:t>Contracts</w:t>
      </w:r>
      <w:bookmarkEnd w:id="287"/>
      <w:bookmarkEnd w:id="288"/>
    </w:p>
    <w:p w:rsidR="00072314" w:rsidRDefault="00072314" w:rsidP="00072314">
      <w:pPr>
        <w:rPr>
          <w:rFonts w:cs="Arial"/>
        </w:rPr>
      </w:pPr>
    </w:p>
    <w:p w:rsidR="00072314" w:rsidRDefault="00072314" w:rsidP="00072314">
      <w:pPr>
        <w:rPr>
          <w:rFonts w:cs="Arial"/>
        </w:rPr>
      </w:pPr>
      <w:r>
        <w:rPr>
          <w:rFonts w:cs="Arial"/>
        </w:rPr>
        <w:t>&lt;Service contract purpose/behavior&gt;</w:t>
      </w:r>
    </w:p>
    <w:p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rsidTr="001D18E6">
        <w:trPr>
          <w:trHeight w:val="625"/>
        </w:trPr>
        <w:tc>
          <w:tcPr>
            <w:tcW w:w="1271" w:type="dxa"/>
            <w:shd w:val="clear" w:color="auto" w:fill="D9D9D9" w:themeFill="background1" w:themeFillShade="D9"/>
            <w:hideMark/>
          </w:tcPr>
          <w:p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Content>
            <w:tc>
              <w:tcPr>
                <w:tcW w:w="1271" w:type="dxa"/>
                <w:vMerge w:val="restart"/>
              </w:tcPr>
              <w:p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rsidR="00072314" w:rsidRPr="00C96BC7" w:rsidRDefault="00072314" w:rsidP="001D18E6">
            <w:pPr>
              <w:spacing w:before="100" w:beforeAutospacing="1"/>
              <w:rPr>
                <w:rFonts w:cs="Arial"/>
                <w:color w:val="333333"/>
                <w:szCs w:val="21"/>
                <w:lang w:val="de-DE" w:eastAsia="de-DE"/>
              </w:rPr>
            </w:pPr>
          </w:p>
        </w:tc>
        <w:tc>
          <w:tcPr>
            <w:tcW w:w="2218"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rsidR="00072314" w:rsidRPr="00C96BC7" w:rsidRDefault="00072314" w:rsidP="001D18E6">
            <w:pPr>
              <w:spacing w:before="100" w:beforeAutospacing="1"/>
              <w:rPr>
                <w:rFonts w:cs="Arial"/>
                <w:color w:val="333333"/>
                <w:szCs w:val="21"/>
                <w:lang w:eastAsia="de-DE"/>
              </w:rPr>
            </w:pPr>
          </w:p>
        </w:tc>
      </w:tr>
      <w:tr w:rsidR="00072314" w:rsidRPr="00C0260E" w:rsidTr="001D18E6">
        <w:tc>
          <w:tcPr>
            <w:tcW w:w="1271" w:type="dxa"/>
            <w:vMerge/>
          </w:tcPr>
          <w:p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rsidR="00072314" w:rsidRPr="00C96BC7" w:rsidRDefault="00072314" w:rsidP="001D18E6">
            <w:pPr>
              <w:spacing w:before="150"/>
              <w:rPr>
                <w:rFonts w:cs="Arial"/>
                <w:color w:val="333333"/>
                <w:szCs w:val="21"/>
                <w:lang w:eastAsia="de-DE"/>
              </w:rPr>
            </w:pPr>
          </w:p>
        </w:tc>
        <w:tc>
          <w:tcPr>
            <w:tcW w:w="2218" w:type="dxa"/>
          </w:tcPr>
          <w:p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rsidR="00072314" w:rsidRPr="00C96BC7" w:rsidRDefault="00072314" w:rsidP="001D18E6">
            <w:pPr>
              <w:spacing w:before="100" w:beforeAutospacing="1"/>
              <w:rPr>
                <w:rFonts w:cs="Arial"/>
                <w:color w:val="333333"/>
                <w:szCs w:val="21"/>
                <w:lang w:val="de-DE" w:eastAsia="de-DE"/>
              </w:rPr>
            </w:pPr>
          </w:p>
        </w:tc>
        <w:tc>
          <w:tcPr>
            <w:tcW w:w="2327" w:type="dxa"/>
          </w:tcPr>
          <w:p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rsidTr="001D18E6">
        <w:tc>
          <w:tcPr>
            <w:tcW w:w="1271" w:type="dxa"/>
            <w:vMerge/>
          </w:tcPr>
          <w:p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rsidR="00072314" w:rsidRPr="00C96BC7" w:rsidRDefault="00072314" w:rsidP="001D18E6">
            <w:pPr>
              <w:spacing w:before="150"/>
              <w:rPr>
                <w:rFonts w:cs="Arial"/>
                <w:color w:val="333333"/>
                <w:szCs w:val="21"/>
                <w:lang w:eastAsia="de-DE"/>
              </w:rPr>
            </w:pPr>
          </w:p>
        </w:tc>
        <w:tc>
          <w:tcPr>
            <w:tcW w:w="2218"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rsidR="00072314" w:rsidRPr="00016962" w:rsidRDefault="00072314" w:rsidP="00072314"/>
    <w:p w:rsidR="00072314" w:rsidRPr="00BC3C56" w:rsidRDefault="00072314" w:rsidP="00072314">
      <w:pPr>
        <w:pStyle w:val="Heading3"/>
        <w:keepNext w:val="0"/>
        <w:tabs>
          <w:tab w:val="clear" w:pos="900"/>
          <w:tab w:val="left" w:pos="709"/>
          <w:tab w:val="left" w:pos="851"/>
        </w:tabs>
        <w:spacing w:before="240"/>
      </w:pPr>
      <w:bookmarkStart w:id="289" w:name="_Toc35000652"/>
      <w:r>
        <w:t>Encoding</w:t>
      </w:r>
      <w:r w:rsidRPr="00BC3C56">
        <w:t xml:space="preserve"> Types</w:t>
      </w:r>
      <w:bookmarkEnd w:id="289"/>
    </w:p>
    <w:p w:rsidR="00072314" w:rsidRPr="009E3B7C" w:rsidRDefault="00072314" w:rsidP="00072314">
      <w:pPr>
        <w:rPr>
          <w:rFonts w:cs="Arial"/>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RequestLocomotionInhibitRelease</w:t>
      </w:r>
    </w:p>
    <w:p w:rsidR="00B442FD" w:rsidRDefault="00B442FD" w:rsidP="00B442FD">
      <w:pPr>
        <w:rPr>
          <w:rFonts w:cs="Arial"/>
        </w:rPr>
      </w:pPr>
      <w:r>
        <w:rPr>
          <w:rFonts w:cs="Arial"/>
        </w:rPr>
        <w:t>Request to De Inhibit the Locomotion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RequestLocomotionInhibitRelease</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LocomotionInhibitStatus</w:t>
      </w:r>
    </w:p>
    <w:p w:rsidR="00B442FD" w:rsidRDefault="00B442FD" w:rsidP="00B442FD">
      <w:pPr>
        <w:rPr>
          <w:rFonts w:cs="Arial"/>
        </w:rPr>
      </w:pPr>
      <w:r>
        <w:rPr>
          <w:rFonts w:cs="Arial"/>
        </w:rPr>
        <w:t>Status of the Locomotion Inhibition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DEINHIBTED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LocomotionInhibitStatus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SteeringColumnStatus</w:t>
      </w:r>
    </w:p>
    <w:p w:rsidR="00B442FD" w:rsidRDefault="00B442FD" w:rsidP="00B442FD">
      <w:pPr>
        <w:rPr>
          <w:rFonts w:cs="Arial"/>
        </w:rPr>
      </w:pPr>
      <w:r>
        <w:rPr>
          <w:rFonts w:cs="Arial"/>
        </w:rPr>
        <w:t>Position of the Steering Column provided by the steering column system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OBSTACLE_DETECTED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SteeringColumnStatus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w:t>
      </w:r>
    </w:p>
    <w:p w:rsidR="00B442FD" w:rsidRDefault="00B442FD" w:rsidP="00B442FD">
      <w:pPr>
        <w:rPr>
          <w:rFonts w:cs="Arial"/>
        </w:rPr>
      </w:pPr>
      <w:r>
        <w:rPr>
          <w:rFonts w:cs="Arial"/>
        </w:rPr>
        <w:t xml:space="preserve">Feedback given to HMI </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TrayMoveRequest</w:t>
      </w:r>
    </w:p>
    <w:p w:rsidR="00B442FD" w:rsidRDefault="00B442FD" w:rsidP="00B442FD">
      <w:pPr>
        <w:rPr>
          <w:rFonts w:cs="Arial"/>
        </w:rPr>
      </w:pPr>
      <w:r>
        <w:rPr>
          <w:rFonts w:cs="Arial"/>
        </w:rPr>
        <w:t>Internal Request of Feature Controller to Move Tray Table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lastRenderedPageBreak/>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TrayMoveRequest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MoveSteClmnTelescopeToDrvPos</w:t>
      </w:r>
    </w:p>
    <w:p w:rsidR="00B442FD" w:rsidRDefault="00B442FD" w:rsidP="00B442FD">
      <w:pPr>
        <w:rPr>
          <w:rFonts w:cs="Arial"/>
        </w:rPr>
      </w:pPr>
      <w:r>
        <w:rPr>
          <w:rFonts w:cs="Arial"/>
        </w:rPr>
        <w:t>Command to Move steering Column to Drive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MoveSteClmnTelescopeToDrvPos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CurntSeatPos</w:t>
      </w:r>
    </w:p>
    <w:p w:rsidR="00B442FD" w:rsidRDefault="00B442FD" w:rsidP="00B442FD">
      <w:pPr>
        <w:rPr>
          <w:rFonts w:cs="Arial"/>
        </w:rPr>
      </w:pPr>
      <w:r>
        <w:rPr>
          <w:rFonts w:cs="Arial"/>
        </w:rPr>
        <w:t>Current seat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CurntSeatPos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TrayTableObstructionStat</w:t>
      </w:r>
    </w:p>
    <w:p w:rsidR="00B442FD" w:rsidRDefault="00B442FD" w:rsidP="00B442FD">
      <w:pPr>
        <w:rPr>
          <w:rFonts w:cs="Arial"/>
        </w:rPr>
      </w:pPr>
      <w:r>
        <w:rPr>
          <w:rFonts w:cs="Arial"/>
        </w:rPr>
        <w:t>Tray Table obstruction status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TrayTableObstructionStat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TrayTableCrossCarPos</w:t>
      </w:r>
    </w:p>
    <w:p w:rsidR="00B442FD" w:rsidRDefault="00B442FD" w:rsidP="00B442FD">
      <w:pPr>
        <w:rPr>
          <w:rFonts w:cs="Arial"/>
        </w:rPr>
      </w:pPr>
      <w:r>
        <w:rPr>
          <w:rFonts w:cs="Arial"/>
        </w:rPr>
        <w:t>Tray Table position (+- 12V Signal)</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TrayTableCrossCarPos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SeatPosMoveRq</w:t>
      </w:r>
    </w:p>
    <w:p w:rsidR="00B442FD" w:rsidRDefault="00B442FD" w:rsidP="00B442FD">
      <w:pPr>
        <w:rPr>
          <w:rFonts w:cs="Arial"/>
        </w:rPr>
      </w:pPr>
      <w:r>
        <w:rPr>
          <w:rFonts w:cs="Arial"/>
        </w:rPr>
        <w:t>Request to Move Driver seat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SeatPosMoveRq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StoredColumnPositionWork</w:t>
      </w:r>
    </w:p>
    <w:p w:rsidR="00B442FD" w:rsidRDefault="00B442FD" w:rsidP="00B442FD">
      <w:pPr>
        <w:rPr>
          <w:rFonts w:cs="Arial"/>
        </w:rPr>
      </w:pPr>
      <w:r>
        <w:rPr>
          <w:rFonts w:cs="Arial"/>
        </w:rPr>
        <w:t>Memory position for Steering Column at work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StoredColumnPositionWork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TrayTableForeAftPos</w:t>
      </w:r>
    </w:p>
    <w:p w:rsidR="00B442FD" w:rsidRDefault="00B442FD" w:rsidP="00B442FD">
      <w:pPr>
        <w:rPr>
          <w:rFonts w:cs="Arial"/>
        </w:rPr>
      </w:pPr>
      <w:r>
        <w:rPr>
          <w:rFonts w:cs="Arial"/>
        </w:rPr>
        <w:t>Tray Table Fore Aft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TrayTableForeAftPos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CurrentSeatPosition</w:t>
      </w:r>
    </w:p>
    <w:p w:rsidR="00B442FD" w:rsidRDefault="00B442FD" w:rsidP="00B442FD">
      <w:pPr>
        <w:rPr>
          <w:rFonts w:cs="Arial"/>
        </w:rPr>
      </w:pPr>
      <w:r>
        <w:rPr>
          <w:rFonts w:cs="Arial"/>
        </w:rPr>
        <w:t>Driver seat system sending the information of current seat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CurrentSeatPosition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SteClmnPosRake</w:t>
      </w:r>
    </w:p>
    <w:p w:rsidR="00B442FD" w:rsidRDefault="00B442FD" w:rsidP="00B442FD">
      <w:pPr>
        <w:rPr>
          <w:rFonts w:cs="Arial"/>
        </w:rPr>
      </w:pPr>
      <w:r>
        <w:rPr>
          <w:rFonts w:cs="Arial"/>
        </w:rPr>
        <w:t>Steering Column position in Rake Direction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SteClmnPosRake</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SeatPosition</w:t>
      </w:r>
    </w:p>
    <w:p w:rsidR="00B442FD" w:rsidRDefault="00B442FD" w:rsidP="00B442FD">
      <w:pPr>
        <w:rPr>
          <w:rFonts w:cs="Arial"/>
        </w:rPr>
      </w:pPr>
      <w:r>
        <w:rPr>
          <w:rFonts w:cs="Arial"/>
        </w:rPr>
        <w:t>Current Seat Position from the Driver Seat System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60"/>
        <w:gridCol w:w="3411"/>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AT_WORK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AT_REST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AT_DRIVE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AT_PLAY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FAILED_TO_MOVE_WORK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FAILED_TO_MOVE_REST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FAILED_TO_MOVE_DRIVE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FAILED_TO_MOVE_PLAY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MOVING_TO_WORK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MOVING_TO_REST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MOVING_TO_DRIVE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MOVING_TO_PLAY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SeatPosition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SteeringColumnRakePosition</w:t>
      </w:r>
    </w:p>
    <w:p w:rsidR="00B442FD" w:rsidRDefault="00B442FD" w:rsidP="00B442FD">
      <w:pPr>
        <w:rPr>
          <w:rFonts w:cs="Arial"/>
        </w:rPr>
      </w:pPr>
      <w:r>
        <w:rPr>
          <w:rFonts w:cs="Arial"/>
        </w:rPr>
        <w:t>Steering Column Position in Rake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SteeringColumnRakePosition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UserModeSelection</w:t>
      </w:r>
    </w:p>
    <w:p w:rsidR="00B442FD" w:rsidRDefault="00B442FD" w:rsidP="00B442FD">
      <w:pPr>
        <w:rPr>
          <w:rFonts w:cs="Arial"/>
        </w:rPr>
      </w:pPr>
      <w:r>
        <w:rPr>
          <w:rFonts w:cs="Arial"/>
        </w:rPr>
        <w:t>Mode selection information from User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UserModeSelection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DrvrAirbagDisinhbtRq</w:t>
      </w:r>
    </w:p>
    <w:p w:rsidR="00B442FD" w:rsidRDefault="00B442FD" w:rsidP="00B442FD">
      <w:pPr>
        <w:rPr>
          <w:rFonts w:cs="Arial"/>
        </w:rPr>
      </w:pPr>
      <w:r>
        <w:rPr>
          <w:rFonts w:cs="Arial"/>
        </w:rPr>
        <w:t>Request to De Inhibit the Airbag</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lastRenderedPageBreak/>
        <w:t xml:space="preserve">Table: </w:t>
      </w:r>
      <w:r>
        <w:t xml:space="preserve">Encoding Details of </w:t>
      </w:r>
      <w:r w:rsidRPr="004521EB">
        <w:rPr>
          <w:lang w:val="en-GB"/>
        </w:rPr>
        <w:t>DrvrAirbagDisinhbtRq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VehicleStatusValidity</w:t>
      </w:r>
    </w:p>
    <w:p w:rsidR="00B442FD" w:rsidRDefault="00B442FD" w:rsidP="00B442FD">
      <w:pPr>
        <w:rPr>
          <w:rFonts w:cs="Arial"/>
        </w:rPr>
      </w:pPr>
      <w:r>
        <w:rPr>
          <w:rFonts w:cs="Arial"/>
        </w:rPr>
        <w:t>This is the signal which contains the validity of the Vehicle status before Arbitrating into any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VALID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INVALID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VehicleStatusValidity</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UserInput</w:t>
      </w:r>
    </w:p>
    <w:p w:rsidR="00B442FD" w:rsidRDefault="00B442FD" w:rsidP="00B442FD">
      <w:pPr>
        <w:rPr>
          <w:rFonts w:cs="Arial"/>
        </w:rPr>
      </w:pPr>
      <w:r>
        <w:rPr>
          <w:rFonts w:cs="Arial"/>
        </w:rPr>
        <w:t>Input given by user through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PLAYMODE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RESET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DRIVEMODE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ABORT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UserInput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TrayTableStowCmd</w:t>
      </w:r>
    </w:p>
    <w:p w:rsidR="00B442FD" w:rsidRDefault="00B442FD" w:rsidP="00B442FD">
      <w:pPr>
        <w:rPr>
          <w:rFonts w:cs="Arial"/>
        </w:rPr>
      </w:pPr>
      <w:r>
        <w:rPr>
          <w:rFonts w:cs="Arial"/>
        </w:rPr>
        <w:t>Command signal to Stow Tray</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lastRenderedPageBreak/>
        <w:t xml:space="preserve">Table: </w:t>
      </w:r>
      <w:r>
        <w:t xml:space="preserve">Encoding Details of </w:t>
      </w:r>
      <w:r w:rsidRPr="004521EB">
        <w:rPr>
          <w:lang w:val="en-GB"/>
        </w:rPr>
        <w:t>TrayTableStowCmd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DriveStateAvaiStatus</w:t>
      </w:r>
    </w:p>
    <w:p w:rsidR="00B442FD" w:rsidRDefault="00B442FD" w:rsidP="00B442FD">
      <w:pPr>
        <w:rPr>
          <w:rFonts w:cs="Arial"/>
        </w:rPr>
      </w:pPr>
      <w:r>
        <w:rPr>
          <w:rFonts w:cs="Arial"/>
        </w:rPr>
        <w:t>Drive state Availability status to user when the user intends to transit into Drive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DriveStateAvaiStatus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 Position request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Seat Position 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RestStateAvailabilityStatus</w:t>
      </w:r>
    </w:p>
    <w:p w:rsidR="00B442FD" w:rsidRDefault="00B442FD" w:rsidP="00B442FD">
      <w:pPr>
        <w:rPr>
          <w:rFonts w:cs="Arial"/>
        </w:rPr>
      </w:pPr>
      <w:r>
        <w:rPr>
          <w:rFonts w:cs="Arial"/>
        </w:rPr>
        <w:t>Mode Availability status if user intends to transit to rest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RestStateAvailabilityStatus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UserScreenNotification</w:t>
      </w:r>
    </w:p>
    <w:p w:rsidR="00B442FD" w:rsidRDefault="00B442FD" w:rsidP="00B442FD">
      <w:pPr>
        <w:rPr>
          <w:rFonts w:cs="Arial"/>
        </w:rPr>
      </w:pPr>
      <w:r>
        <w:rPr>
          <w:rFonts w:cs="Arial"/>
        </w:rPr>
        <w:t>Screen notification on HMI for User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UserScreenNotification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TrayStatus</w:t>
      </w:r>
    </w:p>
    <w:p w:rsidR="00B442FD" w:rsidRDefault="00B442FD" w:rsidP="00B442FD">
      <w:pPr>
        <w:rPr>
          <w:rFonts w:cs="Arial"/>
        </w:rPr>
      </w:pPr>
      <w:r>
        <w:rPr>
          <w:rFonts w:cs="Arial"/>
        </w:rPr>
        <w:t>This status is decided and fed by the Feature systems based on Requests and Input feedbacks fed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176"/>
        <w:gridCol w:w="3295"/>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TRAY_STOWED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TRAY_DEPLOYED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NOT_APPLICABLE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TRAY_UNLOCKED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TRAY_FAILED_UNLOCK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OBSTACLE_DETECTED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NO_OBSTACLE_DETECED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LOCKING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UNLOCKING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TrayTableLockStat</w:t>
      </w:r>
    </w:p>
    <w:p w:rsidR="00B442FD" w:rsidRDefault="00B442FD" w:rsidP="00B442FD">
      <w:pPr>
        <w:rPr>
          <w:rFonts w:cs="Arial"/>
        </w:rPr>
      </w:pPr>
      <w:r>
        <w:rPr>
          <w:rFonts w:cs="Arial"/>
        </w:rPr>
        <w:t>Tray Table Lock status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TrayTableLockStat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RetrieveSettings</w:t>
      </w:r>
    </w:p>
    <w:p w:rsidR="00B442FD" w:rsidRDefault="00B442FD" w:rsidP="00B442FD">
      <w:pPr>
        <w:rPr>
          <w:rFonts w:cs="Arial"/>
        </w:rPr>
      </w:pPr>
      <w:r>
        <w:rPr>
          <w:rFonts w:cs="Arial"/>
        </w:rPr>
        <w:t>Driver personalized settings stored by user earlier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RetrieveSettings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CurntClmPos</w:t>
      </w:r>
    </w:p>
    <w:p w:rsidR="00B442FD" w:rsidRDefault="00B442FD" w:rsidP="00B442FD">
      <w:pPr>
        <w:rPr>
          <w:rFonts w:cs="Arial"/>
        </w:rPr>
      </w:pPr>
      <w:r>
        <w:rPr>
          <w:rFonts w:cs="Arial"/>
        </w:rPr>
        <w:t>Current steering Column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CurntClmPos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UserPersonalizationRequest</w:t>
      </w:r>
    </w:p>
    <w:p w:rsidR="00B442FD" w:rsidRDefault="00B442FD" w:rsidP="00B442FD">
      <w:pPr>
        <w:rPr>
          <w:rFonts w:cs="Arial"/>
        </w:rPr>
      </w:pPr>
      <w:r>
        <w:rPr>
          <w:rFonts w:cs="Arial"/>
        </w:rPr>
        <w:t>Driver request of Personalization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UserPersonalizationRequest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StoredColumnPositionRest</w:t>
      </w:r>
    </w:p>
    <w:p w:rsidR="00B442FD" w:rsidRDefault="00B442FD" w:rsidP="00B442FD">
      <w:pPr>
        <w:rPr>
          <w:rFonts w:cs="Arial"/>
        </w:rPr>
      </w:pPr>
      <w:r>
        <w:rPr>
          <w:rFonts w:cs="Arial"/>
        </w:rPr>
        <w:t>Memory position of steering Column in Rest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StoredColumnPositionRest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StoredSeatPosRes</w:t>
      </w:r>
    </w:p>
    <w:p w:rsidR="00B442FD" w:rsidRDefault="00B442FD" w:rsidP="00B442FD">
      <w:pPr>
        <w:rPr>
          <w:rFonts w:cs="Arial"/>
        </w:rPr>
      </w:pPr>
      <w:r>
        <w:rPr>
          <w:rFonts w:cs="Arial"/>
        </w:rPr>
        <w:t>Seat Position status internal signal withing SCMB</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StoredSeatPosRes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TrayLockStatus</w:t>
      </w:r>
    </w:p>
    <w:p w:rsidR="00B442FD" w:rsidRDefault="00B442FD" w:rsidP="00B442FD">
      <w:pPr>
        <w:rPr>
          <w:rFonts w:cs="Arial"/>
        </w:rPr>
      </w:pPr>
      <w:r>
        <w:rPr>
          <w:rFonts w:cs="Arial"/>
        </w:rPr>
        <w:t>Tray lock status is given by Tray Lock sensor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202"/>
        <w:gridCol w:w="3269"/>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TRAY_UNLOCKED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TRAY_FAILED_TO_UNLOCK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TrayLockStatus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TrayTableUnlockCmd</w:t>
      </w:r>
    </w:p>
    <w:p w:rsidR="00B442FD" w:rsidRDefault="00B442FD" w:rsidP="00B442FD">
      <w:pPr>
        <w:rPr>
          <w:rFonts w:cs="Arial"/>
        </w:rPr>
      </w:pPr>
      <w:r>
        <w:rPr>
          <w:rFonts w:cs="Arial"/>
        </w:rPr>
        <w:t>Command signal to Unlock Tray((Pulse -12V Digital signal )</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lastRenderedPageBreak/>
        <w:t xml:space="preserve">Table: </w:t>
      </w:r>
      <w:r>
        <w:t xml:space="preserve">Encoding Details of </w:t>
      </w:r>
      <w:r w:rsidRPr="004521EB">
        <w:rPr>
          <w:lang w:val="en-GB"/>
        </w:rPr>
        <w:t>TrayTableUnlockCmd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TrayTableDeployCmd</w:t>
      </w:r>
    </w:p>
    <w:p w:rsidR="00B442FD" w:rsidRDefault="00B442FD" w:rsidP="00B442FD">
      <w:pPr>
        <w:rPr>
          <w:rFonts w:cs="Arial"/>
        </w:rPr>
      </w:pPr>
      <w:r>
        <w:rPr>
          <w:rFonts w:cs="Arial"/>
        </w:rPr>
        <w:t>Command signal to Deploy Tray</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TrayTableDeployCmd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DriverAirbagInhibitStatus</w:t>
      </w:r>
    </w:p>
    <w:p w:rsidR="00B442FD" w:rsidRDefault="00B442FD" w:rsidP="00B442FD">
      <w:pPr>
        <w:rPr>
          <w:rFonts w:cs="Arial"/>
        </w:rPr>
      </w:pPr>
      <w:r>
        <w:rPr>
          <w:rFonts w:cs="Arial"/>
        </w:rPr>
        <w:t>Status of the Driver Airbag Inhibition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OFF(INHIBITED)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(ON)DEINHIBIT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NotAvailable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Faulty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DriverAirbagInhibitStatus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UserScreenLowSliNotification</w:t>
      </w:r>
    </w:p>
    <w:p w:rsidR="00B442FD" w:rsidRDefault="00B442FD" w:rsidP="00B442FD">
      <w:pPr>
        <w:rPr>
          <w:rFonts w:cs="Arial"/>
        </w:rPr>
      </w:pPr>
      <w:r>
        <w:rPr>
          <w:rFonts w:cs="Arial"/>
        </w:rPr>
        <w:t>Notification on User screen for Low sli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UserScreenLowSliNotification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SteeringColumnStatusInternal</w:t>
      </w:r>
    </w:p>
    <w:p w:rsidR="00B442FD" w:rsidRDefault="00B442FD" w:rsidP="00B442FD">
      <w:pPr>
        <w:rPr>
          <w:rFonts w:cs="Arial"/>
        </w:rPr>
      </w:pPr>
      <w:r>
        <w:rPr>
          <w:rFonts w:cs="Arial"/>
        </w:rPr>
        <w:lastRenderedPageBreak/>
        <w:t>Status of SteeringColumn based on Feature Decisions and current steering Column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349"/>
        <w:gridCol w:w="2122"/>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STEERING_COLUMN_DEPLOYED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STEERING_COLUMN_FAILED_TO_DEPLOY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STEERING_COLUMN_STOWED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STEERING_COLUMN_FAILED_TO_STOW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SteeringColumnStatusInternal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StoredColumnMemoryPositionDrive</w:t>
      </w:r>
    </w:p>
    <w:p w:rsidR="00B442FD" w:rsidRDefault="00B442FD" w:rsidP="00B442FD">
      <w:pPr>
        <w:rPr>
          <w:rFonts w:cs="Arial"/>
        </w:rPr>
      </w:pPr>
      <w:r>
        <w:rPr>
          <w:rFonts w:cs="Arial"/>
        </w:rPr>
        <w:t>Memory of Column memory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StoredColumnMemoryPositionDrive</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StoreSettings</w:t>
      </w:r>
    </w:p>
    <w:p w:rsidR="00B442FD" w:rsidRDefault="00B442FD" w:rsidP="00B442FD">
      <w:pPr>
        <w:rPr>
          <w:rFonts w:cs="Arial"/>
        </w:rPr>
      </w:pPr>
      <w:r>
        <w:rPr>
          <w:rFonts w:cs="Arial"/>
        </w:rPr>
        <w:t>Driver intended settings for personalization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StoreSettings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Tray/MtrLoad/ForceSensor</w:t>
      </w:r>
    </w:p>
    <w:p w:rsidR="00B442FD" w:rsidRDefault="00B442FD" w:rsidP="00B442FD">
      <w:pPr>
        <w:rPr>
          <w:rFonts w:cs="Arial"/>
        </w:rPr>
      </w:pPr>
      <w:r>
        <w:rPr>
          <w:rFonts w:cs="Arial"/>
        </w:rPr>
        <w:t>Tray Load status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Tray/MtrLoad/ForceSensor</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ModeID</w:t>
      </w:r>
    </w:p>
    <w:p w:rsidR="00B442FD" w:rsidRDefault="00B442FD" w:rsidP="00B442FD">
      <w:pPr>
        <w:rPr>
          <w:rFonts w:cs="Arial"/>
        </w:rPr>
      </w:pPr>
      <w:r>
        <w:rPr>
          <w:rFonts w:cs="Arial"/>
        </w:rPr>
        <w:t>Mode which user requested to save the memory positions for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ModeID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CauseOfFailure</w:t>
      </w:r>
    </w:p>
    <w:p w:rsidR="00B442FD" w:rsidRDefault="00B442FD" w:rsidP="00B442FD">
      <w:pPr>
        <w:rPr>
          <w:rFonts w:cs="Arial"/>
        </w:rPr>
      </w:pPr>
      <w:r>
        <w:rPr>
          <w:rFonts w:cs="Arial"/>
        </w:rPr>
        <w:t>Cause for which status is not appropriate in the vehicle to arbitrate the feature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TRAY_ERROR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SC_ERROR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DRIVER_SEAT_ERROR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CauseOfFailure</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SteClmnPosTele</w:t>
      </w:r>
    </w:p>
    <w:p w:rsidR="00B442FD" w:rsidRDefault="00B442FD" w:rsidP="00B442FD">
      <w:pPr>
        <w:rPr>
          <w:rFonts w:cs="Arial"/>
        </w:rPr>
      </w:pPr>
      <w:r>
        <w:rPr>
          <w:rFonts w:cs="Arial"/>
        </w:rPr>
        <w:t>Steering Column position in Tele Direction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lastRenderedPageBreak/>
        <w:t xml:space="preserve">Table: </w:t>
      </w:r>
      <w:r>
        <w:t xml:space="preserve">Encoding Details of </w:t>
      </w:r>
      <w:r w:rsidRPr="004521EB">
        <w:rPr>
          <w:lang w:val="en-GB"/>
        </w:rPr>
        <w:t>SteClmnPosTele</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AirbagDrv_B_RqDactv</w:t>
      </w:r>
    </w:p>
    <w:p w:rsidR="00B442FD" w:rsidRDefault="00B442FD" w:rsidP="00B442FD">
      <w:pPr>
        <w:rPr>
          <w:rFonts w:cs="Arial"/>
        </w:rPr>
      </w:pPr>
      <w:r>
        <w:rPr>
          <w:rFonts w:cs="Arial"/>
        </w:rPr>
        <w:t xml:space="preserve">Request to Inhibit and DeInhibit Airbag </w:t>
      </w:r>
    </w:p>
    <w:p w:rsidR="00B442FD" w:rsidRDefault="00B442FD" w:rsidP="00B442FD">
      <w:pPr>
        <w:rPr>
          <w:rFonts w:cs="Arial"/>
        </w:rPr>
      </w:pPr>
      <w:r>
        <w:rPr>
          <w:rFonts w:cs="Arial"/>
        </w:rPr>
        <w:t>1. Request (AirbagInhbtRq )</w:t>
      </w:r>
    </w:p>
    <w:p w:rsidR="00B442FD" w:rsidRDefault="00B442FD" w:rsidP="00B442FD">
      <w:pPr>
        <w:rPr>
          <w:rFonts w:cs="Arial"/>
        </w:rPr>
      </w:pPr>
      <w:r>
        <w:rPr>
          <w:rFonts w:cs="Arial"/>
        </w:rPr>
        <w:t>2. No Request (DrvrAirbagDisinhbtRq)</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AirbagDrv_B_RqDactv</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StateSelectionSignal</w:t>
      </w:r>
    </w:p>
    <w:p w:rsidR="00B442FD" w:rsidRDefault="00B442FD" w:rsidP="00B442FD">
      <w:pPr>
        <w:rPr>
          <w:rFonts w:cs="Arial"/>
        </w:rPr>
      </w:pPr>
      <w:r>
        <w:rPr>
          <w:rFonts w:cs="Arial"/>
        </w:rPr>
        <w:t>Signal which contains the Mode that User selected after the Vehicle status is Valid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PLAY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ABORT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StateSelectionSignal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ManualOverRideCmd</w:t>
      </w:r>
    </w:p>
    <w:p w:rsidR="00B442FD" w:rsidRDefault="00B442FD" w:rsidP="00B442FD">
      <w:pPr>
        <w:rPr>
          <w:rFonts w:cs="Arial"/>
        </w:rPr>
      </w:pPr>
      <w:r>
        <w:rPr>
          <w:rFonts w:cs="Arial"/>
        </w:rPr>
        <w:t>This is the User Input to Manual Override the Tray Table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ManualOverRideCmd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ModeAcceptenceStatus</w:t>
      </w:r>
    </w:p>
    <w:p w:rsidR="00B442FD" w:rsidRDefault="00B442FD" w:rsidP="00B442FD">
      <w:pPr>
        <w:rPr>
          <w:rFonts w:cs="Arial"/>
        </w:rPr>
      </w:pPr>
      <w:r>
        <w:rPr>
          <w:rFonts w:cs="Arial"/>
        </w:rPr>
        <w:t>This signal contains the information whats not available in the vehicle configuration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167"/>
        <w:gridCol w:w="3304"/>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TRAY_UNAVAILABLE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OTHER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INVALID_VEHICLE_STATUS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DRIVE_MODE_SELECTED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WORK_MODE_SELECTED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REST_MODE_SELECTED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ModeAcceptenceStatus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TrayOverloadStatus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TrayOverloadStatus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LocomotionInhibitStat</w:t>
      </w:r>
    </w:p>
    <w:p w:rsidR="00B442FD" w:rsidRDefault="00B442FD" w:rsidP="00B442FD">
      <w:pPr>
        <w:rPr>
          <w:rFonts w:cs="Arial"/>
        </w:rPr>
      </w:pPr>
      <w:r>
        <w:rPr>
          <w:rFonts w:cs="Arial"/>
        </w:rPr>
        <w:t>Inhibit status of Locomotion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LocomotionInhibitStat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AirbagDrv_D_Actv</w:t>
      </w:r>
    </w:p>
    <w:p w:rsidR="00B442FD" w:rsidRDefault="00B442FD" w:rsidP="00B442FD">
      <w:pPr>
        <w:rPr>
          <w:rFonts w:cs="Arial"/>
        </w:rPr>
      </w:pPr>
      <w:r>
        <w:rPr>
          <w:rFonts w:cs="Arial"/>
        </w:rPr>
        <w:t>Inhibit status of Driver Airbag(AirbagInhbtStat)</w:t>
      </w:r>
    </w:p>
    <w:p w:rsidR="00B442FD" w:rsidRDefault="00B442FD" w:rsidP="00B442FD">
      <w:pPr>
        <w:rPr>
          <w:rFonts w:cs="Arial"/>
        </w:rPr>
      </w:pPr>
      <w:r>
        <w:rPr>
          <w:rFonts w:cs="Arial"/>
        </w:rPr>
        <w:t>1.NotAvailable</w:t>
      </w:r>
    </w:p>
    <w:p w:rsidR="00B442FD" w:rsidRDefault="00B442FD" w:rsidP="00B442FD">
      <w:pPr>
        <w:rPr>
          <w:rFonts w:cs="Arial"/>
        </w:rPr>
      </w:pPr>
      <w:r>
        <w:rPr>
          <w:rFonts w:cs="Arial"/>
        </w:rPr>
        <w:lastRenderedPageBreak/>
        <w:t>2.Off</w:t>
      </w:r>
    </w:p>
    <w:p w:rsidR="00B442FD" w:rsidRDefault="00B442FD" w:rsidP="00B442FD">
      <w:pPr>
        <w:rPr>
          <w:rFonts w:cs="Arial"/>
        </w:rPr>
      </w:pPr>
      <w:r>
        <w:rPr>
          <w:rFonts w:cs="Arial"/>
        </w:rPr>
        <w:t>3.On (Default)</w:t>
      </w:r>
    </w:p>
    <w:p w:rsidR="00B442FD" w:rsidRDefault="00B442FD" w:rsidP="00B442FD">
      <w:pPr>
        <w:rPr>
          <w:rFonts w:cs="Arial"/>
        </w:rPr>
      </w:pPr>
      <w:r>
        <w:rPr>
          <w:rFonts w:cs="Arial"/>
        </w:rPr>
        <w:t>4. Fault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AirbagDrv_D_Actv</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TrayTableDeployStat</w:t>
      </w:r>
    </w:p>
    <w:p w:rsidR="00B442FD" w:rsidRDefault="00B442FD" w:rsidP="00B442FD">
      <w:pPr>
        <w:rPr>
          <w:rFonts w:cs="Arial"/>
        </w:rPr>
      </w:pPr>
      <w:r>
        <w:rPr>
          <w:rFonts w:cs="Arial"/>
        </w:rPr>
        <w:t>Tray Table Deploy status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TrayTableDeployStat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WorkStateAvailabilityStatus</w:t>
      </w:r>
    </w:p>
    <w:p w:rsidR="00B442FD" w:rsidRDefault="00B442FD" w:rsidP="00B442FD">
      <w:pPr>
        <w:rPr>
          <w:rFonts w:cs="Arial"/>
        </w:rPr>
      </w:pPr>
      <w:r>
        <w:rPr>
          <w:rFonts w:cs="Arial"/>
        </w:rPr>
        <w:t>Work state Availability status to user when the user intends to transit into work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WorkStateAvailabilityStatus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Personalization settings</w:t>
      </w:r>
    </w:p>
    <w:p w:rsidR="00B442FD" w:rsidRDefault="00B442FD" w:rsidP="00B442FD">
      <w:pPr>
        <w:rPr>
          <w:rFonts w:cs="Arial"/>
        </w:rPr>
      </w:pPr>
      <w:r>
        <w:rPr>
          <w:rFonts w:cs="Arial"/>
        </w:rPr>
        <w:t>User personalization settings for Seat and steering column positions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Personalization settings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SteeringColumnRequest</w:t>
      </w:r>
    </w:p>
    <w:p w:rsidR="00B442FD" w:rsidRDefault="00B442FD" w:rsidP="00B442FD">
      <w:pPr>
        <w:rPr>
          <w:rFonts w:cs="Arial"/>
        </w:rPr>
      </w:pPr>
      <w:r>
        <w:rPr>
          <w:rFonts w:cs="Arial"/>
        </w:rPr>
        <w:t>Request to Move steering Column with respect to selected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SteeringColumnRequest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DisplayTrayTableInstructions</w:t>
      </w:r>
    </w:p>
    <w:p w:rsidR="00B442FD" w:rsidRDefault="00B442FD" w:rsidP="00B442FD">
      <w:pPr>
        <w:rPr>
          <w:rFonts w:cs="Arial"/>
        </w:rPr>
      </w:pPr>
      <w:r>
        <w:rPr>
          <w:rFonts w:cs="Arial"/>
        </w:rPr>
        <w:t>Instructions for how to use Tray Table for User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DisplayTrayTableInstructions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LearnNotificaiton</w:t>
      </w:r>
    </w:p>
    <w:p w:rsidR="00B442FD" w:rsidRDefault="00B442FD" w:rsidP="00B442FD">
      <w:pPr>
        <w:rPr>
          <w:rFonts w:cs="Arial"/>
        </w:rPr>
      </w:pPr>
      <w:r>
        <w:rPr>
          <w:rFonts w:cs="Arial"/>
        </w:rPr>
        <w:t>Feedback to user about the new positions learned of steering column and tray</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LearnNotificaiton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UserModeSelectionFeedback</w:t>
      </w:r>
    </w:p>
    <w:p w:rsidR="00B442FD" w:rsidRDefault="00B442FD" w:rsidP="00B442FD">
      <w:pPr>
        <w:rPr>
          <w:rFonts w:cs="Arial"/>
        </w:rPr>
      </w:pPr>
      <w:r>
        <w:rPr>
          <w:rFonts w:cs="Arial"/>
        </w:rPr>
        <w:t>Feedback of User selection if tis failed or successfully selected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UserModeSelectionFeedback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UserPersonalizationFeedback</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UserPersonalizationFeedback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UserIn</w:t>
      </w:r>
    </w:p>
    <w:p w:rsidR="00B442FD" w:rsidRDefault="00B442FD" w:rsidP="00B442FD">
      <w:pPr>
        <w:rPr>
          <w:rFonts w:cs="Arial"/>
        </w:rPr>
      </w:pPr>
      <w:r>
        <w:rPr>
          <w:rFonts w:cs="Arial"/>
        </w:rPr>
        <w:t>User Input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UserIn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TrayMoveCommand</w:t>
      </w:r>
    </w:p>
    <w:p w:rsidR="00B442FD" w:rsidRDefault="00B442FD" w:rsidP="00B442FD">
      <w:pPr>
        <w:rPr>
          <w:rFonts w:cs="Arial"/>
        </w:rPr>
      </w:pPr>
      <w:r>
        <w:rPr>
          <w:rFonts w:cs="Arial"/>
        </w:rPr>
        <w:t>Tray Move Command is the command signal which has various Tray Control requests in it.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ABORT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UNLOCK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TrayMoveCommand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SeatMovementStatusInternal</w:t>
      </w:r>
    </w:p>
    <w:p w:rsidR="00B442FD" w:rsidRDefault="00B442FD" w:rsidP="00B442FD">
      <w:pPr>
        <w:rPr>
          <w:rFonts w:cs="Arial"/>
        </w:rPr>
      </w:pPr>
      <w:r>
        <w:rPr>
          <w:rFonts w:cs="Arial"/>
        </w:rPr>
        <w:t>Status of the Seat movement according to the current position and external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80"/>
        <w:gridCol w:w="3491"/>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SEAT_MOVED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SEAT_FAILED_TO_MOVE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SEAT_MOVING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SeatMovementStatusInternal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Ssw/DttStateScreenNotification</w:t>
      </w:r>
    </w:p>
    <w:p w:rsidR="00B442FD" w:rsidRDefault="00B442FD" w:rsidP="00B442FD">
      <w:pPr>
        <w:rPr>
          <w:rFonts w:cs="Arial"/>
        </w:rPr>
      </w:pPr>
      <w:r>
        <w:rPr>
          <w:rFonts w:cs="Arial"/>
        </w:rPr>
        <w:t>signal containing the information to convey on HMI about the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Ssw/DttStateScreenNotification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Drivability Status</w:t>
      </w:r>
    </w:p>
    <w:p w:rsidR="00B442FD" w:rsidRDefault="00B442FD" w:rsidP="00B442FD">
      <w:pPr>
        <w:rPr>
          <w:rFonts w:cs="Arial"/>
        </w:rPr>
      </w:pPr>
      <w:r>
        <w:rPr>
          <w:rFonts w:cs="Arial"/>
        </w:rPr>
        <w:t>The logical signal which validates all systems component status and has the calculated the validity to enter into drive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638"/>
        <w:gridCol w:w="2833"/>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ALLOW_DC_DEINHIBITION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DONT_ALLOW_DC_DEINHIBITION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Drivability 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MoveSteClmTelescopeToSelectedPos</w:t>
      </w:r>
    </w:p>
    <w:p w:rsidR="00B442FD" w:rsidRDefault="00B442FD" w:rsidP="00B442FD">
      <w:pPr>
        <w:rPr>
          <w:rFonts w:cs="Arial"/>
        </w:rPr>
      </w:pPr>
      <w:r>
        <w:rPr>
          <w:rFonts w:cs="Arial"/>
        </w:rPr>
        <w:t>Command to Move steering column to selected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MoveSteClmTelescopeToSelectedPos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StoredSeatMemoryPositonRest</w:t>
      </w:r>
    </w:p>
    <w:p w:rsidR="00B442FD" w:rsidRDefault="00B442FD" w:rsidP="00B442FD">
      <w:pPr>
        <w:rPr>
          <w:rFonts w:cs="Arial"/>
        </w:rPr>
      </w:pPr>
      <w:r>
        <w:rPr>
          <w:rFonts w:cs="Arial"/>
        </w:rPr>
        <w:t>Memory position for Driver seat at Rest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StoredSeatMemoryPositonRest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FeatStateSelCmd</w:t>
      </w:r>
    </w:p>
    <w:p w:rsidR="00B442FD" w:rsidRDefault="00B442FD" w:rsidP="00B442FD">
      <w:pPr>
        <w:rPr>
          <w:rFonts w:cs="Arial"/>
        </w:rPr>
      </w:pPr>
      <w:r>
        <w:rPr>
          <w:rFonts w:cs="Arial"/>
        </w:rPr>
        <w:t>State Selection signal / Feature state selection command is the data of what mode user selected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FeatStateSelCmd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SeatPosMoveCmd</w:t>
      </w:r>
    </w:p>
    <w:p w:rsidR="00B442FD" w:rsidRDefault="00B442FD" w:rsidP="00B442FD">
      <w:pPr>
        <w:rPr>
          <w:rFonts w:cs="Arial"/>
        </w:rPr>
      </w:pPr>
      <w:r>
        <w:rPr>
          <w:rFonts w:cs="Arial"/>
        </w:rPr>
        <w:lastRenderedPageBreak/>
        <w:t>Signal to Move seat with respect to the mode selected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SeatPosMoveCmd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RequestLocomotionInhibit</w:t>
      </w:r>
    </w:p>
    <w:p w:rsidR="00B442FD" w:rsidRDefault="00B442FD" w:rsidP="00B442FD">
      <w:pPr>
        <w:rPr>
          <w:rFonts w:cs="Arial"/>
        </w:rPr>
      </w:pPr>
      <w:r>
        <w:rPr>
          <w:rFonts w:cs="Arial"/>
        </w:rPr>
        <w:t>Request to Inhibit the Locomotion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RequestLocomotionInhibit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CmdSteClmnRakeToDrvPos</w:t>
      </w:r>
    </w:p>
    <w:p w:rsidR="00B442FD" w:rsidRDefault="00B442FD" w:rsidP="00B442FD">
      <w:pPr>
        <w:rPr>
          <w:rFonts w:cs="Arial"/>
        </w:rPr>
      </w:pPr>
      <w:r>
        <w:rPr>
          <w:rFonts w:cs="Arial"/>
        </w:rPr>
        <w:t>Command to Move steering Column to Drive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CmdSteClmnRakeToDrvPos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TrayObstructionStatus</w:t>
      </w:r>
    </w:p>
    <w:p w:rsidR="00B442FD" w:rsidRDefault="00B442FD" w:rsidP="00B442FD">
      <w:pPr>
        <w:rPr>
          <w:rFonts w:cs="Arial"/>
        </w:rPr>
      </w:pPr>
      <w:r>
        <w:rPr>
          <w:rFonts w:cs="Arial"/>
        </w:rPr>
        <w:t>Status of any obstacles present on the Work Surface /Tray</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602"/>
        <w:gridCol w:w="2869"/>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OBSTACLE_DETECTED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NO_OBSTACLE_DETECTED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FAILED_TO_DETECT_OBSTACLE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TrayObstructionStatus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 and Profile Status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Seat and Profile 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ModeTransitionFeedback</w:t>
      </w:r>
    </w:p>
    <w:p w:rsidR="00B442FD" w:rsidRDefault="00B442FD" w:rsidP="00B442FD">
      <w:pPr>
        <w:rPr>
          <w:rFonts w:cs="Arial"/>
        </w:rPr>
      </w:pPr>
      <w:r>
        <w:rPr>
          <w:rFonts w:cs="Arial"/>
        </w:rPr>
        <w:t>Feature Mode transition feedback for user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ModeTransitionFeedback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DriverAirbagRequest</w:t>
      </w:r>
    </w:p>
    <w:p w:rsidR="00B442FD" w:rsidRDefault="00B442FD" w:rsidP="00B442FD">
      <w:pPr>
        <w:rPr>
          <w:rFonts w:cs="Arial"/>
        </w:rPr>
      </w:pPr>
      <w:r>
        <w:rPr>
          <w:rFonts w:cs="Arial"/>
        </w:rPr>
        <w:t>Request sent to the Driver Airbag system / Passive Restraint System for either Inhibit or Deinhibit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607"/>
        <w:gridCol w:w="1864"/>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Request(INHIBIT_DRIVER_AIRBAG_REQUEST)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No_Request (DEINHIBIT_DRIVER_AIRBAG_REQUEST)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DriverAirbagRequest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SteeringColumnTelePosition</w:t>
      </w:r>
    </w:p>
    <w:p w:rsidR="00B442FD" w:rsidRDefault="00B442FD" w:rsidP="00B442FD">
      <w:pPr>
        <w:rPr>
          <w:rFonts w:cs="Arial"/>
        </w:rPr>
      </w:pPr>
      <w:r>
        <w:rPr>
          <w:rFonts w:cs="Arial"/>
        </w:rPr>
        <w:lastRenderedPageBreak/>
        <w:t>Steering Column Position in Tele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SteeringColumnTelePosition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CmdSteClmnRakeToSelectedPos</w:t>
      </w:r>
    </w:p>
    <w:p w:rsidR="00B442FD" w:rsidRDefault="00B442FD" w:rsidP="00B442FD">
      <w:pPr>
        <w:rPr>
          <w:rFonts w:cs="Arial"/>
        </w:rPr>
      </w:pPr>
      <w:r>
        <w:rPr>
          <w:rFonts w:cs="Arial"/>
        </w:rPr>
        <w:t>Command to Move steering Column to Selected Position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CmdSteClmnRakeToSelectedPos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HMIInsWar</w:t>
      </w:r>
    </w:p>
    <w:p w:rsidR="00B442FD" w:rsidRDefault="00B442FD" w:rsidP="00B442FD">
      <w:pPr>
        <w:rPr>
          <w:rFonts w:cs="Arial"/>
        </w:rPr>
      </w:pPr>
      <w:r>
        <w:rPr>
          <w:rFonts w:cs="Arial"/>
        </w:rPr>
        <w:t>HMI Instructions to Stow and Warning display if Tray is not pushed in properly</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HMIInsWar</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VehicleConfig</w:t>
      </w:r>
    </w:p>
    <w:p w:rsidR="00B442FD" w:rsidRDefault="00B442FD" w:rsidP="00B442FD">
      <w:pPr>
        <w:rPr>
          <w:rFonts w:cs="Arial"/>
        </w:rPr>
      </w:pPr>
      <w:r>
        <w:rPr>
          <w:rFonts w:cs="Arial"/>
        </w:rPr>
        <w:t>Configuration of the Feature and Vehicle Specific</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VehicleConfig</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StoredColumnPositionStatus</w:t>
      </w:r>
    </w:p>
    <w:p w:rsidR="00B442FD" w:rsidRDefault="00B442FD" w:rsidP="00B442FD">
      <w:pPr>
        <w:rPr>
          <w:rFonts w:cs="Arial"/>
        </w:rPr>
      </w:pPr>
      <w:r>
        <w:rPr>
          <w:rFonts w:cs="Arial"/>
        </w:rPr>
        <w:t>Status of storing Memory position for Steering Column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StoredColumnPositionStatus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Ssw/DttStateStat</w:t>
      </w:r>
    </w:p>
    <w:p w:rsidR="00B442FD" w:rsidRDefault="00B442FD" w:rsidP="00B442FD">
      <w:pPr>
        <w:rPr>
          <w:rFonts w:cs="Arial"/>
        </w:rPr>
      </w:pPr>
      <w:r>
        <w:rPr>
          <w:rFonts w:cs="Arial"/>
        </w:rPr>
        <w:t>Current state of Feature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Ssw/DttStateStat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Lock Vs Unlock </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 xml:space="preserve">Lock Vs Unlock </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Veh_V_ActlBrk</w:t>
      </w:r>
    </w:p>
    <w:p w:rsidR="00B442FD" w:rsidRDefault="00B442FD" w:rsidP="00B442FD">
      <w:pPr>
        <w:rPr>
          <w:rFonts w:cs="Arial"/>
        </w:rPr>
      </w:pPr>
      <w:r>
        <w:rPr>
          <w:rFonts w:cs="Arial"/>
        </w:rPr>
        <w:t>Vehicle Velocity as seen by the brake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Veh_V_ActlBrk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LocomotionRequest</w:t>
      </w:r>
    </w:p>
    <w:p w:rsidR="00B442FD" w:rsidRDefault="00B442FD" w:rsidP="00B442FD">
      <w:pPr>
        <w:rPr>
          <w:rFonts w:cs="Arial"/>
        </w:rPr>
      </w:pPr>
      <w:r>
        <w:rPr>
          <w:rFonts w:cs="Arial"/>
        </w:rPr>
        <w:t>Request to Powertrain / Locomotion to Inhibit /Deinhibit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69"/>
        <w:gridCol w:w="2602"/>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INHIBIT_LOCOMOTION_REQUEST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DEINHIBIT_LOCOMOTION_REQUEST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LocomotionRequest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InhibitStatus</w:t>
      </w:r>
    </w:p>
    <w:p w:rsidR="00B442FD" w:rsidRDefault="00B442FD" w:rsidP="00B442FD">
      <w:pPr>
        <w:rPr>
          <w:rFonts w:cs="Arial"/>
        </w:rPr>
      </w:pPr>
      <w:r>
        <w:rPr>
          <w:rFonts w:cs="Arial"/>
        </w:rPr>
        <w:t>Inhibit status of driver control which is verified by the feature systems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113"/>
        <w:gridCol w:w="3358"/>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DC_INHIBITED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DC_FAILED_TO_INHIBIT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DC_DEINHIBITED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DC_FAILED_TO_DEINHIBIT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InhibitStatus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InhbtStat</w:t>
      </w:r>
    </w:p>
    <w:p w:rsidR="00B442FD" w:rsidRDefault="00B442FD" w:rsidP="00B442FD">
      <w:pPr>
        <w:rPr>
          <w:rFonts w:cs="Arial"/>
        </w:rPr>
      </w:pPr>
      <w:r>
        <w:rPr>
          <w:rFonts w:cs="Arial"/>
        </w:rPr>
        <w:t>Inhibit status after Locomotion status and Driver Airbag Inhibit status verified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InhbtStat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Termination Signal</w:t>
      </w:r>
    </w:p>
    <w:p w:rsidR="00B442FD" w:rsidRDefault="00B442FD" w:rsidP="00B442FD">
      <w:pPr>
        <w:rPr>
          <w:rFonts w:cs="Arial"/>
        </w:rPr>
      </w:pPr>
      <w:r>
        <w:rPr>
          <w:rFonts w:cs="Arial"/>
        </w:rPr>
        <w:t>Logical signal for termination of Mode Arbitration when system did not act according to requests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Termination Signal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BattStateOfChrg</w:t>
      </w:r>
    </w:p>
    <w:p w:rsidR="00B442FD" w:rsidRDefault="00B442FD" w:rsidP="00B442FD">
      <w:pPr>
        <w:rPr>
          <w:rFonts w:cs="Arial"/>
        </w:rPr>
      </w:pPr>
      <w:r>
        <w:rPr>
          <w:rFonts w:cs="Arial"/>
        </w:rPr>
        <w:t>Battery state of Charge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BattStateOfChrg</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BSBattSOC</w:t>
      </w:r>
    </w:p>
    <w:p w:rsidR="00B442FD" w:rsidRDefault="00B442FD" w:rsidP="00B442FD">
      <w:pPr>
        <w:rPr>
          <w:rFonts w:cs="Arial"/>
        </w:rPr>
      </w:pPr>
      <w:r>
        <w:rPr>
          <w:rFonts w:cs="Arial"/>
        </w:rPr>
        <w:t>High Voltage Battery state of charge ( A signal to be determined)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BSBattSOC</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StoredSeatMemoryPositionWork</w:t>
      </w:r>
    </w:p>
    <w:p w:rsidR="00B442FD" w:rsidRDefault="00B442FD" w:rsidP="00B442FD">
      <w:pPr>
        <w:rPr>
          <w:rFonts w:cs="Arial"/>
        </w:rPr>
      </w:pPr>
      <w:r>
        <w:rPr>
          <w:rFonts w:cs="Arial"/>
        </w:rPr>
        <w:t>Memory position for Driver seat at Work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StoredSeatMemoryPositionWork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TrayTableLockCmd</w:t>
      </w:r>
    </w:p>
    <w:p w:rsidR="00B442FD" w:rsidRDefault="00B442FD" w:rsidP="00B442FD">
      <w:pPr>
        <w:rPr>
          <w:rFonts w:cs="Arial"/>
        </w:rPr>
      </w:pPr>
      <w:r>
        <w:rPr>
          <w:rFonts w:cs="Arial"/>
        </w:rPr>
        <w:t>Command signal to Lock Tray (Pulse +12V Digital signal )</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TrayTableLockCmd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TrayPostionStatus</w:t>
      </w:r>
    </w:p>
    <w:p w:rsidR="00B442FD" w:rsidRDefault="00B442FD" w:rsidP="00B442FD">
      <w:pPr>
        <w:rPr>
          <w:rFonts w:cs="Arial"/>
        </w:rPr>
      </w:pPr>
      <w:r>
        <w:rPr>
          <w:rFonts w:cs="Arial"/>
        </w:rPr>
        <w:t>Tray Position status is the feedback for Tray position given by Tray position Sensor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DEPLOYED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STOWED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FAILED_TO_DEPLOY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FAILED_TO_STOW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IN_MOTION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TrayPostionStatus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SeatMovementRequest</w:t>
      </w:r>
    </w:p>
    <w:p w:rsidR="00B442FD" w:rsidRDefault="00B442FD" w:rsidP="00B442FD">
      <w:pPr>
        <w:rPr>
          <w:rFonts w:cs="Arial"/>
        </w:rPr>
      </w:pPr>
      <w:r>
        <w:rPr>
          <w:rFonts w:cs="Arial"/>
        </w:rPr>
        <w:t>Command to Move seat which goes to the Driver seat System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lastRenderedPageBreak/>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SeatMovementRequest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TrayMotorLoad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TrayMotorLoad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StateOfFeature</w:t>
      </w:r>
    </w:p>
    <w:p w:rsidR="00B442FD" w:rsidRDefault="00B442FD" w:rsidP="00B442FD">
      <w:pPr>
        <w:rPr>
          <w:rFonts w:cs="Arial"/>
        </w:rPr>
      </w:pPr>
      <w:r>
        <w:rPr>
          <w:rFonts w:cs="Arial"/>
        </w:rPr>
        <w:t>Current state of Feature and other warnings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3909"/>
        <w:gridCol w:w="1562"/>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WORK_STATE_ENTERED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FAILED_TO_ENTER_WORK_STATE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REST_STATE_ENTERED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FAILED_TO_ENTER_REST_STATE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PLAY_STATE_ENTERED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FAILED_TO_ENTER_PLAY_STATE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DRIVE_STATE_ENTERED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FAILED_TO_ENTER_DRIVE_STATE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REQUESTED_MODE_ARBITRATION_TERMINATED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REQUESTED_MODE_NOT_AVAILABLE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191131" w:rsidRDefault="00191131"/>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StateOfFeature</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VehicleStatus </w:t>
      </w:r>
    </w:p>
    <w:p w:rsidR="00B442FD" w:rsidRDefault="00B442FD" w:rsidP="00B442FD">
      <w:pPr>
        <w:rPr>
          <w:rFonts w:cs="Arial"/>
        </w:rPr>
      </w:pPr>
      <w:r>
        <w:rPr>
          <w:rFonts w:cs="Arial"/>
        </w:rPr>
        <w:lastRenderedPageBreak/>
        <w:t>This Signal is the collectivity approval signal which includes Parking status, battery state of charge and Vehicle Speed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 xml:space="preserve">VehicleStatus </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SSW/DttScreenNotification</w:t>
      </w:r>
    </w:p>
    <w:p w:rsidR="00B442FD" w:rsidRDefault="00B442FD" w:rsidP="00B442FD">
      <w:pPr>
        <w:rPr>
          <w:rFonts w:cs="Arial"/>
        </w:rPr>
      </w:pPr>
      <w:r>
        <w:rPr>
          <w:rFonts w:cs="Arial"/>
        </w:rPr>
        <w:t>Feedback for user about the Mode Transition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SSW/DttScreenNotification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UserStateSelection</w:t>
      </w:r>
    </w:p>
    <w:p w:rsidR="00B442FD" w:rsidRDefault="00B442FD" w:rsidP="00B442FD">
      <w:pPr>
        <w:rPr>
          <w:rFonts w:cs="Arial"/>
        </w:rPr>
      </w:pPr>
      <w:r>
        <w:rPr>
          <w:rFonts w:cs="Arial"/>
        </w:rPr>
        <w:t>Feedback for User of what he selected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UserStateSelection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StoredSeatMemoryPositionDrive</w:t>
      </w:r>
    </w:p>
    <w:p w:rsidR="00B442FD" w:rsidRDefault="00B442FD" w:rsidP="00B442FD">
      <w:pPr>
        <w:rPr>
          <w:rFonts w:cs="Arial"/>
        </w:rPr>
      </w:pPr>
      <w:r>
        <w:rPr>
          <w:rFonts w:cs="Arial"/>
        </w:rPr>
        <w:t>Memory position for Driver seat at Drive Mode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StoredSeatMemoryPositionDrive</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PrkStat</w:t>
      </w:r>
    </w:p>
    <w:p w:rsidR="00B442FD" w:rsidRDefault="00B442FD" w:rsidP="00B442FD">
      <w:pPr>
        <w:rPr>
          <w:rFonts w:cs="Arial"/>
        </w:rPr>
      </w:pPr>
      <w:r>
        <w:rPr>
          <w:rFonts w:cs="Arial"/>
        </w:rPr>
        <w:t>Vehicle Parking status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PrkStat</w:t>
      </w:r>
    </w:p>
    <w:p w:rsidR="00495854" w:rsidRPr="00495854" w:rsidRDefault="00495854" w:rsidP="00495854">
      <w:pPr>
        <w:rPr>
          <w:lang w:val="en-GB"/>
        </w:rPr>
      </w:pPr>
    </w:p>
    <w:p w:rsidR="00756360" w:rsidRDefault="00756360" w:rsidP="00756360">
      <w:pPr>
        <w:rPr>
          <w:rFonts w:cs="Arial"/>
          <w:bCs/>
          <w:color w:val="7030A0"/>
        </w:rPr>
      </w:pPr>
    </w:p>
    <w:p w:rsidR="00072314" w:rsidRDefault="00072314" w:rsidP="00072314">
      <w:pPr>
        <w:overflowPunct/>
        <w:autoSpaceDE/>
        <w:autoSpaceDN/>
        <w:adjustRightInd/>
        <w:textAlignment w:val="auto"/>
        <w:rPr>
          <w:rFonts w:cs="Arial"/>
        </w:rPr>
      </w:pPr>
      <w:r>
        <w:rPr>
          <w:rFonts w:cs="Arial"/>
        </w:rPr>
        <w:br w:type="page"/>
      </w:r>
    </w:p>
    <w:p w:rsidR="000B5CA1" w:rsidRPr="00BC3C56" w:rsidRDefault="002A7D5B" w:rsidP="000B5CA1">
      <w:pPr>
        <w:pStyle w:val="Heading3"/>
        <w:keepNext w:val="0"/>
        <w:tabs>
          <w:tab w:val="clear" w:pos="900"/>
          <w:tab w:val="left" w:pos="709"/>
          <w:tab w:val="left" w:pos="851"/>
        </w:tabs>
        <w:spacing w:before="240"/>
      </w:pPr>
      <w:r>
        <w:lastRenderedPageBreak/>
        <w:t xml:space="preserve">Technology </w:t>
      </w:r>
      <w:r w:rsidR="000B5CA1">
        <w:t>State Machines</w:t>
      </w:r>
    </w:p>
    <w:p w:rsidR="00072314" w:rsidRDefault="00072314" w:rsidP="00072314">
      <w:pPr>
        <w:rPr>
          <w:rFonts w:cs="Arial"/>
        </w:rPr>
      </w:pPr>
    </w:p>
    <w:p w:rsidR="000B5CA1" w:rsidRDefault="000B5CA1" w:rsidP="000B5CA1">
      <w:pPr>
        <w:rPr>
          <w:highlight w:val="green"/>
        </w:rPr>
      </w:pPr>
    </w:p>
    <w:p w:rsidR="000B5CA1" w:rsidRDefault="000B5CA1" w:rsidP="00072314">
      <w:pPr>
        <w:rPr>
          <w:rFonts w:cs="Arial"/>
        </w:rPr>
      </w:pPr>
    </w:p>
    <w:p w:rsidR="00072314" w:rsidRPr="00A56C52" w:rsidRDefault="00072314" w:rsidP="00072314">
      <w:pPr>
        <w:spacing w:before="1440"/>
        <w:jc w:val="center"/>
        <w:rPr>
          <w:sz w:val="32"/>
        </w:rPr>
      </w:pPr>
      <w:r w:rsidRPr="00A56C52">
        <w:rPr>
          <w:sz w:val="32"/>
        </w:rPr>
        <w:t>Document ends here.</w:t>
      </w:r>
      <w:bookmarkEnd w:id="7"/>
      <w:bookmarkEnd w:id="8"/>
    </w:p>
    <w:p w:rsidR="00072314" w:rsidRDefault="00072314" w:rsidP="00072314">
      <w:pPr>
        <w:pStyle w:val="Heading1"/>
        <w:numPr>
          <w:ilvl w:val="0"/>
          <w:numId w:val="0"/>
        </w:numPr>
      </w:pPr>
    </w:p>
    <w:sectPr w:rsidR="00072314" w:rsidSect="00300356">
      <w:headerReference w:type="default" r:id="rId185"/>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4639" w:rsidRDefault="00E94639">
      <w:r>
        <w:separator/>
      </w:r>
    </w:p>
    <w:p w:rsidR="00E94639" w:rsidRDefault="00E94639"/>
  </w:endnote>
  <w:endnote w:type="continuationSeparator" w:id="0">
    <w:p w:rsidR="00E94639" w:rsidRDefault="00E94639">
      <w:r>
        <w:continuationSeparator/>
      </w:r>
    </w:p>
    <w:p w:rsidR="00E94639" w:rsidRDefault="00E94639"/>
  </w:endnote>
  <w:endnote w:type="continuationNotice" w:id="1">
    <w:p w:rsidR="00E94639" w:rsidRDefault="00E946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3B" w:rsidRPr="004D7C06" w:rsidRDefault="00B5433B"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rsidR="00B5433B" w:rsidRPr="004D7C06" w:rsidRDefault="00B5433B"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rsidR="00B5433B" w:rsidRPr="00A160D7" w:rsidRDefault="00B5433B"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4639" w:rsidRDefault="00E94639">
      <w:r>
        <w:separator/>
      </w:r>
    </w:p>
    <w:p w:rsidR="00E94639" w:rsidRDefault="00E94639"/>
  </w:footnote>
  <w:footnote w:type="continuationSeparator" w:id="0">
    <w:p w:rsidR="00E94639" w:rsidRDefault="00E94639">
      <w:r>
        <w:continuationSeparator/>
      </w:r>
    </w:p>
    <w:p w:rsidR="00E94639" w:rsidRDefault="00E94639"/>
  </w:footnote>
  <w:footnote w:type="continuationNotice" w:id="1">
    <w:p w:rsidR="00E94639" w:rsidRDefault="00E946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3B" w:rsidRDefault="00B5433B"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rsidR="00B5433B" w:rsidRDefault="00B5433B"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3B" w:rsidRPr="00A22B00" w:rsidRDefault="00B5433B"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rsidR="00B5433B" w:rsidRPr="00A22B00" w:rsidRDefault="00B5433B"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3B" w:rsidRPr="00F0286B" w:rsidRDefault="00B5433B"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rsidR="00B5433B" w:rsidRPr="00F0286B" w:rsidRDefault="00B5433B" w:rsidP="00F0286B">
    <w:pPr>
      <w:jc w:val="center"/>
      <w:rPr>
        <w:rFonts w:cs="Arial"/>
        <w:b/>
        <w:sz w:val="28"/>
        <w:szCs w:val="28"/>
      </w:rPr>
    </w:pPr>
    <w:r>
      <w:rPr>
        <w:rFonts w:cs="Arial"/>
        <w:sz w:val="28"/>
        <w:szCs w:val="28"/>
      </w:rPr>
      <w:t>F002870-Stowable Steering Wheel-vgajjela</w:t>
    </w:r>
  </w:p>
  <w:p w:rsidR="00B5433B" w:rsidRPr="001F16A4" w:rsidRDefault="00B5433B" w:rsidP="0008696C">
    <w:pPr>
      <w:pBdr>
        <w:bottom w:val="single" w:sz="4" w:space="1" w:color="auto"/>
      </w:pBdr>
      <w:rPr>
        <w:rFonts w:cs="Arial"/>
      </w:rPr>
    </w:pPr>
  </w:p>
  <w:p w:rsidR="00B5433B" w:rsidRPr="00F96466" w:rsidRDefault="00B5433B"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3"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2"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8"/>
  </w:num>
  <w:num w:numId="6">
    <w:abstractNumId w:val="34"/>
  </w:num>
  <w:num w:numId="7">
    <w:abstractNumId w:val="42"/>
  </w:num>
  <w:num w:numId="8">
    <w:abstractNumId w:val="16"/>
  </w:num>
  <w:num w:numId="9">
    <w:abstractNumId w:val="32"/>
  </w:num>
  <w:num w:numId="10">
    <w:abstractNumId w:val="6"/>
  </w:num>
  <w:num w:numId="11">
    <w:abstractNumId w:val="2"/>
  </w:num>
  <w:num w:numId="12">
    <w:abstractNumId w:val="8"/>
  </w:num>
  <w:num w:numId="13">
    <w:abstractNumId w:val="38"/>
  </w:num>
  <w:num w:numId="14">
    <w:abstractNumId w:val="38"/>
  </w:num>
  <w:num w:numId="15">
    <w:abstractNumId w:val="38"/>
  </w:num>
  <w:num w:numId="16">
    <w:abstractNumId w:val="14"/>
  </w:num>
  <w:num w:numId="17">
    <w:abstractNumId w:val="13"/>
  </w:num>
  <w:num w:numId="18">
    <w:abstractNumId w:val="36"/>
  </w:num>
  <w:num w:numId="19">
    <w:abstractNumId w:val="25"/>
  </w:num>
  <w:num w:numId="20">
    <w:abstractNumId w:val="33"/>
  </w:num>
  <w:num w:numId="21">
    <w:abstractNumId w:val="27"/>
  </w:num>
  <w:num w:numId="22">
    <w:abstractNumId w:val="30"/>
  </w:num>
  <w:num w:numId="23">
    <w:abstractNumId w:val="41"/>
  </w:num>
  <w:num w:numId="24">
    <w:abstractNumId w:val="10"/>
  </w:num>
  <w:num w:numId="25">
    <w:abstractNumId w:val="12"/>
  </w:num>
  <w:num w:numId="26">
    <w:abstractNumId w:val="15"/>
  </w:num>
  <w:num w:numId="27">
    <w:abstractNumId w:val="9"/>
  </w:num>
  <w:num w:numId="28">
    <w:abstractNumId w:val="35"/>
  </w:num>
  <w:num w:numId="29">
    <w:abstractNumId w:val="31"/>
  </w:num>
  <w:num w:numId="30">
    <w:abstractNumId w:val="18"/>
  </w:num>
  <w:num w:numId="31">
    <w:abstractNumId w:val="1"/>
  </w:num>
  <w:num w:numId="32">
    <w:abstractNumId w:val="22"/>
  </w:num>
  <w:num w:numId="33">
    <w:abstractNumId w:val="5"/>
  </w:num>
  <w:num w:numId="34">
    <w:abstractNumId w:val="40"/>
  </w:num>
  <w:num w:numId="35">
    <w:abstractNumId w:val="7"/>
  </w:num>
  <w:num w:numId="36">
    <w:abstractNumId w:val="39"/>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7"/>
  </w:num>
  <w:num w:numId="46">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38DC"/>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65E"/>
    <w:rsid w:val="00053BF9"/>
    <w:rsid w:val="00054796"/>
    <w:rsid w:val="00054C3E"/>
    <w:rsid w:val="000557A6"/>
    <w:rsid w:val="00055B41"/>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508"/>
    <w:rsid w:val="000918A5"/>
    <w:rsid w:val="00091D98"/>
    <w:rsid w:val="00092119"/>
    <w:rsid w:val="0009327C"/>
    <w:rsid w:val="000947F5"/>
    <w:rsid w:val="00095AD3"/>
    <w:rsid w:val="00095D20"/>
    <w:rsid w:val="000963DA"/>
    <w:rsid w:val="000963EE"/>
    <w:rsid w:val="00096F67"/>
    <w:rsid w:val="000970F1"/>
    <w:rsid w:val="0009740D"/>
    <w:rsid w:val="000975C7"/>
    <w:rsid w:val="000977BD"/>
    <w:rsid w:val="000A0113"/>
    <w:rsid w:val="000A0896"/>
    <w:rsid w:val="000A09F0"/>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CA1"/>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A84"/>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5AB"/>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C4B"/>
    <w:rsid w:val="00110F05"/>
    <w:rsid w:val="00111116"/>
    <w:rsid w:val="001118C1"/>
    <w:rsid w:val="00111972"/>
    <w:rsid w:val="00112455"/>
    <w:rsid w:val="00112B42"/>
    <w:rsid w:val="0011356F"/>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1C0E"/>
    <w:rsid w:val="00122417"/>
    <w:rsid w:val="001226DE"/>
    <w:rsid w:val="001226FA"/>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24B"/>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2C12"/>
    <w:rsid w:val="0016335F"/>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2807"/>
    <w:rsid w:val="001728A6"/>
    <w:rsid w:val="001728BF"/>
    <w:rsid w:val="001728E0"/>
    <w:rsid w:val="00173325"/>
    <w:rsid w:val="00173661"/>
    <w:rsid w:val="0017372E"/>
    <w:rsid w:val="00173B15"/>
    <w:rsid w:val="00173C96"/>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131"/>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1AD"/>
    <w:rsid w:val="001B6238"/>
    <w:rsid w:val="001B6F78"/>
    <w:rsid w:val="001B700E"/>
    <w:rsid w:val="001B79E2"/>
    <w:rsid w:val="001C00A0"/>
    <w:rsid w:val="001C028B"/>
    <w:rsid w:val="001C05BA"/>
    <w:rsid w:val="001C0636"/>
    <w:rsid w:val="001C0F8F"/>
    <w:rsid w:val="001C1397"/>
    <w:rsid w:val="001C17FF"/>
    <w:rsid w:val="001C19DD"/>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070"/>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21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1CF6"/>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620"/>
    <w:rsid w:val="0023080D"/>
    <w:rsid w:val="00230828"/>
    <w:rsid w:val="00230CA0"/>
    <w:rsid w:val="002321C0"/>
    <w:rsid w:val="002326D9"/>
    <w:rsid w:val="00232E46"/>
    <w:rsid w:val="00233029"/>
    <w:rsid w:val="00233437"/>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738"/>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AFD"/>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AF0"/>
    <w:rsid w:val="00295F66"/>
    <w:rsid w:val="002960A7"/>
    <w:rsid w:val="00296198"/>
    <w:rsid w:val="002977DF"/>
    <w:rsid w:val="00297CBF"/>
    <w:rsid w:val="002A0282"/>
    <w:rsid w:val="002A04A9"/>
    <w:rsid w:val="002A0D5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D5B"/>
    <w:rsid w:val="002A7F3E"/>
    <w:rsid w:val="002B0985"/>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1F64"/>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81"/>
    <w:rsid w:val="00335C10"/>
    <w:rsid w:val="0033671E"/>
    <w:rsid w:val="00336D4E"/>
    <w:rsid w:val="003374B8"/>
    <w:rsid w:val="00337974"/>
    <w:rsid w:val="00337E3F"/>
    <w:rsid w:val="00337E89"/>
    <w:rsid w:val="003408EC"/>
    <w:rsid w:val="00340F0C"/>
    <w:rsid w:val="003410B2"/>
    <w:rsid w:val="00341569"/>
    <w:rsid w:val="003419F1"/>
    <w:rsid w:val="003419F6"/>
    <w:rsid w:val="00341AAF"/>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717C"/>
    <w:rsid w:val="0034764E"/>
    <w:rsid w:val="0035020D"/>
    <w:rsid w:val="00350417"/>
    <w:rsid w:val="0035047A"/>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C8A"/>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92A"/>
    <w:rsid w:val="003D7945"/>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9D4"/>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3BA"/>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0761"/>
    <w:rsid w:val="0043136D"/>
    <w:rsid w:val="004313A0"/>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3F91"/>
    <w:rsid w:val="004441C5"/>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36D"/>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B3D"/>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854"/>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47E"/>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D72"/>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41F"/>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87D"/>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17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A8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03B"/>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6913"/>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D7"/>
    <w:rsid w:val="005F4CF3"/>
    <w:rsid w:val="005F4E20"/>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115"/>
    <w:rsid w:val="006473F9"/>
    <w:rsid w:val="00647553"/>
    <w:rsid w:val="006477B9"/>
    <w:rsid w:val="00647941"/>
    <w:rsid w:val="006503FD"/>
    <w:rsid w:val="0065055C"/>
    <w:rsid w:val="006508B8"/>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22AE"/>
    <w:rsid w:val="00662CB0"/>
    <w:rsid w:val="00662EBE"/>
    <w:rsid w:val="00662F79"/>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667"/>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57E"/>
    <w:rsid w:val="0074393D"/>
    <w:rsid w:val="00743DE4"/>
    <w:rsid w:val="00743F67"/>
    <w:rsid w:val="007442AA"/>
    <w:rsid w:val="00744384"/>
    <w:rsid w:val="00744D1F"/>
    <w:rsid w:val="00745B77"/>
    <w:rsid w:val="00745ED1"/>
    <w:rsid w:val="0074664E"/>
    <w:rsid w:val="0074667D"/>
    <w:rsid w:val="00746848"/>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09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5F1"/>
    <w:rsid w:val="007B5667"/>
    <w:rsid w:val="007B5963"/>
    <w:rsid w:val="007B5990"/>
    <w:rsid w:val="007B64CF"/>
    <w:rsid w:val="007B6706"/>
    <w:rsid w:val="007B68A2"/>
    <w:rsid w:val="007B6BBB"/>
    <w:rsid w:val="007B6C1D"/>
    <w:rsid w:val="007B734C"/>
    <w:rsid w:val="007B7640"/>
    <w:rsid w:val="007B7C85"/>
    <w:rsid w:val="007B7FD0"/>
    <w:rsid w:val="007C05BB"/>
    <w:rsid w:val="007C085E"/>
    <w:rsid w:val="007C0A7C"/>
    <w:rsid w:val="007C120F"/>
    <w:rsid w:val="007C17DB"/>
    <w:rsid w:val="007C192E"/>
    <w:rsid w:val="007C262E"/>
    <w:rsid w:val="007C2AFD"/>
    <w:rsid w:val="007C2BA8"/>
    <w:rsid w:val="007C2FEB"/>
    <w:rsid w:val="007C3041"/>
    <w:rsid w:val="007C353C"/>
    <w:rsid w:val="007C3E36"/>
    <w:rsid w:val="007C495D"/>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4576"/>
    <w:rsid w:val="007E5391"/>
    <w:rsid w:val="007E58C7"/>
    <w:rsid w:val="007E5EE8"/>
    <w:rsid w:val="007E6643"/>
    <w:rsid w:val="007E6945"/>
    <w:rsid w:val="007E6D0C"/>
    <w:rsid w:val="007E6D42"/>
    <w:rsid w:val="007E6DD5"/>
    <w:rsid w:val="007E7354"/>
    <w:rsid w:val="007E77B3"/>
    <w:rsid w:val="007E78F0"/>
    <w:rsid w:val="007E7D72"/>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66D"/>
    <w:rsid w:val="00804DF6"/>
    <w:rsid w:val="0080518B"/>
    <w:rsid w:val="0080529A"/>
    <w:rsid w:val="00805F9D"/>
    <w:rsid w:val="008069D9"/>
    <w:rsid w:val="00806C3F"/>
    <w:rsid w:val="00807ACA"/>
    <w:rsid w:val="00807D12"/>
    <w:rsid w:val="00807D2B"/>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B03"/>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1D1"/>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CCB"/>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54BB"/>
    <w:rsid w:val="008A5F45"/>
    <w:rsid w:val="008A60D5"/>
    <w:rsid w:val="008A6204"/>
    <w:rsid w:val="008A6417"/>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5DC"/>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3B"/>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501"/>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6635"/>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B88"/>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5FB"/>
    <w:rsid w:val="00960938"/>
    <w:rsid w:val="00960E06"/>
    <w:rsid w:val="00960E0A"/>
    <w:rsid w:val="009617DC"/>
    <w:rsid w:val="009619C6"/>
    <w:rsid w:val="00961D77"/>
    <w:rsid w:val="0096224E"/>
    <w:rsid w:val="00963181"/>
    <w:rsid w:val="00963A52"/>
    <w:rsid w:val="00963A70"/>
    <w:rsid w:val="009653C3"/>
    <w:rsid w:val="0096541A"/>
    <w:rsid w:val="00965A53"/>
    <w:rsid w:val="00965D68"/>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935"/>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37"/>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6C50"/>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1D"/>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B18"/>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49C"/>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3D9"/>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7795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4CF"/>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E02E7"/>
    <w:rsid w:val="00AE0305"/>
    <w:rsid w:val="00AE056C"/>
    <w:rsid w:val="00AE086E"/>
    <w:rsid w:val="00AE13D2"/>
    <w:rsid w:val="00AE17BA"/>
    <w:rsid w:val="00AE1EE3"/>
    <w:rsid w:val="00AE241E"/>
    <w:rsid w:val="00AE2682"/>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5E0B"/>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DE6"/>
    <w:rsid w:val="00B06229"/>
    <w:rsid w:val="00B06DA3"/>
    <w:rsid w:val="00B06E35"/>
    <w:rsid w:val="00B06EA1"/>
    <w:rsid w:val="00B075F9"/>
    <w:rsid w:val="00B07A89"/>
    <w:rsid w:val="00B101FF"/>
    <w:rsid w:val="00B106BC"/>
    <w:rsid w:val="00B1096D"/>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1E69"/>
    <w:rsid w:val="00B2208C"/>
    <w:rsid w:val="00B2260B"/>
    <w:rsid w:val="00B2260D"/>
    <w:rsid w:val="00B22854"/>
    <w:rsid w:val="00B22C8B"/>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2FD"/>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33B"/>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56D"/>
    <w:rsid w:val="00B77674"/>
    <w:rsid w:val="00B777AA"/>
    <w:rsid w:val="00B777FA"/>
    <w:rsid w:val="00B77DE2"/>
    <w:rsid w:val="00B80ABD"/>
    <w:rsid w:val="00B81482"/>
    <w:rsid w:val="00B8178B"/>
    <w:rsid w:val="00B819C0"/>
    <w:rsid w:val="00B82334"/>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1885"/>
    <w:rsid w:val="00B91910"/>
    <w:rsid w:val="00B91F89"/>
    <w:rsid w:val="00B92165"/>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47AD"/>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E84"/>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4EB2"/>
    <w:rsid w:val="00BF5410"/>
    <w:rsid w:val="00BF5622"/>
    <w:rsid w:val="00BF5A02"/>
    <w:rsid w:val="00BF5AF4"/>
    <w:rsid w:val="00BF5C29"/>
    <w:rsid w:val="00BF5E7B"/>
    <w:rsid w:val="00BF65D3"/>
    <w:rsid w:val="00C00235"/>
    <w:rsid w:val="00C00809"/>
    <w:rsid w:val="00C00C04"/>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5F6"/>
    <w:rsid w:val="00C14CA8"/>
    <w:rsid w:val="00C14CE8"/>
    <w:rsid w:val="00C15836"/>
    <w:rsid w:val="00C16146"/>
    <w:rsid w:val="00C1653D"/>
    <w:rsid w:val="00C17FCF"/>
    <w:rsid w:val="00C20EAB"/>
    <w:rsid w:val="00C2131B"/>
    <w:rsid w:val="00C213F2"/>
    <w:rsid w:val="00C21463"/>
    <w:rsid w:val="00C22037"/>
    <w:rsid w:val="00C22A1D"/>
    <w:rsid w:val="00C23170"/>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330"/>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9FF"/>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4F52"/>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587"/>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F61"/>
    <w:rsid w:val="00CA5446"/>
    <w:rsid w:val="00CA566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C745B"/>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87D"/>
    <w:rsid w:val="00CE7939"/>
    <w:rsid w:val="00CE7AB9"/>
    <w:rsid w:val="00CE7B33"/>
    <w:rsid w:val="00CE7DA5"/>
    <w:rsid w:val="00CF020B"/>
    <w:rsid w:val="00CF0B66"/>
    <w:rsid w:val="00CF2860"/>
    <w:rsid w:val="00CF319E"/>
    <w:rsid w:val="00CF3669"/>
    <w:rsid w:val="00CF401C"/>
    <w:rsid w:val="00CF4141"/>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AC6"/>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160"/>
    <w:rsid w:val="00D41452"/>
    <w:rsid w:val="00D41DEC"/>
    <w:rsid w:val="00D41F5C"/>
    <w:rsid w:val="00D42884"/>
    <w:rsid w:val="00D42BDB"/>
    <w:rsid w:val="00D42BDE"/>
    <w:rsid w:val="00D42EF4"/>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4B12"/>
    <w:rsid w:val="00D6517D"/>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2DE5"/>
    <w:rsid w:val="00DA328E"/>
    <w:rsid w:val="00DA3897"/>
    <w:rsid w:val="00DA3961"/>
    <w:rsid w:val="00DA423C"/>
    <w:rsid w:val="00DA4620"/>
    <w:rsid w:val="00DA52AC"/>
    <w:rsid w:val="00DA542D"/>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C35"/>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9D6"/>
    <w:rsid w:val="00DE2B94"/>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6C8"/>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3A9"/>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DB5"/>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0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3F54"/>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2AAC"/>
    <w:rsid w:val="00E73BAB"/>
    <w:rsid w:val="00E743AB"/>
    <w:rsid w:val="00E751C7"/>
    <w:rsid w:val="00E7557C"/>
    <w:rsid w:val="00E75B0C"/>
    <w:rsid w:val="00E7636E"/>
    <w:rsid w:val="00E76885"/>
    <w:rsid w:val="00E76995"/>
    <w:rsid w:val="00E76C38"/>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639"/>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75"/>
    <w:rsid w:val="00EC7F94"/>
    <w:rsid w:val="00ED009F"/>
    <w:rsid w:val="00ED016A"/>
    <w:rsid w:val="00ED07A2"/>
    <w:rsid w:val="00ED1179"/>
    <w:rsid w:val="00ED1888"/>
    <w:rsid w:val="00ED1A15"/>
    <w:rsid w:val="00ED1D26"/>
    <w:rsid w:val="00ED1EC9"/>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3DF0"/>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104"/>
    <w:rsid w:val="00F0263E"/>
    <w:rsid w:val="00F0286B"/>
    <w:rsid w:val="00F03A7A"/>
    <w:rsid w:val="00F04CC0"/>
    <w:rsid w:val="00F0506F"/>
    <w:rsid w:val="00F05525"/>
    <w:rsid w:val="00F05ABE"/>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178"/>
    <w:rsid w:val="00F613D2"/>
    <w:rsid w:val="00F61430"/>
    <w:rsid w:val="00F6153D"/>
    <w:rsid w:val="00F621A8"/>
    <w:rsid w:val="00F62290"/>
    <w:rsid w:val="00F6346E"/>
    <w:rsid w:val="00F63596"/>
    <w:rsid w:val="00F63714"/>
    <w:rsid w:val="00F63C2C"/>
    <w:rsid w:val="00F641C7"/>
    <w:rsid w:val="00F6423A"/>
    <w:rsid w:val="00F64267"/>
    <w:rsid w:val="00F64B77"/>
    <w:rsid w:val="00F64C78"/>
    <w:rsid w:val="00F652F5"/>
    <w:rsid w:val="00F65EDB"/>
    <w:rsid w:val="00F660BC"/>
    <w:rsid w:val="00F66145"/>
    <w:rsid w:val="00F66257"/>
    <w:rsid w:val="00F6634B"/>
    <w:rsid w:val="00F666B0"/>
    <w:rsid w:val="00F6681D"/>
    <w:rsid w:val="00F669AD"/>
    <w:rsid w:val="00F66ABD"/>
    <w:rsid w:val="00F66B65"/>
    <w:rsid w:val="00F670A9"/>
    <w:rsid w:val="00F672BD"/>
    <w:rsid w:val="00F6730E"/>
    <w:rsid w:val="00F679E2"/>
    <w:rsid w:val="00F7024D"/>
    <w:rsid w:val="00F70396"/>
    <w:rsid w:val="00F7057D"/>
    <w:rsid w:val="00F70A82"/>
    <w:rsid w:val="00F70D11"/>
    <w:rsid w:val="00F70D52"/>
    <w:rsid w:val="00F71235"/>
    <w:rsid w:val="00F71C78"/>
    <w:rsid w:val="00F71C8D"/>
    <w:rsid w:val="00F72912"/>
    <w:rsid w:val="00F7297F"/>
    <w:rsid w:val="00F72B51"/>
    <w:rsid w:val="00F72E55"/>
    <w:rsid w:val="00F73092"/>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451"/>
    <w:rsid w:val="00FA4559"/>
    <w:rsid w:val="00FA508C"/>
    <w:rsid w:val="00FA54E7"/>
    <w:rsid w:val="00FA5559"/>
    <w:rsid w:val="00FA5B3B"/>
    <w:rsid w:val="00FA61A6"/>
    <w:rsid w:val="00FA64B6"/>
    <w:rsid w:val="00FA64F1"/>
    <w:rsid w:val="00FA66DE"/>
    <w:rsid w:val="00FA6BEB"/>
    <w:rsid w:val="00FA6C2E"/>
    <w:rsid w:val="00FA6D1A"/>
    <w:rsid w:val="00FA764E"/>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A4B"/>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215EF"/>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s://www.vsemweb.ford.com:443/tc/launchapp?-attach=true&amp;-s=226TCSession&amp;-o=ZmZNi0JHx3NrTDAAAAAAAAAAAAA" TargetMode="External"/><Relationship Id="rId42"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endnotes" Target="endnotes.xml"/><Relationship Id="rId32"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customXml" Target="../customXml/item5.xm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2" Type="http://schemas.openxmlformats.org/officeDocument/2006/relationships/image" Target="media/image6.jpg"/><Relationship Id="rId43"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2" Type="http://schemas.openxmlformats.org/officeDocument/2006/relationships/header" Target="header1.xml"/><Relationship Id="rId3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6" Type="http://schemas.openxmlformats.org/officeDocument/2006/relationships/numbering" Target="numbering.xml"/><Relationship Id="rId23" Type="http://schemas.openxmlformats.org/officeDocument/2006/relationships/image" Target="media/image7.jpg"/><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3" Type="http://schemas.openxmlformats.org/officeDocument/2006/relationships/footer" Target="footer1.xml"/><Relationship Id="rId18" Type="http://schemas.openxmlformats.org/officeDocument/2006/relationships/image" Target="media/image3.jpg"/><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ww.fgti.ford.com/client/NewFGTI/CopyrightNotice.html" TargetMode="External"/><Relationship Id="rId2" Type="http://schemas.openxmlformats.org/officeDocument/2006/relationships/customXml" Target="../customXml/item2.xml"/><Relationship Id="rId29" Type="http://schemas.openxmlformats.org/officeDocument/2006/relationships/hyperlink" Target="http://wiki.ford.com/display/RequirementsEngineering/Requirements+Attributes" TargetMode="External"/><Relationship Id="rId24"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 Type="http://schemas.openxmlformats.org/officeDocument/2006/relationships/image" Target="media/image4.jpg"/><Relationship Id="rId14" Type="http://schemas.openxmlformats.org/officeDocument/2006/relationships/header" Target="header2.xml"/><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8" Type="http://schemas.openxmlformats.org/officeDocument/2006/relationships/settings" Target="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25"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image" Target="media/image5.jpg"/><Relationship Id="rId41"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5" Type="http://schemas.openxmlformats.org/officeDocument/2006/relationships/hyperlink" Target="http://wiki.ford.com/display/RequirementsEngineering/Requirements+Engineering+for+SW+Enabled+Features" TargetMode="External"/><Relationship Id="rId36"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footnotes" Target="footnotes.xml"/><Relationship Id="rId31"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wiki.ford.com/display/RequirementsEngineering/Requirements+Attributes" TargetMode="External"/><Relationship Id="rId26"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6"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6" Type="http://schemas.openxmlformats.org/officeDocument/2006/relationships/fontTable" Target="fontTable.xml"/><Relationship Id="rId27"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7" Type="http://schemas.openxmlformats.org/officeDocument/2006/relationships/image" Target="media/image2.jpg"/><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7" Type="http://schemas.openxmlformats.org/officeDocument/2006/relationships/glossaryDocument" Target="glossary/document.xml"/><Relationship Id="rId1" Type="http://schemas.openxmlformats.org/officeDocument/2006/relationships/customXml" Target="../customXml/item1.xml"/><Relationship Id="rId28"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
      <w:docPartPr>
        <w:name w:val="B145FA1F76A946048F68DD6AE0B68701"/>
        <w:category>
          <w:name w:val="General"/>
          <w:gallery w:val="placeholder"/>
        </w:category>
        <w:types>
          <w:type w:val="bbPlcHdr"/>
        </w:types>
        <w:behaviors>
          <w:behavior w:val="content"/>
        </w:behaviors>
        <w:guid w:val="{E19D4ED5-081C-4F02-B0E4-EDF09748A9FF}"/>
      </w:docPartPr>
      <w:docPartBody>
        <w:p w:rsidR="00941512" w:rsidRDefault="0062698A" w:rsidP="0062698A">
          <w:pPr>
            <w:pStyle w:val="B145FA1F76A946048F68DD6AE0B68701"/>
          </w:pPr>
          <w:r w:rsidRPr="00981CB3">
            <w:rPr>
              <w:rFonts w:ascii="Arial" w:hAnsi="Arial"/>
              <w:color w:val="000000" w:themeColor="text1"/>
              <w:sz w:val="16"/>
              <w:szCs w:val="16"/>
            </w:rPr>
            <w:t>Choose an item.</w:t>
          </w:r>
        </w:p>
      </w:docPartBody>
    </w:docPart>
    <w:docPart>
      <w:docPartPr>
        <w:name w:val="A938FA91DDCA4CDD81D47003ECBFFB40"/>
        <w:category>
          <w:name w:val="General"/>
          <w:gallery w:val="placeholder"/>
        </w:category>
        <w:types>
          <w:type w:val="bbPlcHdr"/>
        </w:types>
        <w:behaviors>
          <w:behavior w:val="content"/>
        </w:behaviors>
        <w:guid w:val="{6AFB6FC5-10FC-402C-A8CD-1F5DD0E19656}"/>
      </w:docPartPr>
      <w:docPartBody>
        <w:p w:rsidR="00941512" w:rsidRDefault="0062698A" w:rsidP="0062698A">
          <w:pPr>
            <w:pStyle w:val="A938FA91DDCA4CDD81D47003ECBFFB40"/>
          </w:pPr>
          <w:r w:rsidRPr="004051D0">
            <w:rPr>
              <w:rFonts w:ascii="Arial" w:hAnsi="Arial" w:cs="Arial"/>
              <w:sz w:val="16"/>
              <w:szCs w:val="16"/>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6610E"/>
    <w:rsid w:val="00081C20"/>
    <w:rsid w:val="00082891"/>
    <w:rsid w:val="00090C26"/>
    <w:rsid w:val="000B29E0"/>
    <w:rsid w:val="000B31C2"/>
    <w:rsid w:val="000B4C81"/>
    <w:rsid w:val="000C3422"/>
    <w:rsid w:val="000D59AA"/>
    <w:rsid w:val="000D638E"/>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12956"/>
    <w:rsid w:val="00235716"/>
    <w:rsid w:val="0023572D"/>
    <w:rsid w:val="00241719"/>
    <w:rsid w:val="00250AB0"/>
    <w:rsid w:val="00251D54"/>
    <w:rsid w:val="00256E05"/>
    <w:rsid w:val="002603D7"/>
    <w:rsid w:val="00262D92"/>
    <w:rsid w:val="00262E86"/>
    <w:rsid w:val="00277C74"/>
    <w:rsid w:val="00282D90"/>
    <w:rsid w:val="00293FFE"/>
    <w:rsid w:val="002A205F"/>
    <w:rsid w:val="002A2C53"/>
    <w:rsid w:val="002A5FFC"/>
    <w:rsid w:val="002B359A"/>
    <w:rsid w:val="002E4FAF"/>
    <w:rsid w:val="002F4794"/>
    <w:rsid w:val="00302CDB"/>
    <w:rsid w:val="00310CEC"/>
    <w:rsid w:val="00333399"/>
    <w:rsid w:val="00353B3F"/>
    <w:rsid w:val="003567FF"/>
    <w:rsid w:val="00362E3E"/>
    <w:rsid w:val="00363AC9"/>
    <w:rsid w:val="00376CC2"/>
    <w:rsid w:val="00395D89"/>
    <w:rsid w:val="003A5CD3"/>
    <w:rsid w:val="003B2640"/>
    <w:rsid w:val="003B6631"/>
    <w:rsid w:val="003C3BEA"/>
    <w:rsid w:val="003C6250"/>
    <w:rsid w:val="003D262D"/>
    <w:rsid w:val="003E46B2"/>
    <w:rsid w:val="003F0C94"/>
    <w:rsid w:val="0040386C"/>
    <w:rsid w:val="004059C0"/>
    <w:rsid w:val="00407392"/>
    <w:rsid w:val="00412A4D"/>
    <w:rsid w:val="0041494D"/>
    <w:rsid w:val="00453D22"/>
    <w:rsid w:val="00467987"/>
    <w:rsid w:val="00473825"/>
    <w:rsid w:val="00476237"/>
    <w:rsid w:val="0048092D"/>
    <w:rsid w:val="00484C31"/>
    <w:rsid w:val="00485A72"/>
    <w:rsid w:val="004930A4"/>
    <w:rsid w:val="00496C2D"/>
    <w:rsid w:val="004A10B4"/>
    <w:rsid w:val="004A1144"/>
    <w:rsid w:val="004B3FFC"/>
    <w:rsid w:val="004C4C00"/>
    <w:rsid w:val="004C52A7"/>
    <w:rsid w:val="004D5C83"/>
    <w:rsid w:val="005073A6"/>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C2192"/>
    <w:rsid w:val="005F0DAE"/>
    <w:rsid w:val="00612345"/>
    <w:rsid w:val="006247B8"/>
    <w:rsid w:val="0062698A"/>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23F"/>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49F2"/>
    <w:rsid w:val="007D5CC7"/>
    <w:rsid w:val="007E29D5"/>
    <w:rsid w:val="00800014"/>
    <w:rsid w:val="00801D5B"/>
    <w:rsid w:val="00810A8C"/>
    <w:rsid w:val="00832A76"/>
    <w:rsid w:val="00835ED4"/>
    <w:rsid w:val="00837274"/>
    <w:rsid w:val="00857690"/>
    <w:rsid w:val="00861034"/>
    <w:rsid w:val="0087014A"/>
    <w:rsid w:val="00870A7B"/>
    <w:rsid w:val="00874448"/>
    <w:rsid w:val="008922AD"/>
    <w:rsid w:val="008A63DC"/>
    <w:rsid w:val="008B2565"/>
    <w:rsid w:val="008B2B9E"/>
    <w:rsid w:val="008B6966"/>
    <w:rsid w:val="008C457A"/>
    <w:rsid w:val="008C6F6E"/>
    <w:rsid w:val="008D5332"/>
    <w:rsid w:val="008E0743"/>
    <w:rsid w:val="008E56C4"/>
    <w:rsid w:val="008F1568"/>
    <w:rsid w:val="00906B90"/>
    <w:rsid w:val="00923590"/>
    <w:rsid w:val="009331AC"/>
    <w:rsid w:val="00935240"/>
    <w:rsid w:val="00941512"/>
    <w:rsid w:val="009515E5"/>
    <w:rsid w:val="00985648"/>
    <w:rsid w:val="009B0492"/>
    <w:rsid w:val="009B075E"/>
    <w:rsid w:val="009E5432"/>
    <w:rsid w:val="009F495A"/>
    <w:rsid w:val="00A052A8"/>
    <w:rsid w:val="00A2168D"/>
    <w:rsid w:val="00A249A1"/>
    <w:rsid w:val="00A34705"/>
    <w:rsid w:val="00A4316C"/>
    <w:rsid w:val="00A46A5D"/>
    <w:rsid w:val="00A67362"/>
    <w:rsid w:val="00A71690"/>
    <w:rsid w:val="00A84264"/>
    <w:rsid w:val="00A97B85"/>
    <w:rsid w:val="00AB584D"/>
    <w:rsid w:val="00AC37E3"/>
    <w:rsid w:val="00AD147C"/>
    <w:rsid w:val="00AE18D0"/>
    <w:rsid w:val="00B00B38"/>
    <w:rsid w:val="00B10D5B"/>
    <w:rsid w:val="00B1337B"/>
    <w:rsid w:val="00B17E73"/>
    <w:rsid w:val="00B22B72"/>
    <w:rsid w:val="00B3506F"/>
    <w:rsid w:val="00B36918"/>
    <w:rsid w:val="00B374E1"/>
    <w:rsid w:val="00B441FD"/>
    <w:rsid w:val="00B53146"/>
    <w:rsid w:val="00B56976"/>
    <w:rsid w:val="00B57471"/>
    <w:rsid w:val="00B61575"/>
    <w:rsid w:val="00B62BA7"/>
    <w:rsid w:val="00B75850"/>
    <w:rsid w:val="00B75A26"/>
    <w:rsid w:val="00B77CED"/>
    <w:rsid w:val="00B81B4E"/>
    <w:rsid w:val="00B87ABE"/>
    <w:rsid w:val="00BA7F94"/>
    <w:rsid w:val="00BC13C0"/>
    <w:rsid w:val="00BD5C8F"/>
    <w:rsid w:val="00BD6909"/>
    <w:rsid w:val="00BE0FC1"/>
    <w:rsid w:val="00BE7C63"/>
    <w:rsid w:val="00BF27D4"/>
    <w:rsid w:val="00BF51DF"/>
    <w:rsid w:val="00C004CF"/>
    <w:rsid w:val="00C04E67"/>
    <w:rsid w:val="00C078E1"/>
    <w:rsid w:val="00C15D32"/>
    <w:rsid w:val="00C272A4"/>
    <w:rsid w:val="00C3451F"/>
    <w:rsid w:val="00C366FD"/>
    <w:rsid w:val="00C50C07"/>
    <w:rsid w:val="00C80938"/>
    <w:rsid w:val="00C83798"/>
    <w:rsid w:val="00C86023"/>
    <w:rsid w:val="00CB2539"/>
    <w:rsid w:val="00CE6CF2"/>
    <w:rsid w:val="00CE772B"/>
    <w:rsid w:val="00CF328F"/>
    <w:rsid w:val="00D23715"/>
    <w:rsid w:val="00D42C7C"/>
    <w:rsid w:val="00D464FC"/>
    <w:rsid w:val="00D50942"/>
    <w:rsid w:val="00D53396"/>
    <w:rsid w:val="00D53A1C"/>
    <w:rsid w:val="00D53BAE"/>
    <w:rsid w:val="00D82727"/>
    <w:rsid w:val="00D82FF7"/>
    <w:rsid w:val="00DA50AC"/>
    <w:rsid w:val="00DB5CD6"/>
    <w:rsid w:val="00DC14B6"/>
    <w:rsid w:val="00DE7948"/>
    <w:rsid w:val="00DF7D1D"/>
    <w:rsid w:val="00E4071E"/>
    <w:rsid w:val="00E44600"/>
    <w:rsid w:val="00E51544"/>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4D68"/>
    <w:rsid w:val="00F92B05"/>
    <w:rsid w:val="00FB4195"/>
    <w:rsid w:val="00FB4F24"/>
    <w:rsid w:val="00FB7B8E"/>
    <w:rsid w:val="00FD4B83"/>
    <w:rsid w:val="00FD6085"/>
    <w:rsid w:val="00FE72E7"/>
    <w:rsid w:val="00FF161D"/>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 w:type="paragraph" w:customStyle="1" w:styleId="B145FA1F76A946048F68DD6AE0B68701">
    <w:name w:val="B145FA1F76A946048F68DD6AE0B68701"/>
    <w:rsid w:val="0062698A"/>
  </w:style>
  <w:style w:type="paragraph" w:customStyle="1" w:styleId="286ADA7BFC174A5EBFD5F00C9E5AAF93">
    <w:name w:val="286ADA7BFC174A5EBFD5F00C9E5AAF93"/>
    <w:rsid w:val="0062698A"/>
  </w:style>
  <w:style w:type="paragraph" w:customStyle="1" w:styleId="A938FA91DDCA4CDD81D47003ECBFFB40">
    <w:name w:val="A938FA91DDCA4CDD81D47003ECBFFB40"/>
    <w:rsid w:val="0062698A"/>
  </w:style>
  <w:style w:type="paragraph" w:customStyle="1" w:styleId="9E91A57EA6804313B9110A88C33F6F5B">
    <w:name w:val="9E91A57EA6804313B9110A88C33F6F5B"/>
    <w:rsid w:val="006269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60B67B-0F1A-4AD0-B5DA-05AD618DC6B4}"/>
</file>

<file path=customXml/itemProps5.xml><?xml version="1.0" encoding="utf-8"?>
<ds:datastoreItem xmlns:ds="http://schemas.openxmlformats.org/officeDocument/2006/customXml" ds:itemID="{FDABD803-3166-4260-B226-F6525F0E4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2960</TotalTime>
  <Pages>217</Pages>
  <Words>48937</Words>
  <Characters>278943</Characters>
  <Application>Microsoft Office Word</Application>
  <DocSecurity>0</DocSecurity>
  <Lines>2324</Lines>
  <Paragraphs>654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327226</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Gajjela, Vinay Sai (V.)</cp:lastModifiedBy>
  <cp:revision>828</cp:revision>
  <cp:lastPrinted>2006-07-11T11:32:00Z</cp:lastPrinted>
  <dcterms:created xsi:type="dcterms:W3CDTF">2020-04-20T13:58:00Z</dcterms:created>
  <dcterms:modified xsi:type="dcterms:W3CDTF">2021-06-28T16:36:00Z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0x01010026B3DEDE04233141A468AED40479C3CE</vt:lpwstr>
  </property>
</Properties>
</file>