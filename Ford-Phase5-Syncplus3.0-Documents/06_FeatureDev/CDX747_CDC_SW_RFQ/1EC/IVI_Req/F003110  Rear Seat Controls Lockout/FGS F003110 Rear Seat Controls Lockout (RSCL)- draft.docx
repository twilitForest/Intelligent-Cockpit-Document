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57" w:tblpY="1708"/>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69"/>
        <w:gridCol w:w="1975"/>
        <w:gridCol w:w="1078"/>
        <w:gridCol w:w="3048"/>
        <w:gridCol w:w="2056"/>
      </w:tblGrid>
      <w:tr w:rsidR="00D81576" w:rsidRPr="009E3B7C" w14:paraId="683DC570" w14:textId="77777777" w:rsidTr="00FA352A">
        <w:trPr>
          <w:trHeight w:hRule="exact" w:val="567"/>
        </w:trPr>
        <w:tc>
          <w:tcPr>
            <w:tcW w:w="1968" w:type="dxa"/>
            <w:tcBorders>
              <w:top w:val="nil"/>
              <w:left w:val="nil"/>
              <w:bottom w:val="nil"/>
              <w:right w:val="nil"/>
            </w:tcBorders>
            <w:vAlign w:val="center"/>
          </w:tcPr>
          <w:p w14:paraId="1D7A5E50" w14:textId="77777777" w:rsidR="00D81576" w:rsidRPr="009E3B7C" w:rsidRDefault="00D81576" w:rsidP="00FA352A">
            <w:pPr>
              <w:spacing w:line="480" w:lineRule="auto"/>
              <w:rPr>
                <w:rFonts w:cs="Arial"/>
              </w:rPr>
            </w:pPr>
            <w:bookmarkStart w:id="0" w:name="_GoBack"/>
            <w:bookmarkEnd w:id="0"/>
          </w:p>
        </w:tc>
        <w:tc>
          <w:tcPr>
            <w:tcW w:w="6101" w:type="dxa"/>
            <w:gridSpan w:val="3"/>
            <w:tcBorders>
              <w:top w:val="nil"/>
              <w:left w:val="nil"/>
              <w:bottom w:val="nil"/>
              <w:right w:val="nil"/>
            </w:tcBorders>
            <w:vAlign w:val="center"/>
          </w:tcPr>
          <w:p w14:paraId="7A80D93B" w14:textId="77777777" w:rsidR="00D81576" w:rsidRPr="009E3B7C" w:rsidRDefault="00D81576" w:rsidP="00FA352A">
            <w:pPr>
              <w:spacing w:line="480" w:lineRule="auto"/>
              <w:rPr>
                <w:rFonts w:cs="Arial"/>
              </w:rPr>
            </w:pPr>
          </w:p>
        </w:tc>
        <w:tc>
          <w:tcPr>
            <w:tcW w:w="0" w:type="auto"/>
            <w:tcBorders>
              <w:top w:val="nil"/>
              <w:left w:val="nil"/>
              <w:bottom w:val="nil"/>
              <w:right w:val="nil"/>
            </w:tcBorders>
            <w:vAlign w:val="center"/>
          </w:tcPr>
          <w:p w14:paraId="3C1AB926" w14:textId="77777777" w:rsidR="00D81576" w:rsidRPr="009E3B7C" w:rsidRDefault="00D81576" w:rsidP="00FA352A">
            <w:pPr>
              <w:spacing w:line="480" w:lineRule="auto"/>
              <w:rPr>
                <w:rFonts w:cs="Arial"/>
              </w:rPr>
            </w:pPr>
          </w:p>
        </w:tc>
      </w:tr>
      <w:tr w:rsidR="00D81576" w:rsidRPr="009E3B7C" w14:paraId="1A96D006" w14:textId="77777777" w:rsidTr="00FA352A">
        <w:trPr>
          <w:trHeight w:hRule="exact" w:val="567"/>
        </w:trPr>
        <w:tc>
          <w:tcPr>
            <w:tcW w:w="1968" w:type="dxa"/>
            <w:tcBorders>
              <w:top w:val="nil"/>
              <w:left w:val="nil"/>
              <w:bottom w:val="nil"/>
              <w:right w:val="nil"/>
            </w:tcBorders>
            <w:vAlign w:val="center"/>
          </w:tcPr>
          <w:p w14:paraId="24CC4357" w14:textId="77777777" w:rsidR="00D81576" w:rsidRPr="009E3B7C" w:rsidRDefault="00D81576" w:rsidP="00FA352A">
            <w:pPr>
              <w:spacing w:line="480" w:lineRule="auto"/>
              <w:rPr>
                <w:rFonts w:cs="Arial"/>
              </w:rPr>
            </w:pPr>
          </w:p>
        </w:tc>
        <w:tc>
          <w:tcPr>
            <w:tcW w:w="6101" w:type="dxa"/>
            <w:gridSpan w:val="3"/>
            <w:tcBorders>
              <w:top w:val="nil"/>
              <w:left w:val="nil"/>
              <w:bottom w:val="nil"/>
              <w:right w:val="nil"/>
            </w:tcBorders>
            <w:vAlign w:val="center"/>
          </w:tcPr>
          <w:p w14:paraId="4B40186D" w14:textId="77777777" w:rsidR="00D81576" w:rsidRPr="009E3B7C" w:rsidRDefault="00D81576" w:rsidP="00FA352A">
            <w:pPr>
              <w:spacing w:line="480" w:lineRule="auto"/>
              <w:rPr>
                <w:rFonts w:cs="Arial"/>
              </w:rPr>
            </w:pPr>
          </w:p>
        </w:tc>
        <w:tc>
          <w:tcPr>
            <w:tcW w:w="0" w:type="auto"/>
            <w:tcBorders>
              <w:top w:val="nil"/>
              <w:left w:val="nil"/>
              <w:bottom w:val="nil"/>
              <w:right w:val="nil"/>
            </w:tcBorders>
            <w:vAlign w:val="center"/>
          </w:tcPr>
          <w:p w14:paraId="74F5F3CC" w14:textId="77777777" w:rsidR="00D81576" w:rsidRPr="009E3B7C" w:rsidRDefault="00D81576" w:rsidP="00FA352A">
            <w:pPr>
              <w:spacing w:line="480" w:lineRule="auto"/>
              <w:rPr>
                <w:rFonts w:cs="Arial"/>
              </w:rPr>
            </w:pPr>
          </w:p>
        </w:tc>
      </w:tr>
      <w:tr w:rsidR="00D81576" w:rsidRPr="009E3B7C" w14:paraId="264EE776" w14:textId="77777777" w:rsidTr="00FA352A">
        <w:trPr>
          <w:trHeight w:hRule="exact" w:val="668"/>
        </w:trPr>
        <w:tc>
          <w:tcPr>
            <w:tcW w:w="1968" w:type="dxa"/>
            <w:tcBorders>
              <w:top w:val="nil"/>
              <w:left w:val="nil"/>
              <w:bottom w:val="nil"/>
              <w:right w:val="nil"/>
            </w:tcBorders>
            <w:vAlign w:val="center"/>
          </w:tcPr>
          <w:p w14:paraId="26B733D9" w14:textId="77777777" w:rsidR="00D81576" w:rsidRPr="009E3B7C" w:rsidRDefault="00D81576" w:rsidP="00FA352A">
            <w:pPr>
              <w:spacing w:line="480" w:lineRule="auto"/>
              <w:rPr>
                <w:rFonts w:cs="Arial"/>
              </w:rPr>
            </w:pPr>
          </w:p>
        </w:tc>
        <w:tc>
          <w:tcPr>
            <w:tcW w:w="6101" w:type="dxa"/>
            <w:gridSpan w:val="3"/>
            <w:tcBorders>
              <w:top w:val="nil"/>
              <w:left w:val="nil"/>
              <w:bottom w:val="nil"/>
              <w:right w:val="nil"/>
            </w:tcBorders>
            <w:vAlign w:val="center"/>
          </w:tcPr>
          <w:p w14:paraId="5D4CD21D" w14:textId="4078765E" w:rsidR="00D81576" w:rsidRPr="00171053" w:rsidRDefault="00D81576" w:rsidP="00FA352A">
            <w:pPr>
              <w:pStyle w:val="CoverpageTitle"/>
              <w:spacing w:before="0" w:after="0"/>
              <w:rPr>
                <w:rFonts w:cs="Arial"/>
              </w:rPr>
            </w:pPr>
            <w:r w:rsidRPr="00171053">
              <w:rPr>
                <w:rFonts w:cs="Arial"/>
              </w:rPr>
              <w:fldChar w:fldCharType="begin"/>
            </w:r>
            <w:r w:rsidRPr="00171053">
              <w:rPr>
                <w:rFonts w:cs="Arial"/>
              </w:rPr>
              <w:instrText xml:space="preserve"> DOCPROPERTY  ProductName  \* MERGEFORMAT </w:instrText>
            </w:r>
            <w:r w:rsidRPr="00171053">
              <w:rPr>
                <w:rFonts w:cs="Arial"/>
              </w:rPr>
              <w:fldChar w:fldCharType="separate"/>
            </w:r>
            <w:r w:rsidR="00CE7B51">
              <w:rPr>
                <w:rFonts w:cs="Arial"/>
              </w:rPr>
              <w:t>RSCL Function (Group)</w:t>
            </w:r>
            <w:r w:rsidRPr="00171053">
              <w:rPr>
                <w:rFonts w:cs="Arial"/>
              </w:rPr>
              <w:fldChar w:fldCharType="end"/>
            </w:r>
          </w:p>
        </w:tc>
        <w:tc>
          <w:tcPr>
            <w:tcW w:w="0" w:type="auto"/>
            <w:tcBorders>
              <w:top w:val="nil"/>
              <w:left w:val="nil"/>
              <w:bottom w:val="nil"/>
              <w:right w:val="nil"/>
            </w:tcBorders>
            <w:vAlign w:val="center"/>
          </w:tcPr>
          <w:p w14:paraId="67258AE8" w14:textId="77777777" w:rsidR="00D81576" w:rsidRPr="009E3B7C" w:rsidRDefault="00D81576" w:rsidP="00FA352A">
            <w:pPr>
              <w:spacing w:line="480" w:lineRule="auto"/>
              <w:rPr>
                <w:rFonts w:cs="Arial"/>
              </w:rPr>
            </w:pPr>
          </w:p>
        </w:tc>
      </w:tr>
      <w:tr w:rsidR="00D81576" w:rsidRPr="009E3B7C" w14:paraId="29254DBB" w14:textId="77777777" w:rsidTr="00FA352A">
        <w:trPr>
          <w:trHeight w:hRule="exact" w:val="635"/>
        </w:trPr>
        <w:tc>
          <w:tcPr>
            <w:tcW w:w="1968" w:type="dxa"/>
            <w:tcBorders>
              <w:top w:val="nil"/>
              <w:left w:val="nil"/>
              <w:bottom w:val="nil"/>
              <w:right w:val="nil"/>
            </w:tcBorders>
            <w:vAlign w:val="center"/>
          </w:tcPr>
          <w:p w14:paraId="3C12530A" w14:textId="77777777" w:rsidR="00D81576" w:rsidRPr="009E3B7C" w:rsidRDefault="00D81576" w:rsidP="00FA352A">
            <w:pPr>
              <w:spacing w:line="480" w:lineRule="auto"/>
              <w:rPr>
                <w:rFonts w:cs="Arial"/>
              </w:rPr>
            </w:pPr>
          </w:p>
        </w:tc>
        <w:tc>
          <w:tcPr>
            <w:tcW w:w="6101" w:type="dxa"/>
            <w:gridSpan w:val="3"/>
            <w:tcBorders>
              <w:top w:val="nil"/>
              <w:left w:val="nil"/>
              <w:bottom w:val="nil"/>
              <w:right w:val="nil"/>
            </w:tcBorders>
            <w:vAlign w:val="center"/>
          </w:tcPr>
          <w:p w14:paraId="260870D0" w14:textId="0856B50C" w:rsidR="00D81576" w:rsidRPr="00A74686" w:rsidRDefault="009D067B" w:rsidP="00FA352A">
            <w:pPr>
              <w:pStyle w:val="CoverpageTitle"/>
              <w:spacing w:before="0" w:after="0"/>
              <w:rPr>
                <w:rFonts w:cs="Arial"/>
                <w:sz w:val="20"/>
                <w:szCs w:val="20"/>
              </w:rPr>
            </w:pPr>
            <w:r w:rsidRPr="00A74686">
              <w:rPr>
                <w:rFonts w:cs="Arial"/>
                <w:sz w:val="20"/>
                <w:szCs w:val="20"/>
              </w:rPr>
              <w:t>(</w:t>
            </w:r>
            <w:r w:rsidR="00D81576" w:rsidRPr="00A74686">
              <w:rPr>
                <w:rFonts w:cs="Arial"/>
                <w:sz w:val="20"/>
                <w:szCs w:val="20"/>
              </w:rPr>
              <w:fldChar w:fldCharType="begin"/>
            </w:r>
            <w:r w:rsidR="00D81576" w:rsidRPr="00A74686">
              <w:rPr>
                <w:rFonts w:cs="Arial"/>
                <w:sz w:val="20"/>
                <w:szCs w:val="20"/>
              </w:rPr>
              <w:instrText xml:space="preserve"> DOCPROPERTY  ProductId  \* MERGEFORMAT </w:instrText>
            </w:r>
            <w:r w:rsidR="00D81576" w:rsidRPr="00A74686">
              <w:rPr>
                <w:rFonts w:cs="Arial"/>
                <w:sz w:val="20"/>
                <w:szCs w:val="20"/>
              </w:rPr>
              <w:fldChar w:fldCharType="separate"/>
            </w:r>
            <w:r w:rsidR="00CE7B51">
              <w:rPr>
                <w:rFonts w:cs="Arial"/>
                <w:sz w:val="20"/>
                <w:szCs w:val="20"/>
              </w:rPr>
              <w:t>F003110</w:t>
            </w:r>
            <w:r w:rsidR="00D81576" w:rsidRPr="00A74686">
              <w:rPr>
                <w:rFonts w:cs="Arial"/>
                <w:sz w:val="20"/>
                <w:szCs w:val="20"/>
              </w:rPr>
              <w:fldChar w:fldCharType="end"/>
            </w:r>
            <w:r w:rsidRPr="00A74686">
              <w:rPr>
                <w:rFonts w:cs="Arial"/>
                <w:sz w:val="20"/>
                <w:szCs w:val="20"/>
              </w:rPr>
              <w:t>)</w:t>
            </w:r>
          </w:p>
        </w:tc>
        <w:tc>
          <w:tcPr>
            <w:tcW w:w="0" w:type="auto"/>
            <w:tcBorders>
              <w:top w:val="nil"/>
              <w:left w:val="nil"/>
              <w:bottom w:val="nil"/>
              <w:right w:val="nil"/>
            </w:tcBorders>
            <w:vAlign w:val="center"/>
          </w:tcPr>
          <w:p w14:paraId="2CDCAEA9" w14:textId="77777777" w:rsidR="00D81576" w:rsidRPr="009E3B7C" w:rsidRDefault="00D81576" w:rsidP="00FA352A">
            <w:pPr>
              <w:spacing w:line="480" w:lineRule="auto"/>
              <w:rPr>
                <w:rFonts w:cs="Arial"/>
              </w:rPr>
            </w:pPr>
          </w:p>
        </w:tc>
      </w:tr>
      <w:tr w:rsidR="00D81576" w:rsidRPr="009E3B7C" w14:paraId="79F603C7" w14:textId="77777777" w:rsidTr="00FA352A">
        <w:trPr>
          <w:trHeight w:hRule="exact" w:val="567"/>
        </w:trPr>
        <w:tc>
          <w:tcPr>
            <w:tcW w:w="1968" w:type="dxa"/>
            <w:tcBorders>
              <w:top w:val="nil"/>
              <w:left w:val="nil"/>
              <w:bottom w:val="nil"/>
              <w:right w:val="nil"/>
            </w:tcBorders>
            <w:vAlign w:val="center"/>
          </w:tcPr>
          <w:p w14:paraId="1723CB97" w14:textId="77777777" w:rsidR="00D81576" w:rsidRPr="009E3B7C" w:rsidRDefault="00D81576" w:rsidP="00FA352A">
            <w:pPr>
              <w:spacing w:line="480" w:lineRule="auto"/>
              <w:rPr>
                <w:rFonts w:cs="Arial"/>
              </w:rPr>
            </w:pPr>
          </w:p>
        </w:tc>
        <w:tc>
          <w:tcPr>
            <w:tcW w:w="6101" w:type="dxa"/>
            <w:gridSpan w:val="3"/>
            <w:tcBorders>
              <w:top w:val="nil"/>
              <w:left w:val="nil"/>
              <w:bottom w:val="nil"/>
              <w:right w:val="nil"/>
            </w:tcBorders>
            <w:vAlign w:val="center"/>
          </w:tcPr>
          <w:p w14:paraId="53460C5D" w14:textId="77777777" w:rsidR="00D81576" w:rsidRPr="009E3B7C" w:rsidRDefault="00D81576" w:rsidP="00FA352A">
            <w:pPr>
              <w:spacing w:line="480" w:lineRule="auto"/>
              <w:rPr>
                <w:rFonts w:cs="Arial"/>
              </w:rPr>
            </w:pPr>
          </w:p>
        </w:tc>
        <w:tc>
          <w:tcPr>
            <w:tcW w:w="0" w:type="auto"/>
            <w:tcBorders>
              <w:top w:val="nil"/>
              <w:left w:val="nil"/>
              <w:bottom w:val="nil"/>
              <w:right w:val="nil"/>
            </w:tcBorders>
            <w:vAlign w:val="center"/>
          </w:tcPr>
          <w:p w14:paraId="41552194" w14:textId="77777777" w:rsidR="00D81576" w:rsidRPr="009E3B7C" w:rsidRDefault="00D81576" w:rsidP="00FA352A">
            <w:pPr>
              <w:spacing w:line="480" w:lineRule="auto"/>
              <w:rPr>
                <w:rFonts w:cs="Arial"/>
              </w:rPr>
            </w:pPr>
          </w:p>
        </w:tc>
      </w:tr>
      <w:tr w:rsidR="00D81576" w:rsidRPr="009E3B7C" w14:paraId="3C487705" w14:textId="77777777" w:rsidTr="00FA352A">
        <w:trPr>
          <w:trHeight w:hRule="exact" w:val="567"/>
        </w:trPr>
        <w:tc>
          <w:tcPr>
            <w:tcW w:w="1968" w:type="dxa"/>
            <w:tcBorders>
              <w:top w:val="nil"/>
              <w:left w:val="nil"/>
              <w:bottom w:val="single" w:sz="4" w:space="0" w:color="auto"/>
              <w:right w:val="nil"/>
            </w:tcBorders>
            <w:vAlign w:val="center"/>
          </w:tcPr>
          <w:p w14:paraId="6DFBE167" w14:textId="77777777" w:rsidR="00D81576" w:rsidRPr="009E3B7C" w:rsidRDefault="00D81576" w:rsidP="00FA352A">
            <w:pPr>
              <w:spacing w:line="480" w:lineRule="auto"/>
              <w:rPr>
                <w:rFonts w:cs="Arial"/>
              </w:rPr>
            </w:pPr>
          </w:p>
        </w:tc>
        <w:tc>
          <w:tcPr>
            <w:tcW w:w="6101" w:type="dxa"/>
            <w:gridSpan w:val="3"/>
            <w:tcBorders>
              <w:top w:val="nil"/>
              <w:left w:val="nil"/>
              <w:bottom w:val="single" w:sz="4" w:space="0" w:color="auto"/>
              <w:right w:val="nil"/>
            </w:tcBorders>
            <w:vAlign w:val="center"/>
          </w:tcPr>
          <w:p w14:paraId="73030CD9" w14:textId="77777777" w:rsidR="00D81576" w:rsidRPr="009E3B7C" w:rsidRDefault="00D81576" w:rsidP="00FA352A">
            <w:pPr>
              <w:spacing w:line="480" w:lineRule="auto"/>
              <w:rPr>
                <w:rFonts w:cs="Arial"/>
              </w:rPr>
            </w:pPr>
          </w:p>
        </w:tc>
        <w:tc>
          <w:tcPr>
            <w:tcW w:w="0" w:type="auto"/>
            <w:tcBorders>
              <w:top w:val="nil"/>
              <w:left w:val="nil"/>
              <w:bottom w:val="single" w:sz="4" w:space="0" w:color="auto"/>
              <w:right w:val="nil"/>
            </w:tcBorders>
            <w:vAlign w:val="center"/>
          </w:tcPr>
          <w:p w14:paraId="5710D857" w14:textId="77777777" w:rsidR="00D81576" w:rsidRPr="009E3B7C" w:rsidRDefault="00D81576" w:rsidP="00FA352A">
            <w:pPr>
              <w:spacing w:line="480" w:lineRule="auto"/>
              <w:rPr>
                <w:rFonts w:cs="Arial"/>
              </w:rPr>
            </w:pPr>
          </w:p>
        </w:tc>
      </w:tr>
      <w:tr w:rsidR="00C25AAA" w:rsidRPr="009E3B7C" w14:paraId="52A76C8F" w14:textId="77777777" w:rsidTr="00FA352A">
        <w:trPr>
          <w:trHeight w:val="20"/>
        </w:trPr>
        <w:tc>
          <w:tcPr>
            <w:tcW w:w="1968" w:type="dxa"/>
            <w:vAlign w:val="center"/>
          </w:tcPr>
          <w:p w14:paraId="430AC67E" w14:textId="77777777" w:rsidR="00C25AAA" w:rsidRPr="009E3B7C" w:rsidRDefault="00C25AAA" w:rsidP="00FA352A">
            <w:pPr>
              <w:rPr>
                <w:rFonts w:cs="Arial"/>
              </w:rPr>
            </w:pPr>
            <w:r w:rsidRPr="009E3B7C">
              <w:rPr>
                <w:rFonts w:cs="Arial"/>
              </w:rPr>
              <w:t>Document Type</w:t>
            </w:r>
          </w:p>
        </w:tc>
        <w:tc>
          <w:tcPr>
            <w:tcW w:w="6101" w:type="dxa"/>
            <w:gridSpan w:val="3"/>
            <w:shd w:val="clear" w:color="auto" w:fill="E6E6E6"/>
            <w:vAlign w:val="center"/>
          </w:tcPr>
          <w:p w14:paraId="0F6DBB26" w14:textId="30B846A6" w:rsidR="00C25AAA" w:rsidRPr="009E3B7C" w:rsidRDefault="00C25AAA" w:rsidP="00FA352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CE7B51" w:rsidRPr="00CE7B51">
              <w:rPr>
                <w:rFonts w:cs="Arial"/>
                <w:b/>
                <w:bCs/>
              </w:rPr>
              <w:t>Function Specification</w:t>
            </w:r>
            <w:r w:rsidRPr="009E3B7C">
              <w:rPr>
                <w:rFonts w:cs="Arial"/>
                <w:bCs/>
              </w:rPr>
              <w:fldChar w:fldCharType="end"/>
            </w:r>
          </w:p>
        </w:tc>
        <w:tc>
          <w:tcPr>
            <w:tcW w:w="0" w:type="auto"/>
            <w:shd w:val="clear" w:color="auto" w:fill="auto"/>
            <w:vAlign w:val="center"/>
          </w:tcPr>
          <w:p w14:paraId="7FB15F71" w14:textId="77777777" w:rsidR="00C25AAA" w:rsidRPr="009E3B7C" w:rsidRDefault="00C25AAA" w:rsidP="00FA352A">
            <w:pPr>
              <w:rPr>
                <w:rFonts w:cs="Arial"/>
              </w:rPr>
            </w:pPr>
          </w:p>
        </w:tc>
      </w:tr>
      <w:tr w:rsidR="00C25AAA" w:rsidRPr="009E3B7C" w14:paraId="0632DCAB" w14:textId="77777777" w:rsidTr="00FA352A">
        <w:trPr>
          <w:trHeight w:val="20"/>
        </w:trPr>
        <w:tc>
          <w:tcPr>
            <w:tcW w:w="1968" w:type="dxa"/>
            <w:tcBorders>
              <w:bottom w:val="single" w:sz="4" w:space="0" w:color="auto"/>
            </w:tcBorders>
            <w:vAlign w:val="center"/>
          </w:tcPr>
          <w:p w14:paraId="7BFC832F" w14:textId="77777777" w:rsidR="00C25AAA" w:rsidRPr="009E3B7C" w:rsidRDefault="00C25AAA" w:rsidP="00FA352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2141AF17" w14:textId="22E118AE" w:rsidR="00C25AAA" w:rsidRPr="00171053" w:rsidRDefault="00C25AAA" w:rsidP="00FA352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CE7B51">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CE7B51">
              <w:rPr>
                <w:rFonts w:cs="Arial"/>
                <w:b/>
              </w:rPr>
              <w:t>1a</w:t>
            </w:r>
            <w:r w:rsidRPr="00171053">
              <w:rPr>
                <w:rFonts w:cs="Arial"/>
                <w:b/>
              </w:rPr>
              <w:fldChar w:fldCharType="end"/>
            </w:r>
          </w:p>
        </w:tc>
        <w:tc>
          <w:tcPr>
            <w:tcW w:w="0" w:type="auto"/>
            <w:tcBorders>
              <w:bottom w:val="single" w:sz="4" w:space="0" w:color="auto"/>
            </w:tcBorders>
            <w:shd w:val="clear" w:color="auto" w:fill="auto"/>
            <w:vAlign w:val="center"/>
          </w:tcPr>
          <w:p w14:paraId="6FE6D97F" w14:textId="77777777" w:rsidR="00C25AAA" w:rsidRPr="009E3B7C" w:rsidRDefault="00C25AAA" w:rsidP="00FA352A">
            <w:pPr>
              <w:rPr>
                <w:rFonts w:cs="Arial"/>
              </w:rPr>
            </w:pPr>
          </w:p>
        </w:tc>
      </w:tr>
      <w:tr w:rsidR="00C25AAA" w:rsidRPr="00396024" w14:paraId="703A11CF" w14:textId="77777777" w:rsidTr="00FA352A">
        <w:trPr>
          <w:trHeight w:val="20"/>
        </w:trPr>
        <w:tc>
          <w:tcPr>
            <w:tcW w:w="1968" w:type="dxa"/>
            <w:vAlign w:val="center"/>
          </w:tcPr>
          <w:p w14:paraId="68484597" w14:textId="77777777" w:rsidR="00C25AAA" w:rsidRPr="00771878" w:rsidRDefault="00C25AAA" w:rsidP="00FA352A">
            <w:r w:rsidRPr="00771878">
              <w:t>Document ID</w:t>
            </w:r>
          </w:p>
        </w:tc>
        <w:tc>
          <w:tcPr>
            <w:tcW w:w="6101" w:type="dxa"/>
            <w:gridSpan w:val="3"/>
            <w:shd w:val="clear" w:color="auto" w:fill="E6E6E6"/>
            <w:vAlign w:val="center"/>
          </w:tcPr>
          <w:p w14:paraId="37A297E9" w14:textId="444B7518" w:rsidR="00C25AAA" w:rsidRPr="009C2BF3" w:rsidRDefault="0070003A" w:rsidP="00FA352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CE7B51">
              <w:rPr>
                <w:rFonts w:cs="Arial"/>
                <w:b/>
                <w:noProof/>
              </w:rPr>
              <w:t>fgs f003110 rear seat controls lockout (rscl)- draft.docx</w:t>
            </w:r>
            <w:r w:rsidRPr="00171053">
              <w:rPr>
                <w:rFonts w:cs="Arial"/>
                <w:b/>
                <w:noProof/>
              </w:rPr>
              <w:fldChar w:fldCharType="end"/>
            </w:r>
          </w:p>
        </w:tc>
        <w:tc>
          <w:tcPr>
            <w:tcW w:w="0" w:type="auto"/>
            <w:vAlign w:val="center"/>
          </w:tcPr>
          <w:p w14:paraId="73AA8841" w14:textId="77777777" w:rsidR="00C25AAA" w:rsidRPr="00396024" w:rsidRDefault="00C25AAA" w:rsidP="00FA352A">
            <w:pPr>
              <w:rPr>
                <w:sz w:val="16"/>
                <w:szCs w:val="16"/>
              </w:rPr>
            </w:pPr>
          </w:p>
        </w:tc>
      </w:tr>
      <w:tr w:rsidR="0070003A" w:rsidRPr="009E3B7C" w14:paraId="642CEF90" w14:textId="77777777" w:rsidTr="00FA352A">
        <w:trPr>
          <w:trHeight w:val="20"/>
        </w:trPr>
        <w:tc>
          <w:tcPr>
            <w:tcW w:w="1968" w:type="dxa"/>
            <w:tcBorders>
              <w:bottom w:val="single" w:sz="4" w:space="0" w:color="auto"/>
            </w:tcBorders>
            <w:vAlign w:val="center"/>
          </w:tcPr>
          <w:p w14:paraId="7ECA1720" w14:textId="77777777" w:rsidR="0070003A" w:rsidRPr="009E3B7C" w:rsidRDefault="0070003A" w:rsidP="00FA352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9E61A3E" w14:textId="77777777" w:rsidR="0070003A" w:rsidRPr="00171053" w:rsidRDefault="0070003A" w:rsidP="00FA352A">
            <w:pPr>
              <w:jc w:val="center"/>
              <w:rPr>
                <w:rFonts w:cs="Arial"/>
                <w:b/>
              </w:rPr>
            </w:pPr>
          </w:p>
        </w:tc>
        <w:tc>
          <w:tcPr>
            <w:tcW w:w="0" w:type="auto"/>
            <w:tcBorders>
              <w:bottom w:val="single" w:sz="4" w:space="0" w:color="auto"/>
            </w:tcBorders>
            <w:shd w:val="clear" w:color="auto" w:fill="auto"/>
            <w:vAlign w:val="center"/>
          </w:tcPr>
          <w:p w14:paraId="7B897A7C" w14:textId="77777777" w:rsidR="0070003A" w:rsidRPr="009E3B7C" w:rsidRDefault="0070003A" w:rsidP="00FA352A">
            <w:pPr>
              <w:rPr>
                <w:rFonts w:cs="Arial"/>
              </w:rPr>
            </w:pPr>
          </w:p>
        </w:tc>
      </w:tr>
      <w:tr w:rsidR="00C25AAA" w:rsidRPr="009E3B7C" w14:paraId="685DDC4F" w14:textId="77777777" w:rsidTr="00FA352A">
        <w:trPr>
          <w:trHeight w:val="20"/>
        </w:trPr>
        <w:tc>
          <w:tcPr>
            <w:tcW w:w="1968" w:type="dxa"/>
            <w:tcBorders>
              <w:bottom w:val="single" w:sz="4" w:space="0" w:color="auto"/>
            </w:tcBorders>
            <w:vAlign w:val="center"/>
          </w:tcPr>
          <w:p w14:paraId="2AEF65B8" w14:textId="77777777" w:rsidR="00C25AAA" w:rsidRPr="009E3B7C" w:rsidRDefault="00C25AAA" w:rsidP="00FA352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3D1E07BB" w14:textId="7FF26EC4" w:rsidR="00C25AAA" w:rsidRPr="00171053" w:rsidRDefault="00C25AAA" w:rsidP="00FA352A">
            <w:pPr>
              <w:jc w:val="center"/>
              <w:rPr>
                <w:rFonts w:cs="Arial"/>
                <w:b/>
              </w:rPr>
            </w:pPr>
            <w:r w:rsidRPr="00171053">
              <w:rPr>
                <w:rFonts w:cs="Arial"/>
                <w:b/>
              </w:rPr>
              <w:fldChar w:fldCharType="begin"/>
            </w:r>
            <w:r w:rsidRPr="00171053">
              <w:rPr>
                <w:rFonts w:cs="Arial"/>
                <w:b/>
              </w:rPr>
              <w:instrText xml:space="preserve"> DOCPROPERTY  DocOwner  \* MERGEFORMAT </w:instrText>
            </w:r>
            <w:r w:rsidRPr="00171053">
              <w:rPr>
                <w:rFonts w:cs="Arial"/>
                <w:b/>
              </w:rPr>
              <w:fldChar w:fldCharType="separate"/>
            </w:r>
            <w:r w:rsidR="00CE7B51" w:rsidRPr="00CE7B51">
              <w:rPr>
                <w:rFonts w:cs="Arial"/>
                <w:b/>
                <w:bCs/>
              </w:rPr>
              <w:t>Martin</w:t>
            </w:r>
            <w:r w:rsidR="00CE7B51">
              <w:rPr>
                <w:rFonts w:cs="Arial"/>
                <w:b/>
              </w:rPr>
              <w:t xml:space="preserve"> Hirschmann</w:t>
            </w:r>
            <w:r w:rsidRPr="00171053">
              <w:rPr>
                <w:rFonts w:cs="Arial"/>
                <w:b/>
                <w:bCs/>
              </w:rPr>
              <w:fldChar w:fldCharType="end"/>
            </w:r>
          </w:p>
        </w:tc>
        <w:tc>
          <w:tcPr>
            <w:tcW w:w="0" w:type="auto"/>
            <w:tcBorders>
              <w:bottom w:val="single" w:sz="4" w:space="0" w:color="auto"/>
            </w:tcBorders>
            <w:shd w:val="clear" w:color="auto" w:fill="auto"/>
            <w:vAlign w:val="center"/>
          </w:tcPr>
          <w:p w14:paraId="441B5A23" w14:textId="77777777" w:rsidR="00C25AAA" w:rsidRPr="009E3B7C" w:rsidRDefault="00C25AAA" w:rsidP="00FA352A">
            <w:pPr>
              <w:rPr>
                <w:rFonts w:cs="Arial"/>
              </w:rPr>
            </w:pPr>
          </w:p>
        </w:tc>
      </w:tr>
      <w:tr w:rsidR="00C25AAA" w:rsidRPr="009E3B7C" w14:paraId="1D12F0D3" w14:textId="77777777" w:rsidTr="00FA352A">
        <w:trPr>
          <w:trHeight w:val="20"/>
        </w:trPr>
        <w:tc>
          <w:tcPr>
            <w:tcW w:w="1968" w:type="dxa"/>
            <w:vAlign w:val="center"/>
          </w:tcPr>
          <w:p w14:paraId="73D9BC9B" w14:textId="77777777" w:rsidR="00C25AAA" w:rsidRPr="009E3B7C" w:rsidRDefault="00C25AAA" w:rsidP="00FA352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03257475" w14:textId="7AB9D110" w:rsidR="00C25AAA" w:rsidRPr="00171053" w:rsidRDefault="00CF55F2" w:rsidP="00FA352A">
            <w:pPr>
              <w:jc w:val="center"/>
              <w:rPr>
                <w:rFonts w:cs="Arial"/>
                <w:b/>
              </w:rPr>
            </w:pPr>
            <w:r>
              <w:rPr>
                <w:rFonts w:cs="Arial"/>
                <w:b/>
              </w:rPr>
              <w:fldChar w:fldCharType="begin"/>
            </w:r>
            <w:r>
              <w:rPr>
                <w:rFonts w:cs="Arial"/>
                <w:b/>
              </w:rPr>
              <w:instrText xml:space="preserve"> DOCPROPERTY  DocVersion  \* MERGEFORMAT </w:instrText>
            </w:r>
            <w:r>
              <w:rPr>
                <w:rFonts w:cs="Arial"/>
                <w:b/>
              </w:rPr>
              <w:fldChar w:fldCharType="separate"/>
            </w:r>
            <w:r w:rsidR="00CE7B51">
              <w:rPr>
                <w:rFonts w:cs="Arial"/>
                <w:b/>
              </w:rPr>
              <w:t>0</w:t>
            </w:r>
            <w:r>
              <w:rPr>
                <w:rFonts w:cs="Arial"/>
                <w:b/>
              </w:rPr>
              <w:fldChar w:fldCharType="end"/>
            </w:r>
            <w:r>
              <w:rPr>
                <w:rFonts w:cs="Arial"/>
                <w:b/>
              </w:rPr>
              <w:t>.</w:t>
            </w:r>
            <w:r w:rsidR="00C25AAA" w:rsidRPr="00171053">
              <w:rPr>
                <w:rFonts w:cs="Arial"/>
                <w:b/>
              </w:rPr>
              <w:fldChar w:fldCharType="begin"/>
            </w:r>
            <w:r w:rsidR="00C25AAA" w:rsidRPr="00171053">
              <w:rPr>
                <w:rFonts w:cs="Arial"/>
                <w:b/>
              </w:rPr>
              <w:instrText xml:space="preserve"> DOCPROPERTY  DocRevision  \* MERGEFORMAT </w:instrText>
            </w:r>
            <w:r w:rsidR="00C25AAA" w:rsidRPr="00171053">
              <w:rPr>
                <w:rFonts w:cs="Arial"/>
                <w:b/>
              </w:rPr>
              <w:fldChar w:fldCharType="separate"/>
            </w:r>
            <w:r w:rsidR="00CE7B51">
              <w:rPr>
                <w:rFonts w:cs="Arial"/>
                <w:b/>
              </w:rPr>
              <w:t>1</w:t>
            </w:r>
            <w:r w:rsidR="00C25AAA" w:rsidRPr="00171053">
              <w:rPr>
                <w:rFonts w:cs="Arial"/>
                <w:b/>
              </w:rPr>
              <w:fldChar w:fldCharType="end"/>
            </w:r>
          </w:p>
        </w:tc>
        <w:tc>
          <w:tcPr>
            <w:tcW w:w="0" w:type="auto"/>
            <w:tcBorders>
              <w:bottom w:val="single" w:sz="4" w:space="0" w:color="auto"/>
            </w:tcBorders>
            <w:vAlign w:val="center"/>
          </w:tcPr>
          <w:p w14:paraId="4EF16094" w14:textId="77777777" w:rsidR="00C25AAA" w:rsidRPr="009E3B7C" w:rsidRDefault="00C25AAA" w:rsidP="00FA352A">
            <w:pPr>
              <w:rPr>
                <w:rFonts w:cs="Arial"/>
              </w:rPr>
            </w:pPr>
          </w:p>
        </w:tc>
      </w:tr>
      <w:tr w:rsidR="00C25AAA" w:rsidRPr="009E3B7C" w14:paraId="64A149D2" w14:textId="77777777" w:rsidTr="00FA352A">
        <w:trPr>
          <w:trHeight w:val="20"/>
        </w:trPr>
        <w:tc>
          <w:tcPr>
            <w:tcW w:w="1968" w:type="dxa"/>
            <w:vAlign w:val="center"/>
          </w:tcPr>
          <w:p w14:paraId="7AAD9E13" w14:textId="77777777" w:rsidR="00C25AAA" w:rsidRPr="009E3B7C" w:rsidRDefault="00C25AAA" w:rsidP="00FA352A">
            <w:pPr>
              <w:rPr>
                <w:rFonts w:cs="Arial"/>
              </w:rPr>
            </w:pPr>
            <w:r w:rsidRPr="009E3B7C">
              <w:rPr>
                <w:rFonts w:cs="Arial"/>
              </w:rPr>
              <w:t>Document Status</w:t>
            </w:r>
          </w:p>
        </w:tc>
        <w:tc>
          <w:tcPr>
            <w:tcW w:w="6101" w:type="dxa"/>
            <w:gridSpan w:val="3"/>
            <w:shd w:val="clear" w:color="auto" w:fill="E6E6E6"/>
            <w:vAlign w:val="center"/>
          </w:tcPr>
          <w:p w14:paraId="71962D6B" w14:textId="33B669B8" w:rsidR="00C25AAA" w:rsidRPr="00171053" w:rsidRDefault="00C25AAA" w:rsidP="00FA352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CE7B51" w:rsidRPr="00CE7B51">
              <w:rPr>
                <w:rFonts w:cs="Arial"/>
                <w:b/>
                <w:bCs/>
              </w:rPr>
              <w:t>Draft</w:t>
            </w:r>
            <w:r w:rsidRPr="00171053">
              <w:rPr>
                <w:rFonts w:cs="Arial"/>
                <w:b/>
                <w:bCs/>
              </w:rPr>
              <w:fldChar w:fldCharType="end"/>
            </w:r>
          </w:p>
        </w:tc>
        <w:tc>
          <w:tcPr>
            <w:tcW w:w="0" w:type="auto"/>
            <w:tcBorders>
              <w:bottom w:val="single" w:sz="4" w:space="0" w:color="auto"/>
            </w:tcBorders>
            <w:vAlign w:val="center"/>
          </w:tcPr>
          <w:p w14:paraId="29595F14" w14:textId="77777777" w:rsidR="00C25AAA" w:rsidRPr="009E3B7C" w:rsidRDefault="00C25AAA" w:rsidP="00FA352A">
            <w:pPr>
              <w:rPr>
                <w:rFonts w:cs="Arial"/>
              </w:rPr>
            </w:pPr>
          </w:p>
        </w:tc>
      </w:tr>
      <w:tr w:rsidR="00C25AAA" w:rsidRPr="009E3B7C" w14:paraId="7BB217B4" w14:textId="77777777" w:rsidTr="00FA352A">
        <w:trPr>
          <w:trHeight w:val="20"/>
        </w:trPr>
        <w:tc>
          <w:tcPr>
            <w:tcW w:w="1968" w:type="dxa"/>
            <w:tcBorders>
              <w:bottom w:val="single" w:sz="4" w:space="0" w:color="auto"/>
            </w:tcBorders>
            <w:vAlign w:val="center"/>
          </w:tcPr>
          <w:p w14:paraId="1A99E90A" w14:textId="77777777" w:rsidR="00C25AAA" w:rsidRPr="009E3B7C" w:rsidRDefault="00C25AAA" w:rsidP="00FA352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1D8DDFC1" w14:textId="15A457DC" w:rsidR="00C25AAA" w:rsidRPr="00171053" w:rsidRDefault="00C25AAA" w:rsidP="00FA352A">
            <w:pPr>
              <w:jc w:val="center"/>
              <w:rPr>
                <w:rFonts w:cs="Arial"/>
                <w:b/>
              </w:rPr>
            </w:pPr>
            <w:r w:rsidRPr="00171053">
              <w:rPr>
                <w:rFonts w:cs="Arial"/>
                <w:b/>
              </w:rPr>
              <w:fldChar w:fldCharType="begin"/>
            </w:r>
            <w:r w:rsidRPr="00171053">
              <w:rPr>
                <w:rFonts w:cs="Arial"/>
                <w:b/>
              </w:rPr>
              <w:instrText xml:space="preserve"> DOCPROPERTY  DocIssueDate  \* MERGEFORMAT </w:instrText>
            </w:r>
            <w:r w:rsidRPr="00171053">
              <w:rPr>
                <w:rFonts w:cs="Arial"/>
                <w:b/>
              </w:rPr>
              <w:fldChar w:fldCharType="separate"/>
            </w:r>
            <w:r w:rsidR="00CE7B51" w:rsidRPr="00CE7B51">
              <w:rPr>
                <w:rFonts w:cs="Arial"/>
                <w:b/>
                <w:bCs/>
              </w:rPr>
              <w:t>2020</w:t>
            </w:r>
            <w:r w:rsidR="00CE7B51">
              <w:rPr>
                <w:rFonts w:cs="Arial"/>
                <w:b/>
              </w:rPr>
              <w:t>/09/23</w:t>
            </w:r>
            <w:r w:rsidRPr="00171053">
              <w:rPr>
                <w:rFonts w:cs="Arial"/>
                <w:b/>
                <w:bCs/>
              </w:rPr>
              <w:fldChar w:fldCharType="end"/>
            </w:r>
          </w:p>
        </w:tc>
        <w:tc>
          <w:tcPr>
            <w:tcW w:w="0" w:type="auto"/>
            <w:tcBorders>
              <w:bottom w:val="single" w:sz="4" w:space="0" w:color="auto"/>
            </w:tcBorders>
            <w:shd w:val="clear" w:color="auto" w:fill="auto"/>
            <w:vAlign w:val="center"/>
          </w:tcPr>
          <w:p w14:paraId="66CDAEA7" w14:textId="77777777" w:rsidR="00C25AAA" w:rsidRPr="009E3B7C" w:rsidRDefault="00C25AAA" w:rsidP="00FA352A">
            <w:pPr>
              <w:rPr>
                <w:rFonts w:cs="Arial"/>
              </w:rPr>
            </w:pPr>
          </w:p>
        </w:tc>
      </w:tr>
      <w:tr w:rsidR="00C25AAA" w:rsidRPr="009E3B7C" w14:paraId="4BA42663" w14:textId="77777777" w:rsidTr="00FA352A">
        <w:trPr>
          <w:trHeight w:val="20"/>
        </w:trPr>
        <w:tc>
          <w:tcPr>
            <w:tcW w:w="1968" w:type="dxa"/>
            <w:tcBorders>
              <w:bottom w:val="single" w:sz="4" w:space="0" w:color="auto"/>
            </w:tcBorders>
            <w:vAlign w:val="center"/>
          </w:tcPr>
          <w:p w14:paraId="7A4448D3" w14:textId="77777777" w:rsidR="00C25AAA" w:rsidRPr="009E3B7C" w:rsidRDefault="00C25AAA" w:rsidP="00FA352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28AAD159" w14:textId="012F9C80" w:rsidR="00C25AAA" w:rsidRPr="00171053" w:rsidRDefault="00C25AAA" w:rsidP="00FA352A">
            <w:pPr>
              <w:jc w:val="center"/>
              <w:rPr>
                <w:rFonts w:cs="Arial"/>
                <w:b/>
              </w:rPr>
            </w:pPr>
            <w:r w:rsidRPr="00171053">
              <w:rPr>
                <w:rFonts w:cs="Arial"/>
                <w:b/>
              </w:rPr>
              <w:fldChar w:fldCharType="begin"/>
            </w:r>
            <w:r w:rsidRPr="00171053">
              <w:rPr>
                <w:rFonts w:cs="Arial"/>
                <w:b/>
              </w:rPr>
              <w:instrText xml:space="preserve"> DOCPROPERTY  DocRevisionDate  \* MERGEFORMAT </w:instrText>
            </w:r>
            <w:r w:rsidRPr="00171053">
              <w:rPr>
                <w:rFonts w:cs="Arial"/>
                <w:b/>
              </w:rPr>
              <w:fldChar w:fldCharType="separate"/>
            </w:r>
            <w:r w:rsidR="00CE7B51">
              <w:rPr>
                <w:rFonts w:cs="Arial"/>
                <w:b/>
              </w:rPr>
              <w:t>2020/09/23</w:t>
            </w:r>
            <w:r w:rsidRPr="00171053">
              <w:rPr>
                <w:rFonts w:cs="Arial"/>
                <w:b/>
              </w:rPr>
              <w:fldChar w:fldCharType="end"/>
            </w:r>
          </w:p>
        </w:tc>
        <w:tc>
          <w:tcPr>
            <w:tcW w:w="0" w:type="auto"/>
            <w:tcBorders>
              <w:bottom w:val="single" w:sz="4" w:space="0" w:color="auto"/>
            </w:tcBorders>
            <w:shd w:val="clear" w:color="auto" w:fill="auto"/>
            <w:vAlign w:val="center"/>
          </w:tcPr>
          <w:p w14:paraId="3C2DFF33" w14:textId="77777777" w:rsidR="00C25AAA" w:rsidRPr="009E3B7C" w:rsidRDefault="00C25AAA" w:rsidP="00FA352A">
            <w:pPr>
              <w:rPr>
                <w:rFonts w:cs="Arial"/>
              </w:rPr>
            </w:pPr>
          </w:p>
        </w:tc>
      </w:tr>
      <w:tr w:rsidR="00C25AAA" w:rsidRPr="009E3B7C" w14:paraId="6B7A43A1" w14:textId="77777777" w:rsidTr="00FA352A">
        <w:trPr>
          <w:trHeight w:val="20"/>
        </w:trPr>
        <w:tc>
          <w:tcPr>
            <w:tcW w:w="1968" w:type="dxa"/>
            <w:vMerge w:val="restart"/>
            <w:vAlign w:val="center"/>
          </w:tcPr>
          <w:p w14:paraId="73617C27" w14:textId="77777777" w:rsidR="00C25AAA" w:rsidRPr="009E3B7C" w:rsidRDefault="00C25AAA" w:rsidP="00FA352A">
            <w:pPr>
              <w:rPr>
                <w:rFonts w:cs="Arial"/>
              </w:rPr>
            </w:pPr>
            <w:r w:rsidRPr="009E3B7C">
              <w:rPr>
                <w:rFonts w:cs="Arial"/>
              </w:rPr>
              <w:t>Document Classification</w:t>
            </w:r>
          </w:p>
        </w:tc>
        <w:tc>
          <w:tcPr>
            <w:tcW w:w="1975" w:type="dxa"/>
            <w:tcBorders>
              <w:right w:val="nil"/>
            </w:tcBorders>
            <w:shd w:val="clear" w:color="auto" w:fill="E6E6E6"/>
            <w:vAlign w:val="center"/>
          </w:tcPr>
          <w:p w14:paraId="7DE4DC59" w14:textId="77777777" w:rsidR="00C25AAA" w:rsidRPr="009E3B7C" w:rsidRDefault="00C25AAA" w:rsidP="00FA352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4FE65005" w14:textId="2B2A70F1" w:rsidR="00C25AAA" w:rsidRPr="009E3B7C" w:rsidRDefault="00C25AAA" w:rsidP="00FA352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CE7B51" w:rsidRPr="00CE7B51">
              <w:rPr>
                <w:rFonts w:cs="Arial"/>
                <w:b/>
                <w:bCs/>
              </w:rPr>
              <w:t>27.60</w:t>
            </w:r>
            <w:r w:rsidR="00CE7B51" w:rsidRPr="00CE7B51">
              <w:rPr>
                <w:rFonts w:cs="Arial"/>
                <w:b/>
              </w:rPr>
              <w:t>/35</w:t>
            </w:r>
            <w:r w:rsidRPr="009E3B7C">
              <w:rPr>
                <w:rFonts w:cs="Arial"/>
                <w:bCs/>
              </w:rPr>
              <w:fldChar w:fldCharType="end"/>
            </w:r>
          </w:p>
        </w:tc>
        <w:tc>
          <w:tcPr>
            <w:tcW w:w="0" w:type="auto"/>
            <w:vMerge w:val="restart"/>
            <w:shd w:val="clear" w:color="auto" w:fill="auto"/>
            <w:vAlign w:val="center"/>
          </w:tcPr>
          <w:p w14:paraId="5198BC3D" w14:textId="77777777" w:rsidR="00C25AAA" w:rsidRPr="009E3B7C" w:rsidRDefault="00C25AAA" w:rsidP="00FA352A">
            <w:pPr>
              <w:rPr>
                <w:rFonts w:cs="Arial"/>
              </w:rPr>
            </w:pPr>
          </w:p>
        </w:tc>
      </w:tr>
      <w:tr w:rsidR="00C25AAA" w:rsidRPr="009E3B7C" w14:paraId="71429028" w14:textId="77777777" w:rsidTr="00FA352A">
        <w:trPr>
          <w:trHeight w:val="20"/>
        </w:trPr>
        <w:tc>
          <w:tcPr>
            <w:tcW w:w="1968" w:type="dxa"/>
            <w:vMerge/>
            <w:vAlign w:val="center"/>
          </w:tcPr>
          <w:p w14:paraId="4C815EAA" w14:textId="77777777" w:rsidR="00C25AAA" w:rsidRPr="009E3B7C" w:rsidRDefault="00C25AAA" w:rsidP="00FA352A">
            <w:pPr>
              <w:rPr>
                <w:rFonts w:cs="Arial"/>
              </w:rPr>
            </w:pPr>
          </w:p>
        </w:tc>
        <w:tc>
          <w:tcPr>
            <w:tcW w:w="1975" w:type="dxa"/>
            <w:tcBorders>
              <w:right w:val="nil"/>
            </w:tcBorders>
            <w:shd w:val="clear" w:color="auto" w:fill="E6E6E6"/>
            <w:vAlign w:val="center"/>
          </w:tcPr>
          <w:p w14:paraId="1A197E3F" w14:textId="77777777" w:rsidR="00C25AAA" w:rsidRPr="009E3B7C" w:rsidRDefault="00C25AAA" w:rsidP="00FA352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5F0CEC3C" w14:textId="06E9A797" w:rsidR="00C25AAA" w:rsidRPr="009E3B7C" w:rsidRDefault="00C25AAA" w:rsidP="00FA352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CE7B51" w:rsidRPr="00CE7B51">
              <w:rPr>
                <w:rFonts w:cs="Arial"/>
                <w:b/>
              </w:rPr>
              <w:t>Confidential</w:t>
            </w:r>
            <w:r w:rsidRPr="009E3B7C">
              <w:rPr>
                <w:rFonts w:cs="Arial"/>
                <w:bCs/>
              </w:rPr>
              <w:fldChar w:fldCharType="end"/>
            </w:r>
          </w:p>
        </w:tc>
        <w:tc>
          <w:tcPr>
            <w:tcW w:w="0" w:type="auto"/>
            <w:vMerge/>
            <w:shd w:val="clear" w:color="auto" w:fill="auto"/>
            <w:vAlign w:val="center"/>
          </w:tcPr>
          <w:p w14:paraId="0DCFA03A" w14:textId="77777777" w:rsidR="00C25AAA" w:rsidRPr="009E3B7C" w:rsidRDefault="00C25AAA" w:rsidP="00FA352A">
            <w:pPr>
              <w:rPr>
                <w:rFonts w:cs="Arial"/>
              </w:rPr>
            </w:pPr>
          </w:p>
        </w:tc>
      </w:tr>
      <w:tr w:rsidR="00C25AAA" w:rsidRPr="009E3B7C" w14:paraId="440017EC" w14:textId="77777777" w:rsidTr="00FA352A">
        <w:trPr>
          <w:trHeight w:val="20"/>
        </w:trPr>
        <w:tc>
          <w:tcPr>
            <w:tcW w:w="10125" w:type="dxa"/>
            <w:gridSpan w:val="5"/>
            <w:tcBorders>
              <w:left w:val="nil"/>
              <w:bottom w:val="nil"/>
              <w:right w:val="nil"/>
            </w:tcBorders>
            <w:vAlign w:val="center"/>
          </w:tcPr>
          <w:p w14:paraId="21A14C7D" w14:textId="77777777" w:rsidR="00C25AAA" w:rsidRPr="009E3B7C" w:rsidRDefault="00C25AAA" w:rsidP="00FA352A">
            <w:pPr>
              <w:rPr>
                <w:rFonts w:cs="Arial"/>
              </w:rPr>
            </w:pPr>
          </w:p>
        </w:tc>
      </w:tr>
      <w:tr w:rsidR="00C25AAA" w:rsidRPr="009E3B7C" w14:paraId="441FA914" w14:textId="77777777" w:rsidTr="00FA352A">
        <w:trPr>
          <w:trHeight w:val="20"/>
        </w:trPr>
        <w:tc>
          <w:tcPr>
            <w:tcW w:w="10125" w:type="dxa"/>
            <w:gridSpan w:val="5"/>
            <w:tcBorders>
              <w:top w:val="nil"/>
              <w:left w:val="nil"/>
              <w:right w:val="nil"/>
            </w:tcBorders>
            <w:vAlign w:val="center"/>
          </w:tcPr>
          <w:p w14:paraId="52A2A1A2" w14:textId="77777777" w:rsidR="00C25AAA" w:rsidRPr="009E3B7C" w:rsidRDefault="00C25AAA" w:rsidP="00FA352A">
            <w:pPr>
              <w:rPr>
                <w:rFonts w:cs="Arial"/>
              </w:rPr>
            </w:pPr>
          </w:p>
        </w:tc>
      </w:tr>
      <w:tr w:rsidR="00C25AAA" w:rsidRPr="009E3B7C" w14:paraId="3FF0E93A" w14:textId="77777777" w:rsidTr="00FA352A">
        <w:trPr>
          <w:trHeight w:val="20"/>
        </w:trPr>
        <w:tc>
          <w:tcPr>
            <w:tcW w:w="10125" w:type="dxa"/>
            <w:gridSpan w:val="5"/>
            <w:vAlign w:val="center"/>
          </w:tcPr>
          <w:p w14:paraId="0DA64D52" w14:textId="77777777" w:rsidR="00C25AAA" w:rsidRPr="009E3B7C" w:rsidRDefault="00C25AAA" w:rsidP="00FA352A">
            <w:pPr>
              <w:rPr>
                <w:rFonts w:cs="Arial"/>
              </w:rPr>
            </w:pPr>
            <w:r w:rsidRPr="009E3B7C">
              <w:rPr>
                <w:rFonts w:cs="Arial"/>
              </w:rPr>
              <w:t>Document Approval</w:t>
            </w:r>
          </w:p>
        </w:tc>
      </w:tr>
      <w:tr w:rsidR="00C25AAA" w:rsidRPr="009E3B7C" w14:paraId="7500683C" w14:textId="77777777" w:rsidTr="00FA352A">
        <w:trPr>
          <w:trHeight w:val="20"/>
        </w:trPr>
        <w:tc>
          <w:tcPr>
            <w:tcW w:w="1968" w:type="dxa"/>
            <w:shd w:val="clear" w:color="auto" w:fill="D9D9D9" w:themeFill="background1" w:themeFillShade="D9"/>
            <w:vAlign w:val="center"/>
          </w:tcPr>
          <w:p w14:paraId="183036E1" w14:textId="77777777" w:rsidR="00C25AAA" w:rsidRPr="009E3B7C" w:rsidRDefault="00C25AAA" w:rsidP="00FA352A">
            <w:pPr>
              <w:rPr>
                <w:rFonts w:cs="Arial"/>
              </w:rPr>
            </w:pPr>
            <w:r>
              <w:rPr>
                <w:rFonts w:cs="Arial"/>
              </w:rPr>
              <w:t>Name</w:t>
            </w:r>
          </w:p>
        </w:tc>
        <w:tc>
          <w:tcPr>
            <w:tcW w:w="3053" w:type="dxa"/>
            <w:gridSpan w:val="2"/>
            <w:shd w:val="clear" w:color="auto" w:fill="D9D9D9" w:themeFill="background1" w:themeFillShade="D9"/>
            <w:vAlign w:val="center"/>
          </w:tcPr>
          <w:p w14:paraId="0CB6234B" w14:textId="77777777" w:rsidR="00C25AAA" w:rsidRPr="009E3B7C" w:rsidRDefault="00C25AAA" w:rsidP="00FA352A">
            <w:pPr>
              <w:rPr>
                <w:rFonts w:cs="Arial"/>
              </w:rPr>
            </w:pPr>
            <w:r w:rsidRPr="009E3B7C">
              <w:rPr>
                <w:rFonts w:cs="Arial"/>
              </w:rPr>
              <w:t>Role</w:t>
            </w:r>
          </w:p>
        </w:tc>
        <w:tc>
          <w:tcPr>
            <w:tcW w:w="3048" w:type="dxa"/>
            <w:shd w:val="clear" w:color="auto" w:fill="D9D9D9" w:themeFill="background1" w:themeFillShade="D9"/>
            <w:vAlign w:val="center"/>
          </w:tcPr>
          <w:p w14:paraId="4274A7A6" w14:textId="77777777" w:rsidR="00C25AAA" w:rsidRPr="009E3B7C" w:rsidRDefault="00C25AAA" w:rsidP="00FA352A">
            <w:pPr>
              <w:rPr>
                <w:rFonts w:cs="Arial"/>
              </w:rPr>
            </w:pPr>
            <w:r w:rsidRPr="009E3B7C">
              <w:rPr>
                <w:rFonts w:cs="Arial"/>
              </w:rPr>
              <w:t>Email Confirmation</w:t>
            </w:r>
          </w:p>
        </w:tc>
        <w:tc>
          <w:tcPr>
            <w:tcW w:w="0" w:type="auto"/>
            <w:shd w:val="clear" w:color="auto" w:fill="D9D9D9" w:themeFill="background1" w:themeFillShade="D9"/>
            <w:vAlign w:val="center"/>
          </w:tcPr>
          <w:p w14:paraId="10505603" w14:textId="77777777" w:rsidR="00C25AAA" w:rsidRPr="009E3B7C" w:rsidRDefault="00C25AAA" w:rsidP="00FA352A">
            <w:pPr>
              <w:rPr>
                <w:rFonts w:cs="Arial"/>
              </w:rPr>
            </w:pPr>
            <w:r w:rsidRPr="009E3B7C">
              <w:rPr>
                <w:rFonts w:cs="Arial"/>
              </w:rPr>
              <w:t>Date</w:t>
            </w:r>
          </w:p>
        </w:tc>
      </w:tr>
      <w:tr w:rsidR="00C25AAA" w:rsidRPr="009E3B7C" w14:paraId="0306699B" w14:textId="77777777" w:rsidTr="00FA352A">
        <w:trPr>
          <w:trHeight w:val="20"/>
        </w:trPr>
        <w:tc>
          <w:tcPr>
            <w:tcW w:w="1968" w:type="dxa"/>
            <w:vAlign w:val="center"/>
          </w:tcPr>
          <w:p w14:paraId="2BABBA03" w14:textId="77777777" w:rsidR="00C25AAA" w:rsidRPr="009E3B7C" w:rsidRDefault="00C25AAA" w:rsidP="00FA352A">
            <w:pPr>
              <w:rPr>
                <w:rFonts w:cs="Arial"/>
              </w:rPr>
            </w:pPr>
          </w:p>
        </w:tc>
        <w:tc>
          <w:tcPr>
            <w:tcW w:w="3053" w:type="dxa"/>
            <w:gridSpan w:val="2"/>
            <w:shd w:val="clear" w:color="auto" w:fill="auto"/>
            <w:vAlign w:val="center"/>
          </w:tcPr>
          <w:p w14:paraId="760BD470" w14:textId="77777777" w:rsidR="00C25AAA" w:rsidRPr="009E3B7C" w:rsidRDefault="00C25AAA" w:rsidP="00FA352A">
            <w:pPr>
              <w:rPr>
                <w:rFonts w:cs="Arial"/>
              </w:rPr>
            </w:pPr>
          </w:p>
        </w:tc>
        <w:tc>
          <w:tcPr>
            <w:tcW w:w="3048" w:type="dxa"/>
            <w:shd w:val="clear" w:color="auto" w:fill="auto"/>
            <w:vAlign w:val="center"/>
          </w:tcPr>
          <w:p w14:paraId="3EE1B43D" w14:textId="77777777" w:rsidR="00C25AAA" w:rsidRPr="009E3B7C" w:rsidRDefault="00C25AAA" w:rsidP="00FA352A">
            <w:pPr>
              <w:rPr>
                <w:rFonts w:cs="Arial"/>
              </w:rPr>
            </w:pPr>
          </w:p>
        </w:tc>
        <w:tc>
          <w:tcPr>
            <w:tcW w:w="0" w:type="auto"/>
            <w:shd w:val="clear" w:color="auto" w:fill="auto"/>
            <w:vAlign w:val="center"/>
          </w:tcPr>
          <w:p w14:paraId="73CC6332" w14:textId="77777777" w:rsidR="00C25AAA" w:rsidRPr="009E3B7C" w:rsidRDefault="00C25AAA" w:rsidP="00FA352A">
            <w:pPr>
              <w:rPr>
                <w:rFonts w:cs="Arial"/>
              </w:rPr>
            </w:pPr>
          </w:p>
        </w:tc>
      </w:tr>
      <w:tr w:rsidR="00C25AAA" w:rsidRPr="009E3B7C" w14:paraId="716747F6" w14:textId="77777777" w:rsidTr="00FA352A">
        <w:trPr>
          <w:trHeight w:val="20"/>
        </w:trPr>
        <w:tc>
          <w:tcPr>
            <w:tcW w:w="1968" w:type="dxa"/>
            <w:vAlign w:val="center"/>
          </w:tcPr>
          <w:p w14:paraId="280E1D47" w14:textId="77777777" w:rsidR="00C25AAA" w:rsidRPr="009E3B7C" w:rsidRDefault="00C25AAA" w:rsidP="00FA352A">
            <w:pPr>
              <w:rPr>
                <w:rFonts w:cs="Arial"/>
              </w:rPr>
            </w:pPr>
          </w:p>
        </w:tc>
        <w:tc>
          <w:tcPr>
            <w:tcW w:w="3053" w:type="dxa"/>
            <w:gridSpan w:val="2"/>
            <w:shd w:val="clear" w:color="auto" w:fill="auto"/>
            <w:vAlign w:val="center"/>
          </w:tcPr>
          <w:p w14:paraId="4085E897" w14:textId="77777777" w:rsidR="00C25AAA" w:rsidRPr="009E3B7C" w:rsidRDefault="00C25AAA" w:rsidP="00FA352A">
            <w:pPr>
              <w:rPr>
                <w:rFonts w:cs="Arial"/>
              </w:rPr>
            </w:pPr>
          </w:p>
        </w:tc>
        <w:tc>
          <w:tcPr>
            <w:tcW w:w="3048" w:type="dxa"/>
            <w:shd w:val="clear" w:color="auto" w:fill="auto"/>
            <w:vAlign w:val="center"/>
          </w:tcPr>
          <w:p w14:paraId="6C38B162" w14:textId="77777777" w:rsidR="00C25AAA" w:rsidRPr="009E3B7C" w:rsidRDefault="00C25AAA" w:rsidP="00FA352A">
            <w:pPr>
              <w:rPr>
                <w:rFonts w:cs="Arial"/>
              </w:rPr>
            </w:pPr>
          </w:p>
        </w:tc>
        <w:tc>
          <w:tcPr>
            <w:tcW w:w="0" w:type="auto"/>
            <w:shd w:val="clear" w:color="auto" w:fill="auto"/>
            <w:vAlign w:val="center"/>
          </w:tcPr>
          <w:p w14:paraId="55F9F636" w14:textId="77777777" w:rsidR="00C25AAA" w:rsidRPr="009E3B7C" w:rsidRDefault="00C25AAA" w:rsidP="00FA352A">
            <w:pPr>
              <w:rPr>
                <w:rFonts w:cs="Arial"/>
              </w:rPr>
            </w:pPr>
          </w:p>
        </w:tc>
      </w:tr>
    </w:tbl>
    <w:p w14:paraId="22409A1C" w14:textId="77777777" w:rsidR="00227BB0" w:rsidRDefault="00227BB0" w:rsidP="0066402F"/>
    <w:p w14:paraId="2364F3D3" w14:textId="77777777" w:rsidR="00FA352A" w:rsidRDefault="00FA352A" w:rsidP="00FA352A"/>
    <w:p w14:paraId="72EA9C59" w14:textId="77777777" w:rsidR="007B39DA" w:rsidRDefault="007B39DA" w:rsidP="00FA352A"/>
    <w:p w14:paraId="2D7CF31A" w14:textId="77777777" w:rsidR="007B39DA" w:rsidRDefault="007B39DA" w:rsidP="00FA352A"/>
    <w:p w14:paraId="2D86EE29" w14:textId="3B898899" w:rsidR="00397AF6" w:rsidRPr="00397AF6" w:rsidRDefault="00397AF6" w:rsidP="001C4DE4">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CE7B51" w:rsidRPr="00CE7B51">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C6B59D6" w14:textId="77777777" w:rsidR="00397AF6" w:rsidRPr="00397AF6" w:rsidRDefault="00397AF6" w:rsidP="00397AF6">
      <w:pPr>
        <w:jc w:val="both"/>
        <w:rPr>
          <w:rFonts w:cs="Arial"/>
          <w:b/>
          <w:bCs/>
          <w:color w:val="000000"/>
        </w:rPr>
      </w:pPr>
    </w:p>
    <w:p w14:paraId="2D623066" w14:textId="09011D47" w:rsidR="00BA5652" w:rsidRDefault="00BA5652" w:rsidP="00BA5652">
      <w:pPr>
        <w:pStyle w:val="CoverpageTitle"/>
        <w:spacing w:before="0" w:after="0"/>
        <w:rPr>
          <w:rFonts w:cs="Arial"/>
          <w:sz w:val="20"/>
          <w:szCs w:val="20"/>
        </w:rPr>
      </w:pPr>
      <w:bookmarkStart w:id="1" w:name="_Hlk23968572"/>
      <w:r w:rsidRPr="001A27DD">
        <w:rPr>
          <w:rFonts w:cs="Arial"/>
          <w:sz w:val="20"/>
          <w:szCs w:val="20"/>
        </w:rPr>
        <w:t>Copyright</w:t>
      </w:r>
      <w:r>
        <w:rPr>
          <w:rFonts w:cs="Arial"/>
          <w:sz w:val="20"/>
          <w:szCs w:val="20"/>
        </w:rPr>
        <w:t xml:space="preserve"> </w:t>
      </w:r>
      <w:r w:rsidRPr="004E37DE">
        <w:rPr>
          <w:rFonts w:cs="Arial"/>
          <w:sz w:val="20"/>
          <w:szCs w:val="20"/>
        </w:rPr>
        <w:t>©</w:t>
      </w:r>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CE7B51" w:rsidRPr="00CE7B51">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bookmarkEnd w:id="1"/>
    <w:p w14:paraId="2AE781BD" w14:textId="77777777" w:rsidR="001A27DD" w:rsidRDefault="001A27DD" w:rsidP="001A27DD">
      <w:pPr>
        <w:pStyle w:val="CoverpageTitle"/>
        <w:spacing w:before="0" w:after="0"/>
        <w:rPr>
          <w:rFonts w:cs="Arial"/>
          <w:sz w:val="20"/>
          <w:szCs w:val="20"/>
        </w:rPr>
      </w:pPr>
    </w:p>
    <w:p w14:paraId="0E68EA7B" w14:textId="77777777" w:rsidR="001A27DD" w:rsidRDefault="001A27DD" w:rsidP="001A27DD">
      <w:pPr>
        <w:pStyle w:val="CoverpageTitle"/>
        <w:spacing w:before="0" w:after="0"/>
        <w:rPr>
          <w:rFonts w:cs="Arial"/>
          <w:sz w:val="20"/>
          <w:szCs w:val="20"/>
        </w:rPr>
      </w:pPr>
    </w:p>
    <w:p w14:paraId="69F83AB6" w14:textId="77777777" w:rsidR="001A27DD" w:rsidRDefault="001A27DD" w:rsidP="001A27DD">
      <w:pPr>
        <w:pStyle w:val="CoverpageTitle"/>
        <w:spacing w:before="0" w:after="0"/>
        <w:rPr>
          <w:rFonts w:cs="Arial"/>
          <w:sz w:val="20"/>
          <w:szCs w:val="20"/>
        </w:rPr>
      </w:pPr>
    </w:p>
    <w:p w14:paraId="72F143A3" w14:textId="77777777" w:rsidR="001A27DD" w:rsidRPr="001A27DD" w:rsidRDefault="001A27DD" w:rsidP="001A27DD">
      <w:pPr>
        <w:pStyle w:val="CoverpageTitle"/>
        <w:spacing w:before="0" w:after="0"/>
        <w:rPr>
          <w:rFonts w:cs="Arial"/>
          <w:szCs w:val="20"/>
        </w:rPr>
      </w:pPr>
      <w:r w:rsidRPr="001A27DD">
        <w:rPr>
          <w:rFonts w:cs="Arial"/>
          <w:szCs w:val="20"/>
        </w:rPr>
        <w:t>Printed Copies Are Uncontrolled</w:t>
      </w:r>
    </w:p>
    <w:p w14:paraId="2CBCB728" w14:textId="77777777" w:rsidR="001A27DD" w:rsidRPr="001A27DD" w:rsidRDefault="001A27DD" w:rsidP="00397AF6">
      <w:pPr>
        <w:pStyle w:val="CoverpageTitle"/>
        <w:spacing w:before="0" w:after="0"/>
        <w:rPr>
          <w:rFonts w:cs="Arial"/>
          <w:sz w:val="20"/>
          <w:szCs w:val="20"/>
        </w:rPr>
      </w:pPr>
    </w:p>
    <w:p w14:paraId="5ECB4595" w14:textId="77777777" w:rsidR="00B94386" w:rsidRDefault="00B94386" w:rsidP="00FA352A">
      <w:pPr>
        <w:rPr>
          <w:rFonts w:cs="Arial"/>
        </w:rPr>
      </w:pPr>
    </w:p>
    <w:p w14:paraId="37394CFB" w14:textId="77777777" w:rsidR="00F76553" w:rsidRDefault="00F76553" w:rsidP="0066402F"/>
    <w:p w14:paraId="2C4B0995" w14:textId="77777777" w:rsidR="00F76553" w:rsidRPr="004356EC" w:rsidRDefault="00F76553" w:rsidP="0066402F">
      <w:pPr>
        <w:sectPr w:rsidR="00F76553" w:rsidRPr="004356EC" w:rsidSect="00B94386">
          <w:headerReference w:type="default" r:id="rId11"/>
          <w:pgSz w:w="11907" w:h="16840" w:code="9"/>
          <w:pgMar w:top="1440" w:right="862" w:bottom="1440" w:left="862" w:header="567" w:footer="737" w:gutter="0"/>
          <w:cols w:space="720"/>
          <w:docGrid w:linePitch="272"/>
        </w:sectPr>
      </w:pPr>
    </w:p>
    <w:p w14:paraId="55BB6F25" w14:textId="77777777" w:rsidR="007841D0" w:rsidRDefault="007841D0" w:rsidP="007841D0"/>
    <w:p w14:paraId="12A3CC5D" w14:textId="77777777" w:rsidR="007841D0" w:rsidRDefault="007841D0" w:rsidP="007841D0">
      <w:pPr>
        <w:jc w:val="both"/>
        <w:rPr>
          <w:rFonts w:cs="Arial"/>
          <w:color w:val="000000"/>
        </w:rPr>
      </w:pPr>
    </w:p>
    <w:p w14:paraId="30E3D12C" w14:textId="77777777" w:rsidR="001A27DD" w:rsidRDefault="001A27DD" w:rsidP="007841D0">
      <w:pPr>
        <w:jc w:val="both"/>
        <w:rPr>
          <w:rFonts w:cs="Arial"/>
          <w:color w:val="000000"/>
        </w:rPr>
      </w:pPr>
    </w:p>
    <w:p w14:paraId="2EDC401B" w14:textId="77777777" w:rsidR="001A27DD" w:rsidRDefault="001A27DD" w:rsidP="007841D0">
      <w:pPr>
        <w:jc w:val="both"/>
        <w:rPr>
          <w:rFonts w:cs="Arial"/>
          <w:color w:val="000000"/>
        </w:rPr>
      </w:pPr>
    </w:p>
    <w:p w14:paraId="52940B59" w14:textId="77777777" w:rsidR="001A27DD" w:rsidRDefault="001A27DD" w:rsidP="007841D0">
      <w:pPr>
        <w:jc w:val="both"/>
        <w:rPr>
          <w:rFonts w:cs="Arial"/>
          <w:color w:val="000000"/>
        </w:rPr>
      </w:pPr>
    </w:p>
    <w:p w14:paraId="1484305F" w14:textId="77777777" w:rsidR="001A27DD" w:rsidRDefault="001A27DD" w:rsidP="007841D0">
      <w:pPr>
        <w:jc w:val="both"/>
        <w:rPr>
          <w:rFonts w:cs="Arial"/>
          <w:color w:val="000000"/>
        </w:rPr>
      </w:pPr>
    </w:p>
    <w:p w14:paraId="2E407A97" w14:textId="77777777" w:rsidR="001A27DD" w:rsidRDefault="001A27DD" w:rsidP="007841D0">
      <w:pPr>
        <w:jc w:val="both"/>
        <w:rPr>
          <w:rFonts w:cs="Arial"/>
          <w:color w:val="000000"/>
        </w:rPr>
      </w:pPr>
    </w:p>
    <w:p w14:paraId="7AABB0AB" w14:textId="77777777" w:rsidR="001A27DD" w:rsidRDefault="001A27DD" w:rsidP="007841D0">
      <w:pPr>
        <w:jc w:val="both"/>
        <w:rPr>
          <w:rFonts w:cs="Arial"/>
          <w:color w:val="000000"/>
        </w:rPr>
      </w:pPr>
    </w:p>
    <w:p w14:paraId="27A58AB5" w14:textId="77777777" w:rsidR="001A27DD" w:rsidRDefault="001A27DD" w:rsidP="007841D0">
      <w:pPr>
        <w:jc w:val="both"/>
        <w:rPr>
          <w:rFonts w:cs="Arial"/>
          <w:color w:val="000000"/>
        </w:rPr>
      </w:pPr>
    </w:p>
    <w:p w14:paraId="14C6FB87" w14:textId="77777777" w:rsidR="001A27DD" w:rsidRDefault="001A27DD" w:rsidP="007841D0">
      <w:pPr>
        <w:jc w:val="both"/>
        <w:rPr>
          <w:rFonts w:cs="Arial"/>
          <w:color w:val="000000"/>
        </w:rPr>
      </w:pPr>
    </w:p>
    <w:p w14:paraId="30AC1F3E" w14:textId="77777777" w:rsidR="001A27DD" w:rsidRDefault="001A27DD" w:rsidP="007841D0">
      <w:pPr>
        <w:jc w:val="both"/>
        <w:rPr>
          <w:rFonts w:cs="Arial"/>
          <w:color w:val="000000"/>
        </w:rPr>
      </w:pPr>
    </w:p>
    <w:p w14:paraId="56376603" w14:textId="77777777" w:rsidR="001A27DD" w:rsidRDefault="001A27DD" w:rsidP="007841D0">
      <w:pPr>
        <w:jc w:val="both"/>
        <w:rPr>
          <w:rFonts w:cs="Arial"/>
          <w:color w:val="000000"/>
        </w:rPr>
      </w:pPr>
    </w:p>
    <w:p w14:paraId="26516EC9" w14:textId="77777777" w:rsidR="001A27DD" w:rsidRDefault="001A27DD" w:rsidP="007841D0">
      <w:pPr>
        <w:jc w:val="both"/>
        <w:rPr>
          <w:rFonts w:cs="Arial"/>
          <w:color w:val="000000"/>
        </w:rPr>
      </w:pPr>
    </w:p>
    <w:p w14:paraId="1D13EBDD" w14:textId="77777777" w:rsidR="001A27DD" w:rsidRDefault="001A27DD" w:rsidP="007841D0">
      <w:pPr>
        <w:jc w:val="both"/>
        <w:rPr>
          <w:rFonts w:cs="Arial"/>
          <w:color w:val="000000"/>
        </w:rPr>
      </w:pPr>
    </w:p>
    <w:p w14:paraId="204C44C5" w14:textId="77777777" w:rsidR="001A27DD" w:rsidRDefault="001A27DD" w:rsidP="007841D0">
      <w:pPr>
        <w:jc w:val="both"/>
        <w:rPr>
          <w:rFonts w:cs="Arial"/>
          <w:color w:val="000000"/>
        </w:rPr>
      </w:pPr>
    </w:p>
    <w:p w14:paraId="28F6F7FC" w14:textId="77777777" w:rsidR="001A27DD" w:rsidRDefault="001A27DD" w:rsidP="007841D0">
      <w:pPr>
        <w:jc w:val="both"/>
        <w:rPr>
          <w:rFonts w:cs="Arial"/>
          <w:color w:val="000000"/>
        </w:rPr>
      </w:pPr>
    </w:p>
    <w:p w14:paraId="25943DCA" w14:textId="77777777" w:rsidR="001A27DD" w:rsidRDefault="001A27DD" w:rsidP="007841D0">
      <w:pPr>
        <w:jc w:val="both"/>
        <w:rPr>
          <w:rFonts w:cs="Arial"/>
          <w:color w:val="000000"/>
        </w:rPr>
      </w:pPr>
    </w:p>
    <w:p w14:paraId="43132D8C" w14:textId="77777777" w:rsidR="00B06CE0" w:rsidRPr="009478C8" w:rsidRDefault="00B06CE0" w:rsidP="007841D0">
      <w:pPr>
        <w:jc w:val="both"/>
        <w:rPr>
          <w:rFonts w:cs="Arial"/>
          <w:color w:val="000000"/>
        </w:rPr>
      </w:pPr>
    </w:p>
    <w:p w14:paraId="51C7326B" w14:textId="77777777" w:rsidR="00915184" w:rsidRDefault="00397AF6" w:rsidP="000A7924">
      <w:pPr>
        <w:shd w:val="clear" w:color="auto" w:fill="FABF8F" w:themeFill="accent6" w:themeFillTint="99"/>
        <w:jc w:val="center"/>
        <w:rPr>
          <w:rStyle w:val="SubtleEmphasis"/>
          <w:b/>
          <w:i w:val="0"/>
          <w:color w:val="auto"/>
          <w:sz w:val="24"/>
        </w:rPr>
      </w:pPr>
      <w:bookmarkStart w:id="2" w:name="_Toc213483403"/>
      <w:r w:rsidRPr="00915184">
        <w:rPr>
          <w:rStyle w:val="SubtleEmphasis"/>
          <w:b/>
          <w:i w:val="0"/>
          <w:color w:val="auto"/>
          <w:sz w:val="24"/>
        </w:rPr>
        <w:t>Important</w:t>
      </w:r>
      <w:r w:rsidR="00915184">
        <w:rPr>
          <w:rStyle w:val="SubtleEmphasis"/>
          <w:b/>
          <w:i w:val="0"/>
          <w:color w:val="auto"/>
          <w:sz w:val="24"/>
        </w:rPr>
        <w:t xml:space="preserve"> Note</w:t>
      </w:r>
    </w:p>
    <w:p w14:paraId="61E6158D" w14:textId="77777777" w:rsidR="00915184" w:rsidRPr="00915184" w:rsidRDefault="00915184" w:rsidP="00F84BA8">
      <w:pPr>
        <w:shd w:val="clear" w:color="auto" w:fill="FABF8F" w:themeFill="accent6" w:themeFillTint="99"/>
        <w:jc w:val="both"/>
        <w:rPr>
          <w:rStyle w:val="SubtleEmphasis"/>
          <w:i w:val="0"/>
          <w:color w:val="auto"/>
        </w:rPr>
      </w:pPr>
    </w:p>
    <w:p w14:paraId="52D5A487" w14:textId="59612E1D" w:rsidR="00397AF6" w:rsidRPr="006B7750" w:rsidRDefault="00397AF6" w:rsidP="00F84BA8">
      <w:pPr>
        <w:shd w:val="clear" w:color="auto" w:fill="FABF8F" w:themeFill="accent6" w:themeFillTint="99"/>
        <w:jc w:val="both"/>
        <w:rPr>
          <w:rStyle w:val="SubtleEmphasis"/>
          <w:i w:val="0"/>
          <w:color w:val="auto"/>
        </w:rPr>
      </w:pPr>
      <w:r w:rsidRPr="006B7750">
        <w:rPr>
          <w:rStyle w:val="SubtleEmphasis"/>
          <w:i w:val="0"/>
          <w:color w:val="auto"/>
        </w:rPr>
        <w:t xml:space="preserve">You need to use the RE specification macros provided by the “RE_SpecificationMacroTemplate.dotm” (refer to “Utilities” on </w:t>
      </w:r>
      <w:hyperlink r:id="rId12" w:history="1">
        <w:r w:rsidRPr="006B7750">
          <w:rPr>
            <w:rStyle w:val="Hyperlink"/>
            <w:i/>
          </w:rPr>
          <w:t>page “Specification Templates” in the RE Wiki</w:t>
        </w:r>
      </w:hyperlink>
      <w:r w:rsidRPr="006B7750">
        <w:rPr>
          <w:rStyle w:val="SubtleEmphasis"/>
          <w:i w:val="0"/>
        </w:rPr>
        <w:t xml:space="preserve">) </w:t>
      </w:r>
      <w:r w:rsidRPr="006B7750">
        <w:rPr>
          <w:rStyle w:val="SubtleEmphasis"/>
          <w:i w:val="0"/>
          <w:color w:val="auto"/>
        </w:rPr>
        <w:t xml:space="preserve">to allow seamless VSEM import of the specification content. </w:t>
      </w:r>
      <w:r w:rsidRPr="006B7750">
        <w:rPr>
          <w:rStyle w:val="SubtleEmphasis"/>
          <w:b/>
          <w:i w:val="0"/>
          <w:color w:val="auto"/>
          <w:u w:val="single"/>
        </w:rPr>
        <w:t>Use only these RE specification macros to create requirements</w:t>
      </w:r>
      <w:r w:rsidRPr="006B7750">
        <w:rPr>
          <w:rStyle w:val="SubtleEmphasis"/>
          <w:i w:val="0"/>
          <w:color w:val="auto"/>
        </w:rPr>
        <w:t xml:space="preserve"> in this specification. Refer to </w:t>
      </w:r>
      <w:r w:rsidRPr="006B7750">
        <w:rPr>
          <w:rStyle w:val="SubtleEmphasis"/>
          <w:i w:val="0"/>
          <w:color w:val="0000FF"/>
        </w:rPr>
        <w:t>“</w:t>
      </w:r>
      <w:hyperlink r:id="rId13" w:history="1">
        <w:r w:rsidRPr="006B7750">
          <w:rPr>
            <w:rStyle w:val="SubtleEmphasis"/>
            <w:i w:val="0"/>
            <w:color w:val="0000FF"/>
          </w:rPr>
          <w:t>How to use the Specification Templates</w:t>
        </w:r>
      </w:hyperlink>
      <w:r w:rsidRPr="006B7750">
        <w:rPr>
          <w:rStyle w:val="SubtleEmphasis"/>
          <w:i w:val="0"/>
          <w:color w:val="0000FF"/>
        </w:rPr>
        <w:t xml:space="preserve">” </w:t>
      </w:r>
      <w:r w:rsidRPr="006B7750">
        <w:rPr>
          <w:rStyle w:val="SubtleEmphasis"/>
          <w:i w:val="0"/>
          <w:color w:val="auto"/>
        </w:rPr>
        <w:t>on how to enable and use the macros and the requirements templates in this specification.</w:t>
      </w:r>
    </w:p>
    <w:p w14:paraId="6915B4DE" w14:textId="29BC3185" w:rsidR="00397AF6" w:rsidRDefault="00397AF6" w:rsidP="00397AF6"/>
    <w:p w14:paraId="00C8A316" w14:textId="77777777" w:rsidR="003A3CDA" w:rsidRDefault="003A3CDA" w:rsidP="007841D0">
      <w:pPr>
        <w:pStyle w:val="Heading1"/>
        <w:numPr>
          <w:ilvl w:val="0"/>
          <w:numId w:val="0"/>
        </w:numPr>
      </w:pPr>
      <w:bookmarkStart w:id="3" w:name="_Toc56581766"/>
      <w:r w:rsidRPr="005222D9">
        <w:lastRenderedPageBreak/>
        <w:t>Content</w:t>
      </w:r>
      <w:bookmarkEnd w:id="2"/>
      <w:r w:rsidR="007841D0">
        <w:t>s</w:t>
      </w:r>
      <w:bookmarkEnd w:id="3"/>
    </w:p>
    <w:p w14:paraId="2C252ED4" w14:textId="77777777" w:rsidR="003D1C3C" w:rsidRPr="003D1C3C" w:rsidRDefault="003D1C3C" w:rsidP="003D1C3C"/>
    <w:p w14:paraId="0F9F5CE8" w14:textId="117212FF" w:rsidR="00CE7B51" w:rsidRDefault="00E56FFE">
      <w:pPr>
        <w:pStyle w:val="TOC1"/>
        <w:tabs>
          <w:tab w:val="right" w:leader="dot" w:pos="10173"/>
        </w:tabs>
        <w:rPr>
          <w:rFonts w:asciiTheme="minorHAnsi" w:eastAsiaTheme="minorEastAsia" w:hAnsiTheme="minorHAnsi" w:cstheme="minorBidi"/>
          <w:noProof/>
          <w:sz w:val="22"/>
          <w:szCs w:val="22"/>
          <w:lang w:val="en-029" w:eastAsia="en-029"/>
        </w:rPr>
      </w:pPr>
      <w:r>
        <w:fldChar w:fldCharType="begin"/>
      </w:r>
      <w:r>
        <w:instrText xml:space="preserve"> TOC \o "1-3" \h \z \u </w:instrText>
      </w:r>
      <w:r>
        <w:fldChar w:fldCharType="separate"/>
      </w:r>
      <w:hyperlink w:anchor="_Toc56581766" w:history="1">
        <w:r w:rsidR="00CE7B51" w:rsidRPr="009D5D51">
          <w:rPr>
            <w:rStyle w:val="Hyperlink"/>
            <w:noProof/>
          </w:rPr>
          <w:t>Contents</w:t>
        </w:r>
        <w:r w:rsidR="00CE7B51">
          <w:rPr>
            <w:noProof/>
            <w:webHidden/>
          </w:rPr>
          <w:tab/>
        </w:r>
        <w:r w:rsidR="00CE7B51">
          <w:rPr>
            <w:noProof/>
            <w:webHidden/>
          </w:rPr>
          <w:fldChar w:fldCharType="begin"/>
        </w:r>
        <w:r w:rsidR="00CE7B51">
          <w:rPr>
            <w:noProof/>
            <w:webHidden/>
          </w:rPr>
          <w:instrText xml:space="preserve"> PAGEREF _Toc56581766 \h </w:instrText>
        </w:r>
        <w:r w:rsidR="00CE7B51">
          <w:rPr>
            <w:noProof/>
            <w:webHidden/>
          </w:rPr>
        </w:r>
        <w:r w:rsidR="00CE7B51">
          <w:rPr>
            <w:noProof/>
            <w:webHidden/>
          </w:rPr>
          <w:fldChar w:fldCharType="separate"/>
        </w:r>
        <w:r w:rsidR="00CE7B51">
          <w:rPr>
            <w:noProof/>
            <w:webHidden/>
          </w:rPr>
          <w:t>3</w:t>
        </w:r>
        <w:r w:rsidR="00CE7B51">
          <w:rPr>
            <w:noProof/>
            <w:webHidden/>
          </w:rPr>
          <w:fldChar w:fldCharType="end"/>
        </w:r>
      </w:hyperlink>
    </w:p>
    <w:p w14:paraId="6FBBE015" w14:textId="162EA9B3"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767" w:history="1">
        <w:r w:rsidR="00CE7B51" w:rsidRPr="009D5D51">
          <w:rPr>
            <w:rStyle w:val="Hyperlink"/>
            <w:noProof/>
          </w:rPr>
          <w:t>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Introduction</w:t>
        </w:r>
        <w:r w:rsidR="00CE7B51">
          <w:rPr>
            <w:noProof/>
            <w:webHidden/>
          </w:rPr>
          <w:tab/>
        </w:r>
        <w:r w:rsidR="00CE7B51">
          <w:rPr>
            <w:noProof/>
            <w:webHidden/>
          </w:rPr>
          <w:fldChar w:fldCharType="begin"/>
        </w:r>
        <w:r w:rsidR="00CE7B51">
          <w:rPr>
            <w:noProof/>
            <w:webHidden/>
          </w:rPr>
          <w:instrText xml:space="preserve"> PAGEREF _Toc56581767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1590817D" w14:textId="5E22CC17"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68" w:history="1">
        <w:r w:rsidR="00CE7B51" w:rsidRPr="009D5D51">
          <w:rPr>
            <w:rStyle w:val="Hyperlink"/>
            <w:noProof/>
          </w:rPr>
          <w:t>1.1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Purpose</w:t>
        </w:r>
        <w:r w:rsidR="00CE7B51">
          <w:rPr>
            <w:noProof/>
            <w:webHidden/>
          </w:rPr>
          <w:tab/>
        </w:r>
        <w:r w:rsidR="00CE7B51">
          <w:rPr>
            <w:noProof/>
            <w:webHidden/>
          </w:rPr>
          <w:fldChar w:fldCharType="begin"/>
        </w:r>
        <w:r w:rsidR="00CE7B51">
          <w:rPr>
            <w:noProof/>
            <w:webHidden/>
          </w:rPr>
          <w:instrText xml:space="preserve"> PAGEREF _Toc56581768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63C455A0" w14:textId="6D5BF45C"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69" w:history="1">
        <w:r w:rsidR="00CE7B51" w:rsidRPr="009D5D51">
          <w:rPr>
            <w:rStyle w:val="Hyperlink"/>
            <w:noProof/>
          </w:rPr>
          <w:t>1.2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Scope</w:t>
        </w:r>
        <w:r w:rsidR="00CE7B51">
          <w:rPr>
            <w:noProof/>
            <w:webHidden/>
          </w:rPr>
          <w:tab/>
        </w:r>
        <w:r w:rsidR="00CE7B51">
          <w:rPr>
            <w:noProof/>
            <w:webHidden/>
          </w:rPr>
          <w:fldChar w:fldCharType="begin"/>
        </w:r>
        <w:r w:rsidR="00CE7B51">
          <w:rPr>
            <w:noProof/>
            <w:webHidden/>
          </w:rPr>
          <w:instrText xml:space="preserve"> PAGEREF _Toc56581769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7E15C452" w14:textId="743C5D03"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70" w:history="1">
        <w:r w:rsidR="00CE7B51" w:rsidRPr="009D5D51">
          <w:rPr>
            <w:rStyle w:val="Hyperlink"/>
            <w:noProof/>
          </w:rPr>
          <w:t>1.3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Audience</w:t>
        </w:r>
        <w:r w:rsidR="00CE7B51">
          <w:rPr>
            <w:noProof/>
            <w:webHidden/>
          </w:rPr>
          <w:tab/>
        </w:r>
        <w:r w:rsidR="00CE7B51">
          <w:rPr>
            <w:noProof/>
            <w:webHidden/>
          </w:rPr>
          <w:fldChar w:fldCharType="begin"/>
        </w:r>
        <w:r w:rsidR="00CE7B51">
          <w:rPr>
            <w:noProof/>
            <w:webHidden/>
          </w:rPr>
          <w:instrText xml:space="preserve"> PAGEREF _Toc56581770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24197EE4" w14:textId="054362EE"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71" w:history="1">
        <w:r w:rsidR="00CE7B51" w:rsidRPr="009D5D51">
          <w:rPr>
            <w:rStyle w:val="Hyperlink"/>
            <w:noProof/>
          </w:rPr>
          <w:t>1.3.1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Stakeholder List</w:t>
        </w:r>
        <w:r w:rsidR="00CE7B51">
          <w:rPr>
            <w:noProof/>
            <w:webHidden/>
          </w:rPr>
          <w:tab/>
        </w:r>
        <w:r w:rsidR="00CE7B51">
          <w:rPr>
            <w:noProof/>
            <w:webHidden/>
          </w:rPr>
          <w:fldChar w:fldCharType="begin"/>
        </w:r>
        <w:r w:rsidR="00CE7B51">
          <w:rPr>
            <w:noProof/>
            <w:webHidden/>
          </w:rPr>
          <w:instrText xml:space="preserve"> PAGEREF _Toc56581771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0125C979" w14:textId="7F17F064"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72" w:history="1">
        <w:r w:rsidR="00CE7B51" w:rsidRPr="009D5D51">
          <w:rPr>
            <w:rStyle w:val="Hyperlink"/>
            <w:noProof/>
          </w:rPr>
          <w:t>1.4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Organization</w:t>
        </w:r>
        <w:r w:rsidR="00CE7B51">
          <w:rPr>
            <w:noProof/>
            <w:webHidden/>
          </w:rPr>
          <w:tab/>
        </w:r>
        <w:r w:rsidR="00CE7B51">
          <w:rPr>
            <w:noProof/>
            <w:webHidden/>
          </w:rPr>
          <w:fldChar w:fldCharType="begin"/>
        </w:r>
        <w:r w:rsidR="00CE7B51">
          <w:rPr>
            <w:noProof/>
            <w:webHidden/>
          </w:rPr>
          <w:instrText xml:space="preserve"> PAGEREF _Toc56581772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21AED5DD" w14:textId="7EBC171A"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73" w:history="1">
        <w:r w:rsidR="00CE7B51" w:rsidRPr="009D5D51">
          <w:rPr>
            <w:rStyle w:val="Hyperlink"/>
            <w:noProof/>
          </w:rPr>
          <w:t>1.4.1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Context</w:t>
        </w:r>
        <w:r w:rsidR="00CE7B51">
          <w:rPr>
            <w:noProof/>
            <w:webHidden/>
          </w:rPr>
          <w:tab/>
        </w:r>
        <w:r w:rsidR="00CE7B51">
          <w:rPr>
            <w:noProof/>
            <w:webHidden/>
          </w:rPr>
          <w:fldChar w:fldCharType="begin"/>
        </w:r>
        <w:r w:rsidR="00CE7B51">
          <w:rPr>
            <w:noProof/>
            <w:webHidden/>
          </w:rPr>
          <w:instrText xml:space="preserve"> PAGEREF _Toc56581773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4B4F4DE3" w14:textId="263B397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74" w:history="1">
        <w:r w:rsidR="00CE7B51" w:rsidRPr="009D5D51">
          <w:rPr>
            <w:rStyle w:val="Hyperlink"/>
            <w:noProof/>
          </w:rPr>
          <w:t>1.4.2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Structure</w:t>
        </w:r>
        <w:r w:rsidR="00CE7B51">
          <w:rPr>
            <w:noProof/>
            <w:webHidden/>
          </w:rPr>
          <w:tab/>
        </w:r>
        <w:r w:rsidR="00CE7B51">
          <w:rPr>
            <w:noProof/>
            <w:webHidden/>
          </w:rPr>
          <w:fldChar w:fldCharType="begin"/>
        </w:r>
        <w:r w:rsidR="00CE7B51">
          <w:rPr>
            <w:noProof/>
            <w:webHidden/>
          </w:rPr>
          <w:instrText xml:space="preserve"> PAGEREF _Toc56581774 \h </w:instrText>
        </w:r>
        <w:r w:rsidR="00CE7B51">
          <w:rPr>
            <w:noProof/>
            <w:webHidden/>
          </w:rPr>
        </w:r>
        <w:r w:rsidR="00CE7B51">
          <w:rPr>
            <w:noProof/>
            <w:webHidden/>
          </w:rPr>
          <w:fldChar w:fldCharType="separate"/>
        </w:r>
        <w:r w:rsidR="00CE7B51">
          <w:rPr>
            <w:noProof/>
            <w:webHidden/>
          </w:rPr>
          <w:t>7</w:t>
        </w:r>
        <w:r w:rsidR="00CE7B51">
          <w:rPr>
            <w:noProof/>
            <w:webHidden/>
          </w:rPr>
          <w:fldChar w:fldCharType="end"/>
        </w:r>
      </w:hyperlink>
    </w:p>
    <w:p w14:paraId="3C6BD133" w14:textId="44C49CF4"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75" w:history="1">
        <w:r w:rsidR="00CE7B51" w:rsidRPr="009D5D51">
          <w:rPr>
            <w:rStyle w:val="Hyperlink"/>
            <w:noProof/>
          </w:rPr>
          <w:t>1.5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Document Conventions</w:t>
        </w:r>
        <w:r w:rsidR="00CE7B51">
          <w:rPr>
            <w:noProof/>
            <w:webHidden/>
          </w:rPr>
          <w:tab/>
        </w:r>
        <w:r w:rsidR="00CE7B51">
          <w:rPr>
            <w:noProof/>
            <w:webHidden/>
          </w:rPr>
          <w:fldChar w:fldCharType="begin"/>
        </w:r>
        <w:r w:rsidR="00CE7B51">
          <w:rPr>
            <w:noProof/>
            <w:webHidden/>
          </w:rPr>
          <w:instrText xml:space="preserve"> PAGEREF _Toc56581775 \h </w:instrText>
        </w:r>
        <w:r w:rsidR="00CE7B51">
          <w:rPr>
            <w:noProof/>
            <w:webHidden/>
          </w:rPr>
        </w:r>
        <w:r w:rsidR="00CE7B51">
          <w:rPr>
            <w:noProof/>
            <w:webHidden/>
          </w:rPr>
          <w:fldChar w:fldCharType="separate"/>
        </w:r>
        <w:r w:rsidR="00CE7B51">
          <w:rPr>
            <w:noProof/>
            <w:webHidden/>
          </w:rPr>
          <w:t>7</w:t>
        </w:r>
        <w:r w:rsidR="00CE7B51">
          <w:rPr>
            <w:noProof/>
            <w:webHidden/>
          </w:rPr>
          <w:fldChar w:fldCharType="end"/>
        </w:r>
      </w:hyperlink>
    </w:p>
    <w:p w14:paraId="0F455783" w14:textId="109C7AE0"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76" w:history="1">
        <w:r w:rsidR="00CE7B51" w:rsidRPr="009D5D51">
          <w:rPr>
            <w:rStyle w:val="Hyperlink"/>
            <w:noProof/>
            <w:lang w:val="en-GB"/>
          </w:rPr>
          <w:t>1.5.1</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Requirements Templates</w:t>
        </w:r>
        <w:r w:rsidR="00CE7B51">
          <w:rPr>
            <w:noProof/>
            <w:webHidden/>
          </w:rPr>
          <w:tab/>
        </w:r>
        <w:r w:rsidR="00CE7B51">
          <w:rPr>
            <w:noProof/>
            <w:webHidden/>
          </w:rPr>
          <w:fldChar w:fldCharType="begin"/>
        </w:r>
        <w:r w:rsidR="00CE7B51">
          <w:rPr>
            <w:noProof/>
            <w:webHidden/>
          </w:rPr>
          <w:instrText xml:space="preserve"> PAGEREF _Toc56581776 \h </w:instrText>
        </w:r>
        <w:r w:rsidR="00CE7B51">
          <w:rPr>
            <w:noProof/>
            <w:webHidden/>
          </w:rPr>
        </w:r>
        <w:r w:rsidR="00CE7B51">
          <w:rPr>
            <w:noProof/>
            <w:webHidden/>
          </w:rPr>
          <w:fldChar w:fldCharType="separate"/>
        </w:r>
        <w:r w:rsidR="00CE7B51">
          <w:rPr>
            <w:noProof/>
            <w:webHidden/>
          </w:rPr>
          <w:t>7</w:t>
        </w:r>
        <w:r w:rsidR="00CE7B51">
          <w:rPr>
            <w:noProof/>
            <w:webHidden/>
          </w:rPr>
          <w:fldChar w:fldCharType="end"/>
        </w:r>
      </w:hyperlink>
    </w:p>
    <w:p w14:paraId="723B0917" w14:textId="7C85CCB7"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77" w:history="1">
        <w:r w:rsidR="00CE7B51" w:rsidRPr="009D5D51">
          <w:rPr>
            <w:rStyle w:val="Hyperlink"/>
            <w:noProof/>
          </w:rPr>
          <w:t>1.6</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References</w:t>
        </w:r>
        <w:r w:rsidR="00CE7B51">
          <w:rPr>
            <w:noProof/>
            <w:webHidden/>
          </w:rPr>
          <w:tab/>
        </w:r>
        <w:r w:rsidR="00CE7B51">
          <w:rPr>
            <w:noProof/>
            <w:webHidden/>
          </w:rPr>
          <w:fldChar w:fldCharType="begin"/>
        </w:r>
        <w:r w:rsidR="00CE7B51">
          <w:rPr>
            <w:noProof/>
            <w:webHidden/>
          </w:rPr>
          <w:instrText xml:space="preserve"> PAGEREF _Toc56581777 \h </w:instrText>
        </w:r>
        <w:r w:rsidR="00CE7B51">
          <w:rPr>
            <w:noProof/>
            <w:webHidden/>
          </w:rPr>
        </w:r>
        <w:r w:rsidR="00CE7B51">
          <w:rPr>
            <w:noProof/>
            <w:webHidden/>
          </w:rPr>
          <w:fldChar w:fldCharType="separate"/>
        </w:r>
        <w:r w:rsidR="00CE7B51">
          <w:rPr>
            <w:noProof/>
            <w:webHidden/>
          </w:rPr>
          <w:t>7</w:t>
        </w:r>
        <w:r w:rsidR="00CE7B51">
          <w:rPr>
            <w:noProof/>
            <w:webHidden/>
          </w:rPr>
          <w:fldChar w:fldCharType="end"/>
        </w:r>
      </w:hyperlink>
    </w:p>
    <w:p w14:paraId="5DD8A2A7" w14:textId="6AD54E00"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78" w:history="1">
        <w:r w:rsidR="00CE7B51" w:rsidRPr="009D5D51">
          <w:rPr>
            <w:rStyle w:val="Hyperlink"/>
            <w:noProof/>
          </w:rPr>
          <w:t>1.6.1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Ford Documents</w:t>
        </w:r>
        <w:r w:rsidR="00CE7B51">
          <w:rPr>
            <w:noProof/>
            <w:webHidden/>
          </w:rPr>
          <w:tab/>
        </w:r>
        <w:r w:rsidR="00CE7B51">
          <w:rPr>
            <w:noProof/>
            <w:webHidden/>
          </w:rPr>
          <w:fldChar w:fldCharType="begin"/>
        </w:r>
        <w:r w:rsidR="00CE7B51">
          <w:rPr>
            <w:noProof/>
            <w:webHidden/>
          </w:rPr>
          <w:instrText xml:space="preserve"> PAGEREF _Toc56581778 \h </w:instrText>
        </w:r>
        <w:r w:rsidR="00CE7B51">
          <w:rPr>
            <w:noProof/>
            <w:webHidden/>
          </w:rPr>
        </w:r>
        <w:r w:rsidR="00CE7B51">
          <w:rPr>
            <w:noProof/>
            <w:webHidden/>
          </w:rPr>
          <w:fldChar w:fldCharType="separate"/>
        </w:r>
        <w:r w:rsidR="00CE7B51">
          <w:rPr>
            <w:noProof/>
            <w:webHidden/>
          </w:rPr>
          <w:t>7</w:t>
        </w:r>
        <w:r w:rsidR="00CE7B51">
          <w:rPr>
            <w:noProof/>
            <w:webHidden/>
          </w:rPr>
          <w:fldChar w:fldCharType="end"/>
        </w:r>
      </w:hyperlink>
    </w:p>
    <w:p w14:paraId="5AE4BEB4" w14:textId="543C6CFA"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79" w:history="1">
        <w:r w:rsidR="00CE7B51" w:rsidRPr="009D5D51">
          <w:rPr>
            <w:rStyle w:val="Hyperlink"/>
            <w:noProof/>
          </w:rPr>
          <w:t>1.6.2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External Documents and Publications</w:t>
        </w:r>
        <w:r w:rsidR="00CE7B51">
          <w:rPr>
            <w:noProof/>
            <w:webHidden/>
          </w:rPr>
          <w:tab/>
        </w:r>
        <w:r w:rsidR="00CE7B51">
          <w:rPr>
            <w:noProof/>
            <w:webHidden/>
          </w:rPr>
          <w:fldChar w:fldCharType="begin"/>
        </w:r>
        <w:r w:rsidR="00CE7B51">
          <w:rPr>
            <w:noProof/>
            <w:webHidden/>
          </w:rPr>
          <w:instrText xml:space="preserve"> PAGEREF _Toc56581779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1474D7A9" w14:textId="6EEF4EAB"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80" w:history="1">
        <w:r w:rsidR="00CE7B51" w:rsidRPr="009D5D51">
          <w:rPr>
            <w:rStyle w:val="Hyperlink"/>
            <w:noProof/>
          </w:rPr>
          <w:t>1.7</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Glossary</w:t>
        </w:r>
        <w:r w:rsidR="00CE7B51">
          <w:rPr>
            <w:noProof/>
            <w:webHidden/>
          </w:rPr>
          <w:tab/>
        </w:r>
        <w:r w:rsidR="00CE7B51">
          <w:rPr>
            <w:noProof/>
            <w:webHidden/>
          </w:rPr>
          <w:fldChar w:fldCharType="begin"/>
        </w:r>
        <w:r w:rsidR="00CE7B51">
          <w:rPr>
            <w:noProof/>
            <w:webHidden/>
          </w:rPr>
          <w:instrText xml:space="preserve"> PAGEREF _Toc56581780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618220D2" w14:textId="3F73CC1C"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81" w:history="1">
        <w:r w:rsidR="00CE7B51" w:rsidRPr="009D5D51">
          <w:rPr>
            <w:rStyle w:val="Hyperlink"/>
            <w:noProof/>
          </w:rPr>
          <w:t>1.7.1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Definitions</w:t>
        </w:r>
        <w:r w:rsidR="00CE7B51">
          <w:rPr>
            <w:noProof/>
            <w:webHidden/>
          </w:rPr>
          <w:tab/>
        </w:r>
        <w:r w:rsidR="00CE7B51">
          <w:rPr>
            <w:noProof/>
            <w:webHidden/>
          </w:rPr>
          <w:fldChar w:fldCharType="begin"/>
        </w:r>
        <w:r w:rsidR="00CE7B51">
          <w:rPr>
            <w:noProof/>
            <w:webHidden/>
          </w:rPr>
          <w:instrText xml:space="preserve"> PAGEREF _Toc56581781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5831FB7E" w14:textId="118D6E39"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82" w:history="1">
        <w:r w:rsidR="00CE7B51" w:rsidRPr="009D5D51">
          <w:rPr>
            <w:rStyle w:val="Hyperlink"/>
            <w:noProof/>
          </w:rPr>
          <w:t>1.7.2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Abbreviations</w:t>
        </w:r>
        <w:r w:rsidR="00CE7B51">
          <w:rPr>
            <w:noProof/>
            <w:webHidden/>
          </w:rPr>
          <w:tab/>
        </w:r>
        <w:r w:rsidR="00CE7B51">
          <w:rPr>
            <w:noProof/>
            <w:webHidden/>
          </w:rPr>
          <w:fldChar w:fldCharType="begin"/>
        </w:r>
        <w:r w:rsidR="00CE7B51">
          <w:rPr>
            <w:noProof/>
            <w:webHidden/>
          </w:rPr>
          <w:instrText xml:space="preserve"> PAGEREF _Toc56581782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1089FD7F" w14:textId="67F5BFB4"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783" w:history="1">
        <w:r w:rsidR="00CE7B51" w:rsidRPr="009D5D51">
          <w:rPr>
            <w:rStyle w:val="Hyperlink"/>
            <w:noProof/>
          </w:rPr>
          <w:t>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Group Description</w:t>
        </w:r>
        <w:r w:rsidR="00CE7B51">
          <w:rPr>
            <w:noProof/>
            <w:webHidden/>
          </w:rPr>
          <w:tab/>
        </w:r>
        <w:r w:rsidR="00CE7B51">
          <w:rPr>
            <w:noProof/>
            <w:webHidden/>
          </w:rPr>
          <w:fldChar w:fldCharType="begin"/>
        </w:r>
        <w:r w:rsidR="00CE7B51">
          <w:rPr>
            <w:noProof/>
            <w:webHidden/>
          </w:rPr>
          <w:instrText xml:space="preserve"> PAGEREF _Toc56581783 \h </w:instrText>
        </w:r>
        <w:r w:rsidR="00CE7B51">
          <w:rPr>
            <w:noProof/>
            <w:webHidden/>
          </w:rPr>
        </w:r>
        <w:r w:rsidR="00CE7B51">
          <w:rPr>
            <w:noProof/>
            <w:webHidden/>
          </w:rPr>
          <w:fldChar w:fldCharType="separate"/>
        </w:r>
        <w:r w:rsidR="00CE7B51">
          <w:rPr>
            <w:noProof/>
            <w:webHidden/>
          </w:rPr>
          <w:t>9</w:t>
        </w:r>
        <w:r w:rsidR="00CE7B51">
          <w:rPr>
            <w:noProof/>
            <w:webHidden/>
          </w:rPr>
          <w:fldChar w:fldCharType="end"/>
        </w:r>
      </w:hyperlink>
    </w:p>
    <w:p w14:paraId="18CEBA1F" w14:textId="71A74430"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784" w:history="1">
        <w:r w:rsidR="00CE7B51" w:rsidRPr="009D5D51">
          <w:rPr>
            <w:rStyle w:val="Hyperlink"/>
            <w:noProof/>
          </w:rPr>
          <w:t>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Functional Decompostion and Architecture</w:t>
        </w:r>
        <w:r w:rsidR="00CE7B51">
          <w:rPr>
            <w:noProof/>
            <w:webHidden/>
          </w:rPr>
          <w:tab/>
        </w:r>
        <w:r w:rsidR="00CE7B51">
          <w:rPr>
            <w:noProof/>
            <w:webHidden/>
          </w:rPr>
          <w:fldChar w:fldCharType="begin"/>
        </w:r>
        <w:r w:rsidR="00CE7B51">
          <w:rPr>
            <w:noProof/>
            <w:webHidden/>
          </w:rPr>
          <w:instrText xml:space="preserve"> PAGEREF _Toc56581784 \h </w:instrText>
        </w:r>
        <w:r w:rsidR="00CE7B51">
          <w:rPr>
            <w:noProof/>
            <w:webHidden/>
          </w:rPr>
        </w:r>
        <w:r w:rsidR="00CE7B51">
          <w:rPr>
            <w:noProof/>
            <w:webHidden/>
          </w:rPr>
          <w:fldChar w:fldCharType="separate"/>
        </w:r>
        <w:r w:rsidR="00CE7B51">
          <w:rPr>
            <w:noProof/>
            <w:webHidden/>
          </w:rPr>
          <w:t>10</w:t>
        </w:r>
        <w:r w:rsidR="00CE7B51">
          <w:rPr>
            <w:noProof/>
            <w:webHidden/>
          </w:rPr>
          <w:fldChar w:fldCharType="end"/>
        </w:r>
      </w:hyperlink>
    </w:p>
    <w:p w14:paraId="4DC6E797" w14:textId="31D2BFCD"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85" w:history="1">
        <w:r w:rsidR="00CE7B51" w:rsidRPr="009D5D51">
          <w:rPr>
            <w:rStyle w:val="Hyperlink"/>
            <w:noProof/>
          </w:rPr>
          <w:t>3.1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Description</w:t>
        </w:r>
        <w:r w:rsidR="00CE7B51">
          <w:rPr>
            <w:noProof/>
            <w:webHidden/>
          </w:rPr>
          <w:tab/>
        </w:r>
        <w:r w:rsidR="00CE7B51">
          <w:rPr>
            <w:noProof/>
            <w:webHidden/>
          </w:rPr>
          <w:fldChar w:fldCharType="begin"/>
        </w:r>
        <w:r w:rsidR="00CE7B51">
          <w:rPr>
            <w:noProof/>
            <w:webHidden/>
          </w:rPr>
          <w:instrText xml:space="preserve"> PAGEREF _Toc56581785 \h </w:instrText>
        </w:r>
        <w:r w:rsidR="00CE7B51">
          <w:rPr>
            <w:noProof/>
            <w:webHidden/>
          </w:rPr>
        </w:r>
        <w:r w:rsidR="00CE7B51">
          <w:rPr>
            <w:noProof/>
            <w:webHidden/>
          </w:rPr>
          <w:fldChar w:fldCharType="separate"/>
        </w:r>
        <w:r w:rsidR="00CE7B51">
          <w:rPr>
            <w:noProof/>
            <w:webHidden/>
          </w:rPr>
          <w:t>10</w:t>
        </w:r>
        <w:r w:rsidR="00CE7B51">
          <w:rPr>
            <w:noProof/>
            <w:webHidden/>
          </w:rPr>
          <w:fldChar w:fldCharType="end"/>
        </w:r>
      </w:hyperlink>
    </w:p>
    <w:p w14:paraId="62AF6BC3" w14:textId="75525F76"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86" w:history="1">
        <w:r w:rsidR="00CE7B51" w:rsidRPr="009D5D51">
          <w:rPr>
            <w:rStyle w:val="Hyperlink"/>
            <w:noProof/>
          </w:rPr>
          <w:t>3.2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List</w:t>
        </w:r>
        <w:r w:rsidR="00CE7B51">
          <w:rPr>
            <w:noProof/>
            <w:webHidden/>
          </w:rPr>
          <w:tab/>
        </w:r>
        <w:r w:rsidR="00CE7B51">
          <w:rPr>
            <w:noProof/>
            <w:webHidden/>
          </w:rPr>
          <w:fldChar w:fldCharType="begin"/>
        </w:r>
        <w:r w:rsidR="00CE7B51">
          <w:rPr>
            <w:noProof/>
            <w:webHidden/>
          </w:rPr>
          <w:instrText xml:space="preserve"> PAGEREF _Toc56581786 \h </w:instrText>
        </w:r>
        <w:r w:rsidR="00CE7B51">
          <w:rPr>
            <w:noProof/>
            <w:webHidden/>
          </w:rPr>
        </w:r>
        <w:r w:rsidR="00CE7B51">
          <w:rPr>
            <w:noProof/>
            <w:webHidden/>
          </w:rPr>
          <w:fldChar w:fldCharType="separate"/>
        </w:r>
        <w:r w:rsidR="00CE7B51">
          <w:rPr>
            <w:noProof/>
            <w:webHidden/>
          </w:rPr>
          <w:t>12</w:t>
        </w:r>
        <w:r w:rsidR="00CE7B51">
          <w:rPr>
            <w:noProof/>
            <w:webHidden/>
          </w:rPr>
          <w:fldChar w:fldCharType="end"/>
        </w:r>
      </w:hyperlink>
    </w:p>
    <w:p w14:paraId="7EC604DB" w14:textId="5DADEB3A"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87" w:history="1">
        <w:r w:rsidR="00CE7B51" w:rsidRPr="009D5D51">
          <w:rPr>
            <w:rStyle w:val="Hyperlink"/>
            <w:noProof/>
          </w:rPr>
          <w:t>3.3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Signal List</w:t>
        </w:r>
        <w:r w:rsidR="00CE7B51">
          <w:rPr>
            <w:noProof/>
            <w:webHidden/>
          </w:rPr>
          <w:tab/>
        </w:r>
        <w:r w:rsidR="00CE7B51">
          <w:rPr>
            <w:noProof/>
            <w:webHidden/>
          </w:rPr>
          <w:fldChar w:fldCharType="begin"/>
        </w:r>
        <w:r w:rsidR="00CE7B51">
          <w:rPr>
            <w:noProof/>
            <w:webHidden/>
          </w:rPr>
          <w:instrText xml:space="preserve"> PAGEREF _Toc56581787 \h </w:instrText>
        </w:r>
        <w:r w:rsidR="00CE7B51">
          <w:rPr>
            <w:noProof/>
            <w:webHidden/>
          </w:rPr>
        </w:r>
        <w:r w:rsidR="00CE7B51">
          <w:rPr>
            <w:noProof/>
            <w:webHidden/>
          </w:rPr>
          <w:fldChar w:fldCharType="separate"/>
        </w:r>
        <w:r w:rsidR="00CE7B51">
          <w:rPr>
            <w:noProof/>
            <w:webHidden/>
          </w:rPr>
          <w:t>13</w:t>
        </w:r>
        <w:r w:rsidR="00CE7B51">
          <w:rPr>
            <w:noProof/>
            <w:webHidden/>
          </w:rPr>
          <w:fldChar w:fldCharType="end"/>
        </w:r>
      </w:hyperlink>
    </w:p>
    <w:p w14:paraId="0DB550C7" w14:textId="1B108CFD"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788" w:history="1">
        <w:r w:rsidR="00CE7B51" w:rsidRPr="009D5D51">
          <w:rPr>
            <w:rStyle w:val="Hyperlink"/>
            <w:noProof/>
          </w:rPr>
          <w:t>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Specifications</w:t>
        </w:r>
        <w:r w:rsidR="00CE7B51">
          <w:rPr>
            <w:noProof/>
            <w:webHidden/>
          </w:rPr>
          <w:tab/>
        </w:r>
        <w:r w:rsidR="00CE7B51">
          <w:rPr>
            <w:noProof/>
            <w:webHidden/>
          </w:rPr>
          <w:fldChar w:fldCharType="begin"/>
        </w:r>
        <w:r w:rsidR="00CE7B51">
          <w:rPr>
            <w:noProof/>
            <w:webHidden/>
          </w:rPr>
          <w:instrText xml:space="preserve"> PAGEREF _Toc56581788 \h </w:instrText>
        </w:r>
        <w:r w:rsidR="00CE7B51">
          <w:rPr>
            <w:noProof/>
            <w:webHidden/>
          </w:rPr>
        </w:r>
        <w:r w:rsidR="00CE7B51">
          <w:rPr>
            <w:noProof/>
            <w:webHidden/>
          </w:rPr>
          <w:fldChar w:fldCharType="separate"/>
        </w:r>
        <w:r w:rsidR="00CE7B51">
          <w:rPr>
            <w:noProof/>
            <w:webHidden/>
          </w:rPr>
          <w:t>14</w:t>
        </w:r>
        <w:r w:rsidR="00CE7B51">
          <w:rPr>
            <w:noProof/>
            <w:webHidden/>
          </w:rPr>
          <w:fldChar w:fldCharType="end"/>
        </w:r>
      </w:hyperlink>
    </w:p>
    <w:p w14:paraId="7FE8A8A6" w14:textId="5DA4C069"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89" w:history="1">
        <w:r w:rsidR="00CE7B51" w:rsidRPr="009D5D51">
          <w:rPr>
            <w:rStyle w:val="Hyperlink"/>
            <w:noProof/>
          </w:rPr>
          <w:t>4.1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“RSCL Control”</w:t>
        </w:r>
        <w:r w:rsidR="00CE7B51">
          <w:rPr>
            <w:noProof/>
            <w:webHidden/>
          </w:rPr>
          <w:tab/>
        </w:r>
        <w:r w:rsidR="00CE7B51">
          <w:rPr>
            <w:noProof/>
            <w:webHidden/>
          </w:rPr>
          <w:fldChar w:fldCharType="begin"/>
        </w:r>
        <w:r w:rsidR="00CE7B51">
          <w:rPr>
            <w:noProof/>
            <w:webHidden/>
          </w:rPr>
          <w:instrText xml:space="preserve"> PAGEREF _Toc56581789 \h </w:instrText>
        </w:r>
        <w:r w:rsidR="00CE7B51">
          <w:rPr>
            <w:noProof/>
            <w:webHidden/>
          </w:rPr>
        </w:r>
        <w:r w:rsidR="00CE7B51">
          <w:rPr>
            <w:noProof/>
            <w:webHidden/>
          </w:rPr>
          <w:fldChar w:fldCharType="separate"/>
        </w:r>
        <w:r w:rsidR="00CE7B51">
          <w:rPr>
            <w:noProof/>
            <w:webHidden/>
          </w:rPr>
          <w:t>14</w:t>
        </w:r>
        <w:r w:rsidR="00CE7B51">
          <w:rPr>
            <w:noProof/>
            <w:webHidden/>
          </w:rPr>
          <w:fldChar w:fldCharType="end"/>
        </w:r>
      </w:hyperlink>
    </w:p>
    <w:p w14:paraId="1B9AD7A7" w14:textId="5C4A942B"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0" w:history="1">
        <w:r w:rsidR="00CE7B51" w:rsidRPr="009D5D51">
          <w:rPr>
            <w:rStyle w:val="Hyperlink"/>
            <w:noProof/>
          </w:rPr>
          <w:t>4.1.1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_Toc56581790 \h </w:instrText>
        </w:r>
        <w:r w:rsidR="00CE7B51">
          <w:rPr>
            <w:noProof/>
            <w:webHidden/>
          </w:rPr>
        </w:r>
        <w:r w:rsidR="00CE7B51">
          <w:rPr>
            <w:noProof/>
            <w:webHidden/>
          </w:rPr>
          <w:fldChar w:fldCharType="separate"/>
        </w:r>
        <w:r w:rsidR="00CE7B51">
          <w:rPr>
            <w:noProof/>
            <w:webHidden/>
          </w:rPr>
          <w:t>14</w:t>
        </w:r>
        <w:r w:rsidR="00CE7B51">
          <w:rPr>
            <w:noProof/>
            <w:webHidden/>
          </w:rPr>
          <w:fldChar w:fldCharType="end"/>
        </w:r>
      </w:hyperlink>
    </w:p>
    <w:p w14:paraId="1E4FD226" w14:textId="017F89C1"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1" w:history="1">
        <w:r w:rsidR="00CE7B51" w:rsidRPr="009D5D51">
          <w:rPr>
            <w:rStyle w:val="Hyperlink"/>
            <w:noProof/>
          </w:rPr>
          <w:t>4.1.2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Scope</w:t>
        </w:r>
        <w:r w:rsidR="00CE7B51">
          <w:rPr>
            <w:noProof/>
            <w:webHidden/>
          </w:rPr>
          <w:tab/>
        </w:r>
        <w:r w:rsidR="00CE7B51">
          <w:rPr>
            <w:noProof/>
            <w:webHidden/>
          </w:rPr>
          <w:fldChar w:fldCharType="begin"/>
        </w:r>
        <w:r w:rsidR="00CE7B51">
          <w:rPr>
            <w:noProof/>
            <w:webHidden/>
          </w:rPr>
          <w:instrText xml:space="preserve"> PAGEREF _Toc56581791 \h </w:instrText>
        </w:r>
        <w:r w:rsidR="00CE7B51">
          <w:rPr>
            <w:noProof/>
            <w:webHidden/>
          </w:rPr>
        </w:r>
        <w:r w:rsidR="00CE7B51">
          <w:rPr>
            <w:noProof/>
            <w:webHidden/>
          </w:rPr>
          <w:fldChar w:fldCharType="separate"/>
        </w:r>
        <w:r w:rsidR="00CE7B51">
          <w:rPr>
            <w:noProof/>
            <w:webHidden/>
          </w:rPr>
          <w:t>15</w:t>
        </w:r>
        <w:r w:rsidR="00CE7B51">
          <w:rPr>
            <w:noProof/>
            <w:webHidden/>
          </w:rPr>
          <w:fldChar w:fldCharType="end"/>
        </w:r>
      </w:hyperlink>
    </w:p>
    <w:p w14:paraId="773DC349" w14:textId="5FBD87D9"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2" w:history="1">
        <w:r w:rsidR="00CE7B51" w:rsidRPr="009D5D51">
          <w:rPr>
            <w:rStyle w:val="Hyperlink"/>
            <w:noProof/>
          </w:rPr>
          <w:t>4.1.3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Interfaces</w:t>
        </w:r>
        <w:r w:rsidR="00CE7B51">
          <w:rPr>
            <w:noProof/>
            <w:webHidden/>
          </w:rPr>
          <w:tab/>
        </w:r>
        <w:r w:rsidR="00CE7B51">
          <w:rPr>
            <w:noProof/>
            <w:webHidden/>
          </w:rPr>
          <w:fldChar w:fldCharType="begin"/>
        </w:r>
        <w:r w:rsidR="00CE7B51">
          <w:rPr>
            <w:noProof/>
            <w:webHidden/>
          </w:rPr>
          <w:instrText xml:space="preserve"> PAGEREF _Toc56581792 \h </w:instrText>
        </w:r>
        <w:r w:rsidR="00CE7B51">
          <w:rPr>
            <w:noProof/>
            <w:webHidden/>
          </w:rPr>
        </w:r>
        <w:r w:rsidR="00CE7B51">
          <w:rPr>
            <w:noProof/>
            <w:webHidden/>
          </w:rPr>
          <w:fldChar w:fldCharType="separate"/>
        </w:r>
        <w:r w:rsidR="00CE7B51">
          <w:rPr>
            <w:noProof/>
            <w:webHidden/>
          </w:rPr>
          <w:t>15</w:t>
        </w:r>
        <w:r w:rsidR="00CE7B51">
          <w:rPr>
            <w:noProof/>
            <w:webHidden/>
          </w:rPr>
          <w:fldChar w:fldCharType="end"/>
        </w:r>
      </w:hyperlink>
    </w:p>
    <w:p w14:paraId="1779AC4D" w14:textId="38E53C14"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3" w:history="1">
        <w:r w:rsidR="00CE7B51" w:rsidRPr="009D5D51">
          <w:rPr>
            <w:rStyle w:val="Hyperlink"/>
            <w:noProof/>
          </w:rPr>
          <w:t>4.1.4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Modeling</w:t>
        </w:r>
        <w:r w:rsidR="00CE7B51">
          <w:rPr>
            <w:noProof/>
            <w:webHidden/>
          </w:rPr>
          <w:tab/>
        </w:r>
        <w:r w:rsidR="00CE7B51">
          <w:rPr>
            <w:noProof/>
            <w:webHidden/>
          </w:rPr>
          <w:fldChar w:fldCharType="begin"/>
        </w:r>
        <w:r w:rsidR="00CE7B51">
          <w:rPr>
            <w:noProof/>
            <w:webHidden/>
          </w:rPr>
          <w:instrText xml:space="preserve"> PAGEREF _Toc56581793 \h </w:instrText>
        </w:r>
        <w:r w:rsidR="00CE7B51">
          <w:rPr>
            <w:noProof/>
            <w:webHidden/>
          </w:rPr>
        </w:r>
        <w:r w:rsidR="00CE7B51">
          <w:rPr>
            <w:noProof/>
            <w:webHidden/>
          </w:rPr>
          <w:fldChar w:fldCharType="separate"/>
        </w:r>
        <w:r w:rsidR="00CE7B51">
          <w:rPr>
            <w:noProof/>
            <w:webHidden/>
          </w:rPr>
          <w:t>21</w:t>
        </w:r>
        <w:r w:rsidR="00CE7B51">
          <w:rPr>
            <w:noProof/>
            <w:webHidden/>
          </w:rPr>
          <w:fldChar w:fldCharType="end"/>
        </w:r>
      </w:hyperlink>
    </w:p>
    <w:p w14:paraId="31D3C54A" w14:textId="69F468B7"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4" w:history="1">
        <w:r w:rsidR="00CE7B51" w:rsidRPr="009D5D51">
          <w:rPr>
            <w:rStyle w:val="Hyperlink"/>
            <w:noProof/>
          </w:rPr>
          <w:t>4.1.5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Requirements</w:t>
        </w:r>
        <w:r w:rsidR="00CE7B51">
          <w:rPr>
            <w:noProof/>
            <w:webHidden/>
          </w:rPr>
          <w:tab/>
        </w:r>
        <w:r w:rsidR="00CE7B51">
          <w:rPr>
            <w:noProof/>
            <w:webHidden/>
          </w:rPr>
          <w:fldChar w:fldCharType="begin"/>
        </w:r>
        <w:r w:rsidR="00CE7B51">
          <w:rPr>
            <w:noProof/>
            <w:webHidden/>
          </w:rPr>
          <w:instrText xml:space="preserve"> PAGEREF _Toc56581794 \h </w:instrText>
        </w:r>
        <w:r w:rsidR="00CE7B51">
          <w:rPr>
            <w:noProof/>
            <w:webHidden/>
          </w:rPr>
        </w:r>
        <w:r w:rsidR="00CE7B51">
          <w:rPr>
            <w:noProof/>
            <w:webHidden/>
          </w:rPr>
          <w:fldChar w:fldCharType="separate"/>
        </w:r>
        <w:r w:rsidR="00CE7B51">
          <w:rPr>
            <w:noProof/>
            <w:webHidden/>
          </w:rPr>
          <w:t>23</w:t>
        </w:r>
        <w:r w:rsidR="00CE7B51">
          <w:rPr>
            <w:noProof/>
            <w:webHidden/>
          </w:rPr>
          <w:fldChar w:fldCharType="end"/>
        </w:r>
      </w:hyperlink>
    </w:p>
    <w:p w14:paraId="24446E05" w14:textId="7588432F"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795" w:history="1">
        <w:r w:rsidR="00CE7B51" w:rsidRPr="009D5D51">
          <w:rPr>
            <w:rStyle w:val="Hyperlink"/>
            <w:noProof/>
          </w:rPr>
          <w:t>4.2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“PCL Control”</w:t>
        </w:r>
        <w:r w:rsidR="00CE7B51">
          <w:rPr>
            <w:noProof/>
            <w:webHidden/>
          </w:rPr>
          <w:tab/>
        </w:r>
        <w:r w:rsidR="00CE7B51">
          <w:rPr>
            <w:noProof/>
            <w:webHidden/>
          </w:rPr>
          <w:fldChar w:fldCharType="begin"/>
        </w:r>
        <w:r w:rsidR="00CE7B51">
          <w:rPr>
            <w:noProof/>
            <w:webHidden/>
          </w:rPr>
          <w:instrText xml:space="preserve"> PAGEREF _Toc56581795 \h </w:instrText>
        </w:r>
        <w:r w:rsidR="00CE7B51">
          <w:rPr>
            <w:noProof/>
            <w:webHidden/>
          </w:rPr>
        </w:r>
        <w:r w:rsidR="00CE7B51">
          <w:rPr>
            <w:noProof/>
            <w:webHidden/>
          </w:rPr>
          <w:fldChar w:fldCharType="separate"/>
        </w:r>
        <w:r w:rsidR="00CE7B51">
          <w:rPr>
            <w:noProof/>
            <w:webHidden/>
          </w:rPr>
          <w:t>26</w:t>
        </w:r>
        <w:r w:rsidR="00CE7B51">
          <w:rPr>
            <w:noProof/>
            <w:webHidden/>
          </w:rPr>
          <w:fldChar w:fldCharType="end"/>
        </w:r>
      </w:hyperlink>
    </w:p>
    <w:p w14:paraId="703D69E4" w14:textId="24C36A6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6" w:history="1">
        <w:r w:rsidR="00CE7B51" w:rsidRPr="009D5D51">
          <w:rPr>
            <w:rStyle w:val="Hyperlink"/>
            <w:noProof/>
          </w:rPr>
          <w:t>4.2.1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_Toc56581796 \h </w:instrText>
        </w:r>
        <w:r w:rsidR="00CE7B51">
          <w:rPr>
            <w:noProof/>
            <w:webHidden/>
          </w:rPr>
        </w:r>
        <w:r w:rsidR="00CE7B51">
          <w:rPr>
            <w:noProof/>
            <w:webHidden/>
          </w:rPr>
          <w:fldChar w:fldCharType="separate"/>
        </w:r>
        <w:r w:rsidR="00CE7B51">
          <w:rPr>
            <w:noProof/>
            <w:webHidden/>
          </w:rPr>
          <w:t>26</w:t>
        </w:r>
        <w:r w:rsidR="00CE7B51">
          <w:rPr>
            <w:noProof/>
            <w:webHidden/>
          </w:rPr>
          <w:fldChar w:fldCharType="end"/>
        </w:r>
      </w:hyperlink>
    </w:p>
    <w:p w14:paraId="7F1432E1" w14:textId="08347371"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7" w:history="1">
        <w:r w:rsidR="00CE7B51" w:rsidRPr="009D5D51">
          <w:rPr>
            <w:rStyle w:val="Hyperlink"/>
            <w:noProof/>
          </w:rPr>
          <w:t>4.2.2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Scope</w:t>
        </w:r>
        <w:r w:rsidR="00CE7B51">
          <w:rPr>
            <w:noProof/>
            <w:webHidden/>
          </w:rPr>
          <w:tab/>
        </w:r>
        <w:r w:rsidR="00CE7B51">
          <w:rPr>
            <w:noProof/>
            <w:webHidden/>
          </w:rPr>
          <w:fldChar w:fldCharType="begin"/>
        </w:r>
        <w:r w:rsidR="00CE7B51">
          <w:rPr>
            <w:noProof/>
            <w:webHidden/>
          </w:rPr>
          <w:instrText xml:space="preserve"> PAGEREF _Toc56581797 \h </w:instrText>
        </w:r>
        <w:r w:rsidR="00CE7B51">
          <w:rPr>
            <w:noProof/>
            <w:webHidden/>
          </w:rPr>
        </w:r>
        <w:r w:rsidR="00CE7B51">
          <w:rPr>
            <w:noProof/>
            <w:webHidden/>
          </w:rPr>
          <w:fldChar w:fldCharType="separate"/>
        </w:r>
        <w:r w:rsidR="00CE7B51">
          <w:rPr>
            <w:noProof/>
            <w:webHidden/>
          </w:rPr>
          <w:t>28</w:t>
        </w:r>
        <w:r w:rsidR="00CE7B51">
          <w:rPr>
            <w:noProof/>
            <w:webHidden/>
          </w:rPr>
          <w:fldChar w:fldCharType="end"/>
        </w:r>
      </w:hyperlink>
    </w:p>
    <w:p w14:paraId="44F0E709" w14:textId="19F7D6B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8" w:history="1">
        <w:r w:rsidR="00CE7B51" w:rsidRPr="009D5D51">
          <w:rPr>
            <w:rStyle w:val="Hyperlink"/>
            <w:noProof/>
          </w:rPr>
          <w:t>4.2.3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Interfaces</w:t>
        </w:r>
        <w:r w:rsidR="00CE7B51">
          <w:rPr>
            <w:noProof/>
            <w:webHidden/>
          </w:rPr>
          <w:tab/>
        </w:r>
        <w:r w:rsidR="00CE7B51">
          <w:rPr>
            <w:noProof/>
            <w:webHidden/>
          </w:rPr>
          <w:fldChar w:fldCharType="begin"/>
        </w:r>
        <w:r w:rsidR="00CE7B51">
          <w:rPr>
            <w:noProof/>
            <w:webHidden/>
          </w:rPr>
          <w:instrText xml:space="preserve"> PAGEREF _Toc56581798 \h </w:instrText>
        </w:r>
        <w:r w:rsidR="00CE7B51">
          <w:rPr>
            <w:noProof/>
            <w:webHidden/>
          </w:rPr>
        </w:r>
        <w:r w:rsidR="00CE7B51">
          <w:rPr>
            <w:noProof/>
            <w:webHidden/>
          </w:rPr>
          <w:fldChar w:fldCharType="separate"/>
        </w:r>
        <w:r w:rsidR="00CE7B51">
          <w:rPr>
            <w:noProof/>
            <w:webHidden/>
          </w:rPr>
          <w:t>28</w:t>
        </w:r>
        <w:r w:rsidR="00CE7B51">
          <w:rPr>
            <w:noProof/>
            <w:webHidden/>
          </w:rPr>
          <w:fldChar w:fldCharType="end"/>
        </w:r>
      </w:hyperlink>
    </w:p>
    <w:p w14:paraId="68DC2380" w14:textId="32DE406B"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799" w:history="1">
        <w:r w:rsidR="00CE7B51" w:rsidRPr="009D5D51">
          <w:rPr>
            <w:rStyle w:val="Hyperlink"/>
            <w:noProof/>
          </w:rPr>
          <w:t>4.2.4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Modeling</w:t>
        </w:r>
        <w:r w:rsidR="00CE7B51">
          <w:rPr>
            <w:noProof/>
            <w:webHidden/>
          </w:rPr>
          <w:tab/>
        </w:r>
        <w:r w:rsidR="00CE7B51">
          <w:rPr>
            <w:noProof/>
            <w:webHidden/>
          </w:rPr>
          <w:fldChar w:fldCharType="begin"/>
        </w:r>
        <w:r w:rsidR="00CE7B51">
          <w:rPr>
            <w:noProof/>
            <w:webHidden/>
          </w:rPr>
          <w:instrText xml:space="preserve"> PAGEREF _Toc56581799 \h </w:instrText>
        </w:r>
        <w:r w:rsidR="00CE7B51">
          <w:rPr>
            <w:noProof/>
            <w:webHidden/>
          </w:rPr>
        </w:r>
        <w:r w:rsidR="00CE7B51">
          <w:rPr>
            <w:noProof/>
            <w:webHidden/>
          </w:rPr>
          <w:fldChar w:fldCharType="separate"/>
        </w:r>
        <w:r w:rsidR="00CE7B51">
          <w:rPr>
            <w:noProof/>
            <w:webHidden/>
          </w:rPr>
          <w:t>29</w:t>
        </w:r>
        <w:r w:rsidR="00CE7B51">
          <w:rPr>
            <w:noProof/>
            <w:webHidden/>
          </w:rPr>
          <w:fldChar w:fldCharType="end"/>
        </w:r>
      </w:hyperlink>
    </w:p>
    <w:p w14:paraId="604AE088" w14:textId="11B61025"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0" w:history="1">
        <w:r w:rsidR="00CE7B51" w:rsidRPr="009D5D51">
          <w:rPr>
            <w:rStyle w:val="Hyperlink"/>
            <w:noProof/>
          </w:rPr>
          <w:t>4.2.5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Requirements</w:t>
        </w:r>
        <w:r w:rsidR="00CE7B51">
          <w:rPr>
            <w:noProof/>
            <w:webHidden/>
          </w:rPr>
          <w:tab/>
        </w:r>
        <w:r w:rsidR="00CE7B51">
          <w:rPr>
            <w:noProof/>
            <w:webHidden/>
          </w:rPr>
          <w:fldChar w:fldCharType="begin"/>
        </w:r>
        <w:r w:rsidR="00CE7B51">
          <w:rPr>
            <w:noProof/>
            <w:webHidden/>
          </w:rPr>
          <w:instrText xml:space="preserve"> PAGEREF _Toc56581800 \h </w:instrText>
        </w:r>
        <w:r w:rsidR="00CE7B51">
          <w:rPr>
            <w:noProof/>
            <w:webHidden/>
          </w:rPr>
        </w:r>
        <w:r w:rsidR="00CE7B51">
          <w:rPr>
            <w:noProof/>
            <w:webHidden/>
          </w:rPr>
          <w:fldChar w:fldCharType="separate"/>
        </w:r>
        <w:r w:rsidR="00CE7B51">
          <w:rPr>
            <w:noProof/>
            <w:webHidden/>
          </w:rPr>
          <w:t>30</w:t>
        </w:r>
        <w:r w:rsidR="00CE7B51">
          <w:rPr>
            <w:noProof/>
            <w:webHidden/>
          </w:rPr>
          <w:fldChar w:fldCharType="end"/>
        </w:r>
      </w:hyperlink>
    </w:p>
    <w:p w14:paraId="3394A4FD" w14:textId="0EAA82F5"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01" w:history="1">
        <w:r w:rsidR="00CE7B51" w:rsidRPr="009D5D51">
          <w:rPr>
            <w:rStyle w:val="Hyperlink"/>
            <w:noProof/>
          </w:rPr>
          <w:t>4.3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“Rear Inner Handle Control”</w:t>
        </w:r>
        <w:r w:rsidR="00CE7B51">
          <w:rPr>
            <w:noProof/>
            <w:webHidden/>
          </w:rPr>
          <w:tab/>
        </w:r>
        <w:r w:rsidR="00CE7B51">
          <w:rPr>
            <w:noProof/>
            <w:webHidden/>
          </w:rPr>
          <w:fldChar w:fldCharType="begin"/>
        </w:r>
        <w:r w:rsidR="00CE7B51">
          <w:rPr>
            <w:noProof/>
            <w:webHidden/>
          </w:rPr>
          <w:instrText xml:space="preserve"> PAGEREF _Toc56581801 \h </w:instrText>
        </w:r>
        <w:r w:rsidR="00CE7B51">
          <w:rPr>
            <w:noProof/>
            <w:webHidden/>
          </w:rPr>
        </w:r>
        <w:r w:rsidR="00CE7B51">
          <w:rPr>
            <w:noProof/>
            <w:webHidden/>
          </w:rPr>
          <w:fldChar w:fldCharType="separate"/>
        </w:r>
        <w:r w:rsidR="00CE7B51">
          <w:rPr>
            <w:noProof/>
            <w:webHidden/>
          </w:rPr>
          <w:t>32</w:t>
        </w:r>
        <w:r w:rsidR="00CE7B51">
          <w:rPr>
            <w:noProof/>
            <w:webHidden/>
          </w:rPr>
          <w:fldChar w:fldCharType="end"/>
        </w:r>
      </w:hyperlink>
    </w:p>
    <w:p w14:paraId="688A40BE" w14:textId="75D61C17"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2" w:history="1">
        <w:r w:rsidR="00CE7B51" w:rsidRPr="009D5D51">
          <w:rPr>
            <w:rStyle w:val="Hyperlink"/>
            <w:noProof/>
          </w:rPr>
          <w:t>4.3.1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_Toc56581802 \h </w:instrText>
        </w:r>
        <w:r w:rsidR="00CE7B51">
          <w:rPr>
            <w:noProof/>
            <w:webHidden/>
          </w:rPr>
        </w:r>
        <w:r w:rsidR="00CE7B51">
          <w:rPr>
            <w:noProof/>
            <w:webHidden/>
          </w:rPr>
          <w:fldChar w:fldCharType="separate"/>
        </w:r>
        <w:r w:rsidR="00CE7B51">
          <w:rPr>
            <w:noProof/>
            <w:webHidden/>
          </w:rPr>
          <w:t>32</w:t>
        </w:r>
        <w:r w:rsidR="00CE7B51">
          <w:rPr>
            <w:noProof/>
            <w:webHidden/>
          </w:rPr>
          <w:fldChar w:fldCharType="end"/>
        </w:r>
      </w:hyperlink>
    </w:p>
    <w:p w14:paraId="1AE2BA21" w14:textId="59B652AB"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3" w:history="1">
        <w:r w:rsidR="00CE7B51" w:rsidRPr="009D5D51">
          <w:rPr>
            <w:rStyle w:val="Hyperlink"/>
            <w:noProof/>
          </w:rPr>
          <w:t>4.3.2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Scope</w:t>
        </w:r>
        <w:r w:rsidR="00CE7B51">
          <w:rPr>
            <w:noProof/>
            <w:webHidden/>
          </w:rPr>
          <w:tab/>
        </w:r>
        <w:r w:rsidR="00CE7B51">
          <w:rPr>
            <w:noProof/>
            <w:webHidden/>
          </w:rPr>
          <w:fldChar w:fldCharType="begin"/>
        </w:r>
        <w:r w:rsidR="00CE7B51">
          <w:rPr>
            <w:noProof/>
            <w:webHidden/>
          </w:rPr>
          <w:instrText xml:space="preserve"> PAGEREF _Toc56581803 \h </w:instrText>
        </w:r>
        <w:r w:rsidR="00CE7B51">
          <w:rPr>
            <w:noProof/>
            <w:webHidden/>
          </w:rPr>
        </w:r>
        <w:r w:rsidR="00CE7B51">
          <w:rPr>
            <w:noProof/>
            <w:webHidden/>
          </w:rPr>
          <w:fldChar w:fldCharType="separate"/>
        </w:r>
        <w:r w:rsidR="00CE7B51">
          <w:rPr>
            <w:noProof/>
            <w:webHidden/>
          </w:rPr>
          <w:t>34</w:t>
        </w:r>
        <w:r w:rsidR="00CE7B51">
          <w:rPr>
            <w:noProof/>
            <w:webHidden/>
          </w:rPr>
          <w:fldChar w:fldCharType="end"/>
        </w:r>
      </w:hyperlink>
    </w:p>
    <w:p w14:paraId="070B3632" w14:textId="7DF0CEA2"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4" w:history="1">
        <w:r w:rsidR="00CE7B51" w:rsidRPr="009D5D51">
          <w:rPr>
            <w:rStyle w:val="Hyperlink"/>
            <w:noProof/>
          </w:rPr>
          <w:t>4.3.3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Interfaces</w:t>
        </w:r>
        <w:r w:rsidR="00CE7B51">
          <w:rPr>
            <w:noProof/>
            <w:webHidden/>
          </w:rPr>
          <w:tab/>
        </w:r>
        <w:r w:rsidR="00CE7B51">
          <w:rPr>
            <w:noProof/>
            <w:webHidden/>
          </w:rPr>
          <w:fldChar w:fldCharType="begin"/>
        </w:r>
        <w:r w:rsidR="00CE7B51">
          <w:rPr>
            <w:noProof/>
            <w:webHidden/>
          </w:rPr>
          <w:instrText xml:space="preserve"> PAGEREF _Toc56581804 \h </w:instrText>
        </w:r>
        <w:r w:rsidR="00CE7B51">
          <w:rPr>
            <w:noProof/>
            <w:webHidden/>
          </w:rPr>
        </w:r>
        <w:r w:rsidR="00CE7B51">
          <w:rPr>
            <w:noProof/>
            <w:webHidden/>
          </w:rPr>
          <w:fldChar w:fldCharType="separate"/>
        </w:r>
        <w:r w:rsidR="00CE7B51">
          <w:rPr>
            <w:noProof/>
            <w:webHidden/>
          </w:rPr>
          <w:t>34</w:t>
        </w:r>
        <w:r w:rsidR="00CE7B51">
          <w:rPr>
            <w:noProof/>
            <w:webHidden/>
          </w:rPr>
          <w:fldChar w:fldCharType="end"/>
        </w:r>
      </w:hyperlink>
    </w:p>
    <w:p w14:paraId="542AC41A" w14:textId="38B16A0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5" w:history="1">
        <w:r w:rsidR="00CE7B51" w:rsidRPr="009D5D51">
          <w:rPr>
            <w:rStyle w:val="Hyperlink"/>
            <w:noProof/>
          </w:rPr>
          <w:t>4.3.4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Modeling</w:t>
        </w:r>
        <w:r w:rsidR="00CE7B51">
          <w:rPr>
            <w:noProof/>
            <w:webHidden/>
          </w:rPr>
          <w:tab/>
        </w:r>
        <w:r w:rsidR="00CE7B51">
          <w:rPr>
            <w:noProof/>
            <w:webHidden/>
          </w:rPr>
          <w:fldChar w:fldCharType="begin"/>
        </w:r>
        <w:r w:rsidR="00CE7B51">
          <w:rPr>
            <w:noProof/>
            <w:webHidden/>
          </w:rPr>
          <w:instrText xml:space="preserve"> PAGEREF _Toc56581805 \h </w:instrText>
        </w:r>
        <w:r w:rsidR="00CE7B51">
          <w:rPr>
            <w:noProof/>
            <w:webHidden/>
          </w:rPr>
        </w:r>
        <w:r w:rsidR="00CE7B51">
          <w:rPr>
            <w:noProof/>
            <w:webHidden/>
          </w:rPr>
          <w:fldChar w:fldCharType="separate"/>
        </w:r>
        <w:r w:rsidR="00CE7B51">
          <w:rPr>
            <w:noProof/>
            <w:webHidden/>
          </w:rPr>
          <w:t>35</w:t>
        </w:r>
        <w:r w:rsidR="00CE7B51">
          <w:rPr>
            <w:noProof/>
            <w:webHidden/>
          </w:rPr>
          <w:fldChar w:fldCharType="end"/>
        </w:r>
      </w:hyperlink>
    </w:p>
    <w:p w14:paraId="07B1EC2B" w14:textId="72E2F510"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6" w:history="1">
        <w:r w:rsidR="00CE7B51" w:rsidRPr="009D5D51">
          <w:rPr>
            <w:rStyle w:val="Hyperlink"/>
            <w:noProof/>
          </w:rPr>
          <w:t>4.3.5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Requirements</w:t>
        </w:r>
        <w:r w:rsidR="00CE7B51">
          <w:rPr>
            <w:noProof/>
            <w:webHidden/>
          </w:rPr>
          <w:tab/>
        </w:r>
        <w:r w:rsidR="00CE7B51">
          <w:rPr>
            <w:noProof/>
            <w:webHidden/>
          </w:rPr>
          <w:fldChar w:fldCharType="begin"/>
        </w:r>
        <w:r w:rsidR="00CE7B51">
          <w:rPr>
            <w:noProof/>
            <w:webHidden/>
          </w:rPr>
          <w:instrText xml:space="preserve"> PAGEREF _Toc56581806 \h </w:instrText>
        </w:r>
        <w:r w:rsidR="00CE7B51">
          <w:rPr>
            <w:noProof/>
            <w:webHidden/>
          </w:rPr>
        </w:r>
        <w:r w:rsidR="00CE7B51">
          <w:rPr>
            <w:noProof/>
            <w:webHidden/>
          </w:rPr>
          <w:fldChar w:fldCharType="separate"/>
        </w:r>
        <w:r w:rsidR="00CE7B51">
          <w:rPr>
            <w:noProof/>
            <w:webHidden/>
          </w:rPr>
          <w:t>35</w:t>
        </w:r>
        <w:r w:rsidR="00CE7B51">
          <w:rPr>
            <w:noProof/>
            <w:webHidden/>
          </w:rPr>
          <w:fldChar w:fldCharType="end"/>
        </w:r>
      </w:hyperlink>
    </w:p>
    <w:p w14:paraId="4FBDF57A" w14:textId="634E3007"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07" w:history="1">
        <w:r w:rsidR="00CE7B51" w:rsidRPr="009D5D51">
          <w:rPr>
            <w:rStyle w:val="Hyperlink"/>
            <w:noProof/>
          </w:rPr>
          <w:t>4.4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“WCL Control”</w:t>
        </w:r>
        <w:r w:rsidR="00CE7B51">
          <w:rPr>
            <w:noProof/>
            <w:webHidden/>
          </w:rPr>
          <w:tab/>
        </w:r>
        <w:r w:rsidR="00CE7B51">
          <w:rPr>
            <w:noProof/>
            <w:webHidden/>
          </w:rPr>
          <w:fldChar w:fldCharType="begin"/>
        </w:r>
        <w:r w:rsidR="00CE7B51">
          <w:rPr>
            <w:noProof/>
            <w:webHidden/>
          </w:rPr>
          <w:instrText xml:space="preserve"> PAGEREF _Toc56581807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457F2A94" w14:textId="44C0E2F8"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08" w:history="1">
        <w:r w:rsidR="00CE7B51" w:rsidRPr="009D5D51">
          <w:rPr>
            <w:rStyle w:val="Hyperlink"/>
            <w:noProof/>
          </w:rPr>
          <w:t>4.4.1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_Toc56581808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3A9140C4" w14:textId="788DEB50"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09" w:history="1">
        <w:r w:rsidR="00CE7B51" w:rsidRPr="009D5D51">
          <w:rPr>
            <w:rStyle w:val="Hyperlink"/>
            <w:noProof/>
          </w:rPr>
          <w:t>4.5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“Rear Window Device Control”</w:t>
        </w:r>
        <w:r w:rsidR="00CE7B51">
          <w:rPr>
            <w:noProof/>
            <w:webHidden/>
          </w:rPr>
          <w:tab/>
        </w:r>
        <w:r w:rsidR="00CE7B51">
          <w:rPr>
            <w:noProof/>
            <w:webHidden/>
          </w:rPr>
          <w:fldChar w:fldCharType="begin"/>
        </w:r>
        <w:r w:rsidR="00CE7B51">
          <w:rPr>
            <w:noProof/>
            <w:webHidden/>
          </w:rPr>
          <w:instrText xml:space="preserve"> PAGEREF _Toc56581809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716E603D" w14:textId="150402C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10" w:history="1">
        <w:r w:rsidR="00CE7B51" w:rsidRPr="009D5D51">
          <w:rPr>
            <w:rStyle w:val="Hyperlink"/>
            <w:noProof/>
          </w:rPr>
          <w:t>4.5.1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_Toc56581810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326EF77A" w14:textId="7EFD1483"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11" w:history="1">
        <w:r w:rsidR="00CE7B51" w:rsidRPr="009D5D51">
          <w:rPr>
            <w:rStyle w:val="Hyperlink"/>
            <w:noProof/>
          </w:rPr>
          <w:t>4.6</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“RAL Control”</w:t>
        </w:r>
        <w:r w:rsidR="00CE7B51">
          <w:rPr>
            <w:noProof/>
            <w:webHidden/>
          </w:rPr>
          <w:tab/>
        </w:r>
        <w:r w:rsidR="00CE7B51">
          <w:rPr>
            <w:noProof/>
            <w:webHidden/>
          </w:rPr>
          <w:fldChar w:fldCharType="begin"/>
        </w:r>
        <w:r w:rsidR="00CE7B51">
          <w:rPr>
            <w:noProof/>
            <w:webHidden/>
          </w:rPr>
          <w:instrText xml:space="preserve"> PAGEREF _Toc56581811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6618CBC6" w14:textId="3F3C6405"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12" w:history="1">
        <w:r w:rsidR="00CE7B51" w:rsidRPr="009D5D51">
          <w:rPr>
            <w:rStyle w:val="Hyperlink"/>
            <w:noProof/>
          </w:rPr>
          <w:t>4.6.1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_Toc56581812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604E5D91" w14:textId="592AC03C"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13" w:history="1">
        <w:r w:rsidR="00CE7B51" w:rsidRPr="009D5D51">
          <w:rPr>
            <w:rStyle w:val="Hyperlink"/>
            <w:noProof/>
          </w:rPr>
          <w:t>4.7</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“Rear Audio Device Control”</w:t>
        </w:r>
        <w:r w:rsidR="00CE7B51">
          <w:rPr>
            <w:noProof/>
            <w:webHidden/>
          </w:rPr>
          <w:tab/>
        </w:r>
        <w:r w:rsidR="00CE7B51">
          <w:rPr>
            <w:noProof/>
            <w:webHidden/>
          </w:rPr>
          <w:fldChar w:fldCharType="begin"/>
        </w:r>
        <w:r w:rsidR="00CE7B51">
          <w:rPr>
            <w:noProof/>
            <w:webHidden/>
          </w:rPr>
          <w:instrText xml:space="preserve"> PAGEREF _Toc56581813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3968806F" w14:textId="27133038"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14" w:history="1">
        <w:r w:rsidR="00CE7B51" w:rsidRPr="009D5D51">
          <w:rPr>
            <w:rStyle w:val="Hyperlink"/>
            <w:noProof/>
          </w:rPr>
          <w:t>4.7.1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_Toc56581814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7913E65B" w14:textId="35FC0E59"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15" w:history="1">
        <w:r w:rsidR="00CE7B51" w:rsidRPr="009D5D51">
          <w:rPr>
            <w:rStyle w:val="Hyperlink"/>
            <w:noProof/>
          </w:rPr>
          <w:t>4.8</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“RCL Control”</w:t>
        </w:r>
        <w:r w:rsidR="00CE7B51">
          <w:rPr>
            <w:noProof/>
            <w:webHidden/>
          </w:rPr>
          <w:tab/>
        </w:r>
        <w:r w:rsidR="00CE7B51">
          <w:rPr>
            <w:noProof/>
            <w:webHidden/>
          </w:rPr>
          <w:fldChar w:fldCharType="begin"/>
        </w:r>
        <w:r w:rsidR="00CE7B51">
          <w:rPr>
            <w:noProof/>
            <w:webHidden/>
          </w:rPr>
          <w:instrText xml:space="preserve"> PAGEREF _Toc56581815 \h </w:instrText>
        </w:r>
        <w:r w:rsidR="00CE7B51">
          <w:rPr>
            <w:noProof/>
            <w:webHidden/>
          </w:rPr>
        </w:r>
        <w:r w:rsidR="00CE7B51">
          <w:rPr>
            <w:noProof/>
            <w:webHidden/>
          </w:rPr>
          <w:fldChar w:fldCharType="separate"/>
        </w:r>
        <w:r w:rsidR="00CE7B51">
          <w:rPr>
            <w:noProof/>
            <w:webHidden/>
          </w:rPr>
          <w:t>38</w:t>
        </w:r>
        <w:r w:rsidR="00CE7B51">
          <w:rPr>
            <w:noProof/>
            <w:webHidden/>
          </w:rPr>
          <w:fldChar w:fldCharType="end"/>
        </w:r>
      </w:hyperlink>
    </w:p>
    <w:p w14:paraId="0B792E91" w14:textId="2596C5C6"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16" w:history="1">
        <w:r w:rsidR="00CE7B51" w:rsidRPr="009D5D51">
          <w:rPr>
            <w:rStyle w:val="Hyperlink"/>
            <w:noProof/>
          </w:rPr>
          <w:t>4.8.1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_Toc56581816 \h </w:instrText>
        </w:r>
        <w:r w:rsidR="00CE7B51">
          <w:rPr>
            <w:noProof/>
            <w:webHidden/>
          </w:rPr>
        </w:r>
        <w:r w:rsidR="00CE7B51">
          <w:rPr>
            <w:noProof/>
            <w:webHidden/>
          </w:rPr>
          <w:fldChar w:fldCharType="separate"/>
        </w:r>
        <w:r w:rsidR="00CE7B51">
          <w:rPr>
            <w:noProof/>
            <w:webHidden/>
          </w:rPr>
          <w:t>38</w:t>
        </w:r>
        <w:r w:rsidR="00CE7B51">
          <w:rPr>
            <w:noProof/>
            <w:webHidden/>
          </w:rPr>
          <w:fldChar w:fldCharType="end"/>
        </w:r>
      </w:hyperlink>
    </w:p>
    <w:p w14:paraId="42FC2DBE" w14:textId="46385CF5"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17" w:history="1">
        <w:r w:rsidR="00CE7B51" w:rsidRPr="009D5D51">
          <w:rPr>
            <w:rStyle w:val="Hyperlink"/>
            <w:noProof/>
          </w:rPr>
          <w:t>4.9</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“Rear Climate Device Control”</w:t>
        </w:r>
        <w:r w:rsidR="00CE7B51">
          <w:rPr>
            <w:noProof/>
            <w:webHidden/>
          </w:rPr>
          <w:tab/>
        </w:r>
        <w:r w:rsidR="00CE7B51">
          <w:rPr>
            <w:noProof/>
            <w:webHidden/>
          </w:rPr>
          <w:fldChar w:fldCharType="begin"/>
        </w:r>
        <w:r w:rsidR="00CE7B51">
          <w:rPr>
            <w:noProof/>
            <w:webHidden/>
          </w:rPr>
          <w:instrText xml:space="preserve"> PAGEREF _Toc56581817 \h </w:instrText>
        </w:r>
        <w:r w:rsidR="00CE7B51">
          <w:rPr>
            <w:noProof/>
            <w:webHidden/>
          </w:rPr>
        </w:r>
        <w:r w:rsidR="00CE7B51">
          <w:rPr>
            <w:noProof/>
            <w:webHidden/>
          </w:rPr>
          <w:fldChar w:fldCharType="separate"/>
        </w:r>
        <w:r w:rsidR="00CE7B51">
          <w:rPr>
            <w:noProof/>
            <w:webHidden/>
          </w:rPr>
          <w:t>38</w:t>
        </w:r>
        <w:r w:rsidR="00CE7B51">
          <w:rPr>
            <w:noProof/>
            <w:webHidden/>
          </w:rPr>
          <w:fldChar w:fldCharType="end"/>
        </w:r>
      </w:hyperlink>
    </w:p>
    <w:p w14:paraId="5F73AD49" w14:textId="5A0BB38C"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18" w:history="1">
        <w:r w:rsidR="00CE7B51" w:rsidRPr="009D5D51">
          <w:rPr>
            <w:rStyle w:val="Hyperlink"/>
            <w:noProof/>
          </w:rPr>
          <w:t>4.9.1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_Toc56581818 \h </w:instrText>
        </w:r>
        <w:r w:rsidR="00CE7B51">
          <w:rPr>
            <w:noProof/>
            <w:webHidden/>
          </w:rPr>
        </w:r>
        <w:r w:rsidR="00CE7B51">
          <w:rPr>
            <w:noProof/>
            <w:webHidden/>
          </w:rPr>
          <w:fldChar w:fldCharType="separate"/>
        </w:r>
        <w:r w:rsidR="00CE7B51">
          <w:rPr>
            <w:noProof/>
            <w:webHidden/>
          </w:rPr>
          <w:t>38</w:t>
        </w:r>
        <w:r w:rsidR="00CE7B51">
          <w:rPr>
            <w:noProof/>
            <w:webHidden/>
          </w:rPr>
          <w:fldChar w:fldCharType="end"/>
        </w:r>
      </w:hyperlink>
    </w:p>
    <w:p w14:paraId="73CBAC7F" w14:textId="778B3C29" w:rsidR="00CE7B51" w:rsidRDefault="003E5293">
      <w:pPr>
        <w:pStyle w:val="TOC2"/>
        <w:tabs>
          <w:tab w:val="left" w:pos="1200"/>
          <w:tab w:val="right" w:leader="dot" w:pos="10173"/>
        </w:tabs>
        <w:rPr>
          <w:rFonts w:asciiTheme="minorHAnsi" w:eastAsiaTheme="minorEastAsia" w:hAnsiTheme="minorHAnsi" w:cstheme="minorBidi"/>
          <w:noProof/>
          <w:sz w:val="22"/>
          <w:szCs w:val="22"/>
          <w:lang w:val="en-029" w:eastAsia="en-029"/>
        </w:rPr>
      </w:pPr>
      <w:hyperlink w:anchor="_Toc56581819" w:history="1">
        <w:r w:rsidR="00CE7B51" w:rsidRPr="009D5D51">
          <w:rPr>
            <w:rStyle w:val="Hyperlink"/>
            <w:noProof/>
          </w:rPr>
          <w:t>4.10</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Logical Function “URCL Control”</w:t>
        </w:r>
        <w:r w:rsidR="00CE7B51">
          <w:rPr>
            <w:noProof/>
            <w:webHidden/>
          </w:rPr>
          <w:tab/>
        </w:r>
        <w:r w:rsidR="00CE7B51">
          <w:rPr>
            <w:noProof/>
            <w:webHidden/>
          </w:rPr>
          <w:fldChar w:fldCharType="begin"/>
        </w:r>
        <w:r w:rsidR="00CE7B51">
          <w:rPr>
            <w:noProof/>
            <w:webHidden/>
          </w:rPr>
          <w:instrText xml:space="preserve"> PAGEREF _Toc56581819 \h </w:instrText>
        </w:r>
        <w:r w:rsidR="00CE7B51">
          <w:rPr>
            <w:noProof/>
            <w:webHidden/>
          </w:rPr>
        </w:r>
        <w:r w:rsidR="00CE7B51">
          <w:rPr>
            <w:noProof/>
            <w:webHidden/>
          </w:rPr>
          <w:fldChar w:fldCharType="separate"/>
        </w:r>
        <w:r w:rsidR="00CE7B51">
          <w:rPr>
            <w:noProof/>
            <w:webHidden/>
          </w:rPr>
          <w:t>38</w:t>
        </w:r>
        <w:r w:rsidR="00CE7B51">
          <w:rPr>
            <w:noProof/>
            <w:webHidden/>
          </w:rPr>
          <w:fldChar w:fldCharType="end"/>
        </w:r>
      </w:hyperlink>
    </w:p>
    <w:p w14:paraId="67A58250" w14:textId="4CD9B42B"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0" w:history="1">
        <w:r w:rsidR="00CE7B51" w:rsidRPr="009D5D51">
          <w:rPr>
            <w:rStyle w:val="Hyperlink"/>
            <w:noProof/>
          </w:rPr>
          <w:t>4.10.1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_Toc56581820 \h </w:instrText>
        </w:r>
        <w:r w:rsidR="00CE7B51">
          <w:rPr>
            <w:noProof/>
            <w:webHidden/>
          </w:rPr>
        </w:r>
        <w:r w:rsidR="00CE7B51">
          <w:rPr>
            <w:noProof/>
            <w:webHidden/>
          </w:rPr>
          <w:fldChar w:fldCharType="separate"/>
        </w:r>
        <w:r w:rsidR="00CE7B51">
          <w:rPr>
            <w:noProof/>
            <w:webHidden/>
          </w:rPr>
          <w:t>38</w:t>
        </w:r>
        <w:r w:rsidR="00CE7B51">
          <w:rPr>
            <w:noProof/>
            <w:webHidden/>
          </w:rPr>
          <w:fldChar w:fldCharType="end"/>
        </w:r>
      </w:hyperlink>
    </w:p>
    <w:p w14:paraId="538532C5" w14:textId="0758F718"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1" w:history="1">
        <w:r w:rsidR="00CE7B51" w:rsidRPr="009D5D51">
          <w:rPr>
            <w:rStyle w:val="Hyperlink"/>
            <w:noProof/>
          </w:rPr>
          <w:t>4.10.2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Scope</w:t>
        </w:r>
        <w:r w:rsidR="00CE7B51">
          <w:rPr>
            <w:noProof/>
            <w:webHidden/>
          </w:rPr>
          <w:tab/>
        </w:r>
        <w:r w:rsidR="00CE7B51">
          <w:rPr>
            <w:noProof/>
            <w:webHidden/>
          </w:rPr>
          <w:fldChar w:fldCharType="begin"/>
        </w:r>
        <w:r w:rsidR="00CE7B51">
          <w:rPr>
            <w:noProof/>
            <w:webHidden/>
          </w:rPr>
          <w:instrText xml:space="preserve"> PAGEREF _Toc56581821 \h </w:instrText>
        </w:r>
        <w:r w:rsidR="00CE7B51">
          <w:rPr>
            <w:noProof/>
            <w:webHidden/>
          </w:rPr>
        </w:r>
        <w:r w:rsidR="00CE7B51">
          <w:rPr>
            <w:noProof/>
            <w:webHidden/>
          </w:rPr>
          <w:fldChar w:fldCharType="separate"/>
        </w:r>
        <w:r w:rsidR="00CE7B51">
          <w:rPr>
            <w:noProof/>
            <w:webHidden/>
          </w:rPr>
          <w:t>39</w:t>
        </w:r>
        <w:r w:rsidR="00CE7B51">
          <w:rPr>
            <w:noProof/>
            <w:webHidden/>
          </w:rPr>
          <w:fldChar w:fldCharType="end"/>
        </w:r>
      </w:hyperlink>
    </w:p>
    <w:p w14:paraId="37F98523" w14:textId="4A3AE78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2" w:history="1">
        <w:r w:rsidR="00CE7B51" w:rsidRPr="009D5D51">
          <w:rPr>
            <w:rStyle w:val="Hyperlink"/>
            <w:noProof/>
          </w:rPr>
          <w:t>4.10.3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Interfaces</w:t>
        </w:r>
        <w:r w:rsidR="00CE7B51">
          <w:rPr>
            <w:noProof/>
            <w:webHidden/>
          </w:rPr>
          <w:tab/>
        </w:r>
        <w:r w:rsidR="00CE7B51">
          <w:rPr>
            <w:noProof/>
            <w:webHidden/>
          </w:rPr>
          <w:fldChar w:fldCharType="begin"/>
        </w:r>
        <w:r w:rsidR="00CE7B51">
          <w:rPr>
            <w:noProof/>
            <w:webHidden/>
          </w:rPr>
          <w:instrText xml:space="preserve"> PAGEREF _Toc56581822 \h </w:instrText>
        </w:r>
        <w:r w:rsidR="00CE7B51">
          <w:rPr>
            <w:noProof/>
            <w:webHidden/>
          </w:rPr>
        </w:r>
        <w:r w:rsidR="00CE7B51">
          <w:rPr>
            <w:noProof/>
            <w:webHidden/>
          </w:rPr>
          <w:fldChar w:fldCharType="separate"/>
        </w:r>
        <w:r w:rsidR="00CE7B51">
          <w:rPr>
            <w:noProof/>
            <w:webHidden/>
          </w:rPr>
          <w:t>39</w:t>
        </w:r>
        <w:r w:rsidR="00CE7B51">
          <w:rPr>
            <w:noProof/>
            <w:webHidden/>
          </w:rPr>
          <w:fldChar w:fldCharType="end"/>
        </w:r>
      </w:hyperlink>
    </w:p>
    <w:p w14:paraId="7A7553D2" w14:textId="38ABB260"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3" w:history="1">
        <w:r w:rsidR="00CE7B51" w:rsidRPr="009D5D51">
          <w:rPr>
            <w:rStyle w:val="Hyperlink"/>
            <w:noProof/>
          </w:rPr>
          <w:t>4.10.4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Modeling</w:t>
        </w:r>
        <w:r w:rsidR="00CE7B51">
          <w:rPr>
            <w:noProof/>
            <w:webHidden/>
          </w:rPr>
          <w:tab/>
        </w:r>
        <w:r w:rsidR="00CE7B51">
          <w:rPr>
            <w:noProof/>
            <w:webHidden/>
          </w:rPr>
          <w:fldChar w:fldCharType="begin"/>
        </w:r>
        <w:r w:rsidR="00CE7B51">
          <w:rPr>
            <w:noProof/>
            <w:webHidden/>
          </w:rPr>
          <w:instrText xml:space="preserve"> PAGEREF _Toc56581823 \h </w:instrText>
        </w:r>
        <w:r w:rsidR="00CE7B51">
          <w:rPr>
            <w:noProof/>
            <w:webHidden/>
          </w:rPr>
        </w:r>
        <w:r w:rsidR="00CE7B51">
          <w:rPr>
            <w:noProof/>
            <w:webHidden/>
          </w:rPr>
          <w:fldChar w:fldCharType="separate"/>
        </w:r>
        <w:r w:rsidR="00CE7B51">
          <w:rPr>
            <w:noProof/>
            <w:webHidden/>
          </w:rPr>
          <w:t>40</w:t>
        </w:r>
        <w:r w:rsidR="00CE7B51">
          <w:rPr>
            <w:noProof/>
            <w:webHidden/>
          </w:rPr>
          <w:fldChar w:fldCharType="end"/>
        </w:r>
      </w:hyperlink>
    </w:p>
    <w:p w14:paraId="021DA3C4" w14:textId="59B7E8E5"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4" w:history="1">
        <w:r w:rsidR="00CE7B51" w:rsidRPr="009D5D51">
          <w:rPr>
            <w:rStyle w:val="Hyperlink"/>
            <w:noProof/>
          </w:rPr>
          <w:t>4.10.5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Requirements</w:t>
        </w:r>
        <w:r w:rsidR="00CE7B51">
          <w:rPr>
            <w:noProof/>
            <w:webHidden/>
          </w:rPr>
          <w:tab/>
        </w:r>
        <w:r w:rsidR="00CE7B51">
          <w:rPr>
            <w:noProof/>
            <w:webHidden/>
          </w:rPr>
          <w:fldChar w:fldCharType="begin"/>
        </w:r>
        <w:r w:rsidR="00CE7B51">
          <w:rPr>
            <w:noProof/>
            <w:webHidden/>
          </w:rPr>
          <w:instrText xml:space="preserve"> PAGEREF _Toc56581824 \h </w:instrText>
        </w:r>
        <w:r w:rsidR="00CE7B51">
          <w:rPr>
            <w:noProof/>
            <w:webHidden/>
          </w:rPr>
        </w:r>
        <w:r w:rsidR="00CE7B51">
          <w:rPr>
            <w:noProof/>
            <w:webHidden/>
          </w:rPr>
          <w:fldChar w:fldCharType="separate"/>
        </w:r>
        <w:r w:rsidR="00CE7B51">
          <w:rPr>
            <w:noProof/>
            <w:webHidden/>
          </w:rPr>
          <w:t>42</w:t>
        </w:r>
        <w:r w:rsidR="00CE7B51">
          <w:rPr>
            <w:noProof/>
            <w:webHidden/>
          </w:rPr>
          <w:fldChar w:fldCharType="end"/>
        </w:r>
      </w:hyperlink>
    </w:p>
    <w:p w14:paraId="46204F13" w14:textId="71D81333" w:rsidR="00CE7B51" w:rsidRDefault="003E5293">
      <w:pPr>
        <w:pStyle w:val="TOC2"/>
        <w:tabs>
          <w:tab w:val="left" w:pos="1200"/>
          <w:tab w:val="right" w:leader="dot" w:pos="10173"/>
        </w:tabs>
        <w:rPr>
          <w:rFonts w:asciiTheme="minorHAnsi" w:eastAsiaTheme="minorEastAsia" w:hAnsiTheme="minorHAnsi" w:cstheme="minorBidi"/>
          <w:noProof/>
          <w:sz w:val="22"/>
          <w:szCs w:val="22"/>
          <w:lang w:val="en-029" w:eastAsia="en-029"/>
        </w:rPr>
      </w:pPr>
      <w:hyperlink w:anchor="_Toc56581825" w:history="1">
        <w:r w:rsidR="00CE7B51" w:rsidRPr="009D5D51">
          <w:rPr>
            <w:rStyle w:val="Hyperlink"/>
            <w:noProof/>
          </w:rPr>
          <w:t>4.11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HMI Function “RSCL HMI Control”</w:t>
        </w:r>
        <w:r w:rsidR="00CE7B51">
          <w:rPr>
            <w:noProof/>
            <w:webHidden/>
          </w:rPr>
          <w:tab/>
        </w:r>
        <w:r w:rsidR="00CE7B51">
          <w:rPr>
            <w:noProof/>
            <w:webHidden/>
          </w:rPr>
          <w:fldChar w:fldCharType="begin"/>
        </w:r>
        <w:r w:rsidR="00CE7B51">
          <w:rPr>
            <w:noProof/>
            <w:webHidden/>
          </w:rPr>
          <w:instrText xml:space="preserve"> PAGEREF _Toc56581825 \h </w:instrText>
        </w:r>
        <w:r w:rsidR="00CE7B51">
          <w:rPr>
            <w:noProof/>
            <w:webHidden/>
          </w:rPr>
        </w:r>
        <w:r w:rsidR="00CE7B51">
          <w:rPr>
            <w:noProof/>
            <w:webHidden/>
          </w:rPr>
          <w:fldChar w:fldCharType="separate"/>
        </w:r>
        <w:r w:rsidR="00CE7B51">
          <w:rPr>
            <w:noProof/>
            <w:webHidden/>
          </w:rPr>
          <w:t>44</w:t>
        </w:r>
        <w:r w:rsidR="00CE7B51">
          <w:rPr>
            <w:noProof/>
            <w:webHidden/>
          </w:rPr>
          <w:fldChar w:fldCharType="end"/>
        </w:r>
      </w:hyperlink>
    </w:p>
    <w:p w14:paraId="60866092" w14:textId="2CC03760"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6" w:history="1">
        <w:r w:rsidR="00CE7B51" w:rsidRPr="009D5D51">
          <w:rPr>
            <w:rStyle w:val="Hyperlink"/>
            <w:noProof/>
          </w:rPr>
          <w:t>4.11.1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_Toc56581826 \h </w:instrText>
        </w:r>
        <w:r w:rsidR="00CE7B51">
          <w:rPr>
            <w:noProof/>
            <w:webHidden/>
          </w:rPr>
        </w:r>
        <w:r w:rsidR="00CE7B51">
          <w:rPr>
            <w:noProof/>
            <w:webHidden/>
          </w:rPr>
          <w:fldChar w:fldCharType="separate"/>
        </w:r>
        <w:r w:rsidR="00CE7B51">
          <w:rPr>
            <w:noProof/>
            <w:webHidden/>
          </w:rPr>
          <w:t>44</w:t>
        </w:r>
        <w:r w:rsidR="00CE7B51">
          <w:rPr>
            <w:noProof/>
            <w:webHidden/>
          </w:rPr>
          <w:fldChar w:fldCharType="end"/>
        </w:r>
      </w:hyperlink>
    </w:p>
    <w:p w14:paraId="1E33BBA0" w14:textId="30AD5258"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7" w:history="1">
        <w:r w:rsidR="00CE7B51" w:rsidRPr="009D5D51">
          <w:rPr>
            <w:rStyle w:val="Hyperlink"/>
            <w:noProof/>
          </w:rPr>
          <w:t>4.11.2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Scope</w:t>
        </w:r>
        <w:r w:rsidR="00CE7B51">
          <w:rPr>
            <w:noProof/>
            <w:webHidden/>
          </w:rPr>
          <w:tab/>
        </w:r>
        <w:r w:rsidR="00CE7B51">
          <w:rPr>
            <w:noProof/>
            <w:webHidden/>
          </w:rPr>
          <w:fldChar w:fldCharType="begin"/>
        </w:r>
        <w:r w:rsidR="00CE7B51">
          <w:rPr>
            <w:noProof/>
            <w:webHidden/>
          </w:rPr>
          <w:instrText xml:space="preserve"> PAGEREF _Toc56581827 \h </w:instrText>
        </w:r>
        <w:r w:rsidR="00CE7B51">
          <w:rPr>
            <w:noProof/>
            <w:webHidden/>
          </w:rPr>
        </w:r>
        <w:r w:rsidR="00CE7B51">
          <w:rPr>
            <w:noProof/>
            <w:webHidden/>
          </w:rPr>
          <w:fldChar w:fldCharType="separate"/>
        </w:r>
        <w:r w:rsidR="00CE7B51">
          <w:rPr>
            <w:noProof/>
            <w:webHidden/>
          </w:rPr>
          <w:t>45</w:t>
        </w:r>
        <w:r w:rsidR="00CE7B51">
          <w:rPr>
            <w:noProof/>
            <w:webHidden/>
          </w:rPr>
          <w:fldChar w:fldCharType="end"/>
        </w:r>
      </w:hyperlink>
    </w:p>
    <w:p w14:paraId="41B1A2E5" w14:textId="68340CCD"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8" w:history="1">
        <w:r w:rsidR="00CE7B51" w:rsidRPr="009D5D51">
          <w:rPr>
            <w:rStyle w:val="Hyperlink"/>
            <w:noProof/>
          </w:rPr>
          <w:t>4.11.3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Interfaces</w:t>
        </w:r>
        <w:r w:rsidR="00CE7B51">
          <w:rPr>
            <w:noProof/>
            <w:webHidden/>
          </w:rPr>
          <w:tab/>
        </w:r>
        <w:r w:rsidR="00CE7B51">
          <w:rPr>
            <w:noProof/>
            <w:webHidden/>
          </w:rPr>
          <w:fldChar w:fldCharType="begin"/>
        </w:r>
        <w:r w:rsidR="00CE7B51">
          <w:rPr>
            <w:noProof/>
            <w:webHidden/>
          </w:rPr>
          <w:instrText xml:space="preserve"> PAGEREF _Toc56581828 \h </w:instrText>
        </w:r>
        <w:r w:rsidR="00CE7B51">
          <w:rPr>
            <w:noProof/>
            <w:webHidden/>
          </w:rPr>
        </w:r>
        <w:r w:rsidR="00CE7B51">
          <w:rPr>
            <w:noProof/>
            <w:webHidden/>
          </w:rPr>
          <w:fldChar w:fldCharType="separate"/>
        </w:r>
        <w:r w:rsidR="00CE7B51">
          <w:rPr>
            <w:noProof/>
            <w:webHidden/>
          </w:rPr>
          <w:t>45</w:t>
        </w:r>
        <w:r w:rsidR="00CE7B51">
          <w:rPr>
            <w:noProof/>
            <w:webHidden/>
          </w:rPr>
          <w:fldChar w:fldCharType="end"/>
        </w:r>
      </w:hyperlink>
    </w:p>
    <w:p w14:paraId="56C306C1" w14:textId="5F9F996A"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29" w:history="1">
        <w:r w:rsidR="00CE7B51" w:rsidRPr="009D5D51">
          <w:rPr>
            <w:rStyle w:val="Hyperlink"/>
            <w:noProof/>
          </w:rPr>
          <w:t>4.11.4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Modeling</w:t>
        </w:r>
        <w:r w:rsidR="00CE7B51">
          <w:rPr>
            <w:noProof/>
            <w:webHidden/>
          </w:rPr>
          <w:tab/>
        </w:r>
        <w:r w:rsidR="00CE7B51">
          <w:rPr>
            <w:noProof/>
            <w:webHidden/>
          </w:rPr>
          <w:fldChar w:fldCharType="begin"/>
        </w:r>
        <w:r w:rsidR="00CE7B51">
          <w:rPr>
            <w:noProof/>
            <w:webHidden/>
          </w:rPr>
          <w:instrText xml:space="preserve"> PAGEREF _Toc56581829 \h </w:instrText>
        </w:r>
        <w:r w:rsidR="00CE7B51">
          <w:rPr>
            <w:noProof/>
            <w:webHidden/>
          </w:rPr>
        </w:r>
        <w:r w:rsidR="00CE7B51">
          <w:rPr>
            <w:noProof/>
            <w:webHidden/>
          </w:rPr>
          <w:fldChar w:fldCharType="separate"/>
        </w:r>
        <w:r w:rsidR="00CE7B51">
          <w:rPr>
            <w:noProof/>
            <w:webHidden/>
          </w:rPr>
          <w:t>48</w:t>
        </w:r>
        <w:r w:rsidR="00CE7B51">
          <w:rPr>
            <w:noProof/>
            <w:webHidden/>
          </w:rPr>
          <w:fldChar w:fldCharType="end"/>
        </w:r>
      </w:hyperlink>
    </w:p>
    <w:p w14:paraId="12E6F29B" w14:textId="158F46CC"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30" w:history="1">
        <w:r w:rsidR="00CE7B51" w:rsidRPr="009D5D51">
          <w:rPr>
            <w:rStyle w:val="Hyperlink"/>
            <w:noProof/>
          </w:rPr>
          <w:t>4.11.5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Requirements</w:t>
        </w:r>
        <w:r w:rsidR="00CE7B51">
          <w:rPr>
            <w:noProof/>
            <w:webHidden/>
          </w:rPr>
          <w:tab/>
        </w:r>
        <w:r w:rsidR="00CE7B51">
          <w:rPr>
            <w:noProof/>
            <w:webHidden/>
          </w:rPr>
          <w:fldChar w:fldCharType="begin"/>
        </w:r>
        <w:r w:rsidR="00CE7B51">
          <w:rPr>
            <w:noProof/>
            <w:webHidden/>
          </w:rPr>
          <w:instrText xml:space="preserve"> PAGEREF _Toc56581830 \h </w:instrText>
        </w:r>
        <w:r w:rsidR="00CE7B51">
          <w:rPr>
            <w:noProof/>
            <w:webHidden/>
          </w:rPr>
        </w:r>
        <w:r w:rsidR="00CE7B51">
          <w:rPr>
            <w:noProof/>
            <w:webHidden/>
          </w:rPr>
          <w:fldChar w:fldCharType="separate"/>
        </w:r>
        <w:r w:rsidR="00CE7B51">
          <w:rPr>
            <w:noProof/>
            <w:webHidden/>
          </w:rPr>
          <w:t>49</w:t>
        </w:r>
        <w:r w:rsidR="00CE7B51">
          <w:rPr>
            <w:noProof/>
            <w:webHidden/>
          </w:rPr>
          <w:fldChar w:fldCharType="end"/>
        </w:r>
      </w:hyperlink>
    </w:p>
    <w:p w14:paraId="40F5EBA4" w14:textId="50FBBFCE" w:rsidR="00CE7B51" w:rsidRDefault="003E5293">
      <w:pPr>
        <w:pStyle w:val="TOC2"/>
        <w:tabs>
          <w:tab w:val="left" w:pos="1200"/>
          <w:tab w:val="right" w:leader="dot" w:pos="10173"/>
        </w:tabs>
        <w:rPr>
          <w:rFonts w:asciiTheme="minorHAnsi" w:eastAsiaTheme="minorEastAsia" w:hAnsiTheme="minorHAnsi" w:cstheme="minorBidi"/>
          <w:noProof/>
          <w:sz w:val="22"/>
          <w:szCs w:val="22"/>
          <w:lang w:val="en-029" w:eastAsia="en-029"/>
        </w:rPr>
      </w:pPr>
      <w:hyperlink w:anchor="_Toc56581831" w:history="1">
        <w:r w:rsidR="00CE7B51" w:rsidRPr="009D5D51">
          <w:rPr>
            <w:rStyle w:val="Hyperlink"/>
            <w:noProof/>
          </w:rPr>
          <w:t>4.12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HMI Function “RSCL Voice Command Control”</w:t>
        </w:r>
        <w:r w:rsidR="00CE7B51">
          <w:rPr>
            <w:noProof/>
            <w:webHidden/>
          </w:rPr>
          <w:tab/>
        </w:r>
        <w:r w:rsidR="00CE7B51">
          <w:rPr>
            <w:noProof/>
            <w:webHidden/>
          </w:rPr>
          <w:fldChar w:fldCharType="begin"/>
        </w:r>
        <w:r w:rsidR="00CE7B51">
          <w:rPr>
            <w:noProof/>
            <w:webHidden/>
          </w:rPr>
          <w:instrText xml:space="preserve"> PAGEREF _Toc56581831 \h </w:instrText>
        </w:r>
        <w:r w:rsidR="00CE7B51">
          <w:rPr>
            <w:noProof/>
            <w:webHidden/>
          </w:rPr>
        </w:r>
        <w:r w:rsidR="00CE7B51">
          <w:rPr>
            <w:noProof/>
            <w:webHidden/>
          </w:rPr>
          <w:fldChar w:fldCharType="separate"/>
        </w:r>
        <w:r w:rsidR="00CE7B51">
          <w:rPr>
            <w:noProof/>
            <w:webHidden/>
          </w:rPr>
          <w:t>51</w:t>
        </w:r>
        <w:r w:rsidR="00CE7B51">
          <w:rPr>
            <w:noProof/>
            <w:webHidden/>
          </w:rPr>
          <w:fldChar w:fldCharType="end"/>
        </w:r>
      </w:hyperlink>
    </w:p>
    <w:p w14:paraId="355DC96C" w14:textId="600D5D8A"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32" w:history="1">
        <w:r w:rsidR="00CE7B51" w:rsidRPr="009D5D51">
          <w:rPr>
            <w:rStyle w:val="Hyperlink"/>
            <w:noProof/>
          </w:rPr>
          <w:t>4.12.1</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Overview</w:t>
        </w:r>
        <w:r w:rsidR="00CE7B51">
          <w:rPr>
            <w:noProof/>
            <w:webHidden/>
          </w:rPr>
          <w:tab/>
        </w:r>
        <w:r w:rsidR="00CE7B51">
          <w:rPr>
            <w:noProof/>
            <w:webHidden/>
          </w:rPr>
          <w:fldChar w:fldCharType="begin"/>
        </w:r>
        <w:r w:rsidR="00CE7B51">
          <w:rPr>
            <w:noProof/>
            <w:webHidden/>
          </w:rPr>
          <w:instrText xml:space="preserve"> PAGEREF _Toc56581832 \h </w:instrText>
        </w:r>
        <w:r w:rsidR="00CE7B51">
          <w:rPr>
            <w:noProof/>
            <w:webHidden/>
          </w:rPr>
        </w:r>
        <w:r w:rsidR="00CE7B51">
          <w:rPr>
            <w:noProof/>
            <w:webHidden/>
          </w:rPr>
          <w:fldChar w:fldCharType="separate"/>
        </w:r>
        <w:r w:rsidR="00CE7B51">
          <w:rPr>
            <w:noProof/>
            <w:webHidden/>
          </w:rPr>
          <w:t>51</w:t>
        </w:r>
        <w:r w:rsidR="00CE7B51">
          <w:rPr>
            <w:noProof/>
            <w:webHidden/>
          </w:rPr>
          <w:fldChar w:fldCharType="end"/>
        </w:r>
      </w:hyperlink>
    </w:p>
    <w:p w14:paraId="6A04FBB7" w14:textId="1E0B5553"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33" w:history="1">
        <w:r w:rsidR="00CE7B51" w:rsidRPr="009D5D51">
          <w:rPr>
            <w:rStyle w:val="Hyperlink"/>
            <w:noProof/>
          </w:rPr>
          <w:t>4.12.2</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Scope</w:t>
        </w:r>
        <w:r w:rsidR="00CE7B51">
          <w:rPr>
            <w:noProof/>
            <w:webHidden/>
          </w:rPr>
          <w:tab/>
        </w:r>
        <w:r w:rsidR="00CE7B51">
          <w:rPr>
            <w:noProof/>
            <w:webHidden/>
          </w:rPr>
          <w:fldChar w:fldCharType="begin"/>
        </w:r>
        <w:r w:rsidR="00CE7B51">
          <w:rPr>
            <w:noProof/>
            <w:webHidden/>
          </w:rPr>
          <w:instrText xml:space="preserve"> PAGEREF _Toc56581833 \h </w:instrText>
        </w:r>
        <w:r w:rsidR="00CE7B51">
          <w:rPr>
            <w:noProof/>
            <w:webHidden/>
          </w:rPr>
        </w:r>
        <w:r w:rsidR="00CE7B51">
          <w:rPr>
            <w:noProof/>
            <w:webHidden/>
          </w:rPr>
          <w:fldChar w:fldCharType="separate"/>
        </w:r>
        <w:r w:rsidR="00CE7B51">
          <w:rPr>
            <w:noProof/>
            <w:webHidden/>
          </w:rPr>
          <w:t>52</w:t>
        </w:r>
        <w:r w:rsidR="00CE7B51">
          <w:rPr>
            <w:noProof/>
            <w:webHidden/>
          </w:rPr>
          <w:fldChar w:fldCharType="end"/>
        </w:r>
      </w:hyperlink>
    </w:p>
    <w:p w14:paraId="5C398042" w14:textId="1A9DC235"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34" w:history="1">
        <w:r w:rsidR="00CE7B51" w:rsidRPr="009D5D51">
          <w:rPr>
            <w:rStyle w:val="Hyperlink"/>
            <w:noProof/>
          </w:rPr>
          <w:t>4.12.3</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Interfaces</w:t>
        </w:r>
        <w:r w:rsidR="00CE7B51">
          <w:rPr>
            <w:noProof/>
            <w:webHidden/>
          </w:rPr>
          <w:tab/>
        </w:r>
        <w:r w:rsidR="00CE7B51">
          <w:rPr>
            <w:noProof/>
            <w:webHidden/>
          </w:rPr>
          <w:fldChar w:fldCharType="begin"/>
        </w:r>
        <w:r w:rsidR="00CE7B51">
          <w:rPr>
            <w:noProof/>
            <w:webHidden/>
          </w:rPr>
          <w:instrText xml:space="preserve"> PAGEREF _Toc56581834 \h </w:instrText>
        </w:r>
        <w:r w:rsidR="00CE7B51">
          <w:rPr>
            <w:noProof/>
            <w:webHidden/>
          </w:rPr>
        </w:r>
        <w:r w:rsidR="00CE7B51">
          <w:rPr>
            <w:noProof/>
            <w:webHidden/>
          </w:rPr>
          <w:fldChar w:fldCharType="separate"/>
        </w:r>
        <w:r w:rsidR="00CE7B51">
          <w:rPr>
            <w:noProof/>
            <w:webHidden/>
          </w:rPr>
          <w:t>52</w:t>
        </w:r>
        <w:r w:rsidR="00CE7B51">
          <w:rPr>
            <w:noProof/>
            <w:webHidden/>
          </w:rPr>
          <w:fldChar w:fldCharType="end"/>
        </w:r>
      </w:hyperlink>
    </w:p>
    <w:p w14:paraId="24FA4995" w14:textId="6A1AB252"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35" w:history="1">
        <w:r w:rsidR="00CE7B51" w:rsidRPr="009D5D51">
          <w:rPr>
            <w:rStyle w:val="Hyperlink"/>
            <w:noProof/>
          </w:rPr>
          <w:t>4.12.4</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Modeling</w:t>
        </w:r>
        <w:r w:rsidR="00CE7B51">
          <w:rPr>
            <w:noProof/>
            <w:webHidden/>
          </w:rPr>
          <w:tab/>
        </w:r>
        <w:r w:rsidR="00CE7B51">
          <w:rPr>
            <w:noProof/>
            <w:webHidden/>
          </w:rPr>
          <w:fldChar w:fldCharType="begin"/>
        </w:r>
        <w:r w:rsidR="00CE7B51">
          <w:rPr>
            <w:noProof/>
            <w:webHidden/>
          </w:rPr>
          <w:instrText xml:space="preserve"> PAGEREF _Toc56581835 \h </w:instrText>
        </w:r>
        <w:r w:rsidR="00CE7B51">
          <w:rPr>
            <w:noProof/>
            <w:webHidden/>
          </w:rPr>
        </w:r>
        <w:r w:rsidR="00CE7B51">
          <w:rPr>
            <w:noProof/>
            <w:webHidden/>
          </w:rPr>
          <w:fldChar w:fldCharType="separate"/>
        </w:r>
        <w:r w:rsidR="00CE7B51">
          <w:rPr>
            <w:noProof/>
            <w:webHidden/>
          </w:rPr>
          <w:t>55</w:t>
        </w:r>
        <w:r w:rsidR="00CE7B51">
          <w:rPr>
            <w:noProof/>
            <w:webHidden/>
          </w:rPr>
          <w:fldChar w:fldCharType="end"/>
        </w:r>
      </w:hyperlink>
    </w:p>
    <w:p w14:paraId="30E5984B" w14:textId="198098E1"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36" w:history="1">
        <w:r w:rsidR="00CE7B51" w:rsidRPr="009D5D51">
          <w:rPr>
            <w:rStyle w:val="Hyperlink"/>
            <w:noProof/>
          </w:rPr>
          <w:t>4.12.5</w:t>
        </w:r>
        <w:r w:rsidR="00CE7B51">
          <w:rPr>
            <w:rFonts w:asciiTheme="minorHAnsi" w:eastAsiaTheme="minorEastAsia" w:hAnsiTheme="minorHAnsi" w:cstheme="minorBidi"/>
            <w:noProof/>
            <w:sz w:val="22"/>
            <w:szCs w:val="22"/>
            <w:lang w:val="en-029" w:eastAsia="en-029"/>
          </w:rPr>
          <w:tab/>
        </w:r>
        <w:r w:rsidR="00CE7B51" w:rsidRPr="009D5D51">
          <w:rPr>
            <w:rStyle w:val="Hyperlink"/>
            <w:noProof/>
          </w:rPr>
          <w:t>Function Requirements</w:t>
        </w:r>
        <w:r w:rsidR="00CE7B51">
          <w:rPr>
            <w:noProof/>
            <w:webHidden/>
          </w:rPr>
          <w:tab/>
        </w:r>
        <w:r w:rsidR="00CE7B51">
          <w:rPr>
            <w:noProof/>
            <w:webHidden/>
          </w:rPr>
          <w:fldChar w:fldCharType="begin"/>
        </w:r>
        <w:r w:rsidR="00CE7B51">
          <w:rPr>
            <w:noProof/>
            <w:webHidden/>
          </w:rPr>
          <w:instrText xml:space="preserve"> PAGEREF _Toc56581836 \h </w:instrText>
        </w:r>
        <w:r w:rsidR="00CE7B51">
          <w:rPr>
            <w:noProof/>
            <w:webHidden/>
          </w:rPr>
        </w:r>
        <w:r w:rsidR="00CE7B51">
          <w:rPr>
            <w:noProof/>
            <w:webHidden/>
          </w:rPr>
          <w:fldChar w:fldCharType="separate"/>
        </w:r>
        <w:r w:rsidR="00CE7B51">
          <w:rPr>
            <w:noProof/>
            <w:webHidden/>
          </w:rPr>
          <w:t>55</w:t>
        </w:r>
        <w:r w:rsidR="00CE7B51">
          <w:rPr>
            <w:noProof/>
            <w:webHidden/>
          </w:rPr>
          <w:fldChar w:fldCharType="end"/>
        </w:r>
      </w:hyperlink>
    </w:p>
    <w:p w14:paraId="731053CE" w14:textId="59980A61"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837" w:history="1">
        <w:r w:rsidR="00CE7B51" w:rsidRPr="009D5D51">
          <w:rPr>
            <w:rStyle w:val="Hyperlink"/>
            <w:noProof/>
            <w:lang w:val="en-GB"/>
          </w:rPr>
          <w:t>5</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Open Concerns</w:t>
        </w:r>
        <w:r w:rsidR="00CE7B51">
          <w:rPr>
            <w:noProof/>
            <w:webHidden/>
          </w:rPr>
          <w:tab/>
        </w:r>
        <w:r w:rsidR="00CE7B51">
          <w:rPr>
            <w:noProof/>
            <w:webHidden/>
          </w:rPr>
          <w:fldChar w:fldCharType="begin"/>
        </w:r>
        <w:r w:rsidR="00CE7B51">
          <w:rPr>
            <w:noProof/>
            <w:webHidden/>
          </w:rPr>
          <w:instrText xml:space="preserve"> PAGEREF _Toc56581837 \h </w:instrText>
        </w:r>
        <w:r w:rsidR="00CE7B51">
          <w:rPr>
            <w:noProof/>
            <w:webHidden/>
          </w:rPr>
        </w:r>
        <w:r w:rsidR="00CE7B51">
          <w:rPr>
            <w:noProof/>
            <w:webHidden/>
          </w:rPr>
          <w:fldChar w:fldCharType="separate"/>
        </w:r>
        <w:r w:rsidR="00CE7B51">
          <w:rPr>
            <w:noProof/>
            <w:webHidden/>
          </w:rPr>
          <w:t>57</w:t>
        </w:r>
        <w:r w:rsidR="00CE7B51">
          <w:rPr>
            <w:noProof/>
            <w:webHidden/>
          </w:rPr>
          <w:fldChar w:fldCharType="end"/>
        </w:r>
      </w:hyperlink>
    </w:p>
    <w:p w14:paraId="546BE884" w14:textId="18D9E979"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838" w:history="1">
        <w:r w:rsidR="00CE7B51" w:rsidRPr="009D5D51">
          <w:rPr>
            <w:rStyle w:val="Hyperlink"/>
            <w:noProof/>
            <w:lang w:val="en-GB"/>
          </w:rPr>
          <w:t>6</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Revision History</w:t>
        </w:r>
        <w:r w:rsidR="00CE7B51">
          <w:rPr>
            <w:noProof/>
            <w:webHidden/>
          </w:rPr>
          <w:tab/>
        </w:r>
        <w:r w:rsidR="00CE7B51">
          <w:rPr>
            <w:noProof/>
            <w:webHidden/>
          </w:rPr>
          <w:fldChar w:fldCharType="begin"/>
        </w:r>
        <w:r w:rsidR="00CE7B51">
          <w:rPr>
            <w:noProof/>
            <w:webHidden/>
          </w:rPr>
          <w:instrText xml:space="preserve"> PAGEREF _Toc56581838 \h </w:instrText>
        </w:r>
        <w:r w:rsidR="00CE7B51">
          <w:rPr>
            <w:noProof/>
            <w:webHidden/>
          </w:rPr>
        </w:r>
        <w:r w:rsidR="00CE7B51">
          <w:rPr>
            <w:noProof/>
            <w:webHidden/>
          </w:rPr>
          <w:fldChar w:fldCharType="separate"/>
        </w:r>
        <w:r w:rsidR="00CE7B51">
          <w:rPr>
            <w:noProof/>
            <w:webHidden/>
          </w:rPr>
          <w:t>58</w:t>
        </w:r>
        <w:r w:rsidR="00CE7B51">
          <w:rPr>
            <w:noProof/>
            <w:webHidden/>
          </w:rPr>
          <w:fldChar w:fldCharType="end"/>
        </w:r>
      </w:hyperlink>
    </w:p>
    <w:p w14:paraId="4AC3F255" w14:textId="46865A3F" w:rsidR="00CE7B51" w:rsidRDefault="003E5293">
      <w:pPr>
        <w:pStyle w:val="TOC1"/>
        <w:tabs>
          <w:tab w:val="left" w:pos="400"/>
          <w:tab w:val="right" w:leader="dot" w:pos="10173"/>
        </w:tabs>
        <w:rPr>
          <w:rFonts w:asciiTheme="minorHAnsi" w:eastAsiaTheme="minorEastAsia" w:hAnsiTheme="minorHAnsi" w:cstheme="minorBidi"/>
          <w:noProof/>
          <w:sz w:val="22"/>
          <w:szCs w:val="22"/>
          <w:lang w:val="en-029" w:eastAsia="en-029"/>
        </w:rPr>
      </w:pPr>
      <w:hyperlink w:anchor="_Toc56581840" w:history="1">
        <w:r w:rsidR="00CE7B51" w:rsidRPr="009D5D51">
          <w:rPr>
            <w:rStyle w:val="Hyperlink"/>
            <w:noProof/>
            <w:lang w:val="en-GB"/>
          </w:rPr>
          <w:t>7</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Appendix</w:t>
        </w:r>
        <w:r w:rsidR="00CE7B51">
          <w:rPr>
            <w:noProof/>
            <w:webHidden/>
          </w:rPr>
          <w:tab/>
        </w:r>
        <w:r w:rsidR="00CE7B51">
          <w:rPr>
            <w:noProof/>
            <w:webHidden/>
          </w:rPr>
          <w:fldChar w:fldCharType="begin"/>
        </w:r>
        <w:r w:rsidR="00CE7B51">
          <w:rPr>
            <w:noProof/>
            <w:webHidden/>
          </w:rPr>
          <w:instrText xml:space="preserve"> PAGEREF _Toc56581840 \h </w:instrText>
        </w:r>
        <w:r w:rsidR="00CE7B51">
          <w:rPr>
            <w:noProof/>
            <w:webHidden/>
          </w:rPr>
        </w:r>
        <w:r w:rsidR="00CE7B51">
          <w:rPr>
            <w:noProof/>
            <w:webHidden/>
          </w:rPr>
          <w:fldChar w:fldCharType="separate"/>
        </w:r>
        <w:r w:rsidR="00CE7B51">
          <w:rPr>
            <w:noProof/>
            <w:webHidden/>
          </w:rPr>
          <w:t>59</w:t>
        </w:r>
        <w:r w:rsidR="00CE7B51">
          <w:rPr>
            <w:noProof/>
            <w:webHidden/>
          </w:rPr>
          <w:fldChar w:fldCharType="end"/>
        </w:r>
      </w:hyperlink>
    </w:p>
    <w:p w14:paraId="5A3493AC" w14:textId="22D9E64A" w:rsidR="00CE7B51" w:rsidRDefault="003E5293">
      <w:pPr>
        <w:pStyle w:val="TOC2"/>
        <w:tabs>
          <w:tab w:val="left" w:pos="800"/>
          <w:tab w:val="right" w:leader="dot" w:pos="10173"/>
        </w:tabs>
        <w:rPr>
          <w:rFonts w:asciiTheme="minorHAnsi" w:eastAsiaTheme="minorEastAsia" w:hAnsiTheme="minorHAnsi" w:cstheme="minorBidi"/>
          <w:noProof/>
          <w:sz w:val="22"/>
          <w:szCs w:val="22"/>
          <w:lang w:val="en-029" w:eastAsia="en-029"/>
        </w:rPr>
      </w:pPr>
      <w:hyperlink w:anchor="_Toc56581841" w:history="1">
        <w:r w:rsidR="00CE7B51" w:rsidRPr="009D5D51">
          <w:rPr>
            <w:rStyle w:val="Hyperlink"/>
            <w:noProof/>
            <w:lang w:val="en-GB"/>
          </w:rPr>
          <w:t>7.1</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Data Dictionary</w:t>
        </w:r>
        <w:r w:rsidR="00CE7B51">
          <w:rPr>
            <w:noProof/>
            <w:webHidden/>
          </w:rPr>
          <w:tab/>
        </w:r>
        <w:r w:rsidR="00CE7B51">
          <w:rPr>
            <w:noProof/>
            <w:webHidden/>
          </w:rPr>
          <w:fldChar w:fldCharType="begin"/>
        </w:r>
        <w:r w:rsidR="00CE7B51">
          <w:rPr>
            <w:noProof/>
            <w:webHidden/>
          </w:rPr>
          <w:instrText xml:space="preserve"> PAGEREF _Toc56581841 \h </w:instrText>
        </w:r>
        <w:r w:rsidR="00CE7B51">
          <w:rPr>
            <w:noProof/>
            <w:webHidden/>
          </w:rPr>
        </w:r>
        <w:r w:rsidR="00CE7B51">
          <w:rPr>
            <w:noProof/>
            <w:webHidden/>
          </w:rPr>
          <w:fldChar w:fldCharType="separate"/>
        </w:r>
        <w:r w:rsidR="00CE7B51">
          <w:rPr>
            <w:noProof/>
            <w:webHidden/>
          </w:rPr>
          <w:t>59</w:t>
        </w:r>
        <w:r w:rsidR="00CE7B51">
          <w:rPr>
            <w:noProof/>
            <w:webHidden/>
          </w:rPr>
          <w:fldChar w:fldCharType="end"/>
        </w:r>
      </w:hyperlink>
    </w:p>
    <w:p w14:paraId="2E1223CC" w14:textId="79014EE6"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42" w:history="1">
        <w:r w:rsidR="00CE7B51" w:rsidRPr="009D5D51">
          <w:rPr>
            <w:rStyle w:val="Hyperlink"/>
            <w:noProof/>
            <w:lang w:val="en-GB"/>
          </w:rPr>
          <w:t>7.1.1</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Logical Signals</w:t>
        </w:r>
        <w:r w:rsidR="00CE7B51">
          <w:rPr>
            <w:noProof/>
            <w:webHidden/>
          </w:rPr>
          <w:tab/>
        </w:r>
        <w:r w:rsidR="00CE7B51">
          <w:rPr>
            <w:noProof/>
            <w:webHidden/>
          </w:rPr>
          <w:fldChar w:fldCharType="begin"/>
        </w:r>
        <w:r w:rsidR="00CE7B51">
          <w:rPr>
            <w:noProof/>
            <w:webHidden/>
          </w:rPr>
          <w:instrText xml:space="preserve"> PAGEREF _Toc56581842 \h </w:instrText>
        </w:r>
        <w:r w:rsidR="00CE7B51">
          <w:rPr>
            <w:noProof/>
            <w:webHidden/>
          </w:rPr>
        </w:r>
        <w:r w:rsidR="00CE7B51">
          <w:rPr>
            <w:noProof/>
            <w:webHidden/>
          </w:rPr>
          <w:fldChar w:fldCharType="separate"/>
        </w:r>
        <w:r w:rsidR="00CE7B51">
          <w:rPr>
            <w:noProof/>
            <w:webHidden/>
          </w:rPr>
          <w:t>59</w:t>
        </w:r>
        <w:r w:rsidR="00CE7B51">
          <w:rPr>
            <w:noProof/>
            <w:webHidden/>
          </w:rPr>
          <w:fldChar w:fldCharType="end"/>
        </w:r>
      </w:hyperlink>
    </w:p>
    <w:p w14:paraId="08F41BAF" w14:textId="160723BB"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43" w:history="1">
        <w:r w:rsidR="00CE7B51" w:rsidRPr="009D5D51">
          <w:rPr>
            <w:rStyle w:val="Hyperlink"/>
            <w:noProof/>
            <w:lang w:val="en-GB"/>
          </w:rPr>
          <w:t>7.1.2</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Logical Parameters</w:t>
        </w:r>
        <w:r w:rsidR="00CE7B51">
          <w:rPr>
            <w:noProof/>
            <w:webHidden/>
          </w:rPr>
          <w:tab/>
        </w:r>
        <w:r w:rsidR="00CE7B51">
          <w:rPr>
            <w:noProof/>
            <w:webHidden/>
          </w:rPr>
          <w:fldChar w:fldCharType="begin"/>
        </w:r>
        <w:r w:rsidR="00CE7B51">
          <w:rPr>
            <w:noProof/>
            <w:webHidden/>
          </w:rPr>
          <w:instrText xml:space="preserve"> PAGEREF _Toc56581843 \h </w:instrText>
        </w:r>
        <w:r w:rsidR="00CE7B51">
          <w:rPr>
            <w:noProof/>
            <w:webHidden/>
          </w:rPr>
        </w:r>
        <w:r w:rsidR="00CE7B51">
          <w:rPr>
            <w:noProof/>
            <w:webHidden/>
          </w:rPr>
          <w:fldChar w:fldCharType="separate"/>
        </w:r>
        <w:r w:rsidR="00CE7B51">
          <w:rPr>
            <w:noProof/>
            <w:webHidden/>
          </w:rPr>
          <w:t>68</w:t>
        </w:r>
        <w:r w:rsidR="00CE7B51">
          <w:rPr>
            <w:noProof/>
            <w:webHidden/>
          </w:rPr>
          <w:fldChar w:fldCharType="end"/>
        </w:r>
      </w:hyperlink>
    </w:p>
    <w:p w14:paraId="17D6C27F" w14:textId="6DB3A1ED" w:rsidR="00CE7B51" w:rsidRDefault="003E5293">
      <w:pPr>
        <w:pStyle w:val="TOC3"/>
        <w:tabs>
          <w:tab w:val="left" w:pos="1200"/>
          <w:tab w:val="right" w:leader="dot" w:pos="10173"/>
        </w:tabs>
        <w:rPr>
          <w:rFonts w:asciiTheme="minorHAnsi" w:eastAsiaTheme="minorEastAsia" w:hAnsiTheme="minorHAnsi" w:cstheme="minorBidi"/>
          <w:noProof/>
          <w:sz w:val="22"/>
          <w:szCs w:val="22"/>
          <w:lang w:val="en-029" w:eastAsia="en-029"/>
        </w:rPr>
      </w:pPr>
      <w:hyperlink w:anchor="_Toc56581844" w:history="1">
        <w:r w:rsidR="00CE7B51" w:rsidRPr="009D5D51">
          <w:rPr>
            <w:rStyle w:val="Hyperlink"/>
            <w:noProof/>
            <w:lang w:val="en-GB"/>
          </w:rPr>
          <w:t>7.1.3</w:t>
        </w:r>
        <w:r w:rsidR="00CE7B51">
          <w:rPr>
            <w:rFonts w:asciiTheme="minorHAnsi" w:eastAsiaTheme="minorEastAsia" w:hAnsiTheme="minorHAnsi" w:cstheme="minorBidi"/>
            <w:noProof/>
            <w:sz w:val="22"/>
            <w:szCs w:val="22"/>
            <w:lang w:val="en-029" w:eastAsia="en-029"/>
          </w:rPr>
          <w:tab/>
        </w:r>
        <w:r w:rsidR="00CE7B51" w:rsidRPr="009D5D51">
          <w:rPr>
            <w:rStyle w:val="Hyperlink"/>
            <w:noProof/>
            <w:lang w:val="en-GB"/>
          </w:rPr>
          <w:t>Encoding Types</w:t>
        </w:r>
        <w:r w:rsidR="00CE7B51">
          <w:rPr>
            <w:noProof/>
            <w:webHidden/>
          </w:rPr>
          <w:tab/>
        </w:r>
        <w:r w:rsidR="00CE7B51">
          <w:rPr>
            <w:noProof/>
            <w:webHidden/>
          </w:rPr>
          <w:fldChar w:fldCharType="begin"/>
        </w:r>
        <w:r w:rsidR="00CE7B51">
          <w:rPr>
            <w:noProof/>
            <w:webHidden/>
          </w:rPr>
          <w:instrText xml:space="preserve"> PAGEREF _Toc56581844 \h </w:instrText>
        </w:r>
        <w:r w:rsidR="00CE7B51">
          <w:rPr>
            <w:noProof/>
            <w:webHidden/>
          </w:rPr>
        </w:r>
        <w:r w:rsidR="00CE7B51">
          <w:rPr>
            <w:noProof/>
            <w:webHidden/>
          </w:rPr>
          <w:fldChar w:fldCharType="separate"/>
        </w:r>
        <w:r w:rsidR="00CE7B51">
          <w:rPr>
            <w:noProof/>
            <w:webHidden/>
          </w:rPr>
          <w:t>69</w:t>
        </w:r>
        <w:r w:rsidR="00CE7B51">
          <w:rPr>
            <w:noProof/>
            <w:webHidden/>
          </w:rPr>
          <w:fldChar w:fldCharType="end"/>
        </w:r>
      </w:hyperlink>
    </w:p>
    <w:p w14:paraId="6E9BD1A6" w14:textId="2A40B653" w:rsidR="003A3CDA" w:rsidRDefault="00E56FFE" w:rsidP="00A02420">
      <w:r>
        <w:fldChar w:fldCharType="end"/>
      </w:r>
    </w:p>
    <w:p w14:paraId="6AC6D034" w14:textId="77777777" w:rsidR="007A0C37" w:rsidRDefault="007A0C37" w:rsidP="007A0C37">
      <w:pPr>
        <w:rPr>
          <w:b/>
          <w:sz w:val="32"/>
        </w:rPr>
      </w:pPr>
      <w:r>
        <w:rPr>
          <w:b/>
          <w:sz w:val="32"/>
        </w:rPr>
        <w:t>List of Figures</w:t>
      </w:r>
    </w:p>
    <w:p w14:paraId="20331872" w14:textId="559ADC33" w:rsidR="00CE7B51" w:rsidRDefault="007A0C37">
      <w:pPr>
        <w:pStyle w:val="TableofFigures"/>
        <w:tabs>
          <w:tab w:val="right" w:leader="dot" w:pos="10173"/>
        </w:tabs>
        <w:rPr>
          <w:rFonts w:asciiTheme="minorHAnsi" w:eastAsiaTheme="minorEastAsia" w:hAnsiTheme="minorHAnsi" w:cstheme="minorBidi"/>
          <w:noProof/>
          <w:sz w:val="22"/>
          <w:szCs w:val="22"/>
          <w:lang w:val="en-029" w:eastAsia="en-029"/>
        </w:rPr>
      </w:pPr>
      <w:r w:rsidRPr="007A0C37">
        <w:rPr>
          <w:b/>
        </w:rPr>
        <w:fldChar w:fldCharType="begin"/>
      </w:r>
      <w:r w:rsidRPr="007A0C37">
        <w:rPr>
          <w:b/>
        </w:rPr>
        <w:instrText xml:space="preserve"> TOC \h \z \c "Figure" </w:instrText>
      </w:r>
      <w:r w:rsidRPr="007A0C37">
        <w:rPr>
          <w:b/>
        </w:rPr>
        <w:fldChar w:fldCharType="separate"/>
      </w:r>
      <w:hyperlink w:anchor="_Toc56581845" w:history="1">
        <w:r w:rsidR="00CE7B51" w:rsidRPr="00A054E9">
          <w:rPr>
            <w:rStyle w:val="Hyperlink"/>
            <w:noProof/>
          </w:rPr>
          <w:t>Figure 1: Functional Architecture of Function Group “RSCL”</w:t>
        </w:r>
        <w:r w:rsidR="00CE7B51">
          <w:rPr>
            <w:noProof/>
            <w:webHidden/>
          </w:rPr>
          <w:tab/>
        </w:r>
        <w:r w:rsidR="00CE7B51">
          <w:rPr>
            <w:noProof/>
            <w:webHidden/>
          </w:rPr>
          <w:fldChar w:fldCharType="begin"/>
        </w:r>
        <w:r w:rsidR="00CE7B51">
          <w:rPr>
            <w:noProof/>
            <w:webHidden/>
          </w:rPr>
          <w:instrText xml:space="preserve"> PAGEREF _Toc56581845 \h </w:instrText>
        </w:r>
        <w:r w:rsidR="00CE7B51">
          <w:rPr>
            <w:noProof/>
            <w:webHidden/>
          </w:rPr>
        </w:r>
        <w:r w:rsidR="00CE7B51">
          <w:rPr>
            <w:noProof/>
            <w:webHidden/>
          </w:rPr>
          <w:fldChar w:fldCharType="separate"/>
        </w:r>
        <w:r w:rsidR="00CE7B51">
          <w:rPr>
            <w:noProof/>
            <w:webHidden/>
          </w:rPr>
          <w:t>11</w:t>
        </w:r>
        <w:r w:rsidR="00CE7B51">
          <w:rPr>
            <w:noProof/>
            <w:webHidden/>
          </w:rPr>
          <w:fldChar w:fldCharType="end"/>
        </w:r>
      </w:hyperlink>
    </w:p>
    <w:p w14:paraId="633D8E86" w14:textId="46668A54"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46" w:history="1">
        <w:r w:rsidR="00CE7B51" w:rsidRPr="00A054E9">
          <w:rPr>
            <w:rStyle w:val="Hyperlink"/>
            <w:noProof/>
          </w:rPr>
          <w:t>Figure 2: Context Diagram of Function “RSCL Control”</w:t>
        </w:r>
        <w:r w:rsidR="00CE7B51">
          <w:rPr>
            <w:noProof/>
            <w:webHidden/>
          </w:rPr>
          <w:tab/>
        </w:r>
        <w:r w:rsidR="00CE7B51">
          <w:rPr>
            <w:noProof/>
            <w:webHidden/>
          </w:rPr>
          <w:fldChar w:fldCharType="begin"/>
        </w:r>
        <w:r w:rsidR="00CE7B51">
          <w:rPr>
            <w:noProof/>
            <w:webHidden/>
          </w:rPr>
          <w:instrText xml:space="preserve"> PAGEREF _Toc56581846 \h </w:instrText>
        </w:r>
        <w:r w:rsidR="00CE7B51">
          <w:rPr>
            <w:noProof/>
            <w:webHidden/>
          </w:rPr>
        </w:r>
        <w:r w:rsidR="00CE7B51">
          <w:rPr>
            <w:noProof/>
            <w:webHidden/>
          </w:rPr>
          <w:fldChar w:fldCharType="separate"/>
        </w:r>
        <w:r w:rsidR="00CE7B51">
          <w:rPr>
            <w:noProof/>
            <w:webHidden/>
          </w:rPr>
          <w:t>15</w:t>
        </w:r>
        <w:r w:rsidR="00CE7B51">
          <w:rPr>
            <w:noProof/>
            <w:webHidden/>
          </w:rPr>
          <w:fldChar w:fldCharType="end"/>
        </w:r>
      </w:hyperlink>
    </w:p>
    <w:p w14:paraId="4B91A4F6" w14:textId="21592BAA"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47" w:history="1">
        <w:r w:rsidR="00CE7B51" w:rsidRPr="00A054E9">
          <w:rPr>
            <w:rStyle w:val="Hyperlink"/>
            <w:noProof/>
          </w:rPr>
          <w:t>Figure 3: State Machine of RSCL Control</w:t>
        </w:r>
        <w:r w:rsidR="00CE7B51">
          <w:rPr>
            <w:noProof/>
            <w:webHidden/>
          </w:rPr>
          <w:tab/>
        </w:r>
        <w:r w:rsidR="00CE7B51">
          <w:rPr>
            <w:noProof/>
            <w:webHidden/>
          </w:rPr>
          <w:fldChar w:fldCharType="begin"/>
        </w:r>
        <w:r w:rsidR="00CE7B51">
          <w:rPr>
            <w:noProof/>
            <w:webHidden/>
          </w:rPr>
          <w:instrText xml:space="preserve"> PAGEREF _Toc56581847 \h </w:instrText>
        </w:r>
        <w:r w:rsidR="00CE7B51">
          <w:rPr>
            <w:noProof/>
            <w:webHidden/>
          </w:rPr>
        </w:r>
        <w:r w:rsidR="00CE7B51">
          <w:rPr>
            <w:noProof/>
            <w:webHidden/>
          </w:rPr>
          <w:fldChar w:fldCharType="separate"/>
        </w:r>
        <w:r w:rsidR="00CE7B51">
          <w:rPr>
            <w:noProof/>
            <w:webHidden/>
          </w:rPr>
          <w:t>22</w:t>
        </w:r>
        <w:r w:rsidR="00CE7B51">
          <w:rPr>
            <w:noProof/>
            <w:webHidden/>
          </w:rPr>
          <w:fldChar w:fldCharType="end"/>
        </w:r>
      </w:hyperlink>
    </w:p>
    <w:p w14:paraId="2D725BFE" w14:textId="49F9D2B3"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48" w:history="1">
        <w:r w:rsidR="00CE7B51" w:rsidRPr="00A054E9">
          <w:rPr>
            <w:rStyle w:val="Hyperlink"/>
            <w:noProof/>
          </w:rPr>
          <w:t>Figure 4: Activity Diagram of Function A</w:t>
        </w:r>
        <w:r w:rsidR="00CE7B51">
          <w:rPr>
            <w:noProof/>
            <w:webHidden/>
          </w:rPr>
          <w:tab/>
        </w:r>
        <w:r w:rsidR="00CE7B51">
          <w:rPr>
            <w:noProof/>
            <w:webHidden/>
          </w:rPr>
          <w:fldChar w:fldCharType="begin"/>
        </w:r>
        <w:r w:rsidR="00CE7B51">
          <w:rPr>
            <w:noProof/>
            <w:webHidden/>
          </w:rPr>
          <w:instrText xml:space="preserve"> PAGEREF _Toc56581848 \h </w:instrText>
        </w:r>
        <w:r w:rsidR="00CE7B51">
          <w:rPr>
            <w:noProof/>
            <w:webHidden/>
          </w:rPr>
        </w:r>
        <w:r w:rsidR="00CE7B51">
          <w:rPr>
            <w:noProof/>
            <w:webHidden/>
          </w:rPr>
          <w:fldChar w:fldCharType="separate"/>
        </w:r>
        <w:r w:rsidR="00CE7B51">
          <w:rPr>
            <w:noProof/>
            <w:webHidden/>
          </w:rPr>
          <w:t>22</w:t>
        </w:r>
        <w:r w:rsidR="00CE7B51">
          <w:rPr>
            <w:noProof/>
            <w:webHidden/>
          </w:rPr>
          <w:fldChar w:fldCharType="end"/>
        </w:r>
      </w:hyperlink>
    </w:p>
    <w:p w14:paraId="173FE4F6" w14:textId="45551FF9"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49" w:history="1">
        <w:r w:rsidR="00CE7B51" w:rsidRPr="00A054E9">
          <w:rPr>
            <w:rStyle w:val="Hyperlink"/>
            <w:noProof/>
          </w:rPr>
          <w:t>Figure 5: Sequence Diagram of Function A</w:t>
        </w:r>
        <w:r w:rsidR="00CE7B51">
          <w:rPr>
            <w:noProof/>
            <w:webHidden/>
          </w:rPr>
          <w:tab/>
        </w:r>
        <w:r w:rsidR="00CE7B51">
          <w:rPr>
            <w:noProof/>
            <w:webHidden/>
          </w:rPr>
          <w:fldChar w:fldCharType="begin"/>
        </w:r>
        <w:r w:rsidR="00CE7B51">
          <w:rPr>
            <w:noProof/>
            <w:webHidden/>
          </w:rPr>
          <w:instrText xml:space="preserve"> PAGEREF _Toc56581849 \h </w:instrText>
        </w:r>
        <w:r w:rsidR="00CE7B51">
          <w:rPr>
            <w:noProof/>
            <w:webHidden/>
          </w:rPr>
        </w:r>
        <w:r w:rsidR="00CE7B51">
          <w:rPr>
            <w:noProof/>
            <w:webHidden/>
          </w:rPr>
          <w:fldChar w:fldCharType="separate"/>
        </w:r>
        <w:r w:rsidR="00CE7B51">
          <w:rPr>
            <w:noProof/>
            <w:webHidden/>
          </w:rPr>
          <w:t>22</w:t>
        </w:r>
        <w:r w:rsidR="00CE7B51">
          <w:rPr>
            <w:noProof/>
            <w:webHidden/>
          </w:rPr>
          <w:fldChar w:fldCharType="end"/>
        </w:r>
      </w:hyperlink>
    </w:p>
    <w:p w14:paraId="093F6200" w14:textId="037609F5"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0" w:history="1">
        <w:r w:rsidR="00CE7B51" w:rsidRPr="00A054E9">
          <w:rPr>
            <w:rStyle w:val="Hyperlink"/>
            <w:noProof/>
          </w:rPr>
          <w:t>Figure 6: Context Diagram of Function “PCL Control”</w:t>
        </w:r>
        <w:r w:rsidR="00CE7B51">
          <w:rPr>
            <w:noProof/>
            <w:webHidden/>
          </w:rPr>
          <w:tab/>
        </w:r>
        <w:r w:rsidR="00CE7B51">
          <w:rPr>
            <w:noProof/>
            <w:webHidden/>
          </w:rPr>
          <w:fldChar w:fldCharType="begin"/>
        </w:r>
        <w:r w:rsidR="00CE7B51">
          <w:rPr>
            <w:noProof/>
            <w:webHidden/>
          </w:rPr>
          <w:instrText xml:space="preserve"> PAGEREF _Toc56581850 \h </w:instrText>
        </w:r>
        <w:r w:rsidR="00CE7B51">
          <w:rPr>
            <w:noProof/>
            <w:webHidden/>
          </w:rPr>
        </w:r>
        <w:r w:rsidR="00CE7B51">
          <w:rPr>
            <w:noProof/>
            <w:webHidden/>
          </w:rPr>
          <w:fldChar w:fldCharType="separate"/>
        </w:r>
        <w:r w:rsidR="00CE7B51">
          <w:rPr>
            <w:noProof/>
            <w:webHidden/>
          </w:rPr>
          <w:t>28</w:t>
        </w:r>
        <w:r w:rsidR="00CE7B51">
          <w:rPr>
            <w:noProof/>
            <w:webHidden/>
          </w:rPr>
          <w:fldChar w:fldCharType="end"/>
        </w:r>
      </w:hyperlink>
    </w:p>
    <w:p w14:paraId="5F9F490E" w14:textId="1DC1C257"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1" w:history="1">
        <w:r w:rsidR="00CE7B51" w:rsidRPr="00A054E9">
          <w:rPr>
            <w:rStyle w:val="Hyperlink"/>
            <w:noProof/>
          </w:rPr>
          <w:t>Figure 7: Context Diagram of Function “Rear Inner Handle Control”</w:t>
        </w:r>
        <w:r w:rsidR="00CE7B51">
          <w:rPr>
            <w:noProof/>
            <w:webHidden/>
          </w:rPr>
          <w:tab/>
        </w:r>
        <w:r w:rsidR="00CE7B51">
          <w:rPr>
            <w:noProof/>
            <w:webHidden/>
          </w:rPr>
          <w:fldChar w:fldCharType="begin"/>
        </w:r>
        <w:r w:rsidR="00CE7B51">
          <w:rPr>
            <w:noProof/>
            <w:webHidden/>
          </w:rPr>
          <w:instrText xml:space="preserve"> PAGEREF _Toc56581851 \h </w:instrText>
        </w:r>
        <w:r w:rsidR="00CE7B51">
          <w:rPr>
            <w:noProof/>
            <w:webHidden/>
          </w:rPr>
        </w:r>
        <w:r w:rsidR="00CE7B51">
          <w:rPr>
            <w:noProof/>
            <w:webHidden/>
          </w:rPr>
          <w:fldChar w:fldCharType="separate"/>
        </w:r>
        <w:r w:rsidR="00CE7B51">
          <w:rPr>
            <w:noProof/>
            <w:webHidden/>
          </w:rPr>
          <w:t>34</w:t>
        </w:r>
        <w:r w:rsidR="00CE7B51">
          <w:rPr>
            <w:noProof/>
            <w:webHidden/>
          </w:rPr>
          <w:fldChar w:fldCharType="end"/>
        </w:r>
      </w:hyperlink>
    </w:p>
    <w:p w14:paraId="7CC27A9E" w14:textId="318EFB6D"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2" w:history="1">
        <w:r w:rsidR="00CE7B51" w:rsidRPr="00A054E9">
          <w:rPr>
            <w:rStyle w:val="Hyperlink"/>
            <w:noProof/>
          </w:rPr>
          <w:t>Figure 8: State Machine of Function A</w:t>
        </w:r>
        <w:r w:rsidR="00CE7B51">
          <w:rPr>
            <w:noProof/>
            <w:webHidden/>
          </w:rPr>
          <w:tab/>
        </w:r>
        <w:r w:rsidR="00CE7B51">
          <w:rPr>
            <w:noProof/>
            <w:webHidden/>
          </w:rPr>
          <w:fldChar w:fldCharType="begin"/>
        </w:r>
        <w:r w:rsidR="00CE7B51">
          <w:rPr>
            <w:noProof/>
            <w:webHidden/>
          </w:rPr>
          <w:instrText xml:space="preserve"> PAGEREF _Toc56581852 \h </w:instrText>
        </w:r>
        <w:r w:rsidR="00CE7B51">
          <w:rPr>
            <w:noProof/>
            <w:webHidden/>
          </w:rPr>
        </w:r>
        <w:r w:rsidR="00CE7B51">
          <w:rPr>
            <w:noProof/>
            <w:webHidden/>
          </w:rPr>
          <w:fldChar w:fldCharType="separate"/>
        </w:r>
        <w:r w:rsidR="00CE7B51">
          <w:rPr>
            <w:noProof/>
            <w:webHidden/>
          </w:rPr>
          <w:t>35</w:t>
        </w:r>
        <w:r w:rsidR="00CE7B51">
          <w:rPr>
            <w:noProof/>
            <w:webHidden/>
          </w:rPr>
          <w:fldChar w:fldCharType="end"/>
        </w:r>
      </w:hyperlink>
    </w:p>
    <w:p w14:paraId="4BE70C1D" w14:textId="5284C8E7"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3" w:history="1">
        <w:r w:rsidR="00CE7B51" w:rsidRPr="00A054E9">
          <w:rPr>
            <w:rStyle w:val="Hyperlink"/>
            <w:noProof/>
          </w:rPr>
          <w:t>Figure 9: Context Diagram of Function “URCL Control”</w:t>
        </w:r>
        <w:r w:rsidR="00CE7B51">
          <w:rPr>
            <w:noProof/>
            <w:webHidden/>
          </w:rPr>
          <w:tab/>
        </w:r>
        <w:r w:rsidR="00CE7B51">
          <w:rPr>
            <w:noProof/>
            <w:webHidden/>
          </w:rPr>
          <w:fldChar w:fldCharType="begin"/>
        </w:r>
        <w:r w:rsidR="00CE7B51">
          <w:rPr>
            <w:noProof/>
            <w:webHidden/>
          </w:rPr>
          <w:instrText xml:space="preserve"> PAGEREF _Toc56581853 \h </w:instrText>
        </w:r>
        <w:r w:rsidR="00CE7B51">
          <w:rPr>
            <w:noProof/>
            <w:webHidden/>
          </w:rPr>
        </w:r>
        <w:r w:rsidR="00CE7B51">
          <w:rPr>
            <w:noProof/>
            <w:webHidden/>
          </w:rPr>
          <w:fldChar w:fldCharType="separate"/>
        </w:r>
        <w:r w:rsidR="00CE7B51">
          <w:rPr>
            <w:noProof/>
            <w:webHidden/>
          </w:rPr>
          <w:t>39</w:t>
        </w:r>
        <w:r w:rsidR="00CE7B51">
          <w:rPr>
            <w:noProof/>
            <w:webHidden/>
          </w:rPr>
          <w:fldChar w:fldCharType="end"/>
        </w:r>
      </w:hyperlink>
    </w:p>
    <w:p w14:paraId="79C8932B" w14:textId="7358B482"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4" w:history="1">
        <w:r w:rsidR="00CE7B51" w:rsidRPr="00A054E9">
          <w:rPr>
            <w:rStyle w:val="Hyperlink"/>
            <w:noProof/>
          </w:rPr>
          <w:t>Figure 10: State Machine of Function A</w:t>
        </w:r>
        <w:r w:rsidR="00CE7B51">
          <w:rPr>
            <w:noProof/>
            <w:webHidden/>
          </w:rPr>
          <w:tab/>
        </w:r>
        <w:r w:rsidR="00CE7B51">
          <w:rPr>
            <w:noProof/>
            <w:webHidden/>
          </w:rPr>
          <w:fldChar w:fldCharType="begin"/>
        </w:r>
        <w:r w:rsidR="00CE7B51">
          <w:rPr>
            <w:noProof/>
            <w:webHidden/>
          </w:rPr>
          <w:instrText xml:space="preserve"> PAGEREF _Toc56581854 \h </w:instrText>
        </w:r>
        <w:r w:rsidR="00CE7B51">
          <w:rPr>
            <w:noProof/>
            <w:webHidden/>
          </w:rPr>
        </w:r>
        <w:r w:rsidR="00CE7B51">
          <w:rPr>
            <w:noProof/>
            <w:webHidden/>
          </w:rPr>
          <w:fldChar w:fldCharType="separate"/>
        </w:r>
        <w:r w:rsidR="00CE7B51">
          <w:rPr>
            <w:noProof/>
            <w:webHidden/>
          </w:rPr>
          <w:t>41</w:t>
        </w:r>
        <w:r w:rsidR="00CE7B51">
          <w:rPr>
            <w:noProof/>
            <w:webHidden/>
          </w:rPr>
          <w:fldChar w:fldCharType="end"/>
        </w:r>
      </w:hyperlink>
    </w:p>
    <w:p w14:paraId="1EC2C246" w14:textId="51B34949"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5" w:history="1">
        <w:r w:rsidR="00CE7B51" w:rsidRPr="00A054E9">
          <w:rPr>
            <w:rStyle w:val="Hyperlink"/>
            <w:noProof/>
          </w:rPr>
          <w:t>Figure 11: Activity Diagram of Function A</w:t>
        </w:r>
        <w:r w:rsidR="00CE7B51">
          <w:rPr>
            <w:noProof/>
            <w:webHidden/>
          </w:rPr>
          <w:tab/>
        </w:r>
        <w:r w:rsidR="00CE7B51">
          <w:rPr>
            <w:noProof/>
            <w:webHidden/>
          </w:rPr>
          <w:fldChar w:fldCharType="begin"/>
        </w:r>
        <w:r w:rsidR="00CE7B51">
          <w:rPr>
            <w:noProof/>
            <w:webHidden/>
          </w:rPr>
          <w:instrText xml:space="preserve"> PAGEREF _Toc56581855 \h </w:instrText>
        </w:r>
        <w:r w:rsidR="00CE7B51">
          <w:rPr>
            <w:noProof/>
            <w:webHidden/>
          </w:rPr>
        </w:r>
        <w:r w:rsidR="00CE7B51">
          <w:rPr>
            <w:noProof/>
            <w:webHidden/>
          </w:rPr>
          <w:fldChar w:fldCharType="separate"/>
        </w:r>
        <w:r w:rsidR="00CE7B51">
          <w:rPr>
            <w:noProof/>
            <w:webHidden/>
          </w:rPr>
          <w:t>42</w:t>
        </w:r>
        <w:r w:rsidR="00CE7B51">
          <w:rPr>
            <w:noProof/>
            <w:webHidden/>
          </w:rPr>
          <w:fldChar w:fldCharType="end"/>
        </w:r>
      </w:hyperlink>
    </w:p>
    <w:p w14:paraId="30A3AF67" w14:textId="31504244"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6" w:history="1">
        <w:r w:rsidR="00CE7B51" w:rsidRPr="00A054E9">
          <w:rPr>
            <w:rStyle w:val="Hyperlink"/>
            <w:noProof/>
          </w:rPr>
          <w:t>Figure 12: Context Diagram of RSCL HMI Control</w:t>
        </w:r>
        <w:r w:rsidR="00CE7B51">
          <w:rPr>
            <w:noProof/>
            <w:webHidden/>
          </w:rPr>
          <w:tab/>
        </w:r>
        <w:r w:rsidR="00CE7B51">
          <w:rPr>
            <w:noProof/>
            <w:webHidden/>
          </w:rPr>
          <w:fldChar w:fldCharType="begin"/>
        </w:r>
        <w:r w:rsidR="00CE7B51">
          <w:rPr>
            <w:noProof/>
            <w:webHidden/>
          </w:rPr>
          <w:instrText xml:space="preserve"> PAGEREF _Toc56581856 \h </w:instrText>
        </w:r>
        <w:r w:rsidR="00CE7B51">
          <w:rPr>
            <w:noProof/>
            <w:webHidden/>
          </w:rPr>
        </w:r>
        <w:r w:rsidR="00CE7B51">
          <w:rPr>
            <w:noProof/>
            <w:webHidden/>
          </w:rPr>
          <w:fldChar w:fldCharType="separate"/>
        </w:r>
        <w:r w:rsidR="00CE7B51">
          <w:rPr>
            <w:noProof/>
            <w:webHidden/>
          </w:rPr>
          <w:t>45</w:t>
        </w:r>
        <w:r w:rsidR="00CE7B51">
          <w:rPr>
            <w:noProof/>
            <w:webHidden/>
          </w:rPr>
          <w:fldChar w:fldCharType="end"/>
        </w:r>
      </w:hyperlink>
    </w:p>
    <w:p w14:paraId="128CD032" w14:textId="3A11B7CE"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7" w:history="1">
        <w:r w:rsidR="00CE7B51" w:rsidRPr="00A054E9">
          <w:rPr>
            <w:rStyle w:val="Hyperlink"/>
            <w:noProof/>
          </w:rPr>
          <w:t>Figure 13: HMI Global Setting</w:t>
        </w:r>
        <w:r w:rsidR="00CE7B51">
          <w:rPr>
            <w:noProof/>
            <w:webHidden/>
          </w:rPr>
          <w:tab/>
        </w:r>
        <w:r w:rsidR="00CE7B51">
          <w:rPr>
            <w:noProof/>
            <w:webHidden/>
          </w:rPr>
          <w:fldChar w:fldCharType="begin"/>
        </w:r>
        <w:r w:rsidR="00CE7B51">
          <w:rPr>
            <w:noProof/>
            <w:webHidden/>
          </w:rPr>
          <w:instrText xml:space="preserve"> PAGEREF _Toc56581857 \h </w:instrText>
        </w:r>
        <w:r w:rsidR="00CE7B51">
          <w:rPr>
            <w:noProof/>
            <w:webHidden/>
          </w:rPr>
        </w:r>
        <w:r w:rsidR="00CE7B51">
          <w:rPr>
            <w:noProof/>
            <w:webHidden/>
          </w:rPr>
          <w:fldChar w:fldCharType="separate"/>
        </w:r>
        <w:r w:rsidR="00CE7B51">
          <w:rPr>
            <w:noProof/>
            <w:webHidden/>
          </w:rPr>
          <w:t>49</w:t>
        </w:r>
        <w:r w:rsidR="00CE7B51">
          <w:rPr>
            <w:noProof/>
            <w:webHidden/>
          </w:rPr>
          <w:fldChar w:fldCharType="end"/>
        </w:r>
      </w:hyperlink>
    </w:p>
    <w:p w14:paraId="3F1BD678" w14:textId="6644D4E3"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8" w:history="1">
        <w:r w:rsidR="00CE7B51" w:rsidRPr="00A054E9">
          <w:rPr>
            <w:rStyle w:val="Hyperlink"/>
            <w:noProof/>
          </w:rPr>
          <w:t>Figure 14: HMI Individual settings</w:t>
        </w:r>
        <w:r w:rsidR="00CE7B51">
          <w:rPr>
            <w:noProof/>
            <w:webHidden/>
          </w:rPr>
          <w:tab/>
        </w:r>
        <w:r w:rsidR="00CE7B51">
          <w:rPr>
            <w:noProof/>
            <w:webHidden/>
          </w:rPr>
          <w:fldChar w:fldCharType="begin"/>
        </w:r>
        <w:r w:rsidR="00CE7B51">
          <w:rPr>
            <w:noProof/>
            <w:webHidden/>
          </w:rPr>
          <w:instrText xml:space="preserve"> PAGEREF _Toc56581858 \h </w:instrText>
        </w:r>
        <w:r w:rsidR="00CE7B51">
          <w:rPr>
            <w:noProof/>
            <w:webHidden/>
          </w:rPr>
        </w:r>
        <w:r w:rsidR="00CE7B51">
          <w:rPr>
            <w:noProof/>
            <w:webHidden/>
          </w:rPr>
          <w:fldChar w:fldCharType="separate"/>
        </w:r>
        <w:r w:rsidR="00CE7B51">
          <w:rPr>
            <w:noProof/>
            <w:webHidden/>
          </w:rPr>
          <w:t>49</w:t>
        </w:r>
        <w:r w:rsidR="00CE7B51">
          <w:rPr>
            <w:noProof/>
            <w:webHidden/>
          </w:rPr>
          <w:fldChar w:fldCharType="end"/>
        </w:r>
      </w:hyperlink>
    </w:p>
    <w:p w14:paraId="29FF9E4D" w14:textId="356B15D8"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59" w:history="1">
        <w:r w:rsidR="00CE7B51" w:rsidRPr="00A054E9">
          <w:rPr>
            <w:rStyle w:val="Hyperlink"/>
            <w:noProof/>
          </w:rPr>
          <w:t>Figure 15: Context Diagram of RSCL Voice Command Control</w:t>
        </w:r>
        <w:r w:rsidR="00CE7B51">
          <w:rPr>
            <w:noProof/>
            <w:webHidden/>
          </w:rPr>
          <w:tab/>
        </w:r>
        <w:r w:rsidR="00CE7B51">
          <w:rPr>
            <w:noProof/>
            <w:webHidden/>
          </w:rPr>
          <w:fldChar w:fldCharType="begin"/>
        </w:r>
        <w:r w:rsidR="00CE7B51">
          <w:rPr>
            <w:noProof/>
            <w:webHidden/>
          </w:rPr>
          <w:instrText xml:space="preserve"> PAGEREF _Toc56581859 \h </w:instrText>
        </w:r>
        <w:r w:rsidR="00CE7B51">
          <w:rPr>
            <w:noProof/>
            <w:webHidden/>
          </w:rPr>
        </w:r>
        <w:r w:rsidR="00CE7B51">
          <w:rPr>
            <w:noProof/>
            <w:webHidden/>
          </w:rPr>
          <w:fldChar w:fldCharType="separate"/>
        </w:r>
        <w:r w:rsidR="00CE7B51">
          <w:rPr>
            <w:noProof/>
            <w:webHidden/>
          </w:rPr>
          <w:t>52</w:t>
        </w:r>
        <w:r w:rsidR="00CE7B51">
          <w:rPr>
            <w:noProof/>
            <w:webHidden/>
          </w:rPr>
          <w:fldChar w:fldCharType="end"/>
        </w:r>
      </w:hyperlink>
    </w:p>
    <w:p w14:paraId="4D3AA20B" w14:textId="5DABBB08" w:rsidR="00FD513D" w:rsidRPr="007A0C37" w:rsidRDefault="007A0C37" w:rsidP="007A0C37">
      <w:pPr>
        <w:rPr>
          <w:b/>
        </w:rPr>
      </w:pPr>
      <w:r w:rsidRPr="007A0C37">
        <w:rPr>
          <w:b/>
        </w:rPr>
        <w:fldChar w:fldCharType="end"/>
      </w:r>
    </w:p>
    <w:p w14:paraId="5D6759AF" w14:textId="77777777" w:rsidR="007A0C37" w:rsidRPr="00D63E7D" w:rsidRDefault="007A0C37" w:rsidP="007A0C37">
      <w:pPr>
        <w:rPr>
          <w:rFonts w:cs="Arial"/>
          <w:b/>
          <w:sz w:val="32"/>
        </w:rPr>
      </w:pPr>
      <w:r w:rsidRPr="00D63E7D">
        <w:rPr>
          <w:rFonts w:cs="Arial"/>
          <w:b/>
          <w:sz w:val="32"/>
        </w:rPr>
        <w:t>List of Tables</w:t>
      </w:r>
    </w:p>
    <w:p w14:paraId="04483E2A" w14:textId="77D2FCA2" w:rsidR="00CE7B51" w:rsidRDefault="007A0C37">
      <w:pPr>
        <w:pStyle w:val="TableofFigures"/>
        <w:tabs>
          <w:tab w:val="right" w:leader="dot" w:pos="10173"/>
        </w:tabs>
        <w:rPr>
          <w:rFonts w:asciiTheme="minorHAnsi" w:eastAsiaTheme="minorEastAsia" w:hAnsiTheme="minorHAnsi" w:cstheme="minorBidi"/>
          <w:noProof/>
          <w:sz w:val="22"/>
          <w:szCs w:val="22"/>
          <w:lang w:val="en-029" w:eastAsia="en-029"/>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56581860" w:history="1">
        <w:r w:rsidR="00CE7B51" w:rsidRPr="00A85945">
          <w:rPr>
            <w:rStyle w:val="Hyperlink"/>
            <w:noProof/>
            <w:lang w:val="x-none" w:eastAsia="x-none"/>
          </w:rPr>
          <w:t>Table 1: Functions described in this specification</w:t>
        </w:r>
        <w:r w:rsidR="00CE7B51">
          <w:rPr>
            <w:noProof/>
            <w:webHidden/>
          </w:rPr>
          <w:tab/>
        </w:r>
        <w:r w:rsidR="00CE7B51">
          <w:rPr>
            <w:noProof/>
            <w:webHidden/>
          </w:rPr>
          <w:fldChar w:fldCharType="begin"/>
        </w:r>
        <w:r w:rsidR="00CE7B51">
          <w:rPr>
            <w:noProof/>
            <w:webHidden/>
          </w:rPr>
          <w:instrText xml:space="preserve"> PAGEREF _Toc56581860 \h </w:instrText>
        </w:r>
        <w:r w:rsidR="00CE7B51">
          <w:rPr>
            <w:noProof/>
            <w:webHidden/>
          </w:rPr>
        </w:r>
        <w:r w:rsidR="00CE7B51">
          <w:rPr>
            <w:noProof/>
            <w:webHidden/>
          </w:rPr>
          <w:fldChar w:fldCharType="separate"/>
        </w:r>
        <w:r w:rsidR="00CE7B51">
          <w:rPr>
            <w:noProof/>
            <w:webHidden/>
          </w:rPr>
          <w:t>6</w:t>
        </w:r>
        <w:r w:rsidR="00CE7B51">
          <w:rPr>
            <w:noProof/>
            <w:webHidden/>
          </w:rPr>
          <w:fldChar w:fldCharType="end"/>
        </w:r>
      </w:hyperlink>
    </w:p>
    <w:p w14:paraId="628588A1" w14:textId="117D8710"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1" w:history="1">
        <w:r w:rsidR="00CE7B51" w:rsidRPr="00A85945">
          <w:rPr>
            <w:rStyle w:val="Hyperlink"/>
            <w:noProof/>
          </w:rPr>
          <w:t>Table 2: Ford Documents</w:t>
        </w:r>
        <w:r w:rsidR="00CE7B51">
          <w:rPr>
            <w:noProof/>
            <w:webHidden/>
          </w:rPr>
          <w:tab/>
        </w:r>
        <w:r w:rsidR="00CE7B51">
          <w:rPr>
            <w:noProof/>
            <w:webHidden/>
          </w:rPr>
          <w:fldChar w:fldCharType="begin"/>
        </w:r>
        <w:r w:rsidR="00CE7B51">
          <w:rPr>
            <w:noProof/>
            <w:webHidden/>
          </w:rPr>
          <w:instrText xml:space="preserve"> PAGEREF _Toc56581861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37D76B3F" w14:textId="3BA1FEA5"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2" w:history="1">
        <w:r w:rsidR="00CE7B51" w:rsidRPr="00A85945">
          <w:rPr>
            <w:rStyle w:val="Hyperlink"/>
            <w:noProof/>
          </w:rPr>
          <w:t>Table 3: External Documents and Publications</w:t>
        </w:r>
        <w:r w:rsidR="00CE7B51">
          <w:rPr>
            <w:noProof/>
            <w:webHidden/>
          </w:rPr>
          <w:tab/>
        </w:r>
        <w:r w:rsidR="00CE7B51">
          <w:rPr>
            <w:noProof/>
            <w:webHidden/>
          </w:rPr>
          <w:fldChar w:fldCharType="begin"/>
        </w:r>
        <w:r w:rsidR="00CE7B51">
          <w:rPr>
            <w:noProof/>
            <w:webHidden/>
          </w:rPr>
          <w:instrText xml:space="preserve"> PAGEREF _Toc56581862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5E3A12CC" w14:textId="3CD3EFBF"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3" w:history="1">
        <w:r w:rsidR="00CE7B51" w:rsidRPr="00A85945">
          <w:rPr>
            <w:rStyle w:val="Hyperlink"/>
            <w:noProof/>
          </w:rPr>
          <w:t>Table 4: Definitions relevant for Function Group “RSCL”</w:t>
        </w:r>
        <w:r w:rsidR="00CE7B51">
          <w:rPr>
            <w:noProof/>
            <w:webHidden/>
          </w:rPr>
          <w:tab/>
        </w:r>
        <w:r w:rsidR="00CE7B51">
          <w:rPr>
            <w:noProof/>
            <w:webHidden/>
          </w:rPr>
          <w:fldChar w:fldCharType="begin"/>
        </w:r>
        <w:r w:rsidR="00CE7B51">
          <w:rPr>
            <w:noProof/>
            <w:webHidden/>
          </w:rPr>
          <w:instrText xml:space="preserve"> PAGEREF _Toc56581863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74EFFDD0" w14:textId="276EFFF7"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4" w:history="1">
        <w:r w:rsidR="00CE7B51" w:rsidRPr="00A85945">
          <w:rPr>
            <w:rStyle w:val="Hyperlink"/>
            <w:noProof/>
          </w:rPr>
          <w:t>Table 5: Abbreviations relevant for Function Group “RSCL”</w:t>
        </w:r>
        <w:r w:rsidR="00CE7B51">
          <w:rPr>
            <w:noProof/>
            <w:webHidden/>
          </w:rPr>
          <w:tab/>
        </w:r>
        <w:r w:rsidR="00CE7B51">
          <w:rPr>
            <w:noProof/>
            <w:webHidden/>
          </w:rPr>
          <w:fldChar w:fldCharType="begin"/>
        </w:r>
        <w:r w:rsidR="00CE7B51">
          <w:rPr>
            <w:noProof/>
            <w:webHidden/>
          </w:rPr>
          <w:instrText xml:space="preserve"> PAGEREF _Toc56581864 \h </w:instrText>
        </w:r>
        <w:r w:rsidR="00CE7B51">
          <w:rPr>
            <w:noProof/>
            <w:webHidden/>
          </w:rPr>
        </w:r>
        <w:r w:rsidR="00CE7B51">
          <w:rPr>
            <w:noProof/>
            <w:webHidden/>
          </w:rPr>
          <w:fldChar w:fldCharType="separate"/>
        </w:r>
        <w:r w:rsidR="00CE7B51">
          <w:rPr>
            <w:noProof/>
            <w:webHidden/>
          </w:rPr>
          <w:t>8</w:t>
        </w:r>
        <w:r w:rsidR="00CE7B51">
          <w:rPr>
            <w:noProof/>
            <w:webHidden/>
          </w:rPr>
          <w:fldChar w:fldCharType="end"/>
        </w:r>
      </w:hyperlink>
    </w:p>
    <w:p w14:paraId="35E90F5F" w14:textId="589F94BC"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5" w:history="1">
        <w:r w:rsidR="00CE7B51" w:rsidRPr="00A85945">
          <w:rPr>
            <w:rStyle w:val="Hyperlink"/>
            <w:noProof/>
          </w:rPr>
          <w:t>Table 6: List of Logical Functions</w:t>
        </w:r>
        <w:r w:rsidR="00CE7B51">
          <w:rPr>
            <w:noProof/>
            <w:webHidden/>
          </w:rPr>
          <w:tab/>
        </w:r>
        <w:r w:rsidR="00CE7B51">
          <w:rPr>
            <w:noProof/>
            <w:webHidden/>
          </w:rPr>
          <w:fldChar w:fldCharType="begin"/>
        </w:r>
        <w:r w:rsidR="00CE7B51">
          <w:rPr>
            <w:noProof/>
            <w:webHidden/>
          </w:rPr>
          <w:instrText xml:space="preserve"> PAGEREF _Toc56581865 \h </w:instrText>
        </w:r>
        <w:r w:rsidR="00CE7B51">
          <w:rPr>
            <w:noProof/>
            <w:webHidden/>
          </w:rPr>
        </w:r>
        <w:r w:rsidR="00CE7B51">
          <w:rPr>
            <w:noProof/>
            <w:webHidden/>
          </w:rPr>
          <w:fldChar w:fldCharType="separate"/>
        </w:r>
        <w:r w:rsidR="00CE7B51">
          <w:rPr>
            <w:noProof/>
            <w:webHidden/>
          </w:rPr>
          <w:t>13</w:t>
        </w:r>
        <w:r w:rsidR="00CE7B51">
          <w:rPr>
            <w:noProof/>
            <w:webHidden/>
          </w:rPr>
          <w:fldChar w:fldCharType="end"/>
        </w:r>
      </w:hyperlink>
    </w:p>
    <w:p w14:paraId="48FF7E43" w14:textId="068E108B"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6" w:history="1">
        <w:r w:rsidR="00CE7B51" w:rsidRPr="00A85945">
          <w:rPr>
            <w:rStyle w:val="Hyperlink"/>
            <w:noProof/>
          </w:rPr>
          <w:t>Table 7: Input Requirements/Documents</w:t>
        </w:r>
        <w:r w:rsidR="00CE7B51">
          <w:rPr>
            <w:noProof/>
            <w:webHidden/>
          </w:rPr>
          <w:tab/>
        </w:r>
        <w:r w:rsidR="00CE7B51">
          <w:rPr>
            <w:noProof/>
            <w:webHidden/>
          </w:rPr>
          <w:fldChar w:fldCharType="begin"/>
        </w:r>
        <w:r w:rsidR="00CE7B51">
          <w:rPr>
            <w:noProof/>
            <w:webHidden/>
          </w:rPr>
          <w:instrText xml:space="preserve"> PAGEREF _Toc56581866 \h </w:instrText>
        </w:r>
        <w:r w:rsidR="00CE7B51">
          <w:rPr>
            <w:noProof/>
            <w:webHidden/>
          </w:rPr>
        </w:r>
        <w:r w:rsidR="00CE7B51">
          <w:rPr>
            <w:noProof/>
            <w:webHidden/>
          </w:rPr>
          <w:fldChar w:fldCharType="separate"/>
        </w:r>
        <w:r w:rsidR="00CE7B51">
          <w:rPr>
            <w:noProof/>
            <w:webHidden/>
          </w:rPr>
          <w:t>15</w:t>
        </w:r>
        <w:r w:rsidR="00CE7B51">
          <w:rPr>
            <w:noProof/>
            <w:webHidden/>
          </w:rPr>
          <w:fldChar w:fldCharType="end"/>
        </w:r>
      </w:hyperlink>
    </w:p>
    <w:p w14:paraId="0C9BA683" w14:textId="1CA51EE2"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7" w:history="1">
        <w:r w:rsidR="00CE7B51" w:rsidRPr="00A85945">
          <w:rPr>
            <w:rStyle w:val="Hyperlink"/>
            <w:noProof/>
          </w:rPr>
          <w:t>Table 8 Decision Table RSCL Control</w:t>
        </w:r>
        <w:r w:rsidR="00CE7B51">
          <w:rPr>
            <w:noProof/>
            <w:webHidden/>
          </w:rPr>
          <w:tab/>
        </w:r>
        <w:r w:rsidR="00CE7B51">
          <w:rPr>
            <w:noProof/>
            <w:webHidden/>
          </w:rPr>
          <w:fldChar w:fldCharType="begin"/>
        </w:r>
        <w:r w:rsidR="00CE7B51">
          <w:rPr>
            <w:noProof/>
            <w:webHidden/>
          </w:rPr>
          <w:instrText xml:space="preserve"> PAGEREF _Toc56581867 \h </w:instrText>
        </w:r>
        <w:r w:rsidR="00CE7B51">
          <w:rPr>
            <w:noProof/>
            <w:webHidden/>
          </w:rPr>
        </w:r>
        <w:r w:rsidR="00CE7B51">
          <w:rPr>
            <w:noProof/>
            <w:webHidden/>
          </w:rPr>
          <w:fldChar w:fldCharType="separate"/>
        </w:r>
        <w:r w:rsidR="00CE7B51">
          <w:rPr>
            <w:noProof/>
            <w:webHidden/>
          </w:rPr>
          <w:t>23</w:t>
        </w:r>
        <w:r w:rsidR="00CE7B51">
          <w:rPr>
            <w:noProof/>
            <w:webHidden/>
          </w:rPr>
          <w:fldChar w:fldCharType="end"/>
        </w:r>
      </w:hyperlink>
    </w:p>
    <w:p w14:paraId="4A4F9EB8" w14:textId="736EA3E5"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8" w:history="1">
        <w:r w:rsidR="00CE7B51" w:rsidRPr="00A85945">
          <w:rPr>
            <w:rStyle w:val="Hyperlink"/>
            <w:noProof/>
          </w:rPr>
          <w:t>Table 9: FSRs satisfied by Logical Function</w:t>
        </w:r>
        <w:r w:rsidR="00CE7B51">
          <w:rPr>
            <w:noProof/>
            <w:webHidden/>
          </w:rPr>
          <w:tab/>
        </w:r>
        <w:r w:rsidR="00CE7B51">
          <w:rPr>
            <w:noProof/>
            <w:webHidden/>
          </w:rPr>
          <w:fldChar w:fldCharType="begin"/>
        </w:r>
        <w:r w:rsidR="00CE7B51">
          <w:rPr>
            <w:noProof/>
            <w:webHidden/>
          </w:rPr>
          <w:instrText xml:space="preserve"> PAGEREF _Toc56581868 \h </w:instrText>
        </w:r>
        <w:r w:rsidR="00CE7B51">
          <w:rPr>
            <w:noProof/>
            <w:webHidden/>
          </w:rPr>
        </w:r>
        <w:r w:rsidR="00CE7B51">
          <w:rPr>
            <w:noProof/>
            <w:webHidden/>
          </w:rPr>
          <w:fldChar w:fldCharType="separate"/>
        </w:r>
        <w:r w:rsidR="00CE7B51">
          <w:rPr>
            <w:noProof/>
            <w:webHidden/>
          </w:rPr>
          <w:t>26</w:t>
        </w:r>
        <w:r w:rsidR="00CE7B51">
          <w:rPr>
            <w:noProof/>
            <w:webHidden/>
          </w:rPr>
          <w:fldChar w:fldCharType="end"/>
        </w:r>
      </w:hyperlink>
    </w:p>
    <w:p w14:paraId="6B88DC59" w14:textId="1426AB7D"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69" w:history="1">
        <w:r w:rsidR="00CE7B51" w:rsidRPr="00A85945">
          <w:rPr>
            <w:rStyle w:val="Hyperlink"/>
            <w:noProof/>
          </w:rPr>
          <w:t>Table 10: Input Requirements/Documents</w:t>
        </w:r>
        <w:r w:rsidR="00CE7B51">
          <w:rPr>
            <w:noProof/>
            <w:webHidden/>
          </w:rPr>
          <w:tab/>
        </w:r>
        <w:r w:rsidR="00CE7B51">
          <w:rPr>
            <w:noProof/>
            <w:webHidden/>
          </w:rPr>
          <w:fldChar w:fldCharType="begin"/>
        </w:r>
        <w:r w:rsidR="00CE7B51">
          <w:rPr>
            <w:noProof/>
            <w:webHidden/>
          </w:rPr>
          <w:instrText xml:space="preserve"> PAGEREF _Toc56581869 \h </w:instrText>
        </w:r>
        <w:r w:rsidR="00CE7B51">
          <w:rPr>
            <w:noProof/>
            <w:webHidden/>
          </w:rPr>
        </w:r>
        <w:r w:rsidR="00CE7B51">
          <w:rPr>
            <w:noProof/>
            <w:webHidden/>
          </w:rPr>
          <w:fldChar w:fldCharType="separate"/>
        </w:r>
        <w:r w:rsidR="00CE7B51">
          <w:rPr>
            <w:noProof/>
            <w:webHidden/>
          </w:rPr>
          <w:t>27</w:t>
        </w:r>
        <w:r w:rsidR="00CE7B51">
          <w:rPr>
            <w:noProof/>
            <w:webHidden/>
          </w:rPr>
          <w:fldChar w:fldCharType="end"/>
        </w:r>
      </w:hyperlink>
    </w:p>
    <w:p w14:paraId="7C7A248F" w14:textId="02549F29"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0" w:history="1">
        <w:r w:rsidR="00CE7B51" w:rsidRPr="00A85945">
          <w:rPr>
            <w:rStyle w:val="Hyperlink"/>
            <w:noProof/>
          </w:rPr>
          <w:t>Table 11: Decision table RSCL HandleCL rq</w:t>
        </w:r>
        <w:r w:rsidR="00CE7B51">
          <w:rPr>
            <w:noProof/>
            <w:webHidden/>
          </w:rPr>
          <w:tab/>
        </w:r>
        <w:r w:rsidR="00CE7B51">
          <w:rPr>
            <w:noProof/>
            <w:webHidden/>
          </w:rPr>
          <w:fldChar w:fldCharType="begin"/>
        </w:r>
        <w:r w:rsidR="00CE7B51">
          <w:rPr>
            <w:noProof/>
            <w:webHidden/>
          </w:rPr>
          <w:instrText xml:space="preserve"> PAGEREF _Toc56581870 \h </w:instrText>
        </w:r>
        <w:r w:rsidR="00CE7B51">
          <w:rPr>
            <w:noProof/>
            <w:webHidden/>
          </w:rPr>
        </w:r>
        <w:r w:rsidR="00CE7B51">
          <w:rPr>
            <w:noProof/>
            <w:webHidden/>
          </w:rPr>
          <w:fldChar w:fldCharType="separate"/>
        </w:r>
        <w:r w:rsidR="00CE7B51">
          <w:rPr>
            <w:noProof/>
            <w:webHidden/>
          </w:rPr>
          <w:t>30</w:t>
        </w:r>
        <w:r w:rsidR="00CE7B51">
          <w:rPr>
            <w:noProof/>
            <w:webHidden/>
          </w:rPr>
          <w:fldChar w:fldCharType="end"/>
        </w:r>
      </w:hyperlink>
    </w:p>
    <w:p w14:paraId="74D9873E" w14:textId="6BC7F427"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1" w:history="1">
        <w:r w:rsidR="00CE7B51" w:rsidRPr="00A85945">
          <w:rPr>
            <w:rStyle w:val="Hyperlink"/>
            <w:noProof/>
          </w:rPr>
          <w:t>Table 12 Decision table RSCL PCL stat</w:t>
        </w:r>
        <w:r w:rsidR="00CE7B51">
          <w:rPr>
            <w:noProof/>
            <w:webHidden/>
          </w:rPr>
          <w:tab/>
        </w:r>
        <w:r w:rsidR="00CE7B51">
          <w:rPr>
            <w:noProof/>
            <w:webHidden/>
          </w:rPr>
          <w:fldChar w:fldCharType="begin"/>
        </w:r>
        <w:r w:rsidR="00CE7B51">
          <w:rPr>
            <w:noProof/>
            <w:webHidden/>
          </w:rPr>
          <w:instrText xml:space="preserve"> PAGEREF _Toc56581871 \h </w:instrText>
        </w:r>
        <w:r w:rsidR="00CE7B51">
          <w:rPr>
            <w:noProof/>
            <w:webHidden/>
          </w:rPr>
        </w:r>
        <w:r w:rsidR="00CE7B51">
          <w:rPr>
            <w:noProof/>
            <w:webHidden/>
          </w:rPr>
          <w:fldChar w:fldCharType="separate"/>
        </w:r>
        <w:r w:rsidR="00CE7B51">
          <w:rPr>
            <w:noProof/>
            <w:webHidden/>
          </w:rPr>
          <w:t>30</w:t>
        </w:r>
        <w:r w:rsidR="00CE7B51">
          <w:rPr>
            <w:noProof/>
            <w:webHidden/>
          </w:rPr>
          <w:fldChar w:fldCharType="end"/>
        </w:r>
      </w:hyperlink>
    </w:p>
    <w:p w14:paraId="58265B1F" w14:textId="346D19D8"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2" w:history="1">
        <w:r w:rsidR="00CE7B51" w:rsidRPr="00A85945">
          <w:rPr>
            <w:rStyle w:val="Hyperlink"/>
            <w:noProof/>
          </w:rPr>
          <w:t>Table 13: FSRs satisfied by Logical Function</w:t>
        </w:r>
        <w:r w:rsidR="00CE7B51">
          <w:rPr>
            <w:noProof/>
            <w:webHidden/>
          </w:rPr>
          <w:tab/>
        </w:r>
        <w:r w:rsidR="00CE7B51">
          <w:rPr>
            <w:noProof/>
            <w:webHidden/>
          </w:rPr>
          <w:fldChar w:fldCharType="begin"/>
        </w:r>
        <w:r w:rsidR="00CE7B51">
          <w:rPr>
            <w:noProof/>
            <w:webHidden/>
          </w:rPr>
          <w:instrText xml:space="preserve"> PAGEREF _Toc56581872 \h </w:instrText>
        </w:r>
        <w:r w:rsidR="00CE7B51">
          <w:rPr>
            <w:noProof/>
            <w:webHidden/>
          </w:rPr>
        </w:r>
        <w:r w:rsidR="00CE7B51">
          <w:rPr>
            <w:noProof/>
            <w:webHidden/>
          </w:rPr>
          <w:fldChar w:fldCharType="separate"/>
        </w:r>
        <w:r w:rsidR="00CE7B51">
          <w:rPr>
            <w:noProof/>
            <w:webHidden/>
          </w:rPr>
          <w:t>32</w:t>
        </w:r>
        <w:r w:rsidR="00CE7B51">
          <w:rPr>
            <w:noProof/>
            <w:webHidden/>
          </w:rPr>
          <w:fldChar w:fldCharType="end"/>
        </w:r>
      </w:hyperlink>
    </w:p>
    <w:p w14:paraId="52828901" w14:textId="400E74C6"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3" w:history="1">
        <w:r w:rsidR="00CE7B51" w:rsidRPr="00A85945">
          <w:rPr>
            <w:rStyle w:val="Hyperlink"/>
            <w:noProof/>
          </w:rPr>
          <w:t>Table 14: Input Requirements/Documents</w:t>
        </w:r>
        <w:r w:rsidR="00CE7B51">
          <w:rPr>
            <w:noProof/>
            <w:webHidden/>
          </w:rPr>
          <w:tab/>
        </w:r>
        <w:r w:rsidR="00CE7B51">
          <w:rPr>
            <w:noProof/>
            <w:webHidden/>
          </w:rPr>
          <w:fldChar w:fldCharType="begin"/>
        </w:r>
        <w:r w:rsidR="00CE7B51">
          <w:rPr>
            <w:noProof/>
            <w:webHidden/>
          </w:rPr>
          <w:instrText xml:space="preserve"> PAGEREF _Toc56581873 \h </w:instrText>
        </w:r>
        <w:r w:rsidR="00CE7B51">
          <w:rPr>
            <w:noProof/>
            <w:webHidden/>
          </w:rPr>
        </w:r>
        <w:r w:rsidR="00CE7B51">
          <w:rPr>
            <w:noProof/>
            <w:webHidden/>
          </w:rPr>
          <w:fldChar w:fldCharType="separate"/>
        </w:r>
        <w:r w:rsidR="00CE7B51">
          <w:rPr>
            <w:noProof/>
            <w:webHidden/>
          </w:rPr>
          <w:t>33</w:t>
        </w:r>
        <w:r w:rsidR="00CE7B51">
          <w:rPr>
            <w:noProof/>
            <w:webHidden/>
          </w:rPr>
          <w:fldChar w:fldCharType="end"/>
        </w:r>
      </w:hyperlink>
    </w:p>
    <w:p w14:paraId="74CED5E9" w14:textId="09A6D9C7"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4" w:history="1">
        <w:r w:rsidR="00CE7B51" w:rsidRPr="00A85945">
          <w:rPr>
            <w:rStyle w:val="Hyperlink"/>
            <w:noProof/>
          </w:rPr>
          <w:t>Table 15: FSRs satisfied by Logical Function</w:t>
        </w:r>
        <w:r w:rsidR="00CE7B51">
          <w:rPr>
            <w:noProof/>
            <w:webHidden/>
          </w:rPr>
          <w:tab/>
        </w:r>
        <w:r w:rsidR="00CE7B51">
          <w:rPr>
            <w:noProof/>
            <w:webHidden/>
          </w:rPr>
          <w:fldChar w:fldCharType="begin"/>
        </w:r>
        <w:r w:rsidR="00CE7B51">
          <w:rPr>
            <w:noProof/>
            <w:webHidden/>
          </w:rPr>
          <w:instrText xml:space="preserve"> PAGEREF _Toc56581874 \h </w:instrText>
        </w:r>
        <w:r w:rsidR="00CE7B51">
          <w:rPr>
            <w:noProof/>
            <w:webHidden/>
          </w:rPr>
        </w:r>
        <w:r w:rsidR="00CE7B51">
          <w:rPr>
            <w:noProof/>
            <w:webHidden/>
          </w:rPr>
          <w:fldChar w:fldCharType="separate"/>
        </w:r>
        <w:r w:rsidR="00CE7B51">
          <w:rPr>
            <w:noProof/>
            <w:webHidden/>
          </w:rPr>
          <w:t>37</w:t>
        </w:r>
        <w:r w:rsidR="00CE7B51">
          <w:rPr>
            <w:noProof/>
            <w:webHidden/>
          </w:rPr>
          <w:fldChar w:fldCharType="end"/>
        </w:r>
      </w:hyperlink>
    </w:p>
    <w:p w14:paraId="3DF130B9" w14:textId="211826EB"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5" w:history="1">
        <w:r w:rsidR="00CE7B51" w:rsidRPr="00A85945">
          <w:rPr>
            <w:rStyle w:val="Hyperlink"/>
            <w:noProof/>
          </w:rPr>
          <w:t>Table 16: Input Requirements/Documents</w:t>
        </w:r>
        <w:r w:rsidR="00CE7B51">
          <w:rPr>
            <w:noProof/>
            <w:webHidden/>
          </w:rPr>
          <w:tab/>
        </w:r>
        <w:r w:rsidR="00CE7B51">
          <w:rPr>
            <w:noProof/>
            <w:webHidden/>
          </w:rPr>
          <w:fldChar w:fldCharType="begin"/>
        </w:r>
        <w:r w:rsidR="00CE7B51">
          <w:rPr>
            <w:noProof/>
            <w:webHidden/>
          </w:rPr>
          <w:instrText xml:space="preserve"> PAGEREF _Toc56581875 \h </w:instrText>
        </w:r>
        <w:r w:rsidR="00CE7B51">
          <w:rPr>
            <w:noProof/>
            <w:webHidden/>
          </w:rPr>
        </w:r>
        <w:r w:rsidR="00CE7B51">
          <w:rPr>
            <w:noProof/>
            <w:webHidden/>
          </w:rPr>
          <w:fldChar w:fldCharType="separate"/>
        </w:r>
        <w:r w:rsidR="00CE7B51">
          <w:rPr>
            <w:noProof/>
            <w:webHidden/>
          </w:rPr>
          <w:t>39</w:t>
        </w:r>
        <w:r w:rsidR="00CE7B51">
          <w:rPr>
            <w:noProof/>
            <w:webHidden/>
          </w:rPr>
          <w:fldChar w:fldCharType="end"/>
        </w:r>
      </w:hyperlink>
    </w:p>
    <w:p w14:paraId="68E70465" w14:textId="098ADD7F"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6" w:history="1">
        <w:r w:rsidR="00CE7B51" w:rsidRPr="00A85945">
          <w:rPr>
            <w:rStyle w:val="Hyperlink"/>
            <w:noProof/>
          </w:rPr>
          <w:t>Table 17: FSRs satisfied by Logical Function</w:t>
        </w:r>
        <w:r w:rsidR="00CE7B51">
          <w:rPr>
            <w:noProof/>
            <w:webHidden/>
          </w:rPr>
          <w:tab/>
        </w:r>
        <w:r w:rsidR="00CE7B51">
          <w:rPr>
            <w:noProof/>
            <w:webHidden/>
          </w:rPr>
          <w:fldChar w:fldCharType="begin"/>
        </w:r>
        <w:r w:rsidR="00CE7B51">
          <w:rPr>
            <w:noProof/>
            <w:webHidden/>
          </w:rPr>
          <w:instrText xml:space="preserve"> PAGEREF _Toc56581876 \h </w:instrText>
        </w:r>
        <w:r w:rsidR="00CE7B51">
          <w:rPr>
            <w:noProof/>
            <w:webHidden/>
          </w:rPr>
        </w:r>
        <w:r w:rsidR="00CE7B51">
          <w:rPr>
            <w:noProof/>
            <w:webHidden/>
          </w:rPr>
          <w:fldChar w:fldCharType="separate"/>
        </w:r>
        <w:r w:rsidR="00CE7B51">
          <w:rPr>
            <w:noProof/>
            <w:webHidden/>
          </w:rPr>
          <w:t>44</w:t>
        </w:r>
        <w:r w:rsidR="00CE7B51">
          <w:rPr>
            <w:noProof/>
            <w:webHidden/>
          </w:rPr>
          <w:fldChar w:fldCharType="end"/>
        </w:r>
      </w:hyperlink>
    </w:p>
    <w:p w14:paraId="01A072B5" w14:textId="413AC837"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7" w:history="1">
        <w:r w:rsidR="00CE7B51" w:rsidRPr="00A85945">
          <w:rPr>
            <w:rStyle w:val="Hyperlink"/>
            <w:noProof/>
          </w:rPr>
          <w:t>Table 18: Input Requirements/Documents</w:t>
        </w:r>
        <w:r w:rsidR="00CE7B51">
          <w:rPr>
            <w:noProof/>
            <w:webHidden/>
          </w:rPr>
          <w:tab/>
        </w:r>
        <w:r w:rsidR="00CE7B51">
          <w:rPr>
            <w:noProof/>
            <w:webHidden/>
          </w:rPr>
          <w:fldChar w:fldCharType="begin"/>
        </w:r>
        <w:r w:rsidR="00CE7B51">
          <w:rPr>
            <w:noProof/>
            <w:webHidden/>
          </w:rPr>
          <w:instrText xml:space="preserve"> PAGEREF _Toc56581877 \h </w:instrText>
        </w:r>
        <w:r w:rsidR="00CE7B51">
          <w:rPr>
            <w:noProof/>
            <w:webHidden/>
          </w:rPr>
        </w:r>
        <w:r w:rsidR="00CE7B51">
          <w:rPr>
            <w:noProof/>
            <w:webHidden/>
          </w:rPr>
          <w:fldChar w:fldCharType="separate"/>
        </w:r>
        <w:r w:rsidR="00CE7B51">
          <w:rPr>
            <w:noProof/>
            <w:webHidden/>
          </w:rPr>
          <w:t>45</w:t>
        </w:r>
        <w:r w:rsidR="00CE7B51">
          <w:rPr>
            <w:noProof/>
            <w:webHidden/>
          </w:rPr>
          <w:fldChar w:fldCharType="end"/>
        </w:r>
      </w:hyperlink>
    </w:p>
    <w:p w14:paraId="035D3F55" w14:textId="059757AF"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8" w:history="1">
        <w:r w:rsidR="00CE7B51" w:rsidRPr="00A85945">
          <w:rPr>
            <w:rStyle w:val="Hyperlink"/>
            <w:noProof/>
          </w:rPr>
          <w:t>Table 19: FSRs satisfied by Logical Function</w:t>
        </w:r>
        <w:r w:rsidR="00CE7B51">
          <w:rPr>
            <w:noProof/>
            <w:webHidden/>
          </w:rPr>
          <w:tab/>
        </w:r>
        <w:r w:rsidR="00CE7B51">
          <w:rPr>
            <w:noProof/>
            <w:webHidden/>
          </w:rPr>
          <w:fldChar w:fldCharType="begin"/>
        </w:r>
        <w:r w:rsidR="00CE7B51">
          <w:rPr>
            <w:noProof/>
            <w:webHidden/>
          </w:rPr>
          <w:instrText xml:space="preserve"> PAGEREF _Toc56581878 \h </w:instrText>
        </w:r>
        <w:r w:rsidR="00CE7B51">
          <w:rPr>
            <w:noProof/>
            <w:webHidden/>
          </w:rPr>
        </w:r>
        <w:r w:rsidR="00CE7B51">
          <w:rPr>
            <w:noProof/>
            <w:webHidden/>
          </w:rPr>
          <w:fldChar w:fldCharType="separate"/>
        </w:r>
        <w:r w:rsidR="00CE7B51">
          <w:rPr>
            <w:noProof/>
            <w:webHidden/>
          </w:rPr>
          <w:t>51</w:t>
        </w:r>
        <w:r w:rsidR="00CE7B51">
          <w:rPr>
            <w:noProof/>
            <w:webHidden/>
          </w:rPr>
          <w:fldChar w:fldCharType="end"/>
        </w:r>
      </w:hyperlink>
    </w:p>
    <w:p w14:paraId="2B534E7D" w14:textId="2B790640"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79" w:history="1">
        <w:r w:rsidR="00CE7B51" w:rsidRPr="00A85945">
          <w:rPr>
            <w:rStyle w:val="Hyperlink"/>
            <w:noProof/>
          </w:rPr>
          <w:t>Table 20: Input Requirements/Documents</w:t>
        </w:r>
        <w:r w:rsidR="00CE7B51">
          <w:rPr>
            <w:noProof/>
            <w:webHidden/>
          </w:rPr>
          <w:tab/>
        </w:r>
        <w:r w:rsidR="00CE7B51">
          <w:rPr>
            <w:noProof/>
            <w:webHidden/>
          </w:rPr>
          <w:fldChar w:fldCharType="begin"/>
        </w:r>
        <w:r w:rsidR="00CE7B51">
          <w:rPr>
            <w:noProof/>
            <w:webHidden/>
          </w:rPr>
          <w:instrText xml:space="preserve"> PAGEREF _Toc56581879 \h </w:instrText>
        </w:r>
        <w:r w:rsidR="00CE7B51">
          <w:rPr>
            <w:noProof/>
            <w:webHidden/>
          </w:rPr>
        </w:r>
        <w:r w:rsidR="00CE7B51">
          <w:rPr>
            <w:noProof/>
            <w:webHidden/>
          </w:rPr>
          <w:fldChar w:fldCharType="separate"/>
        </w:r>
        <w:r w:rsidR="00CE7B51">
          <w:rPr>
            <w:noProof/>
            <w:webHidden/>
          </w:rPr>
          <w:t>52</w:t>
        </w:r>
        <w:r w:rsidR="00CE7B51">
          <w:rPr>
            <w:noProof/>
            <w:webHidden/>
          </w:rPr>
          <w:fldChar w:fldCharType="end"/>
        </w:r>
      </w:hyperlink>
    </w:p>
    <w:p w14:paraId="35F6CFA2" w14:textId="01D1B7EE"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80" w:history="1">
        <w:r w:rsidR="00CE7B51" w:rsidRPr="00A85945">
          <w:rPr>
            <w:rStyle w:val="Hyperlink"/>
            <w:noProof/>
          </w:rPr>
          <w:t>Table 21: FSRs satisfied by Logical Function</w:t>
        </w:r>
        <w:r w:rsidR="00CE7B51">
          <w:rPr>
            <w:noProof/>
            <w:webHidden/>
          </w:rPr>
          <w:tab/>
        </w:r>
        <w:r w:rsidR="00CE7B51">
          <w:rPr>
            <w:noProof/>
            <w:webHidden/>
          </w:rPr>
          <w:fldChar w:fldCharType="begin"/>
        </w:r>
        <w:r w:rsidR="00CE7B51">
          <w:rPr>
            <w:noProof/>
            <w:webHidden/>
          </w:rPr>
          <w:instrText xml:space="preserve"> PAGEREF _Toc56581880 \h </w:instrText>
        </w:r>
        <w:r w:rsidR="00CE7B51">
          <w:rPr>
            <w:noProof/>
            <w:webHidden/>
          </w:rPr>
        </w:r>
        <w:r w:rsidR="00CE7B51">
          <w:rPr>
            <w:noProof/>
            <w:webHidden/>
          </w:rPr>
          <w:fldChar w:fldCharType="separate"/>
        </w:r>
        <w:r w:rsidR="00CE7B51">
          <w:rPr>
            <w:noProof/>
            <w:webHidden/>
          </w:rPr>
          <w:t>56</w:t>
        </w:r>
        <w:r w:rsidR="00CE7B51">
          <w:rPr>
            <w:noProof/>
            <w:webHidden/>
          </w:rPr>
          <w:fldChar w:fldCharType="end"/>
        </w:r>
      </w:hyperlink>
    </w:p>
    <w:p w14:paraId="58885992" w14:textId="7F4AB108" w:rsidR="00CE7B51" w:rsidRDefault="003E5293">
      <w:pPr>
        <w:pStyle w:val="TableofFigures"/>
        <w:tabs>
          <w:tab w:val="right" w:leader="dot" w:pos="10173"/>
        </w:tabs>
        <w:rPr>
          <w:rFonts w:asciiTheme="minorHAnsi" w:eastAsiaTheme="minorEastAsia" w:hAnsiTheme="minorHAnsi" w:cstheme="minorBidi"/>
          <w:noProof/>
          <w:sz w:val="22"/>
          <w:szCs w:val="22"/>
          <w:lang w:val="en-029" w:eastAsia="en-029"/>
        </w:rPr>
      </w:pPr>
      <w:hyperlink w:anchor="_Toc56581881" w:history="1">
        <w:r w:rsidR="00CE7B51" w:rsidRPr="00A85945">
          <w:rPr>
            <w:rStyle w:val="Hyperlink"/>
            <w:noProof/>
          </w:rPr>
          <w:t>Table 22: Open Concerns</w:t>
        </w:r>
        <w:r w:rsidR="00CE7B51">
          <w:rPr>
            <w:noProof/>
            <w:webHidden/>
          </w:rPr>
          <w:tab/>
        </w:r>
        <w:r w:rsidR="00CE7B51">
          <w:rPr>
            <w:noProof/>
            <w:webHidden/>
          </w:rPr>
          <w:fldChar w:fldCharType="begin"/>
        </w:r>
        <w:r w:rsidR="00CE7B51">
          <w:rPr>
            <w:noProof/>
            <w:webHidden/>
          </w:rPr>
          <w:instrText xml:space="preserve"> PAGEREF _Toc56581881 \h </w:instrText>
        </w:r>
        <w:r w:rsidR="00CE7B51">
          <w:rPr>
            <w:noProof/>
            <w:webHidden/>
          </w:rPr>
        </w:r>
        <w:r w:rsidR="00CE7B51">
          <w:rPr>
            <w:noProof/>
            <w:webHidden/>
          </w:rPr>
          <w:fldChar w:fldCharType="separate"/>
        </w:r>
        <w:r w:rsidR="00CE7B51">
          <w:rPr>
            <w:noProof/>
            <w:webHidden/>
          </w:rPr>
          <w:t>57</w:t>
        </w:r>
        <w:r w:rsidR="00CE7B51">
          <w:rPr>
            <w:noProof/>
            <w:webHidden/>
          </w:rPr>
          <w:fldChar w:fldCharType="end"/>
        </w:r>
      </w:hyperlink>
    </w:p>
    <w:p w14:paraId="0AAF81E6" w14:textId="5AE452C5" w:rsidR="007A0C37" w:rsidRDefault="007A0C37" w:rsidP="007A0C37">
      <w:r w:rsidRPr="00D63E7D">
        <w:rPr>
          <w:rStyle w:val="Hyperlink"/>
          <w:rFonts w:cs="Arial"/>
          <w:noProof/>
        </w:rPr>
        <w:fldChar w:fldCharType="end"/>
      </w:r>
    </w:p>
    <w:p w14:paraId="0A16FCCB" w14:textId="77777777" w:rsidR="00294532" w:rsidRDefault="000B772A" w:rsidP="005222D9">
      <w:pPr>
        <w:pStyle w:val="Heading1"/>
      </w:pPr>
      <w:bookmarkStart w:id="4" w:name="_What_is_the"/>
      <w:bookmarkStart w:id="5" w:name="_Purpose"/>
      <w:bookmarkStart w:id="6" w:name="_Toc56581767"/>
      <w:bookmarkStart w:id="7" w:name="_Toc215652138"/>
      <w:bookmarkEnd w:id="4"/>
      <w:bookmarkEnd w:id="5"/>
      <w:r>
        <w:lastRenderedPageBreak/>
        <w:t>Introduction</w:t>
      </w:r>
      <w:bookmarkEnd w:id="6"/>
    </w:p>
    <w:p w14:paraId="2EECBFFA" w14:textId="77777777" w:rsidR="00A82627" w:rsidRPr="00185AC3" w:rsidRDefault="00212B41" w:rsidP="00A82627">
      <w:pPr>
        <w:pStyle w:val="Heading2"/>
      </w:pPr>
      <w:bookmarkStart w:id="8" w:name="_Toc215652128"/>
      <w:bookmarkStart w:id="9" w:name="_Toc420397661"/>
      <w:bookmarkStart w:id="10" w:name="_Toc56581768"/>
      <w:r>
        <w:t xml:space="preserve">Document </w:t>
      </w:r>
      <w:r w:rsidR="00A82627">
        <w:t>Purpose</w:t>
      </w:r>
      <w:bookmarkEnd w:id="8"/>
      <w:bookmarkEnd w:id="9"/>
      <w:bookmarkEnd w:id="10"/>
    </w:p>
    <w:p w14:paraId="4B8DB78E"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16C7A558" w14:textId="77777777" w:rsidR="00233487" w:rsidRDefault="00233487" w:rsidP="00A82627">
      <w:pPr>
        <w:pStyle w:val="BodyText"/>
        <w:ind w:right="142"/>
        <w:jc w:val="both"/>
        <w:rPr>
          <w:rFonts w:cs="Arial"/>
          <w:lang w:val="en-US"/>
        </w:rPr>
      </w:pPr>
    </w:p>
    <w:p w14:paraId="041EE3E2" w14:textId="6F76746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0F5F82">
          <w:rPr>
            <w:rStyle w:val="Hyperlink"/>
            <w:rFonts w:cs="Arial"/>
            <w:lang w:val="en-US"/>
          </w:rPr>
          <w:t>Ford RE Wiki</w:t>
        </w:r>
      </w:hyperlink>
      <w:r w:rsidRPr="00233487">
        <w:t>.</w:t>
      </w:r>
    </w:p>
    <w:p w14:paraId="30191072" w14:textId="77777777" w:rsidR="00A82627" w:rsidRPr="004E4B94" w:rsidRDefault="00212B41" w:rsidP="00A82627">
      <w:pPr>
        <w:pStyle w:val="Heading2"/>
      </w:pPr>
      <w:bookmarkStart w:id="11" w:name="_Scope"/>
      <w:bookmarkStart w:id="12" w:name="_Toc56581769"/>
      <w:bookmarkEnd w:id="11"/>
      <w:r>
        <w:t xml:space="preserve">Document </w:t>
      </w:r>
      <w:r w:rsidR="00A82627" w:rsidRPr="004E4B94">
        <w:t>Scope</w:t>
      </w:r>
      <w:bookmarkEnd w:id="12"/>
    </w:p>
    <w:p w14:paraId="4C98B9DC" w14:textId="2E5D1818"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5"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1A1EFB99"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3070"/>
        <w:gridCol w:w="2693"/>
        <w:gridCol w:w="3118"/>
      </w:tblGrid>
      <w:tr w:rsidR="00A82627" w:rsidRPr="00490955" w14:paraId="4D145A58" w14:textId="77777777" w:rsidTr="00105852">
        <w:trPr>
          <w:trHeight w:val="245"/>
        </w:trPr>
        <w:tc>
          <w:tcPr>
            <w:tcW w:w="1320" w:type="dxa"/>
            <w:shd w:val="clear" w:color="auto" w:fill="D9D9D9" w:themeFill="background1" w:themeFillShade="D9"/>
          </w:tcPr>
          <w:p w14:paraId="31A6EBC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3070" w:type="dxa"/>
            <w:shd w:val="clear" w:color="auto" w:fill="D9D9D9" w:themeFill="background1" w:themeFillShade="D9"/>
          </w:tcPr>
          <w:p w14:paraId="6BB03145"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693" w:type="dxa"/>
            <w:shd w:val="clear" w:color="auto" w:fill="D9D9D9" w:themeFill="background1" w:themeFillShade="D9"/>
          </w:tcPr>
          <w:p w14:paraId="615F0732" w14:textId="77777777" w:rsidR="00A82627" w:rsidRPr="00490955" w:rsidRDefault="00A82627" w:rsidP="00915D00">
            <w:pPr>
              <w:rPr>
                <w:rFonts w:ascii="Helvetica" w:hAnsi="Helvetica" w:cs="Helvetica"/>
                <w:b/>
              </w:rPr>
            </w:pPr>
            <w:r>
              <w:rPr>
                <w:rFonts w:ascii="Helvetica" w:hAnsi="Helvetica" w:cs="Helvetica"/>
                <w:b/>
              </w:rPr>
              <w:t>Owner</w:t>
            </w:r>
          </w:p>
        </w:tc>
        <w:tc>
          <w:tcPr>
            <w:tcW w:w="3118" w:type="dxa"/>
            <w:shd w:val="clear" w:color="auto" w:fill="D9D9D9" w:themeFill="background1" w:themeFillShade="D9"/>
          </w:tcPr>
          <w:p w14:paraId="15A3EEF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19C22786" w14:textId="77777777" w:rsidTr="00105852">
        <w:tc>
          <w:tcPr>
            <w:tcW w:w="1320" w:type="dxa"/>
          </w:tcPr>
          <w:p w14:paraId="20DAB42B" w14:textId="42E18636" w:rsidR="000D05F8" w:rsidRPr="00CF3906" w:rsidRDefault="007F00C2" w:rsidP="00341B30">
            <w:pPr>
              <w:rPr>
                <w:rFonts w:ascii="Helvetica" w:hAnsi="Helvetica" w:cs="Helvetica"/>
              </w:rPr>
            </w:pPr>
            <w:r>
              <w:rPr>
                <w:rFonts w:ascii="Helvetica" w:hAnsi="Helvetica" w:cs="Helvetica"/>
              </w:rPr>
              <w:t>1</w:t>
            </w:r>
          </w:p>
        </w:tc>
        <w:tc>
          <w:tcPr>
            <w:tcW w:w="3070" w:type="dxa"/>
          </w:tcPr>
          <w:p w14:paraId="013E9311" w14:textId="59E20320" w:rsidR="000D05F8" w:rsidRPr="00CF3906" w:rsidRDefault="004A4342" w:rsidP="00915D00">
            <w:pPr>
              <w:rPr>
                <w:rFonts w:ascii="Helvetica" w:hAnsi="Helvetica" w:cs="Helvetica"/>
              </w:rPr>
            </w:pPr>
            <w:r>
              <w:rPr>
                <w:rFonts w:ascii="Helvetica" w:hAnsi="Helvetica" w:cs="Helvetica"/>
              </w:rPr>
              <w:t xml:space="preserve">RSCL </w:t>
            </w:r>
            <w:r w:rsidR="00E7293E">
              <w:rPr>
                <w:rFonts w:ascii="Helvetica" w:hAnsi="Helvetica" w:cs="Helvetica"/>
              </w:rPr>
              <w:t xml:space="preserve">HMI </w:t>
            </w:r>
            <w:r>
              <w:rPr>
                <w:rFonts w:ascii="Helvetica" w:hAnsi="Helvetica" w:cs="Helvetica"/>
              </w:rPr>
              <w:t>control</w:t>
            </w:r>
          </w:p>
        </w:tc>
        <w:tc>
          <w:tcPr>
            <w:tcW w:w="2693" w:type="dxa"/>
          </w:tcPr>
          <w:p w14:paraId="589CA48D" w14:textId="3D947680" w:rsidR="000D05F8" w:rsidRPr="00CF3906" w:rsidRDefault="00B623C8" w:rsidP="00CE3E1D">
            <w:pPr>
              <w:jc w:val="center"/>
              <w:rPr>
                <w:rFonts w:ascii="Helvetica" w:hAnsi="Helvetica" w:cs="Helvetica"/>
              </w:rPr>
            </w:pPr>
            <w:r>
              <w:rPr>
                <w:rFonts w:ascii="Helvetica" w:hAnsi="Helvetica" w:cs="Helvetica"/>
              </w:rPr>
              <w:t>Hanan Ahmed</w:t>
            </w:r>
          </w:p>
        </w:tc>
        <w:tc>
          <w:tcPr>
            <w:tcW w:w="3118" w:type="dxa"/>
          </w:tcPr>
          <w:p w14:paraId="0C61A9F7" w14:textId="5927105A" w:rsidR="000D05F8" w:rsidRPr="00CF3906" w:rsidRDefault="004A4342" w:rsidP="00915D00">
            <w:pPr>
              <w:rPr>
                <w:rFonts w:ascii="Helvetica" w:hAnsi="Helvetica" w:cs="Helvetica"/>
              </w:rPr>
            </w:pPr>
            <w:r>
              <w:rPr>
                <w:rFonts w:ascii="Helvetica" w:hAnsi="Helvetica" w:cs="Helvetica"/>
              </w:rPr>
              <w:t>VSEM link</w:t>
            </w:r>
          </w:p>
        </w:tc>
      </w:tr>
      <w:tr w:rsidR="000D05F8" w:rsidRPr="00E80917" w14:paraId="182154D1" w14:textId="77777777" w:rsidTr="00105852">
        <w:tc>
          <w:tcPr>
            <w:tcW w:w="1320" w:type="dxa"/>
          </w:tcPr>
          <w:p w14:paraId="4872FB66" w14:textId="60E6AAEB" w:rsidR="000D05F8" w:rsidRPr="00CF3906" w:rsidRDefault="007F00C2" w:rsidP="00915D00">
            <w:pPr>
              <w:rPr>
                <w:rFonts w:ascii="Helvetica" w:hAnsi="Helvetica" w:cs="Helvetica"/>
              </w:rPr>
            </w:pPr>
            <w:r>
              <w:rPr>
                <w:rFonts w:ascii="Helvetica" w:hAnsi="Helvetica" w:cs="Helvetica"/>
              </w:rPr>
              <w:t>2</w:t>
            </w:r>
          </w:p>
        </w:tc>
        <w:tc>
          <w:tcPr>
            <w:tcW w:w="3070" w:type="dxa"/>
          </w:tcPr>
          <w:p w14:paraId="7E2348F9" w14:textId="36B26E03" w:rsidR="000D05F8" w:rsidRPr="00CF3906" w:rsidRDefault="004A4342" w:rsidP="00915D00">
            <w:pPr>
              <w:rPr>
                <w:rFonts w:ascii="Helvetica" w:hAnsi="Helvetica" w:cs="Helvetica"/>
              </w:rPr>
            </w:pPr>
            <w:r>
              <w:rPr>
                <w:rFonts w:ascii="Helvetica" w:hAnsi="Helvetica" w:cs="Helvetica"/>
              </w:rPr>
              <w:t>RSCL control</w:t>
            </w:r>
          </w:p>
        </w:tc>
        <w:tc>
          <w:tcPr>
            <w:tcW w:w="2693" w:type="dxa"/>
          </w:tcPr>
          <w:p w14:paraId="2AB37F41" w14:textId="1BE08141" w:rsidR="000D05F8" w:rsidRPr="00CF3906" w:rsidRDefault="00B623C8" w:rsidP="00CE3E1D">
            <w:pPr>
              <w:jc w:val="center"/>
              <w:rPr>
                <w:rFonts w:ascii="Helvetica" w:hAnsi="Helvetica" w:cs="Helvetica"/>
              </w:rPr>
            </w:pPr>
            <w:r>
              <w:rPr>
                <w:rFonts w:ascii="Helvetica" w:hAnsi="Helvetica" w:cs="Helvetica"/>
              </w:rPr>
              <w:t>Hanan Ahmed</w:t>
            </w:r>
          </w:p>
        </w:tc>
        <w:tc>
          <w:tcPr>
            <w:tcW w:w="3118" w:type="dxa"/>
          </w:tcPr>
          <w:p w14:paraId="4325B1C3" w14:textId="77777777" w:rsidR="000D05F8" w:rsidRPr="00CF3906" w:rsidRDefault="000D05F8" w:rsidP="00915D00"/>
        </w:tc>
      </w:tr>
      <w:tr w:rsidR="000D05F8" w:rsidRPr="00E80917" w14:paraId="6ADD6BA8" w14:textId="77777777" w:rsidTr="00105852">
        <w:tc>
          <w:tcPr>
            <w:tcW w:w="1320" w:type="dxa"/>
          </w:tcPr>
          <w:p w14:paraId="51BF9AA2" w14:textId="41BC3477" w:rsidR="000D05F8" w:rsidRPr="00CF3906" w:rsidRDefault="007F00C2" w:rsidP="00915D00">
            <w:pPr>
              <w:rPr>
                <w:rFonts w:ascii="Helvetica" w:hAnsi="Helvetica" w:cs="Helvetica"/>
              </w:rPr>
            </w:pPr>
            <w:r>
              <w:rPr>
                <w:rFonts w:ascii="Helvetica" w:hAnsi="Helvetica" w:cs="Helvetica"/>
              </w:rPr>
              <w:t>3</w:t>
            </w:r>
          </w:p>
        </w:tc>
        <w:tc>
          <w:tcPr>
            <w:tcW w:w="3070" w:type="dxa"/>
          </w:tcPr>
          <w:p w14:paraId="3E9C2858" w14:textId="6E7DA978" w:rsidR="00667856" w:rsidRPr="00CF3906" w:rsidRDefault="00701F13" w:rsidP="00915D00">
            <w:pPr>
              <w:rPr>
                <w:rFonts w:ascii="Helvetica" w:hAnsi="Helvetica" w:cs="Helvetica"/>
              </w:rPr>
            </w:pPr>
            <w:r>
              <w:rPr>
                <w:rFonts w:ascii="Helvetica" w:hAnsi="Helvetica" w:cs="Helvetica"/>
              </w:rPr>
              <w:t>PCL</w:t>
            </w:r>
            <w:r w:rsidR="00667856">
              <w:rPr>
                <w:rFonts w:ascii="Helvetica" w:hAnsi="Helvetica" w:cs="Helvetica"/>
              </w:rPr>
              <w:t xml:space="preserve"> control</w:t>
            </w:r>
          </w:p>
        </w:tc>
        <w:tc>
          <w:tcPr>
            <w:tcW w:w="2693" w:type="dxa"/>
          </w:tcPr>
          <w:p w14:paraId="07C49C9A" w14:textId="39CCB86E" w:rsidR="000D05F8" w:rsidRPr="00CF3906" w:rsidRDefault="00EA1611" w:rsidP="00CE3E1D">
            <w:pPr>
              <w:jc w:val="center"/>
              <w:rPr>
                <w:rFonts w:ascii="Helvetica" w:hAnsi="Helvetica" w:cs="Helvetica"/>
              </w:rPr>
            </w:pPr>
            <w:r>
              <w:rPr>
                <w:rFonts w:ascii="Helvetica" w:hAnsi="Helvetica" w:cs="Helvetica"/>
              </w:rPr>
              <w:t>Denney Vellaramkalayil</w:t>
            </w:r>
          </w:p>
        </w:tc>
        <w:tc>
          <w:tcPr>
            <w:tcW w:w="3118" w:type="dxa"/>
          </w:tcPr>
          <w:p w14:paraId="1CB87140" w14:textId="77777777" w:rsidR="000D05F8" w:rsidRPr="00CF3906" w:rsidRDefault="000D05F8" w:rsidP="00915D00"/>
        </w:tc>
      </w:tr>
      <w:tr w:rsidR="00881E03" w:rsidRPr="00E80917" w14:paraId="0344A272" w14:textId="77777777" w:rsidTr="00105852">
        <w:tc>
          <w:tcPr>
            <w:tcW w:w="1320" w:type="dxa"/>
          </w:tcPr>
          <w:p w14:paraId="1B396E0E" w14:textId="7B18A55C" w:rsidR="00881E03" w:rsidRDefault="00881E03" w:rsidP="00915D00">
            <w:pPr>
              <w:rPr>
                <w:rFonts w:ascii="Helvetica" w:hAnsi="Helvetica" w:cs="Helvetica"/>
              </w:rPr>
            </w:pPr>
            <w:r>
              <w:rPr>
                <w:rFonts w:ascii="Helvetica" w:hAnsi="Helvetica" w:cs="Helvetica"/>
              </w:rPr>
              <w:t>4</w:t>
            </w:r>
          </w:p>
        </w:tc>
        <w:tc>
          <w:tcPr>
            <w:tcW w:w="3070" w:type="dxa"/>
          </w:tcPr>
          <w:p w14:paraId="053FCC28" w14:textId="6D215459" w:rsidR="00881E03" w:rsidRDefault="00881E03" w:rsidP="00915D00">
            <w:pPr>
              <w:rPr>
                <w:rFonts w:ascii="Helvetica" w:hAnsi="Helvetica" w:cs="Helvetica"/>
              </w:rPr>
            </w:pPr>
            <w:r>
              <w:rPr>
                <w:rFonts w:ascii="Helvetica" w:hAnsi="Helvetica" w:cs="Helvetica"/>
              </w:rPr>
              <w:t xml:space="preserve">Rear </w:t>
            </w:r>
            <w:r w:rsidR="00952EA6">
              <w:rPr>
                <w:rFonts w:ascii="Helvetica" w:hAnsi="Helvetica" w:cs="Helvetica"/>
              </w:rPr>
              <w:t>I</w:t>
            </w:r>
            <w:r>
              <w:rPr>
                <w:rFonts w:ascii="Helvetica" w:hAnsi="Helvetica" w:cs="Helvetica"/>
              </w:rPr>
              <w:t xml:space="preserve">nner </w:t>
            </w:r>
            <w:r w:rsidR="00952EA6">
              <w:rPr>
                <w:rFonts w:ascii="Helvetica" w:hAnsi="Helvetica" w:cs="Helvetica"/>
              </w:rPr>
              <w:t>H</w:t>
            </w:r>
            <w:r>
              <w:rPr>
                <w:rFonts w:ascii="Helvetica" w:hAnsi="Helvetica" w:cs="Helvetica"/>
              </w:rPr>
              <w:t xml:space="preserve">andle </w:t>
            </w:r>
            <w:r w:rsidR="00952EA6">
              <w:rPr>
                <w:rFonts w:ascii="Helvetica" w:hAnsi="Helvetica" w:cs="Helvetica"/>
              </w:rPr>
              <w:t>C</w:t>
            </w:r>
            <w:r>
              <w:rPr>
                <w:rFonts w:ascii="Helvetica" w:hAnsi="Helvetica" w:cs="Helvetica"/>
              </w:rPr>
              <w:t>ontrol</w:t>
            </w:r>
          </w:p>
        </w:tc>
        <w:tc>
          <w:tcPr>
            <w:tcW w:w="2693" w:type="dxa"/>
          </w:tcPr>
          <w:p w14:paraId="7B87CF6D" w14:textId="601486A0" w:rsidR="00881E03" w:rsidRDefault="00C86D82" w:rsidP="00CE3E1D">
            <w:pPr>
              <w:jc w:val="center"/>
              <w:rPr>
                <w:rFonts w:ascii="Helvetica" w:hAnsi="Helvetica" w:cs="Helvetica"/>
              </w:rPr>
            </w:pPr>
            <w:r>
              <w:rPr>
                <w:rFonts w:ascii="Helvetica" w:hAnsi="Helvetica" w:cs="Helvetica"/>
              </w:rPr>
              <w:t>Denney Vellaramkalayil</w:t>
            </w:r>
          </w:p>
        </w:tc>
        <w:tc>
          <w:tcPr>
            <w:tcW w:w="3118" w:type="dxa"/>
          </w:tcPr>
          <w:p w14:paraId="242D91F1" w14:textId="77777777" w:rsidR="00881E03" w:rsidRPr="00CF3906" w:rsidRDefault="00881E03" w:rsidP="00915D00"/>
        </w:tc>
      </w:tr>
      <w:tr w:rsidR="00CE3E1D" w:rsidRPr="00E80917" w14:paraId="2E2A79B3" w14:textId="77777777" w:rsidTr="00105852">
        <w:tc>
          <w:tcPr>
            <w:tcW w:w="1320" w:type="dxa"/>
          </w:tcPr>
          <w:p w14:paraId="18F872D0" w14:textId="4B63BFAC" w:rsidR="007F00C2" w:rsidRPr="00CF3906" w:rsidRDefault="001E0703" w:rsidP="00CE3E1D">
            <w:pPr>
              <w:rPr>
                <w:rFonts w:ascii="Helvetica" w:hAnsi="Helvetica" w:cs="Helvetica"/>
              </w:rPr>
            </w:pPr>
            <w:r>
              <w:rPr>
                <w:rFonts w:ascii="Helvetica" w:hAnsi="Helvetica" w:cs="Helvetica"/>
              </w:rPr>
              <w:t>5</w:t>
            </w:r>
          </w:p>
        </w:tc>
        <w:tc>
          <w:tcPr>
            <w:tcW w:w="3070" w:type="dxa"/>
          </w:tcPr>
          <w:p w14:paraId="0E5966F0" w14:textId="7817C2FD" w:rsidR="00CE3E1D" w:rsidRDefault="00CE3E1D" w:rsidP="00CE3E1D">
            <w:r>
              <w:t>URC</w:t>
            </w:r>
            <w:r w:rsidR="00CB30D6">
              <w:t>L</w:t>
            </w:r>
            <w:r>
              <w:t xml:space="preserve"> control</w:t>
            </w:r>
          </w:p>
        </w:tc>
        <w:tc>
          <w:tcPr>
            <w:tcW w:w="2693" w:type="dxa"/>
          </w:tcPr>
          <w:p w14:paraId="16CEC2B5" w14:textId="4D758060" w:rsidR="00CE3E1D" w:rsidRPr="00CF3906" w:rsidRDefault="00845C01" w:rsidP="00CE3E1D">
            <w:pPr>
              <w:jc w:val="center"/>
              <w:rPr>
                <w:rFonts w:ascii="Helvetica" w:hAnsi="Helvetica" w:cs="Helvetica"/>
              </w:rPr>
            </w:pPr>
            <w:r>
              <w:rPr>
                <w:rFonts w:ascii="Helvetica" w:hAnsi="Helvetica" w:cs="Helvetica"/>
              </w:rPr>
              <w:t>FO: Gregory Reed</w:t>
            </w:r>
          </w:p>
        </w:tc>
        <w:tc>
          <w:tcPr>
            <w:tcW w:w="3118" w:type="dxa"/>
          </w:tcPr>
          <w:p w14:paraId="1510521A" w14:textId="39CDB6C8" w:rsidR="00CE3E1D" w:rsidRPr="00CF3906" w:rsidRDefault="00CE3E1D" w:rsidP="00CE3E1D"/>
        </w:tc>
      </w:tr>
      <w:tr w:rsidR="00E7293E" w:rsidRPr="00E80917" w14:paraId="5D164D0C" w14:textId="77777777" w:rsidTr="00105852">
        <w:tc>
          <w:tcPr>
            <w:tcW w:w="1320" w:type="dxa"/>
          </w:tcPr>
          <w:p w14:paraId="2E8BA218" w14:textId="77777777" w:rsidR="00E7293E" w:rsidRPr="00CF3906" w:rsidRDefault="00E7293E" w:rsidP="00915D00">
            <w:pPr>
              <w:rPr>
                <w:rFonts w:ascii="Helvetica" w:hAnsi="Helvetica" w:cs="Helvetica"/>
              </w:rPr>
            </w:pPr>
          </w:p>
        </w:tc>
        <w:tc>
          <w:tcPr>
            <w:tcW w:w="3070" w:type="dxa"/>
          </w:tcPr>
          <w:p w14:paraId="3DD632EF" w14:textId="77777777" w:rsidR="00E7293E" w:rsidRDefault="00E7293E" w:rsidP="00915D00"/>
        </w:tc>
        <w:tc>
          <w:tcPr>
            <w:tcW w:w="2693" w:type="dxa"/>
          </w:tcPr>
          <w:p w14:paraId="5D6CC7D9" w14:textId="77777777" w:rsidR="00E7293E" w:rsidRPr="00CF3906" w:rsidRDefault="00E7293E" w:rsidP="00915D00">
            <w:pPr>
              <w:rPr>
                <w:rFonts w:ascii="Helvetica" w:hAnsi="Helvetica" w:cs="Helvetica"/>
              </w:rPr>
            </w:pPr>
          </w:p>
        </w:tc>
        <w:tc>
          <w:tcPr>
            <w:tcW w:w="3118" w:type="dxa"/>
          </w:tcPr>
          <w:p w14:paraId="313BC58C" w14:textId="77777777" w:rsidR="00E7293E" w:rsidRPr="00CF3906" w:rsidRDefault="00E7293E" w:rsidP="00915D00"/>
        </w:tc>
      </w:tr>
      <w:tr w:rsidR="00E7293E" w:rsidRPr="00E80917" w14:paraId="05059381" w14:textId="77777777" w:rsidTr="00105852">
        <w:tc>
          <w:tcPr>
            <w:tcW w:w="1320" w:type="dxa"/>
          </w:tcPr>
          <w:p w14:paraId="3B96A03F" w14:textId="77777777" w:rsidR="00E7293E" w:rsidRPr="00CF3906" w:rsidRDefault="00E7293E" w:rsidP="00915D00">
            <w:pPr>
              <w:rPr>
                <w:rFonts w:ascii="Helvetica" w:hAnsi="Helvetica" w:cs="Helvetica"/>
              </w:rPr>
            </w:pPr>
          </w:p>
        </w:tc>
        <w:tc>
          <w:tcPr>
            <w:tcW w:w="3070" w:type="dxa"/>
          </w:tcPr>
          <w:p w14:paraId="1C8E7764" w14:textId="77777777" w:rsidR="00E7293E" w:rsidRDefault="00E7293E" w:rsidP="00915D00"/>
        </w:tc>
        <w:tc>
          <w:tcPr>
            <w:tcW w:w="2693" w:type="dxa"/>
          </w:tcPr>
          <w:p w14:paraId="2086FD63" w14:textId="77777777" w:rsidR="00E7293E" w:rsidRPr="00CF3906" w:rsidRDefault="00E7293E" w:rsidP="00915D00">
            <w:pPr>
              <w:rPr>
                <w:rFonts w:ascii="Helvetica" w:hAnsi="Helvetica" w:cs="Helvetica"/>
              </w:rPr>
            </w:pPr>
          </w:p>
        </w:tc>
        <w:tc>
          <w:tcPr>
            <w:tcW w:w="3118" w:type="dxa"/>
          </w:tcPr>
          <w:p w14:paraId="75B3926F" w14:textId="77777777" w:rsidR="00E7293E" w:rsidRPr="00CF3906" w:rsidRDefault="00E7293E" w:rsidP="00915D00"/>
        </w:tc>
      </w:tr>
    </w:tbl>
    <w:p w14:paraId="41F873FC" w14:textId="2EC98118" w:rsidR="00A82627" w:rsidRPr="00DB75EE" w:rsidRDefault="00A82627" w:rsidP="00AD02BF">
      <w:pPr>
        <w:pStyle w:val="Caption"/>
        <w:rPr>
          <w:rStyle w:val="CaptionChar2"/>
          <w:b/>
        </w:rPr>
      </w:pPr>
      <w:bookmarkStart w:id="13" w:name="_Toc56581860"/>
      <w:r w:rsidRPr="00DB75EE">
        <w:rPr>
          <w:rStyle w:val="CaptionChar2"/>
          <w:b/>
        </w:rPr>
        <w:t xml:space="preserve">Table </w:t>
      </w:r>
      <w:r w:rsidR="000C568D">
        <w:rPr>
          <w:rStyle w:val="CaptionChar2"/>
          <w:b/>
        </w:rPr>
        <w:fldChar w:fldCharType="begin"/>
      </w:r>
      <w:r w:rsidR="000C568D">
        <w:rPr>
          <w:rStyle w:val="CaptionChar2"/>
          <w:b/>
        </w:rPr>
        <w:instrText xml:space="preserve"> SEQ Table \* ARABIC </w:instrText>
      </w:r>
      <w:r w:rsidR="000C568D">
        <w:rPr>
          <w:rStyle w:val="CaptionChar2"/>
          <w:b/>
        </w:rPr>
        <w:fldChar w:fldCharType="separate"/>
      </w:r>
      <w:r w:rsidR="00CE7B51">
        <w:rPr>
          <w:rStyle w:val="CaptionChar2"/>
          <w:b/>
          <w:noProof/>
        </w:rPr>
        <w:t>1</w:t>
      </w:r>
      <w:r w:rsidR="000C568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3"/>
    </w:p>
    <w:p w14:paraId="73866642" w14:textId="77777777" w:rsidR="00A82627" w:rsidRPr="00185AC3" w:rsidRDefault="00212B41" w:rsidP="00A82627">
      <w:pPr>
        <w:pStyle w:val="Heading2"/>
      </w:pPr>
      <w:bookmarkStart w:id="14" w:name="_Toc420397662"/>
      <w:bookmarkStart w:id="15" w:name="_Toc56581770"/>
      <w:r>
        <w:t xml:space="preserve">Document </w:t>
      </w:r>
      <w:r w:rsidR="00A82627">
        <w:t>Audience</w:t>
      </w:r>
      <w:bookmarkEnd w:id="14"/>
      <w:bookmarkEnd w:id="15"/>
    </w:p>
    <w:p w14:paraId="060DD868" w14:textId="77777777" w:rsidR="00A82627" w:rsidRDefault="00A82627" w:rsidP="00A82627">
      <w:pPr>
        <w:pStyle w:val="BodyText"/>
        <w:ind w:right="142"/>
        <w:jc w:val="both"/>
        <w:rPr>
          <w:rFonts w:cs="Arial"/>
          <w:lang w:val="en-US"/>
        </w:rPr>
      </w:pPr>
      <w:r w:rsidRPr="006C7B12">
        <w:rPr>
          <w:rFonts w:cs="Arial"/>
          <w:lang w:val="en-US"/>
        </w:rPr>
        <w:t xml:space="preserve">The FS is authored by </w:t>
      </w:r>
      <w:r w:rsidR="00DA25D8" w:rsidRPr="006C7B12">
        <w:rPr>
          <w:rFonts w:cs="Arial"/>
          <w:lang w:val="en-US"/>
        </w:rPr>
        <w:t>the owners of the individual functions</w:t>
      </w:r>
      <w:r w:rsidRPr="00A8657D">
        <w:rPr>
          <w:rFonts w:cs="Arial"/>
          <w:lang w:val="en-US"/>
        </w:rPr>
        <w:t>.</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5C33CCF2" w14:textId="77777777" w:rsidR="00E33425" w:rsidRPr="008F07C5" w:rsidRDefault="0058706A" w:rsidP="008F07C5">
      <w:pPr>
        <w:pStyle w:val="REUserHint"/>
        <w:rPr>
          <w:rStyle w:val="SubtleEmphasis"/>
          <w:i/>
          <w:iCs w:val="0"/>
          <w:color w:val="7F7F7F" w:themeColor="text1" w:themeTint="80"/>
        </w:rPr>
      </w:pPr>
      <w:r w:rsidRPr="008F07C5">
        <w:rPr>
          <w:rStyle w:val="SubtleEmphasis"/>
          <w:b/>
          <w:i/>
          <w:iCs w:val="0"/>
          <w:color w:val="7F7F7F" w:themeColor="text1" w:themeTint="80"/>
        </w:rPr>
        <w:t>#Hint:</w:t>
      </w:r>
      <w:r w:rsidRPr="008F07C5">
        <w:rPr>
          <w:rStyle w:val="SubtleEmphasis"/>
          <w:i/>
          <w:iCs w:val="0"/>
          <w:color w:val="7F7F7F" w:themeColor="text1" w:themeTint="80"/>
        </w:rPr>
        <w:t xml:space="preserve"> The FS template has the IP Classification “Proprietary” by default. IP Classification “Confidential” might be required in some cases, e.g. by Ford Functional Safety.</w:t>
      </w:r>
    </w:p>
    <w:p w14:paraId="4A4A3E79" w14:textId="036A4D2A" w:rsidR="0058706A" w:rsidRPr="008F07C5" w:rsidRDefault="00E33425" w:rsidP="008F07C5">
      <w:pPr>
        <w:pStyle w:val="REUserHint"/>
      </w:pPr>
      <w:r w:rsidRPr="008F07C5">
        <w:rPr>
          <w:rStyle w:val="SubtleEmphasis"/>
          <w:b/>
          <w:i/>
          <w:iCs w:val="0"/>
          <w:color w:val="7F7F7F" w:themeColor="text1" w:themeTint="80"/>
        </w:rPr>
        <w:t>#Macro</w:t>
      </w:r>
      <w:r w:rsidRPr="008F07C5">
        <w:rPr>
          <w:rStyle w:val="SubtleEmphasis"/>
          <w:i/>
          <w:iCs w:val="0"/>
          <w:color w:val="7F7F7F" w:themeColor="text1" w:themeTint="80"/>
        </w:rPr>
        <w:t xml:space="preserve">: </w:t>
      </w:r>
      <w:hyperlink r:id="rId16" w:anchor="HowtousetheSpecificationTemplates-EditDocProperties" w:history="1">
        <w:r w:rsidRPr="008F07C5">
          <w:rPr>
            <w:rStyle w:val="SubtleEmphasis"/>
            <w:i/>
            <w:iCs w:val="0"/>
            <w:color w:val="7F7F7F" w:themeColor="text1" w:themeTint="80"/>
          </w:rPr>
          <w:t>Add Ins -&gt; Edit Document Properties macro</w:t>
        </w:r>
      </w:hyperlink>
      <w:r w:rsidRPr="008F07C5">
        <w:rPr>
          <w:rStyle w:val="SubtleEmphasis"/>
          <w:i/>
          <w:iCs w:val="0"/>
          <w:color w:val="7F7F7F" w:themeColor="text1" w:themeTint="80"/>
        </w:rPr>
        <w:t xml:space="preserve"> (select “Proprietary” for “Document Classification”).</w:t>
      </w:r>
    </w:p>
    <w:p w14:paraId="1D4B8AA4" w14:textId="77777777" w:rsidR="00A82627" w:rsidRDefault="00A82627" w:rsidP="00A82627">
      <w:pPr>
        <w:pStyle w:val="Heading3"/>
      </w:pPr>
      <w:bookmarkStart w:id="16" w:name="_Toc420397663"/>
      <w:bookmarkStart w:id="17" w:name="_Toc56581771"/>
      <w:r>
        <w:t>Stakeholder List</w:t>
      </w:r>
      <w:bookmarkEnd w:id="16"/>
      <w:bookmarkEnd w:id="17"/>
    </w:p>
    <w:p w14:paraId="76127185" w14:textId="77777777"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3C99E125" w14:textId="201EF6C3" w:rsidR="00797407" w:rsidRPr="008F07C5" w:rsidRDefault="00797407" w:rsidP="008F07C5">
      <w:pPr>
        <w:pStyle w:val="REUserHint"/>
        <w:rPr>
          <w:rStyle w:val="SubtleEmphasis"/>
          <w:i/>
          <w:iCs w:val="0"/>
          <w:color w:val="7F7F7F" w:themeColor="text1" w:themeTint="80"/>
        </w:rPr>
      </w:pPr>
      <w:r w:rsidRPr="008F07C5">
        <w:rPr>
          <w:rStyle w:val="SubtleEmphasis"/>
          <w:b/>
          <w:i/>
          <w:iCs w:val="0"/>
          <w:color w:val="7F7F7F" w:themeColor="text1" w:themeTint="80"/>
        </w:rPr>
        <w:t>#Hint:</w:t>
      </w:r>
      <w:r w:rsidRPr="008F07C5">
        <w:rPr>
          <w:rStyle w:val="SubtleEmphasis"/>
          <w:i/>
          <w:iCs w:val="0"/>
          <w:color w:val="7F7F7F" w:themeColor="text1" w:themeTint="80"/>
        </w:rPr>
        <w:t xml:space="preserve"> Refer to </w:t>
      </w:r>
      <w:hyperlink r:id="rId17" w:history="1">
        <w:r w:rsidR="00DA7312" w:rsidRPr="008F07C5">
          <w:rPr>
            <w:rStyle w:val="SubtleEmphasis"/>
            <w:i/>
            <w:iCs w:val="0"/>
            <w:color w:val="7F7F7F" w:themeColor="text1" w:themeTint="80"/>
          </w:rPr>
          <w:t>Ford RE Wiki – Stakeholder List</w:t>
        </w:r>
      </w:hyperlink>
      <w:r w:rsidRPr="008F07C5">
        <w:rPr>
          <w:rStyle w:val="SubtleEmphasis"/>
          <w:i/>
          <w:iCs w:val="0"/>
          <w:color w:val="7F7F7F" w:themeColor="text1" w:themeTint="80"/>
        </w:rPr>
        <w:t xml:space="preserve"> on how to create a stakeholder list.</w:t>
      </w:r>
      <w:r w:rsidR="00F02AB4" w:rsidRPr="008F07C5">
        <w:t xml:space="preserve"> </w:t>
      </w:r>
      <w:r w:rsidR="00F02AB4" w:rsidRPr="008F07C5">
        <w:rPr>
          <w:rStyle w:val="SubtleEmphasis"/>
          <w:i/>
          <w:iCs w:val="0"/>
          <w:color w:val="7F7F7F" w:themeColor="text1" w:themeTint="80"/>
        </w:rPr>
        <w:t>The stakeholder list should be stored in VSEM in the pseudo folder “General Data Artifacts” of the corresponding function.</w:t>
      </w:r>
    </w:p>
    <w:p w14:paraId="765F1C95" w14:textId="77777777" w:rsidR="00A82627" w:rsidRDefault="00A82627" w:rsidP="00A82627">
      <w:pPr>
        <w:pStyle w:val="Heading2"/>
      </w:pPr>
      <w:bookmarkStart w:id="18" w:name="_Toc215652130"/>
      <w:bookmarkStart w:id="19" w:name="_Toc420397664"/>
      <w:bookmarkStart w:id="20" w:name="_Toc56581772"/>
      <w:r>
        <w:t>Document Organization</w:t>
      </w:r>
      <w:bookmarkEnd w:id="18"/>
      <w:bookmarkEnd w:id="19"/>
      <w:bookmarkEnd w:id="20"/>
    </w:p>
    <w:p w14:paraId="39D87FA8" w14:textId="77777777" w:rsidR="00A82627" w:rsidRDefault="00A82627" w:rsidP="009B1913">
      <w:pPr>
        <w:pStyle w:val="Heading3"/>
        <w:numPr>
          <w:ilvl w:val="2"/>
          <w:numId w:val="7"/>
        </w:numPr>
      </w:pPr>
      <w:bookmarkStart w:id="21" w:name="_Toc420397665"/>
      <w:bookmarkStart w:id="22" w:name="_Toc56581773"/>
      <w:r>
        <w:t>Document Context</w:t>
      </w:r>
      <w:bookmarkEnd w:id="21"/>
      <w:bookmarkEnd w:id="22"/>
    </w:p>
    <w:p w14:paraId="41A62FDD" w14:textId="52BB7AE7" w:rsidR="00A82627" w:rsidRDefault="00A82627" w:rsidP="00A82627">
      <w:pPr>
        <w:pStyle w:val="BlockText"/>
      </w:pPr>
      <w:r>
        <w:t xml:space="preserve">Refer to the </w:t>
      </w:r>
      <w:hyperlink r:id="rId18" w:history="1">
        <w:r w:rsidR="00324F38" w:rsidRPr="007312EA">
          <w:rPr>
            <w:rStyle w:val="Hyperlink"/>
          </w:rPr>
          <w:t>Specification Structure page</w:t>
        </w:r>
      </w:hyperlink>
      <w:r>
        <w:t xml:space="preserve"> in the </w:t>
      </w:r>
      <w:hyperlink r:id="rId19"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1F871757" w14:textId="77777777" w:rsidR="00A82627" w:rsidRPr="00191F34" w:rsidRDefault="00A82627" w:rsidP="00A82627">
      <w:pPr>
        <w:pStyle w:val="Heading3"/>
      </w:pPr>
      <w:bookmarkStart w:id="23" w:name="_Toc420397666"/>
      <w:bookmarkStart w:id="24" w:name="_Toc56581774"/>
      <w:r>
        <w:lastRenderedPageBreak/>
        <w:t>Document Structure</w:t>
      </w:r>
      <w:bookmarkEnd w:id="23"/>
      <w:bookmarkEnd w:id="24"/>
    </w:p>
    <w:p w14:paraId="1C972738"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6DC8552D" w14:textId="77777777"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rsidRPr="00185AC3">
        <w:rPr>
          <w:rFonts w:cs="Arial"/>
          <w:lang w:val="en-US"/>
        </w:rPr>
        <w:tab/>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Pr>
          <w:snapToGrid w:val="0"/>
        </w:rPr>
        <w:t>erminology. Gives a clarification of the definitions, concepts and abbreviations used in the document.</w:t>
      </w:r>
    </w:p>
    <w:p w14:paraId="39788447"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rsidRPr="00185AC3">
        <w:rPr>
          <w:rFonts w:cs="Arial"/>
          <w:lang w:val="en-US"/>
        </w:rP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5F77650B"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rsidRPr="0025203E">
        <w:rPr>
          <w:rFonts w:cs="Arial"/>
          <w:lang w:val="en-US"/>
        </w:rP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026C3B41"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rsidRPr="00185AC3">
        <w:rPr>
          <w:rFonts w:cs="Arial"/>
          <w:lang w:val="en-US"/>
        </w:rP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0D29E171"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rsidRPr="00185AC3">
        <w:rPr>
          <w:rFonts w:cs="Arial"/>
          <w:lang w:val="en-US"/>
        </w:rP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1ABA61B4"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rsidR="00F208E6">
        <w:rPr>
          <w:rFonts w:cs="Arial"/>
          <w:b/>
          <w:bCs/>
          <w:lang w:val="en-US"/>
        </w:rP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7B4302F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rsidRPr="00185AC3">
        <w:rPr>
          <w:rFonts w:cs="Arial"/>
          <w:lang w:val="en-US"/>
        </w:rP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4D55405" w14:textId="77777777" w:rsidR="0036782A" w:rsidRDefault="0036782A" w:rsidP="00A82627">
      <w:pPr>
        <w:pStyle w:val="BodyText"/>
        <w:tabs>
          <w:tab w:val="clear" w:pos="1134"/>
          <w:tab w:val="left" w:pos="1276"/>
        </w:tabs>
        <w:ind w:left="1276" w:right="142" w:hanging="1276"/>
        <w:jc w:val="both"/>
        <w:rPr>
          <w:rFonts w:cs="Arial"/>
          <w:lang w:val="en-US"/>
        </w:rPr>
      </w:pPr>
    </w:p>
    <w:p w14:paraId="17053257"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3D68E402" w14:textId="77777777" w:rsidR="007E0C44" w:rsidRDefault="007E0C44" w:rsidP="00A82627">
      <w:pPr>
        <w:pStyle w:val="BodyText"/>
        <w:tabs>
          <w:tab w:val="clear" w:pos="1134"/>
          <w:tab w:val="left" w:pos="1276"/>
        </w:tabs>
        <w:ind w:left="1276" w:right="142" w:hanging="1276"/>
        <w:jc w:val="both"/>
        <w:rPr>
          <w:rFonts w:cs="Arial"/>
          <w:lang w:val="en-US"/>
        </w:rPr>
      </w:pPr>
    </w:p>
    <w:p w14:paraId="7C00079A" w14:textId="77777777" w:rsidR="00A82627" w:rsidRDefault="00212B41" w:rsidP="000957DE">
      <w:pPr>
        <w:pStyle w:val="Heading2"/>
      </w:pPr>
      <w:bookmarkStart w:id="25" w:name="_Toc420397673"/>
      <w:bookmarkStart w:id="26" w:name="_Toc56581775"/>
      <w:bookmarkStart w:id="27" w:name="_Toc215652133"/>
      <w:r>
        <w:t>Document Conventions</w:t>
      </w:r>
      <w:bookmarkEnd w:id="25"/>
      <w:bookmarkEnd w:id="26"/>
    </w:p>
    <w:p w14:paraId="283087D9" w14:textId="77777777" w:rsidR="00A82627" w:rsidRDefault="00A82627" w:rsidP="0071426C">
      <w:pPr>
        <w:pStyle w:val="Heading3"/>
        <w:rPr>
          <w:lang w:val="en-GB"/>
        </w:rPr>
      </w:pPr>
      <w:bookmarkStart w:id="28" w:name="_Toc420397674"/>
      <w:bookmarkStart w:id="29" w:name="_Toc56581776"/>
      <w:bookmarkStart w:id="30" w:name="_Toc388364620"/>
      <w:bookmarkStart w:id="31" w:name="_Toc396825968"/>
      <w:bookmarkStart w:id="32" w:name="_Ref402369865"/>
      <w:r>
        <w:rPr>
          <w:lang w:val="en-GB"/>
        </w:rPr>
        <w:t>Requirements Templates</w:t>
      </w:r>
      <w:bookmarkEnd w:id="28"/>
      <w:bookmarkEnd w:id="29"/>
    </w:p>
    <w:p w14:paraId="68D84EB2" w14:textId="7D66DFA2" w:rsidR="007F734C" w:rsidRDefault="007F734C" w:rsidP="007F734C">
      <w:pPr>
        <w:rPr>
          <w:rStyle w:val="SubtleEmphasis"/>
          <w:i w:val="0"/>
          <w:color w:val="auto"/>
        </w:rPr>
      </w:pPr>
      <w:bookmarkStart w:id="33" w:name="_Toc420397675"/>
      <w:bookmarkEnd w:id="30"/>
      <w:bookmarkEnd w:id="31"/>
      <w:bookmarkEnd w:id="32"/>
      <w:r w:rsidRPr="007F734C">
        <w:rPr>
          <w:rStyle w:val="SubtleEmphasis"/>
          <w:i w:val="0"/>
          <w:color w:val="auto"/>
        </w:rPr>
        <w:t xml:space="preserve">Refer to </w:t>
      </w:r>
      <w:r w:rsidRPr="007F734C">
        <w:rPr>
          <w:rStyle w:val="SubtleEmphasis"/>
          <w:i w:val="0"/>
          <w:color w:val="0000FF"/>
        </w:rPr>
        <w:t>“</w:t>
      </w:r>
      <w:hyperlink r:id="rId20" w:history="1">
        <w:r w:rsidRPr="007F734C">
          <w:rPr>
            <w:rStyle w:val="SubtleEmphasis"/>
            <w:i w:val="0"/>
            <w:color w:val="0000FF"/>
          </w:rPr>
          <w:t>How to use the Specification Templates</w:t>
        </w:r>
      </w:hyperlink>
      <w:r w:rsidRPr="007F734C">
        <w:rPr>
          <w:rStyle w:val="SubtleEmphasis"/>
          <w:i w:val="0"/>
          <w:color w:val="0000FF"/>
        </w:rPr>
        <w:t xml:space="preserve">” </w:t>
      </w:r>
      <w:r w:rsidRPr="007F734C">
        <w:rPr>
          <w:rStyle w:val="SubtleEmphasis"/>
          <w:i w:val="0"/>
          <w:color w:val="auto"/>
        </w:rPr>
        <w:t>on how to use the specification templates and the VBA macros to create/edit the requirements in the specifications.</w:t>
      </w:r>
    </w:p>
    <w:p w14:paraId="4D4FEBB7" w14:textId="77777777" w:rsidR="007F734C" w:rsidRPr="007F734C" w:rsidRDefault="007F734C" w:rsidP="007F734C">
      <w:pPr>
        <w:rPr>
          <w:rStyle w:val="SubtleEmphasis"/>
          <w:i w:val="0"/>
          <w:color w:val="auto"/>
        </w:rPr>
      </w:pPr>
    </w:p>
    <w:p w14:paraId="0E129849" w14:textId="6E9E4362" w:rsidR="007E0C44" w:rsidRPr="007F734C" w:rsidRDefault="007E0C44" w:rsidP="007F734C">
      <w:pPr>
        <w:rPr>
          <w:rStyle w:val="SubtleEmphasis"/>
          <w:i w:val="0"/>
          <w:color w:val="auto"/>
        </w:rPr>
      </w:pPr>
      <w:r w:rsidRPr="007F734C">
        <w:rPr>
          <w:rStyle w:val="SubtleEmphasis"/>
          <w:i w:val="0"/>
          <w:color w:val="auto"/>
        </w:rPr>
        <w:t xml:space="preserve">The </w:t>
      </w:r>
      <w:r w:rsidR="007F734C">
        <w:rPr>
          <w:rStyle w:val="SubtleEmphasis"/>
          <w:i w:val="0"/>
          <w:color w:val="auto"/>
        </w:rPr>
        <w:t>VBA</w:t>
      </w:r>
      <w:r w:rsidRPr="007F734C">
        <w:rPr>
          <w:rStyle w:val="SubtleEmphasis"/>
          <w:i w:val="0"/>
          <w:color w:val="auto"/>
        </w:rPr>
        <w:t xml:space="preserve"> macro enable the import of the specification to VSEM (refer to </w:t>
      </w:r>
      <w:hyperlink r:id="rId21" w:history="1">
        <w:r w:rsidRPr="007F734C">
          <w:rPr>
            <w:rStyle w:val="SubtleEmphasis"/>
            <w:i w:val="0"/>
            <w:color w:val="0000FF"/>
          </w:rPr>
          <w:t>"How to import specifications into VSEM as separate requirements"</w:t>
        </w:r>
      </w:hyperlink>
      <w:r w:rsidRPr="007F734C">
        <w:rPr>
          <w:rStyle w:val="SubtleEmphasis"/>
          <w:i w:val="0"/>
          <w:color w:val="auto"/>
        </w:rPr>
        <w:t>).</w:t>
      </w:r>
    </w:p>
    <w:p w14:paraId="7A68E2F6" w14:textId="77777777" w:rsidR="00A82627" w:rsidRDefault="00F923BF" w:rsidP="00A82627">
      <w:pPr>
        <w:pStyle w:val="Heading4"/>
        <w:ind w:left="1135" w:hanging="1135"/>
        <w:rPr>
          <w:lang w:val="en-GB"/>
        </w:rPr>
      </w:pPr>
      <w:r>
        <w:rPr>
          <w:lang w:val="en-GB"/>
        </w:rPr>
        <w:t>Identification of R</w:t>
      </w:r>
      <w:r w:rsidR="00A82627" w:rsidRPr="00352F3E">
        <w:rPr>
          <w:lang w:val="en-GB"/>
        </w:rPr>
        <w:t>equirements</w:t>
      </w:r>
      <w:bookmarkEnd w:id="33"/>
    </w:p>
    <w:p w14:paraId="24D7EB49" w14:textId="77777777" w:rsidR="007D0C46" w:rsidRPr="007C20FA" w:rsidRDefault="007D0C46" w:rsidP="007D0C46">
      <w:r w:rsidRPr="007C20FA">
        <w:t>The unique requirement ID given in the headline of any requirement follows the requirement throughout the development process. The requirement ID format follows a well-defined syntax.</w:t>
      </w:r>
    </w:p>
    <w:p w14:paraId="0A6A0300" w14:textId="77777777" w:rsidR="007D0C46" w:rsidRPr="007C20FA" w:rsidRDefault="007D0C46" w:rsidP="007D0C46"/>
    <w:p w14:paraId="2001C250" w14:textId="77777777" w:rsidR="00BB636A" w:rsidRPr="00870BF7" w:rsidRDefault="00BB636A" w:rsidP="00BB636A">
      <w:pPr>
        <w:rPr>
          <w:rFonts w:cs="Arial"/>
        </w:rPr>
      </w:pPr>
      <w:r>
        <w:t xml:space="preserve">All identifiers in </w:t>
      </w:r>
      <w:r w:rsidR="006B4069">
        <w:rPr>
          <w:rFonts w:cs="Arial"/>
        </w:rPr>
        <w:t>a FS</w:t>
      </w:r>
      <w:r>
        <w:rPr>
          <w:rFonts w:cs="Arial"/>
        </w:rPr>
        <w:t xml:space="preserve"> </w:t>
      </w:r>
      <w:r w:rsidRPr="00870BF7">
        <w:rPr>
          <w:rFonts w:cs="Arial"/>
        </w:rPr>
        <w:t xml:space="preserve">shall be composed of </w:t>
      </w:r>
      <w:r>
        <w:rPr>
          <w:rFonts w:cs="Arial"/>
        </w:rPr>
        <w:t>4</w:t>
      </w:r>
      <w:r w:rsidRPr="00870BF7">
        <w:rPr>
          <w:rFonts w:cs="Arial"/>
        </w:rPr>
        <w:t xml:space="preserve"> parts:</w:t>
      </w:r>
    </w:p>
    <w:p w14:paraId="7E882A16" w14:textId="77777777" w:rsidR="00BB636A" w:rsidRDefault="00BB636A" w:rsidP="00BB636A">
      <w:pPr>
        <w:pStyle w:val="ListParagraph"/>
        <w:numPr>
          <w:ilvl w:val="0"/>
          <w:numId w:val="6"/>
        </w:numPr>
        <w:overflowPunct/>
        <w:autoSpaceDE/>
        <w:autoSpaceDN/>
        <w:adjustRightInd/>
        <w:ind w:left="1080"/>
        <w:contextualSpacing/>
        <w:textAlignment w:val="auto"/>
        <w:rPr>
          <w:rFonts w:cs="Arial"/>
        </w:rPr>
      </w:pPr>
      <w:r w:rsidRPr="00870BF7">
        <w:rPr>
          <w:rFonts w:cs="Arial"/>
        </w:rPr>
        <w:t xml:space="preserve">A leading </w:t>
      </w:r>
      <w:r>
        <w:rPr>
          <w:rFonts w:cs="Arial"/>
        </w:rPr>
        <w:t>prefix, which indicates the type of requirement (R=Requirement, UC=Use Case, SC=Scenario, …)</w:t>
      </w:r>
    </w:p>
    <w:p w14:paraId="48C38295" w14:textId="77777777" w:rsidR="00BB636A" w:rsidRPr="00870BF7" w:rsidRDefault="00BB636A" w:rsidP="00BB636A">
      <w:pPr>
        <w:pStyle w:val="ListParagraph"/>
        <w:numPr>
          <w:ilvl w:val="0"/>
          <w:numId w:val="6"/>
        </w:numPr>
        <w:overflowPunct/>
        <w:autoSpaceDE/>
        <w:autoSpaceDN/>
        <w:adjustRightInd/>
        <w:ind w:left="1080"/>
        <w:contextualSpacing/>
        <w:textAlignment w:val="auto"/>
        <w:rPr>
          <w:rFonts w:cs="Arial"/>
        </w:rPr>
      </w:pPr>
      <w:r>
        <w:rPr>
          <w:rFonts w:cs="Arial"/>
        </w:rPr>
        <w:t xml:space="preserve">A prefix, which indicates the abstraction level (F=Feature, FNC=Function, </w:t>
      </w:r>
      <w:r w:rsidRPr="00870BF7">
        <w:rPr>
          <w:rFonts w:cs="Arial"/>
        </w:rPr>
        <w:t>CMP = component).</w:t>
      </w:r>
    </w:p>
    <w:p w14:paraId="0F7559E2" w14:textId="77777777" w:rsidR="00BB636A" w:rsidRPr="00870BF7" w:rsidRDefault="00BB636A" w:rsidP="00BB636A">
      <w:pPr>
        <w:pStyle w:val="ListParagraph"/>
        <w:numPr>
          <w:ilvl w:val="0"/>
          <w:numId w:val="6"/>
        </w:numPr>
        <w:overflowPunct/>
        <w:autoSpaceDE/>
        <w:autoSpaceDN/>
        <w:adjustRightInd/>
        <w:ind w:left="1080"/>
        <w:contextualSpacing/>
        <w:textAlignment w:val="auto"/>
        <w:rPr>
          <w:rFonts w:cs="Arial"/>
        </w:rPr>
      </w:pPr>
      <w:r>
        <w:rPr>
          <w:rFonts w:cs="Arial"/>
        </w:rPr>
        <w:t xml:space="preserve">Followed by a </w:t>
      </w:r>
      <w:r w:rsidRPr="00870BF7">
        <w:rPr>
          <w:rFonts w:cs="Arial"/>
        </w:rPr>
        <w:t>name</w:t>
      </w:r>
      <w:r>
        <w:rPr>
          <w:rFonts w:cs="Arial"/>
        </w:rPr>
        <w:t>, indicating the scope, which the requirement belongs to (e.g. feature or function name )</w:t>
      </w:r>
    </w:p>
    <w:p w14:paraId="2405FF15" w14:textId="77777777" w:rsidR="00BB636A" w:rsidRPr="00870BF7" w:rsidRDefault="00BB636A" w:rsidP="00BB636A">
      <w:pPr>
        <w:pStyle w:val="ListParagraph"/>
        <w:numPr>
          <w:ilvl w:val="0"/>
          <w:numId w:val="6"/>
        </w:numPr>
        <w:overflowPunct/>
        <w:autoSpaceDE/>
        <w:autoSpaceDN/>
        <w:adjustRightInd/>
        <w:ind w:left="1080"/>
        <w:contextualSpacing/>
        <w:textAlignment w:val="auto"/>
        <w:rPr>
          <w:rFonts w:cs="Arial"/>
        </w:rPr>
      </w:pPr>
      <w:r w:rsidRPr="00870BF7">
        <w:rPr>
          <w:rFonts w:cs="Arial"/>
        </w:rPr>
        <w:t xml:space="preserve">Ending with the actual requirement number </w:t>
      </w:r>
    </w:p>
    <w:p w14:paraId="15178327" w14:textId="77777777" w:rsidR="00BB636A" w:rsidRPr="00870BF7" w:rsidRDefault="00BB636A" w:rsidP="00BB636A">
      <w:pPr>
        <w:pStyle w:val="FlietextAnwendugsdoku"/>
        <w:rPr>
          <w:rFonts w:ascii="Arial" w:hAnsi="Arial" w:cs="Arial"/>
          <w:b/>
          <w:sz w:val="16"/>
          <w:szCs w:val="16"/>
        </w:rPr>
      </w:pPr>
      <w:r w:rsidRPr="00870BF7">
        <w:rPr>
          <w:rFonts w:ascii="Arial" w:hAnsi="Arial" w:cs="Arial"/>
          <w:i/>
          <w:iCs/>
          <w:szCs w:val="22"/>
        </w:rPr>
        <w:t>Example:</w:t>
      </w:r>
    </w:p>
    <w:p w14:paraId="420F1D53" w14:textId="77777777" w:rsidR="00BB636A" w:rsidRPr="00870BF7" w:rsidRDefault="00BB636A" w:rsidP="00BB636A">
      <w:pPr>
        <w:pStyle w:val="FlietextAnwendugsdoku"/>
        <w:ind w:left="3600" w:hanging="3600"/>
        <w:rPr>
          <w:rFonts w:ascii="Arial" w:hAnsi="Arial" w:cs="Arial"/>
          <w:iCs/>
          <w:szCs w:val="22"/>
        </w:rPr>
      </w:pPr>
      <w:r>
        <w:rPr>
          <w:rFonts w:ascii="Arial" w:hAnsi="Arial" w:cs="Arial"/>
          <w:i/>
          <w:iCs/>
          <w:szCs w:val="22"/>
        </w:rPr>
        <w:t>R_FNC</w:t>
      </w:r>
      <w:r w:rsidRPr="00870BF7">
        <w:rPr>
          <w:rFonts w:ascii="Arial" w:hAnsi="Arial" w:cs="Arial"/>
          <w:i/>
          <w:iCs/>
          <w:szCs w:val="22"/>
        </w:rPr>
        <w:t>_</w:t>
      </w:r>
      <w:r>
        <w:rPr>
          <w:rFonts w:ascii="Arial" w:hAnsi="Arial" w:cs="Arial"/>
          <w:i/>
          <w:iCs/>
          <w:szCs w:val="22"/>
        </w:rPr>
        <w:t>LockArbitrator</w:t>
      </w:r>
      <w:r w:rsidRPr="00870BF7">
        <w:rPr>
          <w:rFonts w:ascii="Arial" w:hAnsi="Arial" w:cs="Arial"/>
          <w:i/>
          <w:iCs/>
          <w:szCs w:val="22"/>
        </w:rPr>
        <w:t>_00004</w:t>
      </w:r>
      <w:r w:rsidRPr="00870BF7">
        <w:rPr>
          <w:rFonts w:ascii="Arial" w:hAnsi="Arial" w:cs="Arial"/>
          <w:i/>
          <w:iCs/>
          <w:szCs w:val="22"/>
        </w:rPr>
        <w:tab/>
      </w:r>
      <w:r w:rsidRPr="00870BF7">
        <w:rPr>
          <w:rFonts w:ascii="Arial" w:hAnsi="Arial" w:cs="Arial"/>
          <w:iCs/>
          <w:szCs w:val="22"/>
        </w:rPr>
        <w:t xml:space="preserve">This is the fourth requirement on </w:t>
      </w:r>
      <w:r>
        <w:rPr>
          <w:rFonts w:ascii="Arial" w:hAnsi="Arial" w:cs="Arial"/>
          <w:iCs/>
          <w:szCs w:val="22"/>
        </w:rPr>
        <w:t>function</w:t>
      </w:r>
      <w:r w:rsidRPr="00870BF7">
        <w:rPr>
          <w:rFonts w:ascii="Arial" w:hAnsi="Arial" w:cs="Arial"/>
          <w:iCs/>
          <w:szCs w:val="22"/>
        </w:rPr>
        <w:t xml:space="preserve"> level for the </w:t>
      </w:r>
      <w:r>
        <w:rPr>
          <w:rFonts w:ascii="Arial" w:hAnsi="Arial" w:cs="Arial"/>
          <w:iCs/>
          <w:szCs w:val="22"/>
        </w:rPr>
        <w:t>function</w:t>
      </w:r>
      <w:r w:rsidRPr="00870BF7">
        <w:rPr>
          <w:rFonts w:ascii="Arial" w:hAnsi="Arial" w:cs="Arial"/>
          <w:iCs/>
          <w:szCs w:val="22"/>
        </w:rPr>
        <w:t xml:space="preserve"> </w:t>
      </w:r>
      <w:r>
        <w:rPr>
          <w:rFonts w:ascii="Arial" w:hAnsi="Arial" w:cs="Arial"/>
          <w:iCs/>
          <w:szCs w:val="22"/>
        </w:rPr>
        <w:t>Lock Arbitrator</w:t>
      </w:r>
      <w:r w:rsidRPr="00870BF7">
        <w:rPr>
          <w:rFonts w:ascii="Arial" w:hAnsi="Arial" w:cs="Arial"/>
          <w:iCs/>
          <w:szCs w:val="22"/>
        </w:rPr>
        <w:t>.</w:t>
      </w:r>
    </w:p>
    <w:p w14:paraId="58E4CECB" w14:textId="77777777" w:rsidR="00A82627" w:rsidRDefault="00A82627" w:rsidP="00A82627">
      <w:pPr>
        <w:pStyle w:val="Heading4"/>
        <w:ind w:left="1135" w:hanging="1135"/>
        <w:rPr>
          <w:lang w:val="en-GB"/>
        </w:rPr>
      </w:pPr>
      <w:bookmarkStart w:id="34" w:name="_Toc420397676"/>
      <w:r>
        <w:rPr>
          <w:lang w:val="en-GB"/>
        </w:rPr>
        <w:t>Requirements Attributes</w:t>
      </w:r>
      <w:bookmarkEnd w:id="34"/>
    </w:p>
    <w:p w14:paraId="5CDE3330" w14:textId="488BF86B"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535E926D" w14:textId="77777777" w:rsidR="001F600B" w:rsidRPr="00185AC3" w:rsidRDefault="001F600B" w:rsidP="001F600B">
      <w:pPr>
        <w:pStyle w:val="Heading2"/>
      </w:pPr>
      <w:bookmarkStart w:id="35" w:name="_ASSUMPTIONS_AND_DEPENDENCIES"/>
      <w:bookmarkStart w:id="36" w:name="_Toc420397667"/>
      <w:bookmarkStart w:id="37" w:name="_Ref12961740"/>
      <w:bookmarkStart w:id="38" w:name="_Ref26441801"/>
      <w:bookmarkStart w:id="39" w:name="_Ref26441964"/>
      <w:bookmarkStart w:id="40" w:name="_Toc56581777"/>
      <w:bookmarkStart w:id="41" w:name="_Toc211245114"/>
      <w:bookmarkStart w:id="42" w:name="_Toc216841808"/>
      <w:bookmarkStart w:id="43" w:name="_Toc211245034"/>
      <w:bookmarkStart w:id="44" w:name="_Ref217349907"/>
      <w:bookmarkStart w:id="45" w:name="_Ref294993966"/>
      <w:bookmarkStart w:id="46" w:name="_Toc215652148"/>
      <w:bookmarkEnd w:id="7"/>
      <w:bookmarkEnd w:id="27"/>
      <w:bookmarkEnd w:id="35"/>
      <w:r>
        <w:t>References</w:t>
      </w:r>
      <w:bookmarkEnd w:id="36"/>
      <w:bookmarkEnd w:id="37"/>
      <w:bookmarkEnd w:id="38"/>
      <w:bookmarkEnd w:id="39"/>
      <w:bookmarkEnd w:id="40"/>
    </w:p>
    <w:p w14:paraId="6E243F34" w14:textId="77777777" w:rsidR="001F600B" w:rsidRPr="00454CBE" w:rsidRDefault="001F600B" w:rsidP="001F600B">
      <w:pPr>
        <w:pStyle w:val="Heading3"/>
      </w:pPr>
      <w:bookmarkStart w:id="47" w:name="_Toc216853727"/>
      <w:bookmarkStart w:id="48" w:name="_Toc420397668"/>
      <w:bookmarkStart w:id="49" w:name="_Toc56581778"/>
      <w:r w:rsidRPr="00454CBE">
        <w:t xml:space="preserve">Ford </w:t>
      </w:r>
      <w:r>
        <w:t>D</w:t>
      </w:r>
      <w:r w:rsidRPr="00454CBE">
        <w:t>ocuments</w:t>
      </w:r>
      <w:bookmarkEnd w:id="47"/>
      <w:bookmarkEnd w:id="48"/>
      <w:bookmarkEnd w:id="49"/>
    </w:p>
    <w:p w14:paraId="7F99A566" w14:textId="77777777" w:rsidR="001F600B" w:rsidRDefault="001F600B" w:rsidP="001F600B">
      <w:pPr>
        <w:pStyle w:val="BodyText"/>
        <w:ind w:right="142"/>
        <w:jc w:val="both"/>
        <w:rPr>
          <w:rFonts w:cs="Arial"/>
        </w:rPr>
      </w:pPr>
      <w:r>
        <w:rPr>
          <w:rFonts w:cs="Arial"/>
        </w:rPr>
        <w:t>List here all Ford internal documents, which are directly related to the feature.</w:t>
      </w:r>
    </w:p>
    <w:p w14:paraId="446B2F78" w14:textId="77777777" w:rsidR="001F600B" w:rsidRPr="007F7C20" w:rsidRDefault="001F600B" w:rsidP="001F600B">
      <w:pPr>
        <w:rPr>
          <w:lang w:val="en-GB"/>
        </w:rPr>
      </w:pPr>
    </w:p>
    <w:tbl>
      <w:tblPr>
        <w:tblStyle w:val="TableGrid"/>
        <w:tblW w:w="10202" w:type="dxa"/>
        <w:tblInd w:w="0" w:type="dxa"/>
        <w:tblLayout w:type="fixed"/>
        <w:tblLook w:val="01E0" w:firstRow="1" w:lastRow="1" w:firstColumn="1" w:lastColumn="1" w:noHBand="0" w:noVBand="0"/>
      </w:tblPr>
      <w:tblGrid>
        <w:gridCol w:w="1384"/>
        <w:gridCol w:w="4423"/>
        <w:gridCol w:w="1134"/>
        <w:gridCol w:w="1162"/>
        <w:gridCol w:w="2099"/>
      </w:tblGrid>
      <w:tr w:rsidR="001F600B" w:rsidRPr="00490955" w14:paraId="50EBEF3F" w14:textId="77777777" w:rsidTr="00893CD2">
        <w:tc>
          <w:tcPr>
            <w:tcW w:w="1384" w:type="dxa"/>
            <w:shd w:val="clear" w:color="auto" w:fill="D9D9D9" w:themeFill="background1" w:themeFillShade="D9"/>
          </w:tcPr>
          <w:p w14:paraId="5F08DA58" w14:textId="77777777" w:rsidR="001F600B" w:rsidRPr="00490955" w:rsidRDefault="001F600B" w:rsidP="001F600B">
            <w:pPr>
              <w:rPr>
                <w:rFonts w:ascii="Helvetica" w:hAnsi="Helvetica" w:cs="Helvetica"/>
                <w:b/>
              </w:rPr>
            </w:pPr>
            <w:r w:rsidRPr="00490955">
              <w:rPr>
                <w:rFonts w:ascii="Helvetica" w:hAnsi="Helvetica" w:cs="Helvetica"/>
                <w:b/>
              </w:rPr>
              <w:t>Reference</w:t>
            </w:r>
          </w:p>
        </w:tc>
        <w:tc>
          <w:tcPr>
            <w:tcW w:w="4423" w:type="dxa"/>
            <w:shd w:val="clear" w:color="auto" w:fill="D9D9D9" w:themeFill="background1" w:themeFillShade="D9"/>
          </w:tcPr>
          <w:p w14:paraId="71AD544E" w14:textId="77777777" w:rsidR="001F600B" w:rsidRPr="00490955" w:rsidRDefault="001F600B" w:rsidP="001F600B">
            <w:pPr>
              <w:rPr>
                <w:rFonts w:ascii="Helvetica" w:hAnsi="Helvetica" w:cs="Helvetica"/>
                <w:b/>
              </w:rPr>
            </w:pPr>
            <w:r w:rsidRPr="00490955">
              <w:rPr>
                <w:rFonts w:ascii="Helvetica" w:hAnsi="Helvetica" w:cs="Helvetica"/>
                <w:b/>
              </w:rPr>
              <w:t>Title</w:t>
            </w:r>
          </w:p>
        </w:tc>
        <w:tc>
          <w:tcPr>
            <w:tcW w:w="1134" w:type="dxa"/>
            <w:shd w:val="clear" w:color="auto" w:fill="D9D9D9" w:themeFill="background1" w:themeFillShade="D9"/>
          </w:tcPr>
          <w:p w14:paraId="21883B95" w14:textId="77777777" w:rsidR="001F600B" w:rsidRPr="00490955" w:rsidRDefault="001F600B" w:rsidP="001F600B">
            <w:pPr>
              <w:rPr>
                <w:rFonts w:ascii="Helvetica" w:hAnsi="Helvetica" w:cs="Helvetica"/>
                <w:b/>
              </w:rPr>
            </w:pPr>
            <w:r w:rsidRPr="00490955">
              <w:rPr>
                <w:rFonts w:ascii="Helvetica" w:hAnsi="Helvetica" w:cs="Helvetica"/>
                <w:b/>
              </w:rPr>
              <w:t>Doc. ID</w:t>
            </w:r>
          </w:p>
        </w:tc>
        <w:tc>
          <w:tcPr>
            <w:tcW w:w="1162" w:type="dxa"/>
            <w:shd w:val="clear" w:color="auto" w:fill="D9D9D9" w:themeFill="background1" w:themeFillShade="D9"/>
          </w:tcPr>
          <w:p w14:paraId="026297BA" w14:textId="77777777" w:rsidR="001F600B" w:rsidRPr="00490955" w:rsidRDefault="001F600B" w:rsidP="001F600B">
            <w:pPr>
              <w:rPr>
                <w:rFonts w:ascii="Helvetica" w:hAnsi="Helvetica" w:cs="Helvetica"/>
                <w:b/>
              </w:rPr>
            </w:pPr>
            <w:r w:rsidRPr="00490955">
              <w:rPr>
                <w:rFonts w:ascii="Helvetica" w:hAnsi="Helvetica" w:cs="Helvetica"/>
                <w:b/>
              </w:rPr>
              <w:t>Revision</w:t>
            </w:r>
          </w:p>
        </w:tc>
        <w:tc>
          <w:tcPr>
            <w:tcW w:w="2099" w:type="dxa"/>
            <w:shd w:val="clear" w:color="auto" w:fill="D9D9D9" w:themeFill="background1" w:themeFillShade="D9"/>
          </w:tcPr>
          <w:p w14:paraId="1B6370D2" w14:textId="77777777" w:rsidR="001F600B" w:rsidRPr="00490955" w:rsidRDefault="001F600B" w:rsidP="001F600B">
            <w:pPr>
              <w:rPr>
                <w:rFonts w:ascii="Helvetica" w:hAnsi="Helvetica" w:cs="Helvetica"/>
                <w:b/>
              </w:rPr>
            </w:pPr>
            <w:r>
              <w:rPr>
                <w:rFonts w:ascii="Helvetica" w:hAnsi="Helvetica" w:cs="Helvetica"/>
                <w:b/>
              </w:rPr>
              <w:t>Document Location</w:t>
            </w:r>
          </w:p>
        </w:tc>
      </w:tr>
      <w:tr w:rsidR="001F600B" w:rsidRPr="00BD6698" w14:paraId="65F422D2" w14:textId="77777777" w:rsidTr="00893CD2">
        <w:trPr>
          <w:trHeight w:val="104"/>
        </w:trPr>
        <w:tc>
          <w:tcPr>
            <w:tcW w:w="1384" w:type="dxa"/>
          </w:tcPr>
          <w:p w14:paraId="06463542" w14:textId="77777777" w:rsidR="001F600B" w:rsidRPr="00223E06" w:rsidRDefault="001F600B" w:rsidP="001F600B">
            <w:pPr>
              <w:rPr>
                <w:rFonts w:ascii="Helvetica" w:hAnsi="Helvetica" w:cs="Helvetica"/>
              </w:rPr>
            </w:pPr>
            <w:r w:rsidRPr="00223E06">
              <w:rPr>
                <w:rFonts w:ascii="Helvetica" w:hAnsi="Helvetica" w:cs="Helvetica"/>
              </w:rPr>
              <w:t>[aaa]</w:t>
            </w:r>
          </w:p>
        </w:tc>
        <w:tc>
          <w:tcPr>
            <w:tcW w:w="4423" w:type="dxa"/>
          </w:tcPr>
          <w:p w14:paraId="4E75D1A2" w14:textId="05FC7663" w:rsidR="001F600B" w:rsidRPr="00223E06" w:rsidRDefault="00DF5D30" w:rsidP="001F600B">
            <w:pPr>
              <w:rPr>
                <w:rFonts w:ascii="Helvetica" w:hAnsi="Helvetica" w:cs="Helvetica"/>
              </w:rPr>
            </w:pPr>
            <w:r w:rsidRPr="00DF5D30">
              <w:rPr>
                <w:rFonts w:ascii="Helvetica" w:hAnsi="Helvetica" w:cs="Helvetica"/>
              </w:rPr>
              <w:t xml:space="preserve">FD F003110 Rear Seat Controls Lockout (RSCL)- </w:t>
            </w:r>
            <w:r w:rsidR="000D3D8A">
              <w:rPr>
                <w:rFonts w:ascii="Helvetica" w:hAnsi="Helvetica" w:cs="Helvetica"/>
              </w:rPr>
              <w:t>draft.xls</w:t>
            </w:r>
          </w:p>
        </w:tc>
        <w:tc>
          <w:tcPr>
            <w:tcW w:w="1134" w:type="dxa"/>
          </w:tcPr>
          <w:p w14:paraId="18F81795" w14:textId="77777777" w:rsidR="001F600B" w:rsidRPr="00223E06" w:rsidRDefault="001F600B" w:rsidP="001F600B">
            <w:pPr>
              <w:rPr>
                <w:rFonts w:ascii="Helvetica" w:hAnsi="Helvetica" w:cs="Helvetica"/>
              </w:rPr>
            </w:pPr>
          </w:p>
        </w:tc>
        <w:tc>
          <w:tcPr>
            <w:tcW w:w="1162" w:type="dxa"/>
          </w:tcPr>
          <w:p w14:paraId="00AD7FE8" w14:textId="5518FDA4" w:rsidR="001F600B" w:rsidRPr="00223E06" w:rsidRDefault="00A333D5" w:rsidP="001F600B">
            <w:pPr>
              <w:rPr>
                <w:rFonts w:ascii="Helvetica" w:hAnsi="Helvetica" w:cs="Helvetica"/>
              </w:rPr>
            </w:pPr>
            <w:r>
              <w:rPr>
                <w:rFonts w:ascii="Helvetica" w:hAnsi="Helvetica" w:cs="Helvetica"/>
              </w:rPr>
              <w:t>draft</w:t>
            </w:r>
          </w:p>
        </w:tc>
        <w:tc>
          <w:tcPr>
            <w:tcW w:w="2099" w:type="dxa"/>
          </w:tcPr>
          <w:p w14:paraId="1B10936B" w14:textId="77777777" w:rsidR="001F600B" w:rsidRPr="00223E06" w:rsidRDefault="00DF5D30" w:rsidP="001F600B">
            <w:pPr>
              <w:rPr>
                <w:rFonts w:ascii="Helvetica" w:hAnsi="Helvetica" w:cs="Helvetica"/>
              </w:rPr>
            </w:pPr>
            <w:r>
              <w:rPr>
                <w:rFonts w:ascii="Helvetica" w:hAnsi="Helvetica" w:cs="Helvetica"/>
              </w:rPr>
              <w:t>VSEM</w:t>
            </w:r>
          </w:p>
        </w:tc>
      </w:tr>
      <w:tr w:rsidR="001F600B" w:rsidRPr="00BD6698" w14:paraId="55B014AE" w14:textId="77777777" w:rsidTr="00893CD2">
        <w:tc>
          <w:tcPr>
            <w:tcW w:w="1384" w:type="dxa"/>
          </w:tcPr>
          <w:p w14:paraId="61E8CB69" w14:textId="77777777" w:rsidR="001F600B" w:rsidRPr="00223E06" w:rsidRDefault="001F600B" w:rsidP="001F600B">
            <w:pPr>
              <w:rPr>
                <w:rFonts w:ascii="Helvetica" w:hAnsi="Helvetica" w:cs="Helvetica"/>
              </w:rPr>
            </w:pPr>
          </w:p>
        </w:tc>
        <w:tc>
          <w:tcPr>
            <w:tcW w:w="4423" w:type="dxa"/>
          </w:tcPr>
          <w:p w14:paraId="3AD059B4" w14:textId="307AB7C8" w:rsidR="001F600B" w:rsidRPr="00223E06" w:rsidRDefault="00A333D5" w:rsidP="001F600B">
            <w:pPr>
              <w:rPr>
                <w:rFonts w:ascii="Helvetica" w:hAnsi="Helvetica" w:cs="Helvetica"/>
              </w:rPr>
            </w:pPr>
            <w:r w:rsidRPr="00A333D5">
              <w:rPr>
                <w:rFonts w:ascii="Helvetica" w:hAnsi="Helvetica" w:cs="Helvetica"/>
              </w:rPr>
              <w:t>ConOps_Rear Seat Controls Lockout</w:t>
            </w:r>
          </w:p>
        </w:tc>
        <w:tc>
          <w:tcPr>
            <w:tcW w:w="1134" w:type="dxa"/>
          </w:tcPr>
          <w:p w14:paraId="660E3112" w14:textId="77777777" w:rsidR="001F600B" w:rsidRPr="00223E06" w:rsidRDefault="001F600B" w:rsidP="001F600B">
            <w:pPr>
              <w:rPr>
                <w:rFonts w:ascii="Helvetica" w:hAnsi="Helvetica" w:cs="Helvetica"/>
              </w:rPr>
            </w:pPr>
          </w:p>
        </w:tc>
        <w:tc>
          <w:tcPr>
            <w:tcW w:w="1162" w:type="dxa"/>
          </w:tcPr>
          <w:p w14:paraId="497D61D8" w14:textId="6E2A805D" w:rsidR="001F600B" w:rsidRPr="00223E06" w:rsidRDefault="00A333D5" w:rsidP="001F600B">
            <w:pPr>
              <w:keepNext/>
              <w:rPr>
                <w:rFonts w:ascii="Helvetica" w:hAnsi="Helvetica" w:cs="Helvetica"/>
              </w:rPr>
            </w:pPr>
            <w:r>
              <w:rPr>
                <w:rFonts w:ascii="Helvetica" w:hAnsi="Helvetica" w:cs="Helvetica"/>
              </w:rPr>
              <w:t>0.0</w:t>
            </w:r>
            <w:r w:rsidR="00B11F64">
              <w:rPr>
                <w:rFonts w:ascii="Helvetica" w:hAnsi="Helvetica" w:cs="Helvetica"/>
              </w:rPr>
              <w:t>7</w:t>
            </w:r>
          </w:p>
        </w:tc>
        <w:tc>
          <w:tcPr>
            <w:tcW w:w="2099" w:type="dxa"/>
          </w:tcPr>
          <w:p w14:paraId="6A1F814B" w14:textId="77777777" w:rsidR="001F600B" w:rsidRPr="00223E06" w:rsidRDefault="001F600B" w:rsidP="001F600B">
            <w:pPr>
              <w:keepNext/>
              <w:rPr>
                <w:rFonts w:ascii="Helvetica" w:hAnsi="Helvetica" w:cs="Helvetica"/>
              </w:rPr>
            </w:pPr>
          </w:p>
        </w:tc>
      </w:tr>
      <w:tr w:rsidR="00475978" w:rsidRPr="00BD6698" w14:paraId="5E460B71" w14:textId="77777777" w:rsidTr="00893CD2">
        <w:tc>
          <w:tcPr>
            <w:tcW w:w="1384" w:type="dxa"/>
          </w:tcPr>
          <w:p w14:paraId="168A6BBF" w14:textId="5B7E851A" w:rsidR="00475978" w:rsidRPr="00223E06" w:rsidRDefault="00475978" w:rsidP="001F600B">
            <w:pPr>
              <w:rPr>
                <w:rFonts w:ascii="Helvetica" w:hAnsi="Helvetica" w:cs="Helvetica"/>
              </w:rPr>
            </w:pPr>
            <w:r>
              <w:rPr>
                <w:rFonts w:ascii="Helvetica" w:hAnsi="Helvetica" w:cs="Helvetica"/>
              </w:rPr>
              <w:lastRenderedPageBreak/>
              <w:t>REQ-389554</w:t>
            </w:r>
          </w:p>
        </w:tc>
        <w:tc>
          <w:tcPr>
            <w:tcW w:w="4423" w:type="dxa"/>
          </w:tcPr>
          <w:p w14:paraId="57542C9E" w14:textId="7E0AA5DA" w:rsidR="00475978" w:rsidRPr="00A333D5" w:rsidRDefault="00475978" w:rsidP="001F600B">
            <w:pPr>
              <w:rPr>
                <w:rFonts w:ascii="Helvetica" w:hAnsi="Helvetica" w:cs="Helvetica"/>
              </w:rPr>
            </w:pPr>
            <w:r>
              <w:rPr>
                <w:rFonts w:ascii="Helvetica" w:hAnsi="Helvetica" w:cs="Helvetica"/>
              </w:rPr>
              <w:t>RR BTN status 1st</w:t>
            </w:r>
          </w:p>
        </w:tc>
        <w:tc>
          <w:tcPr>
            <w:tcW w:w="1134" w:type="dxa"/>
          </w:tcPr>
          <w:p w14:paraId="53408602" w14:textId="77777777" w:rsidR="00475978" w:rsidRPr="00223E06" w:rsidRDefault="00475978" w:rsidP="001F600B">
            <w:pPr>
              <w:rPr>
                <w:rFonts w:ascii="Helvetica" w:hAnsi="Helvetica" w:cs="Helvetica"/>
              </w:rPr>
            </w:pPr>
          </w:p>
        </w:tc>
        <w:tc>
          <w:tcPr>
            <w:tcW w:w="1162" w:type="dxa"/>
          </w:tcPr>
          <w:p w14:paraId="6D61E80B" w14:textId="77777777" w:rsidR="00475978" w:rsidRDefault="00475978" w:rsidP="001F600B">
            <w:pPr>
              <w:keepNext/>
              <w:rPr>
                <w:rFonts w:ascii="Helvetica" w:hAnsi="Helvetica" w:cs="Helvetica"/>
              </w:rPr>
            </w:pPr>
          </w:p>
        </w:tc>
        <w:tc>
          <w:tcPr>
            <w:tcW w:w="2099" w:type="dxa"/>
          </w:tcPr>
          <w:p w14:paraId="600FEEB9" w14:textId="4D67CFBE" w:rsidR="00475978" w:rsidRPr="00223E06" w:rsidRDefault="00475978" w:rsidP="001F600B">
            <w:pPr>
              <w:keepNext/>
              <w:rPr>
                <w:rFonts w:ascii="Helvetica" w:hAnsi="Helvetica" w:cs="Helvetica"/>
              </w:rPr>
            </w:pPr>
            <w:r>
              <w:rPr>
                <w:rFonts w:ascii="Helvetica" w:hAnsi="Helvetica" w:cs="Helvetica"/>
              </w:rPr>
              <w:t>VSEM</w:t>
            </w:r>
          </w:p>
        </w:tc>
      </w:tr>
      <w:tr w:rsidR="00475978" w:rsidRPr="00BD6698" w14:paraId="2777D3F4" w14:textId="77777777" w:rsidTr="00893CD2">
        <w:tc>
          <w:tcPr>
            <w:tcW w:w="1384" w:type="dxa"/>
          </w:tcPr>
          <w:p w14:paraId="287DD123" w14:textId="156A1A88" w:rsidR="00475978" w:rsidRDefault="00475978" w:rsidP="001F600B">
            <w:pPr>
              <w:rPr>
                <w:rFonts w:ascii="Helvetica" w:hAnsi="Helvetica" w:cs="Helvetica"/>
              </w:rPr>
            </w:pPr>
            <w:r>
              <w:rPr>
                <w:rFonts w:ascii="Helvetica" w:hAnsi="Helvetica" w:cs="Helvetica"/>
              </w:rPr>
              <w:t>REQ-389555</w:t>
            </w:r>
          </w:p>
        </w:tc>
        <w:tc>
          <w:tcPr>
            <w:tcW w:w="4423" w:type="dxa"/>
          </w:tcPr>
          <w:p w14:paraId="7DCCEBDA" w14:textId="36400BD9" w:rsidR="00475978" w:rsidRPr="00A333D5" w:rsidRDefault="00475978" w:rsidP="001F600B">
            <w:pPr>
              <w:rPr>
                <w:rFonts w:ascii="Helvetica" w:hAnsi="Helvetica" w:cs="Helvetica"/>
              </w:rPr>
            </w:pPr>
            <w:r>
              <w:rPr>
                <w:rFonts w:ascii="Helvetica" w:hAnsi="Helvetica" w:cs="Helvetica"/>
              </w:rPr>
              <w:t>RR Lock BTN stt HVAK to SYN</w:t>
            </w:r>
            <w:r w:rsidR="00DA38D8">
              <w:rPr>
                <w:rFonts w:ascii="Helvetica" w:hAnsi="Helvetica" w:cs="Helvetica"/>
              </w:rPr>
              <w:t>C</w:t>
            </w:r>
          </w:p>
        </w:tc>
        <w:tc>
          <w:tcPr>
            <w:tcW w:w="1134" w:type="dxa"/>
          </w:tcPr>
          <w:p w14:paraId="3980F69E" w14:textId="77777777" w:rsidR="00475978" w:rsidRPr="00223E06" w:rsidRDefault="00475978" w:rsidP="001F600B">
            <w:pPr>
              <w:rPr>
                <w:rFonts w:ascii="Helvetica" w:hAnsi="Helvetica" w:cs="Helvetica"/>
              </w:rPr>
            </w:pPr>
          </w:p>
        </w:tc>
        <w:tc>
          <w:tcPr>
            <w:tcW w:w="1162" w:type="dxa"/>
          </w:tcPr>
          <w:p w14:paraId="2381DEF2" w14:textId="77777777" w:rsidR="00475978" w:rsidRDefault="00475978" w:rsidP="001F600B">
            <w:pPr>
              <w:keepNext/>
              <w:rPr>
                <w:rFonts w:ascii="Helvetica" w:hAnsi="Helvetica" w:cs="Helvetica"/>
              </w:rPr>
            </w:pPr>
          </w:p>
        </w:tc>
        <w:tc>
          <w:tcPr>
            <w:tcW w:w="2099" w:type="dxa"/>
          </w:tcPr>
          <w:p w14:paraId="4852B1B2" w14:textId="52CF9C30" w:rsidR="00475978" w:rsidRPr="00223E06" w:rsidRDefault="00475978" w:rsidP="001F600B">
            <w:pPr>
              <w:keepNext/>
              <w:rPr>
                <w:rFonts w:ascii="Helvetica" w:hAnsi="Helvetica" w:cs="Helvetica"/>
              </w:rPr>
            </w:pPr>
            <w:r>
              <w:rPr>
                <w:rFonts w:ascii="Helvetica" w:hAnsi="Helvetica" w:cs="Helvetica"/>
              </w:rPr>
              <w:t>VSEM</w:t>
            </w:r>
          </w:p>
        </w:tc>
      </w:tr>
      <w:tr w:rsidR="00475978" w:rsidRPr="00BD6698" w14:paraId="6399720E" w14:textId="77777777" w:rsidTr="00893CD2">
        <w:tc>
          <w:tcPr>
            <w:tcW w:w="1384" w:type="dxa"/>
          </w:tcPr>
          <w:p w14:paraId="6534C0F8" w14:textId="7715304D" w:rsidR="00475978" w:rsidRDefault="00475978" w:rsidP="001F600B">
            <w:pPr>
              <w:rPr>
                <w:rFonts w:ascii="Helvetica" w:hAnsi="Helvetica" w:cs="Helvetica"/>
              </w:rPr>
            </w:pPr>
            <w:r>
              <w:rPr>
                <w:rFonts w:ascii="Helvetica" w:hAnsi="Helvetica" w:cs="Helvetica"/>
              </w:rPr>
              <w:t>In progress</w:t>
            </w:r>
          </w:p>
        </w:tc>
        <w:tc>
          <w:tcPr>
            <w:tcW w:w="4423" w:type="dxa"/>
          </w:tcPr>
          <w:p w14:paraId="33DBC73B" w14:textId="7C029A32" w:rsidR="00475978" w:rsidRPr="00A333D5" w:rsidRDefault="00475978" w:rsidP="001F600B">
            <w:pPr>
              <w:rPr>
                <w:rFonts w:ascii="Helvetica" w:hAnsi="Helvetica" w:cs="Helvetica"/>
              </w:rPr>
            </w:pPr>
            <w:r>
              <w:rPr>
                <w:rFonts w:ascii="Helvetica" w:hAnsi="Helvetica" w:cs="Helvetica"/>
              </w:rPr>
              <w:t>HVAK to RHVAK</w:t>
            </w:r>
          </w:p>
        </w:tc>
        <w:tc>
          <w:tcPr>
            <w:tcW w:w="1134" w:type="dxa"/>
          </w:tcPr>
          <w:p w14:paraId="1176F3CF" w14:textId="77777777" w:rsidR="00475978" w:rsidRPr="00223E06" w:rsidRDefault="00475978" w:rsidP="001F600B">
            <w:pPr>
              <w:rPr>
                <w:rFonts w:ascii="Helvetica" w:hAnsi="Helvetica" w:cs="Helvetica"/>
              </w:rPr>
            </w:pPr>
          </w:p>
        </w:tc>
        <w:tc>
          <w:tcPr>
            <w:tcW w:w="1162" w:type="dxa"/>
          </w:tcPr>
          <w:p w14:paraId="1B7409B8" w14:textId="77777777" w:rsidR="00475978" w:rsidRDefault="00475978" w:rsidP="001F600B">
            <w:pPr>
              <w:keepNext/>
              <w:rPr>
                <w:rFonts w:ascii="Helvetica" w:hAnsi="Helvetica" w:cs="Helvetica"/>
              </w:rPr>
            </w:pPr>
          </w:p>
        </w:tc>
        <w:tc>
          <w:tcPr>
            <w:tcW w:w="2099" w:type="dxa"/>
          </w:tcPr>
          <w:p w14:paraId="4DA59030" w14:textId="498E4BF7" w:rsidR="00475978" w:rsidRPr="00223E06" w:rsidRDefault="00475978" w:rsidP="001F600B">
            <w:pPr>
              <w:keepNext/>
              <w:rPr>
                <w:rFonts w:ascii="Helvetica" w:hAnsi="Helvetica" w:cs="Helvetica"/>
              </w:rPr>
            </w:pPr>
            <w:r>
              <w:rPr>
                <w:rFonts w:ascii="Helvetica" w:hAnsi="Helvetica" w:cs="Helvetica"/>
              </w:rPr>
              <w:t>VSEM</w:t>
            </w:r>
          </w:p>
        </w:tc>
      </w:tr>
      <w:tr w:rsidR="00475978" w:rsidRPr="00BD6698" w14:paraId="131C5574" w14:textId="77777777" w:rsidTr="00893CD2">
        <w:tc>
          <w:tcPr>
            <w:tcW w:w="1384" w:type="dxa"/>
          </w:tcPr>
          <w:p w14:paraId="3A583203" w14:textId="0225D901" w:rsidR="00475978" w:rsidRDefault="00475978" w:rsidP="001F600B">
            <w:pPr>
              <w:rPr>
                <w:rFonts w:ascii="Helvetica" w:hAnsi="Helvetica" w:cs="Helvetica"/>
              </w:rPr>
            </w:pPr>
          </w:p>
        </w:tc>
        <w:tc>
          <w:tcPr>
            <w:tcW w:w="4423" w:type="dxa"/>
          </w:tcPr>
          <w:p w14:paraId="648370B5" w14:textId="63F45419" w:rsidR="00475978" w:rsidRPr="00A333D5" w:rsidRDefault="00451E03" w:rsidP="001F600B">
            <w:pPr>
              <w:rPr>
                <w:rFonts w:ascii="Helvetica" w:hAnsi="Helvetica" w:cs="Helvetica"/>
              </w:rPr>
            </w:pPr>
            <w:r>
              <w:rPr>
                <w:rFonts w:ascii="Helvetica" w:hAnsi="Helvetica" w:cs="Helvetica"/>
              </w:rPr>
              <w:t xml:space="preserve">Rear Audio Control RACM SPSS </w:t>
            </w:r>
          </w:p>
        </w:tc>
        <w:tc>
          <w:tcPr>
            <w:tcW w:w="1134" w:type="dxa"/>
          </w:tcPr>
          <w:p w14:paraId="2187C4DE" w14:textId="77777777" w:rsidR="00475978" w:rsidRPr="00223E06" w:rsidRDefault="00475978" w:rsidP="001F600B">
            <w:pPr>
              <w:rPr>
                <w:rFonts w:ascii="Helvetica" w:hAnsi="Helvetica" w:cs="Helvetica"/>
              </w:rPr>
            </w:pPr>
          </w:p>
        </w:tc>
        <w:tc>
          <w:tcPr>
            <w:tcW w:w="1162" w:type="dxa"/>
          </w:tcPr>
          <w:p w14:paraId="70984ED0" w14:textId="6CF4A5E0" w:rsidR="00475978" w:rsidRDefault="00451E03" w:rsidP="001F600B">
            <w:pPr>
              <w:keepNext/>
              <w:rPr>
                <w:rFonts w:ascii="Helvetica" w:hAnsi="Helvetica" w:cs="Helvetica"/>
              </w:rPr>
            </w:pPr>
            <w:r>
              <w:rPr>
                <w:rFonts w:ascii="Helvetica" w:hAnsi="Helvetica" w:cs="Helvetica"/>
              </w:rPr>
              <w:t>1.6</w:t>
            </w:r>
          </w:p>
        </w:tc>
        <w:tc>
          <w:tcPr>
            <w:tcW w:w="2099" w:type="dxa"/>
          </w:tcPr>
          <w:p w14:paraId="1E147D6C" w14:textId="50B67150" w:rsidR="00475978" w:rsidRPr="00223E06" w:rsidRDefault="00451E03" w:rsidP="001F600B">
            <w:pPr>
              <w:keepNext/>
              <w:rPr>
                <w:rFonts w:ascii="Helvetica" w:hAnsi="Helvetica" w:cs="Helvetica"/>
              </w:rPr>
            </w:pPr>
            <w:r>
              <w:rPr>
                <w:rFonts w:ascii="Helvetica" w:hAnsi="Helvetica" w:cs="Helvetica"/>
              </w:rPr>
              <w:t>VSEM</w:t>
            </w:r>
          </w:p>
        </w:tc>
      </w:tr>
      <w:tr w:rsidR="00451E03" w:rsidRPr="00BD6698" w14:paraId="14E7A7A6" w14:textId="77777777" w:rsidTr="00893CD2">
        <w:tc>
          <w:tcPr>
            <w:tcW w:w="1384" w:type="dxa"/>
          </w:tcPr>
          <w:p w14:paraId="3E619070" w14:textId="77777777" w:rsidR="00451E03" w:rsidRDefault="00451E03" w:rsidP="001F600B">
            <w:pPr>
              <w:rPr>
                <w:rFonts w:ascii="Helvetica" w:hAnsi="Helvetica" w:cs="Helvetica"/>
              </w:rPr>
            </w:pPr>
          </w:p>
        </w:tc>
        <w:tc>
          <w:tcPr>
            <w:tcW w:w="4423" w:type="dxa"/>
          </w:tcPr>
          <w:p w14:paraId="3FEEEAF6" w14:textId="77777777" w:rsidR="00451E03" w:rsidRPr="00A333D5" w:rsidRDefault="00451E03" w:rsidP="001F600B">
            <w:pPr>
              <w:rPr>
                <w:rFonts w:ascii="Helvetica" w:hAnsi="Helvetica" w:cs="Helvetica"/>
              </w:rPr>
            </w:pPr>
          </w:p>
        </w:tc>
        <w:tc>
          <w:tcPr>
            <w:tcW w:w="1134" w:type="dxa"/>
          </w:tcPr>
          <w:p w14:paraId="4BB8A3C7" w14:textId="77777777" w:rsidR="00451E03" w:rsidRPr="00223E06" w:rsidRDefault="00451E03" w:rsidP="001F600B">
            <w:pPr>
              <w:rPr>
                <w:rFonts w:ascii="Helvetica" w:hAnsi="Helvetica" w:cs="Helvetica"/>
              </w:rPr>
            </w:pPr>
          </w:p>
        </w:tc>
        <w:tc>
          <w:tcPr>
            <w:tcW w:w="1162" w:type="dxa"/>
          </w:tcPr>
          <w:p w14:paraId="056FDCEB" w14:textId="77777777" w:rsidR="00451E03" w:rsidRDefault="00451E03" w:rsidP="001F600B">
            <w:pPr>
              <w:keepNext/>
              <w:rPr>
                <w:rFonts w:ascii="Helvetica" w:hAnsi="Helvetica" w:cs="Helvetica"/>
              </w:rPr>
            </w:pPr>
          </w:p>
        </w:tc>
        <w:tc>
          <w:tcPr>
            <w:tcW w:w="2099" w:type="dxa"/>
          </w:tcPr>
          <w:p w14:paraId="2F7ACBC2" w14:textId="77777777" w:rsidR="00451E03" w:rsidRPr="00223E06" w:rsidRDefault="00451E03" w:rsidP="001F600B">
            <w:pPr>
              <w:keepNext/>
              <w:rPr>
                <w:rFonts w:ascii="Helvetica" w:hAnsi="Helvetica" w:cs="Helvetica"/>
              </w:rPr>
            </w:pPr>
          </w:p>
        </w:tc>
      </w:tr>
      <w:tr w:rsidR="00451E03" w:rsidRPr="00BD6698" w14:paraId="14E3A4AD" w14:textId="77777777" w:rsidTr="00893CD2">
        <w:tc>
          <w:tcPr>
            <w:tcW w:w="1384" w:type="dxa"/>
          </w:tcPr>
          <w:p w14:paraId="5FA6AB56" w14:textId="77777777" w:rsidR="00451E03" w:rsidRDefault="00451E03" w:rsidP="001F600B">
            <w:pPr>
              <w:rPr>
                <w:rFonts w:ascii="Helvetica" w:hAnsi="Helvetica" w:cs="Helvetica"/>
              </w:rPr>
            </w:pPr>
          </w:p>
        </w:tc>
        <w:tc>
          <w:tcPr>
            <w:tcW w:w="4423" w:type="dxa"/>
          </w:tcPr>
          <w:p w14:paraId="1807EF57" w14:textId="77777777" w:rsidR="00451E03" w:rsidRPr="00A333D5" w:rsidRDefault="00451E03" w:rsidP="001F600B">
            <w:pPr>
              <w:rPr>
                <w:rFonts w:ascii="Helvetica" w:hAnsi="Helvetica" w:cs="Helvetica"/>
              </w:rPr>
            </w:pPr>
          </w:p>
        </w:tc>
        <w:tc>
          <w:tcPr>
            <w:tcW w:w="1134" w:type="dxa"/>
          </w:tcPr>
          <w:p w14:paraId="0375A211" w14:textId="77777777" w:rsidR="00451E03" w:rsidRPr="00223E06" w:rsidRDefault="00451E03" w:rsidP="001F600B">
            <w:pPr>
              <w:rPr>
                <w:rFonts w:ascii="Helvetica" w:hAnsi="Helvetica" w:cs="Helvetica"/>
              </w:rPr>
            </w:pPr>
          </w:p>
        </w:tc>
        <w:tc>
          <w:tcPr>
            <w:tcW w:w="1162" w:type="dxa"/>
          </w:tcPr>
          <w:p w14:paraId="52D72843" w14:textId="77777777" w:rsidR="00451E03" w:rsidRDefault="00451E03" w:rsidP="001F600B">
            <w:pPr>
              <w:keepNext/>
              <w:rPr>
                <w:rFonts w:ascii="Helvetica" w:hAnsi="Helvetica" w:cs="Helvetica"/>
              </w:rPr>
            </w:pPr>
          </w:p>
        </w:tc>
        <w:tc>
          <w:tcPr>
            <w:tcW w:w="2099" w:type="dxa"/>
          </w:tcPr>
          <w:p w14:paraId="23307420" w14:textId="77777777" w:rsidR="00451E03" w:rsidRPr="00223E06" w:rsidRDefault="00451E03" w:rsidP="001F600B">
            <w:pPr>
              <w:keepNext/>
              <w:rPr>
                <w:rFonts w:ascii="Helvetica" w:hAnsi="Helvetica" w:cs="Helvetica"/>
              </w:rPr>
            </w:pPr>
          </w:p>
        </w:tc>
      </w:tr>
    </w:tbl>
    <w:p w14:paraId="5F162968" w14:textId="4CCD883C" w:rsidR="001F600B" w:rsidRDefault="001F600B" w:rsidP="001F600B">
      <w:pPr>
        <w:pStyle w:val="Caption"/>
      </w:pPr>
      <w:bookmarkStart w:id="50" w:name="_Toc56581861"/>
      <w:bookmarkStart w:id="51" w:name="_Toc215652136"/>
      <w:bookmarkStart w:id="52" w:name="_Toc216853729"/>
      <w:bookmarkStart w:id="53" w:name="_Toc420397669"/>
      <w:r>
        <w:t xml:space="preserve">Table </w:t>
      </w:r>
      <w:r w:rsidR="003E5293">
        <w:fldChar w:fldCharType="begin"/>
      </w:r>
      <w:r w:rsidR="003E5293">
        <w:instrText xml:space="preserve"> SEQ Table \* ARABIC </w:instrText>
      </w:r>
      <w:r w:rsidR="003E5293">
        <w:fldChar w:fldCharType="separate"/>
      </w:r>
      <w:r w:rsidR="00CE7B51">
        <w:rPr>
          <w:noProof/>
        </w:rPr>
        <w:t>2</w:t>
      </w:r>
      <w:r w:rsidR="003E5293">
        <w:rPr>
          <w:noProof/>
        </w:rPr>
        <w:fldChar w:fldCharType="end"/>
      </w:r>
      <w:r>
        <w:t>: Ford Documents</w:t>
      </w:r>
      <w:bookmarkEnd w:id="50"/>
    </w:p>
    <w:p w14:paraId="703F5E95" w14:textId="77777777" w:rsidR="001F600B" w:rsidRPr="00FB7B3D" w:rsidRDefault="001F600B" w:rsidP="001F600B">
      <w:pPr>
        <w:pStyle w:val="Heading3"/>
      </w:pPr>
      <w:bookmarkStart w:id="54" w:name="_Toc56581779"/>
      <w:r w:rsidRPr="00454CBE">
        <w:t>External</w:t>
      </w:r>
      <w:r>
        <w:t xml:space="preserve"> Documents and P</w:t>
      </w:r>
      <w:r w:rsidRPr="00FB7B3D">
        <w:t>ublications</w:t>
      </w:r>
      <w:bookmarkEnd w:id="51"/>
      <w:bookmarkEnd w:id="52"/>
      <w:bookmarkEnd w:id="53"/>
      <w:bookmarkEnd w:id="54"/>
    </w:p>
    <w:p w14:paraId="4A1C783C" w14:textId="77777777" w:rsidR="001F600B" w:rsidRDefault="001F600B" w:rsidP="001F600B">
      <w:pPr>
        <w:pStyle w:val="BodyText"/>
        <w:ind w:right="142"/>
        <w:jc w:val="both"/>
        <w:rPr>
          <w:rFonts w:cs="Arial"/>
          <w:lang w:val="en-US"/>
        </w:rPr>
      </w:pPr>
      <w:bookmarkStart w:id="55" w:name="_Toc420397670"/>
      <w:bookmarkEnd w:id="41"/>
      <w:bookmarkEnd w:id="42"/>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13D643F" w14:textId="03F0330D" w:rsidR="001F600B" w:rsidRPr="00347A88" w:rsidRDefault="001F600B" w:rsidP="001F600B">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3" w:history="1">
        <w:r w:rsidRPr="00316F4E">
          <w:rPr>
            <w:rStyle w:val="SubtleEmphasis"/>
            <w:color w:val="0000FF"/>
          </w:rPr>
          <w:t>IEEE Citation Reference</w:t>
        </w:r>
      </w:hyperlink>
      <w:r w:rsidRPr="00347A88">
        <w:rPr>
          <w:rStyle w:val="SubtleEmphasis"/>
        </w:rPr>
        <w:t xml:space="preserve"> on how to format a reference.</w:t>
      </w:r>
    </w:p>
    <w:p w14:paraId="6B3BA58B" w14:textId="77777777" w:rsidR="001F600B" w:rsidRDefault="001F600B" w:rsidP="001F600B">
      <w:pPr>
        <w:rPr>
          <w:rFonts w:cs="Arial"/>
        </w:rPr>
      </w:pPr>
    </w:p>
    <w:tbl>
      <w:tblPr>
        <w:tblStyle w:val="TableGrid"/>
        <w:tblW w:w="10235" w:type="dxa"/>
        <w:tblInd w:w="-34" w:type="dxa"/>
        <w:tblLayout w:type="fixed"/>
        <w:tblLook w:val="01E0" w:firstRow="1" w:lastRow="1" w:firstColumn="1" w:lastColumn="1" w:noHBand="0" w:noVBand="0"/>
      </w:tblPr>
      <w:tblGrid>
        <w:gridCol w:w="1418"/>
        <w:gridCol w:w="8817"/>
      </w:tblGrid>
      <w:tr w:rsidR="001F600B" w:rsidRPr="007C20FA" w14:paraId="39CA078E" w14:textId="77777777" w:rsidTr="00206FF8">
        <w:tc>
          <w:tcPr>
            <w:tcW w:w="1418" w:type="dxa"/>
            <w:shd w:val="clear" w:color="auto" w:fill="D9D9D9" w:themeFill="background1" w:themeFillShade="D9"/>
          </w:tcPr>
          <w:p w14:paraId="6A4AAB79" w14:textId="77777777" w:rsidR="001F600B" w:rsidRPr="007C20FA" w:rsidRDefault="001F600B" w:rsidP="00893CD2">
            <w:pPr>
              <w:rPr>
                <w:rFonts w:ascii="Helvetica" w:hAnsi="Helvetica" w:cs="Helvetica"/>
                <w:b/>
              </w:rPr>
            </w:pPr>
            <w:r w:rsidRPr="007C20FA">
              <w:rPr>
                <w:rFonts w:ascii="Helvetica" w:hAnsi="Helvetica" w:cs="Helvetica"/>
                <w:b/>
              </w:rPr>
              <w:t>Reference</w:t>
            </w:r>
          </w:p>
        </w:tc>
        <w:tc>
          <w:tcPr>
            <w:tcW w:w="8817" w:type="dxa"/>
            <w:shd w:val="clear" w:color="auto" w:fill="D9D9D9" w:themeFill="background1" w:themeFillShade="D9"/>
          </w:tcPr>
          <w:p w14:paraId="4DA1230A" w14:textId="77777777" w:rsidR="001F600B" w:rsidRPr="007C20FA" w:rsidRDefault="001F600B" w:rsidP="00893CD2">
            <w:pPr>
              <w:rPr>
                <w:rFonts w:ascii="Helvetica" w:hAnsi="Helvetica" w:cs="Helvetica"/>
                <w:b/>
              </w:rPr>
            </w:pPr>
            <w:r>
              <w:rPr>
                <w:rFonts w:ascii="Helvetica" w:hAnsi="Helvetica" w:cs="Helvetica"/>
                <w:b/>
              </w:rPr>
              <w:t>Document / Publication</w:t>
            </w:r>
          </w:p>
        </w:tc>
      </w:tr>
      <w:tr w:rsidR="001F600B" w:rsidRPr="007C20FA" w14:paraId="0B3FCDD6" w14:textId="77777777" w:rsidTr="00206FF8">
        <w:trPr>
          <w:trHeight w:val="104"/>
        </w:trPr>
        <w:tc>
          <w:tcPr>
            <w:tcW w:w="1418" w:type="dxa"/>
          </w:tcPr>
          <w:p w14:paraId="1690B306" w14:textId="77777777" w:rsidR="001F600B" w:rsidRPr="00223E06" w:rsidRDefault="001F600B" w:rsidP="00893CD2">
            <w:pPr>
              <w:rPr>
                <w:rFonts w:cs="Arial"/>
              </w:rPr>
            </w:pPr>
            <w:r w:rsidRPr="00223E06">
              <w:rPr>
                <w:rFonts w:cs="Arial"/>
              </w:rPr>
              <w:t>[bbb]</w:t>
            </w:r>
          </w:p>
        </w:tc>
        <w:tc>
          <w:tcPr>
            <w:tcW w:w="8817" w:type="dxa"/>
          </w:tcPr>
          <w:p w14:paraId="483097E3" w14:textId="77777777" w:rsidR="001F600B" w:rsidRPr="00223E06" w:rsidRDefault="001F600B" w:rsidP="00893CD2">
            <w:pPr>
              <w:rPr>
                <w:rFonts w:cs="Arial"/>
              </w:rPr>
            </w:pPr>
          </w:p>
        </w:tc>
      </w:tr>
      <w:tr w:rsidR="001F600B" w:rsidRPr="007C20FA" w14:paraId="4228A1AF" w14:textId="77777777" w:rsidTr="00206FF8">
        <w:trPr>
          <w:trHeight w:val="104"/>
        </w:trPr>
        <w:tc>
          <w:tcPr>
            <w:tcW w:w="1418" w:type="dxa"/>
          </w:tcPr>
          <w:p w14:paraId="29C85393" w14:textId="77777777" w:rsidR="001F600B" w:rsidRPr="00223E06" w:rsidRDefault="001F600B" w:rsidP="00893CD2">
            <w:pPr>
              <w:rPr>
                <w:rFonts w:cs="Arial"/>
              </w:rPr>
            </w:pPr>
          </w:p>
        </w:tc>
        <w:tc>
          <w:tcPr>
            <w:tcW w:w="8817" w:type="dxa"/>
          </w:tcPr>
          <w:p w14:paraId="053AF729" w14:textId="77777777" w:rsidR="001F600B" w:rsidRPr="00223E06" w:rsidRDefault="001F600B" w:rsidP="00893CD2">
            <w:pPr>
              <w:keepNext/>
              <w:rPr>
                <w:rFonts w:cs="Arial"/>
              </w:rPr>
            </w:pPr>
          </w:p>
        </w:tc>
      </w:tr>
    </w:tbl>
    <w:p w14:paraId="2BCF7C7C" w14:textId="356581C8" w:rsidR="001F600B" w:rsidRDefault="001F600B" w:rsidP="001F600B">
      <w:pPr>
        <w:pStyle w:val="Caption"/>
        <w:rPr>
          <w:rFonts w:cs="Arial"/>
        </w:rPr>
      </w:pPr>
      <w:bookmarkStart w:id="56" w:name="_Toc56581862"/>
      <w:r>
        <w:t xml:space="preserve">Table </w:t>
      </w:r>
      <w:r w:rsidR="003E5293">
        <w:fldChar w:fldCharType="begin"/>
      </w:r>
      <w:r w:rsidR="003E5293">
        <w:instrText xml:space="preserve"> SEQ Table \* ARABIC </w:instrText>
      </w:r>
      <w:r w:rsidR="003E5293">
        <w:fldChar w:fldCharType="separate"/>
      </w:r>
      <w:r w:rsidR="00CE7B51">
        <w:rPr>
          <w:noProof/>
        </w:rPr>
        <w:t>3</w:t>
      </w:r>
      <w:r w:rsidR="003E5293">
        <w:rPr>
          <w:noProof/>
        </w:rPr>
        <w:fldChar w:fldCharType="end"/>
      </w:r>
      <w:r>
        <w:t>: External Documents and Publications</w:t>
      </w:r>
      <w:bookmarkEnd w:id="56"/>
    </w:p>
    <w:p w14:paraId="51E76694" w14:textId="77777777" w:rsidR="001F600B" w:rsidRDefault="001F600B" w:rsidP="001F600B">
      <w:pPr>
        <w:pStyle w:val="Heading2"/>
      </w:pPr>
      <w:bookmarkStart w:id="57" w:name="_Toc56581780"/>
      <w:bookmarkEnd w:id="55"/>
      <w:r>
        <w:t>Glossary</w:t>
      </w:r>
      <w:bookmarkEnd w:id="57"/>
    </w:p>
    <w:p w14:paraId="35572B2F" w14:textId="77777777" w:rsidR="001F600B" w:rsidRPr="00347A88" w:rsidRDefault="001F600B" w:rsidP="001F600B">
      <w:pPr>
        <w:shd w:val="clear" w:color="auto" w:fill="D6E3BC" w:themeFill="accent3" w:themeFillTint="66"/>
        <w:rPr>
          <w:rStyle w:val="SubtleEmphasis"/>
        </w:rPr>
      </w:pPr>
      <w:bookmarkStart w:id="58" w:name="_Toc216841809"/>
      <w:bookmarkStart w:id="59" w:name="_Toc420397671"/>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6C2087BB" w14:textId="1230AAA1" w:rsidR="001F600B" w:rsidRPr="00347A88" w:rsidRDefault="001F600B" w:rsidP="001F600B">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4" w:history="1">
        <w:r w:rsidRPr="000F5F82">
          <w:rPr>
            <w:rStyle w:val="SubtleEmphasis"/>
            <w:color w:val="0000FF"/>
          </w:rPr>
          <w:t>RE Glossary</w:t>
        </w:r>
      </w:hyperlink>
    </w:p>
    <w:p w14:paraId="37041316" w14:textId="77777777" w:rsidR="001F600B" w:rsidRPr="00FB7B3D" w:rsidRDefault="001F600B" w:rsidP="001F600B">
      <w:pPr>
        <w:pStyle w:val="Heading3"/>
      </w:pPr>
      <w:bookmarkStart w:id="60" w:name="_Toc56581781"/>
      <w:r w:rsidRPr="00FB7B3D">
        <w:t>Definitions</w:t>
      </w:r>
      <w:bookmarkEnd w:id="58"/>
      <w:bookmarkEnd w:id="59"/>
      <w:bookmarkEnd w:id="60"/>
    </w:p>
    <w:p w14:paraId="325CFA1A" w14:textId="700E9536" w:rsidR="001F600B" w:rsidRPr="007E0C44" w:rsidRDefault="001F600B" w:rsidP="001F600B">
      <w:pPr>
        <w:shd w:val="clear" w:color="auto" w:fill="D6E3BC" w:themeFill="accent3" w:themeFillTint="66"/>
        <w:rPr>
          <w:rStyle w:val="SubtleEmphasis"/>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25" w:history="1">
        <w:r w:rsidRPr="00316F4E">
          <w:rPr>
            <w:rStyle w:val="SubtleEmphasis"/>
            <w:color w:val="0000FF"/>
          </w:rPr>
          <w:t>RE Glossary</w:t>
        </w:r>
      </w:hyperlink>
    </w:p>
    <w:p w14:paraId="33F37962" w14:textId="77777777" w:rsidR="001F600B" w:rsidRDefault="001F600B" w:rsidP="001F600B"/>
    <w:tbl>
      <w:tblPr>
        <w:tblStyle w:val="TableGrid"/>
        <w:tblW w:w="10201" w:type="dxa"/>
        <w:tblInd w:w="0" w:type="dxa"/>
        <w:tblLayout w:type="fixed"/>
        <w:tblLook w:val="0620" w:firstRow="1" w:lastRow="0" w:firstColumn="0" w:lastColumn="0" w:noHBand="1" w:noVBand="1"/>
      </w:tblPr>
      <w:tblGrid>
        <w:gridCol w:w="2268"/>
        <w:gridCol w:w="7933"/>
      </w:tblGrid>
      <w:tr w:rsidR="001F600B" w14:paraId="32832958" w14:textId="77777777" w:rsidTr="00893CD2">
        <w:tc>
          <w:tcPr>
            <w:tcW w:w="2268" w:type="dxa"/>
            <w:shd w:val="clear" w:color="auto" w:fill="D9D9D9" w:themeFill="background1" w:themeFillShade="D9"/>
          </w:tcPr>
          <w:p w14:paraId="1E847873" w14:textId="77777777" w:rsidR="001F600B" w:rsidRDefault="001F600B" w:rsidP="001F600B">
            <w:pPr>
              <w:pStyle w:val="Caption"/>
              <w:rPr>
                <w:lang w:val="en-GB"/>
              </w:rPr>
            </w:pPr>
            <w:r>
              <w:rPr>
                <w:lang w:val="en-GB"/>
              </w:rPr>
              <w:t>Definition</w:t>
            </w:r>
          </w:p>
        </w:tc>
        <w:tc>
          <w:tcPr>
            <w:tcW w:w="7933" w:type="dxa"/>
            <w:shd w:val="clear" w:color="auto" w:fill="D9D9D9" w:themeFill="background1" w:themeFillShade="D9"/>
          </w:tcPr>
          <w:p w14:paraId="5B0D9111" w14:textId="77777777" w:rsidR="001F600B" w:rsidRDefault="001F600B" w:rsidP="001F600B">
            <w:pPr>
              <w:pStyle w:val="Caption"/>
              <w:rPr>
                <w:lang w:val="en-GB"/>
              </w:rPr>
            </w:pPr>
            <w:r>
              <w:rPr>
                <w:lang w:val="en-GB"/>
              </w:rPr>
              <w:t>Description</w:t>
            </w:r>
          </w:p>
        </w:tc>
      </w:tr>
      <w:tr w:rsidR="001F600B" w14:paraId="6CB9172D" w14:textId="77777777" w:rsidTr="00893CD2">
        <w:tc>
          <w:tcPr>
            <w:tcW w:w="2268" w:type="dxa"/>
          </w:tcPr>
          <w:p w14:paraId="6CD5EB95" w14:textId="77777777" w:rsidR="001F600B" w:rsidRPr="00910287" w:rsidRDefault="001F600B" w:rsidP="001F600B">
            <w:pPr>
              <w:pStyle w:val="BodyText"/>
              <w:ind w:right="142"/>
              <w:jc w:val="both"/>
              <w:rPr>
                <w:rFonts w:cs="Arial"/>
              </w:rPr>
            </w:pPr>
          </w:p>
        </w:tc>
        <w:tc>
          <w:tcPr>
            <w:tcW w:w="7933" w:type="dxa"/>
          </w:tcPr>
          <w:p w14:paraId="65BBB26E" w14:textId="77777777" w:rsidR="001F600B" w:rsidRPr="00910287" w:rsidRDefault="001F600B" w:rsidP="001F600B">
            <w:pPr>
              <w:pStyle w:val="BodyText"/>
              <w:ind w:right="142"/>
              <w:jc w:val="both"/>
              <w:rPr>
                <w:rFonts w:cs="Arial"/>
              </w:rPr>
            </w:pPr>
          </w:p>
        </w:tc>
      </w:tr>
      <w:tr w:rsidR="001F600B" w14:paraId="74A0E19B" w14:textId="77777777" w:rsidTr="00893CD2">
        <w:tc>
          <w:tcPr>
            <w:tcW w:w="2268" w:type="dxa"/>
          </w:tcPr>
          <w:p w14:paraId="13BB04CC" w14:textId="77777777" w:rsidR="001F600B" w:rsidRPr="00910287" w:rsidRDefault="001F600B" w:rsidP="001F600B">
            <w:pPr>
              <w:pStyle w:val="BodyText"/>
              <w:ind w:right="142"/>
              <w:jc w:val="both"/>
              <w:rPr>
                <w:rFonts w:cs="Arial"/>
              </w:rPr>
            </w:pPr>
          </w:p>
        </w:tc>
        <w:tc>
          <w:tcPr>
            <w:tcW w:w="7933" w:type="dxa"/>
          </w:tcPr>
          <w:p w14:paraId="08B3CBDF" w14:textId="77777777" w:rsidR="001F600B" w:rsidRPr="00910287" w:rsidRDefault="001F600B" w:rsidP="001F600B">
            <w:pPr>
              <w:pStyle w:val="BodyText"/>
              <w:ind w:right="142"/>
              <w:jc w:val="both"/>
              <w:rPr>
                <w:rFonts w:cs="Arial"/>
              </w:rPr>
            </w:pPr>
          </w:p>
        </w:tc>
      </w:tr>
    </w:tbl>
    <w:p w14:paraId="5AFBEEF8" w14:textId="1AAD949C" w:rsidR="001F600B" w:rsidRDefault="001F600B" w:rsidP="001F600B">
      <w:pPr>
        <w:pStyle w:val="Caption"/>
      </w:pPr>
      <w:bookmarkStart w:id="61" w:name="_Toc56581863"/>
      <w:bookmarkStart w:id="62" w:name="_Toc216768466"/>
      <w:bookmarkStart w:id="63" w:name="_Toc500052220"/>
      <w:bookmarkStart w:id="64" w:name="_Toc211245116"/>
      <w:r>
        <w:t xml:space="preserve">Table </w:t>
      </w:r>
      <w:r w:rsidR="003E5293">
        <w:fldChar w:fldCharType="begin"/>
      </w:r>
      <w:r w:rsidR="003E5293">
        <w:instrText xml:space="preserve"> SEQ Table \* ARABIC </w:instrText>
      </w:r>
      <w:r w:rsidR="003E5293">
        <w:fldChar w:fldCharType="separate"/>
      </w:r>
      <w:r w:rsidR="00CE7B51">
        <w:rPr>
          <w:noProof/>
        </w:rPr>
        <w:t>4</w:t>
      </w:r>
      <w:r w:rsidR="003E5293">
        <w:rPr>
          <w:noProof/>
        </w:rPr>
        <w:fldChar w:fldCharType="end"/>
      </w:r>
      <w:r w:rsidRPr="000B58D9">
        <w:t xml:space="preserve">: Definitions </w:t>
      </w:r>
      <w:r>
        <w:t xml:space="preserve">relevant for </w:t>
      </w:r>
      <w:r w:rsidR="00A333D5">
        <w:t xml:space="preserve">Function Group </w:t>
      </w:r>
      <w:r>
        <w:t>“</w:t>
      </w:r>
      <w:r w:rsidR="00A333D5">
        <w:t>RSCL</w:t>
      </w:r>
      <w:r>
        <w:t>”</w:t>
      </w:r>
      <w:bookmarkEnd w:id="61"/>
    </w:p>
    <w:p w14:paraId="0E0B7D15" w14:textId="77777777" w:rsidR="001F600B" w:rsidRPr="00FB7B3D" w:rsidRDefault="001F600B" w:rsidP="001F600B">
      <w:pPr>
        <w:pStyle w:val="Heading3"/>
      </w:pPr>
      <w:bookmarkStart w:id="65" w:name="_Toc216841810"/>
      <w:bookmarkStart w:id="66" w:name="_Toc420397672"/>
      <w:bookmarkStart w:id="67" w:name="_Toc56581782"/>
      <w:r w:rsidRPr="00FB7B3D">
        <w:t>Abbreviations</w:t>
      </w:r>
      <w:bookmarkEnd w:id="62"/>
      <w:bookmarkEnd w:id="65"/>
      <w:bookmarkEnd w:id="66"/>
      <w:bookmarkEnd w:id="67"/>
    </w:p>
    <w:tbl>
      <w:tblPr>
        <w:tblStyle w:val="TableGrid"/>
        <w:tblW w:w="10201" w:type="dxa"/>
        <w:tblInd w:w="0" w:type="dxa"/>
        <w:tblLayout w:type="fixed"/>
        <w:tblLook w:val="0620" w:firstRow="1" w:lastRow="0" w:firstColumn="0" w:lastColumn="0" w:noHBand="1" w:noVBand="1"/>
      </w:tblPr>
      <w:tblGrid>
        <w:gridCol w:w="1276"/>
        <w:gridCol w:w="3402"/>
        <w:gridCol w:w="5523"/>
      </w:tblGrid>
      <w:tr w:rsidR="001F600B" w:rsidRPr="00185AC3" w14:paraId="69855951" w14:textId="77777777" w:rsidTr="00893CD2">
        <w:tc>
          <w:tcPr>
            <w:tcW w:w="1276" w:type="dxa"/>
            <w:shd w:val="clear" w:color="auto" w:fill="D9D9D9" w:themeFill="background1" w:themeFillShade="D9"/>
          </w:tcPr>
          <w:p w14:paraId="69CA5210" w14:textId="77777777" w:rsidR="001F600B" w:rsidRPr="00185AC3" w:rsidRDefault="001F600B" w:rsidP="00893CD2">
            <w:pPr>
              <w:pStyle w:val="TableHeader"/>
              <w:ind w:right="142"/>
            </w:pPr>
            <w:r w:rsidRPr="00185AC3">
              <w:t>Abbr.</w:t>
            </w:r>
          </w:p>
        </w:tc>
        <w:tc>
          <w:tcPr>
            <w:tcW w:w="3402" w:type="dxa"/>
            <w:shd w:val="clear" w:color="auto" w:fill="D9D9D9" w:themeFill="background1" w:themeFillShade="D9"/>
          </w:tcPr>
          <w:p w14:paraId="11BB1BF0" w14:textId="77777777" w:rsidR="001F600B" w:rsidRPr="00185AC3" w:rsidRDefault="001F600B" w:rsidP="00893CD2">
            <w:pPr>
              <w:pStyle w:val="TableHeader"/>
              <w:ind w:right="142"/>
            </w:pPr>
            <w:r>
              <w:t>Meaning</w:t>
            </w:r>
          </w:p>
        </w:tc>
        <w:tc>
          <w:tcPr>
            <w:tcW w:w="5523" w:type="dxa"/>
            <w:shd w:val="clear" w:color="auto" w:fill="D9D9D9" w:themeFill="background1" w:themeFillShade="D9"/>
          </w:tcPr>
          <w:p w14:paraId="522B7DC9" w14:textId="77777777" w:rsidR="001F600B" w:rsidRPr="00185AC3" w:rsidRDefault="001F600B" w:rsidP="00893CD2">
            <w:pPr>
              <w:pStyle w:val="TableHeader"/>
              <w:ind w:right="142"/>
            </w:pPr>
            <w:r w:rsidRPr="00185AC3">
              <w:t>Description</w:t>
            </w:r>
          </w:p>
        </w:tc>
      </w:tr>
      <w:tr w:rsidR="001F600B" w:rsidRPr="00185AC3" w14:paraId="23B35258" w14:textId="77777777" w:rsidTr="00893CD2">
        <w:tc>
          <w:tcPr>
            <w:tcW w:w="1276" w:type="dxa"/>
          </w:tcPr>
          <w:p w14:paraId="3BC05556" w14:textId="77777777" w:rsidR="001F600B" w:rsidRPr="00185AC3" w:rsidRDefault="001F600B" w:rsidP="00893CD2">
            <w:pPr>
              <w:ind w:right="142"/>
              <w:rPr>
                <w:rFonts w:cs="Arial"/>
                <w:snapToGrid w:val="0"/>
              </w:rPr>
            </w:pPr>
            <w:r>
              <w:rPr>
                <w:rFonts w:cs="Arial"/>
                <w:snapToGrid w:val="0"/>
              </w:rPr>
              <w:t>FS</w:t>
            </w:r>
          </w:p>
        </w:tc>
        <w:tc>
          <w:tcPr>
            <w:tcW w:w="3402" w:type="dxa"/>
          </w:tcPr>
          <w:p w14:paraId="5C96A712" w14:textId="77777777" w:rsidR="001F600B" w:rsidRDefault="001F600B" w:rsidP="00893CD2">
            <w:pPr>
              <w:ind w:right="142"/>
              <w:rPr>
                <w:rFonts w:cs="Arial"/>
                <w:snapToGrid w:val="0"/>
              </w:rPr>
            </w:pPr>
            <w:r>
              <w:rPr>
                <w:rFonts w:cs="Arial"/>
                <w:snapToGrid w:val="0"/>
              </w:rPr>
              <w:t xml:space="preserve">Function Requirements Specification / </w:t>
            </w:r>
          </w:p>
          <w:p w14:paraId="1A944DC9" w14:textId="77777777" w:rsidR="001F600B" w:rsidRPr="00185AC3" w:rsidRDefault="001F600B" w:rsidP="00893CD2">
            <w:pPr>
              <w:ind w:right="142"/>
              <w:rPr>
                <w:rFonts w:cs="Arial"/>
                <w:snapToGrid w:val="0"/>
              </w:rPr>
            </w:pPr>
            <w:r>
              <w:rPr>
                <w:rFonts w:cs="Arial"/>
                <w:snapToGrid w:val="0"/>
              </w:rPr>
              <w:t>Function Group Specification</w:t>
            </w:r>
          </w:p>
        </w:tc>
        <w:tc>
          <w:tcPr>
            <w:tcW w:w="5523" w:type="dxa"/>
          </w:tcPr>
          <w:p w14:paraId="4678CF3E" w14:textId="77777777" w:rsidR="001F600B" w:rsidRPr="00185AC3" w:rsidRDefault="001F600B" w:rsidP="00893CD2">
            <w:pPr>
              <w:ind w:right="142"/>
              <w:rPr>
                <w:rFonts w:cs="Arial"/>
                <w:snapToGrid w:val="0"/>
              </w:rPr>
            </w:pPr>
            <w:r w:rsidRPr="00185AC3">
              <w:rPr>
                <w:rFonts w:cs="Arial"/>
                <w:snapToGrid w:val="0"/>
              </w:rPr>
              <w:t xml:space="preserve">The document describing, collecting and developing the </w:t>
            </w:r>
            <w:r>
              <w:rPr>
                <w:rFonts w:cs="Arial"/>
                <w:snapToGrid w:val="0"/>
              </w:rPr>
              <w:t>requirements of a function or a group of functions</w:t>
            </w:r>
            <w:r w:rsidRPr="00185AC3">
              <w:rPr>
                <w:rFonts w:cs="Arial"/>
                <w:snapToGrid w:val="0"/>
              </w:rPr>
              <w:t>.</w:t>
            </w:r>
          </w:p>
        </w:tc>
      </w:tr>
      <w:tr w:rsidR="001F600B" w:rsidRPr="00185AC3" w14:paraId="03ECAEE8" w14:textId="77777777" w:rsidTr="00893CD2">
        <w:tc>
          <w:tcPr>
            <w:tcW w:w="1276" w:type="dxa"/>
          </w:tcPr>
          <w:p w14:paraId="316AC51F" w14:textId="77777777" w:rsidR="001F600B" w:rsidRDefault="001F600B" w:rsidP="00893CD2">
            <w:pPr>
              <w:ind w:right="142"/>
              <w:rPr>
                <w:rFonts w:cs="Arial"/>
                <w:snapToGrid w:val="0"/>
              </w:rPr>
            </w:pPr>
          </w:p>
        </w:tc>
        <w:tc>
          <w:tcPr>
            <w:tcW w:w="3402" w:type="dxa"/>
          </w:tcPr>
          <w:p w14:paraId="68191738" w14:textId="77777777" w:rsidR="001F600B" w:rsidRDefault="001F600B" w:rsidP="00893CD2">
            <w:pPr>
              <w:ind w:right="142"/>
              <w:rPr>
                <w:rFonts w:cs="Arial"/>
                <w:snapToGrid w:val="0"/>
              </w:rPr>
            </w:pPr>
          </w:p>
        </w:tc>
        <w:tc>
          <w:tcPr>
            <w:tcW w:w="5523" w:type="dxa"/>
          </w:tcPr>
          <w:p w14:paraId="259C9AD5" w14:textId="77777777" w:rsidR="001F600B" w:rsidRPr="00185AC3" w:rsidRDefault="001F600B" w:rsidP="00893CD2">
            <w:pPr>
              <w:ind w:right="142"/>
              <w:rPr>
                <w:rFonts w:cs="Arial"/>
                <w:snapToGrid w:val="0"/>
              </w:rPr>
            </w:pPr>
          </w:p>
        </w:tc>
      </w:tr>
    </w:tbl>
    <w:p w14:paraId="29FE9F5F" w14:textId="2050ED44" w:rsidR="001F600B" w:rsidRPr="00797407" w:rsidRDefault="001F600B" w:rsidP="001F600B">
      <w:pPr>
        <w:pStyle w:val="Caption"/>
      </w:pPr>
      <w:bookmarkStart w:id="68" w:name="_Toc56581864"/>
      <w:r w:rsidRPr="00797407">
        <w:t xml:space="preserve">Table </w:t>
      </w:r>
      <w:r w:rsidR="003E5293">
        <w:fldChar w:fldCharType="begin"/>
      </w:r>
      <w:r w:rsidR="003E5293">
        <w:instrText xml:space="preserve"> SEQ Table \* ARABIC </w:instrText>
      </w:r>
      <w:r w:rsidR="003E5293">
        <w:fldChar w:fldCharType="separate"/>
      </w:r>
      <w:r w:rsidR="00CE7B51">
        <w:rPr>
          <w:noProof/>
        </w:rPr>
        <w:t>5</w:t>
      </w:r>
      <w:r w:rsidR="003E5293">
        <w:rPr>
          <w:noProof/>
        </w:rPr>
        <w:fldChar w:fldCharType="end"/>
      </w:r>
      <w:r w:rsidRPr="00797407">
        <w:t>: Abbreviations</w:t>
      </w:r>
      <w:r>
        <w:t xml:space="preserve"> relevant for</w:t>
      </w:r>
      <w:r w:rsidR="00A333D5">
        <w:t xml:space="preserve"> Function Group</w:t>
      </w:r>
      <w:r>
        <w:t xml:space="preserve"> </w:t>
      </w:r>
      <w:r w:rsidR="00A333D5">
        <w:t>“RSCL</w:t>
      </w:r>
      <w:r>
        <w:t>”</w:t>
      </w:r>
      <w:bookmarkEnd w:id="68"/>
    </w:p>
    <w:bookmarkEnd w:id="63"/>
    <w:bookmarkEnd w:id="64"/>
    <w:p w14:paraId="2834D5FB" w14:textId="77777777" w:rsidR="001F600B" w:rsidRPr="00800ACF" w:rsidRDefault="001F600B" w:rsidP="001F600B">
      <w:pPr>
        <w:pStyle w:val="BlockText"/>
      </w:pPr>
    </w:p>
    <w:p w14:paraId="0E01C931" w14:textId="77777777" w:rsidR="00214F7F" w:rsidRDefault="00214F7F" w:rsidP="00FE324E">
      <w:pPr>
        <w:pStyle w:val="Heading1"/>
      </w:pPr>
      <w:bookmarkStart w:id="69" w:name="_Toc56581783"/>
      <w:r>
        <w:lastRenderedPageBreak/>
        <w:t>Function Group Description</w:t>
      </w:r>
      <w:bookmarkEnd w:id="69"/>
    </w:p>
    <w:p w14:paraId="75900975" w14:textId="77777777" w:rsidR="002F393F" w:rsidRPr="00C31FB7" w:rsidRDefault="002F393F" w:rsidP="007D0044">
      <w:pPr>
        <w:shd w:val="clear" w:color="auto" w:fill="D6E3BC" w:themeFill="accent3" w:themeFillTint="66"/>
        <w:rPr>
          <w:rStyle w:val="SubtleEmphasis"/>
        </w:rPr>
      </w:pPr>
      <w:r w:rsidRPr="007E0C44">
        <w:rPr>
          <w:rStyle w:val="SubtleEmphasis"/>
          <w:b/>
        </w:rPr>
        <w:t>#</w:t>
      </w:r>
      <w:r>
        <w:rPr>
          <w:rStyle w:val="SubtleEmphasis"/>
          <w:b/>
        </w:rPr>
        <w:t xml:space="preserve">Classification: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31C7B13C"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4E71BA5" w14:textId="0ACE649F" w:rsidR="009C62E5" w:rsidRDefault="009C62E5" w:rsidP="009C62E5"/>
    <w:p w14:paraId="2AF6D0C0" w14:textId="13FCA1E2" w:rsidR="001A44D9" w:rsidRDefault="00091A44" w:rsidP="009C62E5">
      <w:r w:rsidRPr="00B605F0">
        <w:t>RSCL feature combines the following</w:t>
      </w:r>
      <w:r w:rsidR="007474F5">
        <w:t xml:space="preserve"> </w:t>
      </w:r>
      <w:r w:rsidR="007474F5" w:rsidRPr="003015CC">
        <w:rPr>
          <w:b/>
        </w:rPr>
        <w:t>existing</w:t>
      </w:r>
      <w:r w:rsidRPr="00B605F0">
        <w:t xml:space="preserve"> functio</w:t>
      </w:r>
      <w:r w:rsidR="007474F5">
        <w:t>ns</w:t>
      </w:r>
      <w:r w:rsidR="00816188">
        <w:t xml:space="preserve"> and provides control using</w:t>
      </w:r>
      <w:r w:rsidR="007474F5">
        <w:t xml:space="preserve"> a new HMI</w:t>
      </w:r>
      <w:r w:rsidRPr="00B605F0">
        <w:t>:</w:t>
      </w:r>
    </w:p>
    <w:p w14:paraId="7979B7B1" w14:textId="77777777" w:rsidR="007474F5" w:rsidRPr="00B605F0" w:rsidRDefault="007474F5" w:rsidP="009C62E5"/>
    <w:p w14:paraId="75CB521D" w14:textId="13F4508D" w:rsidR="00091A44" w:rsidRPr="00B605F0" w:rsidRDefault="00701F13" w:rsidP="00091A44">
      <w:pPr>
        <w:pStyle w:val="ListParagraph"/>
        <w:numPr>
          <w:ilvl w:val="0"/>
          <w:numId w:val="48"/>
        </w:numPr>
      </w:pPr>
      <w:r>
        <w:t>Power Child</w:t>
      </w:r>
      <w:r w:rsidR="00091A44" w:rsidRPr="00B605F0">
        <w:t xml:space="preserve"> Lock (</w:t>
      </w:r>
      <w:r>
        <w:t>PCL</w:t>
      </w:r>
      <w:r w:rsidR="00091A44" w:rsidRPr="00B605F0">
        <w:t>) which allows the user to enable/disable the rear inner door handles</w:t>
      </w:r>
    </w:p>
    <w:p w14:paraId="562E2343" w14:textId="1A797CFE" w:rsidR="00091A44" w:rsidRPr="00B605F0" w:rsidRDefault="00091A44" w:rsidP="00091A44">
      <w:pPr>
        <w:pStyle w:val="ListParagraph"/>
        <w:numPr>
          <w:ilvl w:val="0"/>
          <w:numId w:val="48"/>
        </w:numPr>
      </w:pPr>
      <w:r w:rsidRPr="00B605F0">
        <w:t>Window</w:t>
      </w:r>
      <w:r w:rsidR="00701F13">
        <w:t xml:space="preserve"> Child</w:t>
      </w:r>
      <w:r w:rsidRPr="00B605F0">
        <w:t xml:space="preserve"> Lock</w:t>
      </w:r>
      <w:r w:rsidR="003015CC">
        <w:t>out</w:t>
      </w:r>
      <w:r w:rsidRPr="00B605F0">
        <w:t xml:space="preserve"> (</w:t>
      </w:r>
      <w:r w:rsidR="00701F13">
        <w:t>WCL</w:t>
      </w:r>
      <w:r w:rsidRPr="00B605F0">
        <w:t>) which allows the user to enable/disable the rear window switches</w:t>
      </w:r>
    </w:p>
    <w:p w14:paraId="4248F07B" w14:textId="017E6274" w:rsidR="00091A44" w:rsidRPr="00B605F0" w:rsidRDefault="00091A44" w:rsidP="00091A44">
      <w:pPr>
        <w:pStyle w:val="ListParagraph"/>
        <w:numPr>
          <w:ilvl w:val="0"/>
          <w:numId w:val="48"/>
        </w:numPr>
      </w:pPr>
      <w:r w:rsidRPr="00B605F0">
        <w:t>Rear Audio Lock</w:t>
      </w:r>
      <w:r w:rsidR="003015CC">
        <w:t>out</w:t>
      </w:r>
      <w:r w:rsidRPr="00B605F0">
        <w:t xml:space="preserve"> (RAL) which allows the user to enable/disable the rear audio controls</w:t>
      </w:r>
    </w:p>
    <w:p w14:paraId="036E8752" w14:textId="1F6B2614" w:rsidR="00091A44" w:rsidRDefault="00091A44" w:rsidP="00091A44">
      <w:pPr>
        <w:pStyle w:val="ListParagraph"/>
        <w:numPr>
          <w:ilvl w:val="0"/>
          <w:numId w:val="48"/>
        </w:numPr>
      </w:pPr>
      <w:r w:rsidRPr="00B605F0">
        <w:t>Rear Climate Lock</w:t>
      </w:r>
      <w:r w:rsidR="003015CC">
        <w:t>out</w:t>
      </w:r>
      <w:r w:rsidRPr="00B605F0">
        <w:t xml:space="preserve"> (RCL) which allows the user to enable/disable the rear climate controls</w:t>
      </w:r>
    </w:p>
    <w:p w14:paraId="181A90EE" w14:textId="77777777" w:rsidR="007474F5" w:rsidRDefault="007474F5" w:rsidP="007474F5">
      <w:pPr>
        <w:pStyle w:val="ListParagraph"/>
      </w:pPr>
    </w:p>
    <w:p w14:paraId="0C74BE85" w14:textId="41567022" w:rsidR="007474F5" w:rsidRDefault="007474F5" w:rsidP="007474F5">
      <w:r>
        <w:t xml:space="preserve">Additionally the following </w:t>
      </w:r>
      <w:r w:rsidRPr="003015CC">
        <w:rPr>
          <w:b/>
        </w:rPr>
        <w:t>new</w:t>
      </w:r>
      <w:r>
        <w:t xml:space="preserve"> function </w:t>
      </w:r>
      <w:r w:rsidR="003015CC">
        <w:t>is controled</w:t>
      </w:r>
      <w:r>
        <w:t xml:space="preserve"> by the RSCL feature:</w:t>
      </w:r>
    </w:p>
    <w:p w14:paraId="39E77D20" w14:textId="77777777" w:rsidR="00816188" w:rsidRPr="00B605F0" w:rsidRDefault="00816188" w:rsidP="007474F5"/>
    <w:p w14:paraId="0CC69336" w14:textId="707A2D85" w:rsidR="007474F5" w:rsidRDefault="00091A44" w:rsidP="007474F5">
      <w:pPr>
        <w:pStyle w:val="ListParagraph"/>
        <w:numPr>
          <w:ilvl w:val="0"/>
          <w:numId w:val="48"/>
        </w:numPr>
      </w:pPr>
      <w:r w:rsidRPr="00B605F0">
        <w:t>Ultimate Remote Control Lock</w:t>
      </w:r>
      <w:r w:rsidR="003015CC">
        <w:t>out</w:t>
      </w:r>
      <w:r w:rsidRPr="00B605F0">
        <w:t xml:space="preserve"> (URCL</w:t>
      </w:r>
      <w:r w:rsidR="007474F5">
        <w:t xml:space="preserve"> Control</w:t>
      </w:r>
      <w:r w:rsidRPr="00B605F0">
        <w:t>) which allows the user to enable/disable the rear connected mobile devices</w:t>
      </w:r>
      <w:r w:rsidR="007474F5">
        <w:t xml:space="preserve"> globally and individually</w:t>
      </w:r>
      <w:r w:rsidRPr="00B605F0">
        <w:t>.</w:t>
      </w:r>
    </w:p>
    <w:p w14:paraId="77F9D7DD" w14:textId="77777777" w:rsidR="003015CC" w:rsidRDefault="003015CC" w:rsidP="003015CC"/>
    <w:p w14:paraId="1A31322B" w14:textId="6D448045" w:rsidR="003015CC" w:rsidRDefault="003015CC" w:rsidP="003015CC">
      <w:r>
        <w:t xml:space="preserve">The RSCL feature uses the following </w:t>
      </w:r>
      <w:r w:rsidRPr="003015CC">
        <w:rPr>
          <w:b/>
        </w:rPr>
        <w:t>new</w:t>
      </w:r>
      <w:r>
        <w:t xml:space="preserve"> functions:</w:t>
      </w:r>
    </w:p>
    <w:p w14:paraId="69795780" w14:textId="67006C04" w:rsidR="007474F5" w:rsidRDefault="007474F5" w:rsidP="007474F5">
      <w:pPr>
        <w:pStyle w:val="ListParagraph"/>
        <w:numPr>
          <w:ilvl w:val="0"/>
          <w:numId w:val="48"/>
        </w:numPr>
      </w:pPr>
      <w:r>
        <w:t>RSCL HMI Control</w:t>
      </w:r>
    </w:p>
    <w:p w14:paraId="07F5414A" w14:textId="4974E3C8" w:rsidR="007474F5" w:rsidRDefault="007474F5" w:rsidP="007474F5">
      <w:pPr>
        <w:pStyle w:val="ListParagraph"/>
        <w:numPr>
          <w:ilvl w:val="0"/>
          <w:numId w:val="48"/>
        </w:numPr>
      </w:pPr>
      <w:r>
        <w:t>RSCL Control</w:t>
      </w:r>
    </w:p>
    <w:p w14:paraId="24535975" w14:textId="77777777" w:rsidR="007474F5" w:rsidRPr="00B605F0" w:rsidRDefault="007474F5" w:rsidP="007474F5"/>
    <w:p w14:paraId="28E52FC8" w14:textId="6B275632" w:rsidR="00091A44" w:rsidRDefault="00091A44" w:rsidP="00091A44">
      <w:r w:rsidRPr="00B605F0">
        <w:t xml:space="preserve">This Document </w:t>
      </w:r>
      <w:r w:rsidR="007474F5">
        <w:t xml:space="preserve">specifies only the </w:t>
      </w:r>
      <w:r w:rsidR="007474F5" w:rsidRPr="003015CC">
        <w:rPr>
          <w:b/>
        </w:rPr>
        <w:t>new</w:t>
      </w:r>
      <w:r w:rsidR="007474F5">
        <w:t xml:space="preserve"> functions</w:t>
      </w:r>
      <w:r w:rsidR="003015CC">
        <w:t xml:space="preserve"> </w:t>
      </w:r>
      <w:r w:rsidRPr="00B605F0">
        <w:t>to support this feature.</w:t>
      </w:r>
    </w:p>
    <w:p w14:paraId="1ECAD7B7" w14:textId="67AA1500" w:rsidR="007474F5" w:rsidRDefault="007474F5" w:rsidP="00091A44"/>
    <w:p w14:paraId="02F49B83" w14:textId="6B60279E" w:rsidR="007474F5" w:rsidRPr="009C62E5" w:rsidRDefault="00701F13" w:rsidP="00091A44">
      <w:r>
        <w:t>PCL</w:t>
      </w:r>
      <w:r w:rsidR="007474F5">
        <w:t xml:space="preserve">, </w:t>
      </w:r>
      <w:r>
        <w:t>WCL</w:t>
      </w:r>
      <w:r w:rsidR="007474F5">
        <w:t>, RAL and RCL functions will be reused as existing.</w:t>
      </w:r>
    </w:p>
    <w:p w14:paraId="411C6268" w14:textId="5DEEC63C" w:rsidR="00AA09AF" w:rsidRPr="00356018" w:rsidRDefault="00CE78E8" w:rsidP="00BC3FDB">
      <w:pPr>
        <w:pStyle w:val="Heading1"/>
      </w:pPr>
      <w:bookmarkStart w:id="70" w:name="_Toc56581784"/>
      <w:r>
        <w:lastRenderedPageBreak/>
        <w:t>Functional</w:t>
      </w:r>
      <w:r w:rsidR="00AA09AF" w:rsidRPr="00356018">
        <w:t xml:space="preserve"> </w:t>
      </w:r>
      <w:bookmarkEnd w:id="43"/>
      <w:bookmarkEnd w:id="44"/>
      <w:bookmarkEnd w:id="45"/>
      <w:r w:rsidR="00227C8D">
        <w:t xml:space="preserve">Decompostion and </w:t>
      </w:r>
      <w:r w:rsidR="00745866">
        <w:t>Architecture</w:t>
      </w:r>
      <w:bookmarkEnd w:id="70"/>
    </w:p>
    <w:p w14:paraId="78F804F9" w14:textId="77777777" w:rsidR="002F393F" w:rsidRPr="00C31FB7" w:rsidRDefault="002F393F" w:rsidP="007D0044">
      <w:pPr>
        <w:shd w:val="clear" w:color="auto" w:fill="D6E3BC" w:themeFill="accent3" w:themeFillTint="66"/>
        <w:rPr>
          <w:rStyle w:val="SubtleEmphasis"/>
        </w:rPr>
      </w:pPr>
      <w:bookmarkStart w:id="71" w:name="_Toc215652143"/>
      <w:r w:rsidRPr="007E0C44">
        <w:rPr>
          <w:rStyle w:val="SubtleEmphasis"/>
          <w:b/>
        </w:rPr>
        <w:t>#</w:t>
      </w:r>
      <w:r>
        <w:rPr>
          <w:rStyle w:val="SubtleEmphasis"/>
          <w:b/>
        </w:rPr>
        <w:t xml:space="preserve">Classification: </w:t>
      </w:r>
      <w:r>
        <w:rPr>
          <w:rStyle w:val="SubtleEmphasis"/>
        </w:rPr>
        <w:t>Function Group only (remove section, if only a single Function is specified in this document)</w:t>
      </w:r>
    </w:p>
    <w:p w14:paraId="5DE3B273" w14:textId="5843654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0341D87F" w14:textId="28FBE6B2"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6"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CE7B51">
        <w:rPr>
          <w:rStyle w:val="SubtleEmphasis"/>
        </w:rPr>
        <w:t>4</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CE7B51" w:rsidRPr="00CE7B51">
        <w:rPr>
          <w:rStyle w:val="SubtleEmphasis"/>
        </w:rPr>
        <w:t>Function Specifications</w:t>
      </w:r>
      <w:r w:rsidR="008E0F40">
        <w:rPr>
          <w:rStyle w:val="SubtleEmphasis"/>
        </w:rPr>
        <w:fldChar w:fldCharType="end"/>
      </w:r>
      <w:r w:rsidR="008E0F40" w:rsidRPr="00EF78FE">
        <w:rPr>
          <w:rStyle w:val="SubtleEmphasis"/>
        </w:rPr>
        <w:t>”.</w:t>
      </w:r>
    </w:p>
    <w:p w14:paraId="101B3723" w14:textId="0B2757D0" w:rsidR="008E0F40" w:rsidRDefault="008E0F40" w:rsidP="008E0F40">
      <w:pPr>
        <w:pStyle w:val="Heading2"/>
        <w:numPr>
          <w:ilvl w:val="1"/>
          <w:numId w:val="5"/>
        </w:numPr>
      </w:pPr>
      <w:bookmarkStart w:id="72" w:name="_Toc56581785"/>
      <w:r>
        <w:t>Description</w:t>
      </w:r>
      <w:bookmarkEnd w:id="72"/>
    </w:p>
    <w:p w14:paraId="7F1EF9A1" w14:textId="62CE0118"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7" w:history="1">
        <w:r w:rsidRPr="00347A88">
          <w:rPr>
            <w:rStyle w:val="SubtleEmphasis"/>
          </w:rPr>
          <w:t>Data Flow Diagrams</w:t>
        </w:r>
      </w:hyperlink>
      <w:r w:rsidRPr="00347A88">
        <w:rPr>
          <w:rStyle w:val="SubtleEmphasis"/>
        </w:rPr>
        <w:t xml:space="preserve"> could be used to depict such a Functional Architecture.</w:t>
      </w:r>
    </w:p>
    <w:p w14:paraId="5FB8EA3E" w14:textId="4EC7C17A" w:rsidR="00227C8D" w:rsidRPr="00700AFF" w:rsidRDefault="008E0F40" w:rsidP="00700AFF">
      <w:pPr>
        <w:shd w:val="clear" w:color="auto" w:fill="D6E3BC" w:themeFill="accent3" w:themeFillTint="66"/>
        <w:rPr>
          <w:i/>
          <w:iCs/>
          <w:color w:val="808080" w:themeColor="text1" w:themeTint="7F"/>
        </w:rPr>
      </w:pPr>
      <w:r w:rsidRPr="008E0F40">
        <w:rPr>
          <w:rStyle w:val="SubtleEmphasis"/>
          <w:b/>
        </w:rPr>
        <w:t>#Link:</w:t>
      </w:r>
      <w:r w:rsidRPr="00347A88">
        <w:rPr>
          <w:rStyle w:val="SubtleEmphasis"/>
        </w:rPr>
        <w:t xml:space="preserve"> </w:t>
      </w:r>
      <w:hyperlink r:id="rId28"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9" w:history="1">
        <w:r w:rsidRPr="005D37D3">
          <w:rPr>
            <w:rStyle w:val="Hyperlink"/>
            <w:i/>
            <w:iCs/>
          </w:rPr>
          <w:t>RE Wiki - Data Flow Diagrams</w:t>
        </w:r>
      </w:hyperlink>
    </w:p>
    <w:p w14:paraId="53FF4010" w14:textId="3F80F81C" w:rsidR="00227C8D" w:rsidRDefault="00227C8D" w:rsidP="008C50C5">
      <w:pPr>
        <w:jc w:val="center"/>
      </w:pPr>
    </w:p>
    <w:p w14:paraId="608E4E88" w14:textId="77777777" w:rsidR="00AC1B1E" w:rsidRDefault="00AC1B1E" w:rsidP="00643407">
      <w:pPr>
        <w:jc w:val="center"/>
      </w:pPr>
      <w:bookmarkStart w:id="73" w:name="_Toc56581845"/>
    </w:p>
    <w:p w14:paraId="52C73DED" w14:textId="48783725" w:rsidR="000137CD" w:rsidRDefault="00A839F9" w:rsidP="00643407">
      <w:pPr>
        <w:jc w:val="center"/>
      </w:pPr>
      <w:r>
        <w:rPr>
          <w:noProof/>
        </w:rPr>
        <w:lastRenderedPageBreak/>
        <w:drawing>
          <wp:inline distT="0" distB="0" distL="0" distR="0" wp14:anchorId="46E8612E" wp14:editId="1817610A">
            <wp:extent cx="5657277" cy="853175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960579-92f0-4972-a22f-3d3fbaab5ec3.PNG"/>
                    <pic:cNvPicPr/>
                  </pic:nvPicPr>
                  <pic:blipFill>
                    <a:blip r:embed="rId30">
                      <a:extLst>
                        <a:ext uri="{28A0092B-C50C-407E-A947-70E740481C1C}">
                          <a14:useLocalDpi xmlns:a14="http://schemas.microsoft.com/office/drawing/2010/main" val="0"/>
                        </a:ext>
                      </a:extLst>
                    </a:blip>
                    <a:stretch>
                      <a:fillRect/>
                    </a:stretch>
                  </pic:blipFill>
                  <pic:spPr>
                    <a:xfrm>
                      <a:off x="0" y="0"/>
                      <a:ext cx="5666064" cy="8545002"/>
                    </a:xfrm>
                    <a:prstGeom prst="rect">
                      <a:avLst/>
                    </a:prstGeom>
                  </pic:spPr>
                </pic:pic>
              </a:graphicData>
            </a:graphic>
          </wp:inline>
        </w:drawing>
      </w:r>
    </w:p>
    <w:p w14:paraId="7DE8BC09" w14:textId="4642E4B5" w:rsidR="00876753" w:rsidRPr="003D37DF" w:rsidRDefault="00B42A06" w:rsidP="00643407">
      <w:pPr>
        <w:jc w:val="center"/>
        <w:rPr>
          <w:noProof/>
        </w:rPr>
      </w:pPr>
      <w:r w:rsidRPr="00652D2B">
        <w:t xml:space="preserve">Figure </w:t>
      </w:r>
      <w:r w:rsidR="006330E0" w:rsidRPr="003D37DF">
        <w:fldChar w:fldCharType="begin"/>
      </w:r>
      <w:r w:rsidR="006330E0" w:rsidRPr="00652D2B">
        <w:instrText xml:space="preserve"> SEQ Figure \* ARABIC </w:instrText>
      </w:r>
      <w:r w:rsidR="006330E0" w:rsidRPr="003D37DF">
        <w:fldChar w:fldCharType="separate"/>
      </w:r>
      <w:r w:rsidR="00CE7B51">
        <w:rPr>
          <w:noProof/>
        </w:rPr>
        <w:t>1</w:t>
      </w:r>
      <w:r w:rsidR="006330E0" w:rsidRPr="003D37DF">
        <w:fldChar w:fldCharType="end"/>
      </w:r>
      <w:r w:rsidRPr="00652D2B">
        <w:t xml:space="preserve">: </w:t>
      </w:r>
      <w:r w:rsidR="00227C8D" w:rsidRPr="00652D2B">
        <w:t xml:space="preserve">Functional Architecture of </w:t>
      </w:r>
      <w:r w:rsidRPr="00652D2B">
        <w:t xml:space="preserve">Function Group </w:t>
      </w:r>
      <w:r w:rsidR="00227C8D" w:rsidRPr="00652D2B">
        <w:t>“</w:t>
      </w:r>
      <w:r w:rsidR="007E3CFE" w:rsidRPr="00652D2B">
        <w:t>RSCL</w:t>
      </w:r>
      <w:r w:rsidR="00227C8D" w:rsidRPr="00652D2B">
        <w:t>”</w:t>
      </w:r>
      <w:bookmarkEnd w:id="73"/>
    </w:p>
    <w:p w14:paraId="6FB2B231" w14:textId="10C4C40A" w:rsidR="00AD7649" w:rsidRDefault="00AD7649" w:rsidP="00BC3FDB">
      <w:pPr>
        <w:pStyle w:val="Heading2"/>
      </w:pPr>
      <w:bookmarkStart w:id="74" w:name="_Toc56581786"/>
      <w:bookmarkStart w:id="75" w:name="_Toc211245036"/>
      <w:r>
        <w:lastRenderedPageBreak/>
        <w:t>Function List</w:t>
      </w:r>
      <w:bookmarkEnd w:id="74"/>
    </w:p>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B95D65" w:rsidRPr="007C20FA" w14:paraId="79295629" w14:textId="77777777" w:rsidTr="00B95D65">
        <w:trPr>
          <w:tblHeader/>
        </w:trPr>
        <w:tc>
          <w:tcPr>
            <w:tcW w:w="2257" w:type="dxa"/>
            <w:shd w:val="pct20" w:color="auto" w:fill="FFFFFF"/>
            <w:vAlign w:val="center"/>
          </w:tcPr>
          <w:bookmarkEnd w:id="75"/>
          <w:p w14:paraId="08315218" w14:textId="77777777" w:rsidR="00B95D65" w:rsidRPr="00C15D3D" w:rsidRDefault="00B95D65" w:rsidP="00B95D65">
            <w:pPr>
              <w:jc w:val="center"/>
              <w:rPr>
                <w:b/>
              </w:rPr>
            </w:pPr>
            <w:r w:rsidRPr="00C15D3D">
              <w:rPr>
                <w:b/>
              </w:rPr>
              <w:t>Function Name</w:t>
            </w:r>
          </w:p>
        </w:tc>
        <w:tc>
          <w:tcPr>
            <w:tcW w:w="5490" w:type="dxa"/>
            <w:shd w:val="pct20" w:color="auto" w:fill="FFFFFF"/>
            <w:vAlign w:val="center"/>
          </w:tcPr>
          <w:p w14:paraId="6727178B" w14:textId="77777777" w:rsidR="00B95D65" w:rsidRPr="007C20FA" w:rsidRDefault="00B95D65" w:rsidP="00B95D65">
            <w:pPr>
              <w:pStyle w:val="Caption"/>
            </w:pPr>
            <w:r w:rsidRPr="007C20FA">
              <w:t>Description</w:t>
            </w:r>
          </w:p>
        </w:tc>
        <w:tc>
          <w:tcPr>
            <w:tcW w:w="2520" w:type="dxa"/>
            <w:shd w:val="pct20" w:color="auto" w:fill="FFFFFF"/>
            <w:vAlign w:val="center"/>
          </w:tcPr>
          <w:p w14:paraId="61BF0B82" w14:textId="77777777" w:rsidR="00B95D65" w:rsidRPr="007C20FA" w:rsidRDefault="00B95D65" w:rsidP="00B95D65">
            <w:pPr>
              <w:pStyle w:val="Caption"/>
            </w:pPr>
            <w:r w:rsidRPr="007C20FA">
              <w:t>Comments</w:t>
            </w:r>
          </w:p>
        </w:tc>
      </w:tr>
      <w:tr w:rsidR="00B95D65" w:rsidRPr="00BB0EAC" w14:paraId="48B1369A" w14:textId="77777777" w:rsidTr="00B95D65">
        <w:tc>
          <w:tcPr>
            <w:tcW w:w="2257" w:type="dxa"/>
          </w:tcPr>
          <w:p w14:paraId="41DB5E3A" w14:textId="77777777" w:rsidR="00B95D65" w:rsidRDefault="00B95D65" w:rsidP="00B95D65">
            <w:r>
              <w:rPr>
                <w:i/>
              </w:rPr>
              <w:t>(activity</w:t>
            </w:r>
            <w:r w:rsidRPr="005E78E8">
              <w:rPr>
                <w:i/>
              </w:rPr>
              <w:t>)</w:t>
            </w:r>
            <w:r w:rsidRPr="00C15D3D">
              <w:t xml:space="preserve"> </w:t>
            </w:r>
            <w:bookmarkStart w:id="76" w:name="_d6edb602bf203946c56fded48bc031cb"/>
            <w:r>
              <w:t>URCL Control</w:t>
            </w:r>
            <w:bookmarkEnd w:id="76"/>
          </w:p>
        </w:tc>
        <w:tc>
          <w:tcPr>
            <w:tcW w:w="5490" w:type="dxa"/>
          </w:tcPr>
          <w:p w14:paraId="17BAB050" w14:textId="77777777" w:rsidR="00B95D65" w:rsidRDefault="00B95D65" w:rsidP="00B95D65">
            <w:pPr>
              <w:pStyle w:val="BodyText"/>
              <w:rPr>
                <w:lang w:val="en-US"/>
              </w:rPr>
            </w:pPr>
            <w:r>
              <w:rPr>
                <w:i/>
                <w:lang w:val="en-US"/>
              </w:rPr>
              <w:t>(activity</w:t>
            </w:r>
            <w:r w:rsidRPr="005E78E8">
              <w:rPr>
                <w:i/>
                <w:lang w:val="en-US"/>
              </w:rPr>
              <w:t>)</w:t>
            </w:r>
            <w:r>
              <w:rPr>
                <w:lang w:val="en-US"/>
              </w:rPr>
              <w:t xml:space="preserve"> Controls URCL on rear connected mobile devices</w:t>
            </w:r>
          </w:p>
          <w:p w14:paraId="700AAD59" w14:textId="77777777" w:rsidR="00B95D65" w:rsidRDefault="00B95D65" w:rsidP="00B95D65">
            <w:pPr>
              <w:pStyle w:val="BodyText"/>
              <w:rPr>
                <w:lang w:val="en-US"/>
              </w:rPr>
            </w:pPr>
            <w:r>
              <w:rPr>
                <w:lang w:val="en-US"/>
              </w:rPr>
              <w:t>RSCL URC status feedback</w:t>
            </w:r>
          </w:p>
        </w:tc>
        <w:tc>
          <w:tcPr>
            <w:tcW w:w="2520" w:type="dxa"/>
          </w:tcPr>
          <w:p w14:paraId="64A929B0" w14:textId="77777777" w:rsidR="00B95D65" w:rsidRDefault="00B95D65" w:rsidP="00B95D65"/>
        </w:tc>
      </w:tr>
      <w:tr w:rsidR="00B95D65" w:rsidRPr="00BB0EAC" w14:paraId="5C7C0781" w14:textId="77777777" w:rsidTr="00B95D65">
        <w:tc>
          <w:tcPr>
            <w:tcW w:w="2257" w:type="dxa"/>
          </w:tcPr>
          <w:p w14:paraId="5188A0D7" w14:textId="77777777" w:rsidR="00B95D65" w:rsidRDefault="00B95D65" w:rsidP="00B95D65">
            <w:r>
              <w:rPr>
                <w:i/>
              </w:rPr>
              <w:t>(activity</w:t>
            </w:r>
            <w:r w:rsidRPr="005E78E8">
              <w:rPr>
                <w:i/>
              </w:rPr>
              <w:t>)</w:t>
            </w:r>
            <w:r w:rsidRPr="00C15D3D">
              <w:t xml:space="preserve"> </w:t>
            </w:r>
            <w:r>
              <w:t>Diagnostics Error Manager</w:t>
            </w:r>
          </w:p>
        </w:tc>
        <w:tc>
          <w:tcPr>
            <w:tcW w:w="5490" w:type="dxa"/>
          </w:tcPr>
          <w:p w14:paraId="018F2B5B" w14:textId="77777777" w:rsidR="00B95D65" w:rsidRDefault="00B95D65" w:rsidP="00B95D65">
            <w:pPr>
              <w:pStyle w:val="BodyText"/>
              <w:rPr>
                <w:lang w:val="en-US"/>
              </w:rPr>
            </w:pPr>
            <w:r>
              <w:rPr>
                <w:i/>
                <w:lang w:val="en-US"/>
              </w:rPr>
              <w:t>(activity</w:t>
            </w:r>
            <w:r w:rsidRPr="005E78E8">
              <w:rPr>
                <w:i/>
                <w:lang w:val="en-US"/>
              </w:rPr>
              <w:t>)</w:t>
            </w:r>
            <w:r>
              <w:rPr>
                <w:lang w:val="en-US"/>
              </w:rPr>
              <w:t xml:space="preserve"> Handles error information relevant for diagnostics.</w:t>
            </w:r>
          </w:p>
        </w:tc>
        <w:tc>
          <w:tcPr>
            <w:tcW w:w="2520" w:type="dxa"/>
          </w:tcPr>
          <w:p w14:paraId="6C7EEDF7" w14:textId="77777777" w:rsidR="00B95D65" w:rsidRDefault="00B95D65" w:rsidP="00B95D65"/>
        </w:tc>
      </w:tr>
      <w:tr w:rsidR="00B95D65" w:rsidRPr="00BB0EAC" w14:paraId="1C17E939" w14:textId="77777777" w:rsidTr="00B95D65">
        <w:tc>
          <w:tcPr>
            <w:tcW w:w="2257" w:type="dxa"/>
          </w:tcPr>
          <w:p w14:paraId="1D38BF19" w14:textId="77777777" w:rsidR="00B95D65" w:rsidRDefault="00B95D65" w:rsidP="00B95D65">
            <w:r>
              <w:rPr>
                <w:i/>
              </w:rPr>
              <w:t>(activity</w:t>
            </w:r>
            <w:r w:rsidRPr="005E78E8">
              <w:rPr>
                <w:i/>
              </w:rPr>
              <w:t>)</w:t>
            </w:r>
            <w:r w:rsidRPr="00C15D3D">
              <w:t xml:space="preserve"> </w:t>
            </w:r>
            <w:bookmarkStart w:id="77" w:name="_6c10eac7f9404651648d568d6fd6cb30"/>
            <w:r>
              <w:t>WCL Control</w:t>
            </w:r>
            <w:bookmarkEnd w:id="77"/>
          </w:p>
        </w:tc>
        <w:tc>
          <w:tcPr>
            <w:tcW w:w="5490" w:type="dxa"/>
          </w:tcPr>
          <w:p w14:paraId="2507F6C1" w14:textId="77777777" w:rsidR="00B95D65" w:rsidRDefault="00B95D65" w:rsidP="00B95D65">
            <w:pPr>
              <w:pStyle w:val="BodyText"/>
              <w:rPr>
                <w:lang w:val="en-US"/>
              </w:rPr>
            </w:pPr>
            <w:r>
              <w:rPr>
                <w:i/>
                <w:lang w:val="en-US"/>
              </w:rPr>
              <w:t>(activity</w:t>
            </w:r>
            <w:r w:rsidRPr="005E78E8">
              <w:rPr>
                <w:i/>
                <w:lang w:val="en-US"/>
              </w:rPr>
              <w:t>)</w:t>
            </w:r>
            <w:r>
              <w:rPr>
                <w:lang w:val="en-US"/>
              </w:rPr>
              <w:t xml:space="preserve"> Controls WCL on rear window switches</w:t>
            </w:r>
          </w:p>
          <w:p w14:paraId="3D920755" w14:textId="77777777" w:rsidR="00B95D65" w:rsidRDefault="00B95D65" w:rsidP="00B95D65">
            <w:pPr>
              <w:pStyle w:val="BodyText"/>
              <w:rPr>
                <w:lang w:val="en-US"/>
              </w:rPr>
            </w:pPr>
            <w:r>
              <w:rPr>
                <w:lang w:val="en-US"/>
              </w:rPr>
              <w:t>RSCL WCL status feedback</w:t>
            </w:r>
          </w:p>
        </w:tc>
        <w:tc>
          <w:tcPr>
            <w:tcW w:w="2520" w:type="dxa"/>
          </w:tcPr>
          <w:p w14:paraId="26300AB8" w14:textId="0D465AFA" w:rsidR="00B95D65" w:rsidRPr="00B2400F" w:rsidRDefault="00B95D65" w:rsidP="00B95D65">
            <w:pPr>
              <w:rPr>
                <w:highlight w:val="yellow"/>
              </w:rPr>
            </w:pPr>
            <w:r w:rsidRPr="00B2400F">
              <w:rPr>
                <w:highlight w:val="yellow"/>
              </w:rPr>
              <w:t>This function already exists in vehicle and will not be described in this document as it is not affected by RSCL.</w:t>
            </w:r>
          </w:p>
        </w:tc>
      </w:tr>
      <w:tr w:rsidR="00B95D65" w:rsidRPr="00BB0EAC" w14:paraId="0CA163CD" w14:textId="77777777" w:rsidTr="00B95D65">
        <w:tc>
          <w:tcPr>
            <w:tcW w:w="2257" w:type="dxa"/>
          </w:tcPr>
          <w:p w14:paraId="5C5AE1E8" w14:textId="77777777" w:rsidR="00B95D65" w:rsidRDefault="00B95D65" w:rsidP="00B95D65">
            <w:r>
              <w:rPr>
                <w:i/>
              </w:rPr>
              <w:t>(activity</w:t>
            </w:r>
            <w:r w:rsidRPr="005E78E8">
              <w:rPr>
                <w:i/>
              </w:rPr>
              <w:t>)</w:t>
            </w:r>
            <w:r w:rsidRPr="00C15D3D">
              <w:t xml:space="preserve"> </w:t>
            </w:r>
            <w:bookmarkStart w:id="78" w:name="_dadf8f2fe2b10d262f1574d301d17306"/>
            <w:r>
              <w:t>PCL Control</w:t>
            </w:r>
            <w:bookmarkEnd w:id="78"/>
          </w:p>
        </w:tc>
        <w:tc>
          <w:tcPr>
            <w:tcW w:w="5490" w:type="dxa"/>
          </w:tcPr>
          <w:p w14:paraId="259975F2" w14:textId="77777777" w:rsidR="00B95D65" w:rsidRDefault="00B95D65" w:rsidP="00B95D65">
            <w:pPr>
              <w:pStyle w:val="BodyText"/>
              <w:rPr>
                <w:lang w:val="en-US"/>
              </w:rPr>
            </w:pPr>
            <w:r>
              <w:rPr>
                <w:i/>
                <w:lang w:val="en-US"/>
              </w:rPr>
              <w:t>(activity</w:t>
            </w:r>
            <w:r w:rsidRPr="005E78E8">
              <w:rPr>
                <w:i/>
                <w:lang w:val="en-US"/>
              </w:rPr>
              <w:t>)</w:t>
            </w:r>
            <w:r>
              <w:rPr>
                <w:lang w:val="en-US"/>
              </w:rPr>
              <w:t xml:space="preserve"> Controls PCL on rear inner door handles</w:t>
            </w:r>
          </w:p>
          <w:p w14:paraId="0B4E97A3" w14:textId="77777777" w:rsidR="00B95D65" w:rsidRDefault="00B95D65" w:rsidP="00B95D65">
            <w:pPr>
              <w:pStyle w:val="BodyText"/>
              <w:rPr>
                <w:lang w:val="en-US"/>
              </w:rPr>
            </w:pPr>
            <w:r>
              <w:rPr>
                <w:lang w:val="en-US"/>
              </w:rPr>
              <w:t>RSCL PCL status feedback</w:t>
            </w:r>
          </w:p>
        </w:tc>
        <w:tc>
          <w:tcPr>
            <w:tcW w:w="2520" w:type="dxa"/>
          </w:tcPr>
          <w:p w14:paraId="611C1012" w14:textId="09194394" w:rsidR="00B95D65" w:rsidRDefault="00B95D65" w:rsidP="00B95D65">
            <w:r w:rsidRPr="00461498">
              <w:t>This function already exists in vehicle and is not affected by RSCL.</w:t>
            </w:r>
          </w:p>
        </w:tc>
      </w:tr>
      <w:tr w:rsidR="00B95D65" w:rsidRPr="00BB0EAC" w14:paraId="790F968A" w14:textId="77777777" w:rsidTr="00B95D65">
        <w:tc>
          <w:tcPr>
            <w:tcW w:w="2257" w:type="dxa"/>
          </w:tcPr>
          <w:p w14:paraId="267E5A1C" w14:textId="77777777" w:rsidR="00B95D65" w:rsidRDefault="00B95D65" w:rsidP="00B95D65">
            <w:r>
              <w:rPr>
                <w:i/>
              </w:rPr>
              <w:t>(activity</w:t>
            </w:r>
            <w:r w:rsidRPr="005E78E8">
              <w:rPr>
                <w:i/>
              </w:rPr>
              <w:t>)</w:t>
            </w:r>
            <w:r w:rsidRPr="00C15D3D">
              <w:t xml:space="preserve"> </w:t>
            </w:r>
            <w:bookmarkStart w:id="79" w:name="_c712edcd68e86286fb0984130c096d08"/>
            <w:r>
              <w:t>Rear Inner Handle Control</w:t>
            </w:r>
            <w:bookmarkEnd w:id="79"/>
          </w:p>
        </w:tc>
        <w:tc>
          <w:tcPr>
            <w:tcW w:w="5490" w:type="dxa"/>
          </w:tcPr>
          <w:p w14:paraId="5853A535" w14:textId="77777777" w:rsidR="00B95D65" w:rsidRDefault="00B95D65" w:rsidP="00B95D65">
            <w:pPr>
              <w:pStyle w:val="BodyText"/>
              <w:rPr>
                <w:lang w:val="en-US"/>
              </w:rPr>
            </w:pPr>
            <w:r>
              <w:rPr>
                <w:i/>
                <w:lang w:val="en-US"/>
              </w:rPr>
              <w:t>(activity</w:t>
            </w:r>
            <w:r w:rsidRPr="005E78E8">
              <w:rPr>
                <w:i/>
                <w:lang w:val="en-US"/>
              </w:rPr>
              <w:t>)</w:t>
            </w:r>
            <w:r>
              <w:rPr>
                <w:lang w:val="en-US"/>
              </w:rPr>
              <w:t xml:space="preserve"> Controls useability of rear inner door handles. </w:t>
            </w:r>
          </w:p>
          <w:p w14:paraId="1BF5D592" w14:textId="77777777" w:rsidR="00B95D65" w:rsidRDefault="00B95D65" w:rsidP="00B95D65">
            <w:pPr>
              <w:pStyle w:val="BodyText"/>
              <w:rPr>
                <w:lang w:val="en-US"/>
              </w:rPr>
            </w:pPr>
            <w:r>
              <w:rPr>
                <w:lang w:val="en-US"/>
              </w:rPr>
              <w:t>Actual rear inner door handle status feedback.</w:t>
            </w:r>
          </w:p>
        </w:tc>
        <w:tc>
          <w:tcPr>
            <w:tcW w:w="2520" w:type="dxa"/>
          </w:tcPr>
          <w:p w14:paraId="410F0A6C" w14:textId="50E7C428" w:rsidR="00B95D65" w:rsidRDefault="00B95D65" w:rsidP="00B95D65">
            <w:r w:rsidRPr="00461498">
              <w:t>This function already exists in vehicle and is not affected by RSCL.</w:t>
            </w:r>
          </w:p>
        </w:tc>
      </w:tr>
      <w:tr w:rsidR="00B95D65" w:rsidRPr="00BB0EAC" w14:paraId="0EFB6CF9" w14:textId="77777777" w:rsidTr="00B95D65">
        <w:tc>
          <w:tcPr>
            <w:tcW w:w="2257" w:type="dxa"/>
          </w:tcPr>
          <w:p w14:paraId="660F2D02" w14:textId="77777777" w:rsidR="00B95D65" w:rsidRDefault="00B95D65" w:rsidP="00B95D65">
            <w:r>
              <w:rPr>
                <w:i/>
              </w:rPr>
              <w:t>(activity</w:t>
            </w:r>
            <w:r w:rsidRPr="005E78E8">
              <w:rPr>
                <w:i/>
              </w:rPr>
              <w:t>)</w:t>
            </w:r>
            <w:r w:rsidRPr="00C15D3D">
              <w:t xml:space="preserve"> </w:t>
            </w:r>
            <w:bookmarkStart w:id="80" w:name="_8c90419a2536b9a5e96ad04432bc1cb5"/>
            <w:r>
              <w:t>RCL Control</w:t>
            </w:r>
            <w:bookmarkEnd w:id="80"/>
          </w:p>
        </w:tc>
        <w:tc>
          <w:tcPr>
            <w:tcW w:w="5490" w:type="dxa"/>
          </w:tcPr>
          <w:p w14:paraId="6F3E8FBF" w14:textId="77777777" w:rsidR="00B95D65" w:rsidRDefault="00B95D65" w:rsidP="00B95D65">
            <w:pPr>
              <w:pStyle w:val="BodyText"/>
              <w:rPr>
                <w:lang w:val="en-US"/>
              </w:rPr>
            </w:pPr>
            <w:r>
              <w:rPr>
                <w:i/>
                <w:lang w:val="en-US"/>
              </w:rPr>
              <w:t>(activity</w:t>
            </w:r>
            <w:r w:rsidRPr="005E78E8">
              <w:rPr>
                <w:i/>
                <w:lang w:val="en-US"/>
              </w:rPr>
              <w:t>)</w:t>
            </w:r>
            <w:r>
              <w:rPr>
                <w:lang w:val="en-US"/>
              </w:rPr>
              <w:t xml:space="preserve"> Controls RCL on rear climate controls</w:t>
            </w:r>
          </w:p>
          <w:p w14:paraId="4E1D936A" w14:textId="77777777" w:rsidR="00B95D65" w:rsidRDefault="00B95D65" w:rsidP="00B95D65">
            <w:pPr>
              <w:pStyle w:val="BodyText"/>
              <w:rPr>
                <w:lang w:val="en-US"/>
              </w:rPr>
            </w:pPr>
            <w:r>
              <w:rPr>
                <w:lang w:val="en-US"/>
              </w:rPr>
              <w:t>RSCL RCL status feedback</w:t>
            </w:r>
          </w:p>
        </w:tc>
        <w:tc>
          <w:tcPr>
            <w:tcW w:w="2520" w:type="dxa"/>
          </w:tcPr>
          <w:p w14:paraId="5FAD1B41" w14:textId="71E293C4" w:rsidR="00B95D65" w:rsidRDefault="00B95D65" w:rsidP="00B95D65">
            <w:r w:rsidRPr="00461498">
              <w:t>This function already exists in vehicle and will not be described in this document as it is not affected by RSCL.</w:t>
            </w:r>
          </w:p>
        </w:tc>
      </w:tr>
      <w:tr w:rsidR="00B95D65" w:rsidRPr="00BB0EAC" w14:paraId="0CEFBB42" w14:textId="77777777" w:rsidTr="00B95D65">
        <w:tc>
          <w:tcPr>
            <w:tcW w:w="2257" w:type="dxa"/>
          </w:tcPr>
          <w:p w14:paraId="5E90568F" w14:textId="77777777" w:rsidR="00B95D65" w:rsidRDefault="00B95D65" w:rsidP="00B95D65">
            <w:r>
              <w:rPr>
                <w:i/>
              </w:rPr>
              <w:t>(activity</w:t>
            </w:r>
            <w:r w:rsidRPr="005E78E8">
              <w:rPr>
                <w:i/>
              </w:rPr>
              <w:t>)</w:t>
            </w:r>
            <w:r w:rsidRPr="00C15D3D">
              <w:t xml:space="preserve"> </w:t>
            </w:r>
            <w:r>
              <w:t>Voice Command Control</w:t>
            </w:r>
          </w:p>
        </w:tc>
        <w:tc>
          <w:tcPr>
            <w:tcW w:w="5490" w:type="dxa"/>
          </w:tcPr>
          <w:p w14:paraId="62559E70" w14:textId="77777777" w:rsidR="00B95D65" w:rsidRDefault="00B95D65" w:rsidP="00B95D65">
            <w:pPr>
              <w:pStyle w:val="BodyText"/>
              <w:rPr>
                <w:lang w:val="en-US"/>
              </w:rPr>
            </w:pPr>
            <w:r>
              <w:rPr>
                <w:i/>
                <w:lang w:val="en-US"/>
              </w:rPr>
              <w:t>(activity</w:t>
            </w:r>
            <w:r w:rsidRPr="005E78E8">
              <w:rPr>
                <w:i/>
                <w:lang w:val="en-US"/>
              </w:rPr>
              <w:t>)</w:t>
            </w:r>
            <w:r>
              <w:rPr>
                <w:lang w:val="en-US"/>
              </w:rPr>
              <w:t xml:space="preserve"> Provides voice controls for RSCL options and converts voice commands into logical signals for further processing by RSCL control. </w:t>
            </w:r>
          </w:p>
          <w:p w14:paraId="09AC1D83" w14:textId="77777777" w:rsidR="00B95D65" w:rsidRDefault="00B95D65" w:rsidP="00B95D65">
            <w:pPr>
              <w:pStyle w:val="BodyText"/>
              <w:rPr>
                <w:lang w:val="en-US"/>
              </w:rPr>
            </w:pPr>
            <w:r>
              <w:rPr>
                <w:lang w:val="en-US"/>
              </w:rPr>
              <w:t>Provides audible feedback to the user about feature status</w:t>
            </w:r>
          </w:p>
        </w:tc>
        <w:tc>
          <w:tcPr>
            <w:tcW w:w="2520" w:type="dxa"/>
          </w:tcPr>
          <w:p w14:paraId="2AF4D081" w14:textId="77777777" w:rsidR="00B95D65" w:rsidRDefault="00B95D65" w:rsidP="00B95D65"/>
        </w:tc>
      </w:tr>
      <w:tr w:rsidR="00B95D65" w:rsidRPr="00BB0EAC" w14:paraId="0562B8D5" w14:textId="77777777" w:rsidTr="00B95D65">
        <w:tc>
          <w:tcPr>
            <w:tcW w:w="2257" w:type="dxa"/>
          </w:tcPr>
          <w:p w14:paraId="63EF9702" w14:textId="77777777" w:rsidR="00B95D65" w:rsidRDefault="00B95D65" w:rsidP="00B95D65">
            <w:r>
              <w:rPr>
                <w:i/>
              </w:rPr>
              <w:t>(activity</w:t>
            </w:r>
            <w:r w:rsidRPr="005E78E8">
              <w:rPr>
                <w:i/>
              </w:rPr>
              <w:t>)</w:t>
            </w:r>
            <w:r w:rsidRPr="00C15D3D">
              <w:t xml:space="preserve"> </w:t>
            </w:r>
            <w:r>
              <w:t>Configuration Manager</w:t>
            </w:r>
          </w:p>
        </w:tc>
        <w:tc>
          <w:tcPr>
            <w:tcW w:w="5490" w:type="dxa"/>
          </w:tcPr>
          <w:p w14:paraId="7981253A" w14:textId="77777777" w:rsidR="00B95D65" w:rsidRDefault="00B95D65" w:rsidP="00B95D65">
            <w:pPr>
              <w:pStyle w:val="BodyText"/>
              <w:rPr>
                <w:lang w:val="en-US"/>
              </w:rPr>
            </w:pPr>
            <w:r>
              <w:rPr>
                <w:i/>
                <w:lang w:val="en-US"/>
              </w:rPr>
              <w:t>(activity</w:t>
            </w:r>
            <w:r w:rsidRPr="005E78E8">
              <w:rPr>
                <w:i/>
                <w:lang w:val="en-US"/>
              </w:rPr>
              <w:t>)</w:t>
            </w:r>
            <w:r>
              <w:rPr>
                <w:lang w:val="en-US"/>
              </w:rPr>
              <w:t xml:space="preserve"> Provides vehicle configuration settings to configure feature logic or functions.</w:t>
            </w:r>
          </w:p>
        </w:tc>
        <w:tc>
          <w:tcPr>
            <w:tcW w:w="2520" w:type="dxa"/>
          </w:tcPr>
          <w:p w14:paraId="6A7E2BC9" w14:textId="77777777" w:rsidR="00B95D65" w:rsidRDefault="00B95D65" w:rsidP="00B95D65"/>
        </w:tc>
      </w:tr>
      <w:tr w:rsidR="00B95D65" w:rsidRPr="00BB0EAC" w14:paraId="44731A83" w14:textId="77777777" w:rsidTr="00B95D65">
        <w:tc>
          <w:tcPr>
            <w:tcW w:w="2257" w:type="dxa"/>
          </w:tcPr>
          <w:p w14:paraId="37596BB1" w14:textId="77777777" w:rsidR="00B95D65" w:rsidRDefault="00B95D65" w:rsidP="00B95D65">
            <w:r>
              <w:rPr>
                <w:i/>
              </w:rPr>
              <w:t>(activity</w:t>
            </w:r>
            <w:r w:rsidRPr="005E78E8">
              <w:rPr>
                <w:i/>
              </w:rPr>
              <w:t>)</w:t>
            </w:r>
            <w:r w:rsidRPr="00C15D3D">
              <w:t xml:space="preserve"> </w:t>
            </w:r>
            <w:bookmarkStart w:id="81" w:name="_b4e3092b0d6bfc8bd7157dbf67051d3e"/>
            <w:r>
              <w:t>RSCL Control</w:t>
            </w:r>
            <w:bookmarkEnd w:id="81"/>
          </w:p>
        </w:tc>
        <w:tc>
          <w:tcPr>
            <w:tcW w:w="5490" w:type="dxa"/>
          </w:tcPr>
          <w:p w14:paraId="7C85347F" w14:textId="77777777" w:rsidR="00B95D65" w:rsidRDefault="00B95D65" w:rsidP="00B95D65">
            <w:pPr>
              <w:pStyle w:val="BodyText"/>
              <w:rPr>
                <w:lang w:val="en-US"/>
              </w:rPr>
            </w:pPr>
            <w:r>
              <w:rPr>
                <w:i/>
                <w:lang w:val="en-US"/>
              </w:rPr>
              <w:t>(activity</w:t>
            </w:r>
            <w:r w:rsidRPr="005E78E8">
              <w:rPr>
                <w:i/>
                <w:lang w:val="en-US"/>
              </w:rPr>
              <w:t>)</w:t>
            </w:r>
            <w:r>
              <w:rPr>
                <w:lang w:val="en-US"/>
              </w:rPr>
              <w:t xml:space="preserve"> Central state management of RSCL feature.</w:t>
            </w:r>
          </w:p>
          <w:p w14:paraId="1D3BEC1E" w14:textId="77777777" w:rsidR="00B95D65" w:rsidRDefault="00B95D65" w:rsidP="00B95D65">
            <w:pPr>
              <w:pStyle w:val="BodyText"/>
              <w:rPr>
                <w:lang w:val="en-US"/>
              </w:rPr>
            </w:pPr>
            <w:r>
              <w:rPr>
                <w:lang w:val="en-US"/>
              </w:rPr>
              <w:t>Reads RSCL HMI control input  and provides commands / requests for PCL, WCL, RAL, RCL and URCL control.</w:t>
            </w:r>
          </w:p>
        </w:tc>
        <w:tc>
          <w:tcPr>
            <w:tcW w:w="2520" w:type="dxa"/>
          </w:tcPr>
          <w:p w14:paraId="1EDDF7AB" w14:textId="77777777" w:rsidR="00B95D65" w:rsidRDefault="00B95D65" w:rsidP="00B95D65"/>
        </w:tc>
      </w:tr>
      <w:tr w:rsidR="00B95D65" w:rsidRPr="00BB0EAC" w14:paraId="62A88C47" w14:textId="77777777" w:rsidTr="00B95D65">
        <w:tc>
          <w:tcPr>
            <w:tcW w:w="2257" w:type="dxa"/>
          </w:tcPr>
          <w:p w14:paraId="0ECCE0B2" w14:textId="77777777" w:rsidR="00B95D65" w:rsidRDefault="00B95D65" w:rsidP="00B95D65">
            <w:r>
              <w:rPr>
                <w:i/>
              </w:rPr>
              <w:t>(activity</w:t>
            </w:r>
            <w:r w:rsidRPr="005E78E8">
              <w:rPr>
                <w:i/>
              </w:rPr>
              <w:t>)</w:t>
            </w:r>
            <w:r w:rsidRPr="00C15D3D">
              <w:t xml:space="preserve"> </w:t>
            </w:r>
            <w:bookmarkStart w:id="82" w:name="_4d35c185f73e5e32e1cdf64ec57b4858"/>
            <w:r>
              <w:t>Rear Climate Device Control</w:t>
            </w:r>
            <w:bookmarkEnd w:id="82"/>
          </w:p>
        </w:tc>
        <w:tc>
          <w:tcPr>
            <w:tcW w:w="5490" w:type="dxa"/>
          </w:tcPr>
          <w:p w14:paraId="64D4BC9E" w14:textId="77777777" w:rsidR="00B95D65" w:rsidRDefault="00B95D65" w:rsidP="00B95D65">
            <w:pPr>
              <w:pStyle w:val="BodyText"/>
              <w:rPr>
                <w:lang w:val="en-US"/>
              </w:rPr>
            </w:pPr>
            <w:r>
              <w:rPr>
                <w:i/>
                <w:lang w:val="en-US"/>
              </w:rPr>
              <w:t>(activity</w:t>
            </w:r>
            <w:r w:rsidRPr="005E78E8">
              <w:rPr>
                <w:i/>
                <w:lang w:val="en-US"/>
              </w:rPr>
              <w:t>)</w:t>
            </w:r>
            <w:r>
              <w:rPr>
                <w:lang w:val="en-US"/>
              </w:rPr>
              <w:t xml:space="preserve"> Read lock/unlock signal and enable / disable rear climate interfaces for rear passenger. Provide status feedback</w:t>
            </w:r>
          </w:p>
        </w:tc>
        <w:tc>
          <w:tcPr>
            <w:tcW w:w="2520" w:type="dxa"/>
          </w:tcPr>
          <w:p w14:paraId="5054DCD4" w14:textId="3BC36C30" w:rsidR="00B95D65" w:rsidRDefault="00B95D65" w:rsidP="00B95D65">
            <w:r w:rsidRPr="00461498">
              <w:t>This function already exists in vehicle and will not be described in this document as it is not affected by RSCL.</w:t>
            </w:r>
          </w:p>
        </w:tc>
      </w:tr>
      <w:tr w:rsidR="00B95D65" w:rsidRPr="00BB0EAC" w14:paraId="4A9BC480" w14:textId="77777777" w:rsidTr="00B95D65">
        <w:tc>
          <w:tcPr>
            <w:tcW w:w="2257" w:type="dxa"/>
          </w:tcPr>
          <w:p w14:paraId="771A62C5" w14:textId="77777777" w:rsidR="00B95D65" w:rsidRDefault="00B95D65" w:rsidP="00B95D65">
            <w:r>
              <w:rPr>
                <w:i/>
              </w:rPr>
              <w:t>(activity</w:t>
            </w:r>
            <w:r w:rsidRPr="005E78E8">
              <w:rPr>
                <w:i/>
              </w:rPr>
              <w:t>)</w:t>
            </w:r>
            <w:r w:rsidRPr="00C15D3D">
              <w:t xml:space="preserve"> </w:t>
            </w:r>
            <w:bookmarkStart w:id="83" w:name="_2c45c68ef93c85d0e9ef76bb8567b893"/>
            <w:r>
              <w:t>Rear Window Device Control</w:t>
            </w:r>
            <w:bookmarkEnd w:id="83"/>
          </w:p>
        </w:tc>
        <w:tc>
          <w:tcPr>
            <w:tcW w:w="5490" w:type="dxa"/>
          </w:tcPr>
          <w:p w14:paraId="644FA9FD" w14:textId="77777777" w:rsidR="00AB00BB" w:rsidRDefault="007C4396" w:rsidP="00B95D65">
            <w:pPr>
              <w:pStyle w:val="BodyText"/>
              <w:rPr>
                <w:lang w:val="en-US"/>
              </w:rPr>
            </w:pPr>
            <w:r w:rsidRPr="0092639B">
              <w:rPr>
                <w:i/>
                <w:lang w:val="en-US"/>
              </w:rPr>
              <w:t xml:space="preserve"> (activity)</w:t>
            </w:r>
            <w:r w:rsidRPr="0092639B">
              <w:rPr>
                <w:lang w:val="en-US"/>
              </w:rPr>
              <w:t xml:space="preserve"> Enable / Disable rear window position control interface for rear passenger. </w:t>
            </w:r>
          </w:p>
          <w:p w14:paraId="4A4C1DBF" w14:textId="679BEFE9" w:rsidR="007C4396" w:rsidRPr="0092639B" w:rsidRDefault="007C4396" w:rsidP="00B95D65">
            <w:pPr>
              <w:pStyle w:val="BodyText"/>
              <w:rPr>
                <w:lang w:val="en-US"/>
              </w:rPr>
            </w:pPr>
            <w:r w:rsidRPr="0092639B">
              <w:rPr>
                <w:lang w:val="en-US"/>
              </w:rPr>
              <w:t>Instantiated two times, rear passenger and rear driver side.</w:t>
            </w:r>
          </w:p>
        </w:tc>
        <w:tc>
          <w:tcPr>
            <w:tcW w:w="2520" w:type="dxa"/>
          </w:tcPr>
          <w:p w14:paraId="651DFDBA" w14:textId="42F24B06" w:rsidR="00B95D65" w:rsidRDefault="00B95D65" w:rsidP="00B95D65">
            <w:r w:rsidRPr="00461498">
              <w:t>This function already exists in vehicle and will not be described in this document as it is not affected by RSCL.</w:t>
            </w:r>
          </w:p>
        </w:tc>
      </w:tr>
      <w:tr w:rsidR="00B95D65" w:rsidRPr="00BB0EAC" w14:paraId="74D556A4" w14:textId="77777777" w:rsidTr="00B95D65">
        <w:tc>
          <w:tcPr>
            <w:tcW w:w="2257" w:type="dxa"/>
          </w:tcPr>
          <w:p w14:paraId="54CE4CF9" w14:textId="77777777" w:rsidR="00B95D65" w:rsidRDefault="00B95D65" w:rsidP="00B95D65">
            <w:r>
              <w:rPr>
                <w:i/>
              </w:rPr>
              <w:t>(activity</w:t>
            </w:r>
            <w:r w:rsidRPr="005E78E8">
              <w:rPr>
                <w:i/>
              </w:rPr>
              <w:t>)</w:t>
            </w:r>
            <w:r w:rsidRPr="00C15D3D">
              <w:t xml:space="preserve"> </w:t>
            </w:r>
            <w:bookmarkStart w:id="84" w:name="_bdd99b6567c85ed29942e0507e13854e"/>
            <w:r>
              <w:t>RSCL HMI Control</w:t>
            </w:r>
            <w:bookmarkEnd w:id="84"/>
          </w:p>
        </w:tc>
        <w:tc>
          <w:tcPr>
            <w:tcW w:w="5490" w:type="dxa"/>
          </w:tcPr>
          <w:p w14:paraId="096BCA92" w14:textId="77777777" w:rsidR="00B95D65" w:rsidRDefault="00B95D65" w:rsidP="00B95D65">
            <w:pPr>
              <w:pStyle w:val="BodyText"/>
              <w:rPr>
                <w:lang w:val="en-US"/>
              </w:rPr>
            </w:pPr>
            <w:r>
              <w:rPr>
                <w:i/>
                <w:lang w:val="en-US"/>
              </w:rPr>
              <w:t>(activity</w:t>
            </w:r>
            <w:r w:rsidRPr="005E78E8">
              <w:rPr>
                <w:i/>
                <w:lang w:val="en-US"/>
              </w:rPr>
              <w:t>)</w:t>
            </w:r>
            <w:r>
              <w:rPr>
                <w:lang w:val="en-US"/>
              </w:rPr>
              <w:t xml:space="preserve"> Provides HMI controls for RSCL options and converts user input (e.g. physical button press) into logical signals for further processing by RSCL control. </w:t>
            </w:r>
          </w:p>
          <w:p w14:paraId="0746FBEA" w14:textId="77777777" w:rsidR="00B95D65" w:rsidRDefault="00B95D65" w:rsidP="00B95D65">
            <w:pPr>
              <w:pStyle w:val="BodyText"/>
              <w:rPr>
                <w:lang w:val="en-US"/>
              </w:rPr>
            </w:pPr>
            <w:r>
              <w:rPr>
                <w:lang w:val="en-US"/>
              </w:rPr>
              <w:t>Provides feedback to the user about feature status.</w:t>
            </w:r>
          </w:p>
        </w:tc>
        <w:tc>
          <w:tcPr>
            <w:tcW w:w="2520" w:type="dxa"/>
          </w:tcPr>
          <w:p w14:paraId="493AEE50" w14:textId="77777777" w:rsidR="00B95D65" w:rsidRDefault="00B95D65" w:rsidP="00B95D65"/>
        </w:tc>
      </w:tr>
      <w:tr w:rsidR="00B95D65" w:rsidRPr="00BB0EAC" w14:paraId="6A766668" w14:textId="77777777" w:rsidTr="00B95D65">
        <w:tc>
          <w:tcPr>
            <w:tcW w:w="2257" w:type="dxa"/>
          </w:tcPr>
          <w:p w14:paraId="3769BAC7" w14:textId="77777777" w:rsidR="00B95D65" w:rsidRDefault="00B95D65" w:rsidP="00B95D65">
            <w:r>
              <w:rPr>
                <w:i/>
              </w:rPr>
              <w:t>(activity</w:t>
            </w:r>
            <w:r w:rsidRPr="005E78E8">
              <w:rPr>
                <w:i/>
              </w:rPr>
              <w:t>)</w:t>
            </w:r>
            <w:r w:rsidRPr="00C15D3D">
              <w:t xml:space="preserve"> </w:t>
            </w:r>
            <w:bookmarkStart w:id="85" w:name="_349f1524c3ae564e21de8125e19413df"/>
            <w:r>
              <w:t>Rear Audio Device Control</w:t>
            </w:r>
            <w:bookmarkEnd w:id="85"/>
          </w:p>
        </w:tc>
        <w:tc>
          <w:tcPr>
            <w:tcW w:w="5490" w:type="dxa"/>
          </w:tcPr>
          <w:p w14:paraId="6E2F3F07" w14:textId="77777777" w:rsidR="00B95D65" w:rsidRDefault="00B95D65" w:rsidP="00B95D65">
            <w:pPr>
              <w:pStyle w:val="BodyText"/>
              <w:rPr>
                <w:lang w:val="en-US"/>
              </w:rPr>
            </w:pPr>
            <w:r>
              <w:rPr>
                <w:i/>
                <w:lang w:val="en-US"/>
              </w:rPr>
              <w:t>(activity</w:t>
            </w:r>
            <w:r w:rsidRPr="005E78E8">
              <w:rPr>
                <w:i/>
                <w:lang w:val="en-US"/>
              </w:rPr>
              <w:t>)</w:t>
            </w:r>
            <w:r>
              <w:rPr>
                <w:lang w:val="en-US"/>
              </w:rPr>
              <w:t xml:space="preserve"> Read lock/unlock signal and enable / disable rear audio interfaces for rear passenger. Provide status feedback.</w:t>
            </w:r>
          </w:p>
        </w:tc>
        <w:tc>
          <w:tcPr>
            <w:tcW w:w="2520" w:type="dxa"/>
          </w:tcPr>
          <w:p w14:paraId="2591EE79" w14:textId="67568F11" w:rsidR="00B95D65" w:rsidRDefault="00B95D65" w:rsidP="00B95D65">
            <w:r w:rsidRPr="00461498">
              <w:t>This function already exists in vehicle and will not be described in this document as it is not affected by RSCL.</w:t>
            </w:r>
          </w:p>
        </w:tc>
      </w:tr>
      <w:tr w:rsidR="00B95D65" w:rsidRPr="00BB0EAC" w14:paraId="10856517" w14:textId="77777777" w:rsidTr="00B95D65">
        <w:tc>
          <w:tcPr>
            <w:tcW w:w="2257" w:type="dxa"/>
          </w:tcPr>
          <w:p w14:paraId="5B438470" w14:textId="77777777" w:rsidR="00B95D65" w:rsidRDefault="00B95D65" w:rsidP="00B95D65">
            <w:r>
              <w:rPr>
                <w:i/>
              </w:rPr>
              <w:t>(activity</w:t>
            </w:r>
            <w:r w:rsidRPr="005E78E8">
              <w:rPr>
                <w:i/>
              </w:rPr>
              <w:t>)</w:t>
            </w:r>
            <w:r w:rsidRPr="00C15D3D">
              <w:t xml:space="preserve"> </w:t>
            </w:r>
            <w:bookmarkStart w:id="86" w:name="_b7b6d504a7b30c195a91c0605a124d24"/>
            <w:r>
              <w:t>RAL Control</w:t>
            </w:r>
            <w:bookmarkEnd w:id="86"/>
          </w:p>
        </w:tc>
        <w:tc>
          <w:tcPr>
            <w:tcW w:w="5490" w:type="dxa"/>
          </w:tcPr>
          <w:p w14:paraId="483CA2AA" w14:textId="77777777" w:rsidR="00B95D65" w:rsidRDefault="00B95D65" w:rsidP="00B95D65">
            <w:pPr>
              <w:pStyle w:val="BodyText"/>
              <w:rPr>
                <w:lang w:val="en-US"/>
              </w:rPr>
            </w:pPr>
            <w:r>
              <w:rPr>
                <w:i/>
                <w:lang w:val="en-US"/>
              </w:rPr>
              <w:t>(activity</w:t>
            </w:r>
            <w:r w:rsidRPr="005E78E8">
              <w:rPr>
                <w:i/>
                <w:lang w:val="en-US"/>
              </w:rPr>
              <w:t>)</w:t>
            </w:r>
            <w:r>
              <w:rPr>
                <w:lang w:val="en-US"/>
              </w:rPr>
              <w:t xml:space="preserve"> Controls RAL on rear audio controls</w:t>
            </w:r>
          </w:p>
          <w:p w14:paraId="593935C3" w14:textId="77777777" w:rsidR="00B95D65" w:rsidRDefault="00B95D65" w:rsidP="00B95D65">
            <w:pPr>
              <w:pStyle w:val="BodyText"/>
              <w:rPr>
                <w:lang w:val="en-US"/>
              </w:rPr>
            </w:pPr>
            <w:r>
              <w:rPr>
                <w:lang w:val="en-US"/>
              </w:rPr>
              <w:t>RSCL RAL status feedback</w:t>
            </w:r>
          </w:p>
        </w:tc>
        <w:tc>
          <w:tcPr>
            <w:tcW w:w="2520" w:type="dxa"/>
          </w:tcPr>
          <w:p w14:paraId="02D06A29" w14:textId="531584EA" w:rsidR="00B95D65" w:rsidRDefault="00B95D65" w:rsidP="00B95D65">
            <w:r w:rsidRPr="00461498">
              <w:t>This function already exists in vehicle and will not be described in this document as it is not affected by RSCL.</w:t>
            </w:r>
          </w:p>
        </w:tc>
      </w:tr>
    </w:tbl>
    <w:p w14:paraId="397A658F" w14:textId="3B451A28" w:rsidR="00AD7649" w:rsidRPr="00C27C3F" w:rsidRDefault="00797407" w:rsidP="00797407">
      <w:pPr>
        <w:pStyle w:val="Caption"/>
        <w:rPr>
          <w:color w:val="000000" w:themeColor="text1"/>
        </w:rPr>
      </w:pPr>
      <w:bookmarkStart w:id="87" w:name="_Toc56581865"/>
      <w:r>
        <w:lastRenderedPageBreak/>
        <w:t xml:space="preserve">Table </w:t>
      </w:r>
      <w:r w:rsidR="003E5293">
        <w:fldChar w:fldCharType="begin"/>
      </w:r>
      <w:r w:rsidR="003E5293">
        <w:instrText xml:space="preserve"> SEQ Table \* ARABIC </w:instrText>
      </w:r>
      <w:r w:rsidR="003E5293">
        <w:fldChar w:fldCharType="separate"/>
      </w:r>
      <w:r w:rsidR="00CE7B51">
        <w:rPr>
          <w:noProof/>
        </w:rPr>
        <w:t>6</w:t>
      </w:r>
      <w:r w:rsidR="003E5293">
        <w:rPr>
          <w:noProof/>
        </w:rPr>
        <w:fldChar w:fldCharType="end"/>
      </w:r>
      <w:r>
        <w:t>: List of Logical Functions</w:t>
      </w:r>
      <w:bookmarkEnd w:id="87"/>
    </w:p>
    <w:p w14:paraId="2796F857" w14:textId="66B01149" w:rsidR="007073F4" w:rsidRDefault="007073F4" w:rsidP="007073F4">
      <w:pPr>
        <w:pStyle w:val="Heading2"/>
      </w:pPr>
      <w:bookmarkStart w:id="88" w:name="_FUNCTION_VIEW"/>
      <w:bookmarkStart w:id="89" w:name="_QUALITY_REQUIREMENTS"/>
      <w:bookmarkStart w:id="90" w:name="_Toc478193541"/>
      <w:bookmarkStart w:id="91" w:name="_Toc478193547"/>
      <w:bookmarkStart w:id="92" w:name="_PHYSICAL_COMPONENTS_VIEW"/>
      <w:bookmarkStart w:id="93" w:name="_Toc56581787"/>
      <w:bookmarkEnd w:id="46"/>
      <w:bookmarkEnd w:id="71"/>
      <w:bookmarkEnd w:id="88"/>
      <w:bookmarkEnd w:id="89"/>
      <w:bookmarkEnd w:id="90"/>
      <w:bookmarkEnd w:id="91"/>
      <w:bookmarkEnd w:id="92"/>
      <w:r>
        <w:t>Signal List</w:t>
      </w:r>
      <w:bookmarkEnd w:id="93"/>
    </w:p>
    <w:p w14:paraId="65C1EFD4" w14:textId="77777777" w:rsidR="00F65424" w:rsidRDefault="00F65424" w:rsidP="00400BE3"/>
    <w:p w14:paraId="5C1A8A21" w14:textId="301AF453" w:rsidR="007073F4" w:rsidRPr="00400BE3"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01320655" w14:textId="77777777" w:rsidR="00895C28" w:rsidRDefault="00895C28">
      <w:pPr>
        <w:pStyle w:val="Heading1"/>
      </w:pPr>
      <w:bookmarkStart w:id="94" w:name="_Ref521185107"/>
      <w:bookmarkStart w:id="95" w:name="_Toc56581788"/>
      <w:r>
        <w:lastRenderedPageBreak/>
        <w:t>Function</w:t>
      </w:r>
      <w:r w:rsidR="004C091C">
        <w:t xml:space="preserve"> Specifications</w:t>
      </w:r>
      <w:bookmarkEnd w:id="94"/>
      <w:bookmarkEnd w:id="95"/>
      <w:r w:rsidR="004C091C">
        <w:t xml:space="preserve"> </w:t>
      </w:r>
    </w:p>
    <w:p w14:paraId="7729A565" w14:textId="7ECD3314" w:rsidR="00F15706" w:rsidRDefault="0066360B" w:rsidP="005143B6">
      <w:pPr>
        <w:pStyle w:val="Heading2"/>
      </w:pPr>
      <w:bookmarkStart w:id="96" w:name="_Function_A"/>
      <w:bookmarkStart w:id="97" w:name="_PCL_User_Request"/>
      <w:bookmarkStart w:id="98" w:name="_PCL_Control"/>
      <w:bookmarkStart w:id="99" w:name="_Hlk50111048"/>
      <w:bookmarkStart w:id="100" w:name="_Toc56581789"/>
      <w:bookmarkEnd w:id="96"/>
      <w:bookmarkEnd w:id="97"/>
      <w:bookmarkEnd w:id="98"/>
      <w:r>
        <w:t>Logical</w:t>
      </w:r>
      <w:r w:rsidR="001E6F9C">
        <w:t xml:space="preserve"> </w:t>
      </w:r>
      <w:r w:rsidR="00492FA7">
        <w:t>Function</w:t>
      </w:r>
      <w:r w:rsidR="001E6F9C">
        <w:t xml:space="preserve"> </w:t>
      </w:r>
      <w:r w:rsidR="004C091C">
        <w:t>“</w:t>
      </w:r>
      <w:r w:rsidR="00C62EBA">
        <w:rPr>
          <w:szCs w:val="20"/>
        </w:rPr>
        <w:t>RSCL</w:t>
      </w:r>
      <w:r w:rsidR="00920D66">
        <w:rPr>
          <w:szCs w:val="20"/>
        </w:rPr>
        <w:t xml:space="preserve"> </w:t>
      </w:r>
      <w:r w:rsidR="00C62EBA">
        <w:rPr>
          <w:szCs w:val="20"/>
        </w:rPr>
        <w:t>Control</w:t>
      </w:r>
      <w:r w:rsidR="004C091C">
        <w:t>”</w:t>
      </w:r>
      <w:bookmarkEnd w:id="99"/>
      <w:bookmarkEnd w:id="100"/>
    </w:p>
    <w:p w14:paraId="13BB0E94" w14:textId="77777777" w:rsidR="0061785D" w:rsidRDefault="0061785D" w:rsidP="00783BCF">
      <w:pPr>
        <w:pStyle w:val="Heading3"/>
      </w:pPr>
      <w:bookmarkStart w:id="101" w:name="_Toc56581790"/>
      <w:bookmarkStart w:id="102" w:name="_Toc147810526"/>
      <w:bookmarkStart w:id="103" w:name="_Toc147810600"/>
      <w:bookmarkStart w:id="104" w:name="_Toc151542239"/>
      <w:bookmarkStart w:id="105" w:name="_Toc152475008"/>
      <w:bookmarkStart w:id="106" w:name="_Toc152665350"/>
      <w:bookmarkStart w:id="107" w:name="_Toc152743161"/>
      <w:bookmarkStart w:id="108" w:name="_Toc153182176"/>
      <w:bookmarkStart w:id="109" w:name="_Toc153183126"/>
      <w:bookmarkStart w:id="110" w:name="_Toc153267791"/>
      <w:bookmarkStart w:id="111" w:name="_Toc156292312"/>
      <w:bookmarkStart w:id="112" w:name="_Toc156293079"/>
      <w:bookmarkStart w:id="113" w:name="_Toc156293228"/>
      <w:bookmarkStart w:id="114" w:name="_Toc156379465"/>
      <w:bookmarkStart w:id="115" w:name="_Toc156712169"/>
      <w:bookmarkStart w:id="116" w:name="_Toc157239608"/>
      <w:bookmarkStart w:id="117" w:name="_Toc273517494"/>
      <w:bookmarkStart w:id="118" w:name="_Hlk50111187"/>
      <w:r>
        <w:t xml:space="preserve">Function </w:t>
      </w:r>
      <w:r w:rsidR="00283752">
        <w:t>Overview</w:t>
      </w:r>
      <w:bookmarkEnd w:id="101"/>
    </w:p>
    <w:p w14:paraId="0A2AFE97" w14:textId="77777777" w:rsidR="00427220" w:rsidRDefault="00DB474A" w:rsidP="00427220">
      <w:pPr>
        <w:pStyle w:val="Heading4"/>
      </w:pPr>
      <w:bookmarkStart w:id="119" w:name="_Toc215652140"/>
      <w:bookmarkStart w:id="120" w:name="_Ref217276175"/>
      <w:r>
        <w:t xml:space="preserve">Function </w:t>
      </w:r>
      <w:r w:rsidR="00283752">
        <w:t>Description</w:t>
      </w:r>
    </w:p>
    <w:p w14:paraId="2E758A86"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6A31DB79" w14:textId="3D638266" w:rsidR="00063850" w:rsidRPr="00105852" w:rsidRDefault="00063850" w:rsidP="00063850">
      <w:pPr>
        <w:pStyle w:val="scriptNormal"/>
        <w:rPr>
          <w:color w:val="auto"/>
        </w:rPr>
      </w:pPr>
      <w:r w:rsidRPr="00105852">
        <w:rPr>
          <w:color w:val="auto"/>
        </w:rPr>
        <w:t>Central state management of RSCL feature.</w:t>
      </w:r>
    </w:p>
    <w:p w14:paraId="2DA2A069" w14:textId="3419E9C2" w:rsidR="001A31E6" w:rsidRDefault="00063850" w:rsidP="00063850">
      <w:pPr>
        <w:rPr>
          <w:rFonts w:cs="Arial"/>
        </w:rPr>
      </w:pPr>
      <w:r w:rsidRPr="00105852">
        <w:t xml:space="preserve">Reads RSCL HMI control input  and provides commands / requests for </w:t>
      </w:r>
      <w:r w:rsidR="00701F13">
        <w:t>PCL</w:t>
      </w:r>
      <w:r w:rsidRPr="00105852">
        <w:t xml:space="preserve">, </w:t>
      </w:r>
      <w:r w:rsidR="00701F13">
        <w:t>WCL</w:t>
      </w:r>
      <w:r w:rsidRPr="00105852">
        <w:t>, RAL, RCL and URCL control.</w:t>
      </w:r>
    </w:p>
    <w:p w14:paraId="0D7D33B0" w14:textId="6F8C14A8" w:rsidR="00282E2C" w:rsidRDefault="00DB474A" w:rsidP="00FD32A2">
      <w:pPr>
        <w:pStyle w:val="Heading4"/>
      </w:pPr>
      <w:r>
        <w:t xml:space="preserve">Function </w:t>
      </w:r>
      <w:r w:rsidR="00282E2C">
        <w:t>Variants</w:t>
      </w:r>
      <w:r w:rsidR="001A31E6">
        <w:t xml:space="preserve"> (no Variants)</w:t>
      </w:r>
    </w:p>
    <w:p w14:paraId="17348CA1"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603BDF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689BF037" w14:textId="77777777" w:rsidR="0075423B" w:rsidRDefault="003C3D56" w:rsidP="0075423B">
      <w:pPr>
        <w:shd w:val="clear" w:color="auto" w:fill="D6E3BC" w:themeFill="accent3" w:themeFillTint="66"/>
        <w:rPr>
          <w:rStyle w:val="SubtleEmphasis"/>
        </w:rPr>
      </w:pPr>
      <w:r>
        <w:rPr>
          <w:rStyle w:val="SubtleEmphasis"/>
        </w:rPr>
        <w:t>Variants on Function level could be driven</w:t>
      </w:r>
      <w:r w:rsidR="005540D1">
        <w:rPr>
          <w:rStyle w:val="SubtleEmphasis"/>
        </w:rPr>
        <w:t xml:space="preserve"> by e.g.</w:t>
      </w:r>
      <w:r>
        <w:rPr>
          <w:rStyle w:val="SubtleEmphasis"/>
        </w:rPr>
        <w:t xml:space="preserve">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w:t>
      </w:r>
      <w:r w:rsidR="005540D1">
        <w:rPr>
          <w:rStyle w:val="SubtleEmphasis"/>
        </w:rPr>
        <w:t>“</w:t>
      </w:r>
      <w:r w:rsidR="00C45D3C">
        <w:rPr>
          <w:rStyle w:val="SubtleEmphasis"/>
        </w:rPr>
        <w:t>Low Content</w:t>
      </w:r>
      <w:r w:rsidR="005540D1">
        <w:rPr>
          <w:rStyle w:val="SubtleEmphasis"/>
        </w:rPr>
        <w:t>”</w:t>
      </w:r>
      <w:r w:rsidR="00C45D3C">
        <w:rPr>
          <w:rStyle w:val="SubtleEmphasis"/>
        </w:rPr>
        <w:t xml:space="preserve"> variant </w:t>
      </w:r>
      <w:r w:rsidR="005540D1">
        <w:rPr>
          <w:rStyle w:val="SubtleEmphasis"/>
        </w:rPr>
        <w:t>is used</w:t>
      </w:r>
      <w:r w:rsidR="00C45D3C">
        <w:rPr>
          <w:rStyle w:val="SubtleEmphasis"/>
        </w:rPr>
        <w:t xml:space="preserve"> for Conventional Headlight </w:t>
      </w:r>
      <w:r w:rsidR="005540D1">
        <w:rPr>
          <w:rStyle w:val="SubtleEmphasis"/>
        </w:rPr>
        <w:t>technology</w:t>
      </w:r>
      <w:r w:rsidR="00C45D3C">
        <w:rPr>
          <w:rStyle w:val="SubtleEmphasis"/>
        </w:rPr>
        <w:t xml:space="preserve">, the </w:t>
      </w:r>
      <w:r w:rsidR="00C4713A">
        <w:rPr>
          <w:rStyle w:val="SubtleEmphasis"/>
        </w:rPr>
        <w:t>“</w:t>
      </w:r>
      <w:r w:rsidR="00C45D3C">
        <w:rPr>
          <w:rStyle w:val="SubtleEmphasis"/>
        </w:rPr>
        <w:t>High Content</w:t>
      </w:r>
      <w:r w:rsidR="00C4713A">
        <w:rPr>
          <w:rStyle w:val="SubtleEmphasis"/>
        </w:rPr>
        <w:t>”</w:t>
      </w:r>
      <w:r w:rsidR="00C45D3C">
        <w:rPr>
          <w:rStyle w:val="SubtleEmphasis"/>
        </w:rPr>
        <w:t xml:space="preserve"> variant </w:t>
      </w:r>
      <w:r w:rsidR="005540D1">
        <w:rPr>
          <w:rStyle w:val="SubtleEmphasis"/>
        </w:rPr>
        <w:t>is used</w:t>
      </w:r>
      <w:r w:rsidR="00C45D3C">
        <w:rPr>
          <w:rStyle w:val="SubtleEmphasis"/>
        </w:rPr>
        <w:t xml:space="preserve"> for </w:t>
      </w:r>
      <w:r>
        <w:rPr>
          <w:rStyle w:val="SubtleEmphasis"/>
        </w:rPr>
        <w:t>LED and Xenon</w:t>
      </w:r>
      <w:r w:rsidR="00C45D3C">
        <w:rPr>
          <w:rStyle w:val="SubtleEmphasis"/>
        </w:rPr>
        <w:t xml:space="preserve"> </w:t>
      </w:r>
      <w:r w:rsidR="005540D1">
        <w:rPr>
          <w:rStyle w:val="SubtleEmphasis"/>
        </w:rPr>
        <w:t>technology</w:t>
      </w:r>
      <w:r>
        <w:rPr>
          <w:rStyle w:val="SubtleEmphasis"/>
        </w:rPr>
        <w:t xml:space="preserve">. </w:t>
      </w:r>
      <w:r w:rsidR="00F65738">
        <w:rPr>
          <w:rStyle w:val="SubtleEmphasis"/>
        </w:rPr>
        <w:t>In this case we call the different technologies the Variant Options</w:t>
      </w:r>
      <w:r w:rsidR="005540D1">
        <w:rPr>
          <w:rStyle w:val="SubtleEmphasis"/>
        </w:rPr>
        <w:t xml:space="preserve">,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F65738">
        <w:rPr>
          <w:rStyle w:val="SubtleEmphasis"/>
        </w:rPr>
        <w:t xml:space="preserve"> </w:t>
      </w:r>
      <w:r w:rsidR="00BC00EF">
        <w:rPr>
          <w:rStyle w:val="SubtleEmphasis"/>
        </w:rPr>
        <w:t>Variant Options should be centrally managed in VSEM.</w:t>
      </w:r>
    </w:p>
    <w:p w14:paraId="415B6A5D" w14:textId="77777777" w:rsidR="00F65738" w:rsidRDefault="00F65738" w:rsidP="007D0044">
      <w:pPr>
        <w:shd w:val="clear" w:color="auto" w:fill="D6E3BC" w:themeFill="accent3" w:themeFillTint="66"/>
        <w:rPr>
          <w:rStyle w:val="SubtleEmphasis"/>
        </w:rPr>
      </w:pPr>
    </w:p>
    <w:p w14:paraId="6B0C3957"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4F00AA5A" w14:textId="151BD7F7"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1" w:history="1">
        <w:r w:rsidR="0075423B" w:rsidRPr="00DD553E">
          <w:rPr>
            <w:rStyle w:val="Hyperlink"/>
          </w:rPr>
          <w:t>RE Wiki – Variant Management</w:t>
        </w:r>
      </w:hyperlink>
      <w:r>
        <w:rPr>
          <w:rStyle w:val="SubtleEmphasis"/>
        </w:rPr>
        <w:t>.</w:t>
      </w:r>
    </w:p>
    <w:p w14:paraId="67942053" w14:textId="77777777" w:rsidR="00282E2C" w:rsidRPr="00282E2C" w:rsidRDefault="00282E2C" w:rsidP="00282E2C"/>
    <w:tbl>
      <w:tblPr>
        <w:tblStyle w:val="TableGrid"/>
        <w:tblW w:w="10206" w:type="dxa"/>
        <w:tblInd w:w="-5" w:type="dxa"/>
        <w:tblLook w:val="0620" w:firstRow="1" w:lastRow="0" w:firstColumn="0" w:lastColumn="0" w:noHBand="1" w:noVBand="1"/>
      </w:tblPr>
      <w:tblGrid>
        <w:gridCol w:w="2523"/>
        <w:gridCol w:w="5132"/>
        <w:gridCol w:w="2551"/>
      </w:tblGrid>
      <w:tr w:rsidR="00282E2C" w:rsidRPr="009E3B7C" w14:paraId="2512F3EC" w14:textId="77777777" w:rsidTr="00206FF8">
        <w:trPr>
          <w:trHeight w:val="314"/>
        </w:trPr>
        <w:tc>
          <w:tcPr>
            <w:tcW w:w="2523" w:type="dxa"/>
            <w:shd w:val="clear" w:color="auto" w:fill="D9D9D9" w:themeFill="background1" w:themeFillShade="D9"/>
          </w:tcPr>
          <w:p w14:paraId="38A903FE" w14:textId="77777777" w:rsidR="00282E2C" w:rsidRPr="009E3B7C" w:rsidRDefault="00282E2C" w:rsidP="00FD32A2">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70AFA12" w14:textId="77777777" w:rsidR="00282E2C" w:rsidRPr="009E3B7C" w:rsidRDefault="00282E2C" w:rsidP="00FD32A2">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B28535E" w14:textId="77777777" w:rsidR="00282A36" w:rsidRPr="00282A36" w:rsidRDefault="00A07A81" w:rsidP="00282A36">
            <w:pPr>
              <w:pStyle w:val="Caption"/>
              <w:rPr>
                <w:rFonts w:cs="Arial"/>
                <w:lang w:val="en-GB"/>
              </w:rPr>
            </w:pPr>
            <w:r>
              <w:rPr>
                <w:rFonts w:cs="Arial"/>
                <w:lang w:val="en-GB"/>
              </w:rPr>
              <w:t>Variant Condition</w:t>
            </w:r>
            <w:r w:rsidR="00282A36">
              <w:rPr>
                <w:rFonts w:cs="Arial"/>
                <w:lang w:val="en-GB"/>
              </w:rPr>
              <w:br/>
            </w:r>
            <w:r w:rsidR="00282A36" w:rsidRPr="00F22E3C">
              <w:rPr>
                <w:b w:val="0"/>
                <w:sz w:val="18"/>
                <w:lang w:val="en-GB"/>
              </w:rPr>
              <w:t>(optional)</w:t>
            </w:r>
          </w:p>
        </w:tc>
      </w:tr>
      <w:tr w:rsidR="00282E2C" w:rsidRPr="009E3B7C" w14:paraId="58DF8EAA" w14:textId="77777777" w:rsidTr="00206FF8">
        <w:trPr>
          <w:trHeight w:val="198"/>
        </w:trPr>
        <w:tc>
          <w:tcPr>
            <w:tcW w:w="2523" w:type="dxa"/>
          </w:tcPr>
          <w:p w14:paraId="6324761B" w14:textId="131812A1" w:rsidR="00282E2C" w:rsidRPr="00C45D3C" w:rsidRDefault="00282E2C" w:rsidP="00FD32A2">
            <w:pPr>
              <w:rPr>
                <w:rFonts w:cs="Arial"/>
              </w:rPr>
            </w:pPr>
          </w:p>
        </w:tc>
        <w:tc>
          <w:tcPr>
            <w:tcW w:w="5132" w:type="dxa"/>
          </w:tcPr>
          <w:p w14:paraId="08D3CDB1" w14:textId="309C7485" w:rsidR="00282E2C" w:rsidRPr="00DB598E" w:rsidRDefault="008314A4" w:rsidP="008314A4">
            <w:pPr>
              <w:overflowPunct/>
              <w:autoSpaceDE/>
              <w:autoSpaceDN/>
              <w:adjustRightInd/>
              <w:jc w:val="center"/>
              <w:textAlignment w:val="center"/>
              <w:rPr>
                <w:rFonts w:cs="Arial"/>
              </w:rPr>
            </w:pPr>
            <w:r w:rsidRPr="00DB598E">
              <w:rPr>
                <w:rFonts w:cs="Arial"/>
              </w:rPr>
              <w:t>n/a</w:t>
            </w:r>
          </w:p>
        </w:tc>
        <w:tc>
          <w:tcPr>
            <w:tcW w:w="2551" w:type="dxa"/>
          </w:tcPr>
          <w:p w14:paraId="36EDB904" w14:textId="1D8F5979" w:rsidR="00282E2C" w:rsidRPr="005A344A" w:rsidRDefault="00282E2C" w:rsidP="00100F71">
            <w:pPr>
              <w:rPr>
                <w:rFonts w:cs="Arial"/>
                <w:lang w:val="en-GB"/>
              </w:rPr>
            </w:pPr>
          </w:p>
        </w:tc>
      </w:tr>
    </w:tbl>
    <w:p w14:paraId="13710327" w14:textId="77777777" w:rsidR="00282E2C" w:rsidRPr="00282E2C" w:rsidRDefault="00282E2C" w:rsidP="00282E2C"/>
    <w:p w14:paraId="71929827" w14:textId="77777777" w:rsidR="00427220" w:rsidRDefault="00427220" w:rsidP="00FD32A2">
      <w:pPr>
        <w:pStyle w:val="Heading4"/>
      </w:pPr>
      <w:r>
        <w:t>Input Requirements</w:t>
      </w:r>
      <w:r w:rsidR="006B5F14">
        <w:t>/Documents</w:t>
      </w:r>
    </w:p>
    <w:p w14:paraId="1FE3F7B9" w14:textId="0AEB7695" w:rsidR="00FB4FE2" w:rsidRPr="00FB4FE2" w:rsidRDefault="00FB4FE2" w:rsidP="00FB4FE2">
      <w:pPr>
        <w:shd w:val="clear" w:color="auto" w:fill="D6E3BC" w:themeFill="accent3" w:themeFillTint="66"/>
        <w:rPr>
          <w:rStyle w:val="SubtleEmphasis"/>
          <w:i w:val="0"/>
        </w:rPr>
      </w:pPr>
      <w:bookmarkStart w:id="121" w:name="_Toc12958656"/>
      <w:r w:rsidRPr="006955B0">
        <w:rPr>
          <w:rStyle w:val="SubtleEmphasis"/>
          <w:b/>
        </w:rPr>
        <w:t>#Hint:</w:t>
      </w:r>
      <w:r w:rsidRPr="0063372E">
        <w:rPr>
          <w:rStyle w:val="SubtleEmphasis"/>
        </w:rPr>
        <w:t xml:space="preserve"> </w:t>
      </w:r>
      <w:r>
        <w:rPr>
          <w:i/>
          <w:color w:val="808080" w:themeColor="background1" w:themeShade="80"/>
        </w:rPr>
        <w:t xml:space="preserve">The table below helps the </w:t>
      </w:r>
      <w:r w:rsidR="003A2871">
        <w:rPr>
          <w:i/>
          <w:color w:val="808080" w:themeColor="background1" w:themeShade="80"/>
        </w:rPr>
        <w:t>function</w:t>
      </w:r>
      <w:r>
        <w:rPr>
          <w:i/>
          <w:color w:val="808080" w:themeColor="background1" w:themeShade="80"/>
        </w:rPr>
        <w:t xml:space="preserve">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w:t>
      </w:r>
      <w:r w:rsidR="003A2871">
        <w:rPr>
          <w:i/>
          <w:color w:val="808080" w:themeColor="background1" w:themeShade="80"/>
        </w:rPr>
        <w:t>function</w:t>
      </w:r>
      <w:r>
        <w:rPr>
          <w:i/>
          <w:color w:val="808080" w:themeColor="background1" w:themeShade="80"/>
        </w:rPr>
        <w:t xml:space="preserve"> owner should check, if all inputs have been properly considered by derived/outgoing requirements </w:t>
      </w:r>
      <w:r>
        <w:rPr>
          <w:rStyle w:val="SubtleEmphasis"/>
        </w:rPr>
        <w:t>in chapter “</w:t>
      </w:r>
      <w:r>
        <w:rPr>
          <w:rStyle w:val="SubtleEmphasis"/>
        </w:rPr>
        <w:fldChar w:fldCharType="begin"/>
      </w:r>
      <w:r>
        <w:rPr>
          <w:rStyle w:val="SubtleEmphasis"/>
        </w:rPr>
        <w:instrText xml:space="preserve"> REF _Ref26372135 \h  \* MERGEFORMAT </w:instrText>
      </w:r>
      <w:r>
        <w:rPr>
          <w:rStyle w:val="SubtleEmphasis"/>
        </w:rPr>
      </w:r>
      <w:r>
        <w:rPr>
          <w:rStyle w:val="SubtleEmphasis"/>
        </w:rPr>
        <w:fldChar w:fldCharType="separate"/>
      </w:r>
      <w:r w:rsidR="00CE7B51" w:rsidRPr="00CE7B51">
        <w:rPr>
          <w:rStyle w:val="SubtleEmphasis"/>
        </w:rPr>
        <w:t>Function Requirements</w:t>
      </w:r>
      <w:r>
        <w:rPr>
          <w:rStyle w:val="SubtleEmphasis"/>
        </w:rPr>
        <w:fldChar w:fldCharType="end"/>
      </w:r>
      <w:r>
        <w:rPr>
          <w:rStyle w:val="SubtleEmphasis"/>
        </w:rPr>
        <w:t>”</w:t>
      </w:r>
      <w:r w:rsidRPr="00FB4FE2">
        <w:rPr>
          <w:rStyle w:val="SubtleEmphasis"/>
          <w:i w:val="0"/>
        </w:rPr>
        <w:t>.</w:t>
      </w:r>
    </w:p>
    <w:p w14:paraId="07A328E3" w14:textId="77777777" w:rsidR="00FB4FE2" w:rsidRDefault="00FB4FE2" w:rsidP="00FB4FE2">
      <w:pPr>
        <w:shd w:val="clear" w:color="auto" w:fill="D6E3BC" w:themeFill="accent3" w:themeFillTint="66"/>
        <w:rPr>
          <w:rStyle w:val="SubtleEmphasis"/>
        </w:rPr>
      </w:pPr>
      <w:r w:rsidRPr="00FB4FE2">
        <w:rPr>
          <w:rStyle w:val="SubtleEmphasis"/>
          <w:i w:val="0"/>
        </w:rPr>
        <w:t xml:space="preserve">Note: </w:t>
      </w:r>
      <w:r>
        <w:rPr>
          <w:rStyle w:val="SubtleEmphasis"/>
        </w:rPr>
        <w:t>It is not required to list each input requirement individually in this table, referencing the input document is enough (if relevant document section is indicated).</w:t>
      </w:r>
    </w:p>
    <w:p w14:paraId="1964342E" w14:textId="77777777" w:rsidR="00FB4FE2" w:rsidRDefault="00FB4FE2" w:rsidP="00FB4FE2">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FB4FE2" w:rsidRPr="007C20FA" w14:paraId="79573EB5" w14:textId="77777777" w:rsidTr="00206FF8">
        <w:trPr>
          <w:trHeight w:val="20"/>
        </w:trPr>
        <w:tc>
          <w:tcPr>
            <w:tcW w:w="1560" w:type="dxa"/>
            <w:shd w:val="clear" w:color="auto" w:fill="D9D9D9" w:themeFill="background1" w:themeFillShade="D9"/>
          </w:tcPr>
          <w:p w14:paraId="34328687" w14:textId="77777777" w:rsidR="00FB4FE2" w:rsidRPr="00054A51" w:rsidRDefault="00FB4FE2" w:rsidP="00893CD2">
            <w:pPr>
              <w:rPr>
                <w:rFonts w:ascii="Helvetica" w:hAnsi="Helvetica" w:cs="Helvetica"/>
                <w:b/>
              </w:rPr>
            </w:pPr>
            <w:r w:rsidRPr="00054A51">
              <w:rPr>
                <w:rFonts w:ascii="Helvetica" w:hAnsi="Helvetica" w:cs="Helvetica"/>
                <w:b/>
              </w:rPr>
              <w:t>Reference</w:t>
            </w:r>
          </w:p>
          <w:p w14:paraId="115FBD44" w14:textId="77777777" w:rsidR="00206FF8" w:rsidRDefault="00206FF8" w:rsidP="00893CD2">
            <w:pPr>
              <w:rPr>
                <w:rFonts w:ascii="Helvetica" w:hAnsi="Helvetica" w:cs="Helvetica"/>
                <w:sz w:val="16"/>
              </w:rPr>
            </w:pPr>
          </w:p>
          <w:p w14:paraId="20EC937A" w14:textId="4A07D89B" w:rsidR="00FB4FE2" w:rsidRPr="00B574CB" w:rsidRDefault="00FB4FE2" w:rsidP="00893CD2">
            <w:pPr>
              <w:rPr>
                <w:rFonts w:ascii="Helvetica" w:hAnsi="Helvetica" w:cs="Helvetica"/>
              </w:rPr>
            </w:pPr>
            <w:r w:rsidRPr="00B574CB">
              <w:rPr>
                <w:rFonts w:ascii="Helvetica" w:hAnsi="Helvetica" w:cs="Helvetica"/>
                <w:sz w:val="16"/>
              </w:rPr>
              <w:t xml:space="preserve">(Reference as listed in ch. </w:t>
            </w:r>
            <w:r w:rsidR="00206FF8">
              <w:rPr>
                <w:rFonts w:ascii="Helvetica" w:hAnsi="Helvetica" w:cs="Helvetica"/>
                <w:sz w:val="16"/>
              </w:rPr>
              <w:t>”</w:t>
            </w:r>
            <w:r w:rsidR="00206FF8">
              <w:rPr>
                <w:rFonts w:ascii="Helvetica" w:hAnsi="Helvetica" w:cs="Helvetica"/>
                <w:sz w:val="16"/>
              </w:rPr>
              <w:fldChar w:fldCharType="begin"/>
            </w:r>
            <w:r w:rsidR="00206FF8">
              <w:rPr>
                <w:rFonts w:ascii="Helvetica" w:hAnsi="Helvetica" w:cs="Helvetica"/>
                <w:sz w:val="16"/>
              </w:rPr>
              <w:instrText xml:space="preserve"> REF _Ref26441801 \h  \* MERGEFORMAT </w:instrText>
            </w:r>
            <w:r w:rsidR="00206FF8">
              <w:rPr>
                <w:rFonts w:ascii="Helvetica" w:hAnsi="Helvetica" w:cs="Helvetica"/>
                <w:sz w:val="16"/>
              </w:rPr>
            </w:r>
            <w:r w:rsidR="00206FF8">
              <w:rPr>
                <w:rFonts w:ascii="Helvetica" w:hAnsi="Helvetica" w:cs="Helvetica"/>
                <w:sz w:val="16"/>
              </w:rPr>
              <w:fldChar w:fldCharType="separate"/>
            </w:r>
            <w:r w:rsidR="00CE7B51" w:rsidRPr="00CE7B51">
              <w:rPr>
                <w:rFonts w:ascii="Helvetica" w:hAnsi="Helvetica" w:cs="Helvetica"/>
                <w:sz w:val="16"/>
              </w:rPr>
              <w:t>References</w:t>
            </w:r>
            <w:r w:rsidR="00206FF8">
              <w:rPr>
                <w:rFonts w:ascii="Helvetica" w:hAnsi="Helvetica" w:cs="Helvetica"/>
                <w:sz w:val="16"/>
              </w:rPr>
              <w:fldChar w:fldCharType="end"/>
            </w:r>
            <w:r w:rsidR="00206FF8">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2EE26485" w14:textId="77777777" w:rsidR="00FB4FE2" w:rsidRPr="007C20FA" w:rsidRDefault="00FB4FE2" w:rsidP="00893CD2">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3E371ACF" w14:textId="77777777" w:rsidR="00FB4FE2" w:rsidRPr="007C20FA" w:rsidRDefault="00FB4FE2" w:rsidP="00893CD2">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630C3E87" w14:textId="77777777" w:rsidR="00FB4FE2" w:rsidRDefault="00FB4FE2" w:rsidP="00893CD2">
            <w:pPr>
              <w:rPr>
                <w:rFonts w:ascii="Helvetica" w:hAnsi="Helvetica" w:cs="Helvetica"/>
                <w:b/>
              </w:rPr>
            </w:pPr>
            <w:r>
              <w:rPr>
                <w:rFonts w:ascii="Helvetica" w:hAnsi="Helvetica" w:cs="Helvetica"/>
                <w:b/>
              </w:rPr>
              <w:t>Derived Requirement</w:t>
            </w:r>
          </w:p>
          <w:p w14:paraId="67C7BE3F" w14:textId="77777777" w:rsidR="00206FF8" w:rsidRDefault="00206FF8" w:rsidP="00893CD2">
            <w:pPr>
              <w:rPr>
                <w:rFonts w:ascii="Helvetica" w:hAnsi="Helvetica" w:cs="Helvetica"/>
                <w:sz w:val="16"/>
              </w:rPr>
            </w:pPr>
          </w:p>
          <w:p w14:paraId="74DA64BB" w14:textId="7782A782" w:rsidR="00FB4FE2" w:rsidRPr="00B574CB" w:rsidRDefault="00FB4FE2" w:rsidP="00893CD2">
            <w:pPr>
              <w:rPr>
                <w:rFonts w:ascii="Helvetica" w:hAnsi="Helvetica" w:cs="Helvetica"/>
              </w:rPr>
            </w:pPr>
            <w:r w:rsidRPr="00B574CB">
              <w:rPr>
                <w:rFonts w:ascii="Helvetica" w:hAnsi="Helvetica" w:cs="Helvetica"/>
                <w:sz w:val="16"/>
              </w:rPr>
              <w:t>(optional – reference to requirement in ch. “</w:t>
            </w:r>
            <w:r w:rsidR="00206FF8">
              <w:rPr>
                <w:rFonts w:ascii="Helvetica" w:hAnsi="Helvetica" w:cs="Helvetica"/>
                <w:sz w:val="16"/>
              </w:rPr>
              <w:fldChar w:fldCharType="begin"/>
            </w:r>
            <w:r w:rsidR="00206FF8">
              <w:rPr>
                <w:rFonts w:ascii="Helvetica" w:hAnsi="Helvetica" w:cs="Helvetica"/>
                <w:sz w:val="16"/>
              </w:rPr>
              <w:instrText xml:space="preserve"> REF _Ref26372135 \h  \* MERGEFORMAT </w:instrText>
            </w:r>
            <w:r w:rsidR="00206FF8">
              <w:rPr>
                <w:rFonts w:ascii="Helvetica" w:hAnsi="Helvetica" w:cs="Helvetica"/>
                <w:sz w:val="16"/>
              </w:rPr>
            </w:r>
            <w:r w:rsidR="00206FF8">
              <w:rPr>
                <w:rFonts w:ascii="Helvetica" w:hAnsi="Helvetica" w:cs="Helvetica"/>
                <w:sz w:val="16"/>
              </w:rPr>
              <w:fldChar w:fldCharType="separate"/>
            </w:r>
            <w:r w:rsidR="00CE7B51" w:rsidRPr="00CE7B51">
              <w:rPr>
                <w:rFonts w:ascii="Helvetica" w:hAnsi="Helvetica" w:cs="Helvetica"/>
                <w:sz w:val="16"/>
              </w:rPr>
              <w:t>Function Requirements</w:t>
            </w:r>
            <w:r w:rsidR="00206FF8">
              <w:rPr>
                <w:rFonts w:ascii="Helvetica" w:hAnsi="Helvetica" w:cs="Helvetica"/>
                <w:sz w:val="16"/>
              </w:rPr>
              <w:fldChar w:fldCharType="end"/>
            </w:r>
            <w:r w:rsidRPr="00B574CB">
              <w:rPr>
                <w:rFonts w:ascii="Helvetica" w:hAnsi="Helvetica" w:cs="Helvetica"/>
                <w:sz w:val="16"/>
              </w:rPr>
              <w:t>”)</w:t>
            </w:r>
          </w:p>
        </w:tc>
      </w:tr>
      <w:tr w:rsidR="00FB4FE2" w:rsidRPr="007C20FA" w14:paraId="5F6AA551" w14:textId="77777777" w:rsidTr="00206FF8">
        <w:trPr>
          <w:trHeight w:val="20"/>
        </w:trPr>
        <w:tc>
          <w:tcPr>
            <w:tcW w:w="10206" w:type="dxa"/>
            <w:gridSpan w:val="4"/>
            <w:shd w:val="clear" w:color="auto" w:fill="F2F2F2" w:themeFill="background1" w:themeFillShade="F2"/>
          </w:tcPr>
          <w:p w14:paraId="230DB1CC" w14:textId="77777777" w:rsidR="00FB4FE2" w:rsidRDefault="008931BC" w:rsidP="00893CD2">
            <w:pPr>
              <w:rPr>
                <w:rFonts w:ascii="Helvetica" w:hAnsi="Helvetica" w:cs="Helvetica"/>
                <w:b/>
              </w:rPr>
            </w:pPr>
            <w:r>
              <w:rPr>
                <w:rFonts w:ascii="Helvetica" w:hAnsi="Helvetica" w:cs="Helvetica"/>
                <w:b/>
              </w:rPr>
              <w:t>Feature</w:t>
            </w:r>
            <w:r w:rsidR="00FB4FE2">
              <w:rPr>
                <w:rFonts w:ascii="Helvetica" w:hAnsi="Helvetica" w:cs="Helvetica"/>
                <w:b/>
              </w:rPr>
              <w:t xml:space="preserve"> Requirements</w:t>
            </w:r>
          </w:p>
        </w:tc>
      </w:tr>
      <w:tr w:rsidR="00FB4FE2" w:rsidRPr="007C20FA" w14:paraId="5313B34A" w14:textId="77777777" w:rsidTr="00206FF8">
        <w:trPr>
          <w:trHeight w:val="20"/>
        </w:trPr>
        <w:tc>
          <w:tcPr>
            <w:tcW w:w="1560" w:type="dxa"/>
          </w:tcPr>
          <w:p w14:paraId="1954F5D6" w14:textId="4CA3D888" w:rsidR="00FB4FE2" w:rsidRPr="00D410AE" w:rsidRDefault="001A31E6" w:rsidP="00893CD2">
            <w:pPr>
              <w:rPr>
                <w:rFonts w:cs="Arial"/>
              </w:rPr>
            </w:pPr>
            <w:r w:rsidRPr="00D4320F">
              <w:rPr>
                <w:rFonts w:cs="Arial"/>
              </w:rPr>
              <w:t>Feature document</w:t>
            </w:r>
          </w:p>
        </w:tc>
        <w:tc>
          <w:tcPr>
            <w:tcW w:w="2693" w:type="dxa"/>
          </w:tcPr>
          <w:p w14:paraId="6B67CB50" w14:textId="77777777" w:rsidR="00FB4FE2" w:rsidRDefault="00FB4FE2" w:rsidP="00893CD2">
            <w:pPr>
              <w:rPr>
                <w:rFonts w:cs="Arial"/>
              </w:rPr>
            </w:pPr>
            <w:r>
              <w:rPr>
                <w:rFonts w:cs="Arial"/>
              </w:rPr>
              <w:t>&lt;Example:</w:t>
            </w:r>
          </w:p>
          <w:p w14:paraId="32CA69BF" w14:textId="77777777" w:rsidR="00FB4FE2" w:rsidRDefault="00FB4FE2" w:rsidP="00893CD2">
            <w:pPr>
              <w:rPr>
                <w:rFonts w:cs="Arial"/>
              </w:rPr>
            </w:pPr>
            <w:r>
              <w:rPr>
                <w:rFonts w:cs="Arial"/>
              </w:rPr>
              <w:t>id + title of relevant Feature Docs&gt;</w:t>
            </w:r>
          </w:p>
          <w:p w14:paraId="460A05B6" w14:textId="77777777" w:rsidR="001A31E6" w:rsidRDefault="001A31E6" w:rsidP="00893CD2">
            <w:pPr>
              <w:rPr>
                <w:rFonts w:cs="Arial"/>
              </w:rPr>
            </w:pPr>
          </w:p>
          <w:p w14:paraId="07EF9B3A" w14:textId="2A99038F" w:rsidR="001A31E6" w:rsidRPr="00D410AE" w:rsidRDefault="001A31E6" w:rsidP="00893CD2">
            <w:pPr>
              <w:rPr>
                <w:rFonts w:cs="Arial"/>
              </w:rPr>
            </w:pPr>
          </w:p>
        </w:tc>
        <w:tc>
          <w:tcPr>
            <w:tcW w:w="2693" w:type="dxa"/>
          </w:tcPr>
          <w:p w14:paraId="0E22A790" w14:textId="77777777" w:rsidR="00FB4FE2" w:rsidRPr="00D410AE" w:rsidRDefault="00FB4FE2" w:rsidP="00893CD2">
            <w:pPr>
              <w:rPr>
                <w:rFonts w:cs="Arial"/>
              </w:rPr>
            </w:pPr>
            <w:r>
              <w:rPr>
                <w:rFonts w:cs="Arial"/>
              </w:rPr>
              <w:t>&lt;Example: “Requirements of Feature …”&gt;</w:t>
            </w:r>
          </w:p>
        </w:tc>
        <w:tc>
          <w:tcPr>
            <w:tcW w:w="3260" w:type="dxa"/>
          </w:tcPr>
          <w:p w14:paraId="6282E839" w14:textId="6A613018" w:rsidR="00FB4FE2" w:rsidRDefault="00FB4FE2" w:rsidP="00893CD2">
            <w:pPr>
              <w:rPr>
                <w:rFonts w:cs="Arial"/>
              </w:rPr>
            </w:pPr>
            <w:r>
              <w:rPr>
                <w:rFonts w:cs="Arial"/>
              </w:rPr>
              <w:t>&lt;</w:t>
            </w:r>
            <w:r w:rsidR="00206FF8">
              <w:rPr>
                <w:rFonts w:cs="Arial"/>
              </w:rPr>
              <w:t xml:space="preserve">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FB4FE2" w:rsidRPr="007C20FA" w14:paraId="00650833" w14:textId="77777777" w:rsidTr="00206FF8">
        <w:trPr>
          <w:trHeight w:val="20"/>
        </w:trPr>
        <w:tc>
          <w:tcPr>
            <w:tcW w:w="1560" w:type="dxa"/>
          </w:tcPr>
          <w:p w14:paraId="35D1FCE5" w14:textId="77777777" w:rsidR="00FB4FE2" w:rsidRPr="00D410AE" w:rsidRDefault="00FB4FE2" w:rsidP="00893CD2">
            <w:pPr>
              <w:rPr>
                <w:rFonts w:cs="Arial"/>
              </w:rPr>
            </w:pPr>
          </w:p>
        </w:tc>
        <w:tc>
          <w:tcPr>
            <w:tcW w:w="2693" w:type="dxa"/>
          </w:tcPr>
          <w:p w14:paraId="53DF9CF4" w14:textId="77777777" w:rsidR="00FB4FE2" w:rsidRDefault="00FB4FE2" w:rsidP="00893CD2">
            <w:pPr>
              <w:rPr>
                <w:rFonts w:cs="Arial"/>
              </w:rPr>
            </w:pPr>
          </w:p>
        </w:tc>
        <w:tc>
          <w:tcPr>
            <w:tcW w:w="2693" w:type="dxa"/>
          </w:tcPr>
          <w:p w14:paraId="44952C95" w14:textId="77777777" w:rsidR="00FB4FE2" w:rsidRDefault="00FB4FE2" w:rsidP="00893CD2">
            <w:pPr>
              <w:rPr>
                <w:rFonts w:cs="Arial"/>
              </w:rPr>
            </w:pPr>
          </w:p>
        </w:tc>
        <w:tc>
          <w:tcPr>
            <w:tcW w:w="3260" w:type="dxa"/>
          </w:tcPr>
          <w:p w14:paraId="29DC3835" w14:textId="77777777" w:rsidR="00FB4FE2" w:rsidRDefault="00FB4FE2" w:rsidP="00893CD2">
            <w:pPr>
              <w:rPr>
                <w:rFonts w:cs="Arial"/>
              </w:rPr>
            </w:pPr>
          </w:p>
        </w:tc>
      </w:tr>
      <w:tr w:rsidR="00FB4FE2" w:rsidRPr="007C20FA" w14:paraId="524F53F8" w14:textId="77777777" w:rsidTr="00206FF8">
        <w:trPr>
          <w:trHeight w:val="20"/>
        </w:trPr>
        <w:tc>
          <w:tcPr>
            <w:tcW w:w="10206" w:type="dxa"/>
            <w:gridSpan w:val="4"/>
            <w:shd w:val="clear" w:color="auto" w:fill="F2F2F2" w:themeFill="background1" w:themeFillShade="F2"/>
          </w:tcPr>
          <w:p w14:paraId="3EF82FD2" w14:textId="77777777" w:rsidR="00FB4FE2" w:rsidRDefault="00FB4FE2" w:rsidP="00893CD2">
            <w:pPr>
              <w:rPr>
                <w:rFonts w:ascii="Helvetica" w:hAnsi="Helvetica" w:cs="Helvetica"/>
                <w:b/>
              </w:rPr>
            </w:pPr>
            <w:r>
              <w:rPr>
                <w:rFonts w:ascii="Helvetica" w:hAnsi="Helvetica" w:cs="Helvetica"/>
                <w:b/>
              </w:rPr>
              <w:t>Ford Engineering Standards</w:t>
            </w:r>
          </w:p>
        </w:tc>
      </w:tr>
      <w:tr w:rsidR="00FB4FE2" w:rsidRPr="007C20FA" w14:paraId="31B67DD4" w14:textId="77777777" w:rsidTr="00206FF8">
        <w:trPr>
          <w:trHeight w:val="20"/>
        </w:trPr>
        <w:tc>
          <w:tcPr>
            <w:tcW w:w="1560" w:type="dxa"/>
          </w:tcPr>
          <w:p w14:paraId="485540A9" w14:textId="77777777" w:rsidR="00FB4FE2" w:rsidRPr="00D410AE" w:rsidRDefault="00FB4FE2" w:rsidP="00893CD2">
            <w:pPr>
              <w:rPr>
                <w:rFonts w:cs="Arial"/>
              </w:rPr>
            </w:pPr>
          </w:p>
        </w:tc>
        <w:tc>
          <w:tcPr>
            <w:tcW w:w="2693" w:type="dxa"/>
          </w:tcPr>
          <w:p w14:paraId="099E7EFF" w14:textId="77777777" w:rsidR="00FB4FE2" w:rsidRPr="00D410AE" w:rsidRDefault="00FB4FE2" w:rsidP="00893CD2">
            <w:pPr>
              <w:rPr>
                <w:rFonts w:cs="Arial"/>
              </w:rPr>
            </w:pPr>
            <w:r>
              <w:rPr>
                <w:rFonts w:cs="Arial"/>
              </w:rPr>
              <w:t>&lt;Example: some SDS (requirement)&gt;</w:t>
            </w:r>
          </w:p>
        </w:tc>
        <w:tc>
          <w:tcPr>
            <w:tcW w:w="2693" w:type="dxa"/>
          </w:tcPr>
          <w:p w14:paraId="207AA9D2" w14:textId="77777777" w:rsidR="00FB4FE2" w:rsidRPr="00D410AE" w:rsidRDefault="00FB4FE2" w:rsidP="00893CD2">
            <w:pPr>
              <w:rPr>
                <w:rFonts w:cs="Arial"/>
              </w:rPr>
            </w:pPr>
          </w:p>
        </w:tc>
        <w:tc>
          <w:tcPr>
            <w:tcW w:w="3260" w:type="dxa"/>
          </w:tcPr>
          <w:p w14:paraId="1CD1A513" w14:textId="77777777" w:rsidR="00FB4FE2" w:rsidRDefault="00FB4FE2" w:rsidP="00893CD2">
            <w:pPr>
              <w:rPr>
                <w:rFonts w:cs="Arial"/>
              </w:rPr>
            </w:pPr>
          </w:p>
        </w:tc>
      </w:tr>
      <w:tr w:rsidR="00FB4FE2" w:rsidRPr="007C20FA" w14:paraId="72B4D53E" w14:textId="77777777" w:rsidTr="00206FF8">
        <w:trPr>
          <w:trHeight w:val="20"/>
        </w:trPr>
        <w:tc>
          <w:tcPr>
            <w:tcW w:w="1560" w:type="dxa"/>
          </w:tcPr>
          <w:p w14:paraId="41060322" w14:textId="77777777" w:rsidR="00FB4FE2" w:rsidRDefault="00FB4FE2" w:rsidP="00893CD2">
            <w:pPr>
              <w:rPr>
                <w:rFonts w:cs="Arial"/>
              </w:rPr>
            </w:pPr>
          </w:p>
        </w:tc>
        <w:tc>
          <w:tcPr>
            <w:tcW w:w="2693" w:type="dxa"/>
          </w:tcPr>
          <w:p w14:paraId="1EB31661" w14:textId="77777777" w:rsidR="00FB4FE2" w:rsidRDefault="00FB4FE2" w:rsidP="00893CD2">
            <w:pPr>
              <w:rPr>
                <w:rFonts w:cs="Arial"/>
              </w:rPr>
            </w:pPr>
          </w:p>
        </w:tc>
        <w:tc>
          <w:tcPr>
            <w:tcW w:w="2693" w:type="dxa"/>
          </w:tcPr>
          <w:p w14:paraId="576E57B6" w14:textId="77777777" w:rsidR="00FB4FE2" w:rsidRDefault="00FB4FE2" w:rsidP="00893CD2">
            <w:pPr>
              <w:rPr>
                <w:rFonts w:cs="Arial"/>
              </w:rPr>
            </w:pPr>
          </w:p>
        </w:tc>
        <w:tc>
          <w:tcPr>
            <w:tcW w:w="3260" w:type="dxa"/>
          </w:tcPr>
          <w:p w14:paraId="3F27BE1B" w14:textId="77777777" w:rsidR="00FB4FE2" w:rsidRDefault="00FB4FE2" w:rsidP="00893CD2">
            <w:pPr>
              <w:rPr>
                <w:rFonts w:cs="Arial"/>
              </w:rPr>
            </w:pPr>
          </w:p>
        </w:tc>
      </w:tr>
      <w:tr w:rsidR="00FB4FE2" w:rsidRPr="007C20FA" w14:paraId="3A7772FA" w14:textId="77777777" w:rsidTr="00206FF8">
        <w:trPr>
          <w:trHeight w:val="20"/>
        </w:trPr>
        <w:tc>
          <w:tcPr>
            <w:tcW w:w="10206" w:type="dxa"/>
            <w:gridSpan w:val="4"/>
            <w:shd w:val="clear" w:color="auto" w:fill="F2F2F2" w:themeFill="background1" w:themeFillShade="F2"/>
          </w:tcPr>
          <w:p w14:paraId="1E6597A6" w14:textId="77777777" w:rsidR="00FB4FE2" w:rsidRPr="006623A0" w:rsidRDefault="00FB4FE2" w:rsidP="00893CD2">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FB4FE2" w:rsidRPr="007C20FA" w14:paraId="1D9706ED" w14:textId="77777777" w:rsidTr="00206FF8">
        <w:trPr>
          <w:trHeight w:val="20"/>
        </w:trPr>
        <w:tc>
          <w:tcPr>
            <w:tcW w:w="1560" w:type="dxa"/>
          </w:tcPr>
          <w:p w14:paraId="1382B917" w14:textId="77777777" w:rsidR="00FB4FE2" w:rsidRPr="00D410AE" w:rsidRDefault="00FB4FE2" w:rsidP="00893CD2">
            <w:pPr>
              <w:rPr>
                <w:rFonts w:cs="Arial"/>
              </w:rPr>
            </w:pPr>
          </w:p>
        </w:tc>
        <w:tc>
          <w:tcPr>
            <w:tcW w:w="2693" w:type="dxa"/>
          </w:tcPr>
          <w:p w14:paraId="190359C9" w14:textId="77777777" w:rsidR="00FB4FE2" w:rsidRPr="00D410AE" w:rsidRDefault="00FB4FE2" w:rsidP="00893CD2">
            <w:pPr>
              <w:rPr>
                <w:rFonts w:cs="Arial"/>
              </w:rPr>
            </w:pPr>
            <w:r>
              <w:rPr>
                <w:rFonts w:cs="Arial"/>
              </w:rPr>
              <w:t>&lt;Example: some excerpt from ECE or FMVSS&gt;</w:t>
            </w:r>
          </w:p>
        </w:tc>
        <w:tc>
          <w:tcPr>
            <w:tcW w:w="2693" w:type="dxa"/>
          </w:tcPr>
          <w:p w14:paraId="309830DD" w14:textId="77777777" w:rsidR="00FB4FE2" w:rsidRPr="00D410AE" w:rsidRDefault="00FB4FE2" w:rsidP="00893CD2">
            <w:pPr>
              <w:rPr>
                <w:rFonts w:cs="Arial"/>
              </w:rPr>
            </w:pPr>
          </w:p>
        </w:tc>
        <w:tc>
          <w:tcPr>
            <w:tcW w:w="3260" w:type="dxa"/>
          </w:tcPr>
          <w:p w14:paraId="599754A4" w14:textId="77777777" w:rsidR="00FB4FE2" w:rsidRPr="00D410AE" w:rsidRDefault="00FB4FE2" w:rsidP="00893CD2">
            <w:pPr>
              <w:rPr>
                <w:rFonts w:cs="Arial"/>
              </w:rPr>
            </w:pPr>
          </w:p>
        </w:tc>
      </w:tr>
      <w:tr w:rsidR="00FB4FE2" w:rsidRPr="007C20FA" w14:paraId="07C30B37" w14:textId="77777777" w:rsidTr="00206FF8">
        <w:trPr>
          <w:trHeight w:val="20"/>
        </w:trPr>
        <w:tc>
          <w:tcPr>
            <w:tcW w:w="1560" w:type="dxa"/>
          </w:tcPr>
          <w:p w14:paraId="45F1626D" w14:textId="77777777" w:rsidR="00FB4FE2" w:rsidRPr="00D410AE" w:rsidRDefault="00FB4FE2" w:rsidP="00893CD2">
            <w:pPr>
              <w:rPr>
                <w:rFonts w:cs="Arial"/>
              </w:rPr>
            </w:pPr>
          </w:p>
        </w:tc>
        <w:tc>
          <w:tcPr>
            <w:tcW w:w="2693" w:type="dxa"/>
          </w:tcPr>
          <w:p w14:paraId="5859CF81" w14:textId="77777777" w:rsidR="00FB4FE2" w:rsidRPr="00D410AE" w:rsidRDefault="00FB4FE2" w:rsidP="00893CD2">
            <w:pPr>
              <w:rPr>
                <w:rFonts w:cs="Arial"/>
              </w:rPr>
            </w:pPr>
          </w:p>
        </w:tc>
        <w:tc>
          <w:tcPr>
            <w:tcW w:w="2693" w:type="dxa"/>
          </w:tcPr>
          <w:p w14:paraId="087A74E3" w14:textId="77777777" w:rsidR="00FB4FE2" w:rsidRPr="00D410AE" w:rsidRDefault="00FB4FE2" w:rsidP="00893CD2">
            <w:pPr>
              <w:rPr>
                <w:rFonts w:cs="Arial"/>
              </w:rPr>
            </w:pPr>
          </w:p>
        </w:tc>
        <w:tc>
          <w:tcPr>
            <w:tcW w:w="3260" w:type="dxa"/>
          </w:tcPr>
          <w:p w14:paraId="5CE2E6F4" w14:textId="77777777" w:rsidR="00FB4FE2" w:rsidRPr="00D410AE" w:rsidRDefault="00FB4FE2" w:rsidP="00893CD2">
            <w:pPr>
              <w:rPr>
                <w:rFonts w:cs="Arial"/>
              </w:rPr>
            </w:pPr>
          </w:p>
        </w:tc>
      </w:tr>
      <w:tr w:rsidR="00FB4FE2" w:rsidRPr="007C20FA" w14:paraId="5AE4DD1D" w14:textId="77777777" w:rsidTr="00206FF8">
        <w:trPr>
          <w:trHeight w:val="20"/>
        </w:trPr>
        <w:tc>
          <w:tcPr>
            <w:tcW w:w="10206" w:type="dxa"/>
            <w:gridSpan w:val="4"/>
            <w:shd w:val="clear" w:color="auto" w:fill="F2F2F2" w:themeFill="background1" w:themeFillShade="F2"/>
          </w:tcPr>
          <w:p w14:paraId="6091F806" w14:textId="77777777" w:rsidR="00FB4FE2" w:rsidRDefault="00FB4FE2" w:rsidP="00893CD2">
            <w:pPr>
              <w:rPr>
                <w:rFonts w:ascii="Helvetica" w:hAnsi="Helvetica" w:cs="Helvetica"/>
                <w:b/>
              </w:rPr>
            </w:pPr>
            <w:r>
              <w:rPr>
                <w:rFonts w:ascii="Helvetica" w:hAnsi="Helvetica" w:cs="Helvetica"/>
                <w:b/>
              </w:rPr>
              <w:t>Industry Standards</w:t>
            </w:r>
          </w:p>
        </w:tc>
      </w:tr>
      <w:tr w:rsidR="00FB4FE2" w:rsidRPr="007C20FA" w14:paraId="656B6345" w14:textId="77777777" w:rsidTr="00206FF8">
        <w:trPr>
          <w:trHeight w:val="20"/>
        </w:trPr>
        <w:tc>
          <w:tcPr>
            <w:tcW w:w="1560" w:type="dxa"/>
          </w:tcPr>
          <w:p w14:paraId="190380B2" w14:textId="77777777" w:rsidR="00FB4FE2" w:rsidRPr="00D410AE" w:rsidRDefault="00FB4FE2" w:rsidP="00893CD2">
            <w:pPr>
              <w:rPr>
                <w:rFonts w:cs="Arial"/>
              </w:rPr>
            </w:pPr>
          </w:p>
        </w:tc>
        <w:tc>
          <w:tcPr>
            <w:tcW w:w="2693" w:type="dxa"/>
          </w:tcPr>
          <w:p w14:paraId="366CFA5E" w14:textId="77777777" w:rsidR="00FB4FE2" w:rsidRPr="00D410AE" w:rsidRDefault="00FB4FE2" w:rsidP="00893CD2">
            <w:pPr>
              <w:rPr>
                <w:rFonts w:cs="Arial"/>
              </w:rPr>
            </w:pPr>
            <w:r>
              <w:rPr>
                <w:rFonts w:cs="Arial"/>
              </w:rPr>
              <w:t>&lt;Example: some ISO/IEEE/SAE or other standard&gt;</w:t>
            </w:r>
          </w:p>
        </w:tc>
        <w:tc>
          <w:tcPr>
            <w:tcW w:w="2693" w:type="dxa"/>
          </w:tcPr>
          <w:p w14:paraId="0DCDA97D" w14:textId="77777777" w:rsidR="00FB4FE2" w:rsidRPr="00D410AE" w:rsidRDefault="00FB4FE2" w:rsidP="00893CD2">
            <w:pPr>
              <w:rPr>
                <w:rFonts w:cs="Arial"/>
              </w:rPr>
            </w:pPr>
          </w:p>
        </w:tc>
        <w:tc>
          <w:tcPr>
            <w:tcW w:w="3260" w:type="dxa"/>
          </w:tcPr>
          <w:p w14:paraId="25EBE2E0" w14:textId="77777777" w:rsidR="00FB4FE2" w:rsidRPr="00D410AE" w:rsidRDefault="00FB4FE2" w:rsidP="00893CD2">
            <w:pPr>
              <w:rPr>
                <w:rFonts w:cs="Arial"/>
              </w:rPr>
            </w:pPr>
          </w:p>
        </w:tc>
      </w:tr>
      <w:tr w:rsidR="00FB4FE2" w:rsidRPr="007C20FA" w14:paraId="1D28484F" w14:textId="77777777" w:rsidTr="00206FF8">
        <w:trPr>
          <w:trHeight w:val="20"/>
        </w:trPr>
        <w:tc>
          <w:tcPr>
            <w:tcW w:w="1560" w:type="dxa"/>
          </w:tcPr>
          <w:p w14:paraId="63CC3B3C" w14:textId="77777777" w:rsidR="00FB4FE2" w:rsidRPr="00D410AE" w:rsidRDefault="00FB4FE2" w:rsidP="00893CD2">
            <w:pPr>
              <w:rPr>
                <w:rFonts w:cs="Arial"/>
              </w:rPr>
            </w:pPr>
          </w:p>
        </w:tc>
        <w:tc>
          <w:tcPr>
            <w:tcW w:w="2693" w:type="dxa"/>
          </w:tcPr>
          <w:p w14:paraId="2D095F97" w14:textId="77777777" w:rsidR="00FB4FE2" w:rsidRPr="00D410AE" w:rsidRDefault="00FB4FE2" w:rsidP="00893CD2">
            <w:pPr>
              <w:rPr>
                <w:rFonts w:cs="Arial"/>
              </w:rPr>
            </w:pPr>
          </w:p>
        </w:tc>
        <w:tc>
          <w:tcPr>
            <w:tcW w:w="2693" w:type="dxa"/>
          </w:tcPr>
          <w:p w14:paraId="5BA4E1D2" w14:textId="77777777" w:rsidR="00FB4FE2" w:rsidRPr="00D410AE" w:rsidRDefault="00FB4FE2" w:rsidP="00893CD2">
            <w:pPr>
              <w:rPr>
                <w:rFonts w:cs="Arial"/>
              </w:rPr>
            </w:pPr>
          </w:p>
        </w:tc>
        <w:tc>
          <w:tcPr>
            <w:tcW w:w="3260" w:type="dxa"/>
          </w:tcPr>
          <w:p w14:paraId="5F781772" w14:textId="77777777" w:rsidR="00FB4FE2" w:rsidRPr="00D410AE" w:rsidRDefault="00FB4FE2" w:rsidP="00893CD2">
            <w:pPr>
              <w:rPr>
                <w:rFonts w:cs="Arial"/>
              </w:rPr>
            </w:pPr>
          </w:p>
        </w:tc>
      </w:tr>
      <w:tr w:rsidR="00FB4FE2" w:rsidRPr="007C20FA" w14:paraId="71A115C0" w14:textId="77777777" w:rsidTr="00206FF8">
        <w:trPr>
          <w:trHeight w:val="20"/>
        </w:trPr>
        <w:tc>
          <w:tcPr>
            <w:tcW w:w="10206" w:type="dxa"/>
            <w:gridSpan w:val="4"/>
            <w:shd w:val="clear" w:color="auto" w:fill="F2F2F2" w:themeFill="background1" w:themeFillShade="F2"/>
          </w:tcPr>
          <w:p w14:paraId="2D6AB4A6" w14:textId="77777777" w:rsidR="00FB4FE2" w:rsidRDefault="00FB4FE2" w:rsidP="00893CD2">
            <w:pPr>
              <w:rPr>
                <w:rFonts w:ascii="Helvetica" w:hAnsi="Helvetica" w:cs="Helvetica"/>
                <w:b/>
              </w:rPr>
            </w:pPr>
            <w:r>
              <w:rPr>
                <w:rFonts w:ascii="Helvetica" w:hAnsi="Helvetica" w:cs="Helvetica"/>
                <w:b/>
              </w:rPr>
              <w:t>Other Sources</w:t>
            </w:r>
          </w:p>
        </w:tc>
      </w:tr>
      <w:tr w:rsidR="00FB4FE2" w:rsidRPr="007C20FA" w14:paraId="1DAF23E3" w14:textId="77777777" w:rsidTr="00206FF8">
        <w:trPr>
          <w:trHeight w:val="20"/>
        </w:trPr>
        <w:tc>
          <w:tcPr>
            <w:tcW w:w="1560" w:type="dxa"/>
          </w:tcPr>
          <w:p w14:paraId="4BCC5199" w14:textId="77777777" w:rsidR="00FB4FE2" w:rsidRPr="00D410AE" w:rsidRDefault="00FB4FE2" w:rsidP="00893CD2">
            <w:pPr>
              <w:rPr>
                <w:rFonts w:cs="Arial"/>
              </w:rPr>
            </w:pPr>
          </w:p>
        </w:tc>
        <w:tc>
          <w:tcPr>
            <w:tcW w:w="2693" w:type="dxa"/>
          </w:tcPr>
          <w:p w14:paraId="78633551" w14:textId="77777777" w:rsidR="00FB4FE2" w:rsidRPr="00D410AE" w:rsidRDefault="00FB4FE2" w:rsidP="00893CD2">
            <w:pPr>
              <w:rPr>
                <w:rFonts w:cs="Arial"/>
              </w:rPr>
            </w:pPr>
            <w:r>
              <w:rPr>
                <w:rFonts w:cs="Arial"/>
              </w:rPr>
              <w:t>&lt;Example: some stakeholder document&gt;</w:t>
            </w:r>
          </w:p>
        </w:tc>
        <w:tc>
          <w:tcPr>
            <w:tcW w:w="2693" w:type="dxa"/>
          </w:tcPr>
          <w:p w14:paraId="1101635C" w14:textId="77777777" w:rsidR="00FB4FE2" w:rsidRPr="00D410AE" w:rsidRDefault="00FB4FE2" w:rsidP="00893CD2">
            <w:pPr>
              <w:rPr>
                <w:rFonts w:cs="Arial"/>
              </w:rPr>
            </w:pPr>
          </w:p>
        </w:tc>
        <w:tc>
          <w:tcPr>
            <w:tcW w:w="3260" w:type="dxa"/>
          </w:tcPr>
          <w:p w14:paraId="7D4D6881" w14:textId="77777777" w:rsidR="00FB4FE2" w:rsidRPr="00D410AE" w:rsidRDefault="00FB4FE2" w:rsidP="00893CD2">
            <w:pPr>
              <w:rPr>
                <w:rFonts w:cs="Arial"/>
              </w:rPr>
            </w:pPr>
          </w:p>
        </w:tc>
      </w:tr>
      <w:tr w:rsidR="00FB4FE2" w:rsidRPr="007C20FA" w14:paraId="4DFBD0F8" w14:textId="77777777" w:rsidTr="00206FF8">
        <w:trPr>
          <w:trHeight w:val="20"/>
        </w:trPr>
        <w:tc>
          <w:tcPr>
            <w:tcW w:w="1560" w:type="dxa"/>
          </w:tcPr>
          <w:p w14:paraId="63007B3A" w14:textId="77777777" w:rsidR="00FB4FE2" w:rsidRPr="00D410AE" w:rsidRDefault="00FB4FE2" w:rsidP="00893CD2">
            <w:pPr>
              <w:rPr>
                <w:rFonts w:cs="Arial"/>
              </w:rPr>
            </w:pPr>
          </w:p>
        </w:tc>
        <w:tc>
          <w:tcPr>
            <w:tcW w:w="2693" w:type="dxa"/>
          </w:tcPr>
          <w:p w14:paraId="24845004" w14:textId="77777777" w:rsidR="00FB4FE2" w:rsidRDefault="00FB4FE2" w:rsidP="00893CD2">
            <w:pPr>
              <w:rPr>
                <w:rFonts w:cs="Arial"/>
              </w:rPr>
            </w:pPr>
          </w:p>
        </w:tc>
        <w:tc>
          <w:tcPr>
            <w:tcW w:w="2693" w:type="dxa"/>
          </w:tcPr>
          <w:p w14:paraId="02FE6B2B" w14:textId="77777777" w:rsidR="00FB4FE2" w:rsidRPr="00D410AE" w:rsidRDefault="00FB4FE2" w:rsidP="00893CD2">
            <w:pPr>
              <w:rPr>
                <w:rFonts w:cs="Arial"/>
              </w:rPr>
            </w:pPr>
          </w:p>
        </w:tc>
        <w:tc>
          <w:tcPr>
            <w:tcW w:w="3260" w:type="dxa"/>
          </w:tcPr>
          <w:p w14:paraId="75620F8F" w14:textId="77777777" w:rsidR="00FB4FE2" w:rsidRPr="00D410AE" w:rsidRDefault="00FB4FE2" w:rsidP="00893CD2">
            <w:pPr>
              <w:rPr>
                <w:rFonts w:cs="Arial"/>
              </w:rPr>
            </w:pPr>
          </w:p>
        </w:tc>
      </w:tr>
    </w:tbl>
    <w:p w14:paraId="508C99C7" w14:textId="3BE7772E" w:rsidR="00ED46CC" w:rsidRPr="00C7649D" w:rsidRDefault="00ED46CC" w:rsidP="00ED46CC">
      <w:pPr>
        <w:pStyle w:val="Caption"/>
      </w:pPr>
      <w:bookmarkStart w:id="122" w:name="_Toc56581866"/>
      <w:r w:rsidRPr="001B1565">
        <w:t xml:space="preserve">Table </w:t>
      </w:r>
      <w:r w:rsidR="003E5293">
        <w:fldChar w:fldCharType="begin"/>
      </w:r>
      <w:r w:rsidR="003E5293">
        <w:instrText xml:space="preserve"> SEQ Table \* ARABIC </w:instrText>
      </w:r>
      <w:r w:rsidR="003E5293">
        <w:fldChar w:fldCharType="separate"/>
      </w:r>
      <w:r w:rsidR="00CE7B51">
        <w:rPr>
          <w:noProof/>
        </w:rPr>
        <w:t>7</w:t>
      </w:r>
      <w:r w:rsidR="003E5293">
        <w:rPr>
          <w:noProof/>
        </w:rPr>
        <w:fldChar w:fldCharType="end"/>
      </w:r>
      <w:r w:rsidRPr="001B1565">
        <w:t xml:space="preserve">: </w:t>
      </w:r>
      <w:r>
        <w:t>Input Requirements</w:t>
      </w:r>
      <w:bookmarkEnd w:id="121"/>
      <w:r w:rsidR="00FB4FE2">
        <w:t>/Documents</w:t>
      </w:r>
      <w:bookmarkEnd w:id="122"/>
    </w:p>
    <w:p w14:paraId="3CF43F69" w14:textId="77777777" w:rsidR="00427220" w:rsidRPr="001F2112" w:rsidRDefault="00427220" w:rsidP="00427220"/>
    <w:p w14:paraId="01316A01" w14:textId="77777777" w:rsidR="00427220" w:rsidRDefault="00427220" w:rsidP="00427220">
      <w:pPr>
        <w:pStyle w:val="Heading4"/>
      </w:pPr>
      <w:r>
        <w:t>Assumptions</w:t>
      </w:r>
    </w:p>
    <w:p w14:paraId="5FBC4715"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54FFDC9A" w14:textId="1F9CE21F"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6BEDB6E" w14:textId="7FA3E197" w:rsidR="00751F5B" w:rsidRPr="00751F5B" w:rsidRDefault="00751F5B" w:rsidP="00751F5B">
      <w:pPr>
        <w:rPr>
          <w:rStyle w:val="SubtleEmphasis"/>
          <w:i w:val="0"/>
        </w:rPr>
      </w:pPr>
    </w:p>
    <w:p w14:paraId="12F502D9" w14:textId="77777777" w:rsidR="00ED5270" w:rsidRPr="00ED5270" w:rsidRDefault="00ED5270" w:rsidP="00ED5270"/>
    <w:p w14:paraId="5C7B0A49" w14:textId="69B2B753" w:rsidR="00F15706" w:rsidRDefault="00E60B64" w:rsidP="00783BCF">
      <w:pPr>
        <w:pStyle w:val="Heading3"/>
      </w:pPr>
      <w:bookmarkStart w:id="123" w:name="_Toc56581791"/>
      <w:bookmarkEnd w:id="119"/>
      <w:bookmarkEnd w:id="120"/>
      <w:r>
        <w:t>Function Scope</w:t>
      </w:r>
      <w:bookmarkEnd w:id="123"/>
    </w:p>
    <w:p w14:paraId="267E0386" w14:textId="345C17D7" w:rsidR="00F30ACE" w:rsidRDefault="00521DCD" w:rsidP="00797407">
      <w:pPr>
        <w:pStyle w:val="Caption"/>
      </w:pPr>
      <w:bookmarkStart w:id="124" w:name="_Toc273517495"/>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Pr>
          <w:noProof/>
        </w:rPr>
        <w:drawing>
          <wp:inline distT="0" distB="0" distL="0" distR="0" wp14:anchorId="4C0B5AF6" wp14:editId="6AAD709F">
            <wp:extent cx="3333750" cy="3152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152775"/>
                    </a:xfrm>
                    <a:prstGeom prst="rect">
                      <a:avLst/>
                    </a:prstGeom>
                  </pic:spPr>
                </pic:pic>
              </a:graphicData>
            </a:graphic>
          </wp:inline>
        </w:drawing>
      </w:r>
    </w:p>
    <w:p w14:paraId="63367CE9" w14:textId="493F62E5" w:rsidR="00B42A06" w:rsidRPr="00B42A06" w:rsidRDefault="00B42A06" w:rsidP="00797407">
      <w:pPr>
        <w:pStyle w:val="Caption"/>
      </w:pPr>
      <w:bookmarkStart w:id="125" w:name="_Toc56581846"/>
      <w:r w:rsidRPr="00B42A06">
        <w:t xml:space="preserve">Figure </w:t>
      </w:r>
      <w:r w:rsidR="006330E0">
        <w:rPr>
          <w:noProof/>
        </w:rPr>
        <w:fldChar w:fldCharType="begin"/>
      </w:r>
      <w:r w:rsidR="006330E0">
        <w:rPr>
          <w:noProof/>
        </w:rPr>
        <w:instrText xml:space="preserve"> SEQ Figure \* ARABIC </w:instrText>
      </w:r>
      <w:r w:rsidR="006330E0">
        <w:rPr>
          <w:noProof/>
        </w:rPr>
        <w:fldChar w:fldCharType="separate"/>
      </w:r>
      <w:r w:rsidR="00CE7B51">
        <w:rPr>
          <w:noProof/>
        </w:rPr>
        <w:t>2</w:t>
      </w:r>
      <w:r w:rsidR="006330E0">
        <w:rPr>
          <w:noProof/>
        </w:rPr>
        <w:fldChar w:fldCharType="end"/>
      </w:r>
      <w:r w:rsidRPr="00B42A06">
        <w:t xml:space="preserve">: </w:t>
      </w:r>
      <w:r w:rsidR="001525D3">
        <w:t>Context Diagram</w:t>
      </w:r>
      <w:r>
        <w:t xml:space="preserve"> of Function</w:t>
      </w:r>
      <w:r w:rsidR="00652D2B">
        <w:t xml:space="preserve"> </w:t>
      </w:r>
      <w:r w:rsidR="00F4595E">
        <w:t>“</w:t>
      </w:r>
      <w:r w:rsidR="00652D2B">
        <w:t>RSCL Control</w:t>
      </w:r>
      <w:r w:rsidR="00F4595E">
        <w:t>”</w:t>
      </w:r>
      <w:bookmarkEnd w:id="125"/>
    </w:p>
    <w:p w14:paraId="3C62F01B" w14:textId="77777777" w:rsidR="003204BB" w:rsidRDefault="003204BB" w:rsidP="00530899"/>
    <w:p w14:paraId="3AA20025" w14:textId="77777777" w:rsidR="00F15706" w:rsidRDefault="00E60B64" w:rsidP="00783BCF">
      <w:pPr>
        <w:pStyle w:val="Heading3"/>
      </w:pPr>
      <w:bookmarkStart w:id="126" w:name="_Goal_G4:_Have"/>
      <w:bookmarkStart w:id="127" w:name="_Toc56581792"/>
      <w:bookmarkEnd w:id="124"/>
      <w:bookmarkEnd w:id="126"/>
      <w:r>
        <w:t>Function Interfaces</w:t>
      </w:r>
      <w:bookmarkEnd w:id="127"/>
    </w:p>
    <w:p w14:paraId="73EC5817" w14:textId="77777777" w:rsidR="0016093C" w:rsidRPr="00A428A4" w:rsidRDefault="0016093C" w:rsidP="00A72B37">
      <w:pPr>
        <w:shd w:val="clear" w:color="auto" w:fill="D6E3BC" w:themeFill="accent3" w:themeFillTint="66"/>
        <w:rPr>
          <w:rStyle w:val="SubtleEmphasis"/>
          <w:b/>
        </w:rPr>
      </w:pPr>
      <w:r w:rsidRPr="00A428A4">
        <w:rPr>
          <w:rStyle w:val="SubtleEmphasis"/>
          <w:b/>
        </w:rPr>
        <w:t xml:space="preserve">#Hint: </w:t>
      </w:r>
    </w:p>
    <w:p w14:paraId="4CFC6397" w14:textId="0575D8BC" w:rsidR="0016093C" w:rsidRDefault="0016093C" w:rsidP="00A72B37">
      <w:pPr>
        <w:pStyle w:val="ListParagraph"/>
        <w:numPr>
          <w:ilvl w:val="0"/>
          <w:numId w:val="45"/>
        </w:numPr>
        <w:shd w:val="clear" w:color="auto" w:fill="D6E3BC" w:themeFill="accent3" w:themeFillTint="66"/>
        <w:rPr>
          <w:rStyle w:val="SubtleEmphasis"/>
        </w:rPr>
      </w:pPr>
      <w:r>
        <w:rPr>
          <w:rStyle w:val="SubtleEmphasis"/>
        </w:rPr>
        <w:t>First create a Logical Signal in the ”</w:t>
      </w:r>
      <w:r w:rsidR="00751F5B" w:rsidRPr="00751F5B">
        <w:rPr>
          <w:rStyle w:val="SubtleEmphasis"/>
          <w:color w:val="0000FF"/>
        </w:rPr>
        <w:fldChar w:fldCharType="begin"/>
      </w:r>
      <w:r w:rsidR="00751F5B" w:rsidRPr="00751F5B">
        <w:rPr>
          <w:rStyle w:val="SubtleEmphasis"/>
          <w:color w:val="0000FF"/>
        </w:rPr>
        <w:instrText xml:space="preserve"> REF _Ref531353605 \h </w:instrText>
      </w:r>
      <w:r w:rsidR="00751F5B">
        <w:rPr>
          <w:rStyle w:val="SubtleEmphasis"/>
          <w:color w:val="0000FF"/>
        </w:rPr>
        <w:instrText xml:space="preserve"> \* MERGEFORMAT </w:instrText>
      </w:r>
      <w:r w:rsidR="00751F5B" w:rsidRPr="00751F5B">
        <w:rPr>
          <w:rStyle w:val="SubtleEmphasis"/>
          <w:color w:val="0000FF"/>
        </w:rPr>
      </w:r>
      <w:r w:rsidR="00751F5B" w:rsidRPr="00751F5B">
        <w:rPr>
          <w:rStyle w:val="SubtleEmphasis"/>
          <w:color w:val="0000FF"/>
        </w:rPr>
        <w:fldChar w:fldCharType="separate"/>
      </w:r>
      <w:r w:rsidR="00CE7B51" w:rsidRPr="00CE7B51">
        <w:rPr>
          <w:rStyle w:val="SubtleEmphasis"/>
          <w:color w:val="0000FF"/>
        </w:rPr>
        <w:t>Logical Signals</w:t>
      </w:r>
      <w:r w:rsidR="00751F5B" w:rsidRPr="00751F5B">
        <w:rPr>
          <w:rStyle w:val="SubtleEmphasis"/>
          <w:color w:val="0000FF"/>
        </w:rPr>
        <w:fldChar w:fldCharType="end"/>
      </w:r>
      <w:r w:rsidR="00751F5B">
        <w:rPr>
          <w:rStyle w:val="SubtleEmphasis"/>
        </w:rPr>
        <w:t>”</w:t>
      </w:r>
      <w:r>
        <w:rPr>
          <w:rStyle w:val="SubtleEmphasis"/>
        </w:rPr>
        <w:t xml:space="preserve"> section of the “</w:t>
      </w:r>
      <w:r w:rsidR="00751F5B" w:rsidRPr="00751F5B">
        <w:rPr>
          <w:rStyle w:val="SubtleEmphasis"/>
          <w:color w:val="0000FF"/>
        </w:rPr>
        <w:fldChar w:fldCharType="begin"/>
      </w:r>
      <w:r w:rsidR="00751F5B" w:rsidRPr="00751F5B">
        <w:rPr>
          <w:rStyle w:val="SubtleEmphasis"/>
          <w:color w:val="0000FF"/>
        </w:rPr>
        <w:instrText xml:space="preserve"> REF _Ref294992274 \h </w:instrText>
      </w:r>
      <w:r w:rsidR="00751F5B">
        <w:rPr>
          <w:rStyle w:val="SubtleEmphasis"/>
          <w:color w:val="0000FF"/>
        </w:rPr>
        <w:instrText xml:space="preserve"> \* MERGEFORMAT </w:instrText>
      </w:r>
      <w:r w:rsidR="00751F5B" w:rsidRPr="00751F5B">
        <w:rPr>
          <w:rStyle w:val="SubtleEmphasis"/>
          <w:color w:val="0000FF"/>
        </w:rPr>
      </w:r>
      <w:r w:rsidR="00751F5B" w:rsidRPr="00751F5B">
        <w:rPr>
          <w:rStyle w:val="SubtleEmphasis"/>
          <w:color w:val="0000FF"/>
        </w:rPr>
        <w:fldChar w:fldCharType="separate"/>
      </w:r>
      <w:r w:rsidR="00CE7B51" w:rsidRPr="00CE7B51">
        <w:rPr>
          <w:rStyle w:val="SubtleEmphasis"/>
          <w:color w:val="0000FF"/>
        </w:rPr>
        <w:t>Data Dictionary</w:t>
      </w:r>
      <w:r w:rsidR="00751F5B" w:rsidRPr="00751F5B">
        <w:rPr>
          <w:rStyle w:val="SubtleEmphasis"/>
          <w:color w:val="0000FF"/>
        </w:rPr>
        <w:fldChar w:fldCharType="end"/>
      </w:r>
      <w:r>
        <w:rPr>
          <w:rStyle w:val="SubtleEmphasis"/>
        </w:rPr>
        <w:t xml:space="preserve">”. Use </w:t>
      </w:r>
      <w:hyperlink r:id="rId34" w:history="1">
        <w:r w:rsidRPr="00EA7B18">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as type)</w:t>
      </w:r>
      <w:r>
        <w:rPr>
          <w:rStyle w:val="SubtleEmphasis"/>
        </w:rPr>
        <w:t>.</w:t>
      </w:r>
    </w:p>
    <w:p w14:paraId="09856DCD" w14:textId="77777777" w:rsidR="0016093C" w:rsidRDefault="0016093C" w:rsidP="00A72B37">
      <w:pPr>
        <w:pStyle w:val="ListParagraph"/>
        <w:numPr>
          <w:ilvl w:val="0"/>
          <w:numId w:val="45"/>
        </w:numPr>
        <w:shd w:val="clear" w:color="auto" w:fill="D6E3BC" w:themeFill="accent3" w:themeFillTint="66"/>
        <w:rPr>
          <w:rStyle w:val="SubtleEmphasis"/>
        </w:rPr>
      </w:pPr>
      <w:r>
        <w:rPr>
          <w:rStyle w:val="SubtleEmphasis"/>
        </w:rPr>
        <w:t>Insert just a Word reference to the Signal ID, Name and Description (which are bookmarks in the signal/parameter definition in the section in the Data Dictionary).</w:t>
      </w:r>
    </w:p>
    <w:p w14:paraId="5ED2120F" w14:textId="15085D78" w:rsidR="0016093C" w:rsidRPr="00347A88" w:rsidRDefault="0016093C" w:rsidP="00A72B37">
      <w:pPr>
        <w:shd w:val="clear" w:color="auto" w:fill="D6E3BC" w:themeFill="accent3" w:themeFillTint="66"/>
        <w:rPr>
          <w:rStyle w:val="SubtleEmphasis"/>
        </w:rPr>
      </w:pPr>
      <w:r w:rsidRPr="00A428A4">
        <w:rPr>
          <w:rStyle w:val="SubtleEmphasis"/>
          <w:b/>
        </w:rPr>
        <w:lastRenderedPageBreak/>
        <w:t>#Link:</w:t>
      </w:r>
      <w:r w:rsidRPr="00264CAE">
        <w:rPr>
          <w:rStyle w:val="SubtleEmphasis"/>
        </w:rPr>
        <w:t xml:space="preserve"> </w:t>
      </w:r>
      <w:hyperlink r:id="rId35" w:history="1">
        <w:r w:rsidRPr="005E2008">
          <w:rPr>
            <w:rStyle w:val="Hyperlink"/>
          </w:rPr>
          <w:t xml:space="preserve">RE Wiki – Adding a </w:t>
        </w:r>
        <w:r>
          <w:rPr>
            <w:rStyle w:val="Hyperlink"/>
          </w:rPr>
          <w:t>Logical Signal or Parameter</w:t>
        </w:r>
      </w:hyperlink>
    </w:p>
    <w:p w14:paraId="3C0BB951" w14:textId="77777777" w:rsidR="00A72B37" w:rsidRDefault="00A72B37" w:rsidP="00A72B37">
      <w:pPr>
        <w:pStyle w:val="Heading4"/>
      </w:pPr>
      <w:bookmarkStart w:id="128" w:name="_Ref300067887"/>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19B57A8" w14:textId="77777777" w:rsidTr="00A07A81">
        <w:trPr>
          <w:trHeight w:val="260"/>
        </w:trPr>
        <w:tc>
          <w:tcPr>
            <w:tcW w:w="2547" w:type="dxa"/>
            <w:shd w:val="clear" w:color="auto" w:fill="D9D9D9" w:themeFill="background1" w:themeFillShade="D9"/>
            <w:noWrap/>
            <w:hideMark/>
          </w:tcPr>
          <w:p w14:paraId="28D1398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D98FFD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D2668" w:rsidRPr="003F473D" w14:paraId="6A5D5BF7" w14:textId="77777777" w:rsidTr="00A07A81">
        <w:trPr>
          <w:trHeight w:val="410"/>
        </w:trPr>
        <w:tc>
          <w:tcPr>
            <w:tcW w:w="2547" w:type="dxa"/>
            <w:noWrap/>
          </w:tcPr>
          <w:p w14:paraId="19E87F52" w14:textId="0AF77144" w:rsidR="008D2668" w:rsidRDefault="00E276D9" w:rsidP="00F22E3C">
            <w:pPr>
              <w:overflowPunct/>
              <w:autoSpaceDE/>
              <w:autoSpaceDN/>
              <w:adjustRightInd/>
              <w:textAlignment w:val="auto"/>
            </w:pPr>
            <w:r>
              <w:fldChar w:fldCharType="begin"/>
            </w:r>
            <w:r>
              <w:instrText xml:space="preserve"> REF LSG_Global_RSCL_HMI_rq_N \h </w:instrText>
            </w:r>
            <w:r>
              <w:fldChar w:fldCharType="separate"/>
            </w:r>
            <w:r w:rsidR="00CE7B51">
              <w:t>Global_RSCL_HMI_rq</w:t>
            </w:r>
            <w:r>
              <w:fldChar w:fldCharType="end"/>
            </w:r>
          </w:p>
        </w:tc>
        <w:tc>
          <w:tcPr>
            <w:tcW w:w="7654" w:type="dxa"/>
          </w:tcPr>
          <w:p w14:paraId="037E9934" w14:textId="77777777" w:rsidR="00CE7B51" w:rsidRDefault="00E276D9" w:rsidP="00280250">
            <w:pPr>
              <w:rPr>
                <w:rFonts w:cs="Arial"/>
              </w:rPr>
            </w:pPr>
            <w:r>
              <w:fldChar w:fldCharType="begin"/>
            </w:r>
            <w:r>
              <w:instrText xml:space="preserve"> REF LSG_Global_RSCL_HMI_rq_D \h </w:instrText>
            </w:r>
            <w:r>
              <w:fldChar w:fldCharType="separate"/>
            </w:r>
            <w:r w:rsidR="00CE7B51" w:rsidRPr="00E276D9">
              <w:rPr>
                <w:rFonts w:cs="Arial"/>
              </w:rPr>
              <w:t>Signal between RSCL HMI Control and RSCL Control describing the user request for feature status.</w:t>
            </w:r>
          </w:p>
          <w:p w14:paraId="2AC81863"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6AA0A0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5C6627"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1493377"/>
                  <w:placeholder>
                    <w:docPart w:val="012DA40D7A7D4076AA36CBCA0747A2A7"/>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C7DE5A" w14:textId="77777777" w:rsidR="00CE7B51" w:rsidRPr="00320989" w:rsidRDefault="00CE7B51" w:rsidP="0054401A">
                      <w:pPr>
                        <w:pStyle w:val="scriptNormal"/>
                        <w:rPr>
                          <w:color w:val="auto"/>
                        </w:rPr>
                      </w:pPr>
                      <w:r w:rsidRPr="00375269">
                        <w:rPr>
                          <w:color w:val="000000" w:themeColor="text1"/>
                        </w:rPr>
                        <w:t>Choose an item.</w:t>
                      </w:r>
                    </w:p>
                  </w:tc>
                </w:sdtContent>
              </w:sdt>
            </w:tr>
            <w:tr w:rsidR="00CE7B51" w:rsidRPr="00200D70" w14:paraId="175D96C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4F4E2A"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766DC2"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0A7E386A"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6E07F6" w14:textId="77777777" w:rsidR="00CE7B51" w:rsidRPr="00200D70" w:rsidRDefault="00CE7B51" w:rsidP="006B1D73">
                  <w:pPr>
                    <w:rPr>
                      <w:rFonts w:cs="Arial"/>
                      <w:b/>
                      <w:bCs/>
                      <w:lang w:val="en-GB"/>
                    </w:rPr>
                  </w:pPr>
                  <w:r w:rsidRPr="00200D70">
                    <w:rPr>
                      <w:rFonts w:cs="Arial"/>
                      <w:b/>
                      <w:bCs/>
                      <w:lang w:val="en-GB"/>
                    </w:rPr>
                    <w:t>Value</w:t>
                  </w:r>
                </w:p>
                <w:p w14:paraId="243466FF" w14:textId="77777777" w:rsidR="00CE7B51" w:rsidRPr="00200D70" w:rsidRDefault="00CE7B51" w:rsidP="006B1D7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601D95" w14:textId="77777777" w:rsidR="00CE7B51" w:rsidRPr="00200D70" w:rsidRDefault="00CE7B51" w:rsidP="006B1D73">
                  <w:pPr>
                    <w:rPr>
                      <w:rFonts w:eastAsiaTheme="minorHAnsi" w:cs="Arial"/>
                      <w:b/>
                      <w:bCs/>
                      <w:lang w:val="en-GB"/>
                    </w:rPr>
                  </w:pPr>
                  <w:r>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5B818B" w14:textId="77777777" w:rsidR="00CE7B51" w:rsidRDefault="00CE7B51" w:rsidP="006B1D73">
                  <w:pPr>
                    <w:rPr>
                      <w:rFonts w:eastAsiaTheme="minorHAnsi" w:cs="Arial"/>
                      <w:color w:val="000000" w:themeColor="text1"/>
                    </w:rPr>
                  </w:pPr>
                  <w:r>
                    <w:rPr>
                      <w:rFonts w:eastAsiaTheme="minorHAnsi" w:cs="Arial"/>
                      <w:color w:val="000000" w:themeColor="text1"/>
                    </w:rPr>
                    <w:t>Lock all RSCL functions</w:t>
                  </w:r>
                </w:p>
                <w:p w14:paraId="1C8595FA"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4BD7618D"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20C62DE0"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6DDAA112"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7762204E" w14:textId="77777777" w:rsidR="00CE7B51" w:rsidRPr="008C326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URCL</w:t>
                  </w:r>
                </w:p>
              </w:tc>
            </w:tr>
            <w:tr w:rsidR="00CE7B51" w:rsidRPr="00200D70" w14:paraId="663D9CFA"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6F986" w14:textId="77777777" w:rsidR="00CE7B51" w:rsidRPr="00200D70" w:rsidRDefault="00CE7B51" w:rsidP="006B1D7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DF5A4D" w14:textId="77777777" w:rsidR="00CE7B51" w:rsidRPr="00200D70" w:rsidRDefault="00CE7B51" w:rsidP="006B1D73">
                  <w:pPr>
                    <w:rPr>
                      <w:rFonts w:eastAsiaTheme="minorHAnsi" w:cs="Arial"/>
                      <w:b/>
                      <w:bCs/>
                      <w:lang w:val="en-GB"/>
                    </w:rPr>
                  </w:pPr>
                  <w:r>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9826E5" w14:textId="77777777" w:rsidR="00CE7B51" w:rsidRDefault="00CE7B51" w:rsidP="006B1D73">
                  <w:pPr>
                    <w:rPr>
                      <w:rFonts w:eastAsiaTheme="minorHAnsi" w:cs="Arial"/>
                      <w:color w:val="000000" w:themeColor="text1"/>
                    </w:rPr>
                  </w:pPr>
                  <w:r>
                    <w:rPr>
                      <w:rFonts w:eastAsiaTheme="minorHAnsi" w:cs="Arial"/>
                      <w:color w:val="000000" w:themeColor="text1"/>
                    </w:rPr>
                    <w:t>Unlock all RSCL functions</w:t>
                  </w:r>
                </w:p>
                <w:p w14:paraId="771900BF"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153E8C43"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1B9796F9"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21877D84"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65E6E720" w14:textId="77777777" w:rsidR="00CE7B51" w:rsidRPr="008C326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URCL</w:t>
                  </w:r>
                </w:p>
              </w:tc>
            </w:tr>
            <w:tr w:rsidR="00CE7B51" w:rsidRPr="00200D70" w14:paraId="3B1B57C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BC014E"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8AE90D"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07693686" w14:textId="0A5FD38C" w:rsidR="008D2668" w:rsidRDefault="00E276D9" w:rsidP="00F22E3C">
            <w:r>
              <w:fldChar w:fldCharType="end"/>
            </w:r>
          </w:p>
        </w:tc>
      </w:tr>
      <w:tr w:rsidR="008D2668" w:rsidRPr="003F473D" w14:paraId="0DB55CC3" w14:textId="77777777" w:rsidTr="00A07A81">
        <w:trPr>
          <w:trHeight w:val="410"/>
        </w:trPr>
        <w:tc>
          <w:tcPr>
            <w:tcW w:w="2547" w:type="dxa"/>
            <w:noWrap/>
          </w:tcPr>
          <w:p w14:paraId="343CDECE" w14:textId="4CE6B951" w:rsidR="008D2668" w:rsidRDefault="00E276D9" w:rsidP="00F22E3C">
            <w:pPr>
              <w:overflowPunct/>
              <w:autoSpaceDE/>
              <w:autoSpaceDN/>
              <w:adjustRightInd/>
              <w:textAlignment w:val="auto"/>
            </w:pPr>
            <w:r>
              <w:fldChar w:fldCharType="begin"/>
            </w:r>
            <w:r>
              <w:instrText xml:space="preserve"> REF LSG_PCL_HMI_rq_N \h </w:instrText>
            </w:r>
            <w:r>
              <w:fldChar w:fldCharType="separate"/>
            </w:r>
            <w:r w:rsidR="00CE7B51">
              <w:t>PCL_HMI_rq</w:t>
            </w:r>
            <w:r>
              <w:fldChar w:fldCharType="end"/>
            </w:r>
          </w:p>
        </w:tc>
        <w:tc>
          <w:tcPr>
            <w:tcW w:w="7654" w:type="dxa"/>
          </w:tcPr>
          <w:p w14:paraId="165EE533" w14:textId="77777777" w:rsidR="00CE7B51" w:rsidRDefault="00E276D9" w:rsidP="00280250">
            <w:pPr>
              <w:rPr>
                <w:rFonts w:cs="Arial"/>
              </w:rPr>
            </w:pPr>
            <w:r>
              <w:fldChar w:fldCharType="begin"/>
            </w:r>
            <w:r>
              <w:instrText xml:space="preserve"> REF LSG_PCL_HMI_rq_D \h </w:instrText>
            </w:r>
            <w:r>
              <w:fldChar w:fldCharType="separate"/>
            </w:r>
            <w:r w:rsidR="00CE7B51" w:rsidRPr="00E276D9">
              <w:rPr>
                <w:rFonts w:cs="Arial"/>
              </w:rPr>
              <w:t xml:space="preserve">Signal between RSCL HMI Control and RSCL Control describing the user request for </w:t>
            </w:r>
            <w:r w:rsidR="00CE7B51">
              <w:rPr>
                <w:rFonts w:cs="Arial"/>
              </w:rPr>
              <w:t>PCL</w:t>
            </w:r>
            <w:r w:rsidR="00CE7B51" w:rsidRPr="00E276D9">
              <w:rPr>
                <w:rFonts w:cs="Arial"/>
              </w:rPr>
              <w:t xml:space="preserve"> status</w:t>
            </w:r>
          </w:p>
          <w:p w14:paraId="518B8388"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77FFD1D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41E679"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71313766"/>
                  <w:placeholder>
                    <w:docPart w:val="4F92F480EE444BD7ACEF636BEB346D7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33A9A4" w14:textId="77777777" w:rsidR="00CE7B51" w:rsidRPr="00320989" w:rsidRDefault="00CE7B51" w:rsidP="0054401A">
                      <w:pPr>
                        <w:pStyle w:val="scriptNormal"/>
                        <w:rPr>
                          <w:color w:val="auto"/>
                        </w:rPr>
                      </w:pPr>
                      <w:r>
                        <w:rPr>
                          <w:color w:val="auto"/>
                        </w:rPr>
                        <w:t>A</w:t>
                      </w:r>
                    </w:p>
                  </w:tc>
                </w:sdtContent>
              </w:sdt>
            </w:tr>
            <w:tr w:rsidR="00CE7B51" w:rsidRPr="00200D70" w14:paraId="62642DC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212594"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AB72EA"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0EEDB3A6"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3E3DE2" w14:textId="77777777" w:rsidR="00CE7B51" w:rsidRPr="00200D70" w:rsidRDefault="00CE7B51" w:rsidP="0054401A">
                  <w:pPr>
                    <w:rPr>
                      <w:rFonts w:cs="Arial"/>
                      <w:b/>
                      <w:bCs/>
                      <w:lang w:val="en-GB"/>
                    </w:rPr>
                  </w:pPr>
                  <w:r w:rsidRPr="00200D70">
                    <w:rPr>
                      <w:rFonts w:cs="Arial"/>
                      <w:b/>
                      <w:bCs/>
                      <w:lang w:val="en-GB"/>
                    </w:rPr>
                    <w:t>Value</w:t>
                  </w:r>
                </w:p>
                <w:p w14:paraId="46D8DF38"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F83233"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A939D"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PCL. Disable rear inner door handles.</w:t>
                  </w:r>
                </w:p>
              </w:tc>
            </w:tr>
            <w:tr w:rsidR="00CE7B51" w:rsidRPr="00200D70" w14:paraId="6A3C76F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1190F7"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F32D45"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1C8C3B"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PCL. Enable rear inner door handles.</w:t>
                  </w:r>
                </w:p>
              </w:tc>
            </w:tr>
            <w:tr w:rsidR="00CE7B51" w:rsidRPr="00200D70" w14:paraId="1997518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ABEEA4"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EEE36A"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1E3C632C" w14:textId="4DDF5D35" w:rsidR="008D2668" w:rsidRDefault="00E276D9" w:rsidP="00F22E3C">
            <w:r>
              <w:fldChar w:fldCharType="end"/>
            </w:r>
          </w:p>
        </w:tc>
      </w:tr>
      <w:tr w:rsidR="007635FD" w:rsidRPr="003F473D" w14:paraId="29C6E981" w14:textId="77777777" w:rsidTr="00A07A81">
        <w:trPr>
          <w:trHeight w:val="410"/>
        </w:trPr>
        <w:tc>
          <w:tcPr>
            <w:tcW w:w="2547" w:type="dxa"/>
            <w:noWrap/>
          </w:tcPr>
          <w:p w14:paraId="04222244" w14:textId="14A3E7ED" w:rsidR="007635FD" w:rsidRDefault="007635FD" w:rsidP="00F22E3C">
            <w:pPr>
              <w:overflowPunct/>
              <w:autoSpaceDE/>
              <w:autoSpaceDN/>
              <w:adjustRightInd/>
              <w:textAlignment w:val="auto"/>
            </w:pPr>
            <w:r>
              <w:fldChar w:fldCharType="begin"/>
            </w:r>
            <w:r>
              <w:instrText xml:space="preserve"> REF LSG_WCL_HMI_rq_N \h </w:instrText>
            </w:r>
            <w:r>
              <w:fldChar w:fldCharType="separate"/>
            </w:r>
            <w:r w:rsidR="00CE7B51">
              <w:t>WCL_HMI_rq</w:t>
            </w:r>
            <w:r>
              <w:fldChar w:fldCharType="end"/>
            </w:r>
          </w:p>
        </w:tc>
        <w:tc>
          <w:tcPr>
            <w:tcW w:w="7654" w:type="dxa"/>
          </w:tcPr>
          <w:p w14:paraId="10397118" w14:textId="77777777" w:rsidR="00CE7B51" w:rsidRDefault="007635FD" w:rsidP="00280250">
            <w:pPr>
              <w:rPr>
                <w:rFonts w:cs="Arial"/>
              </w:rPr>
            </w:pPr>
            <w:r>
              <w:fldChar w:fldCharType="begin"/>
            </w:r>
            <w:r>
              <w:instrText xml:space="preserve"> REF LSG_WCL_HMI_rq_D \h </w:instrText>
            </w:r>
            <w:r>
              <w:fldChar w:fldCharType="separate"/>
            </w:r>
            <w:r w:rsidR="00CE7B51" w:rsidRPr="00B44D71">
              <w:rPr>
                <w:rFonts w:cs="Arial"/>
              </w:rPr>
              <w:t xml:space="preserve">Signal between RSCL HMI Control and RSCL Control describing the user request for </w:t>
            </w:r>
            <w:r w:rsidR="00CE7B51">
              <w:rPr>
                <w:rFonts w:cs="Arial"/>
              </w:rPr>
              <w:t>W</w:t>
            </w:r>
            <w:r w:rsidR="00CE7B51" w:rsidRPr="00B44D71">
              <w:rPr>
                <w:rFonts w:cs="Arial"/>
              </w:rPr>
              <w:t>CL status</w:t>
            </w:r>
          </w:p>
          <w:p w14:paraId="06B470CD"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487EB97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581C19"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62698261"/>
                  <w:placeholder>
                    <w:docPart w:val="77FEF4A6EBD44512863DF1F1B1170BB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3ACAB0" w14:textId="77777777" w:rsidR="00CE7B51" w:rsidRPr="00320989" w:rsidRDefault="00CE7B51" w:rsidP="0054401A">
                      <w:pPr>
                        <w:pStyle w:val="scriptNormal"/>
                        <w:rPr>
                          <w:color w:val="auto"/>
                        </w:rPr>
                      </w:pPr>
                      <w:r>
                        <w:rPr>
                          <w:color w:val="auto"/>
                        </w:rPr>
                        <w:t>QM</w:t>
                      </w:r>
                    </w:p>
                  </w:tc>
                </w:sdtContent>
              </w:sdt>
            </w:tr>
            <w:tr w:rsidR="00CE7B51" w:rsidRPr="00200D70" w14:paraId="6BB138A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9D3FD4"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A673B1"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1EF9F104"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D80391" w14:textId="77777777" w:rsidR="00CE7B51" w:rsidRPr="00200D70" w:rsidRDefault="00CE7B51" w:rsidP="0054401A">
                  <w:pPr>
                    <w:rPr>
                      <w:rFonts w:cs="Arial"/>
                      <w:b/>
                      <w:bCs/>
                      <w:lang w:val="en-GB"/>
                    </w:rPr>
                  </w:pPr>
                  <w:r w:rsidRPr="00200D70">
                    <w:rPr>
                      <w:rFonts w:cs="Arial"/>
                      <w:b/>
                      <w:bCs/>
                      <w:lang w:val="en-GB"/>
                    </w:rPr>
                    <w:t>Value</w:t>
                  </w:r>
                </w:p>
                <w:p w14:paraId="620D8680"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EDB883"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CC5587"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window switches</w:t>
                  </w:r>
                </w:p>
              </w:tc>
            </w:tr>
            <w:tr w:rsidR="00CE7B51" w:rsidRPr="00200D70" w14:paraId="2ABD4B39"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9FD92D"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5B926E"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0D3BD6"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window switches</w:t>
                  </w:r>
                </w:p>
              </w:tc>
            </w:tr>
            <w:tr w:rsidR="00CE7B51" w:rsidRPr="00200D70" w14:paraId="1B572EF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FB9250"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28E146"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2C89491F" w14:textId="09F0892D" w:rsidR="007635FD" w:rsidRDefault="007635FD" w:rsidP="00280250">
            <w:r>
              <w:fldChar w:fldCharType="end"/>
            </w:r>
          </w:p>
        </w:tc>
      </w:tr>
      <w:tr w:rsidR="007635FD" w:rsidRPr="003F473D" w14:paraId="695FDFD4" w14:textId="77777777" w:rsidTr="00A07A81">
        <w:trPr>
          <w:trHeight w:val="410"/>
        </w:trPr>
        <w:tc>
          <w:tcPr>
            <w:tcW w:w="2547" w:type="dxa"/>
            <w:noWrap/>
          </w:tcPr>
          <w:p w14:paraId="02544ED7" w14:textId="297B8EC1" w:rsidR="007635FD" w:rsidRDefault="007635FD" w:rsidP="00F22E3C">
            <w:pPr>
              <w:overflowPunct/>
              <w:autoSpaceDE/>
              <w:autoSpaceDN/>
              <w:adjustRightInd/>
              <w:textAlignment w:val="auto"/>
            </w:pPr>
            <w:r>
              <w:fldChar w:fldCharType="begin"/>
            </w:r>
            <w:r>
              <w:instrText xml:space="preserve"> REF LSG_RAL_HMI_rq_N \h </w:instrText>
            </w:r>
            <w:r>
              <w:fldChar w:fldCharType="separate"/>
            </w:r>
            <w:r w:rsidR="00CE7B51">
              <w:t>RAL_HMI_rq</w:t>
            </w:r>
            <w:r>
              <w:fldChar w:fldCharType="end"/>
            </w:r>
          </w:p>
        </w:tc>
        <w:tc>
          <w:tcPr>
            <w:tcW w:w="7654" w:type="dxa"/>
          </w:tcPr>
          <w:p w14:paraId="54AC246F" w14:textId="77777777" w:rsidR="00CE7B51" w:rsidRPr="00200D70" w:rsidRDefault="007635FD" w:rsidP="00280250">
            <w:pPr>
              <w:rPr>
                <w:rFonts w:cs="Arial"/>
              </w:rPr>
            </w:pPr>
            <w:r>
              <w:fldChar w:fldCharType="begin"/>
            </w:r>
            <w:r>
              <w:instrText xml:space="preserve"> REF LSG_RAL_HMI_rq_D \h </w:instrText>
            </w:r>
            <w:r>
              <w:fldChar w:fldCharType="separate"/>
            </w:r>
            <w:r w:rsidR="00CE7B51" w:rsidRPr="00280250">
              <w:rPr>
                <w:rFonts w:cs="Arial"/>
              </w:rPr>
              <w:t xml:space="preserve">Signal between RSCL HMI Control and RSCL Control describing the user request for </w:t>
            </w:r>
            <w:r w:rsidR="00CE7B51">
              <w:rPr>
                <w:rFonts w:cs="Arial"/>
              </w:rPr>
              <w:t>RA</w:t>
            </w:r>
            <w:r w:rsidR="00CE7B51" w:rsidRPr="00280250">
              <w:rPr>
                <w:rFonts w:cs="Arial"/>
              </w:rPr>
              <w:t>L status</w:t>
            </w:r>
          </w:p>
          <w:p w14:paraId="6AFE8BE4"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C69E0B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49944D"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80225000"/>
                  <w:placeholder>
                    <w:docPart w:val="7DCDF1FC402F40E7A561EE31E2B083C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CB2C29" w14:textId="77777777" w:rsidR="00CE7B51" w:rsidRPr="00320989" w:rsidRDefault="00CE7B51" w:rsidP="0054401A">
                      <w:pPr>
                        <w:pStyle w:val="scriptNormal"/>
                        <w:rPr>
                          <w:color w:val="auto"/>
                        </w:rPr>
                      </w:pPr>
                      <w:r>
                        <w:rPr>
                          <w:color w:val="auto"/>
                        </w:rPr>
                        <w:t>QM</w:t>
                      </w:r>
                    </w:p>
                  </w:tc>
                </w:sdtContent>
              </w:sdt>
            </w:tr>
            <w:tr w:rsidR="00CE7B51" w:rsidRPr="00200D70" w14:paraId="70A54AE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DF5CD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F9AE6C"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61B098CF"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37B925" w14:textId="77777777" w:rsidR="00CE7B51" w:rsidRPr="00200D70" w:rsidRDefault="00CE7B51" w:rsidP="0054401A">
                  <w:pPr>
                    <w:rPr>
                      <w:rFonts w:cs="Arial"/>
                      <w:b/>
                      <w:bCs/>
                      <w:lang w:val="en-GB"/>
                    </w:rPr>
                  </w:pPr>
                  <w:r w:rsidRPr="00200D70">
                    <w:rPr>
                      <w:rFonts w:cs="Arial"/>
                      <w:b/>
                      <w:bCs/>
                      <w:lang w:val="en-GB"/>
                    </w:rPr>
                    <w:t>Value</w:t>
                  </w:r>
                </w:p>
                <w:p w14:paraId="44C67484"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70CF03"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C25E82"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audio devices</w:t>
                  </w:r>
                </w:p>
              </w:tc>
            </w:tr>
            <w:tr w:rsidR="00CE7B51" w:rsidRPr="00200D70" w14:paraId="2CFA9C25"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E33981"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21F0D0"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204B6D"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audio devices</w:t>
                  </w:r>
                </w:p>
              </w:tc>
            </w:tr>
            <w:tr w:rsidR="00CE7B51" w:rsidRPr="00200D70" w14:paraId="6DC6695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45018C"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5923FC"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7761434D" w14:textId="2286AF73" w:rsidR="007635FD" w:rsidRDefault="007635FD" w:rsidP="00280250">
            <w:r>
              <w:fldChar w:fldCharType="end"/>
            </w:r>
          </w:p>
        </w:tc>
      </w:tr>
      <w:tr w:rsidR="007635FD" w:rsidRPr="003F473D" w14:paraId="038571A7" w14:textId="77777777" w:rsidTr="00A07A81">
        <w:trPr>
          <w:trHeight w:val="410"/>
        </w:trPr>
        <w:tc>
          <w:tcPr>
            <w:tcW w:w="2547" w:type="dxa"/>
            <w:noWrap/>
          </w:tcPr>
          <w:p w14:paraId="3B8F91E9" w14:textId="0D3050AA" w:rsidR="007635FD" w:rsidRDefault="007635FD" w:rsidP="00F22E3C">
            <w:pPr>
              <w:overflowPunct/>
              <w:autoSpaceDE/>
              <w:autoSpaceDN/>
              <w:adjustRightInd/>
              <w:textAlignment w:val="auto"/>
            </w:pPr>
            <w:r>
              <w:fldChar w:fldCharType="begin"/>
            </w:r>
            <w:r>
              <w:instrText xml:space="preserve"> REF LSG_RCL_HMI_rq_N \h </w:instrText>
            </w:r>
            <w:r>
              <w:fldChar w:fldCharType="separate"/>
            </w:r>
            <w:r w:rsidR="00CE7B51">
              <w:t>RCL_HMI_rq</w:t>
            </w:r>
            <w:r>
              <w:fldChar w:fldCharType="end"/>
            </w:r>
          </w:p>
        </w:tc>
        <w:tc>
          <w:tcPr>
            <w:tcW w:w="7654" w:type="dxa"/>
          </w:tcPr>
          <w:p w14:paraId="60EB6717" w14:textId="77777777" w:rsidR="00CE7B51" w:rsidRPr="00200D70" w:rsidRDefault="007635FD" w:rsidP="00280250">
            <w:pPr>
              <w:rPr>
                <w:rFonts w:cs="Arial"/>
              </w:rPr>
            </w:pPr>
            <w:r>
              <w:fldChar w:fldCharType="begin"/>
            </w:r>
            <w:r>
              <w:instrText xml:space="preserve"> REF LSG_RCL_HMI_rq_D \h </w:instrText>
            </w:r>
            <w:r>
              <w:fldChar w:fldCharType="separate"/>
            </w:r>
            <w:r w:rsidR="00CE7B51" w:rsidRPr="00280250">
              <w:rPr>
                <w:rFonts w:cs="Arial"/>
              </w:rPr>
              <w:t>Signal between RSCL HMI Control and RSCL Control describing the user request for R</w:t>
            </w:r>
            <w:r w:rsidR="00CE7B51">
              <w:rPr>
                <w:rFonts w:cs="Arial"/>
              </w:rPr>
              <w:t>C</w:t>
            </w:r>
            <w:r w:rsidR="00CE7B51" w:rsidRPr="00280250">
              <w:rPr>
                <w:rFonts w:cs="Arial"/>
              </w:rPr>
              <w:t>L status</w:t>
            </w:r>
          </w:p>
          <w:p w14:paraId="41DEBE17"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2448B23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2F3EF1"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lastRenderedPageBreak/>
                    <w:t>ASIL</w:t>
                  </w:r>
                </w:p>
              </w:tc>
              <w:sdt>
                <w:sdtPr>
                  <w:rPr>
                    <w:color w:val="auto"/>
                  </w:rPr>
                  <w:alias w:val="ASIL"/>
                  <w:tag w:val="ASIL"/>
                  <w:id w:val="74557342"/>
                  <w:placeholder>
                    <w:docPart w:val="EC09BA7628FD40769C7379DF55FBD2A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8E5B13" w14:textId="77777777" w:rsidR="00CE7B51" w:rsidRPr="00320989" w:rsidRDefault="00CE7B51" w:rsidP="0054401A">
                      <w:pPr>
                        <w:pStyle w:val="scriptNormal"/>
                        <w:rPr>
                          <w:color w:val="auto"/>
                        </w:rPr>
                      </w:pPr>
                      <w:r>
                        <w:rPr>
                          <w:color w:val="auto"/>
                        </w:rPr>
                        <w:t>QM</w:t>
                      </w:r>
                    </w:p>
                  </w:tc>
                </w:sdtContent>
              </w:sdt>
            </w:tr>
            <w:tr w:rsidR="00CE7B51" w:rsidRPr="00200D70" w14:paraId="4FDA9A5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EA627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D051B0"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4D351CC4"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5FC770" w14:textId="77777777" w:rsidR="00CE7B51" w:rsidRPr="00200D70" w:rsidRDefault="00CE7B51" w:rsidP="0054401A">
                  <w:pPr>
                    <w:rPr>
                      <w:rFonts w:cs="Arial"/>
                      <w:b/>
                      <w:bCs/>
                      <w:lang w:val="en-GB"/>
                    </w:rPr>
                  </w:pPr>
                  <w:r w:rsidRPr="00200D70">
                    <w:rPr>
                      <w:rFonts w:cs="Arial"/>
                      <w:b/>
                      <w:bCs/>
                      <w:lang w:val="en-GB"/>
                    </w:rPr>
                    <w:t>Value</w:t>
                  </w:r>
                </w:p>
                <w:p w14:paraId="4572C045"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46F3D3" w14:textId="77777777" w:rsidR="00CE7B51" w:rsidRPr="00FE19EA" w:rsidRDefault="00CE7B51" w:rsidP="0054401A">
                  <w:pPr>
                    <w:rPr>
                      <w:rFonts w:eastAsiaTheme="minorHAnsi" w:cs="Arial"/>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04E0E8"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climate devices</w:t>
                  </w:r>
                </w:p>
              </w:tc>
            </w:tr>
            <w:tr w:rsidR="00CE7B51" w:rsidRPr="00200D70" w14:paraId="4D2E5500"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D680B"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AD237E"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378D23"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climate devices</w:t>
                  </w:r>
                </w:p>
              </w:tc>
            </w:tr>
            <w:tr w:rsidR="00CE7B51" w:rsidRPr="00200D70" w14:paraId="6DD2969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7FC063"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045236"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0DDD72B0" w14:textId="4E6A3682" w:rsidR="007635FD" w:rsidRDefault="007635FD" w:rsidP="00280250">
            <w:r>
              <w:fldChar w:fldCharType="end"/>
            </w:r>
          </w:p>
        </w:tc>
      </w:tr>
      <w:tr w:rsidR="007635FD" w:rsidRPr="003F473D" w14:paraId="7E7ADCBD" w14:textId="77777777" w:rsidTr="00A07A81">
        <w:trPr>
          <w:trHeight w:val="410"/>
        </w:trPr>
        <w:tc>
          <w:tcPr>
            <w:tcW w:w="2547" w:type="dxa"/>
            <w:noWrap/>
          </w:tcPr>
          <w:p w14:paraId="052C4784" w14:textId="480A3CC9" w:rsidR="007635FD" w:rsidRDefault="007635FD" w:rsidP="00F22E3C">
            <w:pPr>
              <w:overflowPunct/>
              <w:autoSpaceDE/>
              <w:autoSpaceDN/>
              <w:adjustRightInd/>
              <w:textAlignment w:val="auto"/>
            </w:pPr>
            <w:r>
              <w:lastRenderedPageBreak/>
              <w:fldChar w:fldCharType="begin"/>
            </w:r>
            <w:r>
              <w:instrText xml:space="preserve"> REF LSG_URCL_HMI_rq_N \h </w:instrText>
            </w:r>
            <w:r>
              <w:fldChar w:fldCharType="separate"/>
            </w:r>
            <w:r w:rsidR="00CE7B51">
              <w:t>URCL_HMI_rq</w:t>
            </w:r>
            <w:r>
              <w:fldChar w:fldCharType="end"/>
            </w:r>
          </w:p>
        </w:tc>
        <w:tc>
          <w:tcPr>
            <w:tcW w:w="7654" w:type="dxa"/>
          </w:tcPr>
          <w:p w14:paraId="51B51A23" w14:textId="77777777" w:rsidR="00CE7B51" w:rsidRPr="00200D70" w:rsidRDefault="007635FD" w:rsidP="00280250">
            <w:pPr>
              <w:rPr>
                <w:rFonts w:cs="Arial"/>
              </w:rPr>
            </w:pPr>
            <w:r>
              <w:fldChar w:fldCharType="begin"/>
            </w:r>
            <w:r>
              <w:instrText xml:space="preserve"> REF LSG_URCL_HMI_rq_D \h </w:instrText>
            </w:r>
            <w:r>
              <w:fldChar w:fldCharType="separate"/>
            </w:r>
            <w:r w:rsidR="00CE7B51" w:rsidRPr="00280250">
              <w:rPr>
                <w:rFonts w:cs="Arial"/>
              </w:rPr>
              <w:t xml:space="preserve">Signal between RSCL HMI Control and RSCL Control describing the user request for </w:t>
            </w:r>
            <w:r w:rsidR="00CE7B51">
              <w:rPr>
                <w:rFonts w:cs="Arial"/>
              </w:rPr>
              <w:t>U</w:t>
            </w:r>
            <w:r w:rsidR="00CE7B51" w:rsidRPr="00280250">
              <w:rPr>
                <w:rFonts w:cs="Arial"/>
              </w:rPr>
              <w:t>RCL status</w:t>
            </w:r>
          </w:p>
          <w:p w14:paraId="2BB88682"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05F7F56E"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0D023D"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954369707"/>
                  <w:placeholder>
                    <w:docPart w:val="DAC4E30D68204AE7A52C0C82A475B3A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1BD645" w14:textId="77777777" w:rsidR="00CE7B51" w:rsidRPr="00320989" w:rsidRDefault="00CE7B51" w:rsidP="0054401A">
                      <w:pPr>
                        <w:pStyle w:val="scriptNormal"/>
                        <w:rPr>
                          <w:color w:val="auto"/>
                        </w:rPr>
                      </w:pPr>
                      <w:r>
                        <w:rPr>
                          <w:color w:val="auto"/>
                        </w:rPr>
                        <w:t>QM</w:t>
                      </w:r>
                    </w:p>
                  </w:tc>
                </w:sdtContent>
              </w:sdt>
            </w:tr>
            <w:tr w:rsidR="00CE7B51" w:rsidRPr="00200D70" w14:paraId="0ED167C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8F20B4"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E66584"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4EC5DCBE"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86E336" w14:textId="77777777" w:rsidR="00CE7B51" w:rsidRPr="00200D70" w:rsidRDefault="00CE7B51" w:rsidP="0054401A">
                  <w:pPr>
                    <w:rPr>
                      <w:rFonts w:cs="Arial"/>
                      <w:b/>
                      <w:bCs/>
                      <w:lang w:val="en-GB"/>
                    </w:rPr>
                  </w:pPr>
                  <w:r w:rsidRPr="00200D70">
                    <w:rPr>
                      <w:rFonts w:cs="Arial"/>
                      <w:b/>
                      <w:bCs/>
                      <w:lang w:val="en-GB"/>
                    </w:rPr>
                    <w:t>Value</w:t>
                  </w:r>
                </w:p>
                <w:p w14:paraId="5BC73EA5"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BB2A58"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5422BE"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all URC HHD</w:t>
                  </w:r>
                </w:p>
              </w:tc>
            </w:tr>
            <w:tr w:rsidR="00CE7B51" w:rsidRPr="00200D70" w14:paraId="4C758F5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B23978"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537F45"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464944"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all URC HHD</w:t>
                  </w:r>
                </w:p>
              </w:tc>
            </w:tr>
            <w:tr w:rsidR="00CE7B51" w:rsidRPr="00200D70" w14:paraId="7649B0B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07F98E"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FDA257"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0EC03340" w14:textId="765CF168" w:rsidR="007635FD" w:rsidRDefault="007635FD" w:rsidP="00280250">
            <w:r>
              <w:fldChar w:fldCharType="end"/>
            </w:r>
          </w:p>
        </w:tc>
      </w:tr>
      <w:tr w:rsidR="00F02C17" w:rsidRPr="003F473D" w14:paraId="5DA5402A" w14:textId="77777777" w:rsidTr="00A07A81">
        <w:trPr>
          <w:trHeight w:val="410"/>
        </w:trPr>
        <w:tc>
          <w:tcPr>
            <w:tcW w:w="2547" w:type="dxa"/>
            <w:noWrap/>
          </w:tcPr>
          <w:p w14:paraId="4FE169F7" w14:textId="14762E3B" w:rsidR="00F02C17" w:rsidRDefault="00FD717F" w:rsidP="00F22E3C">
            <w:pPr>
              <w:overflowPunct/>
              <w:autoSpaceDE/>
              <w:autoSpaceDN/>
              <w:adjustRightInd/>
              <w:textAlignment w:val="auto"/>
            </w:pPr>
            <w:r>
              <w:fldChar w:fldCharType="begin"/>
            </w:r>
            <w:r>
              <w:instrText xml:space="preserve"> REF LSG_Global_RSCL_Voice_rq_N \h </w:instrText>
            </w:r>
            <w:r>
              <w:fldChar w:fldCharType="separate"/>
            </w:r>
            <w:r w:rsidR="00CE7B51">
              <w:t>Global_RSCL_Voice_rq</w:t>
            </w:r>
            <w:r>
              <w:fldChar w:fldCharType="end"/>
            </w:r>
          </w:p>
        </w:tc>
        <w:tc>
          <w:tcPr>
            <w:tcW w:w="7654" w:type="dxa"/>
          </w:tcPr>
          <w:p w14:paraId="58B75C9C" w14:textId="77777777" w:rsidR="00CE7B51" w:rsidRDefault="00FD717F" w:rsidP="004C748C">
            <w:pPr>
              <w:rPr>
                <w:rFonts w:cs="Arial"/>
              </w:rPr>
            </w:pPr>
            <w:r>
              <w:fldChar w:fldCharType="begin"/>
            </w:r>
            <w:r>
              <w:instrText xml:space="preserve"> REF LSG_Global_RSCL_Voice_rq_D \h </w:instrText>
            </w:r>
            <w:r>
              <w:fldChar w:fldCharType="separate"/>
            </w:r>
            <w:r w:rsidR="00CE7B51" w:rsidRPr="00E276D9">
              <w:rPr>
                <w:rFonts w:cs="Arial"/>
              </w:rPr>
              <w:t xml:space="preserve">Signal between </w:t>
            </w:r>
            <w:r w:rsidR="00CE7B51">
              <w:rPr>
                <w:rFonts w:cs="Arial"/>
              </w:rPr>
              <w:t>Voice Command</w:t>
            </w:r>
            <w:r w:rsidR="00CE7B51" w:rsidRPr="00E276D9">
              <w:rPr>
                <w:rFonts w:cs="Arial"/>
              </w:rPr>
              <w:t xml:space="preserve"> Control and RSCL Control describing the user request for feature status.</w:t>
            </w:r>
          </w:p>
          <w:p w14:paraId="0D68B55A"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4A4DDC4E"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01E7A9"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07434233"/>
                  <w:placeholder>
                    <w:docPart w:val="8E0A191136804D32B9C7160D68ABD496"/>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20E715" w14:textId="77777777" w:rsidR="00CE7B51" w:rsidRPr="00320989" w:rsidRDefault="00CE7B51" w:rsidP="00B95D65">
                      <w:pPr>
                        <w:pStyle w:val="scriptNormal"/>
                        <w:rPr>
                          <w:color w:val="auto"/>
                        </w:rPr>
                      </w:pPr>
                      <w:r w:rsidRPr="00320989">
                        <w:rPr>
                          <w:color w:val="000000" w:themeColor="text1"/>
                        </w:rPr>
                        <w:t>Choose an item.</w:t>
                      </w:r>
                    </w:p>
                  </w:tc>
                </w:sdtContent>
              </w:sdt>
            </w:tr>
            <w:tr w:rsidR="00CE7B51" w:rsidRPr="00200D70" w14:paraId="1A7159A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0987B6"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A80FC3"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31C329DF"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8801EE" w14:textId="77777777" w:rsidR="00CE7B51" w:rsidRPr="00200D70" w:rsidRDefault="00CE7B51" w:rsidP="004C748C">
                  <w:pPr>
                    <w:rPr>
                      <w:rFonts w:cs="Arial"/>
                      <w:b/>
                      <w:bCs/>
                      <w:lang w:val="en-GB"/>
                    </w:rPr>
                  </w:pPr>
                  <w:r w:rsidRPr="00200D70">
                    <w:rPr>
                      <w:rFonts w:cs="Arial"/>
                      <w:b/>
                      <w:bCs/>
                      <w:lang w:val="en-GB"/>
                    </w:rPr>
                    <w:t>Value</w:t>
                  </w:r>
                </w:p>
                <w:p w14:paraId="41BEC0C8" w14:textId="77777777" w:rsidR="00CE7B51" w:rsidRPr="00200D70" w:rsidRDefault="00CE7B51" w:rsidP="004C748C">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F690C5" w14:textId="77777777" w:rsidR="00CE7B51" w:rsidRPr="00200D70" w:rsidRDefault="00CE7B51" w:rsidP="004C748C">
                  <w:pPr>
                    <w:rPr>
                      <w:rFonts w:eastAsiaTheme="minorHAnsi" w:cs="Arial"/>
                      <w:b/>
                      <w:bCs/>
                      <w:lang w:val="en-GB"/>
                    </w:rPr>
                  </w:pPr>
                  <w:r>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CC6C9" w14:textId="77777777" w:rsidR="00CE7B51" w:rsidRDefault="00CE7B51" w:rsidP="004C748C">
                  <w:pPr>
                    <w:rPr>
                      <w:rFonts w:eastAsiaTheme="minorHAnsi" w:cs="Arial"/>
                      <w:color w:val="000000" w:themeColor="text1"/>
                    </w:rPr>
                  </w:pPr>
                  <w:r>
                    <w:rPr>
                      <w:rFonts w:eastAsiaTheme="minorHAnsi" w:cs="Arial"/>
                      <w:color w:val="000000" w:themeColor="text1"/>
                    </w:rPr>
                    <w:t>Lock all RSCL functions</w:t>
                  </w:r>
                </w:p>
                <w:p w14:paraId="7602D21A"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65431B6A"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5A7FA7F8"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6E5BB599"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4F52ACFC" w14:textId="77777777" w:rsidR="00CE7B51" w:rsidRPr="004C748C" w:rsidRDefault="00CE7B51" w:rsidP="004C748C">
                  <w:pPr>
                    <w:pStyle w:val="ListParagraph"/>
                    <w:numPr>
                      <w:ilvl w:val="0"/>
                      <w:numId w:val="45"/>
                    </w:numPr>
                    <w:rPr>
                      <w:rFonts w:eastAsiaTheme="minorHAnsi" w:cs="Arial"/>
                      <w:color w:val="000000" w:themeColor="text1"/>
                    </w:rPr>
                  </w:pPr>
                  <w:r w:rsidRPr="004C748C">
                    <w:rPr>
                      <w:rFonts w:eastAsiaTheme="minorHAnsi" w:cs="Arial"/>
                      <w:color w:val="000000" w:themeColor="text1"/>
                    </w:rPr>
                    <w:t>URCL</w:t>
                  </w:r>
                </w:p>
              </w:tc>
            </w:tr>
            <w:tr w:rsidR="00CE7B51" w:rsidRPr="00200D70" w14:paraId="4ED93A9B"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A2030" w14:textId="77777777" w:rsidR="00CE7B51" w:rsidRPr="00200D70" w:rsidRDefault="00CE7B51" w:rsidP="004C748C">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21928E" w14:textId="77777777" w:rsidR="00CE7B51" w:rsidRPr="00200D70" w:rsidRDefault="00CE7B51" w:rsidP="004C748C">
                  <w:pPr>
                    <w:rPr>
                      <w:rFonts w:eastAsiaTheme="minorHAnsi" w:cs="Arial"/>
                      <w:b/>
                      <w:bCs/>
                      <w:lang w:val="en-GB"/>
                    </w:rPr>
                  </w:pPr>
                  <w:r>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FFFF25" w14:textId="77777777" w:rsidR="00CE7B51" w:rsidRDefault="00CE7B51" w:rsidP="004C748C">
                  <w:pPr>
                    <w:rPr>
                      <w:rFonts w:eastAsiaTheme="minorHAnsi" w:cs="Arial"/>
                      <w:color w:val="000000" w:themeColor="text1"/>
                    </w:rPr>
                  </w:pPr>
                  <w:r>
                    <w:rPr>
                      <w:rFonts w:eastAsiaTheme="minorHAnsi" w:cs="Arial"/>
                      <w:color w:val="000000" w:themeColor="text1"/>
                    </w:rPr>
                    <w:t>Unlock all RSCL functions</w:t>
                  </w:r>
                </w:p>
                <w:p w14:paraId="17EBF2B4"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51CAA913"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66C514E4"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31BF6A9C"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1769BF36" w14:textId="77777777" w:rsidR="00CE7B51" w:rsidRPr="004C748C" w:rsidRDefault="00CE7B51" w:rsidP="004C748C">
                  <w:pPr>
                    <w:pStyle w:val="ListParagraph"/>
                    <w:numPr>
                      <w:ilvl w:val="0"/>
                      <w:numId w:val="45"/>
                    </w:numPr>
                    <w:rPr>
                      <w:rFonts w:eastAsiaTheme="minorHAnsi" w:cs="Arial"/>
                      <w:color w:val="000000" w:themeColor="text1"/>
                    </w:rPr>
                  </w:pPr>
                  <w:r w:rsidRPr="004C748C">
                    <w:rPr>
                      <w:rFonts w:eastAsiaTheme="minorHAnsi" w:cs="Arial"/>
                      <w:color w:val="000000" w:themeColor="text1"/>
                    </w:rPr>
                    <w:t>URCL</w:t>
                  </w:r>
                </w:p>
              </w:tc>
            </w:tr>
            <w:tr w:rsidR="00CE7B51" w:rsidRPr="00200D70" w14:paraId="50FE33EE"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AA2ACA"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388975"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15AB09D7" w14:textId="267465BB" w:rsidR="00F02C17" w:rsidRDefault="00FD717F" w:rsidP="00280250">
            <w:r>
              <w:fldChar w:fldCharType="end"/>
            </w:r>
          </w:p>
        </w:tc>
      </w:tr>
      <w:tr w:rsidR="00F02C17" w:rsidRPr="003F473D" w14:paraId="4C7FF085" w14:textId="77777777" w:rsidTr="00A07A81">
        <w:trPr>
          <w:trHeight w:val="410"/>
        </w:trPr>
        <w:tc>
          <w:tcPr>
            <w:tcW w:w="2547" w:type="dxa"/>
            <w:noWrap/>
          </w:tcPr>
          <w:p w14:paraId="48AE1F8F" w14:textId="5BE4A7F7" w:rsidR="00F02C17" w:rsidRDefault="00FD717F" w:rsidP="00F22E3C">
            <w:pPr>
              <w:overflowPunct/>
              <w:autoSpaceDE/>
              <w:autoSpaceDN/>
              <w:adjustRightInd/>
              <w:textAlignment w:val="auto"/>
            </w:pPr>
            <w:r>
              <w:fldChar w:fldCharType="begin"/>
            </w:r>
            <w:r>
              <w:instrText xml:space="preserve"> REF LSG_PCL_Voice_rq_N \h </w:instrText>
            </w:r>
            <w:r>
              <w:fldChar w:fldCharType="separate"/>
            </w:r>
            <w:r w:rsidR="00CE7B51">
              <w:t>PCL_Voice_rq</w:t>
            </w:r>
            <w:r>
              <w:fldChar w:fldCharType="end"/>
            </w:r>
          </w:p>
        </w:tc>
        <w:tc>
          <w:tcPr>
            <w:tcW w:w="7654" w:type="dxa"/>
          </w:tcPr>
          <w:p w14:paraId="7380B5AE" w14:textId="77777777" w:rsidR="00CE7B51" w:rsidRDefault="00FD717F" w:rsidP="004C748C">
            <w:pPr>
              <w:rPr>
                <w:rFonts w:cs="Arial"/>
              </w:rPr>
            </w:pPr>
            <w:r>
              <w:fldChar w:fldCharType="begin"/>
            </w:r>
            <w:r>
              <w:instrText xml:space="preserve"> REF LSG_PCL_Voice_rq_D \h </w:instrText>
            </w:r>
            <w:r>
              <w:fldChar w:fldCharType="separate"/>
            </w:r>
            <w:r w:rsidR="00CE7B51" w:rsidRPr="00E276D9">
              <w:rPr>
                <w:rFonts w:cs="Arial"/>
              </w:rPr>
              <w:t xml:space="preserve">Signal between </w:t>
            </w:r>
            <w:r w:rsidR="00CE7B51">
              <w:rPr>
                <w:rFonts w:cs="Arial"/>
              </w:rPr>
              <w:t>Voice Command</w:t>
            </w:r>
            <w:r w:rsidR="00CE7B51" w:rsidRPr="00E276D9">
              <w:rPr>
                <w:rFonts w:cs="Arial"/>
              </w:rPr>
              <w:t xml:space="preserve"> Control and RSCL Control describing the user request for </w:t>
            </w:r>
            <w:r w:rsidR="00CE7B51">
              <w:rPr>
                <w:rFonts w:cs="Arial"/>
              </w:rPr>
              <w:t>PCL</w:t>
            </w:r>
            <w:r w:rsidR="00CE7B51" w:rsidRPr="00E276D9">
              <w:rPr>
                <w:rFonts w:cs="Arial"/>
              </w:rPr>
              <w:t xml:space="preserve"> status</w:t>
            </w:r>
          </w:p>
          <w:p w14:paraId="2BC6B8FE"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498BF15A"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B3A798"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91017595"/>
                  <w:placeholder>
                    <w:docPart w:val="27B468901B1447DCA0449883DC5D3562"/>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3111FD" w14:textId="77777777" w:rsidR="00CE7B51" w:rsidRPr="00320989" w:rsidRDefault="00CE7B51" w:rsidP="00B95D65">
                      <w:pPr>
                        <w:pStyle w:val="scriptNormal"/>
                        <w:rPr>
                          <w:color w:val="auto"/>
                        </w:rPr>
                      </w:pPr>
                      <w:r>
                        <w:rPr>
                          <w:color w:val="auto"/>
                        </w:rPr>
                        <w:t>A</w:t>
                      </w:r>
                    </w:p>
                  </w:tc>
                </w:sdtContent>
              </w:sdt>
            </w:tr>
            <w:tr w:rsidR="00CE7B51" w:rsidRPr="00200D70" w14:paraId="61126D67"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B6DD65"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581B0C"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7BA2BAF2"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FC04A7" w14:textId="77777777" w:rsidR="00CE7B51" w:rsidRPr="00200D70" w:rsidRDefault="00CE7B51" w:rsidP="00C6215F">
                  <w:pPr>
                    <w:rPr>
                      <w:rFonts w:cs="Arial"/>
                      <w:b/>
                      <w:bCs/>
                      <w:lang w:val="en-GB"/>
                    </w:rPr>
                  </w:pPr>
                  <w:r w:rsidRPr="00200D70">
                    <w:rPr>
                      <w:rFonts w:cs="Arial"/>
                      <w:b/>
                      <w:bCs/>
                      <w:lang w:val="en-GB"/>
                    </w:rPr>
                    <w:t>Value</w:t>
                  </w:r>
                </w:p>
                <w:p w14:paraId="514B3449" w14:textId="77777777" w:rsidR="00CE7B51" w:rsidRPr="00200D70" w:rsidRDefault="00CE7B51" w:rsidP="00C6215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21C882" w14:textId="77777777" w:rsidR="00CE7B51" w:rsidRPr="00200D70" w:rsidRDefault="00CE7B51" w:rsidP="00C6215F">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1603F6" w14:textId="77777777" w:rsidR="00CE7B51" w:rsidRPr="00200D70" w:rsidRDefault="00CE7B51" w:rsidP="00C6215F">
                  <w:pPr>
                    <w:rPr>
                      <w:rFonts w:eastAsiaTheme="minorHAnsi" w:cs="Arial"/>
                      <w:color w:val="000000" w:themeColor="text1"/>
                    </w:rPr>
                  </w:pPr>
                  <w:r>
                    <w:rPr>
                      <w:rFonts w:eastAsiaTheme="minorHAnsi" w:cs="Arial"/>
                      <w:color w:val="000000" w:themeColor="text1"/>
                    </w:rPr>
                    <w:t>Request to enable PCL. Disable rear inner door handles.</w:t>
                  </w:r>
                </w:p>
              </w:tc>
            </w:tr>
            <w:tr w:rsidR="00CE7B51" w:rsidRPr="00200D70" w14:paraId="31242F07"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ADA2A" w14:textId="77777777" w:rsidR="00CE7B51" w:rsidRPr="00200D70" w:rsidRDefault="00CE7B51" w:rsidP="00C6215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C047A9" w14:textId="77777777" w:rsidR="00CE7B51" w:rsidRPr="00200D70" w:rsidRDefault="00CE7B51" w:rsidP="00C6215F">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A0666" w14:textId="77777777" w:rsidR="00CE7B51" w:rsidRPr="00200D70" w:rsidRDefault="00CE7B51" w:rsidP="00C6215F">
                  <w:pPr>
                    <w:rPr>
                      <w:rFonts w:eastAsiaTheme="minorHAnsi" w:cs="Arial"/>
                      <w:color w:val="000000" w:themeColor="text1"/>
                    </w:rPr>
                  </w:pPr>
                  <w:r>
                    <w:rPr>
                      <w:rFonts w:eastAsiaTheme="minorHAnsi" w:cs="Arial"/>
                      <w:color w:val="000000" w:themeColor="text1"/>
                    </w:rPr>
                    <w:t>Request to disable PCL. Enable rear inner door handles.</w:t>
                  </w:r>
                </w:p>
              </w:tc>
            </w:tr>
            <w:tr w:rsidR="00CE7B51" w:rsidRPr="00200D70" w14:paraId="41171C6C"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2CED51"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992B18"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5AFD8FBB" w14:textId="29F9C94E" w:rsidR="00F02C17" w:rsidRDefault="00FD717F" w:rsidP="00280250">
            <w:r>
              <w:fldChar w:fldCharType="end"/>
            </w:r>
          </w:p>
        </w:tc>
      </w:tr>
      <w:tr w:rsidR="00F02C17" w:rsidRPr="003F473D" w14:paraId="3F37BFD3" w14:textId="77777777" w:rsidTr="00A07A81">
        <w:trPr>
          <w:trHeight w:val="410"/>
        </w:trPr>
        <w:tc>
          <w:tcPr>
            <w:tcW w:w="2547" w:type="dxa"/>
            <w:noWrap/>
          </w:tcPr>
          <w:p w14:paraId="0A896AFA" w14:textId="0CB2A00C" w:rsidR="00F02C17" w:rsidRDefault="00FD717F" w:rsidP="00F22E3C">
            <w:pPr>
              <w:overflowPunct/>
              <w:autoSpaceDE/>
              <w:autoSpaceDN/>
              <w:adjustRightInd/>
              <w:textAlignment w:val="auto"/>
            </w:pPr>
            <w:r>
              <w:fldChar w:fldCharType="begin"/>
            </w:r>
            <w:r>
              <w:instrText xml:space="preserve"> REF LSG_WCL_Voice_rq_N \h </w:instrText>
            </w:r>
            <w:r>
              <w:fldChar w:fldCharType="separate"/>
            </w:r>
            <w:r w:rsidR="00CE7B51">
              <w:t>WCL_Voice_rq</w:t>
            </w:r>
            <w:r>
              <w:fldChar w:fldCharType="end"/>
            </w:r>
          </w:p>
        </w:tc>
        <w:tc>
          <w:tcPr>
            <w:tcW w:w="7654" w:type="dxa"/>
          </w:tcPr>
          <w:p w14:paraId="7AA114E1" w14:textId="77777777" w:rsidR="00CE7B51" w:rsidRDefault="00FD717F" w:rsidP="00040FDA">
            <w:pPr>
              <w:rPr>
                <w:rFonts w:cs="Arial"/>
              </w:rPr>
            </w:pPr>
            <w:r>
              <w:fldChar w:fldCharType="begin"/>
            </w:r>
            <w:r>
              <w:instrText xml:space="preserve"> REF LSG_WCL_Voice_rq_D \h </w:instrText>
            </w:r>
            <w:r>
              <w:fldChar w:fldCharType="separate"/>
            </w:r>
            <w:r w:rsidR="00CE7B51" w:rsidRPr="00B44D71">
              <w:rPr>
                <w:rFonts w:cs="Arial"/>
              </w:rPr>
              <w:t xml:space="preserve">Signal between </w:t>
            </w:r>
            <w:r w:rsidR="00CE7B51">
              <w:rPr>
                <w:rFonts w:cs="Arial"/>
              </w:rPr>
              <w:t>Voice Command</w:t>
            </w:r>
            <w:r w:rsidR="00CE7B51" w:rsidRPr="00B44D71">
              <w:rPr>
                <w:rFonts w:cs="Arial"/>
              </w:rPr>
              <w:t xml:space="preserve"> Control and RSCL Control describing the user request for </w:t>
            </w:r>
            <w:r w:rsidR="00CE7B51">
              <w:rPr>
                <w:rFonts w:cs="Arial"/>
              </w:rPr>
              <w:t>W</w:t>
            </w:r>
            <w:r w:rsidR="00CE7B51" w:rsidRPr="00B44D71">
              <w:rPr>
                <w:rFonts w:cs="Arial"/>
              </w:rPr>
              <w:t>CL status</w:t>
            </w:r>
          </w:p>
          <w:p w14:paraId="10AAF92C"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1480AB97"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25C329"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05326442"/>
                  <w:placeholder>
                    <w:docPart w:val="FE607C5539044A139250524C30FED0CF"/>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BCBBE2" w14:textId="77777777" w:rsidR="00CE7B51" w:rsidRPr="00320989" w:rsidRDefault="00CE7B51" w:rsidP="00B95D65">
                      <w:pPr>
                        <w:pStyle w:val="scriptNormal"/>
                        <w:rPr>
                          <w:color w:val="auto"/>
                        </w:rPr>
                      </w:pPr>
                      <w:r>
                        <w:rPr>
                          <w:color w:val="auto"/>
                        </w:rPr>
                        <w:t>QM</w:t>
                      </w:r>
                    </w:p>
                  </w:tc>
                </w:sdtContent>
              </w:sdt>
            </w:tr>
            <w:tr w:rsidR="00CE7B51" w:rsidRPr="00200D70" w14:paraId="703B32E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437535"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F43251"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026411AA"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1BB955" w14:textId="77777777" w:rsidR="00CE7B51" w:rsidRPr="00200D70" w:rsidRDefault="00CE7B51" w:rsidP="00040FDA">
                  <w:pPr>
                    <w:rPr>
                      <w:rFonts w:cs="Arial"/>
                      <w:b/>
                      <w:bCs/>
                      <w:lang w:val="en-GB"/>
                    </w:rPr>
                  </w:pPr>
                  <w:r w:rsidRPr="00200D70">
                    <w:rPr>
                      <w:rFonts w:cs="Arial"/>
                      <w:b/>
                      <w:bCs/>
                      <w:lang w:val="en-GB"/>
                    </w:rPr>
                    <w:t>Value</w:t>
                  </w:r>
                </w:p>
                <w:p w14:paraId="04A1B265" w14:textId="77777777" w:rsidR="00CE7B51" w:rsidRPr="00200D70" w:rsidRDefault="00CE7B51" w:rsidP="00040FD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458F3A" w14:textId="77777777" w:rsidR="00CE7B51" w:rsidRPr="00200D70" w:rsidRDefault="00CE7B51" w:rsidP="00040FD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94894C"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disable rear window switches</w:t>
                  </w:r>
                </w:p>
              </w:tc>
            </w:tr>
            <w:tr w:rsidR="00CE7B51" w:rsidRPr="00200D70" w14:paraId="65D3D3C9"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064D32" w14:textId="77777777" w:rsidR="00CE7B51" w:rsidRPr="00200D70" w:rsidRDefault="00CE7B51" w:rsidP="00040FD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CC57FA" w14:textId="77777777" w:rsidR="00CE7B51" w:rsidRPr="00200D70" w:rsidRDefault="00CE7B51" w:rsidP="00040FDA">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57D004"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enable rear window switches</w:t>
                  </w:r>
                </w:p>
              </w:tc>
            </w:tr>
            <w:tr w:rsidR="00CE7B51" w:rsidRPr="00200D70" w14:paraId="05B64384"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70B7EA"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4C4315"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54D9B669" w14:textId="6D66FE1C" w:rsidR="00F02C17" w:rsidRDefault="00FD717F" w:rsidP="00280250">
            <w:r>
              <w:fldChar w:fldCharType="end"/>
            </w:r>
          </w:p>
        </w:tc>
      </w:tr>
      <w:tr w:rsidR="00F02C17" w:rsidRPr="003F473D" w14:paraId="5FE20DCD" w14:textId="77777777" w:rsidTr="00A07A81">
        <w:trPr>
          <w:trHeight w:val="410"/>
        </w:trPr>
        <w:tc>
          <w:tcPr>
            <w:tcW w:w="2547" w:type="dxa"/>
            <w:noWrap/>
          </w:tcPr>
          <w:p w14:paraId="0A22521A" w14:textId="62954B0A" w:rsidR="00F02C17" w:rsidRDefault="00FD717F" w:rsidP="00F22E3C">
            <w:pPr>
              <w:overflowPunct/>
              <w:autoSpaceDE/>
              <w:autoSpaceDN/>
              <w:adjustRightInd/>
              <w:textAlignment w:val="auto"/>
            </w:pPr>
            <w:r>
              <w:lastRenderedPageBreak/>
              <w:fldChar w:fldCharType="begin"/>
            </w:r>
            <w:r>
              <w:instrText xml:space="preserve"> REF LSG_RAL_Voice_rq_N \h </w:instrText>
            </w:r>
            <w:r>
              <w:fldChar w:fldCharType="separate"/>
            </w:r>
            <w:r w:rsidR="00CE7B51">
              <w:t>RAL_Voice_rq</w:t>
            </w:r>
            <w:r>
              <w:fldChar w:fldCharType="end"/>
            </w:r>
          </w:p>
        </w:tc>
        <w:tc>
          <w:tcPr>
            <w:tcW w:w="7654" w:type="dxa"/>
          </w:tcPr>
          <w:p w14:paraId="4CBB9B15" w14:textId="77777777" w:rsidR="00CE7B51" w:rsidRPr="00200D70" w:rsidRDefault="00FD717F" w:rsidP="00040FDA">
            <w:pPr>
              <w:rPr>
                <w:rFonts w:cs="Arial"/>
              </w:rPr>
            </w:pPr>
            <w:r>
              <w:fldChar w:fldCharType="begin"/>
            </w:r>
            <w:r>
              <w:instrText xml:space="preserve"> REF LSG_RAL_Voice_rq_D \h </w:instrText>
            </w:r>
            <w:r>
              <w:fldChar w:fldCharType="separate"/>
            </w:r>
            <w:r w:rsidR="00CE7B51" w:rsidRPr="00280250">
              <w:rPr>
                <w:rFonts w:cs="Arial"/>
              </w:rPr>
              <w:t>Signal between</w:t>
            </w:r>
            <w:r w:rsidR="00CE7B51">
              <w:rPr>
                <w:rFonts w:cs="Arial"/>
              </w:rPr>
              <w:t xml:space="preserve"> Voice Command</w:t>
            </w:r>
            <w:r w:rsidR="00CE7B51" w:rsidRPr="00280250">
              <w:rPr>
                <w:rFonts w:cs="Arial"/>
              </w:rPr>
              <w:t xml:space="preserve"> Control and RSCL Control describing the user request for </w:t>
            </w:r>
            <w:r w:rsidR="00CE7B51">
              <w:rPr>
                <w:rFonts w:cs="Arial"/>
              </w:rPr>
              <w:t>RA</w:t>
            </w:r>
            <w:r w:rsidR="00CE7B51" w:rsidRPr="00280250">
              <w:rPr>
                <w:rFonts w:cs="Arial"/>
              </w:rPr>
              <w:t>L status</w:t>
            </w:r>
          </w:p>
          <w:p w14:paraId="54396492"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A71EFC2"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D41D1D"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491409026"/>
                  <w:placeholder>
                    <w:docPart w:val="5824A62529CB41D0BF028C2D666AAAA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6DC6D7" w14:textId="77777777" w:rsidR="00CE7B51" w:rsidRPr="00320989" w:rsidRDefault="00CE7B51" w:rsidP="00B95D65">
                      <w:pPr>
                        <w:pStyle w:val="scriptNormal"/>
                        <w:rPr>
                          <w:color w:val="auto"/>
                        </w:rPr>
                      </w:pPr>
                      <w:r>
                        <w:rPr>
                          <w:color w:val="auto"/>
                        </w:rPr>
                        <w:t>QM</w:t>
                      </w:r>
                    </w:p>
                  </w:tc>
                </w:sdtContent>
              </w:sdt>
            </w:tr>
            <w:tr w:rsidR="00CE7B51" w:rsidRPr="00200D70" w14:paraId="2E6E9F88"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07D485"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70D380"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3A71074A"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EAE990" w14:textId="77777777" w:rsidR="00CE7B51" w:rsidRPr="00200D70" w:rsidRDefault="00CE7B51" w:rsidP="00040FDA">
                  <w:pPr>
                    <w:rPr>
                      <w:rFonts w:cs="Arial"/>
                      <w:b/>
                      <w:bCs/>
                      <w:lang w:val="en-GB"/>
                    </w:rPr>
                  </w:pPr>
                  <w:r w:rsidRPr="00200D70">
                    <w:rPr>
                      <w:rFonts w:cs="Arial"/>
                      <w:b/>
                      <w:bCs/>
                      <w:lang w:val="en-GB"/>
                    </w:rPr>
                    <w:t>Value</w:t>
                  </w:r>
                </w:p>
                <w:p w14:paraId="230F2C41" w14:textId="77777777" w:rsidR="00CE7B51" w:rsidRPr="00200D70" w:rsidRDefault="00CE7B51" w:rsidP="00040FD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218585" w14:textId="77777777" w:rsidR="00CE7B51" w:rsidRPr="00200D70" w:rsidRDefault="00CE7B51" w:rsidP="00040FD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0BF2DE"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disable rear audio devices</w:t>
                  </w:r>
                </w:p>
              </w:tc>
            </w:tr>
            <w:tr w:rsidR="00CE7B51" w:rsidRPr="00200D70" w14:paraId="6D1911D8"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317727" w14:textId="77777777" w:rsidR="00CE7B51" w:rsidRPr="00200D70" w:rsidRDefault="00CE7B51" w:rsidP="00040FD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B4E1C5" w14:textId="77777777" w:rsidR="00CE7B51" w:rsidRPr="00200D70" w:rsidRDefault="00CE7B51" w:rsidP="00040FDA">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460ACB"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enable rear audio devices</w:t>
                  </w:r>
                </w:p>
              </w:tc>
            </w:tr>
            <w:tr w:rsidR="00CE7B51" w:rsidRPr="00200D70" w14:paraId="07A2EDBB"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CE6E4C"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6A49EE"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61B4605F" w14:textId="531129AB" w:rsidR="00F02C17" w:rsidRDefault="00FD717F" w:rsidP="00280250">
            <w:r>
              <w:fldChar w:fldCharType="end"/>
            </w:r>
          </w:p>
        </w:tc>
      </w:tr>
      <w:tr w:rsidR="00F02C17" w:rsidRPr="003F473D" w14:paraId="5BFB07E4" w14:textId="77777777" w:rsidTr="00A07A81">
        <w:trPr>
          <w:trHeight w:val="410"/>
        </w:trPr>
        <w:tc>
          <w:tcPr>
            <w:tcW w:w="2547" w:type="dxa"/>
            <w:noWrap/>
          </w:tcPr>
          <w:p w14:paraId="1154063F" w14:textId="3136F3E7" w:rsidR="00F02C17" w:rsidRDefault="00FD717F" w:rsidP="00F22E3C">
            <w:pPr>
              <w:overflowPunct/>
              <w:autoSpaceDE/>
              <w:autoSpaceDN/>
              <w:adjustRightInd/>
              <w:textAlignment w:val="auto"/>
            </w:pPr>
            <w:r>
              <w:fldChar w:fldCharType="begin"/>
            </w:r>
            <w:r>
              <w:instrText xml:space="preserve"> REF LSG_RCL_Voice_rq_N \h </w:instrText>
            </w:r>
            <w:r>
              <w:fldChar w:fldCharType="separate"/>
            </w:r>
            <w:r w:rsidR="00CE7B51">
              <w:t>RCL_Voice_rq</w:t>
            </w:r>
            <w:r>
              <w:fldChar w:fldCharType="end"/>
            </w:r>
          </w:p>
        </w:tc>
        <w:tc>
          <w:tcPr>
            <w:tcW w:w="7654" w:type="dxa"/>
          </w:tcPr>
          <w:p w14:paraId="078CFE1C" w14:textId="77777777" w:rsidR="00CE7B51" w:rsidRPr="00200D70" w:rsidRDefault="00FD717F" w:rsidP="001A4230">
            <w:pPr>
              <w:rPr>
                <w:rFonts w:cs="Arial"/>
              </w:rPr>
            </w:pPr>
            <w:r>
              <w:fldChar w:fldCharType="begin"/>
            </w:r>
            <w:r>
              <w:instrText xml:space="preserve"> REF LSG_RCL_Voice_rq_D \h </w:instrText>
            </w:r>
            <w:r>
              <w:fldChar w:fldCharType="separate"/>
            </w:r>
            <w:r w:rsidR="00CE7B51" w:rsidRPr="00280250">
              <w:rPr>
                <w:rFonts w:cs="Arial"/>
              </w:rPr>
              <w:t xml:space="preserve">Signal between </w:t>
            </w:r>
            <w:r w:rsidR="00CE7B51">
              <w:rPr>
                <w:rFonts w:cs="Arial"/>
              </w:rPr>
              <w:t>Voice Command</w:t>
            </w:r>
            <w:r w:rsidR="00CE7B51" w:rsidRPr="00280250">
              <w:rPr>
                <w:rFonts w:cs="Arial"/>
              </w:rPr>
              <w:t xml:space="preserve"> Control and RSCL Control describing the user request for R</w:t>
            </w:r>
            <w:r w:rsidR="00CE7B51">
              <w:rPr>
                <w:rFonts w:cs="Arial"/>
              </w:rPr>
              <w:t>C</w:t>
            </w:r>
            <w:r w:rsidR="00CE7B51" w:rsidRPr="00280250">
              <w:rPr>
                <w:rFonts w:cs="Arial"/>
              </w:rPr>
              <w:t>L status</w:t>
            </w:r>
          </w:p>
          <w:p w14:paraId="46FD1AB7"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BABF817"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F6AE33"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138990867"/>
                  <w:placeholder>
                    <w:docPart w:val="263B26887D3E49E08EC48EE99576E38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85E4EB" w14:textId="77777777" w:rsidR="00CE7B51" w:rsidRPr="00320989" w:rsidRDefault="00CE7B51" w:rsidP="00B95D65">
                      <w:pPr>
                        <w:pStyle w:val="scriptNormal"/>
                        <w:rPr>
                          <w:color w:val="auto"/>
                        </w:rPr>
                      </w:pPr>
                      <w:r>
                        <w:rPr>
                          <w:color w:val="auto"/>
                        </w:rPr>
                        <w:t>QM</w:t>
                      </w:r>
                    </w:p>
                  </w:tc>
                </w:sdtContent>
              </w:sdt>
            </w:tr>
            <w:tr w:rsidR="00CE7B51" w:rsidRPr="00200D70" w14:paraId="0C8242CC"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5979C5"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A17E97"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1DE64D11"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493AB6" w14:textId="77777777" w:rsidR="00CE7B51" w:rsidRPr="00200D70" w:rsidRDefault="00CE7B51" w:rsidP="001A4230">
                  <w:pPr>
                    <w:rPr>
                      <w:rFonts w:cs="Arial"/>
                      <w:b/>
                      <w:bCs/>
                      <w:lang w:val="en-GB"/>
                    </w:rPr>
                  </w:pPr>
                  <w:r w:rsidRPr="00200D70">
                    <w:rPr>
                      <w:rFonts w:cs="Arial"/>
                      <w:b/>
                      <w:bCs/>
                      <w:lang w:val="en-GB"/>
                    </w:rPr>
                    <w:t>Value</w:t>
                  </w:r>
                </w:p>
                <w:p w14:paraId="205E5793" w14:textId="77777777" w:rsidR="00CE7B51" w:rsidRPr="00200D70" w:rsidRDefault="00CE7B51" w:rsidP="001A4230">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E5254D4" w14:textId="77777777" w:rsidR="00CE7B51" w:rsidRPr="00200D70" w:rsidRDefault="00CE7B51" w:rsidP="001A4230">
                  <w:pPr>
                    <w:rPr>
                      <w:rFonts w:eastAsiaTheme="minorHAnsi" w:cs="Arial"/>
                      <w:b/>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8D2C39" w14:textId="77777777" w:rsidR="00CE7B51" w:rsidRPr="00200D70" w:rsidRDefault="00CE7B51" w:rsidP="001A4230">
                  <w:pPr>
                    <w:rPr>
                      <w:rFonts w:eastAsiaTheme="minorHAnsi" w:cs="Arial"/>
                      <w:color w:val="000000" w:themeColor="text1"/>
                    </w:rPr>
                  </w:pPr>
                  <w:r>
                    <w:rPr>
                      <w:rFonts w:eastAsiaTheme="minorHAnsi" w:cs="Arial"/>
                      <w:color w:val="000000" w:themeColor="text1"/>
                    </w:rPr>
                    <w:t>Request to disable rear climate devices</w:t>
                  </w:r>
                </w:p>
              </w:tc>
            </w:tr>
            <w:tr w:rsidR="00CE7B51" w:rsidRPr="00200D70" w14:paraId="7666B90E"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74E28" w14:textId="77777777" w:rsidR="00CE7B51" w:rsidRPr="00200D70" w:rsidRDefault="00CE7B51" w:rsidP="001A423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EE2B3A" w14:textId="77777777" w:rsidR="00CE7B51" w:rsidRPr="00200D70" w:rsidRDefault="00CE7B51" w:rsidP="001A4230">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FD099E" w14:textId="77777777" w:rsidR="00CE7B51" w:rsidRPr="00200D70" w:rsidRDefault="00CE7B51" w:rsidP="001A4230">
                  <w:pPr>
                    <w:rPr>
                      <w:rFonts w:eastAsiaTheme="minorHAnsi" w:cs="Arial"/>
                      <w:color w:val="000000" w:themeColor="text1"/>
                    </w:rPr>
                  </w:pPr>
                  <w:r>
                    <w:rPr>
                      <w:rFonts w:eastAsiaTheme="minorHAnsi" w:cs="Arial"/>
                      <w:color w:val="000000" w:themeColor="text1"/>
                    </w:rPr>
                    <w:t>Request to enable rear climate devices</w:t>
                  </w:r>
                </w:p>
              </w:tc>
            </w:tr>
            <w:tr w:rsidR="00CE7B51" w:rsidRPr="00200D70" w14:paraId="5BBB6CA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D632F0"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6D0DE8"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5F8066F7" w14:textId="33E27C12" w:rsidR="00F02C17" w:rsidRDefault="00FD717F" w:rsidP="00280250">
            <w:r>
              <w:fldChar w:fldCharType="end"/>
            </w:r>
          </w:p>
        </w:tc>
      </w:tr>
      <w:tr w:rsidR="00F02C17" w:rsidRPr="003F473D" w14:paraId="36874ECB" w14:textId="77777777" w:rsidTr="00A07A81">
        <w:trPr>
          <w:trHeight w:val="410"/>
        </w:trPr>
        <w:tc>
          <w:tcPr>
            <w:tcW w:w="2547" w:type="dxa"/>
            <w:noWrap/>
          </w:tcPr>
          <w:p w14:paraId="53D87862" w14:textId="216AB0BF" w:rsidR="00F02C17" w:rsidRDefault="00FD717F" w:rsidP="00F22E3C">
            <w:pPr>
              <w:overflowPunct/>
              <w:autoSpaceDE/>
              <w:autoSpaceDN/>
              <w:adjustRightInd/>
              <w:textAlignment w:val="auto"/>
            </w:pPr>
            <w:r>
              <w:fldChar w:fldCharType="begin"/>
            </w:r>
            <w:r>
              <w:instrText xml:space="preserve"> REF LSG_URCL_Voice_rq_N \h </w:instrText>
            </w:r>
            <w:r>
              <w:fldChar w:fldCharType="separate"/>
            </w:r>
            <w:r w:rsidR="00CE7B51">
              <w:t>URCL_Voice_rq</w:t>
            </w:r>
            <w:r>
              <w:fldChar w:fldCharType="end"/>
            </w:r>
          </w:p>
        </w:tc>
        <w:tc>
          <w:tcPr>
            <w:tcW w:w="7654" w:type="dxa"/>
          </w:tcPr>
          <w:p w14:paraId="4C793907" w14:textId="77777777" w:rsidR="00CE7B51" w:rsidRDefault="00FD717F" w:rsidP="000B6A2B">
            <w:pPr>
              <w:rPr>
                <w:rFonts w:cs="Arial"/>
              </w:rPr>
            </w:pPr>
            <w:r>
              <w:fldChar w:fldCharType="begin"/>
            </w:r>
            <w:r>
              <w:instrText xml:space="preserve"> REF LSG_URCL_Voice_rq_D \h </w:instrText>
            </w:r>
            <w:r>
              <w:fldChar w:fldCharType="separate"/>
            </w:r>
            <w:r w:rsidR="00CE7B51" w:rsidRPr="00280250">
              <w:rPr>
                <w:rFonts w:cs="Arial"/>
              </w:rPr>
              <w:t xml:space="preserve">Signal between </w:t>
            </w:r>
            <w:r w:rsidR="00CE7B51">
              <w:rPr>
                <w:rFonts w:cs="Arial"/>
              </w:rPr>
              <w:t>Voice Command</w:t>
            </w:r>
            <w:r w:rsidR="00CE7B51" w:rsidRPr="00280250">
              <w:rPr>
                <w:rFonts w:cs="Arial"/>
              </w:rPr>
              <w:t xml:space="preserve"> Control and RSCL Control describing the user request for </w:t>
            </w:r>
            <w:r w:rsidR="00CE7B51">
              <w:rPr>
                <w:rFonts w:cs="Arial"/>
              </w:rPr>
              <w:t>U</w:t>
            </w:r>
            <w:r w:rsidR="00CE7B51" w:rsidRPr="00280250">
              <w:rPr>
                <w:rFonts w:cs="Arial"/>
              </w:rPr>
              <w:t>RCL status</w:t>
            </w:r>
          </w:p>
          <w:p w14:paraId="618DA7D2"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2C97D62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6BFACF"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002340799"/>
                  <w:placeholder>
                    <w:docPart w:val="8C0D0C6A71CB45D8849D6BE92DDCFF4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8190AB" w14:textId="77777777" w:rsidR="00CE7B51" w:rsidRPr="00320989" w:rsidRDefault="00CE7B51" w:rsidP="00B95D65">
                      <w:pPr>
                        <w:pStyle w:val="scriptNormal"/>
                        <w:rPr>
                          <w:color w:val="auto"/>
                        </w:rPr>
                      </w:pPr>
                      <w:r>
                        <w:rPr>
                          <w:color w:val="auto"/>
                        </w:rPr>
                        <w:t>QM</w:t>
                      </w:r>
                    </w:p>
                  </w:tc>
                </w:sdtContent>
              </w:sdt>
            </w:tr>
            <w:tr w:rsidR="00CE7B51" w:rsidRPr="00200D70" w14:paraId="62456E74"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003EF5"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7C2934"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0F94A92F"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AB4BAF" w14:textId="77777777" w:rsidR="00CE7B51" w:rsidRPr="00200D70" w:rsidRDefault="00CE7B51" w:rsidP="000F663D">
                  <w:pPr>
                    <w:rPr>
                      <w:rFonts w:cs="Arial"/>
                      <w:b/>
                      <w:bCs/>
                      <w:lang w:val="en-GB"/>
                    </w:rPr>
                  </w:pPr>
                  <w:r w:rsidRPr="00200D70">
                    <w:rPr>
                      <w:rFonts w:cs="Arial"/>
                      <w:b/>
                      <w:bCs/>
                      <w:lang w:val="en-GB"/>
                    </w:rPr>
                    <w:t>Value</w:t>
                  </w:r>
                </w:p>
                <w:p w14:paraId="72832F7E" w14:textId="77777777" w:rsidR="00CE7B51" w:rsidRPr="00200D70" w:rsidRDefault="00CE7B51" w:rsidP="000F663D">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C1FA72" w14:textId="77777777" w:rsidR="00CE7B51" w:rsidRPr="00200D70" w:rsidRDefault="00CE7B51" w:rsidP="000F663D">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B1C30E" w14:textId="77777777" w:rsidR="00CE7B51" w:rsidRPr="00200D70" w:rsidRDefault="00CE7B51" w:rsidP="000F663D">
                  <w:pPr>
                    <w:rPr>
                      <w:rFonts w:eastAsiaTheme="minorHAnsi" w:cs="Arial"/>
                      <w:color w:val="000000" w:themeColor="text1"/>
                    </w:rPr>
                  </w:pPr>
                  <w:r>
                    <w:rPr>
                      <w:rFonts w:eastAsiaTheme="minorHAnsi" w:cs="Arial"/>
                      <w:color w:val="000000" w:themeColor="text1"/>
                    </w:rPr>
                    <w:t>Request to disable all URC HHD</w:t>
                  </w:r>
                </w:p>
              </w:tc>
            </w:tr>
            <w:tr w:rsidR="00CE7B51" w:rsidRPr="00200D70" w14:paraId="519BE002"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2B3349" w14:textId="77777777" w:rsidR="00CE7B51" w:rsidRPr="00200D70" w:rsidRDefault="00CE7B51" w:rsidP="000F663D">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5B4EBC" w14:textId="77777777" w:rsidR="00CE7B51" w:rsidRPr="00200D70" w:rsidRDefault="00CE7B51" w:rsidP="000F663D">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E86C9F" w14:textId="77777777" w:rsidR="00CE7B51" w:rsidRPr="00200D70" w:rsidRDefault="00CE7B51" w:rsidP="000F663D">
                  <w:pPr>
                    <w:rPr>
                      <w:rFonts w:eastAsiaTheme="minorHAnsi" w:cs="Arial"/>
                      <w:color w:val="000000" w:themeColor="text1"/>
                    </w:rPr>
                  </w:pPr>
                  <w:r>
                    <w:rPr>
                      <w:rFonts w:eastAsiaTheme="minorHAnsi" w:cs="Arial"/>
                      <w:color w:val="000000" w:themeColor="text1"/>
                    </w:rPr>
                    <w:t>Request to enable all URC HHD</w:t>
                  </w:r>
                </w:p>
              </w:tc>
            </w:tr>
            <w:tr w:rsidR="00CE7B51" w:rsidRPr="00200D70" w14:paraId="587F01A7"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ED9B2B"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66B6C9"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328F178D" w14:textId="07B16D94" w:rsidR="00F02C17" w:rsidRDefault="00FD717F" w:rsidP="00280250">
            <w:r>
              <w:fldChar w:fldCharType="end"/>
            </w:r>
          </w:p>
        </w:tc>
      </w:tr>
      <w:tr w:rsidR="007635FD" w:rsidRPr="003F473D" w14:paraId="5BC1E269" w14:textId="77777777" w:rsidTr="00A07A81">
        <w:trPr>
          <w:trHeight w:val="410"/>
        </w:trPr>
        <w:tc>
          <w:tcPr>
            <w:tcW w:w="2547" w:type="dxa"/>
            <w:noWrap/>
          </w:tcPr>
          <w:p w14:paraId="2954F519" w14:textId="79117BBD" w:rsidR="007635FD" w:rsidRDefault="007635FD" w:rsidP="00F22E3C">
            <w:pPr>
              <w:overflowPunct/>
              <w:autoSpaceDE/>
              <w:autoSpaceDN/>
              <w:adjustRightInd/>
              <w:textAlignment w:val="auto"/>
            </w:pPr>
            <w:r>
              <w:fldChar w:fldCharType="begin"/>
            </w:r>
            <w:r>
              <w:instrText xml:space="preserve"> REF LSG_RSCL_URC_stat_N \h </w:instrText>
            </w:r>
            <w:r>
              <w:fldChar w:fldCharType="separate"/>
            </w:r>
            <w:r w:rsidR="00CE7B51">
              <w:t>RSCL_URCL_stat</w:t>
            </w:r>
            <w:r>
              <w:fldChar w:fldCharType="end"/>
            </w:r>
          </w:p>
        </w:tc>
        <w:tc>
          <w:tcPr>
            <w:tcW w:w="7654" w:type="dxa"/>
          </w:tcPr>
          <w:p w14:paraId="0AB65E7E" w14:textId="77777777" w:rsidR="00CE7B51" w:rsidRPr="00200D70" w:rsidRDefault="007635FD" w:rsidP="00FE40AD">
            <w:pPr>
              <w:rPr>
                <w:rFonts w:cs="Arial"/>
              </w:rPr>
            </w:pPr>
            <w:r>
              <w:fldChar w:fldCharType="begin"/>
            </w:r>
            <w:r>
              <w:instrText xml:space="preserve"> REF LSG_RSCL_URC_stat_D \h </w:instrText>
            </w:r>
            <w:r>
              <w:fldChar w:fldCharType="separate"/>
            </w:r>
            <w:r w:rsidR="00CE7B51">
              <w:rPr>
                <w:rFonts w:cs="Arial"/>
              </w:rPr>
              <w:t>Signal from URCL Control providing the actual URCL status</w:t>
            </w:r>
          </w:p>
          <w:p w14:paraId="1153B628" w14:textId="77777777" w:rsidR="00CE7B51" w:rsidRPr="00200D70" w:rsidRDefault="00CE7B51" w:rsidP="00FE40AD">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629"/>
              <w:gridCol w:w="3837"/>
            </w:tblGrid>
            <w:tr w:rsidR="00CE7B51" w:rsidRPr="00200D70" w14:paraId="0C949611" w14:textId="77777777" w:rsidTr="009A4177">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7FE0B7"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871493648"/>
                  <w:placeholder>
                    <w:docPart w:val="EAB31DD95D164791B54683CF7DA3C80A"/>
                  </w:placeholder>
                  <w:comboBox>
                    <w:listItem w:value="Choose an item."/>
                    <w:listItem w:displayText="QM" w:value="QM"/>
                    <w:listItem w:displayText="A" w:value="A"/>
                    <w:listItem w:displayText="B" w:value="B"/>
                    <w:listItem w:displayText="C" w:value="C"/>
                    <w:listItem w:displayText="D" w:value="D"/>
                  </w:comboBox>
                </w:sdtPr>
                <w:sdtEndPr/>
                <w:sdtContent>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DCB18E" w14:textId="77777777" w:rsidR="00CE7B51" w:rsidRPr="00320989" w:rsidRDefault="00CE7B51" w:rsidP="0054401A">
                      <w:pPr>
                        <w:pStyle w:val="scriptNormal"/>
                        <w:rPr>
                          <w:color w:val="auto"/>
                        </w:rPr>
                      </w:pPr>
                      <w:r>
                        <w:rPr>
                          <w:color w:val="auto"/>
                        </w:rPr>
                        <w:t>QM</w:t>
                      </w:r>
                    </w:p>
                  </w:tc>
                </w:sdtContent>
              </w:sdt>
            </w:tr>
            <w:tr w:rsidR="00CE7B51" w:rsidRPr="00200D70" w14:paraId="7BE146FD" w14:textId="77777777" w:rsidTr="009A4177">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4DB8DB"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B9899E"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036C0A08" w14:textId="77777777" w:rsidTr="009A417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6D5AE3" w14:textId="77777777" w:rsidR="00CE7B51" w:rsidRPr="00200D70" w:rsidRDefault="00CE7B51" w:rsidP="00A6752E">
                  <w:pPr>
                    <w:rPr>
                      <w:rFonts w:cs="Arial"/>
                      <w:b/>
                      <w:bCs/>
                      <w:lang w:val="en-GB"/>
                    </w:rPr>
                  </w:pPr>
                  <w:r w:rsidRPr="00200D70">
                    <w:rPr>
                      <w:rFonts w:cs="Arial"/>
                      <w:b/>
                      <w:bCs/>
                      <w:lang w:val="en-GB"/>
                    </w:rPr>
                    <w:t>Value</w:t>
                  </w:r>
                </w:p>
                <w:p w14:paraId="5A447D6C" w14:textId="77777777" w:rsidR="00CE7B51" w:rsidRPr="00200D70" w:rsidRDefault="00CE7B51" w:rsidP="00A6752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6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8C729A" w14:textId="77777777" w:rsidR="00CE7B51" w:rsidRPr="00200D70" w:rsidRDefault="00CE7B51" w:rsidP="00A6752E">
                  <w:pPr>
                    <w:rPr>
                      <w:rFonts w:eastAsiaTheme="minorHAnsi" w:cs="Arial"/>
                      <w:b/>
                      <w:bCs/>
                      <w:lang w:val="en-GB"/>
                    </w:rPr>
                  </w:pPr>
                  <w:r w:rsidRPr="00500D17">
                    <w:t>all</w:t>
                  </w:r>
                  <w:r>
                    <w:t xml:space="preserve"> locked</w:t>
                  </w:r>
                </w:p>
              </w:tc>
              <w:tc>
                <w:tcPr>
                  <w:tcW w:w="3837"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1533AA" w14:textId="77777777" w:rsidR="00CE7B51" w:rsidRPr="00200D70" w:rsidRDefault="00CE7B51" w:rsidP="00A6752E">
                  <w:pPr>
                    <w:rPr>
                      <w:rFonts w:eastAsiaTheme="minorHAnsi" w:cs="Arial"/>
                      <w:color w:val="000000" w:themeColor="text1"/>
                    </w:rPr>
                  </w:pPr>
                  <w:r>
                    <w:rPr>
                      <w:rFonts w:eastAsiaTheme="minorHAnsi" w:cs="Arial"/>
                      <w:color w:val="000000" w:themeColor="text1"/>
                    </w:rPr>
                    <w:t>All URC HHD locked</w:t>
                  </w:r>
                </w:p>
              </w:tc>
            </w:tr>
            <w:tr w:rsidR="00CE7B51" w:rsidRPr="00200D70" w14:paraId="2BA9DD2F"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C97F64" w14:textId="77777777" w:rsidR="00CE7B51" w:rsidRPr="00200D70" w:rsidRDefault="00CE7B51"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28F8CA" w14:textId="77777777" w:rsidR="00CE7B51" w:rsidRPr="00200D70" w:rsidRDefault="00CE7B51" w:rsidP="00A6752E">
                  <w:pPr>
                    <w:rPr>
                      <w:rFonts w:eastAsiaTheme="minorHAnsi" w:cs="Arial"/>
                      <w:b/>
                      <w:bCs/>
                      <w:lang w:val="en-GB"/>
                    </w:rPr>
                  </w:pPr>
                  <w:r w:rsidRPr="00500D17">
                    <w:t>all</w:t>
                  </w:r>
                  <w:r>
                    <w:t xml:space="preserve"> unlocked</w:t>
                  </w:r>
                </w:p>
              </w:tc>
              <w:tc>
                <w:tcPr>
                  <w:tcW w:w="383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DD58F1" w14:textId="77777777" w:rsidR="00CE7B51" w:rsidRPr="00200D70" w:rsidRDefault="00CE7B51" w:rsidP="00A6752E">
                  <w:pPr>
                    <w:rPr>
                      <w:rFonts w:eastAsiaTheme="minorHAnsi" w:cs="Arial"/>
                      <w:color w:val="000000" w:themeColor="text1"/>
                    </w:rPr>
                  </w:pPr>
                  <w:r>
                    <w:rPr>
                      <w:rFonts w:eastAsiaTheme="minorHAnsi" w:cs="Arial"/>
                      <w:color w:val="000000" w:themeColor="text1"/>
                    </w:rPr>
                    <w:t>All URC HHD unlocked</w:t>
                  </w:r>
                </w:p>
              </w:tc>
            </w:tr>
            <w:tr w:rsidR="00CE7B51" w:rsidRPr="00200D70" w14:paraId="59358CBF"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97206D" w14:textId="77777777" w:rsidR="00CE7B51" w:rsidRPr="00200D70" w:rsidRDefault="00CE7B51"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C3D2F5" w14:textId="77777777" w:rsidR="00CE7B51" w:rsidRPr="00200D70" w:rsidRDefault="00CE7B51" w:rsidP="00A6752E">
                  <w:pPr>
                    <w:rPr>
                      <w:rFonts w:eastAsiaTheme="minorHAnsi" w:cs="Arial"/>
                      <w:b/>
                      <w:bCs/>
                      <w:lang w:val="en-GB"/>
                    </w:rPr>
                  </w:pPr>
                  <w:r w:rsidRPr="00500D17">
                    <w:t>Audio</w:t>
                  </w:r>
                  <w:r>
                    <w:t xml:space="preserve"> 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5180E748" w14:textId="77777777" w:rsidR="00CE7B51" w:rsidRPr="00200D70" w:rsidRDefault="00CE7B51" w:rsidP="00A6752E">
                  <w:pPr>
                    <w:rPr>
                      <w:rFonts w:eastAsiaTheme="minorHAnsi" w:cs="Arial"/>
                      <w:color w:val="000000" w:themeColor="text1"/>
                    </w:rPr>
                  </w:pPr>
                  <w:r>
                    <w:rPr>
                      <w:rFonts w:cs="Arial"/>
                      <w:color w:val="000000"/>
                    </w:rPr>
                    <w:t>Audio locked</w:t>
                  </w:r>
                </w:p>
              </w:tc>
            </w:tr>
            <w:tr w:rsidR="00CE7B51" w:rsidRPr="00200D70" w14:paraId="022048B0"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5622F" w14:textId="77777777" w:rsidR="00CE7B51" w:rsidRPr="00200D70" w:rsidRDefault="00CE7B51"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74AD5F" w14:textId="77777777" w:rsidR="00CE7B51" w:rsidRPr="00200D70" w:rsidRDefault="00CE7B51" w:rsidP="00A6752E">
                  <w:pPr>
                    <w:rPr>
                      <w:rFonts w:eastAsiaTheme="minorHAnsi" w:cs="Arial"/>
                      <w:b/>
                      <w:bCs/>
                      <w:lang w:val="en-GB"/>
                    </w:rPr>
                  </w:pPr>
                  <w:r w:rsidRPr="00500D17">
                    <w:t>Climate</w:t>
                  </w:r>
                  <w:r>
                    <w:t xml:space="preserve"> 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592BD892" w14:textId="77777777" w:rsidR="00CE7B51" w:rsidRPr="00200D70" w:rsidRDefault="00CE7B51" w:rsidP="00A6752E">
                  <w:pPr>
                    <w:rPr>
                      <w:rFonts w:eastAsiaTheme="minorHAnsi" w:cs="Arial"/>
                      <w:color w:val="000000" w:themeColor="text1"/>
                    </w:rPr>
                  </w:pPr>
                  <w:r>
                    <w:rPr>
                      <w:rFonts w:cs="Arial"/>
                      <w:color w:val="000000"/>
                    </w:rPr>
                    <w:t>Climate locked</w:t>
                  </w:r>
                </w:p>
              </w:tc>
            </w:tr>
            <w:tr w:rsidR="00CE7B51" w:rsidRPr="00200D70" w14:paraId="41FDA837"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B912DC7" w14:textId="77777777" w:rsidR="00CE7B51" w:rsidRPr="00200D70" w:rsidRDefault="00CE7B51"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B95FAB7" w14:textId="77777777" w:rsidR="00CE7B51" w:rsidRPr="00200D70" w:rsidRDefault="00CE7B51" w:rsidP="00A6752E">
                  <w:pPr>
                    <w:rPr>
                      <w:rFonts w:eastAsiaTheme="minorHAnsi" w:cs="Arial"/>
                      <w:b/>
                      <w:bCs/>
                      <w:lang w:val="en-GB"/>
                    </w:rPr>
                  </w:pPr>
                  <w:r w:rsidRPr="00500D17">
                    <w:t>Audio</w:t>
                  </w:r>
                  <w:r>
                    <w:t xml:space="preserve"> unlocked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43C04401" w14:textId="77777777" w:rsidR="00CE7B51" w:rsidRPr="00200D70" w:rsidRDefault="00CE7B51" w:rsidP="00A6752E">
                  <w:pPr>
                    <w:rPr>
                      <w:rFonts w:eastAsiaTheme="minorHAnsi" w:cs="Arial"/>
                      <w:color w:val="000000" w:themeColor="text1"/>
                    </w:rPr>
                  </w:pPr>
                  <w:r>
                    <w:rPr>
                      <w:rFonts w:cs="Arial"/>
                      <w:color w:val="000000"/>
                    </w:rPr>
                    <w:t>Audio unlocked</w:t>
                  </w:r>
                </w:p>
              </w:tc>
            </w:tr>
            <w:tr w:rsidR="00CE7B51" w:rsidRPr="00200D70" w14:paraId="6FEEBE1C"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2B1541" w14:textId="77777777" w:rsidR="00CE7B51" w:rsidRPr="00200D70" w:rsidRDefault="00CE7B51" w:rsidP="00A6752E">
                  <w:pPr>
                    <w:rPr>
                      <w:rFonts w:eastAsiaTheme="minorHAnsi" w:cs="Arial"/>
                      <w:b/>
                      <w:bCs/>
                    </w:rPr>
                  </w:pPr>
                </w:p>
              </w:tc>
              <w:tc>
                <w:tcPr>
                  <w:tcW w:w="16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DB3F31" w14:textId="77777777" w:rsidR="00CE7B51" w:rsidRPr="00200D70" w:rsidRDefault="00CE7B51" w:rsidP="00A6752E">
                  <w:pPr>
                    <w:rPr>
                      <w:rFonts w:eastAsiaTheme="minorHAnsi" w:cs="Arial"/>
                      <w:b/>
                      <w:bCs/>
                      <w:lang w:val="en-GB"/>
                    </w:rPr>
                  </w:pPr>
                  <w:r w:rsidRPr="00500D17">
                    <w:t>Climate</w:t>
                  </w:r>
                  <w:r>
                    <w:t xml:space="preserve"> unlocked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3C14402C" w14:textId="77777777" w:rsidR="00CE7B51" w:rsidRPr="00200D70" w:rsidRDefault="00CE7B51" w:rsidP="00A6752E">
                  <w:pPr>
                    <w:rPr>
                      <w:rFonts w:eastAsiaTheme="minorHAnsi" w:cs="Arial"/>
                      <w:color w:val="000000" w:themeColor="text1"/>
                    </w:rPr>
                  </w:pPr>
                  <w:r>
                    <w:rPr>
                      <w:rFonts w:cs="Arial"/>
                      <w:color w:val="000000"/>
                    </w:rPr>
                    <w:t>Climate unlocked</w:t>
                  </w:r>
                </w:p>
              </w:tc>
            </w:tr>
            <w:tr w:rsidR="00CE7B51" w:rsidRPr="00200D70" w14:paraId="1295ADB8" w14:textId="77777777" w:rsidTr="009A4177">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00281E" w14:textId="77777777" w:rsidR="00CE7B51" w:rsidRPr="00200D70" w:rsidRDefault="00CE7B51" w:rsidP="007C12AE">
                  <w:pPr>
                    <w:ind w:left="138"/>
                    <w:rPr>
                      <w:rFonts w:eastAsiaTheme="minorHAnsi" w:cs="Arial"/>
                      <w:b/>
                      <w:bCs/>
                      <w:lang w:val="en-GB"/>
                    </w:rPr>
                  </w:pPr>
                  <w:r w:rsidRPr="00200D70">
                    <w:rPr>
                      <w:rFonts w:eastAsiaTheme="minorHAnsi" w:cs="Arial"/>
                      <w:b/>
                      <w:bCs/>
                      <w:lang w:val="en-GB"/>
                    </w:rPr>
                    <w:t>Unit</w:t>
                  </w:r>
                </w:p>
              </w:tc>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0FC8C2" w14:textId="77777777" w:rsidR="00CE7B51" w:rsidRPr="00200D70" w:rsidRDefault="00CE7B51" w:rsidP="007C12AE">
                  <w:pPr>
                    <w:rPr>
                      <w:rFonts w:eastAsiaTheme="minorHAnsi" w:cs="Arial"/>
                      <w:color w:val="000000" w:themeColor="text1"/>
                    </w:rPr>
                  </w:pPr>
                  <w:r>
                    <w:rPr>
                      <w:rFonts w:eastAsiaTheme="minorHAnsi" w:cs="Arial"/>
                      <w:color w:val="000000" w:themeColor="text1"/>
                    </w:rPr>
                    <w:t>n/a</w:t>
                  </w:r>
                </w:p>
              </w:tc>
            </w:tr>
          </w:tbl>
          <w:p w14:paraId="3B4B888A" w14:textId="72E3171B" w:rsidR="007635FD" w:rsidRDefault="007635FD" w:rsidP="009A7F5D">
            <w:r>
              <w:fldChar w:fldCharType="end"/>
            </w:r>
          </w:p>
        </w:tc>
      </w:tr>
      <w:tr w:rsidR="00D32BAB" w:rsidRPr="003F473D" w14:paraId="02B28AD3" w14:textId="77777777" w:rsidTr="00A07A81">
        <w:trPr>
          <w:trHeight w:val="410"/>
        </w:trPr>
        <w:tc>
          <w:tcPr>
            <w:tcW w:w="2547" w:type="dxa"/>
            <w:noWrap/>
          </w:tcPr>
          <w:p w14:paraId="518D3E74" w14:textId="7C07513B" w:rsidR="00D32BAB" w:rsidRDefault="00815340" w:rsidP="00F22E3C">
            <w:pPr>
              <w:overflowPunct/>
              <w:autoSpaceDE/>
              <w:autoSpaceDN/>
              <w:adjustRightInd/>
              <w:textAlignment w:val="auto"/>
            </w:pPr>
            <w:r>
              <w:fldChar w:fldCharType="begin"/>
            </w:r>
            <w:r>
              <w:instrText xml:space="preserve"> REF LSG_RSCL_PCL_Stat_N \h </w:instrText>
            </w:r>
            <w:r>
              <w:fldChar w:fldCharType="separate"/>
            </w:r>
            <w:r w:rsidR="00CE7B51">
              <w:t>RSCL_PCL_Stat</w:t>
            </w:r>
            <w:r>
              <w:fldChar w:fldCharType="end"/>
            </w:r>
          </w:p>
        </w:tc>
        <w:tc>
          <w:tcPr>
            <w:tcW w:w="7654" w:type="dxa"/>
          </w:tcPr>
          <w:p w14:paraId="3516E830" w14:textId="77777777" w:rsidR="00CE7B51" w:rsidRDefault="00815340" w:rsidP="00CA7DEF">
            <w:r>
              <w:fldChar w:fldCharType="begin"/>
            </w:r>
            <w:r>
              <w:instrText xml:space="preserve"> REF LSG_RSCL_PCL_Stat_D \h </w:instrText>
            </w:r>
            <w:r>
              <w:fldChar w:fldCharType="separate"/>
            </w:r>
            <w:r w:rsidR="00CE7B51">
              <w:t>Signal generated by PCL control showing status of rear inner door handles incl. error detection and comparison with RSCL PCL Rq.</w:t>
            </w:r>
          </w:p>
          <w:p w14:paraId="4AD6523A"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06C4F12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1D5E47"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88478871"/>
                  <w:placeholder>
                    <w:docPart w:val="4EF0EE2C1D394F178019A8F6403C7A9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69026" w14:textId="77777777" w:rsidR="00CE7B51" w:rsidRPr="00320989" w:rsidRDefault="00CE7B51" w:rsidP="0054401A">
                      <w:pPr>
                        <w:pStyle w:val="scriptNormal"/>
                        <w:rPr>
                          <w:color w:val="auto"/>
                        </w:rPr>
                      </w:pPr>
                      <w:r>
                        <w:rPr>
                          <w:color w:val="auto"/>
                        </w:rPr>
                        <w:t>A</w:t>
                      </w:r>
                    </w:p>
                  </w:tc>
                </w:sdtContent>
              </w:sdt>
            </w:tr>
            <w:tr w:rsidR="00CE7B51" w:rsidRPr="00200D70" w14:paraId="3B2B580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64157F"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99890C"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70AEBF2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DC764F" w14:textId="77777777" w:rsidR="00CE7B51" w:rsidRPr="00200D70" w:rsidRDefault="00CE7B51" w:rsidP="0054401A">
                  <w:pPr>
                    <w:rPr>
                      <w:rFonts w:cs="Arial"/>
                      <w:b/>
                      <w:bCs/>
                      <w:lang w:val="en-GB"/>
                    </w:rPr>
                  </w:pPr>
                  <w:r w:rsidRPr="00200D70">
                    <w:rPr>
                      <w:rFonts w:cs="Arial"/>
                      <w:b/>
                      <w:bCs/>
                      <w:lang w:val="en-GB"/>
                    </w:rPr>
                    <w:t>Value</w:t>
                  </w:r>
                </w:p>
                <w:p w14:paraId="0CB37AE9"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7EF7B0" w14:textId="77777777" w:rsidR="00CE7B51" w:rsidRPr="00200D70" w:rsidRDefault="00CE7B51" w:rsidP="0054401A">
                  <w:pPr>
                    <w:rPr>
                      <w:rFonts w:eastAsiaTheme="minorHAnsi" w:cs="Arial"/>
                      <w:b/>
                      <w:bCs/>
                      <w:lang w:val="en-GB"/>
                    </w:rPr>
                  </w:pPr>
                  <w:r>
                    <w:rPr>
                      <w:rFonts w:eastAsiaTheme="minorHAnsi" w:cs="Arial"/>
                      <w:color w:val="000000" w:themeColor="text1"/>
                    </w:rPr>
                    <w:t>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F0F9E0" w14:textId="77777777" w:rsidR="00CE7B51" w:rsidRPr="00200D70" w:rsidRDefault="00CE7B51" w:rsidP="0054401A">
                  <w:pPr>
                    <w:rPr>
                      <w:rFonts w:eastAsiaTheme="minorHAnsi" w:cs="Arial"/>
                      <w:color w:val="000000" w:themeColor="text1"/>
                    </w:rPr>
                  </w:pPr>
                  <w:r>
                    <w:rPr>
                      <w:rFonts w:eastAsiaTheme="minorHAnsi" w:cs="Arial"/>
                      <w:color w:val="000000" w:themeColor="text1"/>
                    </w:rPr>
                    <w:t>Both rear inner handles disabled</w:t>
                  </w:r>
                </w:p>
              </w:tc>
            </w:tr>
            <w:tr w:rsidR="00CE7B51" w:rsidRPr="00200D70" w14:paraId="48E5C4A2"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E8C8AF"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67C959" w14:textId="77777777" w:rsidR="00CE7B51" w:rsidRPr="00200D70" w:rsidRDefault="00CE7B51" w:rsidP="0054401A">
                  <w:pPr>
                    <w:rPr>
                      <w:rFonts w:eastAsiaTheme="minorHAnsi" w:cs="Arial"/>
                      <w:b/>
                      <w:bCs/>
                      <w:lang w:val="en-GB"/>
                    </w:rPr>
                  </w:pPr>
                  <w:r>
                    <w:rPr>
                      <w:rFonts w:eastAsiaTheme="minorHAnsi" w:cs="Arial"/>
                      <w:color w:val="000000" w:themeColor="text1"/>
                    </w:rPr>
                    <w:t>deactivated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A44B33" w14:textId="77777777" w:rsidR="00CE7B51" w:rsidRPr="00200D70" w:rsidRDefault="00CE7B51" w:rsidP="0054401A">
                  <w:pPr>
                    <w:rPr>
                      <w:rFonts w:eastAsiaTheme="minorHAnsi" w:cs="Arial"/>
                      <w:color w:val="000000" w:themeColor="text1"/>
                    </w:rPr>
                  </w:pPr>
                  <w:r>
                    <w:rPr>
                      <w:rFonts w:eastAsiaTheme="minorHAnsi" w:cs="Arial"/>
                      <w:color w:val="000000" w:themeColor="text1"/>
                    </w:rPr>
                    <w:t>Both rear inner handles enabled</w:t>
                  </w:r>
                </w:p>
              </w:tc>
            </w:tr>
            <w:tr w:rsidR="00CE7B51" w:rsidRPr="00200D70" w14:paraId="40C6553C"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B56447"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D4C113" w14:textId="77777777" w:rsidR="00CE7B51" w:rsidRPr="00200D70" w:rsidRDefault="00CE7B51" w:rsidP="0054401A">
                  <w:pPr>
                    <w:rPr>
                      <w:rFonts w:eastAsiaTheme="minorHAnsi" w:cs="Arial"/>
                      <w:b/>
                      <w:bCs/>
                      <w:lang w:val="en-GB"/>
                    </w:rPr>
                  </w:pPr>
                  <w:r w:rsidRPr="007C12AE">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FFC21A" w14:textId="77777777" w:rsidR="00CE7B51" w:rsidRPr="00200D70" w:rsidRDefault="00CE7B51" w:rsidP="0054401A">
                  <w:pPr>
                    <w:rPr>
                      <w:rFonts w:eastAsiaTheme="minorHAnsi" w:cs="Arial"/>
                      <w:color w:val="000000" w:themeColor="text1"/>
                    </w:rPr>
                  </w:pPr>
                  <w:r>
                    <w:rPr>
                      <w:rFonts w:eastAsiaTheme="minorHAnsi" w:cs="Arial"/>
                      <w:color w:val="000000" w:themeColor="text1"/>
                    </w:rPr>
                    <w:t>User request does not match rear inner door handle status</w:t>
                  </w:r>
                </w:p>
              </w:tc>
            </w:tr>
            <w:tr w:rsidR="00CE7B51" w:rsidRPr="00200D70" w14:paraId="68293DA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C0A6F5"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D1B568"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32A1C295" w14:textId="63E253D6" w:rsidR="00D32BAB" w:rsidRDefault="00815340" w:rsidP="00F22E3C">
            <w:r>
              <w:fldChar w:fldCharType="end"/>
            </w:r>
          </w:p>
        </w:tc>
      </w:tr>
      <w:tr w:rsidR="007635FD" w:rsidRPr="003F473D" w14:paraId="0C6689F6" w14:textId="77777777" w:rsidTr="00A07A81">
        <w:trPr>
          <w:trHeight w:val="410"/>
        </w:trPr>
        <w:tc>
          <w:tcPr>
            <w:tcW w:w="2547" w:type="dxa"/>
            <w:noWrap/>
          </w:tcPr>
          <w:p w14:paraId="75B98FB5" w14:textId="6863B164" w:rsidR="007635FD" w:rsidRDefault="007635FD" w:rsidP="00F22E3C">
            <w:pPr>
              <w:overflowPunct/>
              <w:autoSpaceDE/>
              <w:autoSpaceDN/>
              <w:adjustRightInd/>
              <w:textAlignment w:val="auto"/>
            </w:pPr>
            <w:r>
              <w:fldChar w:fldCharType="begin"/>
            </w:r>
            <w:r>
              <w:instrText xml:space="preserve"> REF LSG_RSCL_RAL_stat_N \h </w:instrText>
            </w:r>
            <w:r>
              <w:fldChar w:fldCharType="separate"/>
            </w:r>
            <w:r w:rsidR="00CE7B51">
              <w:t>RSCL_RAL_stat</w:t>
            </w:r>
            <w:r>
              <w:fldChar w:fldCharType="end"/>
            </w:r>
          </w:p>
        </w:tc>
        <w:tc>
          <w:tcPr>
            <w:tcW w:w="7654" w:type="dxa"/>
          </w:tcPr>
          <w:p w14:paraId="0590D0BB" w14:textId="77777777" w:rsidR="00CE7B51" w:rsidRPr="00200D70" w:rsidRDefault="007635FD" w:rsidP="00CA7DEF">
            <w:pPr>
              <w:rPr>
                <w:rFonts w:cs="Arial"/>
              </w:rPr>
            </w:pPr>
            <w:r>
              <w:fldChar w:fldCharType="begin"/>
            </w:r>
            <w:r>
              <w:instrText xml:space="preserve"> REF LSG_RSCL_RAL_stat_D \h </w:instrText>
            </w:r>
            <w:r>
              <w:fldChar w:fldCharType="separate"/>
            </w:r>
            <w:r w:rsidR="00CE7B51">
              <w:rPr>
                <w:rFonts w:cs="Arial"/>
              </w:rPr>
              <w:t>Signal generated by RAL Control providing RAL status based on RSCL RADL stat</w:t>
            </w:r>
          </w:p>
          <w:p w14:paraId="1FA45600"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655C54CA"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83FD16"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089877154"/>
                  <w:placeholder>
                    <w:docPart w:val="8D7CCA525AFB4533A6BD059BFA2E65E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9132F3" w14:textId="77777777" w:rsidR="00CE7B51" w:rsidRPr="00320989" w:rsidRDefault="00CE7B51" w:rsidP="0054401A">
                      <w:pPr>
                        <w:pStyle w:val="scriptNormal"/>
                        <w:rPr>
                          <w:color w:val="auto"/>
                        </w:rPr>
                      </w:pPr>
                      <w:r>
                        <w:rPr>
                          <w:color w:val="auto"/>
                        </w:rPr>
                        <w:t>QM</w:t>
                      </w:r>
                    </w:p>
                  </w:tc>
                </w:sdtContent>
              </w:sdt>
            </w:tr>
            <w:tr w:rsidR="00CE7B51" w:rsidRPr="00200D70" w14:paraId="56FAEDA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2DB249"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1D5962"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69DECD7E"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7BEC77" w14:textId="77777777" w:rsidR="00CE7B51" w:rsidRPr="00200D70" w:rsidRDefault="00CE7B51" w:rsidP="0054401A">
                  <w:pPr>
                    <w:rPr>
                      <w:rFonts w:cs="Arial"/>
                      <w:b/>
                      <w:bCs/>
                      <w:lang w:val="en-GB"/>
                    </w:rPr>
                  </w:pPr>
                  <w:r w:rsidRPr="00200D70">
                    <w:rPr>
                      <w:rFonts w:cs="Arial"/>
                      <w:b/>
                      <w:bCs/>
                      <w:lang w:val="en-GB"/>
                    </w:rPr>
                    <w:lastRenderedPageBreak/>
                    <w:t>Value</w:t>
                  </w:r>
                </w:p>
                <w:p w14:paraId="742B9866"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8274F8" w14:textId="77777777" w:rsidR="00CE7B51" w:rsidRPr="00200D70" w:rsidRDefault="00CE7B51" w:rsidP="0054401A">
                  <w:pPr>
                    <w:rPr>
                      <w:rFonts w:eastAsiaTheme="minorHAnsi" w:cs="Arial"/>
                      <w:b/>
                      <w:bCs/>
                      <w:lang w:val="en-GB"/>
                    </w:rPr>
                  </w:pPr>
                  <w:r>
                    <w:rPr>
                      <w:rFonts w:eastAsiaTheme="minorHAnsi" w:cs="Arial"/>
                      <w:color w:val="000000" w:themeColor="text1"/>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CE27EE" w14:textId="77777777" w:rsidR="00CE7B51" w:rsidRPr="00200D70" w:rsidRDefault="00CE7B51" w:rsidP="0054401A">
                  <w:pPr>
                    <w:rPr>
                      <w:rFonts w:eastAsiaTheme="minorHAnsi" w:cs="Arial"/>
                      <w:color w:val="000000" w:themeColor="text1"/>
                    </w:rPr>
                  </w:pPr>
                  <w:r>
                    <w:rPr>
                      <w:rFonts w:eastAsiaTheme="minorHAnsi" w:cs="Arial"/>
                      <w:color w:val="000000" w:themeColor="text1"/>
                    </w:rPr>
                    <w:t>Rear Audio devices disabled</w:t>
                  </w:r>
                </w:p>
              </w:tc>
            </w:tr>
            <w:tr w:rsidR="00CE7B51" w:rsidRPr="00200D70" w14:paraId="659511AB"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7E5AAE"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697B02" w14:textId="77777777" w:rsidR="00CE7B51" w:rsidRPr="009A4177" w:rsidRDefault="00CE7B51" w:rsidP="0054401A">
                  <w:pPr>
                    <w:rPr>
                      <w:rFonts w:eastAsiaTheme="minorHAnsi" w:cs="Arial"/>
                      <w:bCs/>
                      <w:lang w:val="en-GB"/>
                    </w:rPr>
                  </w:pPr>
                  <w:r w:rsidRPr="009A4177">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0E59B" w14:textId="77777777" w:rsidR="00CE7B51" w:rsidRPr="00200D70" w:rsidRDefault="00CE7B51" w:rsidP="0054401A">
                  <w:pPr>
                    <w:rPr>
                      <w:rFonts w:eastAsiaTheme="minorHAnsi" w:cs="Arial"/>
                      <w:color w:val="000000" w:themeColor="text1"/>
                    </w:rPr>
                  </w:pPr>
                  <w:r>
                    <w:rPr>
                      <w:rFonts w:eastAsiaTheme="minorHAnsi" w:cs="Arial"/>
                      <w:color w:val="000000" w:themeColor="text1"/>
                    </w:rPr>
                    <w:t>Rear Audio devices enabled</w:t>
                  </w:r>
                </w:p>
              </w:tc>
            </w:tr>
            <w:tr w:rsidR="00CE7B51" w:rsidRPr="00200D70" w14:paraId="5CA40A0A"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D3CD53"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78BAD3"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6ACB180D" w14:textId="0DA14D2A" w:rsidR="007635FD" w:rsidRDefault="007635FD" w:rsidP="00AB0A05">
            <w:r>
              <w:fldChar w:fldCharType="end"/>
            </w:r>
          </w:p>
        </w:tc>
      </w:tr>
      <w:tr w:rsidR="007635FD" w:rsidRPr="003F473D" w14:paraId="0D01ACD3" w14:textId="77777777" w:rsidTr="00A07A81">
        <w:trPr>
          <w:trHeight w:val="410"/>
        </w:trPr>
        <w:tc>
          <w:tcPr>
            <w:tcW w:w="2547" w:type="dxa"/>
            <w:noWrap/>
          </w:tcPr>
          <w:p w14:paraId="4FCC12DD" w14:textId="6FB04B07" w:rsidR="007635FD" w:rsidRDefault="007635FD" w:rsidP="00F22E3C">
            <w:pPr>
              <w:overflowPunct/>
              <w:autoSpaceDE/>
              <w:autoSpaceDN/>
              <w:adjustRightInd/>
              <w:textAlignment w:val="auto"/>
            </w:pPr>
            <w:r>
              <w:lastRenderedPageBreak/>
              <w:fldChar w:fldCharType="begin"/>
            </w:r>
            <w:r>
              <w:instrText xml:space="preserve"> REF LSG_RSCL_RCL_stat_N \h </w:instrText>
            </w:r>
            <w:r>
              <w:fldChar w:fldCharType="separate"/>
            </w:r>
            <w:r w:rsidR="00CE7B51">
              <w:t>RSCL_RCL_stat</w:t>
            </w:r>
            <w:r>
              <w:fldChar w:fldCharType="end"/>
            </w:r>
          </w:p>
        </w:tc>
        <w:tc>
          <w:tcPr>
            <w:tcW w:w="7654" w:type="dxa"/>
          </w:tcPr>
          <w:p w14:paraId="1BCFB849" w14:textId="77777777" w:rsidR="00CE7B51" w:rsidRPr="00200D70" w:rsidRDefault="007635FD" w:rsidP="00CA7DEF">
            <w:pPr>
              <w:rPr>
                <w:rFonts w:cs="Arial"/>
              </w:rPr>
            </w:pPr>
            <w:r>
              <w:fldChar w:fldCharType="begin"/>
            </w:r>
            <w:r>
              <w:instrText xml:space="preserve"> REF LSG_RSCL_RCL_stat_D \h </w:instrText>
            </w:r>
            <w:r>
              <w:fldChar w:fldCharType="separate"/>
            </w:r>
            <w:r w:rsidR="00CE7B51">
              <w:rPr>
                <w:rFonts w:cs="Arial"/>
              </w:rPr>
              <w:t>Signal generated by RCL Control showing the RCL status</w:t>
            </w:r>
            <w:r w:rsidR="00CE7B51" w:rsidRPr="00200D70">
              <w:rPr>
                <w:rFonts w:cs="Arial"/>
              </w:rPr>
              <w:t>&gt;</w:t>
            </w:r>
          </w:p>
          <w:p w14:paraId="0ADD9147"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6535D93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1B1294"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11614068"/>
                  <w:placeholder>
                    <w:docPart w:val="390A4FF9A5254E5DBDB90077DC6BD50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A4A40A" w14:textId="77777777" w:rsidR="00CE7B51" w:rsidRPr="00320989" w:rsidRDefault="00CE7B51" w:rsidP="0054401A">
                      <w:pPr>
                        <w:pStyle w:val="scriptNormal"/>
                        <w:rPr>
                          <w:color w:val="auto"/>
                        </w:rPr>
                      </w:pPr>
                      <w:r>
                        <w:rPr>
                          <w:color w:val="auto"/>
                        </w:rPr>
                        <w:t>QM</w:t>
                      </w:r>
                    </w:p>
                  </w:tc>
                </w:sdtContent>
              </w:sdt>
            </w:tr>
            <w:tr w:rsidR="00CE7B51" w:rsidRPr="00200D70" w14:paraId="5DFFD03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DBEF8C"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81A766"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196CB7F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E3B7DB" w14:textId="77777777" w:rsidR="00CE7B51" w:rsidRPr="00200D70" w:rsidRDefault="00CE7B51" w:rsidP="0054401A">
                  <w:pPr>
                    <w:rPr>
                      <w:rFonts w:cs="Arial"/>
                      <w:b/>
                      <w:bCs/>
                      <w:lang w:val="en-GB"/>
                    </w:rPr>
                  </w:pPr>
                  <w:r w:rsidRPr="00200D70">
                    <w:rPr>
                      <w:rFonts w:cs="Arial"/>
                      <w:b/>
                      <w:bCs/>
                      <w:lang w:val="en-GB"/>
                    </w:rPr>
                    <w:t>Value</w:t>
                  </w:r>
                </w:p>
                <w:p w14:paraId="70111948"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03DF5B" w14:textId="77777777" w:rsidR="00CE7B51" w:rsidRPr="009A4177" w:rsidRDefault="00CE7B51" w:rsidP="0054401A">
                  <w:pPr>
                    <w:rPr>
                      <w:rFonts w:eastAsiaTheme="minorHAnsi" w:cs="Arial"/>
                      <w:bCs/>
                      <w:lang w:val="en-GB"/>
                    </w:rPr>
                  </w:pPr>
                  <w:r w:rsidRPr="009A4177">
                    <w:rPr>
                      <w:rFonts w:eastAsiaTheme="minorHAnsi" w:cs="Arial"/>
                      <w:bCs/>
                      <w:lang w:val="en-GB"/>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9C9E2B" w14:textId="77777777" w:rsidR="00CE7B51" w:rsidRPr="00200D70" w:rsidRDefault="00CE7B51" w:rsidP="0054401A">
                  <w:pPr>
                    <w:rPr>
                      <w:rFonts w:eastAsiaTheme="minorHAnsi" w:cs="Arial"/>
                      <w:color w:val="000000" w:themeColor="text1"/>
                    </w:rPr>
                  </w:pPr>
                  <w:r>
                    <w:rPr>
                      <w:rFonts w:eastAsiaTheme="minorHAnsi" w:cs="Arial"/>
                      <w:color w:val="000000" w:themeColor="text1"/>
                    </w:rPr>
                    <w:t>Rear Climate Devices disabled</w:t>
                  </w:r>
                </w:p>
              </w:tc>
            </w:tr>
            <w:tr w:rsidR="00CE7B51" w:rsidRPr="00200D70" w14:paraId="57E0DB23"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DAE249"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27FD03" w14:textId="77777777" w:rsidR="00CE7B51" w:rsidRPr="009A4177" w:rsidRDefault="00CE7B51" w:rsidP="0054401A">
                  <w:pPr>
                    <w:rPr>
                      <w:rFonts w:eastAsiaTheme="minorHAnsi" w:cs="Arial"/>
                      <w:bCs/>
                      <w:lang w:val="en-GB"/>
                    </w:rPr>
                  </w:pPr>
                  <w:r w:rsidRPr="009A4177">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2248C" w14:textId="77777777" w:rsidR="00CE7B51" w:rsidRPr="00200D70" w:rsidRDefault="00CE7B51" w:rsidP="0054401A">
                  <w:pPr>
                    <w:rPr>
                      <w:rFonts w:eastAsiaTheme="minorHAnsi" w:cs="Arial"/>
                      <w:color w:val="000000" w:themeColor="text1"/>
                    </w:rPr>
                  </w:pPr>
                  <w:r>
                    <w:rPr>
                      <w:rFonts w:eastAsiaTheme="minorHAnsi" w:cs="Arial"/>
                      <w:color w:val="000000" w:themeColor="text1"/>
                    </w:rPr>
                    <w:t>Rear Climate Devices enabled</w:t>
                  </w:r>
                </w:p>
              </w:tc>
            </w:tr>
            <w:tr w:rsidR="00CE7B51" w:rsidRPr="00200D70" w14:paraId="1DF1EA6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43A41B"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FB8A36"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62FC8831" w14:textId="7A8E45EB" w:rsidR="007635FD" w:rsidRDefault="007635FD" w:rsidP="00AB0A05">
            <w:r>
              <w:fldChar w:fldCharType="end"/>
            </w:r>
          </w:p>
        </w:tc>
      </w:tr>
      <w:tr w:rsidR="007635FD" w:rsidRPr="003F473D" w14:paraId="66D517B9" w14:textId="77777777" w:rsidTr="00A07A81">
        <w:trPr>
          <w:trHeight w:val="410"/>
        </w:trPr>
        <w:tc>
          <w:tcPr>
            <w:tcW w:w="2547" w:type="dxa"/>
            <w:noWrap/>
          </w:tcPr>
          <w:p w14:paraId="0312C77E" w14:textId="339A1912" w:rsidR="007635FD" w:rsidRDefault="007635FD" w:rsidP="00F22E3C">
            <w:pPr>
              <w:overflowPunct/>
              <w:autoSpaceDE/>
              <w:autoSpaceDN/>
              <w:adjustRightInd/>
              <w:textAlignment w:val="auto"/>
            </w:pPr>
            <w:r>
              <w:fldChar w:fldCharType="begin"/>
            </w:r>
            <w:r>
              <w:instrText xml:space="preserve"> REF LSG_RSCL_WCL_stat_N \h </w:instrText>
            </w:r>
            <w:r>
              <w:fldChar w:fldCharType="separate"/>
            </w:r>
            <w:r w:rsidR="00CE7B51">
              <w:t>RSCL_WCL_stat</w:t>
            </w:r>
            <w:r>
              <w:fldChar w:fldCharType="end"/>
            </w:r>
          </w:p>
        </w:tc>
        <w:tc>
          <w:tcPr>
            <w:tcW w:w="7654" w:type="dxa"/>
          </w:tcPr>
          <w:p w14:paraId="7359C40B" w14:textId="77777777" w:rsidR="00CE7B51" w:rsidRPr="00200D70" w:rsidRDefault="007635FD" w:rsidP="00CA7DEF">
            <w:pPr>
              <w:rPr>
                <w:rFonts w:cs="Arial"/>
              </w:rPr>
            </w:pPr>
            <w:r>
              <w:fldChar w:fldCharType="begin"/>
            </w:r>
            <w:r>
              <w:instrText xml:space="preserve"> REF LSG_RSCL_WCL_stat_D \h </w:instrText>
            </w:r>
            <w:r>
              <w:fldChar w:fldCharType="separate"/>
            </w:r>
            <w:r w:rsidR="00CE7B51">
              <w:rPr>
                <w:rFonts w:cs="Arial"/>
              </w:rPr>
              <w:t>Signal generated by WCL Control based on RSCL RWDL stat from Rear Window Device Control</w:t>
            </w:r>
          </w:p>
          <w:p w14:paraId="55C2C6A4"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793B657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4B6A1B"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66003213"/>
                  <w:placeholder>
                    <w:docPart w:val="04656B683B5A4504A10F92C8F11453A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325031" w14:textId="77777777" w:rsidR="00CE7B51" w:rsidRPr="00320989" w:rsidRDefault="00CE7B51" w:rsidP="0054401A">
                      <w:pPr>
                        <w:pStyle w:val="scriptNormal"/>
                        <w:rPr>
                          <w:color w:val="auto"/>
                        </w:rPr>
                      </w:pPr>
                      <w:r>
                        <w:rPr>
                          <w:color w:val="auto"/>
                        </w:rPr>
                        <w:t>QM</w:t>
                      </w:r>
                    </w:p>
                  </w:tc>
                </w:sdtContent>
              </w:sdt>
            </w:tr>
            <w:tr w:rsidR="00CE7B51" w:rsidRPr="00200D70" w14:paraId="724764C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B0046E"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A6E260"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262F22F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F2E3D7" w14:textId="77777777" w:rsidR="00CE7B51" w:rsidRPr="00200D70" w:rsidRDefault="00CE7B51" w:rsidP="0054401A">
                  <w:pPr>
                    <w:rPr>
                      <w:rFonts w:cs="Arial"/>
                      <w:b/>
                      <w:bCs/>
                      <w:lang w:val="en-GB"/>
                    </w:rPr>
                  </w:pPr>
                  <w:r w:rsidRPr="00200D70">
                    <w:rPr>
                      <w:rFonts w:cs="Arial"/>
                      <w:b/>
                      <w:bCs/>
                      <w:lang w:val="en-GB"/>
                    </w:rPr>
                    <w:t>Value</w:t>
                  </w:r>
                </w:p>
                <w:p w14:paraId="7C1B8126"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368B09" w14:textId="77777777" w:rsidR="00CE7B51" w:rsidRPr="00C05552" w:rsidRDefault="00CE7B51" w:rsidP="0054401A">
                  <w:pPr>
                    <w:rPr>
                      <w:rFonts w:eastAsiaTheme="minorHAnsi" w:cs="Arial"/>
                      <w:bCs/>
                      <w:lang w:val="en-GB"/>
                    </w:rPr>
                  </w:pPr>
                  <w:r w:rsidRPr="00C05552">
                    <w:rPr>
                      <w:rFonts w:eastAsiaTheme="minorHAnsi" w:cs="Arial"/>
                      <w:bCs/>
                      <w:lang w:val="en-GB"/>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80B867" w14:textId="77777777" w:rsidR="00CE7B51" w:rsidRPr="00200D70" w:rsidRDefault="00CE7B51" w:rsidP="0054401A">
                  <w:pPr>
                    <w:rPr>
                      <w:rFonts w:eastAsiaTheme="minorHAnsi" w:cs="Arial"/>
                      <w:color w:val="000000" w:themeColor="text1"/>
                    </w:rPr>
                  </w:pPr>
                  <w:r>
                    <w:rPr>
                      <w:rFonts w:eastAsiaTheme="minorHAnsi" w:cs="Arial"/>
                      <w:color w:val="000000" w:themeColor="text1"/>
                    </w:rPr>
                    <w:t>Rear Window switches disabled</w:t>
                  </w:r>
                </w:p>
              </w:tc>
            </w:tr>
            <w:tr w:rsidR="00CE7B51" w:rsidRPr="00200D70" w14:paraId="54E35D1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5DCFAC"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F4E72F" w14:textId="77777777" w:rsidR="00CE7B51" w:rsidRPr="00C05552" w:rsidRDefault="00CE7B51" w:rsidP="0054401A">
                  <w:pPr>
                    <w:rPr>
                      <w:rFonts w:eastAsiaTheme="minorHAnsi" w:cs="Arial"/>
                      <w:bCs/>
                      <w:lang w:val="en-GB"/>
                    </w:rPr>
                  </w:pPr>
                  <w:r w:rsidRPr="00C05552">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55A68E" w14:textId="77777777" w:rsidR="00CE7B51" w:rsidRPr="00200D70" w:rsidRDefault="00CE7B51" w:rsidP="0054401A">
                  <w:pPr>
                    <w:rPr>
                      <w:rFonts w:eastAsiaTheme="minorHAnsi" w:cs="Arial"/>
                      <w:color w:val="000000" w:themeColor="text1"/>
                    </w:rPr>
                  </w:pPr>
                  <w:r>
                    <w:rPr>
                      <w:rFonts w:eastAsiaTheme="minorHAnsi" w:cs="Arial"/>
                      <w:color w:val="000000" w:themeColor="text1"/>
                    </w:rPr>
                    <w:t>Rear Window switches enabled</w:t>
                  </w:r>
                </w:p>
              </w:tc>
            </w:tr>
            <w:tr w:rsidR="00CE7B51" w:rsidRPr="00200D70" w14:paraId="74090448"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639F5"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9A2B3F" w14:textId="77777777" w:rsidR="00CE7B51" w:rsidRPr="00200D70" w:rsidRDefault="00CE7B51" w:rsidP="0054401A">
                  <w:pPr>
                    <w:rPr>
                      <w:rFonts w:eastAsiaTheme="minorHAnsi" w:cs="Arial"/>
                      <w:b/>
                      <w:bCs/>
                      <w:lang w:val="en-GB"/>
                    </w:rPr>
                  </w:pPr>
                  <w:r>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9CF0C" w14:textId="77777777" w:rsidR="00CE7B51" w:rsidRPr="00200D70" w:rsidRDefault="00CE7B51" w:rsidP="0054401A">
                  <w:pPr>
                    <w:rPr>
                      <w:rFonts w:eastAsiaTheme="minorHAnsi" w:cs="Arial"/>
                      <w:color w:val="000000" w:themeColor="text1"/>
                    </w:rPr>
                  </w:pPr>
                  <w:r>
                    <w:rPr>
                      <w:rFonts w:eastAsiaTheme="minorHAnsi" w:cs="Arial"/>
                      <w:color w:val="000000" w:themeColor="text1"/>
                    </w:rPr>
                    <w:t>Left switch different to right switch condition</w:t>
                  </w:r>
                </w:p>
              </w:tc>
            </w:tr>
            <w:tr w:rsidR="00CE7B51" w:rsidRPr="00200D70" w14:paraId="320A29D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F620FD"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5C53DE"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027BEA38" w14:textId="5BB34153" w:rsidR="007635FD" w:rsidRDefault="007635FD" w:rsidP="00AB0A05">
            <w:r>
              <w:fldChar w:fldCharType="end"/>
            </w:r>
          </w:p>
        </w:tc>
      </w:tr>
      <w:tr w:rsidR="001837EA" w:rsidRPr="003F473D" w14:paraId="1FF80DD5" w14:textId="77777777" w:rsidTr="00A07A81">
        <w:trPr>
          <w:trHeight w:val="410"/>
        </w:trPr>
        <w:tc>
          <w:tcPr>
            <w:tcW w:w="2547" w:type="dxa"/>
            <w:noWrap/>
          </w:tcPr>
          <w:p w14:paraId="198C3D4B" w14:textId="3EAFB4A4" w:rsidR="001837EA" w:rsidRDefault="008E060C" w:rsidP="00F22E3C">
            <w:pPr>
              <w:overflowPunct/>
              <w:autoSpaceDE/>
              <w:autoSpaceDN/>
              <w:adjustRightInd/>
              <w:textAlignment w:val="auto"/>
            </w:pPr>
            <w:r>
              <w:fldChar w:fldCharType="begin"/>
            </w:r>
            <w:r>
              <w:instrText xml:space="preserve"> REF LSG_Ignition_Status_N \h </w:instrText>
            </w:r>
            <w:r>
              <w:fldChar w:fldCharType="separate"/>
            </w:r>
            <w:r w:rsidR="00CE7B51">
              <w:t>Ign_stat</w:t>
            </w:r>
            <w:r>
              <w:fldChar w:fldCharType="end"/>
            </w:r>
          </w:p>
        </w:tc>
        <w:tc>
          <w:tcPr>
            <w:tcW w:w="7654" w:type="dxa"/>
          </w:tcPr>
          <w:p w14:paraId="60C5E9F9" w14:textId="77777777" w:rsidR="00CE7B51" w:rsidRPr="00200D70" w:rsidRDefault="008E060C" w:rsidP="00817DA4">
            <w:pPr>
              <w:rPr>
                <w:rFonts w:cs="Arial"/>
              </w:rPr>
            </w:pPr>
            <w:r>
              <w:fldChar w:fldCharType="begin"/>
            </w:r>
            <w:r>
              <w:instrText xml:space="preserve"> REF LSG_Ignition_Status_D \h </w:instrText>
            </w:r>
            <w:r>
              <w:fldChar w:fldCharType="separate"/>
            </w:r>
            <w:r w:rsidR="00CE7B51">
              <w:rPr>
                <w:rFonts w:cs="Arial"/>
              </w:rPr>
              <w:t>Signal describing the ignition status of the vehicle</w:t>
            </w:r>
          </w:p>
          <w:p w14:paraId="23ADCE66" w14:textId="77777777" w:rsidR="00CE7B51" w:rsidRPr="00200D70" w:rsidRDefault="00CE7B51" w:rsidP="00817DA4">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1695E5A7"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D3E9D5" w14:textId="77777777" w:rsidR="00CE7B51" w:rsidRPr="00200D70" w:rsidRDefault="00CE7B51"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645938592"/>
                  <w:placeholder>
                    <w:docPart w:val="82B4625205114D188150E7DBF7A61E3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BE74DC" w14:textId="77777777" w:rsidR="00CE7B51" w:rsidRPr="00320989" w:rsidRDefault="00CE7B51" w:rsidP="00545472">
                      <w:pPr>
                        <w:pStyle w:val="scriptNormal"/>
                        <w:rPr>
                          <w:color w:val="auto"/>
                        </w:rPr>
                      </w:pPr>
                      <w:r>
                        <w:rPr>
                          <w:color w:val="auto"/>
                        </w:rPr>
                        <w:t>QM</w:t>
                      </w:r>
                    </w:p>
                  </w:tc>
                </w:sdtContent>
              </w:sdt>
            </w:tr>
            <w:tr w:rsidR="00CE7B51" w:rsidRPr="00200D70" w14:paraId="5DBD04D0"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980752"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5D8B7C"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r w:rsidR="00CE7B51" w:rsidRPr="00200D70" w14:paraId="417CDD9A"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6E8790" w14:textId="77777777" w:rsidR="00CE7B51" w:rsidRPr="00200D70" w:rsidRDefault="00CE7B51" w:rsidP="00545472">
                  <w:pPr>
                    <w:rPr>
                      <w:rFonts w:cs="Arial"/>
                      <w:b/>
                      <w:bCs/>
                      <w:lang w:val="en-GB"/>
                    </w:rPr>
                  </w:pPr>
                  <w:r w:rsidRPr="00200D70">
                    <w:rPr>
                      <w:rFonts w:cs="Arial"/>
                      <w:b/>
                      <w:bCs/>
                      <w:lang w:val="en-GB"/>
                    </w:rPr>
                    <w:t>Value</w:t>
                  </w:r>
                </w:p>
                <w:p w14:paraId="26537DA6" w14:textId="77777777" w:rsidR="00CE7B51" w:rsidRPr="00200D70" w:rsidRDefault="00CE7B51" w:rsidP="0054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081714" w14:textId="77777777" w:rsidR="00CE7B51" w:rsidRPr="003D7DBF" w:rsidRDefault="00CE7B51" w:rsidP="00545472">
                  <w:pPr>
                    <w:rPr>
                      <w:rFonts w:eastAsiaTheme="minorHAnsi" w:cs="Arial"/>
                      <w:bCs/>
                      <w:lang w:val="en-GB"/>
                    </w:rPr>
                  </w:pPr>
                  <w:r w:rsidRPr="003D7DBF">
                    <w:rPr>
                      <w:rFonts w:eastAsiaTheme="minorHAnsi" w:cs="Arial"/>
                      <w:bCs/>
                      <w:lang w:val="en-GB"/>
                    </w:rPr>
                    <w:t>Off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6A48F0" w14:textId="77777777" w:rsidR="00CE7B51" w:rsidRPr="00200D70" w:rsidRDefault="00CE7B51" w:rsidP="00545472">
                  <w:pPr>
                    <w:rPr>
                      <w:rFonts w:eastAsiaTheme="minorHAnsi" w:cs="Arial"/>
                      <w:color w:val="000000" w:themeColor="text1"/>
                    </w:rPr>
                  </w:pPr>
                </w:p>
              </w:tc>
            </w:tr>
            <w:tr w:rsidR="00CE7B51" w:rsidRPr="00200D70" w14:paraId="31FC653B"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4E428C"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5BDA63" w14:textId="77777777" w:rsidR="00CE7B51" w:rsidRPr="003D7DBF" w:rsidRDefault="00CE7B51" w:rsidP="00545472">
                  <w:pPr>
                    <w:rPr>
                      <w:rFonts w:eastAsiaTheme="minorHAnsi" w:cs="Arial"/>
                      <w:bCs/>
                      <w:lang w:val="en-GB"/>
                    </w:rPr>
                  </w:pPr>
                  <w:r w:rsidRPr="003D7DBF">
                    <w:rPr>
                      <w:rFonts w:eastAsiaTheme="minorHAnsi" w:cs="Arial"/>
                      <w:color w:val="000000" w:themeColor="text1"/>
                    </w:rPr>
                    <w:t>Acc</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D5E69A" w14:textId="77777777" w:rsidR="00CE7B51" w:rsidRPr="00200D70" w:rsidRDefault="00CE7B51" w:rsidP="00545472">
                  <w:pPr>
                    <w:rPr>
                      <w:rFonts w:eastAsiaTheme="minorHAnsi" w:cs="Arial"/>
                      <w:color w:val="000000" w:themeColor="text1"/>
                    </w:rPr>
                  </w:pPr>
                </w:p>
              </w:tc>
            </w:tr>
            <w:tr w:rsidR="00CE7B51" w:rsidRPr="00200D70" w14:paraId="6FC602BA"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C4669E"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A1A19A" w14:textId="77777777" w:rsidR="00CE7B51" w:rsidRPr="003D7DBF" w:rsidRDefault="00CE7B51" w:rsidP="00545472">
                  <w:pPr>
                    <w:rPr>
                      <w:rFonts w:eastAsiaTheme="minorHAnsi" w:cs="Arial"/>
                      <w:bCs/>
                      <w:lang w:val="en-GB"/>
                    </w:rPr>
                  </w:pPr>
                  <w:r w:rsidRPr="003D7DBF">
                    <w:rPr>
                      <w:rFonts w:eastAsiaTheme="minorHAnsi" w:cs="Arial"/>
                      <w:bCs/>
                      <w:lang w:val="en-GB"/>
                    </w:rPr>
                    <w:t>Run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C1617F" w14:textId="77777777" w:rsidR="00CE7B51" w:rsidRPr="00200D70" w:rsidRDefault="00CE7B51" w:rsidP="00545472">
                  <w:pPr>
                    <w:rPr>
                      <w:rFonts w:eastAsiaTheme="minorHAnsi" w:cs="Arial"/>
                      <w:color w:val="000000" w:themeColor="text1"/>
                    </w:rPr>
                  </w:pPr>
                </w:p>
              </w:tc>
            </w:tr>
            <w:tr w:rsidR="00CE7B51" w:rsidRPr="00200D70" w14:paraId="0F336E95"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37F40"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158074" w14:textId="77777777" w:rsidR="00CE7B51" w:rsidRPr="003D7DBF" w:rsidRDefault="00CE7B51" w:rsidP="00545472">
                  <w:pPr>
                    <w:rPr>
                      <w:rFonts w:eastAsiaTheme="minorHAnsi" w:cs="Arial"/>
                      <w:bCs/>
                      <w:lang w:val="en-GB"/>
                    </w:rPr>
                  </w:pPr>
                  <w:r w:rsidRPr="003D7DBF">
                    <w:rPr>
                      <w:rFonts w:eastAsiaTheme="minorHAnsi" w:cs="Arial"/>
                      <w:bCs/>
                      <w:lang w:val="en-GB"/>
                    </w:rPr>
                    <w:t>Start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EDE9E9" w14:textId="77777777" w:rsidR="00CE7B51" w:rsidRPr="00200D70" w:rsidRDefault="00CE7B51" w:rsidP="00545472">
                  <w:pPr>
                    <w:rPr>
                      <w:rFonts w:eastAsiaTheme="minorHAnsi" w:cs="Arial"/>
                      <w:color w:val="000000" w:themeColor="text1"/>
                    </w:rPr>
                  </w:pPr>
                </w:p>
              </w:tc>
            </w:tr>
            <w:tr w:rsidR="00CE7B51" w:rsidRPr="00200D70" w14:paraId="6E1078CF"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2602ED"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4B0BCD"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bl>
          <w:p w14:paraId="341836B8" w14:textId="50808A74" w:rsidR="001837EA" w:rsidRDefault="008E060C" w:rsidP="009A7F5D">
            <w:r>
              <w:fldChar w:fldCharType="end"/>
            </w:r>
          </w:p>
        </w:tc>
      </w:tr>
    </w:tbl>
    <w:p w14:paraId="3286B2F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3823606" w14:textId="77777777" w:rsidTr="00A07A81">
        <w:trPr>
          <w:trHeight w:val="260"/>
        </w:trPr>
        <w:tc>
          <w:tcPr>
            <w:tcW w:w="2689" w:type="dxa"/>
            <w:shd w:val="clear" w:color="auto" w:fill="D9D9D9" w:themeFill="background1" w:themeFillShade="D9"/>
            <w:noWrap/>
            <w:hideMark/>
          </w:tcPr>
          <w:p w14:paraId="748C602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851C1B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264B5C" w:rsidRPr="003F473D" w14:paraId="117820B9" w14:textId="77777777" w:rsidTr="00A07A81">
        <w:trPr>
          <w:trHeight w:val="410"/>
        </w:trPr>
        <w:tc>
          <w:tcPr>
            <w:tcW w:w="2689" w:type="dxa"/>
            <w:noWrap/>
          </w:tcPr>
          <w:p w14:paraId="78A6FB40" w14:textId="324CE027" w:rsidR="00264B5C" w:rsidRDefault="00264B5C"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LSG_RSCL_HMI_stat_N \h </w:instrText>
            </w:r>
            <w:r>
              <w:rPr>
                <w:rFonts w:cs="Arial"/>
                <w:color w:val="000000"/>
                <w:sz w:val="18"/>
                <w:szCs w:val="18"/>
              </w:rPr>
            </w:r>
            <w:r>
              <w:rPr>
                <w:rFonts w:cs="Arial"/>
                <w:color w:val="000000"/>
                <w:sz w:val="18"/>
                <w:szCs w:val="18"/>
              </w:rPr>
              <w:fldChar w:fldCharType="separate"/>
            </w:r>
            <w:r w:rsidR="00CE7B51">
              <w:t>RSCL_HMI_stat</w:t>
            </w:r>
            <w:r>
              <w:rPr>
                <w:rFonts w:cs="Arial"/>
                <w:color w:val="000000"/>
                <w:sz w:val="18"/>
                <w:szCs w:val="18"/>
              </w:rPr>
              <w:fldChar w:fldCharType="end"/>
            </w:r>
          </w:p>
        </w:tc>
        <w:tc>
          <w:tcPr>
            <w:tcW w:w="7512" w:type="dxa"/>
            <w:noWrap/>
          </w:tcPr>
          <w:p w14:paraId="59EE3FBF" w14:textId="77777777" w:rsidR="00CE7B51" w:rsidRDefault="00264B5C" w:rsidP="00CA7DEF">
            <w:pPr>
              <w:rPr>
                <w:rFonts w:cs="Arial"/>
                <w:color w:val="000000"/>
              </w:rPr>
            </w:pPr>
            <w:r>
              <w:rPr>
                <w:rFonts w:cs="Arial"/>
                <w:color w:val="000000"/>
                <w:sz w:val="18"/>
                <w:szCs w:val="18"/>
              </w:rPr>
              <w:fldChar w:fldCharType="begin"/>
            </w:r>
            <w:r>
              <w:rPr>
                <w:rFonts w:cs="Arial"/>
                <w:color w:val="000000"/>
                <w:sz w:val="18"/>
                <w:szCs w:val="18"/>
              </w:rPr>
              <w:instrText xml:space="preserve"> REF LSG_RSCL_HMI_stat_D \h </w:instrText>
            </w:r>
            <w:r>
              <w:rPr>
                <w:rFonts w:cs="Arial"/>
                <w:color w:val="000000"/>
                <w:sz w:val="18"/>
                <w:szCs w:val="18"/>
              </w:rPr>
            </w:r>
            <w:r>
              <w:rPr>
                <w:rFonts w:cs="Arial"/>
                <w:color w:val="000000"/>
                <w:sz w:val="18"/>
                <w:szCs w:val="18"/>
              </w:rPr>
              <w:fldChar w:fldCharType="separate"/>
            </w:r>
            <w:r w:rsidR="00CE7B51">
              <w:rPr>
                <w:rFonts w:cs="Arial"/>
                <w:color w:val="000000"/>
              </w:rPr>
              <w:t>Signal between RSCL HMI Control and RSCL control describing the feature status incl. error detection.</w:t>
            </w:r>
          </w:p>
          <w:p w14:paraId="2410582F"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C416DC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13B5BA"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462299872"/>
                  <w:placeholder>
                    <w:docPart w:val="4AB95F16226E4A10B4B8248656EBF30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2F7251" w14:textId="77777777" w:rsidR="00CE7B51" w:rsidRPr="00320989" w:rsidRDefault="00CE7B51" w:rsidP="0054401A">
                      <w:pPr>
                        <w:pStyle w:val="scriptNormal"/>
                        <w:rPr>
                          <w:color w:val="auto"/>
                        </w:rPr>
                      </w:pPr>
                      <w:r>
                        <w:rPr>
                          <w:color w:val="auto"/>
                        </w:rPr>
                        <w:t>A</w:t>
                      </w:r>
                    </w:p>
                  </w:tc>
                </w:sdtContent>
              </w:sdt>
            </w:tr>
            <w:tr w:rsidR="00CE7B51" w:rsidRPr="00200D70" w14:paraId="281CA19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1D821F"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15D1C0"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7ACA987D" w14:textId="77777777" w:rsidTr="00AE0BA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6F2A50" w14:textId="77777777" w:rsidR="00CE7B51" w:rsidRPr="00200D70" w:rsidRDefault="00CE7B51" w:rsidP="0054401A">
                  <w:pPr>
                    <w:rPr>
                      <w:rFonts w:cs="Arial"/>
                      <w:b/>
                      <w:bCs/>
                      <w:lang w:val="en-GB"/>
                    </w:rPr>
                  </w:pPr>
                  <w:r w:rsidRPr="00200D70">
                    <w:rPr>
                      <w:rFonts w:cs="Arial"/>
                      <w:b/>
                      <w:bCs/>
                      <w:lang w:val="en-GB"/>
                    </w:rPr>
                    <w:t>Value</w:t>
                  </w:r>
                </w:p>
                <w:p w14:paraId="5CB73BD1"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C7EAB65" w14:textId="77777777" w:rsidR="00CE7B51" w:rsidRPr="00C05552" w:rsidRDefault="00CE7B51" w:rsidP="0054401A">
                  <w:pPr>
                    <w:rPr>
                      <w:rFonts w:eastAsiaTheme="minorHAnsi" w:cs="Arial"/>
                      <w:bCs/>
                      <w:lang w:val="en-GB"/>
                    </w:rPr>
                  </w:pPr>
                  <w:r w:rsidRPr="00C05552">
                    <w:rPr>
                      <w:rFonts w:eastAsiaTheme="minorHAnsi" w:cs="Arial"/>
                      <w:bCs/>
                      <w:lang w:val="en-GB"/>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82462B" w14:textId="77777777" w:rsidR="00CE7B51" w:rsidRPr="00200D70" w:rsidRDefault="00CE7B51" w:rsidP="0054401A">
                  <w:pPr>
                    <w:rPr>
                      <w:rFonts w:eastAsiaTheme="minorHAnsi" w:cs="Arial"/>
                      <w:color w:val="000000" w:themeColor="text1"/>
                    </w:rPr>
                  </w:pPr>
                  <w:r>
                    <w:rPr>
                      <w:rFonts w:eastAsiaTheme="minorHAnsi" w:cs="Arial"/>
                      <w:color w:val="000000" w:themeColor="text1"/>
                    </w:rPr>
                    <w:t>TBD</w:t>
                  </w:r>
                </w:p>
              </w:tc>
            </w:tr>
            <w:tr w:rsidR="00CE7B51" w:rsidRPr="00200D70" w14:paraId="624EDB75" w14:textId="77777777" w:rsidTr="00AE0BA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48EE71"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DF048C9" w14:textId="77777777" w:rsidR="00CE7B51" w:rsidRPr="00C05552" w:rsidRDefault="00CE7B51" w:rsidP="0054401A">
                  <w:pPr>
                    <w:rPr>
                      <w:rFonts w:eastAsiaTheme="minorHAnsi" w:cs="Arial"/>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24F16E" w14:textId="77777777" w:rsidR="00CE7B51" w:rsidRPr="00200D70" w:rsidRDefault="00CE7B51" w:rsidP="0054401A">
                  <w:pPr>
                    <w:rPr>
                      <w:rFonts w:eastAsiaTheme="minorHAnsi" w:cs="Arial"/>
                      <w:color w:val="000000" w:themeColor="text1"/>
                    </w:rPr>
                  </w:pPr>
                  <w:r w:rsidRPr="00200D70">
                    <w:rPr>
                      <w:rFonts w:eastAsiaTheme="minorHAnsi" w:cs="Arial"/>
                      <w:color w:val="000000" w:themeColor="text1"/>
                    </w:rPr>
                    <w:t>…</w:t>
                  </w:r>
                </w:p>
              </w:tc>
            </w:tr>
            <w:tr w:rsidR="00CE7B51" w:rsidRPr="00200D70" w14:paraId="0E8980E7"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45F0D3"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346F8C" w14:textId="77777777" w:rsidR="00CE7B51" w:rsidRPr="00C05552" w:rsidRDefault="00CE7B51" w:rsidP="006169BA">
                  <w:pPr>
                    <w:rPr>
                      <w:rFonts w:eastAsiaTheme="minorHAnsi" w:cs="Arial"/>
                      <w:bCs/>
                      <w:lang w:val="en-GB"/>
                    </w:rPr>
                  </w:pPr>
                  <w:r>
                    <w:rPr>
                      <w:rFonts w:eastAsiaTheme="minorHAnsi" w:cs="Arial"/>
                      <w:bCs/>
                      <w:lang w:val="en-GB"/>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A81DBC" w14:textId="77777777" w:rsidR="00CE7B51" w:rsidRPr="00200D70" w:rsidRDefault="00CE7B51" w:rsidP="006169BA">
                  <w:pPr>
                    <w:rPr>
                      <w:rFonts w:eastAsiaTheme="minorHAnsi" w:cs="Arial"/>
                      <w:color w:val="000000" w:themeColor="text1"/>
                    </w:rPr>
                  </w:pPr>
                  <w:r w:rsidRPr="00200D70">
                    <w:rPr>
                      <w:rFonts w:eastAsiaTheme="minorHAnsi" w:cs="Arial"/>
                      <w:color w:val="000000" w:themeColor="text1"/>
                    </w:rPr>
                    <w:t>…</w:t>
                  </w:r>
                </w:p>
              </w:tc>
            </w:tr>
            <w:tr w:rsidR="00CE7B51" w:rsidRPr="00200D70" w14:paraId="29B96750"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22DBF5"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5D2F20" w14:textId="77777777" w:rsidR="00CE7B51" w:rsidRPr="00C05552" w:rsidRDefault="00CE7B51" w:rsidP="006169BA">
                  <w:pPr>
                    <w:rPr>
                      <w:rFonts w:eastAsiaTheme="minorHAnsi" w:cs="Arial"/>
                      <w:bCs/>
                      <w:lang w:val="en-GB"/>
                    </w:rPr>
                  </w:pPr>
                  <w:r w:rsidRPr="00C05552">
                    <w:rPr>
                      <w:rFonts w:eastAsiaTheme="minorHAnsi" w:cs="Arial"/>
                      <w:bCs/>
                      <w:lang w:val="en-GB"/>
                    </w:rPr>
                    <w:t>Error</w:t>
                  </w:r>
                  <w:r>
                    <w:rPr>
                      <w:rFonts w:eastAsiaTheme="minorHAnsi" w:cs="Arial"/>
                      <w:bCs/>
                      <w:lang w:val="en-GB"/>
                    </w:rPr>
                    <w:t xml:space="preserve"> PCL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E5D8C2"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PCL system</w:t>
                  </w:r>
                </w:p>
              </w:tc>
            </w:tr>
            <w:tr w:rsidR="00CE7B51" w:rsidRPr="00200D70" w14:paraId="1BCD7297"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48BD43ED"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FE3A91A" w14:textId="77777777" w:rsidR="00CE7B51" w:rsidRPr="00C05552" w:rsidRDefault="00CE7B51" w:rsidP="006169BA">
                  <w:pPr>
                    <w:rPr>
                      <w:rFonts w:eastAsiaTheme="minorHAnsi" w:cs="Arial"/>
                      <w:bCs/>
                      <w:lang w:val="en-GB"/>
                    </w:rPr>
                  </w:pPr>
                  <w:r>
                    <w:rPr>
                      <w:rFonts w:eastAsiaTheme="minorHAnsi" w:cs="Arial"/>
                      <w:bCs/>
                      <w:lang w:val="en-GB"/>
                    </w:rPr>
                    <w:t>Error WCL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DB014A"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WCL system</w:t>
                  </w:r>
                </w:p>
              </w:tc>
            </w:tr>
            <w:tr w:rsidR="00CE7B51" w:rsidRPr="00200D70" w14:paraId="19406B7C"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33B1C454"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5C58A34" w14:textId="77777777" w:rsidR="00CE7B51" w:rsidRPr="00C05552" w:rsidRDefault="00CE7B51" w:rsidP="006169BA">
                  <w:pPr>
                    <w:rPr>
                      <w:rFonts w:eastAsiaTheme="minorHAnsi" w:cs="Arial"/>
                      <w:bCs/>
                      <w:lang w:val="en-GB"/>
                    </w:rPr>
                  </w:pPr>
                  <w:r>
                    <w:rPr>
                      <w:rFonts w:eastAsiaTheme="minorHAnsi" w:cs="Arial"/>
                      <w:bCs/>
                      <w:lang w:val="en-GB"/>
                    </w:rPr>
                    <w:t>Error RAL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3D5DD"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RAL system</w:t>
                  </w:r>
                </w:p>
              </w:tc>
            </w:tr>
            <w:tr w:rsidR="00CE7B51" w:rsidRPr="00200D70" w14:paraId="2DA70F3A" w14:textId="77777777" w:rsidTr="001703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5768329C"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36A7E36" w14:textId="77777777" w:rsidR="00CE7B51" w:rsidRPr="00C05552" w:rsidRDefault="00CE7B51" w:rsidP="006169BA">
                  <w:pPr>
                    <w:rPr>
                      <w:rFonts w:eastAsiaTheme="minorHAnsi" w:cs="Arial"/>
                      <w:bCs/>
                      <w:lang w:val="en-GB"/>
                    </w:rPr>
                  </w:pPr>
                  <w:r>
                    <w:rPr>
                      <w:rFonts w:eastAsiaTheme="minorHAnsi" w:cs="Arial"/>
                      <w:bCs/>
                      <w:lang w:val="en-GB"/>
                    </w:rPr>
                    <w:t>Error 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78BAE7"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RCL system</w:t>
                  </w:r>
                </w:p>
              </w:tc>
            </w:tr>
            <w:tr w:rsidR="00CE7B51" w:rsidRPr="00200D70" w14:paraId="47C37DC2" w14:textId="77777777" w:rsidTr="001703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7CFFFFB4"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0401A237" w14:textId="77777777" w:rsidR="00CE7B51" w:rsidRPr="00C05552" w:rsidRDefault="00CE7B51" w:rsidP="006169BA">
                  <w:pPr>
                    <w:rPr>
                      <w:rFonts w:eastAsiaTheme="minorHAnsi" w:cs="Arial"/>
                      <w:bCs/>
                      <w:lang w:val="en-GB"/>
                    </w:rPr>
                  </w:pPr>
                  <w:r>
                    <w:rPr>
                      <w:rFonts w:eastAsiaTheme="minorHAnsi" w:cs="Arial"/>
                      <w:bCs/>
                      <w:lang w:val="en-GB"/>
                    </w:rPr>
                    <w:t>Error URCL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B8DB57"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URCL system</w:t>
                  </w:r>
                </w:p>
              </w:tc>
            </w:tr>
            <w:tr w:rsidR="00CE7B51" w:rsidRPr="00200D70" w14:paraId="0C60D67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BC5D8F" w14:textId="77777777" w:rsidR="00CE7B51" w:rsidRPr="00200D70" w:rsidRDefault="00CE7B51" w:rsidP="006169B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5E07E0" w14:textId="77777777" w:rsidR="00CE7B51" w:rsidRPr="00200D70" w:rsidRDefault="00CE7B51" w:rsidP="006169BA">
                  <w:pPr>
                    <w:rPr>
                      <w:rFonts w:eastAsiaTheme="minorHAnsi" w:cs="Arial"/>
                      <w:color w:val="000000" w:themeColor="text1"/>
                    </w:rPr>
                  </w:pPr>
                  <w:r>
                    <w:rPr>
                      <w:rFonts w:eastAsiaTheme="minorHAnsi" w:cs="Arial"/>
                      <w:color w:val="000000" w:themeColor="text1"/>
                    </w:rPr>
                    <w:t>n/a</w:t>
                  </w:r>
                </w:p>
              </w:tc>
            </w:tr>
          </w:tbl>
          <w:p w14:paraId="3901B48C" w14:textId="71C16B87" w:rsidR="00264B5C" w:rsidRDefault="00264B5C" w:rsidP="002B5CFB">
            <w:pPr>
              <w:rPr>
                <w:rFonts w:cs="Arial"/>
                <w:color w:val="000000"/>
                <w:sz w:val="18"/>
                <w:szCs w:val="18"/>
              </w:rPr>
            </w:pPr>
            <w:r>
              <w:rPr>
                <w:rFonts w:cs="Arial"/>
                <w:color w:val="000000"/>
                <w:sz w:val="18"/>
                <w:szCs w:val="18"/>
              </w:rPr>
              <w:fldChar w:fldCharType="end"/>
            </w:r>
          </w:p>
        </w:tc>
      </w:tr>
      <w:tr w:rsidR="00FD717F" w:rsidRPr="003F473D" w14:paraId="2BC9BF22" w14:textId="77777777" w:rsidTr="00A07A81">
        <w:trPr>
          <w:trHeight w:val="410"/>
        </w:trPr>
        <w:tc>
          <w:tcPr>
            <w:tcW w:w="2689" w:type="dxa"/>
            <w:noWrap/>
          </w:tcPr>
          <w:p w14:paraId="4B182635" w14:textId="376CADA4" w:rsidR="00FD717F" w:rsidRDefault="00FD717F"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LSG_RSCL_Voice_stat_N \h </w:instrText>
            </w:r>
            <w:r>
              <w:rPr>
                <w:rFonts w:cs="Arial"/>
                <w:color w:val="000000"/>
                <w:sz w:val="18"/>
                <w:szCs w:val="18"/>
              </w:rPr>
            </w:r>
            <w:r>
              <w:rPr>
                <w:rFonts w:cs="Arial"/>
                <w:color w:val="000000"/>
                <w:sz w:val="18"/>
                <w:szCs w:val="18"/>
              </w:rPr>
              <w:fldChar w:fldCharType="separate"/>
            </w:r>
            <w:r w:rsidR="00CE7B51">
              <w:t>RSCL_Voice_stat</w:t>
            </w:r>
            <w:r>
              <w:rPr>
                <w:rFonts w:cs="Arial"/>
                <w:color w:val="000000"/>
                <w:sz w:val="18"/>
                <w:szCs w:val="18"/>
              </w:rPr>
              <w:fldChar w:fldCharType="end"/>
            </w:r>
          </w:p>
        </w:tc>
        <w:tc>
          <w:tcPr>
            <w:tcW w:w="7512" w:type="dxa"/>
            <w:noWrap/>
          </w:tcPr>
          <w:p w14:paraId="4766543B" w14:textId="77777777" w:rsidR="00CE7B51" w:rsidRPr="00BE0358" w:rsidRDefault="00FD717F" w:rsidP="004C748C">
            <w:pPr>
              <w:rPr>
                <w:rFonts w:cs="Arial"/>
                <w:color w:val="000000"/>
              </w:rPr>
            </w:pPr>
            <w:r>
              <w:rPr>
                <w:rFonts w:cs="Arial"/>
                <w:color w:val="000000"/>
                <w:sz w:val="18"/>
                <w:szCs w:val="18"/>
              </w:rPr>
              <w:fldChar w:fldCharType="begin"/>
            </w:r>
            <w:r>
              <w:rPr>
                <w:rFonts w:cs="Arial"/>
                <w:color w:val="000000"/>
                <w:sz w:val="18"/>
                <w:szCs w:val="18"/>
              </w:rPr>
              <w:instrText xml:space="preserve"> REF LSG_RSCL_Voice_stat_D \h </w:instrText>
            </w:r>
            <w:r>
              <w:rPr>
                <w:rFonts w:cs="Arial"/>
                <w:color w:val="000000"/>
                <w:sz w:val="18"/>
                <w:szCs w:val="18"/>
              </w:rPr>
            </w:r>
            <w:r>
              <w:rPr>
                <w:rFonts w:cs="Arial"/>
                <w:color w:val="000000"/>
                <w:sz w:val="18"/>
                <w:szCs w:val="18"/>
              </w:rPr>
              <w:fldChar w:fldCharType="separate"/>
            </w:r>
            <w:r w:rsidR="00CE7B51">
              <w:rPr>
                <w:rFonts w:cs="Arial"/>
                <w:color w:val="000000"/>
              </w:rPr>
              <w:t>Signal between RSCL Voice Control and RSCL control describing the feature status incl. error detection.</w:t>
            </w:r>
          </w:p>
          <w:p w14:paraId="3BBA2DB5" w14:textId="77777777" w:rsidR="00CE7B51" w:rsidRPr="00200D70" w:rsidRDefault="00CE7B51" w:rsidP="004C748C">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E05517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783D29"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lastRenderedPageBreak/>
                    <w:t>ASIL</w:t>
                  </w:r>
                </w:p>
              </w:tc>
              <w:sdt>
                <w:sdtPr>
                  <w:rPr>
                    <w:color w:val="auto"/>
                  </w:rPr>
                  <w:alias w:val="ASIL"/>
                  <w:tag w:val="ASIL"/>
                  <w:id w:val="1708756731"/>
                  <w:placeholder>
                    <w:docPart w:val="335151A7CAE147A5B270D122093C78A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CF47E1" w14:textId="77777777" w:rsidR="00CE7B51" w:rsidRPr="00320989" w:rsidRDefault="00CE7B51" w:rsidP="00B95D65">
                      <w:pPr>
                        <w:pStyle w:val="scriptNormal"/>
                        <w:rPr>
                          <w:color w:val="auto"/>
                        </w:rPr>
                      </w:pPr>
                      <w:r>
                        <w:rPr>
                          <w:color w:val="auto"/>
                        </w:rPr>
                        <w:t>A</w:t>
                      </w:r>
                    </w:p>
                  </w:tc>
                </w:sdtContent>
              </w:sdt>
            </w:tr>
            <w:tr w:rsidR="00CE7B51" w:rsidRPr="00200D70" w14:paraId="7DC8ABDD"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13FE95" w14:textId="77777777" w:rsidR="00CE7B51" w:rsidRPr="00200D70" w:rsidRDefault="00CE7B51" w:rsidP="00B95D65">
                  <w:pPr>
                    <w:rPr>
                      <w:rFonts w:cs="Arial"/>
                      <w:b/>
                      <w:bCs/>
                      <w:lang w:val="en-GB"/>
                    </w:rPr>
                  </w:pPr>
                  <w:r w:rsidRPr="00200D70">
                    <w:rPr>
                      <w:rFonts w:cs="Arial"/>
                      <w:b/>
                      <w:bCs/>
                      <w:lang w:val="en-GB"/>
                    </w:rPr>
                    <w:t>Value</w:t>
                  </w:r>
                </w:p>
                <w:p w14:paraId="531A4942" w14:textId="77777777" w:rsidR="00CE7B51" w:rsidRPr="00200D70" w:rsidRDefault="00CE7B51" w:rsidP="00B95D6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794C7C" w14:textId="77777777" w:rsidR="00CE7B51" w:rsidRPr="00200D70" w:rsidRDefault="00CE7B51" w:rsidP="00B95D65">
                  <w:pPr>
                    <w:rPr>
                      <w:rFonts w:eastAsiaTheme="minorHAnsi" w:cs="Arial"/>
                      <w:b/>
                      <w:bCs/>
                      <w:lang w:val="en-GB"/>
                    </w:rPr>
                  </w:pPr>
                  <w:r>
                    <w:rPr>
                      <w:rFonts w:eastAsiaTheme="minorHAnsi" w:cs="Arial"/>
                      <w:color w:val="000000" w:themeColor="text1"/>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77ECE9" w14:textId="77777777" w:rsidR="00CE7B51" w:rsidRPr="00200D70" w:rsidRDefault="00CE7B51" w:rsidP="00B95D65">
                  <w:pPr>
                    <w:rPr>
                      <w:rFonts w:eastAsiaTheme="minorHAnsi" w:cs="Arial"/>
                      <w:color w:val="000000" w:themeColor="text1"/>
                    </w:rPr>
                  </w:pPr>
                  <w:r>
                    <w:rPr>
                      <w:rFonts w:eastAsiaTheme="minorHAnsi" w:cs="Arial"/>
                      <w:color w:val="000000" w:themeColor="text1"/>
                    </w:rPr>
                    <w:t>TBD</w:t>
                  </w:r>
                </w:p>
              </w:tc>
            </w:tr>
            <w:tr w:rsidR="00CE7B51" w:rsidRPr="00200D70" w14:paraId="5CDD3CE0"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763BFE"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E838BE" w14:textId="77777777" w:rsidR="00CE7B51" w:rsidRPr="00200D70" w:rsidRDefault="00CE7B51" w:rsidP="00B95D6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D5B713" w14:textId="77777777" w:rsidR="00CE7B51" w:rsidRPr="00200D70" w:rsidRDefault="00CE7B51" w:rsidP="00B95D65">
                  <w:pPr>
                    <w:rPr>
                      <w:rFonts w:eastAsiaTheme="minorHAnsi" w:cs="Arial"/>
                      <w:color w:val="000000" w:themeColor="text1"/>
                    </w:rPr>
                  </w:pPr>
                  <w:r w:rsidRPr="00200D70">
                    <w:rPr>
                      <w:rFonts w:eastAsiaTheme="minorHAnsi" w:cs="Arial"/>
                      <w:color w:val="000000" w:themeColor="text1"/>
                    </w:rPr>
                    <w:t>…</w:t>
                  </w:r>
                </w:p>
              </w:tc>
            </w:tr>
            <w:tr w:rsidR="00CE7B51" w:rsidRPr="00200D70" w14:paraId="1344598F"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7549A6"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972AD6" w14:textId="77777777" w:rsidR="00CE7B51" w:rsidRPr="00200D70" w:rsidRDefault="00CE7B51" w:rsidP="00B95D6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53432A" w14:textId="77777777" w:rsidR="00CE7B51" w:rsidRPr="00200D70" w:rsidRDefault="00CE7B51" w:rsidP="00B95D65">
                  <w:pPr>
                    <w:rPr>
                      <w:rFonts w:eastAsiaTheme="minorHAnsi" w:cs="Arial"/>
                      <w:color w:val="000000" w:themeColor="text1"/>
                    </w:rPr>
                  </w:pPr>
                  <w:r w:rsidRPr="00200D70">
                    <w:rPr>
                      <w:rFonts w:eastAsiaTheme="minorHAnsi" w:cs="Arial"/>
                      <w:color w:val="000000" w:themeColor="text1"/>
                    </w:rPr>
                    <w:t>…</w:t>
                  </w:r>
                </w:p>
              </w:tc>
            </w:tr>
            <w:tr w:rsidR="00CE7B51" w:rsidRPr="00200D70" w14:paraId="6127D900"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2C7860"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12C1E9" w14:textId="77777777" w:rsidR="00CE7B51" w:rsidRPr="00200D70" w:rsidRDefault="00CE7B51" w:rsidP="00B95D6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A5C29D" w14:textId="77777777" w:rsidR="00CE7B51" w:rsidRPr="00200D70" w:rsidRDefault="00CE7B51" w:rsidP="00B95D65">
                  <w:pPr>
                    <w:rPr>
                      <w:rFonts w:eastAsiaTheme="minorHAnsi" w:cs="Arial"/>
                      <w:color w:val="000000" w:themeColor="text1"/>
                    </w:rPr>
                  </w:pPr>
                </w:p>
              </w:tc>
            </w:tr>
            <w:tr w:rsidR="00CE7B51" w:rsidRPr="00200D70" w14:paraId="2139176D"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BCB847"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F66F7B" w14:textId="77777777" w:rsidR="00CE7B51" w:rsidRPr="00BE0358" w:rsidRDefault="00CE7B51" w:rsidP="00B95D65">
                  <w:pPr>
                    <w:rPr>
                      <w:rFonts w:eastAsiaTheme="minorHAnsi" w:cs="Arial"/>
                      <w:bCs/>
                      <w:lang w:val="en-GB"/>
                    </w:rPr>
                  </w:pPr>
                  <w:r w:rsidRPr="00BE0358">
                    <w:rPr>
                      <w:rFonts w:eastAsiaTheme="minorHAnsi" w:cs="Arial"/>
                      <w:bCs/>
                      <w:lang w:val="en-GB"/>
                    </w:rPr>
                    <w:t>Error</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1FACE7" w14:textId="77777777" w:rsidR="00CE7B51" w:rsidRPr="00200D70" w:rsidRDefault="00CE7B51" w:rsidP="00B95D65">
                  <w:pPr>
                    <w:rPr>
                      <w:rFonts w:eastAsiaTheme="minorHAnsi" w:cs="Arial"/>
                      <w:color w:val="000000" w:themeColor="text1"/>
                    </w:rPr>
                  </w:pPr>
                </w:p>
              </w:tc>
            </w:tr>
            <w:tr w:rsidR="00CE7B51" w:rsidRPr="00200D70" w14:paraId="0BCB18C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446DAB"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2FEE06"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787E993D" w14:textId="390EF37F" w:rsidR="00FD717F" w:rsidRDefault="00FD717F" w:rsidP="00CA7DEF">
            <w:pPr>
              <w:rPr>
                <w:rFonts w:cs="Arial"/>
                <w:color w:val="000000"/>
                <w:sz w:val="18"/>
                <w:szCs w:val="18"/>
              </w:rPr>
            </w:pPr>
            <w:r>
              <w:rPr>
                <w:rFonts w:cs="Arial"/>
                <w:color w:val="000000"/>
                <w:sz w:val="18"/>
                <w:szCs w:val="18"/>
              </w:rPr>
              <w:fldChar w:fldCharType="end"/>
            </w:r>
          </w:p>
        </w:tc>
      </w:tr>
      <w:tr w:rsidR="00264B5C" w:rsidRPr="003F473D" w14:paraId="4EF21F7F" w14:textId="77777777" w:rsidTr="00A07A81">
        <w:trPr>
          <w:trHeight w:val="410"/>
        </w:trPr>
        <w:tc>
          <w:tcPr>
            <w:tcW w:w="2689" w:type="dxa"/>
            <w:noWrap/>
          </w:tcPr>
          <w:p w14:paraId="04D47F72" w14:textId="13A2E092" w:rsidR="00264B5C" w:rsidRDefault="00264B5C" w:rsidP="00264B5C">
            <w:pPr>
              <w:overflowPunct/>
              <w:autoSpaceDE/>
              <w:autoSpaceDN/>
              <w:adjustRightInd/>
              <w:textAlignment w:val="auto"/>
              <w:rPr>
                <w:rFonts w:cs="Arial"/>
                <w:color w:val="000000"/>
                <w:sz w:val="18"/>
                <w:szCs w:val="18"/>
              </w:rPr>
            </w:pPr>
            <w:r>
              <w:rPr>
                <w:rFonts w:cs="Arial"/>
                <w:color w:val="000000"/>
                <w:sz w:val="18"/>
                <w:szCs w:val="18"/>
              </w:rPr>
              <w:lastRenderedPageBreak/>
              <w:fldChar w:fldCharType="begin"/>
            </w:r>
            <w:r>
              <w:rPr>
                <w:rFonts w:cs="Arial"/>
                <w:color w:val="000000"/>
                <w:sz w:val="18"/>
                <w:szCs w:val="18"/>
              </w:rPr>
              <w:instrText xml:space="preserve"> REF LSG_RSCL_URC_rq_N \h </w:instrText>
            </w:r>
            <w:r>
              <w:rPr>
                <w:rFonts w:cs="Arial"/>
                <w:color w:val="000000"/>
                <w:sz w:val="18"/>
                <w:szCs w:val="18"/>
              </w:rPr>
            </w:r>
            <w:r>
              <w:rPr>
                <w:rFonts w:cs="Arial"/>
                <w:color w:val="000000"/>
                <w:sz w:val="18"/>
                <w:szCs w:val="18"/>
              </w:rPr>
              <w:fldChar w:fldCharType="separate"/>
            </w:r>
            <w:r w:rsidR="00CE7B51">
              <w:t>RSCL_URCL_rq</w:t>
            </w:r>
            <w:r>
              <w:rPr>
                <w:rFonts w:cs="Arial"/>
                <w:color w:val="000000"/>
                <w:sz w:val="18"/>
                <w:szCs w:val="18"/>
              </w:rPr>
              <w:fldChar w:fldCharType="end"/>
            </w:r>
          </w:p>
        </w:tc>
        <w:tc>
          <w:tcPr>
            <w:tcW w:w="7512" w:type="dxa"/>
            <w:noWrap/>
          </w:tcPr>
          <w:p w14:paraId="4CD06683" w14:textId="77777777" w:rsidR="00CE7B51" w:rsidRPr="00200D70" w:rsidRDefault="00264B5C" w:rsidP="007C1A9B">
            <w:pPr>
              <w:rPr>
                <w:rFonts w:cs="Arial"/>
              </w:rPr>
            </w:pPr>
            <w:r>
              <w:rPr>
                <w:rFonts w:cs="Arial"/>
                <w:color w:val="000000"/>
                <w:sz w:val="18"/>
                <w:szCs w:val="18"/>
              </w:rPr>
              <w:fldChar w:fldCharType="begin"/>
            </w:r>
            <w:r>
              <w:rPr>
                <w:rFonts w:cs="Arial"/>
                <w:color w:val="000000"/>
                <w:sz w:val="18"/>
                <w:szCs w:val="18"/>
              </w:rPr>
              <w:instrText xml:space="preserve"> REF LSG_RSCL_URC_rq_D \h </w:instrText>
            </w:r>
            <w:r>
              <w:rPr>
                <w:rFonts w:cs="Arial"/>
                <w:color w:val="000000"/>
                <w:sz w:val="18"/>
                <w:szCs w:val="18"/>
              </w:rPr>
            </w:r>
            <w:r>
              <w:rPr>
                <w:rFonts w:cs="Arial"/>
                <w:color w:val="000000"/>
                <w:sz w:val="18"/>
                <w:szCs w:val="18"/>
              </w:rPr>
              <w:fldChar w:fldCharType="separate"/>
            </w:r>
            <w:r w:rsidR="00CE7B51">
              <w:rPr>
                <w:rFonts w:cs="Arial"/>
              </w:rPr>
              <w:t>Signal generated by RSCL Control to request locking/unlocking of URC functionalities individually or globally</w:t>
            </w:r>
          </w:p>
          <w:p w14:paraId="71F98EBF"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487"/>
              <w:gridCol w:w="3979"/>
            </w:tblGrid>
            <w:tr w:rsidR="00CE7B51" w:rsidRPr="00200D70" w14:paraId="5B41F904" w14:textId="77777777" w:rsidTr="001C6C4C">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E62974"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7986022"/>
                  <w:placeholder>
                    <w:docPart w:val="1D6D8032A6CE4283BB42F69A4BD5001C"/>
                  </w:placeholder>
                  <w:comboBox>
                    <w:listItem w:value="Choose an item."/>
                    <w:listItem w:displayText="QM" w:value="QM"/>
                    <w:listItem w:displayText="A" w:value="A"/>
                    <w:listItem w:displayText="B" w:value="B"/>
                    <w:listItem w:displayText="C" w:value="C"/>
                    <w:listItem w:displayText="D" w:value="D"/>
                  </w:comboBox>
                </w:sdtPr>
                <w:sdtEndPr/>
                <w:sdtContent>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D1088D" w14:textId="77777777" w:rsidR="00CE7B51" w:rsidRPr="00320989" w:rsidRDefault="00CE7B51" w:rsidP="0054401A">
                      <w:pPr>
                        <w:pStyle w:val="scriptNormal"/>
                        <w:rPr>
                          <w:color w:val="auto"/>
                        </w:rPr>
                      </w:pPr>
                      <w:r>
                        <w:rPr>
                          <w:color w:val="auto"/>
                        </w:rPr>
                        <w:t>QM</w:t>
                      </w:r>
                    </w:p>
                  </w:tc>
                </w:sdtContent>
              </w:sdt>
            </w:tr>
            <w:tr w:rsidR="00CE7B51" w:rsidRPr="00200D70" w14:paraId="4462F653" w14:textId="77777777" w:rsidTr="001C6C4C">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FAE89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B9D667"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2CF8D3FE" w14:textId="77777777" w:rsidTr="001C6C4C">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3909DE1" w14:textId="77777777" w:rsidR="00CE7B51" w:rsidRPr="00200D70" w:rsidRDefault="00CE7B51" w:rsidP="0054401A">
                  <w:pPr>
                    <w:rPr>
                      <w:rFonts w:cs="Arial"/>
                      <w:b/>
                      <w:bCs/>
                      <w:lang w:val="en-GB"/>
                    </w:rPr>
                  </w:pPr>
                  <w:r w:rsidRPr="00200D70">
                    <w:rPr>
                      <w:rFonts w:cs="Arial"/>
                      <w:b/>
                      <w:bCs/>
                      <w:lang w:val="en-GB"/>
                    </w:rPr>
                    <w:t>Value</w:t>
                  </w:r>
                </w:p>
                <w:p w14:paraId="7E057E67"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487"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CF2211" w14:textId="77777777" w:rsidR="00CE7B51" w:rsidRPr="00200D70" w:rsidRDefault="00CE7B51" w:rsidP="0054401A">
                  <w:pPr>
                    <w:rPr>
                      <w:rFonts w:eastAsiaTheme="minorHAnsi" w:cs="Arial"/>
                      <w:b/>
                      <w:bCs/>
                      <w:lang w:val="en-GB"/>
                    </w:rPr>
                  </w:pPr>
                  <w:r>
                    <w:rPr>
                      <w:rFonts w:eastAsiaTheme="minorHAnsi" w:cs="Arial"/>
                      <w:color w:val="000000" w:themeColor="text1"/>
                    </w:rPr>
                    <w:t>Lock all</w:t>
                  </w:r>
                </w:p>
              </w:tc>
              <w:tc>
                <w:tcPr>
                  <w:tcW w:w="3979"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5AA857"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all URC HHD</w:t>
                  </w:r>
                </w:p>
              </w:tc>
            </w:tr>
            <w:tr w:rsidR="00CE7B51" w:rsidRPr="00200D70" w14:paraId="3AE01259"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60E98E90" w14:textId="77777777" w:rsidR="00CE7B51" w:rsidRPr="00200D70" w:rsidRDefault="00CE7B51" w:rsidP="0054401A">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0F1B9A" w14:textId="77777777" w:rsidR="00CE7B51" w:rsidRPr="00200D70" w:rsidRDefault="00CE7B51" w:rsidP="0054401A">
                  <w:pPr>
                    <w:rPr>
                      <w:rFonts w:eastAsiaTheme="minorHAnsi" w:cs="Arial"/>
                      <w:b/>
                      <w:bCs/>
                      <w:lang w:val="en-GB"/>
                    </w:rPr>
                  </w:pPr>
                  <w:r>
                    <w:rPr>
                      <w:rFonts w:eastAsiaTheme="minorHAnsi" w:cs="Arial"/>
                      <w:color w:val="000000" w:themeColor="text1"/>
                    </w:rPr>
                    <w:t>Unlock all</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A2D55D"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all URC HHD</w:t>
                  </w:r>
                </w:p>
              </w:tc>
            </w:tr>
            <w:tr w:rsidR="00CE7B51" w:rsidRPr="00200D70" w14:paraId="22ECE7C5"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412CB7B3" w14:textId="77777777" w:rsidR="00CE7B51" w:rsidRPr="00200D70" w:rsidRDefault="00CE7B51" w:rsidP="0054401A">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901FEC" w14:textId="77777777" w:rsidR="00CE7B51" w:rsidRPr="007C12AE" w:rsidRDefault="00CE7B51" w:rsidP="0054401A">
                  <w:pPr>
                    <w:rPr>
                      <w:rFonts w:eastAsiaTheme="minorHAnsi" w:cs="Arial"/>
                      <w:color w:val="000000" w:themeColor="text1"/>
                    </w:rPr>
                  </w:pPr>
                  <w:r>
                    <w:rPr>
                      <w:rFonts w:eastAsiaTheme="minorHAnsi" w:cs="Arial"/>
                      <w:color w:val="000000" w:themeColor="text1"/>
                    </w:rPr>
                    <w:t>Lock Audio</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258F08"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Audio</w:t>
                  </w:r>
                </w:p>
              </w:tc>
            </w:tr>
            <w:tr w:rsidR="00CE7B51" w:rsidRPr="00200D70" w14:paraId="750C9C7F"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75843D71" w14:textId="77777777" w:rsidR="00CE7B51" w:rsidRPr="00200D70" w:rsidRDefault="00CE7B51" w:rsidP="0054401A">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35FFD3" w14:textId="77777777" w:rsidR="00CE7B51" w:rsidRPr="007C12AE" w:rsidRDefault="00CE7B51" w:rsidP="0054401A">
                  <w:pPr>
                    <w:rPr>
                      <w:rFonts w:eastAsiaTheme="minorHAnsi" w:cs="Arial"/>
                      <w:color w:val="000000" w:themeColor="text1"/>
                    </w:rPr>
                  </w:pPr>
                  <w:r>
                    <w:rPr>
                      <w:rFonts w:eastAsiaTheme="minorHAnsi" w:cs="Arial"/>
                      <w:color w:val="000000" w:themeColor="text1"/>
                    </w:rPr>
                    <w:t>Lock Climate</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A43185"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Climate</w:t>
                  </w:r>
                </w:p>
              </w:tc>
            </w:tr>
            <w:tr w:rsidR="00CE7B51" w:rsidRPr="00200D70" w14:paraId="42327E63"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7FDCA487" w14:textId="77777777" w:rsidR="00CE7B51" w:rsidRPr="00200D70" w:rsidRDefault="00CE7B51" w:rsidP="0054401A">
                  <w:pPr>
                    <w:rPr>
                      <w:rFonts w:eastAsiaTheme="minorHAnsi" w:cs="Arial"/>
                      <w:b/>
                      <w:bCs/>
                    </w:rPr>
                  </w:pPr>
                </w:p>
              </w:tc>
              <w:tc>
                <w:tcPr>
                  <w:tcW w:w="1487"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A0BA91" w14:textId="77777777" w:rsidR="00CE7B51" w:rsidRPr="007C12AE" w:rsidRDefault="00CE7B51" w:rsidP="0054401A">
                  <w:pPr>
                    <w:rPr>
                      <w:rFonts w:eastAsiaTheme="minorHAnsi" w:cs="Arial"/>
                      <w:color w:val="000000" w:themeColor="text1"/>
                    </w:rPr>
                  </w:pPr>
                  <w:r>
                    <w:rPr>
                      <w:rFonts w:eastAsiaTheme="minorHAnsi" w:cs="Arial"/>
                      <w:color w:val="000000" w:themeColor="text1"/>
                    </w:rPr>
                    <w:t>Unlock Audio</w:t>
                  </w:r>
                </w:p>
              </w:tc>
              <w:tc>
                <w:tcPr>
                  <w:tcW w:w="397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221955"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Audio</w:t>
                  </w:r>
                </w:p>
              </w:tc>
            </w:tr>
            <w:tr w:rsidR="00CE7B51" w:rsidRPr="00200D70" w14:paraId="77AC8DAC" w14:textId="77777777" w:rsidTr="001C6C4C">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262771C2" w14:textId="77777777" w:rsidR="00CE7B51" w:rsidRPr="00200D70" w:rsidRDefault="00CE7B51" w:rsidP="0054401A">
                  <w:pPr>
                    <w:rPr>
                      <w:rFonts w:eastAsiaTheme="minorHAnsi" w:cs="Arial"/>
                      <w:b/>
                      <w:bCs/>
                    </w:rPr>
                  </w:pPr>
                </w:p>
              </w:tc>
              <w:tc>
                <w:tcPr>
                  <w:tcW w:w="1487"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243F87E" w14:textId="77777777" w:rsidR="00CE7B51" w:rsidRPr="007C12AE" w:rsidRDefault="00CE7B51" w:rsidP="0054401A">
                  <w:pPr>
                    <w:rPr>
                      <w:rFonts w:eastAsiaTheme="minorHAnsi" w:cs="Arial"/>
                      <w:color w:val="000000" w:themeColor="text1"/>
                    </w:rPr>
                  </w:pPr>
                  <w:r>
                    <w:rPr>
                      <w:rFonts w:eastAsiaTheme="minorHAnsi" w:cs="Arial"/>
                      <w:color w:val="000000" w:themeColor="text1"/>
                    </w:rPr>
                    <w:t>Unlock Climate</w:t>
                  </w:r>
                </w:p>
              </w:tc>
              <w:tc>
                <w:tcPr>
                  <w:tcW w:w="397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A0CB86"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Climate</w:t>
                  </w:r>
                </w:p>
              </w:tc>
            </w:tr>
            <w:tr w:rsidR="00CE7B51" w:rsidRPr="00200D70" w14:paraId="5B0D40E4" w14:textId="77777777" w:rsidTr="001C6C4C">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C3EFF4"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D92FD8"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6729F03C" w14:textId="20D77979" w:rsidR="00264B5C" w:rsidRDefault="00264B5C" w:rsidP="00264B5C">
            <w:pPr>
              <w:rPr>
                <w:rFonts w:cs="Arial"/>
                <w:color w:val="000000"/>
                <w:sz w:val="18"/>
                <w:szCs w:val="18"/>
              </w:rPr>
            </w:pPr>
            <w:r>
              <w:rPr>
                <w:rFonts w:cs="Arial"/>
                <w:color w:val="000000"/>
                <w:sz w:val="18"/>
                <w:szCs w:val="18"/>
              </w:rPr>
              <w:fldChar w:fldCharType="end"/>
            </w:r>
          </w:p>
        </w:tc>
      </w:tr>
      <w:tr w:rsidR="00A07A81" w:rsidRPr="003F473D" w14:paraId="6C233661" w14:textId="77777777" w:rsidTr="00A07A81">
        <w:trPr>
          <w:trHeight w:val="410"/>
        </w:trPr>
        <w:tc>
          <w:tcPr>
            <w:tcW w:w="2689" w:type="dxa"/>
            <w:noWrap/>
          </w:tcPr>
          <w:p w14:paraId="355F26CC" w14:textId="77E52AC7" w:rsidR="00A07A81" w:rsidRPr="003F473D" w:rsidRDefault="00BE0358"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LSG_RSCL_PCL_Rq_N \h </w:instrText>
            </w:r>
            <w:r>
              <w:rPr>
                <w:rFonts w:cs="Arial"/>
                <w:color w:val="000000"/>
                <w:sz w:val="18"/>
                <w:szCs w:val="18"/>
              </w:rPr>
            </w:r>
            <w:r>
              <w:rPr>
                <w:rFonts w:cs="Arial"/>
                <w:color w:val="000000"/>
                <w:sz w:val="18"/>
                <w:szCs w:val="18"/>
              </w:rPr>
              <w:fldChar w:fldCharType="separate"/>
            </w:r>
            <w:r w:rsidR="00CE7B51">
              <w:t>RSCL_PCL_Rq</w:t>
            </w:r>
            <w:r>
              <w:rPr>
                <w:rFonts w:cs="Arial"/>
                <w:color w:val="000000"/>
                <w:sz w:val="18"/>
                <w:szCs w:val="18"/>
              </w:rPr>
              <w:fldChar w:fldCharType="end"/>
            </w:r>
          </w:p>
        </w:tc>
        <w:tc>
          <w:tcPr>
            <w:tcW w:w="7512" w:type="dxa"/>
            <w:noWrap/>
          </w:tcPr>
          <w:p w14:paraId="2DF82CDF" w14:textId="77777777" w:rsidR="00CE7B51" w:rsidRPr="00200D70" w:rsidRDefault="002D2C13" w:rsidP="007C1A9B">
            <w:pPr>
              <w:rPr>
                <w:rFonts w:cs="Arial"/>
              </w:rPr>
            </w:pPr>
            <w:r>
              <w:rPr>
                <w:rFonts w:cs="Arial"/>
                <w:color w:val="000000"/>
                <w:sz w:val="18"/>
                <w:szCs w:val="18"/>
              </w:rPr>
              <w:fldChar w:fldCharType="begin"/>
            </w:r>
            <w:r>
              <w:rPr>
                <w:rFonts w:cs="Arial"/>
                <w:color w:val="000000"/>
                <w:sz w:val="18"/>
                <w:szCs w:val="18"/>
              </w:rPr>
              <w:instrText xml:space="preserve"> REF LSG_RSCL_PCL_Rq_D \h </w:instrText>
            </w:r>
            <w:r>
              <w:rPr>
                <w:rFonts w:cs="Arial"/>
                <w:color w:val="000000"/>
                <w:sz w:val="18"/>
                <w:szCs w:val="18"/>
              </w:rPr>
            </w:r>
            <w:r>
              <w:rPr>
                <w:rFonts w:cs="Arial"/>
                <w:color w:val="000000"/>
                <w:sz w:val="18"/>
                <w:szCs w:val="18"/>
              </w:rPr>
              <w:fldChar w:fldCharType="separate"/>
            </w:r>
            <w:r w:rsidR="00CE7B51">
              <w:t>Signal generated by RSCL Control based on user request.</w:t>
            </w:r>
          </w:p>
          <w:p w14:paraId="24DE3D7B"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4872B6B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E962AF"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402375472"/>
                  <w:placeholder>
                    <w:docPart w:val="52BCF6BD986C455A862FFA61E1571F5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7BCCF6" w14:textId="77777777" w:rsidR="00CE7B51" w:rsidRPr="00320989" w:rsidRDefault="00CE7B51" w:rsidP="0054401A">
                      <w:pPr>
                        <w:pStyle w:val="scriptNormal"/>
                        <w:rPr>
                          <w:color w:val="auto"/>
                        </w:rPr>
                      </w:pPr>
                      <w:r>
                        <w:rPr>
                          <w:color w:val="auto"/>
                        </w:rPr>
                        <w:t>A</w:t>
                      </w:r>
                    </w:p>
                  </w:tc>
                </w:sdtContent>
              </w:sdt>
            </w:tr>
            <w:tr w:rsidR="00CE7B51" w:rsidRPr="00200D70" w14:paraId="20D4B6A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D91B11"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F05408"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5E054FD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703FB2" w14:textId="77777777" w:rsidR="00CE7B51" w:rsidRPr="00200D70" w:rsidRDefault="00CE7B51" w:rsidP="0054401A">
                  <w:pPr>
                    <w:rPr>
                      <w:rFonts w:cs="Arial"/>
                      <w:b/>
                      <w:bCs/>
                      <w:lang w:val="en-GB"/>
                    </w:rPr>
                  </w:pPr>
                  <w:r w:rsidRPr="00200D70">
                    <w:rPr>
                      <w:rFonts w:cs="Arial"/>
                      <w:b/>
                      <w:bCs/>
                      <w:lang w:val="en-GB"/>
                    </w:rPr>
                    <w:t>Value</w:t>
                  </w:r>
                </w:p>
                <w:p w14:paraId="3C486263"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F337D2" w14:textId="77777777" w:rsidR="00CE7B51" w:rsidRPr="00FE19EA" w:rsidRDefault="00CE7B51" w:rsidP="0054401A">
                  <w:pPr>
                    <w:rPr>
                      <w:rFonts w:eastAsiaTheme="minorHAnsi" w:cs="Arial"/>
                      <w:bCs/>
                      <w:lang w:val="en-GB"/>
                    </w:rPr>
                  </w:pPr>
                  <w:r w:rsidRPr="00FE19EA">
                    <w:rPr>
                      <w:rFonts w:eastAsiaTheme="minorHAnsi" w:cs="Arial"/>
                      <w:bCs/>
                      <w:lang w:val="en-GB"/>
                    </w:rPr>
                    <w:t>activ</w:t>
                  </w:r>
                  <w:r>
                    <w:rPr>
                      <w:rFonts w:eastAsiaTheme="minorHAnsi" w:cs="Arial"/>
                      <w:bCs/>
                      <w:lang w:val="en-GB"/>
                    </w:rPr>
                    <w:t>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1548B" w14:textId="77777777" w:rsidR="00CE7B51" w:rsidRPr="00200D70" w:rsidRDefault="00CE7B51" w:rsidP="0054401A">
                  <w:pPr>
                    <w:rPr>
                      <w:rFonts w:eastAsiaTheme="minorHAnsi" w:cs="Arial"/>
                      <w:color w:val="000000" w:themeColor="text1"/>
                    </w:rPr>
                  </w:pPr>
                  <w:r>
                    <w:rPr>
                      <w:rFonts w:eastAsiaTheme="minorHAnsi" w:cs="Arial"/>
                      <w:color w:val="000000" w:themeColor="text1"/>
                    </w:rPr>
                    <w:t>PCL activate requested</w:t>
                  </w:r>
                </w:p>
              </w:tc>
            </w:tr>
            <w:tr w:rsidR="00CE7B51" w:rsidRPr="00200D70" w14:paraId="366AC892"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D56C0A"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9E6930" w14:textId="77777777" w:rsidR="00CE7B51" w:rsidRPr="00200D70" w:rsidRDefault="00CE7B51" w:rsidP="0054401A">
                  <w:pPr>
                    <w:rPr>
                      <w:rFonts w:eastAsiaTheme="minorHAnsi" w:cs="Arial"/>
                      <w:b/>
                      <w:bCs/>
                      <w:lang w:val="en-GB"/>
                    </w:rPr>
                  </w:pPr>
                  <w:r>
                    <w:rPr>
                      <w:rFonts w:eastAsiaTheme="minorHAnsi" w:cs="Arial"/>
                      <w:color w:val="000000" w:themeColor="text1"/>
                    </w:rPr>
                    <w:t>deactivate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64110" w14:textId="77777777" w:rsidR="00CE7B51" w:rsidRPr="00200D70" w:rsidRDefault="00CE7B51" w:rsidP="0054401A">
                  <w:pPr>
                    <w:rPr>
                      <w:rFonts w:eastAsiaTheme="minorHAnsi" w:cs="Arial"/>
                      <w:color w:val="000000" w:themeColor="text1"/>
                    </w:rPr>
                  </w:pPr>
                  <w:r>
                    <w:rPr>
                      <w:rFonts w:eastAsiaTheme="minorHAnsi" w:cs="Arial"/>
                      <w:color w:val="000000" w:themeColor="text1"/>
                    </w:rPr>
                    <w:t>PCL deactivate requested</w:t>
                  </w:r>
                </w:p>
              </w:tc>
            </w:tr>
            <w:tr w:rsidR="00CE7B51" w:rsidRPr="00200D70" w14:paraId="20670C8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9D6700"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853C4C"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1E6036CE" w14:textId="3D4E7780" w:rsidR="00A07A81" w:rsidRPr="003F473D" w:rsidRDefault="002D2C13" w:rsidP="00F22E3C">
            <w:pPr>
              <w:rPr>
                <w:rFonts w:cs="Arial"/>
                <w:color w:val="000000"/>
                <w:sz w:val="18"/>
                <w:szCs w:val="18"/>
              </w:rPr>
            </w:pPr>
            <w:r>
              <w:rPr>
                <w:rFonts w:cs="Arial"/>
                <w:color w:val="000000"/>
                <w:sz w:val="18"/>
                <w:szCs w:val="18"/>
              </w:rPr>
              <w:fldChar w:fldCharType="end"/>
            </w:r>
          </w:p>
        </w:tc>
      </w:tr>
      <w:tr w:rsidR="00264B5C" w:rsidRPr="003F473D" w14:paraId="50CD3A2A" w14:textId="77777777" w:rsidTr="00A07A81">
        <w:trPr>
          <w:trHeight w:val="410"/>
        </w:trPr>
        <w:tc>
          <w:tcPr>
            <w:tcW w:w="2689" w:type="dxa"/>
            <w:noWrap/>
          </w:tcPr>
          <w:p w14:paraId="2522CC83" w14:textId="5BAC8B75" w:rsidR="00264B5C" w:rsidRDefault="00264B5C"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LSG_RSCL_RAL_rq_N \h </w:instrText>
            </w:r>
            <w:r>
              <w:rPr>
                <w:rFonts w:cs="Arial"/>
                <w:color w:val="000000"/>
                <w:sz w:val="18"/>
                <w:szCs w:val="18"/>
              </w:rPr>
            </w:r>
            <w:r>
              <w:rPr>
                <w:rFonts w:cs="Arial"/>
                <w:color w:val="000000"/>
                <w:sz w:val="18"/>
                <w:szCs w:val="18"/>
              </w:rPr>
              <w:fldChar w:fldCharType="separate"/>
            </w:r>
            <w:r w:rsidR="00CE7B51">
              <w:t>RSCL_RAL_rq</w:t>
            </w:r>
            <w:r>
              <w:rPr>
                <w:rFonts w:cs="Arial"/>
                <w:color w:val="000000"/>
                <w:sz w:val="18"/>
                <w:szCs w:val="18"/>
              </w:rPr>
              <w:fldChar w:fldCharType="end"/>
            </w:r>
          </w:p>
        </w:tc>
        <w:tc>
          <w:tcPr>
            <w:tcW w:w="7512" w:type="dxa"/>
            <w:noWrap/>
          </w:tcPr>
          <w:p w14:paraId="4724E095" w14:textId="77777777" w:rsidR="00CE7B51" w:rsidRPr="00200D70" w:rsidRDefault="00264B5C" w:rsidP="007C1A9B">
            <w:pPr>
              <w:rPr>
                <w:rFonts w:cs="Arial"/>
              </w:rPr>
            </w:pPr>
            <w:r>
              <w:rPr>
                <w:rFonts w:cs="Arial"/>
                <w:color w:val="000000"/>
                <w:sz w:val="18"/>
                <w:szCs w:val="18"/>
              </w:rPr>
              <w:fldChar w:fldCharType="begin"/>
            </w:r>
            <w:r>
              <w:rPr>
                <w:rFonts w:cs="Arial"/>
                <w:color w:val="000000"/>
                <w:sz w:val="18"/>
                <w:szCs w:val="18"/>
              </w:rPr>
              <w:instrText xml:space="preserve"> REF LSG_RSCL_RAL_rq_D \h </w:instrText>
            </w:r>
            <w:r>
              <w:rPr>
                <w:rFonts w:cs="Arial"/>
                <w:color w:val="000000"/>
                <w:sz w:val="18"/>
                <w:szCs w:val="18"/>
              </w:rPr>
            </w:r>
            <w:r>
              <w:rPr>
                <w:rFonts w:cs="Arial"/>
                <w:color w:val="000000"/>
                <w:sz w:val="18"/>
                <w:szCs w:val="18"/>
              </w:rPr>
              <w:fldChar w:fldCharType="separate"/>
            </w:r>
            <w:r w:rsidR="00CE7B51">
              <w:rPr>
                <w:rFonts w:cs="Arial"/>
              </w:rPr>
              <w:t>Signal received from RSCL Control requesting to lock/unlock rear audio devices</w:t>
            </w:r>
          </w:p>
          <w:p w14:paraId="6CC89B61"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16C8B59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FDBD9D"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9175430"/>
                  <w:placeholder>
                    <w:docPart w:val="4CDA8431D6A94356B8D563B653BF9FC5"/>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602719" w14:textId="77777777" w:rsidR="00CE7B51" w:rsidRPr="00320989" w:rsidRDefault="00CE7B51" w:rsidP="0054401A">
                      <w:pPr>
                        <w:pStyle w:val="scriptNormal"/>
                        <w:rPr>
                          <w:color w:val="auto"/>
                        </w:rPr>
                      </w:pPr>
                      <w:r w:rsidRPr="00320989">
                        <w:rPr>
                          <w:color w:val="000000" w:themeColor="text1"/>
                        </w:rPr>
                        <w:t>Choose an item.</w:t>
                      </w:r>
                    </w:p>
                  </w:tc>
                </w:sdtContent>
              </w:sdt>
            </w:tr>
            <w:tr w:rsidR="00CE7B51" w:rsidRPr="00200D70" w14:paraId="36BD987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EBFF1C"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A69C0D"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31FD5FC7"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8F86F8" w14:textId="77777777" w:rsidR="00CE7B51" w:rsidRPr="00200D70" w:rsidRDefault="00CE7B51" w:rsidP="0054401A">
                  <w:pPr>
                    <w:rPr>
                      <w:rFonts w:cs="Arial"/>
                      <w:b/>
                      <w:bCs/>
                      <w:lang w:val="en-GB"/>
                    </w:rPr>
                  </w:pPr>
                  <w:r w:rsidRPr="00200D70">
                    <w:rPr>
                      <w:rFonts w:cs="Arial"/>
                      <w:b/>
                      <w:bCs/>
                      <w:lang w:val="en-GB"/>
                    </w:rPr>
                    <w:t>Value</w:t>
                  </w:r>
                </w:p>
                <w:p w14:paraId="77399B3A"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04F6AE"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785FBA"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audio devices</w:t>
                  </w:r>
                </w:p>
              </w:tc>
            </w:tr>
            <w:tr w:rsidR="00CE7B51" w:rsidRPr="00200D70" w14:paraId="28DA45DE"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501CD9"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6F9C93"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6BB3F"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audio devices</w:t>
                  </w:r>
                </w:p>
              </w:tc>
            </w:tr>
            <w:tr w:rsidR="00CE7B51" w:rsidRPr="00200D70" w14:paraId="02226D1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B7114A"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1F3434"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430C7ABB" w14:textId="21E79921" w:rsidR="00264B5C" w:rsidRDefault="00264B5C" w:rsidP="002B5CFB">
            <w:pPr>
              <w:rPr>
                <w:rFonts w:cs="Arial"/>
                <w:color w:val="000000"/>
                <w:sz w:val="18"/>
                <w:szCs w:val="18"/>
              </w:rPr>
            </w:pPr>
            <w:r>
              <w:rPr>
                <w:rFonts w:cs="Arial"/>
                <w:color w:val="000000"/>
                <w:sz w:val="18"/>
                <w:szCs w:val="18"/>
              </w:rPr>
              <w:fldChar w:fldCharType="end"/>
            </w:r>
          </w:p>
        </w:tc>
      </w:tr>
      <w:tr w:rsidR="002A4BBE" w:rsidRPr="003F473D" w14:paraId="275C85EF" w14:textId="77777777" w:rsidTr="00A07A81">
        <w:trPr>
          <w:trHeight w:val="410"/>
        </w:trPr>
        <w:tc>
          <w:tcPr>
            <w:tcW w:w="2689" w:type="dxa"/>
            <w:noWrap/>
          </w:tcPr>
          <w:p w14:paraId="42659022" w14:textId="36408867" w:rsidR="002A4BBE" w:rsidRDefault="00264B5C"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LSG_RSCL_RCL_rq_N \h </w:instrText>
            </w:r>
            <w:r>
              <w:rPr>
                <w:rFonts w:cs="Arial"/>
                <w:color w:val="000000"/>
                <w:sz w:val="18"/>
                <w:szCs w:val="18"/>
              </w:rPr>
            </w:r>
            <w:r>
              <w:rPr>
                <w:rFonts w:cs="Arial"/>
                <w:color w:val="000000"/>
                <w:sz w:val="18"/>
                <w:szCs w:val="18"/>
              </w:rPr>
              <w:fldChar w:fldCharType="separate"/>
            </w:r>
            <w:r w:rsidR="00CE7B51">
              <w:t>RSCL_RCL_rq</w:t>
            </w:r>
            <w:r>
              <w:rPr>
                <w:rFonts w:cs="Arial"/>
                <w:color w:val="000000"/>
                <w:sz w:val="18"/>
                <w:szCs w:val="18"/>
              </w:rPr>
              <w:fldChar w:fldCharType="end"/>
            </w:r>
          </w:p>
        </w:tc>
        <w:tc>
          <w:tcPr>
            <w:tcW w:w="7512" w:type="dxa"/>
            <w:noWrap/>
          </w:tcPr>
          <w:p w14:paraId="7C0E863F" w14:textId="77777777" w:rsidR="00CE7B51" w:rsidRPr="00200D70" w:rsidRDefault="00264B5C" w:rsidP="007C1A9B">
            <w:pPr>
              <w:rPr>
                <w:rFonts w:cs="Arial"/>
              </w:rPr>
            </w:pPr>
            <w:r>
              <w:rPr>
                <w:rFonts w:cs="Arial"/>
                <w:color w:val="000000"/>
                <w:sz w:val="18"/>
                <w:szCs w:val="18"/>
              </w:rPr>
              <w:fldChar w:fldCharType="begin"/>
            </w:r>
            <w:r>
              <w:rPr>
                <w:rFonts w:cs="Arial"/>
                <w:color w:val="000000"/>
                <w:sz w:val="18"/>
                <w:szCs w:val="18"/>
              </w:rPr>
              <w:instrText xml:space="preserve"> REF LSG_RSCL_RCL_rq_D \h </w:instrText>
            </w:r>
            <w:r>
              <w:rPr>
                <w:rFonts w:cs="Arial"/>
                <w:color w:val="000000"/>
                <w:sz w:val="18"/>
                <w:szCs w:val="18"/>
              </w:rPr>
            </w:r>
            <w:r>
              <w:rPr>
                <w:rFonts w:cs="Arial"/>
                <w:color w:val="000000"/>
                <w:sz w:val="18"/>
                <w:szCs w:val="18"/>
              </w:rPr>
              <w:fldChar w:fldCharType="separate"/>
            </w:r>
            <w:r w:rsidR="00CE7B51">
              <w:rPr>
                <w:rFonts w:cs="Arial"/>
              </w:rPr>
              <w:t>Signal generated by RSCL Control requesting to disable/enable rear climate user interfaces</w:t>
            </w:r>
          </w:p>
          <w:p w14:paraId="54412096"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FEE7CF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8C0484"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093475997"/>
                  <w:placeholder>
                    <w:docPart w:val="577827556FB6466C8DD26CD0E0128382"/>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96169E" w14:textId="77777777" w:rsidR="00CE7B51" w:rsidRPr="00320989" w:rsidRDefault="00CE7B51" w:rsidP="0054401A">
                      <w:pPr>
                        <w:pStyle w:val="scriptNormal"/>
                        <w:rPr>
                          <w:color w:val="auto"/>
                        </w:rPr>
                      </w:pPr>
                      <w:r>
                        <w:rPr>
                          <w:color w:val="auto"/>
                        </w:rPr>
                        <w:t>QM</w:t>
                      </w:r>
                    </w:p>
                  </w:tc>
                </w:sdtContent>
              </w:sdt>
            </w:tr>
            <w:tr w:rsidR="00CE7B51" w:rsidRPr="00200D70" w14:paraId="306A077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3E150F"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BAB2CB"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20C24A07"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AE15E8" w14:textId="77777777" w:rsidR="00CE7B51" w:rsidRPr="00200D70" w:rsidRDefault="00CE7B51" w:rsidP="0054401A">
                  <w:pPr>
                    <w:rPr>
                      <w:rFonts w:cs="Arial"/>
                      <w:b/>
                      <w:bCs/>
                      <w:lang w:val="en-GB"/>
                    </w:rPr>
                  </w:pPr>
                  <w:r w:rsidRPr="00200D70">
                    <w:rPr>
                      <w:rFonts w:cs="Arial"/>
                      <w:b/>
                      <w:bCs/>
                      <w:lang w:val="en-GB"/>
                    </w:rPr>
                    <w:t>Value</w:t>
                  </w:r>
                </w:p>
                <w:p w14:paraId="278B5AC5"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260A37" w14:textId="77777777" w:rsidR="00CE7B51" w:rsidRPr="00FE19EA" w:rsidRDefault="00CE7B51" w:rsidP="0054401A">
                  <w:pPr>
                    <w:rPr>
                      <w:rFonts w:eastAsiaTheme="minorHAnsi" w:cs="Arial"/>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62A0DE"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climate devices</w:t>
                  </w:r>
                </w:p>
              </w:tc>
            </w:tr>
            <w:tr w:rsidR="00CE7B51" w:rsidRPr="00200D70" w14:paraId="48EF2C93"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9EBF2A"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18992E"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B95B45"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Requet to enable rear climate devices</w:t>
                  </w:r>
                </w:p>
              </w:tc>
            </w:tr>
            <w:tr w:rsidR="00CE7B51" w:rsidRPr="00200D70" w14:paraId="6615E6D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8DDA52"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FD4A3D"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4D5740C4" w14:textId="02288F70" w:rsidR="002A4BBE" w:rsidRDefault="00264B5C" w:rsidP="002B5CFB">
            <w:pPr>
              <w:rPr>
                <w:rFonts w:cs="Arial"/>
                <w:color w:val="000000"/>
                <w:sz w:val="18"/>
                <w:szCs w:val="18"/>
              </w:rPr>
            </w:pPr>
            <w:r>
              <w:rPr>
                <w:rFonts w:cs="Arial"/>
                <w:color w:val="000000"/>
                <w:sz w:val="18"/>
                <w:szCs w:val="18"/>
              </w:rPr>
              <w:fldChar w:fldCharType="end"/>
            </w:r>
          </w:p>
        </w:tc>
      </w:tr>
      <w:tr w:rsidR="002A4BBE" w:rsidRPr="003F473D" w14:paraId="032CE194" w14:textId="77777777" w:rsidTr="00A07A81">
        <w:trPr>
          <w:trHeight w:val="410"/>
        </w:trPr>
        <w:tc>
          <w:tcPr>
            <w:tcW w:w="2689" w:type="dxa"/>
            <w:noWrap/>
          </w:tcPr>
          <w:p w14:paraId="047484A4" w14:textId="26760B58" w:rsidR="002A4BBE" w:rsidRDefault="00264B5C"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LSG_RSCL_WCL_rq_N \h </w:instrText>
            </w:r>
            <w:r>
              <w:rPr>
                <w:rFonts w:cs="Arial"/>
                <w:color w:val="000000"/>
                <w:sz w:val="18"/>
                <w:szCs w:val="18"/>
              </w:rPr>
            </w:r>
            <w:r>
              <w:rPr>
                <w:rFonts w:cs="Arial"/>
                <w:color w:val="000000"/>
                <w:sz w:val="18"/>
                <w:szCs w:val="18"/>
              </w:rPr>
              <w:fldChar w:fldCharType="separate"/>
            </w:r>
            <w:r w:rsidR="00CE7B51">
              <w:t>RSCL_WCL_rq</w:t>
            </w:r>
            <w:r>
              <w:rPr>
                <w:rFonts w:cs="Arial"/>
                <w:color w:val="000000"/>
                <w:sz w:val="18"/>
                <w:szCs w:val="18"/>
              </w:rPr>
              <w:fldChar w:fldCharType="end"/>
            </w:r>
          </w:p>
        </w:tc>
        <w:tc>
          <w:tcPr>
            <w:tcW w:w="7512" w:type="dxa"/>
            <w:noWrap/>
          </w:tcPr>
          <w:p w14:paraId="7C9128C0" w14:textId="77777777" w:rsidR="00CE7B51" w:rsidRPr="00200D70" w:rsidRDefault="00264B5C" w:rsidP="007C1A9B">
            <w:pPr>
              <w:rPr>
                <w:rFonts w:cs="Arial"/>
              </w:rPr>
            </w:pPr>
            <w:r>
              <w:rPr>
                <w:rFonts w:cs="Arial"/>
                <w:color w:val="000000"/>
                <w:sz w:val="18"/>
                <w:szCs w:val="18"/>
              </w:rPr>
              <w:fldChar w:fldCharType="begin"/>
            </w:r>
            <w:r>
              <w:rPr>
                <w:rFonts w:cs="Arial"/>
                <w:color w:val="000000"/>
                <w:sz w:val="18"/>
                <w:szCs w:val="18"/>
              </w:rPr>
              <w:instrText xml:space="preserve"> REF LSG_RSCL_WCL_rq_D \h </w:instrText>
            </w:r>
            <w:r>
              <w:rPr>
                <w:rFonts w:cs="Arial"/>
                <w:color w:val="000000"/>
                <w:sz w:val="18"/>
                <w:szCs w:val="18"/>
              </w:rPr>
            </w:r>
            <w:r>
              <w:rPr>
                <w:rFonts w:cs="Arial"/>
                <w:color w:val="000000"/>
                <w:sz w:val="18"/>
                <w:szCs w:val="18"/>
              </w:rPr>
              <w:fldChar w:fldCharType="separate"/>
            </w:r>
            <w:r w:rsidR="00CE7B51">
              <w:rPr>
                <w:rFonts w:cs="Arial"/>
              </w:rPr>
              <w:t>Signal sent from RSCL Control requesting to enable/disable WCL on rear door window switches</w:t>
            </w:r>
          </w:p>
          <w:p w14:paraId="67D5439C"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97D8F4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8FAD3B"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12382289"/>
                  <w:placeholder>
                    <w:docPart w:val="786C9B031ADB4BD7A00DC791F725132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F5B069" w14:textId="77777777" w:rsidR="00CE7B51" w:rsidRPr="00320989" w:rsidRDefault="00CE7B51" w:rsidP="0054401A">
                      <w:pPr>
                        <w:pStyle w:val="scriptNormal"/>
                        <w:rPr>
                          <w:color w:val="auto"/>
                        </w:rPr>
                      </w:pPr>
                      <w:r>
                        <w:rPr>
                          <w:color w:val="auto"/>
                        </w:rPr>
                        <w:t>QM</w:t>
                      </w:r>
                    </w:p>
                  </w:tc>
                </w:sdtContent>
              </w:sdt>
            </w:tr>
            <w:tr w:rsidR="00CE7B51" w:rsidRPr="00200D70" w14:paraId="7DF892A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EE562F"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6D162E"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07F0471F"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1F6730" w14:textId="77777777" w:rsidR="00CE7B51" w:rsidRPr="00200D70" w:rsidRDefault="00CE7B51" w:rsidP="0054401A">
                  <w:pPr>
                    <w:rPr>
                      <w:rFonts w:cs="Arial"/>
                      <w:b/>
                      <w:bCs/>
                      <w:lang w:val="en-GB"/>
                    </w:rPr>
                  </w:pPr>
                  <w:r w:rsidRPr="00200D70">
                    <w:rPr>
                      <w:rFonts w:cs="Arial"/>
                      <w:b/>
                      <w:bCs/>
                      <w:lang w:val="en-GB"/>
                    </w:rPr>
                    <w:t>Value</w:t>
                  </w:r>
                </w:p>
                <w:p w14:paraId="03C677C7"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EDD0E0"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731B70"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window switches</w:t>
                  </w:r>
                </w:p>
              </w:tc>
            </w:tr>
            <w:tr w:rsidR="00CE7B51" w:rsidRPr="00200D70" w14:paraId="4E122410"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E522EA"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793CC2"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C9878"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window switches</w:t>
                  </w:r>
                </w:p>
              </w:tc>
            </w:tr>
            <w:tr w:rsidR="00CE7B51" w:rsidRPr="00200D70" w14:paraId="0FD03DE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FE4604"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D0D6E1"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05114912" w14:textId="19B777BA" w:rsidR="002A4BBE" w:rsidRDefault="00264B5C" w:rsidP="002B5CFB">
            <w:pPr>
              <w:rPr>
                <w:rFonts w:cs="Arial"/>
                <w:color w:val="000000"/>
                <w:sz w:val="18"/>
                <w:szCs w:val="18"/>
              </w:rPr>
            </w:pPr>
            <w:r>
              <w:rPr>
                <w:rFonts w:cs="Arial"/>
                <w:color w:val="000000"/>
                <w:sz w:val="18"/>
                <w:szCs w:val="18"/>
              </w:rPr>
              <w:fldChar w:fldCharType="end"/>
            </w:r>
          </w:p>
        </w:tc>
      </w:tr>
    </w:tbl>
    <w:p w14:paraId="4AA97ECA" w14:textId="77777777" w:rsidR="00A72B37" w:rsidRDefault="00A72B37" w:rsidP="00A72B37"/>
    <w:p w14:paraId="6371EAB1" w14:textId="77777777" w:rsidR="00A72B37" w:rsidRDefault="00A72B37" w:rsidP="00A72B37">
      <w:pPr>
        <w:pStyle w:val="Heading4"/>
      </w:pPr>
      <w:r>
        <w:t>Logical</w:t>
      </w:r>
      <w:r w:rsidRPr="00F15706">
        <w:t xml:space="preserve"> Parameters</w:t>
      </w:r>
    </w:p>
    <w:p w14:paraId="244563F1"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517CDA6" w14:textId="77777777" w:rsidR="00A72B37" w:rsidRDefault="00A72B37" w:rsidP="00A72B37"/>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D0A1AF1" w14:textId="77777777" w:rsidTr="00A07A81">
        <w:trPr>
          <w:trHeight w:val="211"/>
        </w:trPr>
        <w:tc>
          <w:tcPr>
            <w:tcW w:w="2689" w:type="dxa"/>
            <w:shd w:val="clear" w:color="auto" w:fill="D9D9D9" w:themeFill="background1" w:themeFillShade="D9"/>
            <w:noWrap/>
            <w:hideMark/>
          </w:tcPr>
          <w:p w14:paraId="4D391C8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307CB2C" w14:textId="77777777" w:rsidR="00A07A81" w:rsidRPr="00D90BED"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C684C42" w14:textId="77777777" w:rsidTr="00A07A81">
        <w:trPr>
          <w:trHeight w:val="410"/>
        </w:trPr>
        <w:tc>
          <w:tcPr>
            <w:tcW w:w="2689" w:type="dxa"/>
            <w:noWrap/>
          </w:tcPr>
          <w:p w14:paraId="07B88617" w14:textId="4401D837" w:rsidR="00A07A81" w:rsidRPr="003F473D" w:rsidRDefault="00B00FBB" w:rsidP="00F22E3C">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LPR_RSCL_enable_N \h </w:instrText>
            </w:r>
            <w:r>
              <w:rPr>
                <w:rFonts w:cs="Arial"/>
                <w:color w:val="000000"/>
                <w:sz w:val="18"/>
                <w:szCs w:val="18"/>
              </w:rPr>
            </w:r>
            <w:r>
              <w:rPr>
                <w:rFonts w:cs="Arial"/>
                <w:color w:val="000000"/>
                <w:sz w:val="18"/>
                <w:szCs w:val="18"/>
              </w:rPr>
              <w:fldChar w:fldCharType="separate"/>
            </w:r>
            <w:r w:rsidR="00CE7B51">
              <w:t>RSCL_enable</w:t>
            </w:r>
            <w:r>
              <w:rPr>
                <w:rFonts w:cs="Arial"/>
                <w:color w:val="000000"/>
                <w:sz w:val="18"/>
                <w:szCs w:val="18"/>
              </w:rPr>
              <w:fldChar w:fldCharType="end"/>
            </w:r>
          </w:p>
        </w:tc>
        <w:tc>
          <w:tcPr>
            <w:tcW w:w="7512" w:type="dxa"/>
            <w:noWrap/>
          </w:tcPr>
          <w:p w14:paraId="40D27019" w14:textId="77777777" w:rsidR="00CE7B51" w:rsidRDefault="00B00FBB" w:rsidP="009A3573">
            <w:r>
              <w:rPr>
                <w:rFonts w:cs="Arial"/>
                <w:color w:val="000000"/>
                <w:sz w:val="18"/>
                <w:szCs w:val="18"/>
              </w:rPr>
              <w:fldChar w:fldCharType="begin"/>
            </w:r>
            <w:r>
              <w:rPr>
                <w:rFonts w:cs="Arial"/>
                <w:color w:val="000000"/>
                <w:sz w:val="18"/>
                <w:szCs w:val="18"/>
              </w:rPr>
              <w:instrText xml:space="preserve"> REF LPR_RSCL_enable_D \h </w:instrText>
            </w:r>
            <w:r>
              <w:rPr>
                <w:rFonts w:cs="Arial"/>
                <w:color w:val="000000"/>
                <w:sz w:val="18"/>
                <w:szCs w:val="18"/>
              </w:rPr>
            </w:r>
            <w:r>
              <w:rPr>
                <w:rFonts w:cs="Arial"/>
                <w:color w:val="000000"/>
                <w:sz w:val="18"/>
                <w:szCs w:val="18"/>
              </w:rPr>
              <w:fldChar w:fldCharType="separate"/>
            </w:r>
            <w:r w:rsidR="00CE7B51">
              <w:t>Configuration Parameter to enable / disable RSCL feature</w:t>
            </w:r>
          </w:p>
          <w:p w14:paraId="64233D88" w14:textId="77777777" w:rsidR="00CE7B51" w:rsidRPr="00200D70" w:rsidRDefault="00CE7B51" w:rsidP="009A3573">
            <w:pPr>
              <w:rPr>
                <w:rFonts w:cs="Arial"/>
              </w:rPr>
            </w:pPr>
          </w:p>
          <w:tbl>
            <w:tblPr>
              <w:tblW w:w="6535" w:type="dxa"/>
              <w:tblLayout w:type="fixed"/>
              <w:tblCellMar>
                <w:left w:w="0" w:type="dxa"/>
                <w:right w:w="0" w:type="dxa"/>
              </w:tblCellMar>
              <w:tblLook w:val="04A0" w:firstRow="1" w:lastRow="0" w:firstColumn="1" w:lastColumn="0" w:noHBand="0" w:noVBand="1"/>
            </w:tblPr>
            <w:tblGrid>
              <w:gridCol w:w="1079"/>
              <w:gridCol w:w="1203"/>
              <w:gridCol w:w="4253"/>
            </w:tblGrid>
            <w:tr w:rsidR="00CE7B51" w:rsidRPr="00200D70" w14:paraId="7B440DB5" w14:textId="77777777" w:rsidTr="00B91AB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FC6B11" w14:textId="77777777" w:rsidR="00CE7B51" w:rsidRPr="00200D70" w:rsidRDefault="00CE7B51" w:rsidP="00B91AB8">
                  <w:pPr>
                    <w:rPr>
                      <w:rFonts w:cs="Arial"/>
                      <w:b/>
                      <w:bCs/>
                      <w:lang w:val="en-GB"/>
                    </w:rPr>
                  </w:pPr>
                  <w:r w:rsidRPr="00200D70">
                    <w:rPr>
                      <w:rFonts w:cs="Arial"/>
                      <w:b/>
                      <w:bCs/>
                      <w:lang w:val="en-GB"/>
                    </w:rPr>
                    <w:t>Value</w:t>
                  </w:r>
                </w:p>
                <w:p w14:paraId="0CA42ACB" w14:textId="77777777" w:rsidR="00CE7B51" w:rsidRPr="00200D70" w:rsidRDefault="00CE7B51" w:rsidP="00B91AB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0A6964" w14:textId="77777777" w:rsidR="00CE7B51" w:rsidRPr="00200D70" w:rsidRDefault="00CE7B51" w:rsidP="00B91AB8">
                  <w:pPr>
                    <w:rPr>
                      <w:rFonts w:eastAsiaTheme="minorHAnsi" w:cs="Arial"/>
                      <w:b/>
                      <w:bCs/>
                      <w:lang w:val="en-GB"/>
                    </w:rPr>
                  </w:pPr>
                  <w:r>
                    <w:rPr>
                      <w:rFonts w:eastAsiaTheme="minorHAnsi" w:cs="Arial"/>
                      <w:color w:val="000000" w:themeColor="text1"/>
                    </w:rPr>
                    <w:t>Enable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79EB48" w14:textId="77777777" w:rsidR="00CE7B51" w:rsidRPr="00200D70" w:rsidRDefault="00CE7B51" w:rsidP="00B91AB8">
                  <w:pPr>
                    <w:rPr>
                      <w:rFonts w:eastAsiaTheme="minorHAnsi" w:cs="Arial"/>
                      <w:color w:val="000000" w:themeColor="text1"/>
                    </w:rPr>
                  </w:pPr>
                  <w:r>
                    <w:rPr>
                      <w:rFonts w:eastAsiaTheme="minorHAnsi" w:cs="Arial"/>
                      <w:color w:val="000000" w:themeColor="text1"/>
                    </w:rPr>
                    <w:t>Feature available for user</w:t>
                  </w:r>
                </w:p>
              </w:tc>
            </w:tr>
            <w:tr w:rsidR="00CE7B51" w:rsidRPr="00200D70" w14:paraId="0990F16A" w14:textId="77777777" w:rsidTr="00B91AB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ECFD0" w14:textId="77777777" w:rsidR="00CE7B51" w:rsidRPr="00200D70" w:rsidRDefault="00CE7B51" w:rsidP="00B91AB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075088" w14:textId="77777777" w:rsidR="00CE7B51" w:rsidRPr="00B00FBB" w:rsidRDefault="00CE7B51" w:rsidP="00B91AB8">
                  <w:pPr>
                    <w:rPr>
                      <w:rFonts w:eastAsiaTheme="minorHAnsi" w:cs="Arial"/>
                      <w:bCs/>
                      <w:lang w:val="en-GB"/>
                    </w:rPr>
                  </w:pPr>
                  <w:r w:rsidRPr="00B00FBB">
                    <w:rPr>
                      <w:rFonts w:eastAsiaTheme="minorHAnsi" w:cs="Arial"/>
                      <w:bCs/>
                      <w:lang w:val="en-GB"/>
                    </w:rPr>
                    <w:t>Disable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A92F86" w14:textId="77777777" w:rsidR="00CE7B51" w:rsidRPr="00200D70" w:rsidRDefault="00CE7B51" w:rsidP="00B91AB8">
                  <w:pPr>
                    <w:rPr>
                      <w:rFonts w:eastAsiaTheme="minorHAnsi" w:cs="Arial"/>
                      <w:color w:val="000000" w:themeColor="text1"/>
                    </w:rPr>
                  </w:pPr>
                  <w:r>
                    <w:rPr>
                      <w:rFonts w:eastAsiaTheme="minorHAnsi" w:cs="Arial"/>
                      <w:color w:val="000000" w:themeColor="text1"/>
                    </w:rPr>
                    <w:t>Feature not available for user</w:t>
                  </w:r>
                </w:p>
              </w:tc>
            </w:tr>
            <w:tr w:rsidR="00CE7B51" w:rsidRPr="00200D70" w14:paraId="06B9CF9B" w14:textId="77777777" w:rsidTr="00B91AB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8A18CC" w14:textId="77777777" w:rsidR="00CE7B51" w:rsidRPr="00200D70" w:rsidRDefault="00CE7B51" w:rsidP="00B91AB8">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E600D0" w14:textId="77777777" w:rsidR="00CE7B51" w:rsidRPr="00200D70" w:rsidRDefault="00CE7B51" w:rsidP="00B91AB8">
                  <w:pPr>
                    <w:rPr>
                      <w:rFonts w:eastAsiaTheme="minorHAnsi" w:cs="Arial"/>
                      <w:color w:val="000000" w:themeColor="text1"/>
                    </w:rPr>
                  </w:pPr>
                </w:p>
              </w:tc>
            </w:tr>
          </w:tbl>
          <w:p w14:paraId="4CFCE19E" w14:textId="5C242192" w:rsidR="00A07A81" w:rsidRPr="003F473D" w:rsidRDefault="00B00FBB" w:rsidP="00F22E3C">
            <w:pPr>
              <w:rPr>
                <w:rFonts w:cs="Arial"/>
                <w:color w:val="000000"/>
                <w:sz w:val="18"/>
                <w:szCs w:val="18"/>
              </w:rPr>
            </w:pPr>
            <w:r>
              <w:rPr>
                <w:rFonts w:cs="Arial"/>
                <w:color w:val="000000"/>
                <w:sz w:val="18"/>
                <w:szCs w:val="18"/>
              </w:rPr>
              <w:fldChar w:fldCharType="end"/>
            </w:r>
          </w:p>
        </w:tc>
      </w:tr>
      <w:tr w:rsidR="00A07A81" w:rsidRPr="003F473D" w14:paraId="54B2BE7D" w14:textId="77777777" w:rsidTr="00A07A81">
        <w:trPr>
          <w:trHeight w:val="410"/>
        </w:trPr>
        <w:tc>
          <w:tcPr>
            <w:tcW w:w="2689" w:type="dxa"/>
            <w:noWrap/>
          </w:tcPr>
          <w:p w14:paraId="68423BFE" w14:textId="53E3DD06" w:rsidR="00A07A81" w:rsidRPr="003F473D" w:rsidRDefault="00B00FBB" w:rsidP="00F22E3C">
            <w:pPr>
              <w:overflowPunct/>
              <w:autoSpaceDE/>
              <w:autoSpaceDN/>
              <w:adjustRightInd/>
              <w:textAlignment w:val="auto"/>
              <w:rPr>
                <w:rFonts w:cs="Arial"/>
                <w:color w:val="000000"/>
                <w:sz w:val="18"/>
                <w:szCs w:val="18"/>
              </w:rPr>
            </w:pPr>
            <w:r>
              <w:fldChar w:fldCharType="begin"/>
            </w:r>
            <w:r>
              <w:rPr>
                <w:rFonts w:cs="Arial"/>
                <w:color w:val="000000"/>
                <w:sz w:val="18"/>
                <w:szCs w:val="18"/>
              </w:rPr>
              <w:instrText xml:space="preserve"> REF LPR_RSCL_content_N \h </w:instrText>
            </w:r>
            <w:r>
              <w:fldChar w:fldCharType="separate"/>
            </w:r>
            <w:r w:rsidR="00CE7B51">
              <w:t>RSCL_content</w:t>
            </w:r>
            <w:r>
              <w:fldChar w:fldCharType="end"/>
            </w:r>
          </w:p>
        </w:tc>
        <w:tc>
          <w:tcPr>
            <w:tcW w:w="7512" w:type="dxa"/>
            <w:noWrap/>
          </w:tcPr>
          <w:p w14:paraId="7BE70C65" w14:textId="77777777" w:rsidR="004B7861" w:rsidRDefault="00B00FBB" w:rsidP="009A3573">
            <w:r>
              <w:fldChar w:fldCharType="begin"/>
            </w:r>
            <w:r>
              <w:instrText xml:space="preserve"> REF LPR_RSCL_content_D \h </w:instrText>
            </w:r>
            <w:r>
              <w:fldChar w:fldCharType="separate"/>
            </w:r>
            <w:r w:rsidR="004B7861" w:rsidRPr="009A3573">
              <w:t>Configuration Parameter to specify RSCL capabilities</w:t>
            </w:r>
            <w:r w:rsidR="004B7861">
              <w:t xml:space="preserve"> and ensure the proper HMI gets activated in Domain Controller</w:t>
            </w:r>
            <w:r w:rsidR="004B7861" w:rsidRPr="009A3573">
              <w:t>.</w:t>
            </w:r>
          </w:p>
          <w:p w14:paraId="69D37B72" w14:textId="77777777" w:rsidR="004B7861" w:rsidRPr="00200D70" w:rsidRDefault="004B7861" w:rsidP="009A3573">
            <w:pPr>
              <w:rPr>
                <w:rFonts w:cs="Arial"/>
              </w:rPr>
            </w:pPr>
          </w:p>
          <w:tbl>
            <w:tblPr>
              <w:tblW w:w="6535" w:type="dxa"/>
              <w:tblLayout w:type="fixed"/>
              <w:tblCellMar>
                <w:left w:w="0" w:type="dxa"/>
                <w:right w:w="0" w:type="dxa"/>
              </w:tblCellMar>
              <w:tblLook w:val="04A0" w:firstRow="1" w:lastRow="0" w:firstColumn="1" w:lastColumn="0" w:noHBand="0" w:noVBand="1"/>
            </w:tblPr>
            <w:tblGrid>
              <w:gridCol w:w="1079"/>
              <w:gridCol w:w="1345"/>
              <w:gridCol w:w="4111"/>
            </w:tblGrid>
            <w:tr w:rsidR="004B7861" w:rsidRPr="00200D70" w14:paraId="590DAF60" w14:textId="77777777" w:rsidTr="00672DF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33C5D0" w14:textId="77777777" w:rsidR="004B7861" w:rsidRPr="00200D70" w:rsidRDefault="004B7861" w:rsidP="00B91AB8">
                  <w:pPr>
                    <w:rPr>
                      <w:rFonts w:cs="Arial"/>
                      <w:b/>
                      <w:bCs/>
                      <w:lang w:val="en-GB"/>
                    </w:rPr>
                  </w:pPr>
                  <w:r w:rsidRPr="00200D70">
                    <w:rPr>
                      <w:rFonts w:cs="Arial"/>
                      <w:b/>
                      <w:bCs/>
                      <w:lang w:val="en-GB"/>
                    </w:rPr>
                    <w:t>Value</w:t>
                  </w:r>
                </w:p>
                <w:p w14:paraId="6A38B100" w14:textId="77777777" w:rsidR="004B7861" w:rsidRPr="00200D70" w:rsidRDefault="004B7861" w:rsidP="00B91AB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345"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EB3155" w14:textId="77777777" w:rsidR="004B7861" w:rsidRPr="00650378" w:rsidRDefault="004B7861" w:rsidP="00B91AB8">
                  <w:pPr>
                    <w:rPr>
                      <w:rFonts w:eastAsiaTheme="minorHAnsi" w:cs="Arial"/>
                      <w:bCs/>
                      <w:lang w:val="en-GB"/>
                    </w:rPr>
                  </w:pPr>
                  <w:r w:rsidRPr="00650378">
                    <w:rPr>
                      <w:rFonts w:eastAsiaTheme="minorHAnsi" w:cs="Arial"/>
                      <w:bCs/>
                      <w:lang w:val="en-GB"/>
                    </w:rPr>
                    <w:t>PCL on/off</w:t>
                  </w:r>
                </w:p>
              </w:tc>
              <w:tc>
                <w:tcPr>
                  <w:tcW w:w="411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045AC" w14:textId="77777777" w:rsidR="004B7861" w:rsidRPr="00200D70" w:rsidRDefault="004B7861" w:rsidP="00B91AB8">
                  <w:pPr>
                    <w:rPr>
                      <w:rFonts w:eastAsiaTheme="minorHAnsi" w:cs="Arial"/>
                      <w:color w:val="000000" w:themeColor="text1"/>
                    </w:rPr>
                  </w:pPr>
                </w:p>
              </w:tc>
            </w:tr>
            <w:tr w:rsidR="004B7861" w:rsidRPr="00200D70" w14:paraId="466778BC"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7D0DD22F" w14:textId="77777777" w:rsidR="004B7861" w:rsidRPr="00200D70" w:rsidRDefault="004B7861"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454CE3" w14:textId="77777777" w:rsidR="004B7861" w:rsidRPr="00650378" w:rsidRDefault="004B7861" w:rsidP="00B91AB8">
                  <w:pPr>
                    <w:rPr>
                      <w:rFonts w:eastAsiaTheme="minorHAnsi" w:cs="Arial"/>
                      <w:bCs/>
                      <w:lang w:val="en-GB"/>
                    </w:rPr>
                  </w:pPr>
                  <w:r w:rsidRPr="00650378">
                    <w:rPr>
                      <w:rFonts w:eastAsiaTheme="minorHAnsi" w:cs="Arial"/>
                      <w:bCs/>
                      <w:lang w:val="en-GB"/>
                    </w:rPr>
                    <w:t xml:space="preserve">WCL on/off </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36505" w14:textId="77777777" w:rsidR="004B7861" w:rsidRDefault="004B7861" w:rsidP="00B91AB8">
                  <w:pPr>
                    <w:rPr>
                      <w:rFonts w:eastAsiaTheme="minorHAnsi" w:cs="Arial"/>
                      <w:color w:val="000000" w:themeColor="text1"/>
                    </w:rPr>
                  </w:pPr>
                </w:p>
              </w:tc>
            </w:tr>
            <w:tr w:rsidR="004B7861" w:rsidRPr="00200D70" w14:paraId="05AFDE32"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FB152" w14:textId="77777777" w:rsidR="004B7861" w:rsidRPr="00200D70" w:rsidRDefault="004B7861"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45925547" w14:textId="77777777" w:rsidR="004B7861" w:rsidRPr="00650378" w:rsidRDefault="004B7861" w:rsidP="00B91AB8">
                  <w:pPr>
                    <w:rPr>
                      <w:rFonts w:eastAsiaTheme="minorHAnsi" w:cs="Arial"/>
                      <w:bCs/>
                      <w:lang w:val="en-GB"/>
                    </w:rPr>
                  </w:pPr>
                  <w:r w:rsidRPr="00650378">
                    <w:rPr>
                      <w:rFonts w:eastAsiaTheme="minorHAnsi" w:cs="Arial"/>
                      <w:bCs/>
                      <w:lang w:val="en-GB"/>
                    </w:rPr>
                    <w:t>RAL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DE715E" w14:textId="77777777" w:rsidR="004B7861" w:rsidRPr="00200D70" w:rsidRDefault="004B7861" w:rsidP="00B91AB8">
                  <w:pPr>
                    <w:rPr>
                      <w:rFonts w:eastAsiaTheme="minorHAnsi" w:cs="Arial"/>
                      <w:color w:val="000000" w:themeColor="text1"/>
                    </w:rPr>
                  </w:pPr>
                </w:p>
              </w:tc>
            </w:tr>
            <w:tr w:rsidR="004B7861" w:rsidRPr="00200D70" w14:paraId="45B1DF97"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EBDCBC" w14:textId="77777777" w:rsidR="004B7861" w:rsidRPr="00200D70" w:rsidRDefault="004B7861"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7FF774" w14:textId="77777777" w:rsidR="004B7861" w:rsidRPr="00650378" w:rsidRDefault="004B7861" w:rsidP="00B91AB8">
                  <w:pPr>
                    <w:rPr>
                      <w:rFonts w:eastAsiaTheme="minorHAnsi" w:cs="Arial"/>
                      <w:bCs/>
                      <w:lang w:val="en-GB"/>
                    </w:rPr>
                  </w:pPr>
                  <w:r w:rsidRPr="00650378">
                    <w:rPr>
                      <w:rFonts w:eastAsiaTheme="minorHAnsi" w:cs="Arial"/>
                      <w:bCs/>
                      <w:lang w:val="en-GB"/>
                    </w:rPr>
                    <w:t>RCL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451135" w14:textId="77777777" w:rsidR="004B7861" w:rsidRPr="00200D70" w:rsidRDefault="004B7861" w:rsidP="00B91AB8">
                  <w:pPr>
                    <w:rPr>
                      <w:rFonts w:eastAsiaTheme="minorHAnsi" w:cs="Arial"/>
                      <w:color w:val="000000" w:themeColor="text1"/>
                    </w:rPr>
                  </w:pPr>
                </w:p>
              </w:tc>
            </w:tr>
            <w:tr w:rsidR="004B7861" w:rsidRPr="00200D70" w14:paraId="78FE68A0"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DB8CAE" w14:textId="77777777" w:rsidR="004B7861" w:rsidRPr="00200D70" w:rsidRDefault="004B7861"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B0CD79" w14:textId="77777777" w:rsidR="004B7861" w:rsidRPr="00650378" w:rsidRDefault="004B7861" w:rsidP="00B91AB8">
                  <w:pPr>
                    <w:rPr>
                      <w:rFonts w:eastAsiaTheme="minorHAnsi" w:cs="Arial"/>
                      <w:bCs/>
                      <w:lang w:val="en-GB"/>
                    </w:rPr>
                  </w:pPr>
                  <w:r w:rsidRPr="00650378">
                    <w:rPr>
                      <w:rFonts w:eastAsiaTheme="minorHAnsi" w:cs="Arial"/>
                      <w:bCs/>
                      <w:lang w:val="en-GB"/>
                    </w:rPr>
                    <w:t>URCL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761C4" w14:textId="77777777" w:rsidR="004B7861" w:rsidRPr="00200D70" w:rsidRDefault="004B7861" w:rsidP="00B91AB8">
                  <w:pPr>
                    <w:rPr>
                      <w:rFonts w:eastAsiaTheme="minorHAnsi" w:cs="Arial"/>
                      <w:color w:val="000000" w:themeColor="text1"/>
                    </w:rPr>
                  </w:pPr>
                </w:p>
              </w:tc>
            </w:tr>
            <w:tr w:rsidR="004B7861" w:rsidRPr="00200D70" w14:paraId="0015ED65" w14:textId="77777777" w:rsidTr="00672DFA">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00CCD1" w14:textId="77777777" w:rsidR="004B7861" w:rsidRPr="00200D70" w:rsidRDefault="004B7861" w:rsidP="00B91AB8">
                  <w:pPr>
                    <w:ind w:left="138"/>
                    <w:rPr>
                      <w:rFonts w:eastAsiaTheme="minorHAnsi" w:cs="Arial"/>
                      <w:b/>
                      <w:bCs/>
                      <w:lang w:val="en-GB"/>
                    </w:rPr>
                  </w:pPr>
                  <w:r w:rsidRPr="00200D70">
                    <w:rPr>
                      <w:rFonts w:eastAsiaTheme="minorHAnsi" w:cs="Arial"/>
                      <w:b/>
                      <w:bCs/>
                      <w:lang w:val="en-GB"/>
                    </w:rPr>
                    <w:t>Unit</w:t>
                  </w:r>
                </w:p>
              </w:tc>
              <w:tc>
                <w:tcPr>
                  <w:tcW w:w="411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BE5028" w14:textId="77777777" w:rsidR="004B7861" w:rsidRPr="00200D70" w:rsidRDefault="004B7861" w:rsidP="00B91AB8">
                  <w:pPr>
                    <w:rPr>
                      <w:rFonts w:eastAsiaTheme="minorHAnsi" w:cs="Arial"/>
                      <w:color w:val="000000" w:themeColor="text1"/>
                    </w:rPr>
                  </w:pPr>
                </w:p>
              </w:tc>
            </w:tr>
          </w:tbl>
          <w:p w14:paraId="50046C12" w14:textId="18A7ED58" w:rsidR="00A07A81" w:rsidRPr="009A3573" w:rsidRDefault="00B00FBB" w:rsidP="00F22E3C">
            <w:r>
              <w:fldChar w:fldCharType="end"/>
            </w:r>
          </w:p>
        </w:tc>
      </w:tr>
    </w:tbl>
    <w:p w14:paraId="684293FB" w14:textId="77777777" w:rsidR="00A72B37" w:rsidRDefault="00A72B37" w:rsidP="00A72B37"/>
    <w:p w14:paraId="5D33E477" w14:textId="77777777" w:rsidR="00822913" w:rsidRDefault="00822913" w:rsidP="00822913">
      <w:pPr>
        <w:pStyle w:val="Heading3"/>
      </w:pPr>
      <w:bookmarkStart w:id="129" w:name="_Toc56581793"/>
      <w:r>
        <w:t>Function Modeling</w:t>
      </w:r>
      <w:bookmarkEnd w:id="129"/>
    </w:p>
    <w:p w14:paraId="2AD092BB" w14:textId="77777777" w:rsidR="00FF7FC7" w:rsidRDefault="00FF7FC7" w:rsidP="00FF7FC7">
      <w:pPr>
        <w:shd w:val="clear" w:color="auto" w:fill="D6E3BC" w:themeFill="accent3" w:themeFillTint="66"/>
        <w:rPr>
          <w:rStyle w:val="SubtleEmphasis"/>
        </w:rPr>
      </w:pPr>
      <w:r>
        <w:rPr>
          <w:rStyle w:val="SubtleEmphasis"/>
          <w:b/>
        </w:rPr>
        <w:t xml:space="preserve">#Classification: </w:t>
      </w:r>
      <w:r>
        <w:rPr>
          <w:rStyle w:val="SubtleEmphasis"/>
        </w:rPr>
        <w:t>Mandatory</w:t>
      </w:r>
    </w:p>
    <w:p w14:paraId="1E99E02F" w14:textId="77777777" w:rsidR="00FF7FC7" w:rsidRDefault="00FF7FC7" w:rsidP="00FF7FC7">
      <w:pPr>
        <w:shd w:val="clear" w:color="auto" w:fill="D6E3BC" w:themeFill="accent3" w:themeFillTint="66"/>
        <w:rPr>
          <w:rStyle w:val="SubtleEmphasis"/>
        </w:rPr>
      </w:pPr>
      <w:r>
        <w:rPr>
          <w:rStyle w:val="SubtleEmphasis"/>
          <w:b/>
        </w:rPr>
        <w:t>#Hint:</w:t>
      </w:r>
      <w:r>
        <w:rPr>
          <w:rStyle w:val="SubtleEmphasis"/>
        </w:rPr>
        <w:t xml:space="preserve"> Typical modeling artifacts in this section are State Machines, Activity Diagrams / Flow Charts, Decision Tables, and possibly Sequence Diagrams, which can all be used as techniques to analyze the function requirements.</w:t>
      </w:r>
    </w:p>
    <w:p w14:paraId="103A3329" w14:textId="77777777" w:rsidR="00FF7FC7" w:rsidRDefault="00FF7FC7" w:rsidP="00FF7FC7">
      <w:pPr>
        <w:shd w:val="clear" w:color="auto" w:fill="D6E3BC" w:themeFill="accent3" w:themeFillTint="66"/>
        <w:rPr>
          <w:rStyle w:val="SubtleEmphasis"/>
        </w:rPr>
      </w:pPr>
    </w:p>
    <w:p w14:paraId="23C95555" w14:textId="77777777" w:rsidR="00FF7FC7" w:rsidRDefault="00FF7FC7" w:rsidP="00FF7FC7">
      <w:pPr>
        <w:shd w:val="clear" w:color="auto" w:fill="D6E3BC" w:themeFill="accent3" w:themeFillTint="66"/>
        <w:rPr>
          <w:rStyle w:val="SubtleEmphasis"/>
        </w:rPr>
      </w:pPr>
      <w:r>
        <w:rPr>
          <w:rStyle w:val="SubtleEmphasis"/>
        </w:rPr>
        <w:t>It is highly recommended to use at least one of the following modeling techniques for modeling and analyzing the Function behavior and derived requirements (refer to sample diagrams below): State Machines, Activity Diagrams / Flow Charts, or Decision Tables</w:t>
      </w:r>
    </w:p>
    <w:p w14:paraId="7DDB6283" w14:textId="77777777" w:rsidR="00FF7FC7" w:rsidRDefault="00FF7FC7" w:rsidP="00FF7FC7">
      <w:pPr>
        <w:shd w:val="clear" w:color="auto" w:fill="D6E3BC" w:themeFill="accent3" w:themeFillTint="66"/>
        <w:rPr>
          <w:rStyle w:val="SubtleEmphasis"/>
        </w:rPr>
      </w:pPr>
    </w:p>
    <w:p w14:paraId="645F241D" w14:textId="56A7D1BD" w:rsidR="00FF7FC7" w:rsidRDefault="00FF7FC7" w:rsidP="00FF7FC7">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36" w:history="1">
        <w:r>
          <w:rPr>
            <w:rStyle w:val="SubtleEmphasis"/>
            <w:color w:val="0000FF"/>
          </w:rPr>
          <w:t>RE Wiki – Analyze / Model Requirements</w:t>
        </w:r>
      </w:hyperlink>
    </w:p>
    <w:p w14:paraId="30F9555C" w14:textId="77777777" w:rsidR="00FF7FC7" w:rsidRDefault="00FF7FC7" w:rsidP="00FF7FC7">
      <w:pPr>
        <w:pStyle w:val="Heading4"/>
      </w:pPr>
      <w:r>
        <w:t>Use Cases</w:t>
      </w:r>
    </w:p>
    <w:p w14:paraId="684C88AE" w14:textId="77777777" w:rsidR="00FF7FC7" w:rsidRDefault="00FF7FC7" w:rsidP="00FF7FC7">
      <w:pPr>
        <w:shd w:val="clear" w:color="auto" w:fill="D6E3BC" w:themeFill="accent3" w:themeFillTint="66"/>
        <w:rPr>
          <w:rStyle w:val="SubtleEmphasis"/>
        </w:rPr>
      </w:pPr>
      <w:r>
        <w:rPr>
          <w:rStyle w:val="SubtleEmphasis"/>
          <w:b/>
        </w:rPr>
        <w:t xml:space="preserve">#Classification: </w:t>
      </w:r>
      <w:r>
        <w:rPr>
          <w:rStyle w:val="SubtleEmphasis"/>
        </w:rPr>
        <w:t>Infotainment Only (remove section, if not used)</w:t>
      </w:r>
    </w:p>
    <w:p w14:paraId="5B246861" w14:textId="77777777" w:rsidR="00FF7FC7" w:rsidRDefault="00FF7FC7" w:rsidP="00FF7FC7">
      <w:pPr>
        <w:shd w:val="clear" w:color="auto" w:fill="D6E3BC" w:themeFill="accent3" w:themeFillTint="66"/>
        <w:rPr>
          <w:rStyle w:val="SubtleEmphasis"/>
        </w:rPr>
      </w:pPr>
      <w:r>
        <w:rPr>
          <w:rStyle w:val="SubtleEmphasis"/>
          <w:b/>
        </w:rPr>
        <w:t>#Hint:</w:t>
      </w:r>
      <w:r>
        <w:rPr>
          <w:rStyle w:val="SubtleEmphasis"/>
        </w:rPr>
        <w:t xml:space="preserve"> 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EC54408" w14:textId="77777777" w:rsidR="00FF7FC7" w:rsidRDefault="00FF7FC7" w:rsidP="00FF7FC7">
      <w:pPr>
        <w:shd w:val="clear" w:color="auto" w:fill="D6E3BC" w:themeFill="accent3" w:themeFillTint="66"/>
        <w:rPr>
          <w:rStyle w:val="SubtleEmphasis"/>
        </w:rPr>
      </w:pPr>
      <w:r>
        <w:rPr>
          <w:rStyle w:val="SubtleEmphasis"/>
          <w:b/>
        </w:rPr>
        <w:t>#Links:</w:t>
      </w:r>
      <w:r>
        <w:rPr>
          <w:rStyle w:val="SubtleEmphasis"/>
        </w:rPr>
        <w:t xml:space="preserve"> Infotainment – “Harmony Systems Engineering” Approach</w:t>
      </w:r>
    </w:p>
    <w:p w14:paraId="10CFA4E0" w14:textId="77777777" w:rsidR="00FF7FC7" w:rsidRDefault="00FF7FC7" w:rsidP="00FF7FC7"/>
    <w:p w14:paraId="08F4E12C" w14:textId="77777777" w:rsidR="00FF7FC7" w:rsidRDefault="00FF7FC7" w:rsidP="00FF7FC7">
      <w:pPr>
        <w:pStyle w:val="Heading4"/>
      </w:pPr>
      <w:r>
        <w:t>State Charts</w:t>
      </w:r>
    </w:p>
    <w:p w14:paraId="356F0683" w14:textId="77777777" w:rsidR="00FF7FC7" w:rsidRDefault="00FF7FC7" w:rsidP="00FF7FC7">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7F59ABE6" w14:textId="77777777" w:rsidR="00FF7FC7" w:rsidRDefault="00FF7FC7" w:rsidP="00FF7FC7">
      <w:pPr>
        <w:shd w:val="clear" w:color="auto" w:fill="D6E3BC" w:themeFill="accent3" w:themeFillTint="66"/>
        <w:rPr>
          <w:rStyle w:val="SubtleEmphasis"/>
        </w:rPr>
      </w:pPr>
      <w:r>
        <w:rPr>
          <w:rStyle w:val="SubtleEmphasis"/>
          <w:b/>
        </w:rPr>
        <w:t>#Hint:</w:t>
      </w:r>
      <w:r>
        <w:rPr>
          <w:rStyle w:val="SubtleEmphasis"/>
        </w:rPr>
        <w:t xml:space="preserve"> State Charts are widely used to describe reactive, event-driven behavior.</w:t>
      </w:r>
    </w:p>
    <w:p w14:paraId="2E248E5E" w14:textId="7F2631FF" w:rsidR="00FF7FC7" w:rsidRDefault="00FF7FC7" w:rsidP="00FF7FC7">
      <w:pPr>
        <w:shd w:val="clear" w:color="auto" w:fill="D6E3BC" w:themeFill="accent3" w:themeFillTint="66"/>
        <w:rPr>
          <w:rStyle w:val="SubtleEmphasis"/>
          <w:rFonts w:cs="Arial"/>
          <w:color w:val="0000FF"/>
        </w:rPr>
      </w:pPr>
      <w:r>
        <w:rPr>
          <w:rStyle w:val="SubtleEmphasis"/>
          <w:b/>
        </w:rPr>
        <w:t>#Links:</w:t>
      </w:r>
      <w:r>
        <w:rPr>
          <w:rStyle w:val="SubtleEmphasis"/>
        </w:rPr>
        <w:t xml:space="preserve"> </w:t>
      </w:r>
      <w:r>
        <w:rPr>
          <w:rStyle w:val="SubtleEmphasis"/>
          <w:rFonts w:cs="Arial"/>
        </w:rPr>
        <w:t xml:space="preserve">State Charts </w:t>
      </w:r>
      <w:hyperlink r:id="rId37" w:history="1">
        <w:r>
          <w:rPr>
            <w:rStyle w:val="SubtleEmphasis"/>
            <w:rFonts w:cs="Arial"/>
            <w:color w:val="0000FF"/>
          </w:rPr>
          <w:t>RE Wiki – State Charts</w:t>
        </w:r>
      </w:hyperlink>
    </w:p>
    <w:p w14:paraId="4B7670B5" w14:textId="67D87B2F" w:rsidR="00FF7FC7" w:rsidRDefault="002F556D" w:rsidP="00FF7FC7">
      <w:r>
        <w:rPr>
          <w:noProof/>
        </w:rPr>
        <w:lastRenderedPageBreak/>
        <mc:AlternateContent>
          <mc:Choice Requires="wps">
            <w:drawing>
              <wp:anchor distT="0" distB="0" distL="114300" distR="114300" simplePos="0" relativeHeight="251719168" behindDoc="0" locked="0" layoutInCell="1" allowOverlap="1" wp14:anchorId="7102551D" wp14:editId="08C62A28">
                <wp:simplePos x="0" y="0"/>
                <wp:positionH relativeFrom="margin">
                  <wp:posOffset>2161540</wp:posOffset>
                </wp:positionH>
                <wp:positionV relativeFrom="paragraph">
                  <wp:posOffset>1076325</wp:posOffset>
                </wp:positionV>
                <wp:extent cx="1935081" cy="286533"/>
                <wp:effectExtent l="0" t="0" r="27305" b="18415"/>
                <wp:wrapNone/>
                <wp:docPr id="18" name="Textfeld 18"/>
                <wp:cNvGraphicFramePr/>
                <a:graphic xmlns:a="http://schemas.openxmlformats.org/drawingml/2006/main">
                  <a:graphicData uri="http://schemas.microsoft.com/office/word/2010/wordprocessingShape">
                    <wps:wsp>
                      <wps:cNvSpPr txBox="1"/>
                      <wps:spPr>
                        <a:xfrm>
                          <a:off x="0" y="0"/>
                          <a:ext cx="1935081" cy="286533"/>
                        </a:xfrm>
                        <a:prstGeom prst="rect">
                          <a:avLst/>
                        </a:prstGeom>
                        <a:solidFill>
                          <a:schemeClr val="lt1"/>
                        </a:solidFill>
                        <a:ln w="6350">
                          <a:solidFill>
                            <a:prstClr val="black"/>
                          </a:solidFill>
                        </a:ln>
                      </wps:spPr>
                      <wps:txbx>
                        <w:txbxContent>
                          <w:p w14:paraId="1E95F50C" w14:textId="67763C12" w:rsidR="001A45D3" w:rsidRDefault="001A45D3">
                            <w:r>
                              <w:t>RSCL_enable =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2551D" id="_x0000_t202" coordsize="21600,21600" o:spt="202" path="m,l,21600r21600,l21600,xe">
                <v:stroke joinstyle="miter"/>
                <v:path gradientshapeok="t" o:connecttype="rect"/>
              </v:shapetype>
              <v:shape id="Textfeld 18" o:spid="_x0000_s1026" type="#_x0000_t202" style="position:absolute;margin-left:170.2pt;margin-top:84.75pt;width:152.35pt;height:22.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" fillcolor="white [3201]" strokeweight=".5pt">
                <v:textbox>
                  <w:txbxContent>
                    <w:p w14:paraId="1E95F50C" w14:textId="67763C12" w:rsidR="001A45D3" w:rsidRDefault="001A45D3">
                      <w:r>
                        <w:t>RSCL_enable = on</w:t>
                      </w:r>
                    </w:p>
                  </w:txbxContent>
                </v:textbox>
                <w10:wrap anchorx="margin"/>
              </v:shape>
            </w:pict>
          </mc:Fallback>
        </mc:AlternateContent>
      </w:r>
      <w:r w:rsidR="00FC7F3A">
        <w:rPr>
          <w:noProof/>
        </w:rPr>
        <mc:AlternateContent>
          <mc:Choice Requires="wps">
            <w:drawing>
              <wp:anchor distT="0" distB="0" distL="114300" distR="114300" simplePos="0" relativeHeight="251721216" behindDoc="0" locked="0" layoutInCell="1" allowOverlap="1" wp14:anchorId="5D46DA82" wp14:editId="3B5019EE">
                <wp:simplePos x="0" y="0"/>
                <wp:positionH relativeFrom="column">
                  <wp:posOffset>2206464</wp:posOffset>
                </wp:positionH>
                <wp:positionV relativeFrom="paragraph">
                  <wp:posOffset>1480526</wp:posOffset>
                </wp:positionV>
                <wp:extent cx="1892226" cy="275900"/>
                <wp:effectExtent l="0" t="0" r="13335" b="10160"/>
                <wp:wrapNone/>
                <wp:docPr id="19" name="Textfeld 19"/>
                <wp:cNvGraphicFramePr/>
                <a:graphic xmlns:a="http://schemas.openxmlformats.org/drawingml/2006/main">
                  <a:graphicData uri="http://schemas.microsoft.com/office/word/2010/wordprocessingShape">
                    <wps:wsp>
                      <wps:cNvSpPr txBox="1"/>
                      <wps:spPr>
                        <a:xfrm>
                          <a:off x="0" y="0"/>
                          <a:ext cx="1892226" cy="275900"/>
                        </a:xfrm>
                        <a:prstGeom prst="rect">
                          <a:avLst/>
                        </a:prstGeom>
                        <a:solidFill>
                          <a:sysClr val="window" lastClr="FFFFFF"/>
                        </a:solidFill>
                        <a:ln w="6350">
                          <a:solidFill>
                            <a:prstClr val="black"/>
                          </a:solidFill>
                        </a:ln>
                      </wps:spPr>
                      <wps:txbx>
                        <w:txbxContent>
                          <w:p w14:paraId="1F05FD46" w14:textId="07A2EA14" w:rsidR="001A45D3" w:rsidRDefault="001A45D3" w:rsidP="00FC7F3A">
                            <w:r>
                              <w:t>RSCL_enable =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6DA82" id="Textfeld 19" o:spid="_x0000_s1027" type="#_x0000_t202" style="position:absolute;margin-left:173.75pt;margin-top:116.6pt;width:149pt;height:21.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" fillcolor="window" strokeweight=".5pt">
                <v:textbox>
                  <w:txbxContent>
                    <w:p w14:paraId="1F05FD46" w14:textId="07A2EA14" w:rsidR="001A45D3" w:rsidRDefault="001A45D3" w:rsidP="00FC7F3A">
                      <w:r>
                        <w:t>RSCL_enable = off</w:t>
                      </w:r>
                    </w:p>
                  </w:txbxContent>
                </v:textbox>
              </v:shape>
            </w:pict>
          </mc:Fallback>
        </mc:AlternateContent>
      </w:r>
      <w:r w:rsidR="00FB204E">
        <w:rPr>
          <w:noProof/>
        </w:rPr>
        <w:drawing>
          <wp:inline distT="0" distB="0" distL="0" distR="0" wp14:anchorId="4490E4F2" wp14:editId="05ABE16C">
            <wp:extent cx="6448425" cy="2514600"/>
            <wp:effectExtent l="0" t="0" r="0" b="0"/>
            <wp:docPr id="16" name="Picture 1530170118.jpg" descr="153017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30170118.jpg"/>
                    <pic:cNvPicPr/>
                  </pic:nvPicPr>
                  <pic:blipFill>
                    <a:blip r:embed="rId38" cstate="print"/>
                    <a:stretch>
                      <a:fillRect/>
                    </a:stretch>
                  </pic:blipFill>
                  <pic:spPr>
                    <a:xfrm>
                      <a:off x="0" y="0"/>
                      <a:ext cx="6448425" cy="2514600"/>
                    </a:xfrm>
                    <a:prstGeom prst="rect">
                      <a:avLst/>
                    </a:prstGeom>
                  </pic:spPr>
                </pic:pic>
              </a:graphicData>
            </a:graphic>
          </wp:inline>
        </w:drawing>
      </w:r>
    </w:p>
    <w:p w14:paraId="19CEB150" w14:textId="186E03A0" w:rsidR="00FF7FC7" w:rsidRDefault="00FF7FC7" w:rsidP="00FF7FC7">
      <w:pPr>
        <w:pStyle w:val="Caption"/>
      </w:pPr>
      <w:bookmarkStart w:id="130" w:name="_Toc56581847"/>
      <w:r>
        <w:t xml:space="preserve">Figure </w:t>
      </w:r>
      <w:r>
        <w:fldChar w:fldCharType="begin"/>
      </w:r>
      <w:r>
        <w:rPr>
          <w:noProof/>
        </w:rPr>
        <w:instrText xml:space="preserve"> SEQ Figure \* ARABIC </w:instrText>
      </w:r>
      <w:r>
        <w:fldChar w:fldCharType="separate"/>
      </w:r>
      <w:r w:rsidR="00CE7B51">
        <w:rPr>
          <w:noProof/>
        </w:rPr>
        <w:t>3</w:t>
      </w:r>
      <w:r>
        <w:fldChar w:fldCharType="end"/>
      </w:r>
      <w:r>
        <w:rPr>
          <w:noProof/>
        </w:rPr>
        <w:t xml:space="preserve">: State Machine of </w:t>
      </w:r>
      <w:r w:rsidR="00B27E92">
        <w:rPr>
          <w:noProof/>
        </w:rPr>
        <w:t>RSCL Control</w:t>
      </w:r>
      <w:bookmarkEnd w:id="130"/>
    </w:p>
    <w:p w14:paraId="29751092" w14:textId="77777777" w:rsidR="00FF7FC7" w:rsidRDefault="00FF7FC7" w:rsidP="00FF7FC7"/>
    <w:p w14:paraId="0B0987F6" w14:textId="77777777" w:rsidR="00FF7FC7" w:rsidRDefault="00FF7FC7" w:rsidP="00FF7FC7">
      <w:pPr>
        <w:pStyle w:val="Heading4"/>
      </w:pPr>
      <w:r>
        <w:t>Activity Diagrams</w:t>
      </w:r>
    </w:p>
    <w:p w14:paraId="07B19075" w14:textId="77777777" w:rsidR="00FF7FC7" w:rsidRDefault="00FF7FC7" w:rsidP="00FF7FC7">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41FF92CC" w14:textId="77777777" w:rsidR="00FF7FC7" w:rsidRDefault="00FF7FC7" w:rsidP="00FF7FC7">
      <w:pPr>
        <w:shd w:val="clear" w:color="auto" w:fill="D6E3BC" w:themeFill="accent3" w:themeFillTint="66"/>
        <w:rPr>
          <w:rStyle w:val="SubtleEmphasis"/>
        </w:rPr>
      </w:pPr>
      <w:r>
        <w:rPr>
          <w:rStyle w:val="SubtleEmphasis"/>
          <w:b/>
        </w:rPr>
        <w:t>#Hint:</w:t>
      </w:r>
      <w:r>
        <w:rPr>
          <w:rStyle w:val="SubtleEmphasis"/>
        </w:rPr>
        <w:t xml:space="preserve"> Activity diagrams are well suited to describe a flow of actions (e.g. to refine the an use case).</w:t>
      </w:r>
    </w:p>
    <w:p w14:paraId="04AF8217" w14:textId="0C321FD4" w:rsidR="00FF7FC7" w:rsidRDefault="00FF7FC7" w:rsidP="00FF7FC7">
      <w:pPr>
        <w:shd w:val="clear" w:color="auto" w:fill="D6E3BC" w:themeFill="accent3" w:themeFillTint="66"/>
        <w:rPr>
          <w:rStyle w:val="Hyperlink"/>
        </w:rPr>
      </w:pPr>
      <w:r>
        <w:rPr>
          <w:rStyle w:val="SubtleEmphasis"/>
          <w:b/>
        </w:rPr>
        <w:t>#Links:</w:t>
      </w:r>
      <w:r>
        <w:rPr>
          <w:rStyle w:val="SubtleEmphasis"/>
        </w:rPr>
        <w:t xml:space="preserve"> </w:t>
      </w:r>
      <w:r>
        <w:rPr>
          <w:rStyle w:val="SubtleEmphasis"/>
          <w:rFonts w:cs="Arial"/>
        </w:rPr>
        <w:t>Activity Diagrams:</w:t>
      </w:r>
      <w:r>
        <w:rPr>
          <w:rStyle w:val="SubtleEmphasis"/>
          <w:rFonts w:cs="Arial"/>
          <w:color w:val="0000FF"/>
        </w:rPr>
        <w:t xml:space="preserve"> </w:t>
      </w:r>
      <w:hyperlink r:id="rId39" w:history="1">
        <w:r>
          <w:rPr>
            <w:rStyle w:val="SubtleEmphasis"/>
            <w:color w:val="0000FF"/>
          </w:rPr>
          <w:t>RE Wiki – Activity Diagram</w:t>
        </w:r>
      </w:hyperlink>
      <w:r>
        <w:rPr>
          <w:rStyle w:val="SubtleEmphasis"/>
          <w:color w:val="0000FF"/>
        </w:rPr>
        <w:t xml:space="preserve">, </w:t>
      </w:r>
      <w:hyperlink r:id="rId40" w:history="1">
        <w:r>
          <w:rPr>
            <w:rStyle w:val="Hyperlink"/>
          </w:rPr>
          <w:t>SysML User Group – Activity Diagram Basics</w:t>
        </w:r>
      </w:hyperlink>
    </w:p>
    <w:p w14:paraId="5C1E67FF" w14:textId="77777777" w:rsidR="00FF7FC7" w:rsidRDefault="00FF7FC7" w:rsidP="00FF7FC7"/>
    <w:p w14:paraId="33542232" w14:textId="477B8411" w:rsidR="00FF7FC7" w:rsidRDefault="00FF7FC7" w:rsidP="00FF7FC7">
      <w:pPr>
        <w:pStyle w:val="Caption"/>
        <w:rPr>
          <w:noProof/>
        </w:rPr>
      </w:pPr>
      <w:bookmarkStart w:id="131" w:name="_Toc56581848"/>
      <w:r>
        <w:t xml:space="preserve">Figure </w:t>
      </w:r>
      <w:r>
        <w:fldChar w:fldCharType="begin"/>
      </w:r>
      <w:r>
        <w:rPr>
          <w:noProof/>
        </w:rPr>
        <w:instrText xml:space="preserve"> SEQ Figure \* ARABIC </w:instrText>
      </w:r>
      <w:r>
        <w:fldChar w:fldCharType="separate"/>
      </w:r>
      <w:r w:rsidR="00CE7B51">
        <w:rPr>
          <w:noProof/>
        </w:rPr>
        <w:t>4</w:t>
      </w:r>
      <w:r>
        <w:fldChar w:fldCharType="end"/>
      </w:r>
      <w:r>
        <w:rPr>
          <w:noProof/>
        </w:rPr>
        <w:t>: Activity Diagram of Function A</w:t>
      </w:r>
      <w:bookmarkEnd w:id="131"/>
    </w:p>
    <w:p w14:paraId="3DB0A8DD" w14:textId="77777777" w:rsidR="00FF7FC7" w:rsidRDefault="00FF7FC7" w:rsidP="00FF7FC7"/>
    <w:p w14:paraId="3D4AF1D0" w14:textId="77777777" w:rsidR="00FF7FC7" w:rsidRDefault="00FF7FC7" w:rsidP="00FF7FC7">
      <w:pPr>
        <w:pStyle w:val="Heading4"/>
      </w:pPr>
      <w:r>
        <w:t>Sequence Diagrams</w:t>
      </w:r>
    </w:p>
    <w:p w14:paraId="7F2B95FF" w14:textId="77777777" w:rsidR="00FF7FC7" w:rsidRDefault="00FF7FC7" w:rsidP="00FF7FC7">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462644E2" w14:textId="77777777" w:rsidR="00FF7FC7" w:rsidRDefault="00FF7FC7" w:rsidP="00FF7FC7">
      <w:pPr>
        <w:shd w:val="clear" w:color="auto" w:fill="D6E3BC" w:themeFill="accent3" w:themeFillTint="66"/>
        <w:rPr>
          <w:rStyle w:val="SubtleEmphasis"/>
        </w:rPr>
      </w:pPr>
      <w:r>
        <w:rPr>
          <w:rStyle w:val="SubtleEmphasis"/>
          <w:b/>
        </w:rPr>
        <w:t>#Hint:</w:t>
      </w:r>
      <w:r>
        <w:rPr>
          <w:rStyle w:val="SubtleEmphasis"/>
        </w:rPr>
        <w:t xml:space="preserve"> Sequence diagrams may help to analyze the interaction between Functions in specific scenarios.</w:t>
      </w:r>
    </w:p>
    <w:p w14:paraId="452D65A6" w14:textId="044C67BC" w:rsidR="00FF7FC7" w:rsidRDefault="00FF7FC7" w:rsidP="00FF7FC7">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 xml:space="preserve">Sequence Diagrams: </w:t>
      </w:r>
      <w:hyperlink r:id="rId41" w:history="1">
        <w:r>
          <w:rPr>
            <w:rStyle w:val="SubtleEmphasis"/>
            <w:color w:val="0000FF"/>
          </w:rPr>
          <w:t>RE Wiki – Sequence Chart</w:t>
        </w:r>
      </w:hyperlink>
      <w:r>
        <w:rPr>
          <w:rStyle w:val="SubtleEmphasis"/>
          <w:color w:val="0000FF"/>
        </w:rPr>
        <w:t xml:space="preserve">, </w:t>
      </w:r>
      <w:hyperlink r:id="rId42" w:history="1">
        <w:r>
          <w:rPr>
            <w:rStyle w:val="Hyperlink"/>
          </w:rPr>
          <w:t>SysML User Group – Sequence Diagram Basics</w:t>
        </w:r>
      </w:hyperlink>
    </w:p>
    <w:p w14:paraId="79A15915" w14:textId="77777777" w:rsidR="00FF7FC7" w:rsidRDefault="00FF7FC7" w:rsidP="00FF7FC7"/>
    <w:p w14:paraId="3DE37B48" w14:textId="468585B1" w:rsidR="00FF7FC7" w:rsidRDefault="00FF7FC7" w:rsidP="00FF7FC7"/>
    <w:p w14:paraId="5AFD4E59" w14:textId="4DCEE362" w:rsidR="00FF7FC7" w:rsidRDefault="00FF7FC7" w:rsidP="00FF7FC7">
      <w:pPr>
        <w:pStyle w:val="Caption"/>
        <w:rPr>
          <w:noProof/>
        </w:rPr>
      </w:pPr>
      <w:bookmarkStart w:id="132" w:name="_Toc56581849"/>
      <w:r>
        <w:t xml:space="preserve">Figure </w:t>
      </w:r>
      <w:r>
        <w:fldChar w:fldCharType="begin"/>
      </w:r>
      <w:r>
        <w:rPr>
          <w:noProof/>
        </w:rPr>
        <w:instrText xml:space="preserve"> SEQ Figure \* ARABIC </w:instrText>
      </w:r>
      <w:r>
        <w:fldChar w:fldCharType="separate"/>
      </w:r>
      <w:r w:rsidR="00CE7B51">
        <w:rPr>
          <w:noProof/>
        </w:rPr>
        <w:t>5</w:t>
      </w:r>
      <w:r>
        <w:fldChar w:fldCharType="end"/>
      </w:r>
      <w:r>
        <w:rPr>
          <w:noProof/>
        </w:rPr>
        <w:t>: Sequence Diagram of Function A</w:t>
      </w:r>
      <w:bookmarkEnd w:id="132"/>
    </w:p>
    <w:p w14:paraId="42B39A54" w14:textId="77777777" w:rsidR="00FF7FC7" w:rsidRDefault="00FF7FC7" w:rsidP="00FF7FC7"/>
    <w:p w14:paraId="7F3454DD" w14:textId="77777777" w:rsidR="00FF7FC7" w:rsidRDefault="00FF7FC7" w:rsidP="00FF7FC7">
      <w:pPr>
        <w:pStyle w:val="Heading4"/>
      </w:pPr>
      <w:r>
        <w:t>Decision Tables</w:t>
      </w:r>
    </w:p>
    <w:p w14:paraId="15A8A603" w14:textId="77777777" w:rsidR="00FF7FC7" w:rsidRDefault="00FF7FC7" w:rsidP="00FF7FC7">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01F58128" w14:textId="77777777" w:rsidR="00FF7FC7" w:rsidRDefault="00FF7FC7" w:rsidP="00FF7FC7">
      <w:pPr>
        <w:shd w:val="clear" w:color="auto" w:fill="D6E3BC" w:themeFill="accent3" w:themeFillTint="66"/>
        <w:rPr>
          <w:rStyle w:val="SubtleEmphasis"/>
        </w:rPr>
      </w:pPr>
      <w:r>
        <w:rPr>
          <w:rStyle w:val="SubtleEmphasis"/>
          <w:b/>
        </w:rPr>
        <w:t>#Hint:</w:t>
      </w:r>
      <w:r>
        <w:rPr>
          <w:rStyle w:val="SubtleEmphasis"/>
        </w:rPr>
        <w:t xml:space="preserve"> Decision Tables are well suited to describe combinatorial logic</w:t>
      </w:r>
    </w:p>
    <w:p w14:paraId="42689A9F" w14:textId="44B81D09" w:rsidR="00FF7FC7" w:rsidRDefault="00FF7FC7" w:rsidP="00FF7FC7"/>
    <w:p w14:paraId="663EB942" w14:textId="0F5614C3" w:rsidR="00A46C00" w:rsidRDefault="00A46C00" w:rsidP="00FF7FC7"/>
    <w:p w14:paraId="74673303" w14:textId="77777777" w:rsidR="00A46C00" w:rsidRDefault="00A46C00" w:rsidP="00FF7FC7"/>
    <w:tbl>
      <w:tblPr>
        <w:tblW w:w="9602" w:type="dxa"/>
        <w:tblLayout w:type="fixed"/>
        <w:tblLook w:val="04A0" w:firstRow="1" w:lastRow="0" w:firstColumn="1" w:lastColumn="0" w:noHBand="0" w:noVBand="1"/>
      </w:tblPr>
      <w:tblGrid>
        <w:gridCol w:w="427"/>
        <w:gridCol w:w="1006"/>
        <w:gridCol w:w="920"/>
        <w:gridCol w:w="933"/>
        <w:gridCol w:w="933"/>
        <w:gridCol w:w="769"/>
        <w:gridCol w:w="769"/>
        <w:gridCol w:w="769"/>
        <w:gridCol w:w="769"/>
        <w:gridCol w:w="769"/>
        <w:gridCol w:w="769"/>
        <w:gridCol w:w="769"/>
      </w:tblGrid>
      <w:tr w:rsidR="00A46C00" w:rsidRPr="0092351A" w14:paraId="3EC6ADB7" w14:textId="77777777" w:rsidTr="00A46C00">
        <w:trPr>
          <w:trHeight w:val="393"/>
        </w:trPr>
        <w:tc>
          <w:tcPr>
            <w:tcW w:w="427" w:type="dxa"/>
            <w:vMerge w:val="restart"/>
            <w:tcBorders>
              <w:top w:val="single" w:sz="8" w:space="0" w:color="auto"/>
              <w:left w:val="single" w:sz="8" w:space="0" w:color="auto"/>
              <w:right w:val="single" w:sz="8" w:space="0" w:color="auto"/>
            </w:tcBorders>
            <w:shd w:val="clear" w:color="000000" w:fill="D9D9D9"/>
            <w:textDirection w:val="btLr"/>
          </w:tcPr>
          <w:p w14:paraId="1E88AA3A" w14:textId="2960EC98" w:rsidR="00A46C00" w:rsidRPr="0092351A" w:rsidRDefault="00A46C00" w:rsidP="00A46C00">
            <w:pPr>
              <w:ind w:left="113" w:right="113"/>
              <w:jc w:val="center"/>
              <w:rPr>
                <w:rFonts w:cs="Arial"/>
                <w:color w:val="000000"/>
                <w:lang w:val="en-029" w:eastAsia="en-029"/>
              </w:rPr>
            </w:pPr>
            <w:r w:rsidRPr="0092351A">
              <w:rPr>
                <w:rFonts w:cs="Arial"/>
                <w:color w:val="000000"/>
                <w:lang w:val="en-029" w:eastAsia="en-029"/>
              </w:rPr>
              <w:t>SubReq ID</w:t>
            </w:r>
          </w:p>
        </w:tc>
        <w:tc>
          <w:tcPr>
            <w:tcW w:w="5330" w:type="dxa"/>
            <w:gridSpan w:val="6"/>
            <w:tcBorders>
              <w:top w:val="nil"/>
              <w:left w:val="nil"/>
              <w:bottom w:val="single" w:sz="8" w:space="0" w:color="auto"/>
              <w:right w:val="double" w:sz="4" w:space="0" w:color="auto"/>
            </w:tcBorders>
            <w:shd w:val="clear" w:color="auto" w:fill="92D050"/>
            <w:vAlign w:val="center"/>
          </w:tcPr>
          <w:p w14:paraId="7173BA2A" w14:textId="4ACEBF90"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Pr>
                <w:rFonts w:cs="Arial"/>
                <w:color w:val="000000"/>
                <w:sz w:val="16"/>
                <w:szCs w:val="16"/>
                <w:lang w:val="en-029" w:eastAsia="en-029"/>
              </w:rPr>
              <w:t>RSCL Control Input Requests</w:t>
            </w:r>
          </w:p>
        </w:tc>
        <w:tc>
          <w:tcPr>
            <w:tcW w:w="3845" w:type="dxa"/>
            <w:gridSpan w:val="5"/>
            <w:tcBorders>
              <w:top w:val="nil"/>
              <w:left w:val="double" w:sz="4" w:space="0" w:color="auto"/>
              <w:bottom w:val="single" w:sz="8" w:space="0" w:color="auto"/>
              <w:right w:val="single" w:sz="8" w:space="0" w:color="auto"/>
            </w:tcBorders>
            <w:shd w:val="clear" w:color="auto" w:fill="92D050"/>
            <w:vAlign w:val="center"/>
          </w:tcPr>
          <w:p w14:paraId="7BDBEAAB" w14:textId="3F7D4B22"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Pr>
                <w:rFonts w:cs="Arial"/>
                <w:color w:val="000000"/>
                <w:sz w:val="16"/>
                <w:szCs w:val="16"/>
                <w:lang w:val="en-029" w:eastAsia="en-029"/>
              </w:rPr>
              <w:t>RSCL Control Output Requests</w:t>
            </w:r>
          </w:p>
        </w:tc>
      </w:tr>
      <w:tr w:rsidR="00A46C00" w:rsidRPr="0092351A" w14:paraId="5FE7114D" w14:textId="77777777" w:rsidTr="00A46C00">
        <w:trPr>
          <w:cantSplit/>
          <w:trHeight w:val="1720"/>
        </w:trPr>
        <w:tc>
          <w:tcPr>
            <w:tcW w:w="427" w:type="dxa"/>
            <w:vMerge/>
            <w:tcBorders>
              <w:left w:val="single" w:sz="8" w:space="0" w:color="auto"/>
              <w:bottom w:val="single" w:sz="8" w:space="0" w:color="000000"/>
              <w:right w:val="single" w:sz="8" w:space="0" w:color="auto"/>
            </w:tcBorders>
            <w:shd w:val="clear" w:color="000000" w:fill="D9D9D9"/>
            <w:textDirection w:val="btLr"/>
            <w:hideMark/>
          </w:tcPr>
          <w:p w14:paraId="2E845C43" w14:textId="50C825DA" w:rsidR="00A46C00" w:rsidRPr="0092351A" w:rsidRDefault="00A46C00" w:rsidP="00A46C00">
            <w:pPr>
              <w:overflowPunct/>
              <w:autoSpaceDE/>
              <w:autoSpaceDN/>
              <w:adjustRightInd/>
              <w:ind w:left="113" w:right="113"/>
              <w:jc w:val="center"/>
              <w:textAlignment w:val="auto"/>
              <w:rPr>
                <w:rFonts w:cs="Arial"/>
                <w:color w:val="000000"/>
                <w:lang w:val="en-029" w:eastAsia="en-029"/>
              </w:rPr>
            </w:pPr>
          </w:p>
        </w:tc>
        <w:tc>
          <w:tcPr>
            <w:tcW w:w="1006" w:type="dxa"/>
            <w:tcBorders>
              <w:top w:val="nil"/>
              <w:left w:val="nil"/>
              <w:bottom w:val="single" w:sz="8" w:space="0" w:color="auto"/>
              <w:right w:val="single" w:sz="8" w:space="0" w:color="auto"/>
            </w:tcBorders>
            <w:shd w:val="clear" w:color="000000" w:fill="B4C6E7"/>
            <w:textDirection w:val="btLr"/>
            <w:vAlign w:val="center"/>
            <w:hideMark/>
          </w:tcPr>
          <w:p w14:paraId="26D44A7C"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Global RSCL HMI Rq</w:t>
            </w:r>
          </w:p>
        </w:tc>
        <w:tc>
          <w:tcPr>
            <w:tcW w:w="920" w:type="dxa"/>
            <w:tcBorders>
              <w:top w:val="nil"/>
              <w:left w:val="nil"/>
              <w:bottom w:val="single" w:sz="8" w:space="0" w:color="auto"/>
              <w:right w:val="single" w:sz="8" w:space="0" w:color="auto"/>
            </w:tcBorders>
            <w:shd w:val="clear" w:color="000000" w:fill="B4C6E7"/>
            <w:textDirection w:val="btLr"/>
            <w:vAlign w:val="center"/>
            <w:hideMark/>
          </w:tcPr>
          <w:p w14:paraId="393A5036"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PCL HMI Rq</w:t>
            </w:r>
          </w:p>
        </w:tc>
        <w:tc>
          <w:tcPr>
            <w:tcW w:w="933" w:type="dxa"/>
            <w:tcBorders>
              <w:top w:val="nil"/>
              <w:left w:val="nil"/>
              <w:bottom w:val="single" w:sz="8" w:space="0" w:color="auto"/>
              <w:right w:val="single" w:sz="8" w:space="0" w:color="auto"/>
            </w:tcBorders>
            <w:shd w:val="clear" w:color="000000" w:fill="B4C6E7"/>
            <w:textDirection w:val="btLr"/>
            <w:vAlign w:val="center"/>
            <w:hideMark/>
          </w:tcPr>
          <w:p w14:paraId="0D24074E"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WCL HMI Rq</w:t>
            </w:r>
          </w:p>
        </w:tc>
        <w:tc>
          <w:tcPr>
            <w:tcW w:w="933" w:type="dxa"/>
            <w:tcBorders>
              <w:top w:val="nil"/>
              <w:left w:val="nil"/>
              <w:bottom w:val="single" w:sz="8" w:space="0" w:color="auto"/>
              <w:right w:val="single" w:sz="8" w:space="0" w:color="auto"/>
            </w:tcBorders>
            <w:shd w:val="clear" w:color="000000" w:fill="B4C6E7"/>
            <w:textDirection w:val="btLr"/>
            <w:vAlign w:val="center"/>
            <w:hideMark/>
          </w:tcPr>
          <w:p w14:paraId="3A38ED17"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RAL HMI rq</w:t>
            </w:r>
          </w:p>
        </w:tc>
        <w:tc>
          <w:tcPr>
            <w:tcW w:w="769" w:type="dxa"/>
            <w:tcBorders>
              <w:top w:val="nil"/>
              <w:left w:val="nil"/>
              <w:bottom w:val="single" w:sz="8" w:space="0" w:color="auto"/>
              <w:right w:val="single" w:sz="8" w:space="0" w:color="auto"/>
            </w:tcBorders>
            <w:shd w:val="clear" w:color="000000" w:fill="B4C6E7"/>
            <w:textDirection w:val="btLr"/>
            <w:vAlign w:val="center"/>
            <w:hideMark/>
          </w:tcPr>
          <w:p w14:paraId="34EC5636"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RCL HMI Rq</w:t>
            </w:r>
          </w:p>
        </w:tc>
        <w:tc>
          <w:tcPr>
            <w:tcW w:w="769" w:type="dxa"/>
            <w:tcBorders>
              <w:top w:val="nil"/>
              <w:left w:val="nil"/>
              <w:bottom w:val="single" w:sz="8" w:space="0" w:color="auto"/>
              <w:right w:val="double" w:sz="4" w:space="0" w:color="auto"/>
            </w:tcBorders>
            <w:shd w:val="clear" w:color="000000" w:fill="B4C6E7"/>
            <w:textDirection w:val="btLr"/>
            <w:vAlign w:val="center"/>
            <w:hideMark/>
          </w:tcPr>
          <w:p w14:paraId="69B41AB3"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URCL HMI Rq</w:t>
            </w:r>
          </w:p>
        </w:tc>
        <w:tc>
          <w:tcPr>
            <w:tcW w:w="769" w:type="dxa"/>
            <w:tcBorders>
              <w:top w:val="nil"/>
              <w:left w:val="double" w:sz="4" w:space="0" w:color="auto"/>
              <w:bottom w:val="single" w:sz="8" w:space="0" w:color="auto"/>
              <w:right w:val="single" w:sz="8" w:space="0" w:color="auto"/>
            </w:tcBorders>
            <w:shd w:val="clear" w:color="000000" w:fill="B4C6E7"/>
            <w:textDirection w:val="btLr"/>
            <w:vAlign w:val="center"/>
            <w:hideMark/>
          </w:tcPr>
          <w:p w14:paraId="3A719D06"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RSCL PCL rq</w:t>
            </w:r>
          </w:p>
        </w:tc>
        <w:tc>
          <w:tcPr>
            <w:tcW w:w="769" w:type="dxa"/>
            <w:tcBorders>
              <w:top w:val="nil"/>
              <w:left w:val="nil"/>
              <w:bottom w:val="single" w:sz="8" w:space="0" w:color="auto"/>
              <w:right w:val="single" w:sz="8" w:space="0" w:color="auto"/>
            </w:tcBorders>
            <w:shd w:val="clear" w:color="000000" w:fill="B4C6E7"/>
            <w:textDirection w:val="btLr"/>
            <w:vAlign w:val="center"/>
            <w:hideMark/>
          </w:tcPr>
          <w:p w14:paraId="33A1C8B8"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RSCL WCL rq</w:t>
            </w:r>
          </w:p>
        </w:tc>
        <w:tc>
          <w:tcPr>
            <w:tcW w:w="769" w:type="dxa"/>
            <w:tcBorders>
              <w:top w:val="nil"/>
              <w:left w:val="nil"/>
              <w:bottom w:val="single" w:sz="8" w:space="0" w:color="auto"/>
              <w:right w:val="single" w:sz="8" w:space="0" w:color="auto"/>
            </w:tcBorders>
            <w:shd w:val="clear" w:color="000000" w:fill="B4C6E7"/>
            <w:textDirection w:val="btLr"/>
            <w:vAlign w:val="center"/>
            <w:hideMark/>
          </w:tcPr>
          <w:p w14:paraId="609E1701"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RSCL RAL rq</w:t>
            </w:r>
          </w:p>
        </w:tc>
        <w:tc>
          <w:tcPr>
            <w:tcW w:w="769" w:type="dxa"/>
            <w:tcBorders>
              <w:top w:val="nil"/>
              <w:left w:val="nil"/>
              <w:bottom w:val="single" w:sz="8" w:space="0" w:color="auto"/>
              <w:right w:val="single" w:sz="8" w:space="0" w:color="auto"/>
            </w:tcBorders>
            <w:shd w:val="clear" w:color="000000" w:fill="B4C6E7"/>
            <w:textDirection w:val="btLr"/>
            <w:vAlign w:val="center"/>
            <w:hideMark/>
          </w:tcPr>
          <w:p w14:paraId="2BE56B3D"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RSCL RCL rq</w:t>
            </w:r>
          </w:p>
        </w:tc>
        <w:tc>
          <w:tcPr>
            <w:tcW w:w="769" w:type="dxa"/>
            <w:tcBorders>
              <w:top w:val="nil"/>
              <w:left w:val="nil"/>
              <w:bottom w:val="single" w:sz="8" w:space="0" w:color="auto"/>
              <w:right w:val="single" w:sz="8" w:space="0" w:color="auto"/>
            </w:tcBorders>
            <w:shd w:val="clear" w:color="000000" w:fill="B4C6E7"/>
            <w:textDirection w:val="btLr"/>
            <w:vAlign w:val="center"/>
            <w:hideMark/>
          </w:tcPr>
          <w:p w14:paraId="1B4FCFE4" w14:textId="77777777" w:rsidR="00A46C00" w:rsidRPr="0092351A" w:rsidRDefault="00A46C00" w:rsidP="00A46C00">
            <w:pPr>
              <w:overflowPunct/>
              <w:autoSpaceDE/>
              <w:autoSpaceDN/>
              <w:adjustRightInd/>
              <w:jc w:val="center"/>
              <w:textAlignment w:val="auto"/>
              <w:rPr>
                <w:rFonts w:cs="Arial"/>
                <w:color w:val="000000"/>
                <w:sz w:val="16"/>
                <w:szCs w:val="16"/>
                <w:lang w:val="en-029" w:eastAsia="en-029"/>
              </w:rPr>
            </w:pPr>
            <w:r w:rsidRPr="0092351A">
              <w:rPr>
                <w:rFonts w:cs="Arial"/>
                <w:color w:val="000000"/>
                <w:sz w:val="16"/>
                <w:szCs w:val="16"/>
                <w:lang w:val="en-029" w:eastAsia="en-029"/>
              </w:rPr>
              <w:t>RSCL URCL rq</w:t>
            </w:r>
          </w:p>
        </w:tc>
      </w:tr>
      <w:tr w:rsidR="00E74600" w:rsidRPr="0092351A" w14:paraId="2FD68AA4" w14:textId="77777777" w:rsidTr="00E74600">
        <w:trPr>
          <w:trHeight w:val="300"/>
        </w:trPr>
        <w:tc>
          <w:tcPr>
            <w:tcW w:w="427"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E8FAF02"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14:paraId="2939B91E"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267F8220"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04AFD162"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68004237"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769" w:type="dxa"/>
            <w:tcBorders>
              <w:top w:val="single" w:sz="4" w:space="0" w:color="auto"/>
              <w:left w:val="nil"/>
              <w:bottom w:val="single" w:sz="4" w:space="0" w:color="auto"/>
              <w:right w:val="single" w:sz="4" w:space="0" w:color="auto"/>
            </w:tcBorders>
            <w:shd w:val="clear" w:color="auto" w:fill="auto"/>
            <w:vAlign w:val="center"/>
            <w:hideMark/>
          </w:tcPr>
          <w:p w14:paraId="6CF918DC"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769" w:type="dxa"/>
            <w:tcBorders>
              <w:top w:val="single" w:sz="4" w:space="0" w:color="auto"/>
              <w:left w:val="nil"/>
              <w:bottom w:val="single" w:sz="4" w:space="0" w:color="auto"/>
              <w:right w:val="double" w:sz="4" w:space="0" w:color="auto"/>
            </w:tcBorders>
            <w:shd w:val="clear" w:color="auto" w:fill="auto"/>
            <w:vAlign w:val="center"/>
            <w:hideMark/>
          </w:tcPr>
          <w:p w14:paraId="2B3BAACE"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769" w:type="dxa"/>
            <w:tcBorders>
              <w:top w:val="single" w:sz="4" w:space="0" w:color="auto"/>
              <w:left w:val="double" w:sz="4" w:space="0" w:color="auto"/>
              <w:bottom w:val="single" w:sz="4" w:space="0" w:color="auto"/>
              <w:right w:val="single" w:sz="4" w:space="0" w:color="auto"/>
            </w:tcBorders>
            <w:shd w:val="clear" w:color="auto" w:fill="auto"/>
            <w:vAlign w:val="center"/>
            <w:hideMark/>
          </w:tcPr>
          <w:p w14:paraId="4B1217C3"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single" w:sz="4" w:space="0" w:color="auto"/>
              <w:left w:val="nil"/>
              <w:bottom w:val="single" w:sz="4" w:space="0" w:color="auto"/>
              <w:right w:val="single" w:sz="4" w:space="0" w:color="auto"/>
            </w:tcBorders>
            <w:shd w:val="clear" w:color="auto" w:fill="auto"/>
            <w:vAlign w:val="center"/>
            <w:hideMark/>
          </w:tcPr>
          <w:p w14:paraId="10266DD5"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single" w:sz="4" w:space="0" w:color="auto"/>
              <w:left w:val="nil"/>
              <w:bottom w:val="single" w:sz="4" w:space="0" w:color="auto"/>
              <w:right w:val="single" w:sz="4" w:space="0" w:color="auto"/>
            </w:tcBorders>
            <w:shd w:val="clear" w:color="auto" w:fill="auto"/>
            <w:vAlign w:val="center"/>
            <w:hideMark/>
          </w:tcPr>
          <w:p w14:paraId="2D503DA0"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single" w:sz="4" w:space="0" w:color="auto"/>
              <w:left w:val="nil"/>
              <w:bottom w:val="single" w:sz="4" w:space="0" w:color="auto"/>
              <w:right w:val="single" w:sz="4" w:space="0" w:color="auto"/>
            </w:tcBorders>
            <w:shd w:val="clear" w:color="auto" w:fill="auto"/>
            <w:vAlign w:val="center"/>
            <w:hideMark/>
          </w:tcPr>
          <w:p w14:paraId="7A58F445"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single" w:sz="8" w:space="0" w:color="auto"/>
            </w:tcBorders>
            <w:shd w:val="clear" w:color="auto" w:fill="auto"/>
            <w:vAlign w:val="center"/>
            <w:hideMark/>
          </w:tcPr>
          <w:p w14:paraId="419FF068"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r>
      <w:tr w:rsidR="00E74600" w:rsidRPr="0092351A" w14:paraId="3DEA22FF" w14:textId="77777777" w:rsidTr="00E74600">
        <w:trPr>
          <w:trHeight w:val="36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54918CA5"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4" w:space="0" w:color="auto"/>
              <w:right w:val="single" w:sz="4" w:space="0" w:color="auto"/>
            </w:tcBorders>
            <w:shd w:val="clear" w:color="auto" w:fill="auto"/>
            <w:vAlign w:val="center"/>
            <w:hideMark/>
          </w:tcPr>
          <w:p w14:paraId="6ECD7253"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920" w:type="dxa"/>
            <w:tcBorders>
              <w:top w:val="nil"/>
              <w:left w:val="nil"/>
              <w:bottom w:val="single" w:sz="4" w:space="0" w:color="auto"/>
              <w:right w:val="single" w:sz="4" w:space="0" w:color="auto"/>
            </w:tcBorders>
            <w:shd w:val="clear" w:color="auto" w:fill="auto"/>
            <w:vAlign w:val="center"/>
            <w:hideMark/>
          </w:tcPr>
          <w:p w14:paraId="5AA7D8EE"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933" w:type="dxa"/>
            <w:tcBorders>
              <w:top w:val="nil"/>
              <w:left w:val="nil"/>
              <w:bottom w:val="single" w:sz="4" w:space="0" w:color="auto"/>
              <w:right w:val="single" w:sz="4" w:space="0" w:color="auto"/>
            </w:tcBorders>
            <w:shd w:val="clear" w:color="auto" w:fill="auto"/>
            <w:vAlign w:val="center"/>
            <w:hideMark/>
          </w:tcPr>
          <w:p w14:paraId="743A092F"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933" w:type="dxa"/>
            <w:tcBorders>
              <w:top w:val="nil"/>
              <w:left w:val="nil"/>
              <w:bottom w:val="single" w:sz="4" w:space="0" w:color="auto"/>
              <w:right w:val="single" w:sz="4" w:space="0" w:color="auto"/>
            </w:tcBorders>
            <w:shd w:val="clear" w:color="auto" w:fill="auto"/>
            <w:vAlign w:val="center"/>
            <w:hideMark/>
          </w:tcPr>
          <w:p w14:paraId="717F5166"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769" w:type="dxa"/>
            <w:tcBorders>
              <w:top w:val="nil"/>
              <w:left w:val="nil"/>
              <w:bottom w:val="single" w:sz="4" w:space="0" w:color="auto"/>
              <w:right w:val="single" w:sz="4" w:space="0" w:color="auto"/>
            </w:tcBorders>
            <w:shd w:val="clear" w:color="auto" w:fill="auto"/>
            <w:vAlign w:val="center"/>
            <w:hideMark/>
          </w:tcPr>
          <w:p w14:paraId="3C62A3AD"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769" w:type="dxa"/>
            <w:tcBorders>
              <w:top w:val="nil"/>
              <w:left w:val="nil"/>
              <w:bottom w:val="single" w:sz="4" w:space="0" w:color="auto"/>
              <w:right w:val="double" w:sz="4" w:space="0" w:color="auto"/>
            </w:tcBorders>
            <w:shd w:val="clear" w:color="auto" w:fill="auto"/>
            <w:vAlign w:val="center"/>
            <w:hideMark/>
          </w:tcPr>
          <w:p w14:paraId="2F2DF3CC"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don't care</w:t>
            </w:r>
          </w:p>
        </w:tc>
        <w:tc>
          <w:tcPr>
            <w:tcW w:w="769" w:type="dxa"/>
            <w:tcBorders>
              <w:top w:val="nil"/>
              <w:left w:val="double" w:sz="4" w:space="0" w:color="auto"/>
              <w:bottom w:val="single" w:sz="4" w:space="0" w:color="auto"/>
              <w:right w:val="single" w:sz="4" w:space="0" w:color="auto"/>
            </w:tcBorders>
            <w:shd w:val="clear" w:color="auto" w:fill="auto"/>
            <w:vAlign w:val="center"/>
            <w:hideMark/>
          </w:tcPr>
          <w:p w14:paraId="2F3D127F"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4" w:space="0" w:color="auto"/>
              <w:right w:val="single" w:sz="4" w:space="0" w:color="auto"/>
            </w:tcBorders>
            <w:shd w:val="clear" w:color="auto" w:fill="auto"/>
            <w:vAlign w:val="center"/>
            <w:hideMark/>
          </w:tcPr>
          <w:p w14:paraId="54FB5546"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4" w:space="0" w:color="auto"/>
              <w:right w:val="single" w:sz="4" w:space="0" w:color="auto"/>
            </w:tcBorders>
            <w:shd w:val="clear" w:color="auto" w:fill="auto"/>
            <w:vAlign w:val="center"/>
            <w:hideMark/>
          </w:tcPr>
          <w:p w14:paraId="49032EAD"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4" w:space="0" w:color="auto"/>
              <w:right w:val="single" w:sz="4" w:space="0" w:color="auto"/>
            </w:tcBorders>
            <w:shd w:val="clear" w:color="auto" w:fill="auto"/>
            <w:vAlign w:val="center"/>
            <w:hideMark/>
          </w:tcPr>
          <w:p w14:paraId="1A22914B"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4" w:space="0" w:color="auto"/>
              <w:right w:val="single" w:sz="8" w:space="0" w:color="auto"/>
            </w:tcBorders>
            <w:shd w:val="clear" w:color="auto" w:fill="auto"/>
            <w:vAlign w:val="center"/>
            <w:hideMark/>
          </w:tcPr>
          <w:p w14:paraId="3B2CBA0C" w14:textId="77777777" w:rsidR="00E74600" w:rsidRPr="0092351A" w:rsidRDefault="00E74600" w:rsidP="0092351A">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r>
      <w:tr w:rsidR="00E74600" w:rsidRPr="0092351A" w14:paraId="7AA14288" w14:textId="77777777" w:rsidTr="00E74600">
        <w:trPr>
          <w:trHeight w:val="30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333404A0"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lastRenderedPageBreak/>
              <w:t> </w:t>
            </w:r>
          </w:p>
        </w:tc>
        <w:tc>
          <w:tcPr>
            <w:tcW w:w="1006" w:type="dxa"/>
            <w:tcBorders>
              <w:top w:val="nil"/>
              <w:left w:val="nil"/>
              <w:bottom w:val="single" w:sz="4" w:space="0" w:color="auto"/>
              <w:right w:val="single" w:sz="4" w:space="0" w:color="auto"/>
            </w:tcBorders>
            <w:shd w:val="clear" w:color="auto" w:fill="auto"/>
            <w:vAlign w:val="center"/>
            <w:hideMark/>
          </w:tcPr>
          <w:p w14:paraId="6DA237C7"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4" w:space="0" w:color="auto"/>
              <w:right w:val="single" w:sz="4" w:space="0" w:color="auto"/>
            </w:tcBorders>
            <w:shd w:val="clear" w:color="auto" w:fill="auto"/>
            <w:vAlign w:val="center"/>
            <w:hideMark/>
          </w:tcPr>
          <w:p w14:paraId="0342C7D8"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933" w:type="dxa"/>
            <w:tcBorders>
              <w:top w:val="nil"/>
              <w:left w:val="nil"/>
              <w:bottom w:val="single" w:sz="4" w:space="0" w:color="auto"/>
              <w:right w:val="single" w:sz="4" w:space="0" w:color="auto"/>
            </w:tcBorders>
            <w:shd w:val="clear" w:color="auto" w:fill="auto"/>
            <w:vAlign w:val="center"/>
            <w:hideMark/>
          </w:tcPr>
          <w:p w14:paraId="33F94C9C"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7DFCDDC7"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single" w:sz="4" w:space="0" w:color="auto"/>
            </w:tcBorders>
            <w:shd w:val="clear" w:color="auto" w:fill="auto"/>
            <w:vAlign w:val="center"/>
            <w:hideMark/>
          </w:tcPr>
          <w:p w14:paraId="68D51BB8"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double" w:sz="4" w:space="0" w:color="auto"/>
            </w:tcBorders>
            <w:shd w:val="clear" w:color="auto" w:fill="auto"/>
            <w:vAlign w:val="center"/>
            <w:hideMark/>
          </w:tcPr>
          <w:p w14:paraId="52954892"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single" w:sz="4" w:space="0" w:color="auto"/>
              <w:left w:val="double" w:sz="4" w:space="0" w:color="auto"/>
              <w:bottom w:val="single" w:sz="4" w:space="0" w:color="auto"/>
              <w:right w:val="single" w:sz="4" w:space="0" w:color="auto"/>
            </w:tcBorders>
            <w:shd w:val="clear" w:color="auto" w:fill="auto"/>
            <w:vAlign w:val="center"/>
            <w:hideMark/>
          </w:tcPr>
          <w:p w14:paraId="63F0C178"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single" w:sz="4" w:space="0" w:color="auto"/>
            </w:tcBorders>
            <w:shd w:val="clear" w:color="auto" w:fill="auto"/>
            <w:vAlign w:val="center"/>
            <w:hideMark/>
          </w:tcPr>
          <w:p w14:paraId="263B00E5" w14:textId="084FC935"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409E2509" w14:textId="5ADCD291"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0DFFADED" w14:textId="58C319CD"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8" w:space="0" w:color="auto"/>
            </w:tcBorders>
            <w:shd w:val="clear" w:color="auto" w:fill="auto"/>
            <w:vAlign w:val="center"/>
            <w:hideMark/>
          </w:tcPr>
          <w:p w14:paraId="24C026E7" w14:textId="6AF4644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42D1EB77" w14:textId="77777777" w:rsidTr="00E74600">
        <w:trPr>
          <w:trHeight w:val="36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17825AB6"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4" w:space="0" w:color="auto"/>
              <w:right w:val="single" w:sz="4" w:space="0" w:color="auto"/>
            </w:tcBorders>
            <w:shd w:val="clear" w:color="auto" w:fill="auto"/>
            <w:vAlign w:val="center"/>
            <w:hideMark/>
          </w:tcPr>
          <w:p w14:paraId="7EDEC2F8"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4" w:space="0" w:color="auto"/>
              <w:right w:val="single" w:sz="4" w:space="0" w:color="auto"/>
            </w:tcBorders>
            <w:shd w:val="clear" w:color="auto" w:fill="auto"/>
            <w:vAlign w:val="center"/>
            <w:hideMark/>
          </w:tcPr>
          <w:p w14:paraId="42EA8F8B"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933" w:type="dxa"/>
            <w:tcBorders>
              <w:top w:val="nil"/>
              <w:left w:val="nil"/>
              <w:bottom w:val="single" w:sz="4" w:space="0" w:color="auto"/>
              <w:right w:val="single" w:sz="4" w:space="0" w:color="auto"/>
            </w:tcBorders>
            <w:shd w:val="clear" w:color="auto" w:fill="auto"/>
            <w:vAlign w:val="center"/>
            <w:hideMark/>
          </w:tcPr>
          <w:p w14:paraId="3B918D41"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59E4D492"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single" w:sz="4" w:space="0" w:color="auto"/>
            </w:tcBorders>
            <w:shd w:val="clear" w:color="auto" w:fill="auto"/>
            <w:vAlign w:val="center"/>
            <w:hideMark/>
          </w:tcPr>
          <w:p w14:paraId="3ABBDCB3"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double" w:sz="4" w:space="0" w:color="auto"/>
            </w:tcBorders>
            <w:shd w:val="clear" w:color="auto" w:fill="auto"/>
            <w:vAlign w:val="center"/>
            <w:hideMark/>
          </w:tcPr>
          <w:p w14:paraId="540E9BF0"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4" w:space="0" w:color="auto"/>
              <w:right w:val="single" w:sz="4" w:space="0" w:color="auto"/>
            </w:tcBorders>
            <w:shd w:val="clear" w:color="auto" w:fill="auto"/>
            <w:vAlign w:val="center"/>
            <w:hideMark/>
          </w:tcPr>
          <w:p w14:paraId="290F6EB3"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4" w:space="0" w:color="auto"/>
              <w:right w:val="single" w:sz="4" w:space="0" w:color="auto"/>
            </w:tcBorders>
            <w:shd w:val="clear" w:color="auto" w:fill="auto"/>
            <w:vAlign w:val="center"/>
            <w:hideMark/>
          </w:tcPr>
          <w:p w14:paraId="50168040" w14:textId="394FBC0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0A42EC13" w14:textId="1CE716FD"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446739B1" w14:textId="382FE2FB"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8" w:space="0" w:color="auto"/>
            </w:tcBorders>
            <w:shd w:val="clear" w:color="auto" w:fill="auto"/>
            <w:vAlign w:val="center"/>
            <w:hideMark/>
          </w:tcPr>
          <w:p w14:paraId="471D1C42" w14:textId="0D8B3B5C"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130A7242" w14:textId="77777777" w:rsidTr="00E74600">
        <w:trPr>
          <w:trHeight w:val="30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324557DE"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4" w:space="0" w:color="auto"/>
              <w:right w:val="single" w:sz="4" w:space="0" w:color="auto"/>
            </w:tcBorders>
            <w:shd w:val="clear" w:color="auto" w:fill="auto"/>
            <w:vAlign w:val="center"/>
            <w:hideMark/>
          </w:tcPr>
          <w:p w14:paraId="2948B5BE"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4" w:space="0" w:color="auto"/>
              <w:right w:val="single" w:sz="4" w:space="0" w:color="auto"/>
            </w:tcBorders>
            <w:shd w:val="clear" w:color="auto" w:fill="auto"/>
            <w:vAlign w:val="center"/>
            <w:hideMark/>
          </w:tcPr>
          <w:p w14:paraId="6571088C"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3C61CA7C"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933" w:type="dxa"/>
            <w:tcBorders>
              <w:top w:val="nil"/>
              <w:left w:val="nil"/>
              <w:bottom w:val="single" w:sz="4" w:space="0" w:color="auto"/>
              <w:right w:val="single" w:sz="4" w:space="0" w:color="auto"/>
            </w:tcBorders>
            <w:shd w:val="clear" w:color="auto" w:fill="auto"/>
            <w:vAlign w:val="center"/>
            <w:hideMark/>
          </w:tcPr>
          <w:p w14:paraId="0EA1D8E8"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single" w:sz="4" w:space="0" w:color="auto"/>
            </w:tcBorders>
            <w:shd w:val="clear" w:color="auto" w:fill="auto"/>
            <w:vAlign w:val="center"/>
            <w:hideMark/>
          </w:tcPr>
          <w:p w14:paraId="720AF84C"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double" w:sz="4" w:space="0" w:color="auto"/>
            </w:tcBorders>
            <w:shd w:val="clear" w:color="auto" w:fill="auto"/>
            <w:vAlign w:val="center"/>
            <w:hideMark/>
          </w:tcPr>
          <w:p w14:paraId="29E46868"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4" w:space="0" w:color="auto"/>
              <w:right w:val="single" w:sz="4" w:space="0" w:color="auto"/>
            </w:tcBorders>
            <w:shd w:val="clear" w:color="auto" w:fill="auto"/>
            <w:vAlign w:val="center"/>
            <w:hideMark/>
          </w:tcPr>
          <w:p w14:paraId="48953181" w14:textId="2A2C5CEE"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1E990226"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single" w:sz="4" w:space="0" w:color="auto"/>
            </w:tcBorders>
            <w:shd w:val="clear" w:color="auto" w:fill="auto"/>
            <w:vAlign w:val="center"/>
            <w:hideMark/>
          </w:tcPr>
          <w:p w14:paraId="6EF42EF0" w14:textId="121E09FF"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28B9A3CD" w14:textId="026E6842"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8" w:space="0" w:color="auto"/>
            </w:tcBorders>
            <w:shd w:val="clear" w:color="auto" w:fill="auto"/>
            <w:vAlign w:val="center"/>
            <w:hideMark/>
          </w:tcPr>
          <w:p w14:paraId="74CDB7A0" w14:textId="3DDF21C5"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45BBC57D" w14:textId="77777777" w:rsidTr="00E74600">
        <w:trPr>
          <w:trHeight w:val="375"/>
        </w:trPr>
        <w:tc>
          <w:tcPr>
            <w:tcW w:w="427" w:type="dxa"/>
            <w:tcBorders>
              <w:top w:val="nil"/>
              <w:left w:val="single" w:sz="8" w:space="0" w:color="auto"/>
              <w:bottom w:val="single" w:sz="8" w:space="0" w:color="auto"/>
              <w:right w:val="single" w:sz="4" w:space="0" w:color="auto"/>
            </w:tcBorders>
            <w:shd w:val="clear" w:color="auto" w:fill="auto"/>
            <w:vAlign w:val="center"/>
            <w:hideMark/>
          </w:tcPr>
          <w:p w14:paraId="12CE0EA5"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8" w:space="0" w:color="auto"/>
              <w:right w:val="single" w:sz="4" w:space="0" w:color="auto"/>
            </w:tcBorders>
            <w:shd w:val="clear" w:color="auto" w:fill="auto"/>
            <w:vAlign w:val="center"/>
            <w:hideMark/>
          </w:tcPr>
          <w:p w14:paraId="06147A0E"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8" w:space="0" w:color="auto"/>
              <w:right w:val="single" w:sz="4" w:space="0" w:color="auto"/>
            </w:tcBorders>
            <w:shd w:val="clear" w:color="auto" w:fill="auto"/>
            <w:vAlign w:val="center"/>
            <w:hideMark/>
          </w:tcPr>
          <w:p w14:paraId="5A9B21B5"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0C69068E"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933" w:type="dxa"/>
            <w:tcBorders>
              <w:top w:val="nil"/>
              <w:left w:val="nil"/>
              <w:bottom w:val="single" w:sz="8" w:space="0" w:color="auto"/>
              <w:right w:val="single" w:sz="4" w:space="0" w:color="auto"/>
            </w:tcBorders>
            <w:shd w:val="clear" w:color="auto" w:fill="auto"/>
            <w:vAlign w:val="center"/>
            <w:hideMark/>
          </w:tcPr>
          <w:p w14:paraId="342D3B58"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8" w:space="0" w:color="auto"/>
              <w:right w:val="single" w:sz="4" w:space="0" w:color="auto"/>
            </w:tcBorders>
            <w:shd w:val="clear" w:color="auto" w:fill="auto"/>
            <w:vAlign w:val="center"/>
            <w:hideMark/>
          </w:tcPr>
          <w:p w14:paraId="464A7CEE"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8" w:space="0" w:color="auto"/>
              <w:right w:val="double" w:sz="4" w:space="0" w:color="auto"/>
            </w:tcBorders>
            <w:shd w:val="clear" w:color="auto" w:fill="auto"/>
            <w:vAlign w:val="center"/>
            <w:hideMark/>
          </w:tcPr>
          <w:p w14:paraId="32A787C2"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8" w:space="0" w:color="auto"/>
              <w:right w:val="single" w:sz="4" w:space="0" w:color="auto"/>
            </w:tcBorders>
            <w:shd w:val="clear" w:color="auto" w:fill="auto"/>
            <w:vAlign w:val="center"/>
            <w:hideMark/>
          </w:tcPr>
          <w:p w14:paraId="60058ACB" w14:textId="304CE8EE"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4FAA7DFD"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8" w:space="0" w:color="auto"/>
              <w:right w:val="single" w:sz="4" w:space="0" w:color="auto"/>
            </w:tcBorders>
            <w:shd w:val="clear" w:color="auto" w:fill="auto"/>
            <w:vAlign w:val="center"/>
            <w:hideMark/>
          </w:tcPr>
          <w:p w14:paraId="5AB0307F" w14:textId="27416BD3"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34414CF5" w14:textId="503D566D"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8" w:space="0" w:color="auto"/>
            </w:tcBorders>
            <w:shd w:val="clear" w:color="auto" w:fill="auto"/>
            <w:vAlign w:val="center"/>
            <w:hideMark/>
          </w:tcPr>
          <w:p w14:paraId="48321E28" w14:textId="34567A5D"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2054E778" w14:textId="77777777" w:rsidTr="00E74600">
        <w:trPr>
          <w:trHeight w:val="30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4F9427E6"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4" w:space="0" w:color="auto"/>
              <w:right w:val="single" w:sz="4" w:space="0" w:color="auto"/>
            </w:tcBorders>
            <w:shd w:val="clear" w:color="auto" w:fill="auto"/>
            <w:vAlign w:val="center"/>
            <w:hideMark/>
          </w:tcPr>
          <w:p w14:paraId="01CB7415"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4" w:space="0" w:color="auto"/>
              <w:right w:val="single" w:sz="4" w:space="0" w:color="auto"/>
            </w:tcBorders>
            <w:shd w:val="clear" w:color="auto" w:fill="auto"/>
            <w:vAlign w:val="center"/>
            <w:hideMark/>
          </w:tcPr>
          <w:p w14:paraId="7530EEB7"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7142DF50"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2D7DE225"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single" w:sz="4" w:space="0" w:color="auto"/>
            </w:tcBorders>
            <w:shd w:val="clear" w:color="auto" w:fill="auto"/>
            <w:vAlign w:val="center"/>
            <w:hideMark/>
          </w:tcPr>
          <w:p w14:paraId="51597670"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double" w:sz="4" w:space="0" w:color="auto"/>
            </w:tcBorders>
            <w:shd w:val="clear" w:color="auto" w:fill="auto"/>
            <w:vAlign w:val="center"/>
            <w:hideMark/>
          </w:tcPr>
          <w:p w14:paraId="70218E16"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4" w:space="0" w:color="auto"/>
              <w:right w:val="single" w:sz="4" w:space="0" w:color="auto"/>
            </w:tcBorders>
            <w:shd w:val="clear" w:color="auto" w:fill="auto"/>
            <w:vAlign w:val="center"/>
            <w:hideMark/>
          </w:tcPr>
          <w:p w14:paraId="1B880028" w14:textId="7970C05D"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4B7ACACF" w14:textId="25835348"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40C33D98"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single" w:sz="4" w:space="0" w:color="auto"/>
            </w:tcBorders>
            <w:shd w:val="clear" w:color="auto" w:fill="auto"/>
            <w:vAlign w:val="center"/>
            <w:hideMark/>
          </w:tcPr>
          <w:p w14:paraId="1D1EB442" w14:textId="1280856E"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8" w:space="0" w:color="auto"/>
            </w:tcBorders>
            <w:shd w:val="clear" w:color="auto" w:fill="auto"/>
            <w:vAlign w:val="center"/>
            <w:hideMark/>
          </w:tcPr>
          <w:p w14:paraId="3DF5F8C1" w14:textId="0C6FDFDB"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3CA680A7" w14:textId="77777777" w:rsidTr="00E74600">
        <w:trPr>
          <w:trHeight w:val="375"/>
        </w:trPr>
        <w:tc>
          <w:tcPr>
            <w:tcW w:w="427" w:type="dxa"/>
            <w:tcBorders>
              <w:top w:val="nil"/>
              <w:left w:val="single" w:sz="8" w:space="0" w:color="auto"/>
              <w:bottom w:val="single" w:sz="8" w:space="0" w:color="auto"/>
              <w:right w:val="single" w:sz="4" w:space="0" w:color="auto"/>
            </w:tcBorders>
            <w:shd w:val="clear" w:color="auto" w:fill="auto"/>
            <w:vAlign w:val="center"/>
            <w:hideMark/>
          </w:tcPr>
          <w:p w14:paraId="7440BAE3"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8" w:space="0" w:color="auto"/>
              <w:right w:val="single" w:sz="4" w:space="0" w:color="auto"/>
            </w:tcBorders>
            <w:shd w:val="clear" w:color="auto" w:fill="auto"/>
            <w:vAlign w:val="center"/>
            <w:hideMark/>
          </w:tcPr>
          <w:p w14:paraId="724E7D90"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8" w:space="0" w:color="auto"/>
              <w:right w:val="single" w:sz="4" w:space="0" w:color="auto"/>
            </w:tcBorders>
            <w:shd w:val="clear" w:color="auto" w:fill="auto"/>
            <w:vAlign w:val="center"/>
            <w:hideMark/>
          </w:tcPr>
          <w:p w14:paraId="4833FB1E"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0D3586D7"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5982B0E2"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8" w:space="0" w:color="auto"/>
              <w:right w:val="single" w:sz="4" w:space="0" w:color="auto"/>
            </w:tcBorders>
            <w:shd w:val="clear" w:color="auto" w:fill="auto"/>
            <w:vAlign w:val="center"/>
            <w:hideMark/>
          </w:tcPr>
          <w:p w14:paraId="05C8B296"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8" w:space="0" w:color="auto"/>
              <w:right w:val="double" w:sz="4" w:space="0" w:color="auto"/>
            </w:tcBorders>
            <w:shd w:val="clear" w:color="auto" w:fill="auto"/>
            <w:vAlign w:val="center"/>
            <w:hideMark/>
          </w:tcPr>
          <w:p w14:paraId="7F77C7DB"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8" w:space="0" w:color="auto"/>
              <w:right w:val="single" w:sz="4" w:space="0" w:color="auto"/>
            </w:tcBorders>
            <w:shd w:val="clear" w:color="auto" w:fill="auto"/>
            <w:vAlign w:val="center"/>
            <w:hideMark/>
          </w:tcPr>
          <w:p w14:paraId="4244482D" w14:textId="47AE71D5"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5091B7B8" w14:textId="4556A43F"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0141F1BA"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8" w:space="0" w:color="auto"/>
              <w:right w:val="single" w:sz="4" w:space="0" w:color="auto"/>
            </w:tcBorders>
            <w:shd w:val="clear" w:color="auto" w:fill="auto"/>
            <w:vAlign w:val="center"/>
            <w:hideMark/>
          </w:tcPr>
          <w:p w14:paraId="59E324EA" w14:textId="6C21AD7F"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8" w:space="0" w:color="auto"/>
            </w:tcBorders>
            <w:shd w:val="clear" w:color="auto" w:fill="auto"/>
            <w:vAlign w:val="center"/>
            <w:hideMark/>
          </w:tcPr>
          <w:p w14:paraId="7A0C159F" w14:textId="7B1BD86D"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7AF7B1B6" w14:textId="77777777" w:rsidTr="00E74600">
        <w:trPr>
          <w:trHeight w:val="30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5AA2654D"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4" w:space="0" w:color="auto"/>
              <w:right w:val="single" w:sz="4" w:space="0" w:color="auto"/>
            </w:tcBorders>
            <w:shd w:val="clear" w:color="auto" w:fill="auto"/>
            <w:vAlign w:val="center"/>
            <w:hideMark/>
          </w:tcPr>
          <w:p w14:paraId="231524A0"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4" w:space="0" w:color="auto"/>
              <w:right w:val="single" w:sz="4" w:space="0" w:color="auto"/>
            </w:tcBorders>
            <w:shd w:val="clear" w:color="auto" w:fill="auto"/>
            <w:vAlign w:val="center"/>
            <w:hideMark/>
          </w:tcPr>
          <w:p w14:paraId="7D2AC5F1"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6CF8BB1D"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1D2F3E73"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single" w:sz="4" w:space="0" w:color="auto"/>
            </w:tcBorders>
            <w:shd w:val="clear" w:color="auto" w:fill="auto"/>
            <w:vAlign w:val="center"/>
            <w:hideMark/>
          </w:tcPr>
          <w:p w14:paraId="387B7F72"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double" w:sz="4" w:space="0" w:color="auto"/>
            </w:tcBorders>
            <w:shd w:val="clear" w:color="auto" w:fill="auto"/>
            <w:vAlign w:val="center"/>
            <w:hideMark/>
          </w:tcPr>
          <w:p w14:paraId="74D4FEB2"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4" w:space="0" w:color="auto"/>
              <w:right w:val="single" w:sz="4" w:space="0" w:color="auto"/>
            </w:tcBorders>
            <w:shd w:val="clear" w:color="auto" w:fill="auto"/>
            <w:vAlign w:val="center"/>
            <w:hideMark/>
          </w:tcPr>
          <w:p w14:paraId="554EE985" w14:textId="02396628"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4F6179D1" w14:textId="05FF0FBF"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698B3358" w14:textId="7FD89564"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1C3DB0CE"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nil"/>
              <w:bottom w:val="single" w:sz="4" w:space="0" w:color="auto"/>
              <w:right w:val="single" w:sz="8" w:space="0" w:color="auto"/>
            </w:tcBorders>
            <w:shd w:val="clear" w:color="auto" w:fill="auto"/>
            <w:vAlign w:val="center"/>
            <w:hideMark/>
          </w:tcPr>
          <w:p w14:paraId="05B48FA7" w14:textId="5BD71EAF"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0C9B4AC0" w14:textId="77777777" w:rsidTr="00E74600">
        <w:trPr>
          <w:trHeight w:val="375"/>
        </w:trPr>
        <w:tc>
          <w:tcPr>
            <w:tcW w:w="427" w:type="dxa"/>
            <w:tcBorders>
              <w:top w:val="nil"/>
              <w:left w:val="single" w:sz="8" w:space="0" w:color="auto"/>
              <w:bottom w:val="single" w:sz="8" w:space="0" w:color="auto"/>
              <w:right w:val="single" w:sz="4" w:space="0" w:color="auto"/>
            </w:tcBorders>
            <w:shd w:val="clear" w:color="auto" w:fill="auto"/>
            <w:vAlign w:val="center"/>
            <w:hideMark/>
          </w:tcPr>
          <w:p w14:paraId="0B698E3A"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8" w:space="0" w:color="auto"/>
              <w:right w:val="single" w:sz="4" w:space="0" w:color="auto"/>
            </w:tcBorders>
            <w:shd w:val="clear" w:color="auto" w:fill="auto"/>
            <w:vAlign w:val="center"/>
            <w:hideMark/>
          </w:tcPr>
          <w:p w14:paraId="6B820B54"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8" w:space="0" w:color="auto"/>
              <w:right w:val="single" w:sz="4" w:space="0" w:color="auto"/>
            </w:tcBorders>
            <w:shd w:val="clear" w:color="auto" w:fill="auto"/>
            <w:vAlign w:val="center"/>
            <w:hideMark/>
          </w:tcPr>
          <w:p w14:paraId="76F9818F"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5CEC4874"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6FA46D91"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8" w:space="0" w:color="auto"/>
              <w:right w:val="single" w:sz="4" w:space="0" w:color="auto"/>
            </w:tcBorders>
            <w:shd w:val="clear" w:color="auto" w:fill="auto"/>
            <w:vAlign w:val="center"/>
            <w:hideMark/>
          </w:tcPr>
          <w:p w14:paraId="120C554E"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8" w:space="0" w:color="auto"/>
              <w:right w:val="double" w:sz="4" w:space="0" w:color="auto"/>
            </w:tcBorders>
            <w:shd w:val="clear" w:color="auto" w:fill="auto"/>
            <w:vAlign w:val="center"/>
            <w:hideMark/>
          </w:tcPr>
          <w:p w14:paraId="7E314E19"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double" w:sz="4" w:space="0" w:color="auto"/>
              <w:bottom w:val="single" w:sz="8" w:space="0" w:color="auto"/>
              <w:right w:val="single" w:sz="4" w:space="0" w:color="auto"/>
            </w:tcBorders>
            <w:shd w:val="clear" w:color="auto" w:fill="auto"/>
            <w:vAlign w:val="center"/>
            <w:hideMark/>
          </w:tcPr>
          <w:p w14:paraId="1B9C6EC8" w14:textId="6DC8BF3F"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5B52AC8C" w14:textId="4E4E10FE"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0DB2520D" w14:textId="0FE103A4"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0D027260"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nil"/>
              <w:bottom w:val="single" w:sz="8" w:space="0" w:color="auto"/>
              <w:right w:val="single" w:sz="8" w:space="0" w:color="auto"/>
            </w:tcBorders>
            <w:shd w:val="clear" w:color="auto" w:fill="auto"/>
            <w:vAlign w:val="center"/>
            <w:hideMark/>
          </w:tcPr>
          <w:p w14:paraId="31EA8273" w14:textId="161B92F0"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r>
      <w:tr w:rsidR="00E74600" w:rsidRPr="0092351A" w14:paraId="48DCD78D" w14:textId="77777777" w:rsidTr="00E74600">
        <w:trPr>
          <w:trHeight w:val="300"/>
        </w:trPr>
        <w:tc>
          <w:tcPr>
            <w:tcW w:w="427" w:type="dxa"/>
            <w:tcBorders>
              <w:top w:val="nil"/>
              <w:left w:val="single" w:sz="8" w:space="0" w:color="auto"/>
              <w:bottom w:val="single" w:sz="4" w:space="0" w:color="auto"/>
              <w:right w:val="single" w:sz="4" w:space="0" w:color="auto"/>
            </w:tcBorders>
            <w:shd w:val="clear" w:color="auto" w:fill="auto"/>
            <w:vAlign w:val="center"/>
            <w:hideMark/>
          </w:tcPr>
          <w:p w14:paraId="3C8F5A7A"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4" w:space="0" w:color="auto"/>
              <w:right w:val="single" w:sz="4" w:space="0" w:color="auto"/>
            </w:tcBorders>
            <w:shd w:val="clear" w:color="auto" w:fill="auto"/>
            <w:vAlign w:val="center"/>
            <w:hideMark/>
          </w:tcPr>
          <w:p w14:paraId="628ED309"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4" w:space="0" w:color="auto"/>
              <w:right w:val="single" w:sz="4" w:space="0" w:color="auto"/>
            </w:tcBorders>
            <w:shd w:val="clear" w:color="auto" w:fill="auto"/>
            <w:vAlign w:val="center"/>
            <w:hideMark/>
          </w:tcPr>
          <w:p w14:paraId="1C42DC82"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4C1231B4"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4" w:space="0" w:color="auto"/>
              <w:right w:val="single" w:sz="4" w:space="0" w:color="auto"/>
            </w:tcBorders>
            <w:shd w:val="clear" w:color="auto" w:fill="auto"/>
            <w:vAlign w:val="center"/>
            <w:hideMark/>
          </w:tcPr>
          <w:p w14:paraId="7109B55B"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single" w:sz="4" w:space="0" w:color="auto"/>
            </w:tcBorders>
            <w:shd w:val="clear" w:color="auto" w:fill="auto"/>
            <w:vAlign w:val="center"/>
            <w:hideMark/>
          </w:tcPr>
          <w:p w14:paraId="1C7F64A3"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4" w:space="0" w:color="auto"/>
              <w:right w:val="double" w:sz="4" w:space="0" w:color="auto"/>
            </w:tcBorders>
            <w:shd w:val="clear" w:color="auto" w:fill="auto"/>
            <w:vAlign w:val="center"/>
            <w:hideMark/>
          </w:tcPr>
          <w:p w14:paraId="5E448F5D"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c>
          <w:tcPr>
            <w:tcW w:w="769" w:type="dxa"/>
            <w:tcBorders>
              <w:top w:val="nil"/>
              <w:left w:val="double" w:sz="4" w:space="0" w:color="auto"/>
              <w:bottom w:val="single" w:sz="4" w:space="0" w:color="auto"/>
              <w:right w:val="single" w:sz="4" w:space="0" w:color="auto"/>
            </w:tcBorders>
            <w:shd w:val="clear" w:color="auto" w:fill="auto"/>
            <w:vAlign w:val="center"/>
            <w:hideMark/>
          </w:tcPr>
          <w:p w14:paraId="42B519EC" w14:textId="2EE65061"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38B0533E" w14:textId="1A2CE7C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5F764990" w14:textId="52374594"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4" w:space="0" w:color="auto"/>
            </w:tcBorders>
            <w:shd w:val="clear" w:color="auto" w:fill="auto"/>
            <w:vAlign w:val="center"/>
            <w:hideMark/>
          </w:tcPr>
          <w:p w14:paraId="57F1038F" w14:textId="50082738"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4" w:space="0" w:color="auto"/>
              <w:right w:val="single" w:sz="8" w:space="0" w:color="auto"/>
            </w:tcBorders>
            <w:shd w:val="clear" w:color="auto" w:fill="auto"/>
            <w:vAlign w:val="center"/>
            <w:hideMark/>
          </w:tcPr>
          <w:p w14:paraId="54227484"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activate</w:t>
            </w:r>
          </w:p>
        </w:tc>
      </w:tr>
      <w:tr w:rsidR="00E74600" w:rsidRPr="0092351A" w14:paraId="0C65F709" w14:textId="77777777" w:rsidTr="00E74600">
        <w:trPr>
          <w:trHeight w:val="375"/>
        </w:trPr>
        <w:tc>
          <w:tcPr>
            <w:tcW w:w="427" w:type="dxa"/>
            <w:tcBorders>
              <w:top w:val="nil"/>
              <w:left w:val="single" w:sz="8" w:space="0" w:color="auto"/>
              <w:bottom w:val="single" w:sz="8" w:space="0" w:color="auto"/>
              <w:right w:val="single" w:sz="4" w:space="0" w:color="auto"/>
            </w:tcBorders>
            <w:shd w:val="clear" w:color="auto" w:fill="auto"/>
            <w:vAlign w:val="center"/>
            <w:hideMark/>
          </w:tcPr>
          <w:p w14:paraId="5B460FC4"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1006" w:type="dxa"/>
            <w:tcBorders>
              <w:top w:val="nil"/>
              <w:left w:val="nil"/>
              <w:bottom w:val="single" w:sz="8" w:space="0" w:color="auto"/>
              <w:right w:val="single" w:sz="4" w:space="0" w:color="auto"/>
            </w:tcBorders>
            <w:shd w:val="clear" w:color="auto" w:fill="auto"/>
            <w:vAlign w:val="center"/>
            <w:hideMark/>
          </w:tcPr>
          <w:p w14:paraId="29D7C059"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20" w:type="dxa"/>
            <w:tcBorders>
              <w:top w:val="nil"/>
              <w:left w:val="nil"/>
              <w:bottom w:val="single" w:sz="8" w:space="0" w:color="auto"/>
              <w:right w:val="single" w:sz="4" w:space="0" w:color="auto"/>
            </w:tcBorders>
            <w:shd w:val="clear" w:color="auto" w:fill="auto"/>
            <w:vAlign w:val="center"/>
            <w:hideMark/>
          </w:tcPr>
          <w:p w14:paraId="54FAF09F"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39EDD8E2"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933" w:type="dxa"/>
            <w:tcBorders>
              <w:top w:val="nil"/>
              <w:left w:val="nil"/>
              <w:bottom w:val="single" w:sz="8" w:space="0" w:color="auto"/>
              <w:right w:val="single" w:sz="4" w:space="0" w:color="auto"/>
            </w:tcBorders>
            <w:shd w:val="clear" w:color="auto" w:fill="auto"/>
            <w:vAlign w:val="center"/>
            <w:hideMark/>
          </w:tcPr>
          <w:p w14:paraId="74A616C3" w14:textId="77777777" w:rsidR="00E74600" w:rsidRPr="0092351A" w:rsidRDefault="00E74600" w:rsidP="00A6752E">
            <w:pPr>
              <w:overflowPunct/>
              <w:autoSpaceDE/>
              <w:autoSpaceDN/>
              <w:adjustRightInd/>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8" w:space="0" w:color="auto"/>
              <w:right w:val="single" w:sz="4" w:space="0" w:color="auto"/>
            </w:tcBorders>
            <w:shd w:val="clear" w:color="auto" w:fill="auto"/>
            <w:vAlign w:val="center"/>
            <w:hideMark/>
          </w:tcPr>
          <w:p w14:paraId="22C42DAE"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 </w:t>
            </w:r>
          </w:p>
        </w:tc>
        <w:tc>
          <w:tcPr>
            <w:tcW w:w="769" w:type="dxa"/>
            <w:tcBorders>
              <w:top w:val="nil"/>
              <w:left w:val="nil"/>
              <w:bottom w:val="single" w:sz="8" w:space="0" w:color="auto"/>
              <w:right w:val="double" w:sz="4" w:space="0" w:color="auto"/>
            </w:tcBorders>
            <w:shd w:val="clear" w:color="auto" w:fill="auto"/>
            <w:vAlign w:val="center"/>
            <w:hideMark/>
          </w:tcPr>
          <w:p w14:paraId="5B1922FB"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c>
          <w:tcPr>
            <w:tcW w:w="769" w:type="dxa"/>
            <w:tcBorders>
              <w:top w:val="nil"/>
              <w:left w:val="double" w:sz="4" w:space="0" w:color="auto"/>
              <w:bottom w:val="single" w:sz="8" w:space="0" w:color="auto"/>
              <w:right w:val="single" w:sz="4" w:space="0" w:color="auto"/>
            </w:tcBorders>
            <w:shd w:val="clear" w:color="auto" w:fill="auto"/>
            <w:vAlign w:val="center"/>
            <w:hideMark/>
          </w:tcPr>
          <w:p w14:paraId="715D913F" w14:textId="10DBB4F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2D9A2309" w14:textId="563E0634"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0D3EE192" w14:textId="01DE913B"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4" w:space="0" w:color="auto"/>
            </w:tcBorders>
            <w:shd w:val="clear" w:color="auto" w:fill="auto"/>
            <w:vAlign w:val="center"/>
            <w:hideMark/>
          </w:tcPr>
          <w:p w14:paraId="40605496" w14:textId="0EF18494"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Pr>
                <w:rFonts w:cs="Arial"/>
                <w:color w:val="000000"/>
                <w:sz w:val="14"/>
                <w:szCs w:val="14"/>
                <w:lang w:val="en-029" w:eastAsia="en-029"/>
              </w:rPr>
              <w:t>Don’t change</w:t>
            </w:r>
          </w:p>
        </w:tc>
        <w:tc>
          <w:tcPr>
            <w:tcW w:w="769" w:type="dxa"/>
            <w:tcBorders>
              <w:top w:val="nil"/>
              <w:left w:val="nil"/>
              <w:bottom w:val="single" w:sz="8" w:space="0" w:color="auto"/>
              <w:right w:val="single" w:sz="8" w:space="0" w:color="auto"/>
            </w:tcBorders>
            <w:shd w:val="clear" w:color="auto" w:fill="auto"/>
            <w:vAlign w:val="center"/>
            <w:hideMark/>
          </w:tcPr>
          <w:p w14:paraId="4A99E153" w14:textId="77777777" w:rsidR="00E74600" w:rsidRPr="0092351A" w:rsidRDefault="00E74600" w:rsidP="00A6752E">
            <w:pPr>
              <w:overflowPunct/>
              <w:autoSpaceDE/>
              <w:autoSpaceDN/>
              <w:adjustRightInd/>
              <w:jc w:val="center"/>
              <w:textAlignment w:val="auto"/>
              <w:rPr>
                <w:rFonts w:cs="Arial"/>
                <w:color w:val="000000"/>
                <w:sz w:val="14"/>
                <w:szCs w:val="14"/>
                <w:lang w:val="en-029" w:eastAsia="en-029"/>
              </w:rPr>
            </w:pPr>
            <w:r w:rsidRPr="0092351A">
              <w:rPr>
                <w:rFonts w:cs="Arial"/>
                <w:color w:val="000000"/>
                <w:sz w:val="14"/>
                <w:szCs w:val="14"/>
                <w:lang w:val="en-029" w:eastAsia="en-029"/>
              </w:rPr>
              <w:t>deactivate</w:t>
            </w:r>
          </w:p>
        </w:tc>
      </w:tr>
    </w:tbl>
    <w:p w14:paraId="42009D5B" w14:textId="38D16FED" w:rsidR="00FF7FC7" w:rsidRPr="00FF7FC7" w:rsidRDefault="000C568D" w:rsidP="000C568D">
      <w:pPr>
        <w:pStyle w:val="Caption"/>
      </w:pPr>
      <w:bookmarkStart w:id="133" w:name="_Toc56581867"/>
      <w:r>
        <w:t xml:space="preserve">Table </w:t>
      </w:r>
      <w:r w:rsidR="003E5293">
        <w:fldChar w:fldCharType="begin"/>
      </w:r>
      <w:r w:rsidR="003E5293">
        <w:instrText xml:space="preserve"> SEQ Table \* ARABIC </w:instrText>
      </w:r>
      <w:r w:rsidR="003E5293">
        <w:fldChar w:fldCharType="separate"/>
      </w:r>
      <w:r w:rsidR="00CE7B51">
        <w:rPr>
          <w:noProof/>
        </w:rPr>
        <w:t>8</w:t>
      </w:r>
      <w:r w:rsidR="003E5293">
        <w:rPr>
          <w:noProof/>
        </w:rPr>
        <w:fldChar w:fldCharType="end"/>
      </w:r>
      <w:r>
        <w:t xml:space="preserve"> Decision Table RSCL Control</w:t>
      </w:r>
      <w:bookmarkEnd w:id="133"/>
    </w:p>
    <w:p w14:paraId="2CA18380" w14:textId="77777777" w:rsidR="00F15706" w:rsidRDefault="00DA0800" w:rsidP="00822913">
      <w:pPr>
        <w:pStyle w:val="Heading3"/>
      </w:pPr>
      <w:bookmarkStart w:id="134" w:name="_Ref26372135"/>
      <w:bookmarkStart w:id="135" w:name="_Toc56581794"/>
      <w:r>
        <w:t>Function Requirements</w:t>
      </w:r>
      <w:bookmarkEnd w:id="134"/>
      <w:bookmarkEnd w:id="135"/>
    </w:p>
    <w:p w14:paraId="4B3E9E5D" w14:textId="55BFBC53" w:rsidR="00747C6B" w:rsidRPr="00347A88" w:rsidRDefault="00747C6B" w:rsidP="007D0044">
      <w:pPr>
        <w:shd w:val="clear" w:color="auto" w:fill="D6E3BC" w:themeFill="accent3" w:themeFillTint="66"/>
        <w:rPr>
          <w:rStyle w:val="SubtleEmphasis"/>
        </w:rPr>
      </w:pPr>
      <w:r w:rsidRPr="00347A88">
        <w:rPr>
          <w:rStyle w:val="SubtleEmphasis"/>
        </w:rPr>
        <w:t xml:space="preserve">#Macro: </w:t>
      </w:r>
      <w:hyperlink r:id="rId43" w:anchor="AddNewRequirement" w:history="1">
        <w:r w:rsidRPr="00347A88">
          <w:rPr>
            <w:rStyle w:val="SubtleEmphasis"/>
          </w:rPr>
          <w:t>Add Ins -&gt; Add Requirement macro</w:t>
        </w:r>
      </w:hyperlink>
      <w:r w:rsidRPr="00347A88">
        <w:rPr>
          <w:rStyle w:val="SubtleEmphasis"/>
        </w:rPr>
        <w:t xml:space="preserve"> (select </w:t>
      </w:r>
      <w:r>
        <w:rPr>
          <w:rStyle w:val="SubtleEmphasis"/>
        </w:rPr>
        <w:t xml:space="preserve">“FNC” as ID Prefix, the </w:t>
      </w:r>
      <w:r w:rsidRPr="009E1EFA">
        <w:rPr>
          <w:rStyle w:val="SubtleEmphasis"/>
          <w:u w:val="single"/>
        </w:rPr>
        <w:t>function</w:t>
      </w:r>
      <w:r>
        <w:rPr>
          <w:rStyle w:val="SubtleEmphasis"/>
        </w:rPr>
        <w:t xml:space="preserve"> name as ID Infix (Short Name)</w:t>
      </w:r>
      <w:r w:rsidRPr="00347A88">
        <w:rPr>
          <w:rStyle w:val="SubtleEmphasis"/>
        </w:rPr>
        <w:t xml:space="preserve"> </w:t>
      </w:r>
      <w:r>
        <w:rPr>
          <w:rStyle w:val="SubtleEmphasis"/>
        </w:rPr>
        <w:t xml:space="preserve">and </w:t>
      </w:r>
      <w:r w:rsidRPr="00347A88">
        <w:rPr>
          <w:rStyle w:val="SubtleEmphasis"/>
        </w:rPr>
        <w:t>“Requirement” as type)</w:t>
      </w:r>
    </w:p>
    <w:p w14:paraId="3C4E3FF6" w14:textId="37A8A534" w:rsidR="00747C6B" w:rsidRPr="00D1072B" w:rsidRDefault="00747C6B" w:rsidP="007D0044">
      <w:pPr>
        <w:shd w:val="clear" w:color="auto" w:fill="D6E3BC" w:themeFill="accent3" w:themeFillTint="66"/>
        <w:rPr>
          <w:i/>
          <w:iCs/>
          <w:color w:val="808080" w:themeColor="text1" w:themeTint="7F"/>
        </w:rPr>
      </w:pPr>
      <w:r w:rsidRPr="00347A88">
        <w:rPr>
          <w:rStyle w:val="SubtleEmphasis"/>
        </w:rPr>
        <w:t xml:space="preserve">#Link: </w:t>
      </w:r>
      <w:hyperlink r:id="rId44" w:history="1">
        <w:r w:rsidR="00137F46" w:rsidRPr="00954A43">
          <w:rPr>
            <w:rStyle w:val="Hyperlink"/>
            <w:i/>
            <w:iCs/>
          </w:rPr>
          <w:t>RE Wiki – How to write good requirements</w:t>
        </w:r>
      </w:hyperlink>
    </w:p>
    <w:p w14:paraId="20F8829B" w14:textId="77777777" w:rsidR="00F15706" w:rsidRDefault="00F15706" w:rsidP="00783BCF">
      <w:pPr>
        <w:pStyle w:val="Heading4"/>
      </w:pPr>
      <w:bookmarkStart w:id="136" w:name="_Toc417661290"/>
      <w:r>
        <w:t>Functional Requirements</w:t>
      </w:r>
      <w:bookmarkEnd w:id="136"/>
    </w:p>
    <w:p w14:paraId="78B73DA9" w14:textId="478432B9" w:rsidR="001C63DD" w:rsidRPr="00400BE3" w:rsidRDefault="001C63DD"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in section</w:t>
      </w:r>
      <w:r w:rsidR="00137F46">
        <w:rPr>
          <w:rStyle w:val="SubtleEmphasis"/>
        </w:rPr>
        <w:t xml:space="preserve"> “</w:t>
      </w:r>
      <w:r w:rsidR="00137F46">
        <w:rPr>
          <w:rStyle w:val="SubtleEmphasis"/>
        </w:rPr>
        <w:fldChar w:fldCharType="begin"/>
      </w:r>
      <w:r w:rsidR="00137F46">
        <w:rPr>
          <w:rStyle w:val="SubtleEmphasis"/>
        </w:rPr>
        <w:instrText xml:space="preserve"> REF _Ref530990375 \h  \* MERGEFORMAT </w:instrText>
      </w:r>
      <w:r w:rsidR="00137F46">
        <w:rPr>
          <w:rStyle w:val="SubtleEmphasis"/>
        </w:rPr>
      </w:r>
      <w:r w:rsidR="00137F46">
        <w:rPr>
          <w:rStyle w:val="SubtleEmphasis"/>
        </w:rPr>
        <w:fldChar w:fldCharType="separate"/>
      </w:r>
      <w:r w:rsidR="00CE7B51" w:rsidRPr="00CE7B51">
        <w:rPr>
          <w:rStyle w:val="SubtleEmphasis"/>
        </w:rPr>
        <w:t>Function Modeling</w:t>
      </w:r>
      <w:r w:rsidR="00137F46">
        <w:rPr>
          <w:rStyle w:val="SubtleEmphasis"/>
        </w:rPr>
        <w:fldChar w:fldCharType="end"/>
      </w:r>
      <w:r w:rsidR="00137F46">
        <w:rPr>
          <w:rStyle w:val="SubtleEmphasis"/>
        </w:rPr>
        <w:t>”</w:t>
      </w:r>
      <w:r w:rsidR="00137F46" w:rsidRPr="007B3137">
        <w:rPr>
          <w:rStyle w:val="SubtleEmphasis"/>
        </w:rPr>
        <w:t xml:space="preserve"> might help for better understanding.</w:t>
      </w:r>
    </w:p>
    <w:p w14:paraId="28C575EE" w14:textId="77777777" w:rsidR="003E13CB" w:rsidRDefault="00F15706" w:rsidP="00783BCF">
      <w:pPr>
        <w:pStyle w:val="Heading5"/>
      </w:pPr>
      <w:bookmarkStart w:id="137" w:name="_Toc417661292"/>
      <w:r>
        <w:t>Normal Operation</w:t>
      </w:r>
      <w:bookmarkStart w:id="138" w:name="_Toc417661293"/>
      <w:bookmarkEnd w:id="137"/>
    </w:p>
    <w:p w14:paraId="2E06FEC3" w14:textId="1511579E" w:rsidR="00CE4F60" w:rsidRPr="0017445F" w:rsidRDefault="00CE4F60" w:rsidP="00CE4F60">
      <w:pPr>
        <w:pStyle w:val="RERequirement"/>
        <w:shd w:val="clear" w:color="auto" w:fill="F2F2F2" w:themeFill="background1" w:themeFillShade="F2"/>
      </w:pPr>
      <w:bookmarkStart w:id="139" w:name="_Toc455369"/>
      <w:r w:rsidRPr="0017445F">
        <w:t>###</w:t>
      </w:r>
      <w:bookmarkStart w:id="140" w:name="R_FNC_00001_ID_RSCL_enabledisable_global"/>
      <w:r>
        <w:t>R_FNC_RSCL_00001</w:t>
      </w:r>
      <w:bookmarkEnd w:id="140"/>
      <w:r w:rsidRPr="0017445F">
        <w:t xml:space="preserve">### </w:t>
      </w:r>
      <w:bookmarkEnd w:id="139"/>
      <w:r>
        <w:t>RSCL disable</w:t>
      </w:r>
    </w:p>
    <w:p w14:paraId="5D685801" w14:textId="625A243C" w:rsidR="00CE4F60" w:rsidRDefault="00CE4F60" w:rsidP="00CE4F60">
      <w:pPr>
        <w:rPr>
          <w:rFonts w:cs="Arial"/>
        </w:rPr>
      </w:pPr>
      <w:r>
        <w:rPr>
          <w:rFonts w:cs="Arial"/>
        </w:rPr>
        <w:t xml:space="preserve">If RSCL Control reads configuration parameter RSCL_enable=off it shall go to state RSCL disable (see 4.1.4.2). All </w:t>
      </w:r>
      <w:r w:rsidR="00F1517F">
        <w:rPr>
          <w:rFonts w:cs="Arial"/>
        </w:rPr>
        <w:t>outgoing request signals shall be set to deactivated.</w:t>
      </w:r>
    </w:p>
    <w:p w14:paraId="372D09FC" w14:textId="321F3F7C" w:rsidR="00F1517F" w:rsidRPr="00C66B68" w:rsidRDefault="00F1517F" w:rsidP="00CE4F60">
      <w:pPr>
        <w:rPr>
          <w:rFonts w:cs="Arial"/>
        </w:rPr>
      </w:pPr>
      <w:r>
        <w:rPr>
          <w:rFonts w:cs="Arial"/>
        </w:rPr>
        <w:t>Signal RSCL HMI stat shall be set to disabled.</w:t>
      </w:r>
    </w:p>
    <w:p w14:paraId="0704FE0D" w14:textId="77777777" w:rsidR="00CE4F60" w:rsidRPr="00C66B68" w:rsidRDefault="00CE4F60" w:rsidP="00CE4F60">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E4F60" w:rsidRPr="00D90A13" w14:paraId="503A152C" w14:textId="77777777" w:rsidTr="00EA38C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2EA79" w14:textId="1415A18B" w:rsidR="00CE4F60" w:rsidRPr="001E7824" w:rsidRDefault="00CE4F60" w:rsidP="00EA38C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R_FNC_RSCL_00001</w:t>
            </w:r>
            <w:r w:rsidRPr="001E7824">
              <w:rPr>
                <w:rFonts w:cs="Arial"/>
                <w:bCs/>
                <w:vanish/>
                <w:color w:val="808080" w:themeColor="background1" w:themeShade="80"/>
                <w:sz w:val="16"/>
                <w:szCs w:val="14"/>
              </w:rPr>
              <w:t>###</w:t>
            </w:r>
          </w:p>
        </w:tc>
      </w:tr>
      <w:tr w:rsidR="00CE4F60" w:rsidRPr="0060165D" w14:paraId="79BC4FD8"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B246E" w14:textId="77777777" w:rsidR="00CE4F60" w:rsidRPr="0060165D" w:rsidRDefault="00CE4F60" w:rsidP="00EA38C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17BEE" w14:textId="77777777" w:rsidR="00CE4F60" w:rsidRPr="0060165D" w:rsidRDefault="00CE4F60" w:rsidP="00EA38C4">
            <w:pPr>
              <w:rPr>
                <w:rFonts w:cs="Arial"/>
                <w:vanish/>
                <w:color w:val="000000" w:themeColor="text1"/>
                <w:sz w:val="16"/>
                <w:szCs w:val="14"/>
              </w:rPr>
            </w:pPr>
          </w:p>
        </w:tc>
      </w:tr>
      <w:tr w:rsidR="00CE4F60" w:rsidRPr="0060165D" w14:paraId="0BFBA13B"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50115F" w14:textId="77777777" w:rsidR="00CE4F60" w:rsidRPr="0060165D" w:rsidRDefault="00CE4F60" w:rsidP="00EA38C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745C0" w14:textId="77777777" w:rsidR="00CE4F60" w:rsidRPr="0060165D" w:rsidRDefault="00CE4F60" w:rsidP="00EA38C4">
            <w:pPr>
              <w:rPr>
                <w:rFonts w:cs="Arial"/>
                <w:vanish/>
                <w:color w:val="000000" w:themeColor="text1"/>
                <w:sz w:val="16"/>
                <w:szCs w:val="14"/>
              </w:rPr>
            </w:pPr>
          </w:p>
        </w:tc>
      </w:tr>
      <w:tr w:rsidR="00CE4F60" w:rsidRPr="0060165D" w14:paraId="30666CFC"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51D0A" w14:textId="77777777" w:rsidR="00CE4F60" w:rsidRPr="0060165D" w:rsidRDefault="00CE4F60" w:rsidP="00EA38C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7E2D8" w14:textId="77777777" w:rsidR="00CE4F60" w:rsidRPr="0060165D" w:rsidRDefault="00CE4F60" w:rsidP="00EA38C4">
            <w:pPr>
              <w:rPr>
                <w:rFonts w:cs="Arial"/>
                <w:vanish/>
                <w:color w:val="000000" w:themeColor="text1"/>
                <w:sz w:val="16"/>
                <w:szCs w:val="14"/>
              </w:rPr>
            </w:pPr>
          </w:p>
        </w:tc>
      </w:tr>
      <w:tr w:rsidR="00CE4F60" w:rsidRPr="0060165D" w14:paraId="06100E35"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FC467" w14:textId="77777777" w:rsidR="00CE4F60" w:rsidRPr="0060165D" w:rsidRDefault="00CE4F60" w:rsidP="00EA38C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EA0D9" w14:textId="01E3B2DA" w:rsidR="00CE4F60" w:rsidRPr="0060165D" w:rsidRDefault="008D2DD3" w:rsidP="00EA38C4">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D8138" w14:textId="77777777" w:rsidR="00CE4F60" w:rsidRPr="0060165D" w:rsidRDefault="00CE4F60" w:rsidP="00EA38C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319C2" w14:textId="77777777" w:rsidR="00CE4F60" w:rsidRPr="0060165D" w:rsidRDefault="00CE4F60" w:rsidP="00EA38C4">
            <w:pPr>
              <w:ind w:left="141"/>
              <w:rPr>
                <w:rFonts w:cs="Arial"/>
                <w:vanish/>
                <w:color w:val="000000" w:themeColor="text1"/>
                <w:sz w:val="16"/>
                <w:szCs w:val="14"/>
              </w:rPr>
            </w:pPr>
          </w:p>
        </w:tc>
      </w:tr>
      <w:tr w:rsidR="00CE4F60" w:rsidRPr="0060165D" w14:paraId="55E79CE6"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DBBDB" w14:textId="77777777" w:rsidR="00CE4F60" w:rsidRPr="0060165D" w:rsidRDefault="00CE4F60" w:rsidP="00EA38C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C87AB" w14:textId="185AD5C6" w:rsidR="00CE4F60" w:rsidRPr="0060165D" w:rsidRDefault="008D2DD3" w:rsidP="00EA38C4">
            <w:pPr>
              <w:rPr>
                <w:rFonts w:cs="Arial"/>
                <w:vanish/>
                <w:color w:val="000000" w:themeColor="text1"/>
                <w:sz w:val="16"/>
                <w:szCs w:val="16"/>
              </w:rPr>
            </w:pPr>
            <w:r w:rsidRPr="008D2DD3">
              <w:rPr>
                <w:rFonts w:cs="Arial"/>
                <w:vanish/>
                <w:color w:val="000000" w:themeColor="text1"/>
                <w:sz w:val="16"/>
                <w:szCs w:val="16"/>
              </w:rPr>
              <w:t>R_F_RSCL_17</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D6D10" w14:textId="77777777" w:rsidR="00CE4F60" w:rsidRPr="0060165D" w:rsidRDefault="00CE4F60" w:rsidP="00EA38C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DAC4B" w14:textId="77777777" w:rsidR="00CE4F60" w:rsidRPr="001F0889" w:rsidRDefault="00CE4F60" w:rsidP="00EA38C4">
            <w:pPr>
              <w:ind w:left="141"/>
              <w:rPr>
                <w:rFonts w:cs="Arial"/>
                <w:vanish/>
                <w:color w:val="000000" w:themeColor="text1"/>
                <w:sz w:val="16"/>
                <w:szCs w:val="14"/>
              </w:rPr>
            </w:pPr>
          </w:p>
        </w:tc>
      </w:tr>
      <w:tr w:rsidR="00CE4F60" w:rsidRPr="0060165D" w14:paraId="56588523" w14:textId="77777777" w:rsidTr="00EA38C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B13B9" w14:textId="77777777" w:rsidR="00CE4F60" w:rsidRPr="0060165D" w:rsidRDefault="00CE4F60" w:rsidP="00EA38C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59683085"/>
            <w:placeholder>
              <w:docPart w:val="EF513F91E01B47DEB95FAABC59C993C2"/>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B076D3" w14:textId="23B940DA" w:rsidR="00CE4F60" w:rsidRPr="0060165D" w:rsidRDefault="00105852" w:rsidP="00EA38C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B5597" w14:textId="77777777" w:rsidR="00CE4F60" w:rsidRPr="0060165D" w:rsidRDefault="00CE4F60" w:rsidP="00EA38C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334417354"/>
            <w:placeholder>
              <w:docPart w:val="889FE76200984637B833818683E801F8"/>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F72FF" w14:textId="48E12BCB" w:rsidR="00CE4F60" w:rsidRPr="0060165D" w:rsidRDefault="00105852" w:rsidP="00EA38C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0B851E" w14:textId="77777777" w:rsidR="00CE4F60" w:rsidRPr="0060165D" w:rsidRDefault="00CE4F60" w:rsidP="00EA38C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42058174"/>
            <w:placeholder>
              <w:docPart w:val="5569BC5DFBB84B16BDBECCD7E990B1C1"/>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FE99A1" w14:textId="77777777" w:rsidR="00CE4F60" w:rsidRPr="0060165D" w:rsidRDefault="00CE4F60" w:rsidP="00EA38C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E4F60" w:rsidRPr="00D90A13" w14:paraId="2F59B418" w14:textId="77777777" w:rsidTr="00EA38C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F86CC7" w14:textId="359ABCF9" w:rsidR="00CE4F60" w:rsidRPr="001E7824" w:rsidRDefault="003E5293" w:rsidP="00EA38C4">
            <w:pPr>
              <w:rPr>
                <w:rFonts w:cs="Arial"/>
                <w:bCs/>
                <w:vanish/>
                <w:color w:val="808080" w:themeColor="background1" w:themeShade="80"/>
                <w:sz w:val="16"/>
                <w:szCs w:val="14"/>
              </w:rPr>
            </w:pPr>
            <w:hyperlink r:id="rId45" w:history="1">
              <w:r w:rsidR="00CE4F60">
                <w:rPr>
                  <w:rStyle w:val="Hyperlink"/>
                  <w:rFonts w:cs="Arial"/>
                  <w:bCs/>
                  <w:vanish/>
                  <w:sz w:val="16"/>
                  <w:szCs w:val="14"/>
                </w:rPr>
                <w:t>Req. Template</w:t>
              </w:r>
            </w:hyperlink>
            <w:r w:rsidR="00CE4F60"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1D8B3" w14:textId="6697A220" w:rsidR="00CE4F60" w:rsidRPr="001E7824" w:rsidRDefault="00CE4F60" w:rsidP="00EA38C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930CAB" w14:textId="77777777" w:rsidR="00CE4F60" w:rsidRPr="009B56B1" w:rsidRDefault="00CE4F60" w:rsidP="00EA38C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F5ED600" w14:textId="462461C8" w:rsidR="00CE4F60" w:rsidRDefault="00CE4F60" w:rsidP="00CE4F60">
      <w:pPr>
        <w:rPr>
          <w:rFonts w:cs="Arial"/>
        </w:rPr>
      </w:pPr>
    </w:p>
    <w:p w14:paraId="7CC8097F" w14:textId="77777777" w:rsidR="00C57C58" w:rsidRPr="00C66B68" w:rsidRDefault="00C57C58" w:rsidP="00CE4F60">
      <w:pPr>
        <w:rPr>
          <w:rFonts w:cs="Arial"/>
        </w:rPr>
      </w:pPr>
    </w:p>
    <w:p w14:paraId="5438D7DD" w14:textId="16188550" w:rsidR="00F1517F" w:rsidRPr="0017445F" w:rsidRDefault="00F1517F" w:rsidP="00F1517F">
      <w:pPr>
        <w:pStyle w:val="RERequirement"/>
        <w:shd w:val="clear" w:color="auto" w:fill="F2F2F2" w:themeFill="background1" w:themeFillShade="F2"/>
      </w:pPr>
      <w:r w:rsidRPr="0017445F">
        <w:t>###</w:t>
      </w:r>
      <w:bookmarkStart w:id="141" w:name="R_FNC_00002_ID_RSCL_enable"/>
      <w:r>
        <w:t>R_FNC_RSCL_00002</w:t>
      </w:r>
      <w:bookmarkEnd w:id="141"/>
      <w:r w:rsidRPr="0017445F">
        <w:t xml:space="preserve">### </w:t>
      </w:r>
      <w:r>
        <w:t>RSCL enable</w:t>
      </w:r>
    </w:p>
    <w:p w14:paraId="244D5347" w14:textId="4C0C89D9" w:rsidR="00F1517F" w:rsidRDefault="00F1517F" w:rsidP="00F1517F">
      <w:pPr>
        <w:rPr>
          <w:rFonts w:cs="Arial"/>
        </w:rPr>
      </w:pPr>
      <w:r>
        <w:rPr>
          <w:rFonts w:cs="Arial"/>
        </w:rPr>
        <w:t>If RSCL Control reads configuration parameter RSCL_enable=on it shall go to state RSCL enable (see 4.1.4.2). All outgoing request signals shall be set to deactivated.</w:t>
      </w:r>
    </w:p>
    <w:p w14:paraId="18111B95" w14:textId="1600EEDE" w:rsidR="00F1517F" w:rsidRPr="00C66B68" w:rsidRDefault="00F1517F" w:rsidP="00F1517F">
      <w:pPr>
        <w:rPr>
          <w:rFonts w:cs="Arial"/>
        </w:rPr>
      </w:pPr>
      <w:r>
        <w:rPr>
          <w:rFonts w:cs="Arial"/>
        </w:rPr>
        <w:t>Signal RSCL HMI stat</w:t>
      </w:r>
      <w:r w:rsidR="00BE0358">
        <w:rPr>
          <w:rFonts w:cs="Arial"/>
        </w:rPr>
        <w:t xml:space="preserve"> and</w:t>
      </w:r>
      <w:r w:rsidR="00135F5F">
        <w:rPr>
          <w:rFonts w:cs="Arial"/>
        </w:rPr>
        <w:t xml:space="preserve"> RSCL Voice stat</w:t>
      </w:r>
      <w:r>
        <w:rPr>
          <w:rFonts w:cs="Arial"/>
        </w:rPr>
        <w:t xml:space="preserve"> shall be set to show feature status.</w:t>
      </w:r>
    </w:p>
    <w:p w14:paraId="4FE78DAA" w14:textId="77777777" w:rsidR="00F1517F" w:rsidRPr="00C66B68" w:rsidRDefault="00F1517F" w:rsidP="00F1517F">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1517F" w:rsidRPr="00D90A13" w14:paraId="0C5F6EB6" w14:textId="77777777" w:rsidTr="00EA38C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293DE" w14:textId="4AC7C705" w:rsidR="00F1517F" w:rsidRPr="001E7824" w:rsidRDefault="00F1517F" w:rsidP="00EA38C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R_FNC_RSCL_00002</w:t>
            </w:r>
            <w:r w:rsidRPr="001E7824">
              <w:rPr>
                <w:rFonts w:cs="Arial"/>
                <w:bCs/>
                <w:vanish/>
                <w:color w:val="808080" w:themeColor="background1" w:themeShade="80"/>
                <w:sz w:val="16"/>
                <w:szCs w:val="14"/>
              </w:rPr>
              <w:t>###</w:t>
            </w:r>
          </w:p>
        </w:tc>
      </w:tr>
      <w:tr w:rsidR="00F1517F" w:rsidRPr="0060165D" w14:paraId="2D757D97"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70566" w14:textId="77777777" w:rsidR="00F1517F" w:rsidRPr="0060165D" w:rsidRDefault="00F1517F" w:rsidP="00EA38C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6F1C3" w14:textId="77777777" w:rsidR="00F1517F" w:rsidRPr="0060165D" w:rsidRDefault="00F1517F" w:rsidP="00EA38C4">
            <w:pPr>
              <w:rPr>
                <w:rFonts w:cs="Arial"/>
                <w:vanish/>
                <w:color w:val="000000" w:themeColor="text1"/>
                <w:sz w:val="16"/>
                <w:szCs w:val="14"/>
              </w:rPr>
            </w:pPr>
          </w:p>
        </w:tc>
      </w:tr>
      <w:tr w:rsidR="00F1517F" w:rsidRPr="0060165D" w14:paraId="0600BDBE"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5FC2BB" w14:textId="77777777" w:rsidR="00F1517F" w:rsidRPr="0060165D" w:rsidRDefault="00F1517F" w:rsidP="00EA38C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E2E3D" w14:textId="77777777" w:rsidR="00F1517F" w:rsidRPr="0060165D" w:rsidRDefault="00F1517F" w:rsidP="00EA38C4">
            <w:pPr>
              <w:rPr>
                <w:rFonts w:cs="Arial"/>
                <w:vanish/>
                <w:color w:val="000000" w:themeColor="text1"/>
                <w:sz w:val="16"/>
                <w:szCs w:val="14"/>
              </w:rPr>
            </w:pPr>
          </w:p>
        </w:tc>
      </w:tr>
      <w:tr w:rsidR="00F1517F" w:rsidRPr="0060165D" w14:paraId="099179F7"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BE4DC" w14:textId="77777777" w:rsidR="00F1517F" w:rsidRPr="0060165D" w:rsidRDefault="00F1517F" w:rsidP="00EA38C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7A6A9" w14:textId="77777777" w:rsidR="00F1517F" w:rsidRPr="0060165D" w:rsidRDefault="00F1517F" w:rsidP="00EA38C4">
            <w:pPr>
              <w:rPr>
                <w:rFonts w:cs="Arial"/>
                <w:vanish/>
                <w:color w:val="000000" w:themeColor="text1"/>
                <w:sz w:val="16"/>
                <w:szCs w:val="14"/>
              </w:rPr>
            </w:pPr>
          </w:p>
        </w:tc>
      </w:tr>
      <w:tr w:rsidR="00F1517F" w:rsidRPr="0060165D" w14:paraId="3F88AA24"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0A0AB" w14:textId="77777777" w:rsidR="00F1517F" w:rsidRPr="0060165D" w:rsidRDefault="00F1517F" w:rsidP="00EA38C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092D8" w14:textId="2258DF11" w:rsidR="00F1517F" w:rsidRPr="0060165D" w:rsidRDefault="008D2DD3" w:rsidP="00EA38C4">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E3053" w14:textId="77777777" w:rsidR="00F1517F" w:rsidRPr="0060165D" w:rsidRDefault="00F1517F" w:rsidP="00EA38C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80C169" w14:textId="77777777" w:rsidR="00F1517F" w:rsidRPr="0060165D" w:rsidRDefault="00F1517F" w:rsidP="00EA38C4">
            <w:pPr>
              <w:ind w:left="141"/>
              <w:rPr>
                <w:rFonts w:cs="Arial"/>
                <w:vanish/>
                <w:color w:val="000000" w:themeColor="text1"/>
                <w:sz w:val="16"/>
                <w:szCs w:val="14"/>
              </w:rPr>
            </w:pPr>
          </w:p>
        </w:tc>
      </w:tr>
      <w:tr w:rsidR="00F1517F" w:rsidRPr="0060165D" w14:paraId="44C64B3B" w14:textId="77777777" w:rsidTr="00EA38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40E7A" w14:textId="77777777" w:rsidR="00F1517F" w:rsidRPr="0060165D" w:rsidRDefault="00F1517F" w:rsidP="00EA38C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C51A3" w14:textId="0E66C79D" w:rsidR="00F1517F" w:rsidRPr="0060165D" w:rsidRDefault="008D2DD3" w:rsidP="00EA38C4">
            <w:pPr>
              <w:rPr>
                <w:rFonts w:cs="Arial"/>
                <w:vanish/>
                <w:color w:val="000000" w:themeColor="text1"/>
                <w:sz w:val="16"/>
                <w:szCs w:val="16"/>
              </w:rPr>
            </w:pPr>
            <w:r w:rsidRPr="008D2DD3">
              <w:rPr>
                <w:rFonts w:cs="Arial"/>
                <w:vanish/>
                <w:color w:val="000000" w:themeColor="text1"/>
                <w:sz w:val="16"/>
                <w:szCs w:val="16"/>
              </w:rPr>
              <w:t>R_F_RSCL_17</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34A2AC" w14:textId="77777777" w:rsidR="00F1517F" w:rsidRPr="0060165D" w:rsidRDefault="00F1517F" w:rsidP="00EA38C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16CC2" w14:textId="77777777" w:rsidR="00F1517F" w:rsidRPr="001F0889" w:rsidRDefault="00F1517F" w:rsidP="00EA38C4">
            <w:pPr>
              <w:ind w:left="141"/>
              <w:rPr>
                <w:rFonts w:cs="Arial"/>
                <w:vanish/>
                <w:color w:val="000000" w:themeColor="text1"/>
                <w:sz w:val="16"/>
                <w:szCs w:val="14"/>
              </w:rPr>
            </w:pPr>
          </w:p>
        </w:tc>
      </w:tr>
      <w:tr w:rsidR="00F1517F" w:rsidRPr="0060165D" w14:paraId="404CD527" w14:textId="77777777" w:rsidTr="00EA38C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100E9" w14:textId="77777777" w:rsidR="00F1517F" w:rsidRPr="0060165D" w:rsidRDefault="00F1517F" w:rsidP="00EA38C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69637429"/>
            <w:placeholder>
              <w:docPart w:val="0F0604BCEC494F7894FC836D75E8EEA5"/>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CCA265" w14:textId="6F1C31C0" w:rsidR="00F1517F" w:rsidRPr="0060165D" w:rsidRDefault="00105852" w:rsidP="00EA38C4">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EB58F" w14:textId="77777777" w:rsidR="00F1517F" w:rsidRPr="0060165D" w:rsidRDefault="00F1517F" w:rsidP="00EA38C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884224177"/>
            <w:placeholder>
              <w:docPart w:val="9C6804242CFF44FEB914BA659044853B"/>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829FB" w14:textId="469B5291" w:rsidR="00F1517F" w:rsidRPr="0060165D" w:rsidRDefault="00105852" w:rsidP="00EA38C4">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F65E9" w14:textId="77777777" w:rsidR="00F1517F" w:rsidRPr="0060165D" w:rsidRDefault="00F1517F" w:rsidP="00EA38C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228265245"/>
            <w:placeholder>
              <w:docPart w:val="C14C8942069D494F993BECE3A025331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592C8" w14:textId="77777777" w:rsidR="00F1517F" w:rsidRPr="0060165D" w:rsidRDefault="00F1517F" w:rsidP="00EA38C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1517F" w:rsidRPr="00D90A13" w14:paraId="3998F938" w14:textId="77777777" w:rsidTr="00EA38C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9A127B" w14:textId="62338635" w:rsidR="00F1517F" w:rsidRPr="001E7824" w:rsidRDefault="003E5293" w:rsidP="00EA38C4">
            <w:pPr>
              <w:rPr>
                <w:rFonts w:cs="Arial"/>
                <w:bCs/>
                <w:vanish/>
                <w:color w:val="808080" w:themeColor="background1" w:themeShade="80"/>
                <w:sz w:val="16"/>
                <w:szCs w:val="14"/>
              </w:rPr>
            </w:pPr>
            <w:hyperlink r:id="rId46" w:history="1">
              <w:r w:rsidR="00F1517F">
                <w:rPr>
                  <w:rStyle w:val="Hyperlink"/>
                  <w:rFonts w:cs="Arial"/>
                  <w:bCs/>
                  <w:vanish/>
                  <w:sz w:val="16"/>
                  <w:szCs w:val="14"/>
                </w:rPr>
                <w:t>Req. Template</w:t>
              </w:r>
            </w:hyperlink>
            <w:r w:rsidR="00F1517F"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C3E64D" w14:textId="2B96D6EF" w:rsidR="00F1517F" w:rsidRPr="001E7824" w:rsidRDefault="00F1517F" w:rsidP="00EA38C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670E36" w14:textId="77777777" w:rsidR="00F1517F" w:rsidRPr="009B56B1" w:rsidRDefault="00F1517F" w:rsidP="00EA38C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C9DBDC0" w14:textId="21215728" w:rsidR="00F1517F" w:rsidRDefault="00F1517F" w:rsidP="00F1517F">
      <w:pPr>
        <w:rPr>
          <w:rFonts w:cs="Arial"/>
        </w:rPr>
      </w:pPr>
    </w:p>
    <w:p w14:paraId="1719637D" w14:textId="77777777" w:rsidR="00C57C58" w:rsidRPr="00C66B68" w:rsidRDefault="00C57C58" w:rsidP="00F1517F">
      <w:pPr>
        <w:rPr>
          <w:rFonts w:cs="Arial"/>
        </w:rPr>
      </w:pPr>
    </w:p>
    <w:p w14:paraId="1075419F" w14:textId="77777777" w:rsidR="00C57C58" w:rsidRPr="0017445F" w:rsidRDefault="00C57C58" w:rsidP="00C57C58">
      <w:pPr>
        <w:pStyle w:val="RERequirement"/>
        <w:shd w:val="clear" w:color="auto" w:fill="F2F2F2" w:themeFill="background1" w:themeFillShade="F2"/>
      </w:pPr>
      <w:r w:rsidRPr="0017445F">
        <w:t>###</w:t>
      </w:r>
      <w:bookmarkStart w:id="142" w:name="R_FNC_00050_ID_Vehicle_configuration"/>
      <w:r>
        <w:t>R</w:t>
      </w:r>
      <w:r w:rsidRPr="00C57C58">
        <w:t>_FNC_RSCL_</w:t>
      </w:r>
      <w:r>
        <w:t>00050</w:t>
      </w:r>
      <w:bookmarkEnd w:id="142"/>
      <w:r w:rsidRPr="0017445F">
        <w:t xml:space="preserve">### </w:t>
      </w:r>
      <w:r w:rsidRPr="00587D43">
        <w:t>Vehicle configuration</w:t>
      </w:r>
    </w:p>
    <w:p w14:paraId="7D633C23" w14:textId="5943E3F1" w:rsidR="00C57C58" w:rsidRDefault="00FD05CD" w:rsidP="00C57C58">
      <w:pPr>
        <w:rPr>
          <w:rFonts w:cs="Arial"/>
        </w:rPr>
      </w:pPr>
      <w:r>
        <w:rPr>
          <w:rFonts w:cs="Arial"/>
        </w:rPr>
        <w:t xml:space="preserve">If RSCL_enable = on </w:t>
      </w:r>
      <w:r w:rsidR="00C57C58">
        <w:rPr>
          <w:rFonts w:cs="Arial"/>
        </w:rPr>
        <w:t xml:space="preserve">RSCL Control shall read </w:t>
      </w:r>
      <w:r>
        <w:rPr>
          <w:rFonts w:cs="Arial"/>
        </w:rPr>
        <w:t>RSCL_content</w:t>
      </w:r>
      <w:r w:rsidR="00C57C58">
        <w:rPr>
          <w:rFonts w:cs="Arial"/>
        </w:rPr>
        <w:t xml:space="preserve"> to request the proper HMI interface.</w:t>
      </w:r>
    </w:p>
    <w:p w14:paraId="63070093" w14:textId="77777777" w:rsidR="00C57C58" w:rsidRPr="00C66B68" w:rsidRDefault="00C57C58" w:rsidP="00C57C5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57C58" w:rsidRPr="00D90A13" w14:paraId="13CE6959" w14:textId="77777777" w:rsidTr="00143578">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DFCF8" w14:textId="77777777" w:rsidR="00C57C58" w:rsidRPr="001E7824" w:rsidRDefault="00C57C58" w:rsidP="00143578">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R_FNC_RSCL_00050</w:t>
            </w:r>
            <w:r w:rsidRPr="001E7824">
              <w:rPr>
                <w:rFonts w:cs="Arial"/>
                <w:bCs/>
                <w:vanish/>
                <w:color w:val="808080" w:themeColor="background1" w:themeShade="80"/>
                <w:sz w:val="16"/>
                <w:szCs w:val="14"/>
              </w:rPr>
              <w:t>###</w:t>
            </w:r>
          </w:p>
        </w:tc>
      </w:tr>
      <w:tr w:rsidR="00C57C58" w:rsidRPr="0060165D" w14:paraId="4D206AFE"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C3819" w14:textId="77777777" w:rsidR="00C57C58" w:rsidRPr="0060165D" w:rsidRDefault="00C57C58" w:rsidP="00143578">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0FCD6" w14:textId="0225A9A6" w:rsidR="00C57C58" w:rsidRPr="0060165D" w:rsidRDefault="008D2DD3" w:rsidP="00143578">
            <w:pPr>
              <w:rPr>
                <w:rFonts w:cs="Arial"/>
                <w:vanish/>
                <w:color w:val="000000" w:themeColor="text1"/>
                <w:sz w:val="16"/>
                <w:szCs w:val="14"/>
              </w:rPr>
            </w:pPr>
            <w:r>
              <w:rPr>
                <w:rFonts w:cs="Arial"/>
                <w:vanish/>
                <w:color w:val="000000" w:themeColor="text1"/>
                <w:sz w:val="16"/>
                <w:szCs w:val="14"/>
              </w:rPr>
              <w:t>Feature content</w:t>
            </w:r>
            <w:r w:rsidR="00E761FB">
              <w:rPr>
                <w:rFonts w:cs="Arial"/>
                <w:vanish/>
                <w:color w:val="000000" w:themeColor="text1"/>
                <w:sz w:val="16"/>
                <w:szCs w:val="14"/>
              </w:rPr>
              <w:t xml:space="preserve"> epends on </w:t>
            </w:r>
            <w:r>
              <w:rPr>
                <w:rFonts w:cs="Arial"/>
                <w:vanish/>
                <w:color w:val="000000" w:themeColor="text1"/>
                <w:sz w:val="16"/>
                <w:szCs w:val="14"/>
              </w:rPr>
              <w:t xml:space="preserve">hardware </w:t>
            </w:r>
            <w:r w:rsidR="00E761FB">
              <w:rPr>
                <w:rFonts w:cs="Arial"/>
                <w:vanish/>
                <w:color w:val="000000" w:themeColor="text1"/>
                <w:sz w:val="16"/>
                <w:szCs w:val="14"/>
              </w:rPr>
              <w:t>capabilities</w:t>
            </w:r>
            <w:r>
              <w:rPr>
                <w:rFonts w:cs="Arial"/>
                <w:vanish/>
                <w:color w:val="000000" w:themeColor="text1"/>
                <w:sz w:val="16"/>
                <w:szCs w:val="14"/>
              </w:rPr>
              <w:t xml:space="preserve">. Feature must be configurable to reflect </w:t>
            </w:r>
            <w:r w:rsidR="00E761FB">
              <w:rPr>
                <w:rFonts w:cs="Arial"/>
                <w:vanish/>
                <w:color w:val="000000" w:themeColor="text1"/>
                <w:sz w:val="16"/>
                <w:szCs w:val="14"/>
              </w:rPr>
              <w:t>hardware capabilities.</w:t>
            </w:r>
          </w:p>
        </w:tc>
      </w:tr>
      <w:tr w:rsidR="00C57C58" w:rsidRPr="0060165D" w14:paraId="16F65786"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B57686" w14:textId="77777777" w:rsidR="00C57C58" w:rsidRPr="0060165D" w:rsidRDefault="00C57C58" w:rsidP="00143578">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0F43C" w14:textId="77777777" w:rsidR="00C57C58" w:rsidRPr="0060165D" w:rsidRDefault="00C57C58" w:rsidP="00143578">
            <w:pPr>
              <w:rPr>
                <w:rFonts w:cs="Arial"/>
                <w:vanish/>
                <w:color w:val="000000" w:themeColor="text1"/>
                <w:sz w:val="16"/>
                <w:szCs w:val="14"/>
              </w:rPr>
            </w:pPr>
          </w:p>
        </w:tc>
      </w:tr>
      <w:tr w:rsidR="00C57C58" w:rsidRPr="0060165D" w14:paraId="2F3EFC0D"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86C3A" w14:textId="77777777" w:rsidR="00C57C58" w:rsidRPr="0060165D" w:rsidRDefault="00C57C58" w:rsidP="00143578">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C978F" w14:textId="77777777" w:rsidR="00C57C58" w:rsidRPr="0060165D" w:rsidRDefault="00C57C58" w:rsidP="00143578">
            <w:pPr>
              <w:rPr>
                <w:rFonts w:cs="Arial"/>
                <w:vanish/>
                <w:color w:val="000000" w:themeColor="text1"/>
                <w:sz w:val="16"/>
                <w:szCs w:val="14"/>
              </w:rPr>
            </w:pPr>
          </w:p>
        </w:tc>
      </w:tr>
      <w:tr w:rsidR="00C57C58" w:rsidRPr="0060165D" w14:paraId="31226362"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853EB" w14:textId="77777777" w:rsidR="00C57C58" w:rsidRPr="0060165D" w:rsidRDefault="00C57C58" w:rsidP="00143578">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82601" w14:textId="77777777" w:rsidR="00C57C58" w:rsidRPr="0060165D" w:rsidRDefault="00C57C58" w:rsidP="00143578">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6C0B8" w14:textId="77777777" w:rsidR="00C57C58" w:rsidRPr="0060165D" w:rsidRDefault="00C57C58" w:rsidP="00143578">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4C09D7" w14:textId="77777777" w:rsidR="00C57C58" w:rsidRPr="0060165D" w:rsidRDefault="00C57C58" w:rsidP="00143578">
            <w:pPr>
              <w:ind w:left="141"/>
              <w:rPr>
                <w:rFonts w:cs="Arial"/>
                <w:vanish/>
                <w:color w:val="000000" w:themeColor="text1"/>
                <w:sz w:val="16"/>
                <w:szCs w:val="14"/>
              </w:rPr>
            </w:pPr>
          </w:p>
        </w:tc>
      </w:tr>
      <w:tr w:rsidR="00C57C58" w:rsidRPr="0060165D" w14:paraId="0ECB8D84"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B7E1F" w14:textId="77777777" w:rsidR="00C57C58" w:rsidRPr="0060165D" w:rsidRDefault="00C57C58" w:rsidP="00143578">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224BB" w14:textId="77777777" w:rsidR="00C57C58" w:rsidRPr="0060165D" w:rsidRDefault="00C57C58" w:rsidP="00143578">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7FFFC" w14:textId="77777777" w:rsidR="00C57C58" w:rsidRPr="0060165D" w:rsidRDefault="00C57C58" w:rsidP="00143578">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44F85" w14:textId="77777777" w:rsidR="00C57C58" w:rsidRPr="001F0889" w:rsidRDefault="00C57C58" w:rsidP="00143578">
            <w:pPr>
              <w:ind w:left="141"/>
              <w:rPr>
                <w:rFonts w:cs="Arial"/>
                <w:vanish/>
                <w:color w:val="000000" w:themeColor="text1"/>
                <w:sz w:val="16"/>
                <w:szCs w:val="14"/>
              </w:rPr>
            </w:pPr>
          </w:p>
        </w:tc>
      </w:tr>
      <w:tr w:rsidR="00C57C58" w:rsidRPr="0060165D" w14:paraId="2DA31DD9" w14:textId="77777777" w:rsidTr="00143578">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0BF85" w14:textId="77777777" w:rsidR="00C57C58" w:rsidRPr="0060165D" w:rsidRDefault="00C57C58" w:rsidP="00143578">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756886028"/>
            <w:placeholder>
              <w:docPart w:val="498C43D9E3D34E70877563E500AE6F1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C01E7E" w14:textId="77777777" w:rsidR="00C57C58" w:rsidRPr="0060165D" w:rsidRDefault="00C57C58" w:rsidP="00143578">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EA510" w14:textId="77777777" w:rsidR="00C57C58" w:rsidRPr="0060165D" w:rsidRDefault="00C57C58" w:rsidP="00143578">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648285039"/>
            <w:placeholder>
              <w:docPart w:val="19EC8CF116874116A94D30F13A3C0CC2"/>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F0FC3" w14:textId="77777777" w:rsidR="00C57C58" w:rsidRPr="0060165D" w:rsidRDefault="00C57C58" w:rsidP="00143578">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C611E" w14:textId="77777777" w:rsidR="00C57C58" w:rsidRPr="0060165D" w:rsidRDefault="00C57C58" w:rsidP="00143578">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617613986"/>
            <w:placeholder>
              <w:docPart w:val="ED532F91E5FC4C88A6E93575896C0B4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6674FF" w14:textId="77777777" w:rsidR="00C57C58" w:rsidRPr="0060165D" w:rsidRDefault="00C57C58" w:rsidP="00143578">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57C58" w:rsidRPr="00D90A13" w14:paraId="77312ADC" w14:textId="77777777" w:rsidTr="00143578">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BCE50C" w14:textId="54C049A4" w:rsidR="00C57C58" w:rsidRPr="001E7824" w:rsidRDefault="003E5293" w:rsidP="00143578">
            <w:pPr>
              <w:rPr>
                <w:rFonts w:cs="Arial"/>
                <w:bCs/>
                <w:vanish/>
                <w:color w:val="808080" w:themeColor="background1" w:themeShade="80"/>
                <w:sz w:val="16"/>
                <w:szCs w:val="14"/>
              </w:rPr>
            </w:pPr>
            <w:hyperlink r:id="rId47" w:history="1">
              <w:r w:rsidR="00C57C58">
                <w:rPr>
                  <w:rStyle w:val="Hyperlink"/>
                  <w:rFonts w:cs="Arial"/>
                  <w:bCs/>
                  <w:vanish/>
                  <w:sz w:val="16"/>
                  <w:szCs w:val="14"/>
                </w:rPr>
                <w:t>Req. Template</w:t>
              </w:r>
            </w:hyperlink>
            <w:r w:rsidR="00C57C58"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ABE7AF" w14:textId="5DACBC98" w:rsidR="00C57C58" w:rsidRPr="001E7824" w:rsidRDefault="00C57C58" w:rsidP="00143578">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3F4BF" w14:textId="77777777" w:rsidR="00C57C58" w:rsidRPr="009B56B1" w:rsidRDefault="00C57C58" w:rsidP="00143578">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4463435" w14:textId="77777777" w:rsidR="00C57C58" w:rsidRDefault="00C57C58" w:rsidP="00C57C58">
      <w:pPr>
        <w:rPr>
          <w:rFonts w:cs="Arial"/>
        </w:rPr>
      </w:pPr>
    </w:p>
    <w:p w14:paraId="044D9984" w14:textId="77777777" w:rsidR="00C57C58" w:rsidRDefault="00C57C58" w:rsidP="00C57C58">
      <w:pPr>
        <w:rPr>
          <w:rFonts w:cs="Arial"/>
        </w:rPr>
      </w:pPr>
    </w:p>
    <w:p w14:paraId="300722A3" w14:textId="77777777" w:rsidR="00C57C58" w:rsidRPr="0017445F" w:rsidRDefault="00C57C58" w:rsidP="00C57C58">
      <w:pPr>
        <w:pStyle w:val="RERequirement"/>
        <w:shd w:val="clear" w:color="auto" w:fill="F2F2F2" w:themeFill="background1" w:themeFillShade="F2"/>
      </w:pPr>
      <w:r w:rsidRPr="0017445F">
        <w:t>###</w:t>
      </w:r>
      <w:bookmarkStart w:id="143" w:name="R_FNC_00039_ID_Reset"/>
      <w:r>
        <w:t>R_FNC_RSCL_00039</w:t>
      </w:r>
      <w:bookmarkEnd w:id="143"/>
      <w:r w:rsidRPr="00E761FB">
        <w:t>### Reset</w:t>
      </w:r>
    </w:p>
    <w:p w14:paraId="1CC89E36" w14:textId="77777777" w:rsidR="00C57C58" w:rsidRPr="00C66B68" w:rsidRDefault="00C57C58" w:rsidP="00C57C58">
      <w:pPr>
        <w:rPr>
          <w:rFonts w:cs="Arial"/>
        </w:rPr>
      </w:pPr>
      <w:r>
        <w:rPr>
          <w:rFonts w:cs="Arial"/>
        </w:rPr>
        <w:t>After reset RSCL Control shall start with last memorized state of output signals. If no memorized state is available RSCL Control shall start with all Signals set to deactivate.</w:t>
      </w:r>
    </w:p>
    <w:p w14:paraId="576A2CAC" w14:textId="77777777" w:rsidR="00C57C58" w:rsidRPr="00C66B68" w:rsidRDefault="00C57C58" w:rsidP="00C57C5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57C58" w:rsidRPr="00D90A13" w14:paraId="0D21692C" w14:textId="77777777" w:rsidTr="00143578">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409F06" w14:textId="77777777" w:rsidR="00C57C58" w:rsidRPr="001E7824" w:rsidRDefault="00C57C58" w:rsidP="00143578">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R_FNC_RSCL_00039</w:t>
            </w:r>
            <w:r w:rsidRPr="001E7824">
              <w:rPr>
                <w:rFonts w:cs="Arial"/>
                <w:bCs/>
                <w:vanish/>
                <w:color w:val="808080" w:themeColor="background1" w:themeShade="80"/>
                <w:sz w:val="16"/>
                <w:szCs w:val="14"/>
              </w:rPr>
              <w:t>###</w:t>
            </w:r>
          </w:p>
        </w:tc>
      </w:tr>
      <w:tr w:rsidR="00C57C58" w:rsidRPr="0060165D" w14:paraId="0D779CBF"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C751B" w14:textId="77777777" w:rsidR="00C57C58" w:rsidRPr="0060165D" w:rsidRDefault="00C57C58" w:rsidP="00143578">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56886" w14:textId="6AD81018" w:rsidR="00C57C58" w:rsidRPr="0060165D" w:rsidRDefault="00E761FB" w:rsidP="00143578">
            <w:pPr>
              <w:rPr>
                <w:rFonts w:cs="Arial"/>
                <w:vanish/>
                <w:color w:val="000000" w:themeColor="text1"/>
                <w:sz w:val="16"/>
                <w:szCs w:val="14"/>
              </w:rPr>
            </w:pPr>
            <w:r>
              <w:rPr>
                <w:rFonts w:cs="Arial"/>
                <w:vanish/>
                <w:color w:val="000000" w:themeColor="text1"/>
                <w:sz w:val="16"/>
                <w:szCs w:val="14"/>
              </w:rPr>
              <w:t>Ease use of feature for customer.</w:t>
            </w:r>
          </w:p>
        </w:tc>
      </w:tr>
      <w:tr w:rsidR="00C57C58" w:rsidRPr="0060165D" w14:paraId="5D2EEE72"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C50A7A" w14:textId="77777777" w:rsidR="00C57C58" w:rsidRPr="0060165D" w:rsidRDefault="00C57C58" w:rsidP="00143578">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FC1E9" w14:textId="77777777" w:rsidR="00C57C58" w:rsidRPr="0060165D" w:rsidRDefault="00C57C58" w:rsidP="00143578">
            <w:pPr>
              <w:rPr>
                <w:rFonts w:cs="Arial"/>
                <w:vanish/>
                <w:color w:val="000000" w:themeColor="text1"/>
                <w:sz w:val="16"/>
                <w:szCs w:val="14"/>
              </w:rPr>
            </w:pPr>
          </w:p>
        </w:tc>
      </w:tr>
      <w:tr w:rsidR="00C57C58" w:rsidRPr="0060165D" w14:paraId="2C06B641"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E6D58" w14:textId="77777777" w:rsidR="00C57C58" w:rsidRPr="0060165D" w:rsidRDefault="00C57C58" w:rsidP="00143578">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5B251" w14:textId="77777777" w:rsidR="00C57C58" w:rsidRPr="0060165D" w:rsidRDefault="00C57C58" w:rsidP="00143578">
            <w:pPr>
              <w:rPr>
                <w:rFonts w:cs="Arial"/>
                <w:vanish/>
                <w:color w:val="000000" w:themeColor="text1"/>
                <w:sz w:val="16"/>
                <w:szCs w:val="14"/>
              </w:rPr>
            </w:pPr>
          </w:p>
        </w:tc>
      </w:tr>
      <w:tr w:rsidR="00C57C58" w:rsidRPr="0060165D" w14:paraId="06770440"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A9383" w14:textId="77777777" w:rsidR="00C57C58" w:rsidRPr="0060165D" w:rsidRDefault="00C57C58" w:rsidP="00143578">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9CF66" w14:textId="31E73EC9" w:rsidR="00C57C58" w:rsidRPr="0060165D" w:rsidRDefault="00E761FB" w:rsidP="00143578">
            <w:pPr>
              <w:rPr>
                <w:rFonts w:cs="Arial"/>
                <w:vanish/>
                <w:color w:val="000000" w:themeColor="text1"/>
                <w:sz w:val="16"/>
                <w:szCs w:val="14"/>
              </w:rPr>
            </w:pPr>
            <w:r>
              <w:rPr>
                <w:rFonts w:cs="Arial"/>
                <w:vanish/>
                <w:color w:val="000000" w:themeColor="text1"/>
                <w:sz w:val="16"/>
                <w:szCs w:val="14"/>
              </w:rPr>
              <w:t>Alignment with Hanan Ahmed</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6487C" w14:textId="77777777" w:rsidR="00C57C58" w:rsidRPr="0060165D" w:rsidRDefault="00C57C58" w:rsidP="00143578">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77B03" w14:textId="77777777" w:rsidR="00C57C58" w:rsidRPr="0060165D" w:rsidRDefault="00C57C58" w:rsidP="00143578">
            <w:pPr>
              <w:ind w:left="141"/>
              <w:rPr>
                <w:rFonts w:cs="Arial"/>
                <w:vanish/>
                <w:color w:val="000000" w:themeColor="text1"/>
                <w:sz w:val="16"/>
                <w:szCs w:val="14"/>
              </w:rPr>
            </w:pPr>
          </w:p>
        </w:tc>
      </w:tr>
      <w:tr w:rsidR="00C57C58" w:rsidRPr="0060165D" w14:paraId="48A0FAF5"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ABCC8" w14:textId="77777777" w:rsidR="00C57C58" w:rsidRPr="0060165D" w:rsidRDefault="00C57C58" w:rsidP="00143578">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8FA9B" w14:textId="77777777" w:rsidR="00C57C58" w:rsidRPr="0060165D" w:rsidRDefault="00C57C58" w:rsidP="00143578">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2DDC2" w14:textId="77777777" w:rsidR="00C57C58" w:rsidRPr="0060165D" w:rsidRDefault="00C57C58" w:rsidP="00143578">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21FF5" w14:textId="77777777" w:rsidR="00C57C58" w:rsidRPr="001F0889" w:rsidRDefault="00C57C58" w:rsidP="00143578">
            <w:pPr>
              <w:ind w:left="141"/>
              <w:rPr>
                <w:rFonts w:cs="Arial"/>
                <w:vanish/>
                <w:color w:val="000000" w:themeColor="text1"/>
                <w:sz w:val="16"/>
                <w:szCs w:val="14"/>
              </w:rPr>
            </w:pPr>
          </w:p>
        </w:tc>
      </w:tr>
      <w:tr w:rsidR="00C57C58" w:rsidRPr="0060165D" w14:paraId="7D8C9023" w14:textId="77777777" w:rsidTr="00143578">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853B5" w14:textId="77777777" w:rsidR="00C57C58" w:rsidRPr="0060165D" w:rsidRDefault="00C57C58" w:rsidP="00143578">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35856950"/>
            <w:placeholder>
              <w:docPart w:val="408E51061C324059B1E0C045505A2CA7"/>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402444" w14:textId="77777777" w:rsidR="00C57C58" w:rsidRPr="0060165D" w:rsidRDefault="00C57C58" w:rsidP="00143578">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C128E" w14:textId="77777777" w:rsidR="00C57C58" w:rsidRPr="0060165D" w:rsidRDefault="00C57C58" w:rsidP="00143578">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67588985"/>
            <w:placeholder>
              <w:docPart w:val="F1DADBB6BF314DB399ED673BD3A03EA3"/>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0A0DC" w14:textId="77777777" w:rsidR="00C57C58" w:rsidRPr="0060165D" w:rsidRDefault="00C57C58" w:rsidP="00143578">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7F881" w14:textId="77777777" w:rsidR="00C57C58" w:rsidRPr="0060165D" w:rsidRDefault="00C57C58" w:rsidP="00143578">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56396319"/>
            <w:placeholder>
              <w:docPart w:val="2522BCAF539C4C5985D40E14269AE7B3"/>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954BDF" w14:textId="77777777" w:rsidR="00C57C58" w:rsidRPr="0060165D" w:rsidRDefault="00C57C58" w:rsidP="00143578">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57C58" w:rsidRPr="00D90A13" w14:paraId="1CEF7620" w14:textId="77777777" w:rsidTr="00143578">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827EA9" w14:textId="46CBF47A" w:rsidR="00C57C58" w:rsidRPr="001E7824" w:rsidRDefault="003E5293" w:rsidP="00143578">
            <w:pPr>
              <w:rPr>
                <w:rFonts w:cs="Arial"/>
                <w:bCs/>
                <w:vanish/>
                <w:color w:val="808080" w:themeColor="background1" w:themeShade="80"/>
                <w:sz w:val="16"/>
                <w:szCs w:val="14"/>
              </w:rPr>
            </w:pPr>
            <w:hyperlink r:id="rId48" w:history="1">
              <w:r w:rsidR="00C57C58">
                <w:rPr>
                  <w:rStyle w:val="Hyperlink"/>
                  <w:rFonts w:cs="Arial"/>
                  <w:bCs/>
                  <w:vanish/>
                  <w:sz w:val="16"/>
                  <w:szCs w:val="14"/>
                </w:rPr>
                <w:t>Req. Template</w:t>
              </w:r>
            </w:hyperlink>
            <w:r w:rsidR="00C57C58"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1DB41" w14:textId="1AC52A7A" w:rsidR="00C57C58" w:rsidRPr="001E7824" w:rsidRDefault="00C57C58" w:rsidP="00143578">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853FDB" w14:textId="77777777" w:rsidR="00C57C58" w:rsidRPr="009B56B1" w:rsidRDefault="00C57C58" w:rsidP="00143578">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9935AA1" w14:textId="440A709A" w:rsidR="00C57C58" w:rsidRDefault="00C57C58" w:rsidP="00C57C58">
      <w:pPr>
        <w:rPr>
          <w:rFonts w:cs="Arial"/>
        </w:rPr>
      </w:pPr>
    </w:p>
    <w:p w14:paraId="5F8E94A4" w14:textId="77777777" w:rsidR="00C57C58" w:rsidRDefault="00C57C58" w:rsidP="00C57C58">
      <w:pPr>
        <w:rPr>
          <w:rFonts w:cs="Arial"/>
        </w:rPr>
      </w:pPr>
    </w:p>
    <w:p w14:paraId="1508A463" w14:textId="77777777" w:rsidR="00C57C58" w:rsidRPr="0017445F" w:rsidRDefault="00C57C58" w:rsidP="00C57C58">
      <w:pPr>
        <w:pStyle w:val="RERequirement"/>
        <w:shd w:val="clear" w:color="auto" w:fill="F2F2F2" w:themeFill="background1" w:themeFillShade="F2"/>
      </w:pPr>
      <w:r w:rsidRPr="0017445F">
        <w:t>###</w:t>
      </w:r>
      <w:bookmarkStart w:id="144" w:name="R_FNC_00049_ID_Engine_restart"/>
      <w:r w:rsidRPr="00C57C58">
        <w:t>R_FNC_RSCL_</w:t>
      </w:r>
      <w:r>
        <w:t>00049</w:t>
      </w:r>
      <w:bookmarkEnd w:id="144"/>
      <w:r w:rsidRPr="0017445F">
        <w:t xml:space="preserve">### </w:t>
      </w:r>
      <w:r>
        <w:t>Engine restart</w:t>
      </w:r>
    </w:p>
    <w:p w14:paraId="079731E6" w14:textId="4587387B" w:rsidR="00C57C58" w:rsidRPr="00C66B68" w:rsidRDefault="00C57C58" w:rsidP="00C57C58">
      <w:pPr>
        <w:rPr>
          <w:rFonts w:cs="Arial"/>
        </w:rPr>
      </w:pPr>
      <w:r>
        <w:rPr>
          <w:rFonts w:cs="Arial"/>
        </w:rPr>
        <w:t>At each ignition on</w:t>
      </w:r>
      <w:r w:rsidR="006A220C">
        <w:rPr>
          <w:rFonts w:cs="Arial"/>
        </w:rPr>
        <w:t>,</w:t>
      </w:r>
      <w:r>
        <w:rPr>
          <w:rFonts w:cs="Arial"/>
        </w:rPr>
        <w:t xml:space="preserve"> </w:t>
      </w:r>
      <w:r w:rsidRPr="0052679B">
        <w:rPr>
          <w:rFonts w:cs="Arial"/>
        </w:rPr>
        <w:t>RSCL Control shall start with</w:t>
      </w:r>
      <w:r>
        <w:rPr>
          <w:rFonts w:cs="Arial"/>
        </w:rPr>
        <w:t xml:space="preserve"> the</w:t>
      </w:r>
      <w:r w:rsidRPr="0052679B">
        <w:rPr>
          <w:rFonts w:cs="Arial"/>
        </w:rPr>
        <w:t xml:space="preserve"> last memorized state of output signals</w:t>
      </w:r>
      <w:r>
        <w:rPr>
          <w:rFonts w:cs="Arial"/>
        </w:rPr>
        <w:t>. RSCL Control will memorize the last state of the feature settings.</w:t>
      </w:r>
    </w:p>
    <w:p w14:paraId="4E62066B" w14:textId="77777777" w:rsidR="00C57C58" w:rsidRPr="00C66B68" w:rsidRDefault="00C57C58" w:rsidP="00C57C5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57C58" w:rsidRPr="00D90A13" w14:paraId="1FA59E2A" w14:textId="77777777" w:rsidTr="00143578">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9D03C0" w14:textId="77777777" w:rsidR="00C57C58" w:rsidRPr="001E7824" w:rsidRDefault="00C57C58" w:rsidP="00143578">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R_FNC_RSCL_00049</w:t>
            </w:r>
            <w:r w:rsidRPr="001E7824">
              <w:rPr>
                <w:rFonts w:cs="Arial"/>
                <w:bCs/>
                <w:vanish/>
                <w:color w:val="808080" w:themeColor="background1" w:themeShade="80"/>
                <w:sz w:val="16"/>
                <w:szCs w:val="14"/>
              </w:rPr>
              <w:t>###</w:t>
            </w:r>
          </w:p>
        </w:tc>
      </w:tr>
      <w:tr w:rsidR="00C57C58" w:rsidRPr="0060165D" w14:paraId="4A56A272"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17AB0" w14:textId="77777777" w:rsidR="00C57C58" w:rsidRPr="0060165D" w:rsidRDefault="00C57C58" w:rsidP="00143578">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C8C13" w14:textId="11456F21" w:rsidR="00C57C58" w:rsidRPr="0060165D" w:rsidRDefault="00E761FB" w:rsidP="00143578">
            <w:pPr>
              <w:rPr>
                <w:rFonts w:cs="Arial"/>
                <w:vanish/>
                <w:color w:val="000000" w:themeColor="text1"/>
                <w:sz w:val="16"/>
                <w:szCs w:val="14"/>
              </w:rPr>
            </w:pPr>
            <w:r>
              <w:rPr>
                <w:rFonts w:cs="Arial"/>
                <w:vanish/>
                <w:color w:val="000000" w:themeColor="text1"/>
                <w:sz w:val="16"/>
                <w:szCs w:val="14"/>
              </w:rPr>
              <w:t>Ease use of feature for customer</w:t>
            </w:r>
          </w:p>
        </w:tc>
      </w:tr>
      <w:tr w:rsidR="00C57C58" w:rsidRPr="0060165D" w14:paraId="5B62DAA3"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2DEAE" w14:textId="77777777" w:rsidR="00C57C58" w:rsidRPr="0060165D" w:rsidRDefault="00C57C58" w:rsidP="00143578">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5AF4D" w14:textId="77777777" w:rsidR="00C57C58" w:rsidRPr="0060165D" w:rsidRDefault="00C57C58" w:rsidP="00143578">
            <w:pPr>
              <w:rPr>
                <w:rFonts w:cs="Arial"/>
                <w:vanish/>
                <w:color w:val="000000" w:themeColor="text1"/>
                <w:sz w:val="16"/>
                <w:szCs w:val="14"/>
              </w:rPr>
            </w:pPr>
          </w:p>
        </w:tc>
      </w:tr>
      <w:tr w:rsidR="00C57C58" w:rsidRPr="0060165D" w14:paraId="4548C17F"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A8BDC" w14:textId="77777777" w:rsidR="00C57C58" w:rsidRPr="0060165D" w:rsidRDefault="00C57C58" w:rsidP="00143578">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45F4C" w14:textId="77777777" w:rsidR="00C57C58" w:rsidRPr="0060165D" w:rsidRDefault="00C57C58" w:rsidP="00143578">
            <w:pPr>
              <w:rPr>
                <w:rFonts w:cs="Arial"/>
                <w:vanish/>
                <w:color w:val="000000" w:themeColor="text1"/>
                <w:sz w:val="16"/>
                <w:szCs w:val="14"/>
              </w:rPr>
            </w:pPr>
          </w:p>
        </w:tc>
      </w:tr>
      <w:tr w:rsidR="00C57C58" w:rsidRPr="0060165D" w14:paraId="65CC3C28"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40BA4" w14:textId="77777777" w:rsidR="00C57C58" w:rsidRPr="0060165D" w:rsidRDefault="00C57C58" w:rsidP="00143578">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AF58A3" w14:textId="77777777" w:rsidR="00C57C58" w:rsidRPr="0060165D" w:rsidRDefault="00C57C58" w:rsidP="00143578">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E838B0" w14:textId="77777777" w:rsidR="00C57C58" w:rsidRPr="0060165D" w:rsidRDefault="00C57C58" w:rsidP="00143578">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D378C0" w14:textId="77777777" w:rsidR="00C57C58" w:rsidRPr="0060165D" w:rsidRDefault="00C57C58" w:rsidP="00143578">
            <w:pPr>
              <w:ind w:left="141"/>
              <w:rPr>
                <w:rFonts w:cs="Arial"/>
                <w:vanish/>
                <w:color w:val="000000" w:themeColor="text1"/>
                <w:sz w:val="16"/>
                <w:szCs w:val="14"/>
              </w:rPr>
            </w:pPr>
          </w:p>
        </w:tc>
      </w:tr>
      <w:tr w:rsidR="00C57C58" w:rsidRPr="0060165D" w14:paraId="743E4116" w14:textId="77777777" w:rsidTr="0014357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CC5A3" w14:textId="77777777" w:rsidR="00C57C58" w:rsidRPr="0060165D" w:rsidRDefault="00C57C58" w:rsidP="00143578">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6E8C3" w14:textId="77777777" w:rsidR="00C57C58" w:rsidRPr="0060165D" w:rsidRDefault="00C57C58" w:rsidP="00143578">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3C65EC" w14:textId="77777777" w:rsidR="00C57C58" w:rsidRPr="0060165D" w:rsidRDefault="00C57C58" w:rsidP="00143578">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EC37B" w14:textId="77777777" w:rsidR="00C57C58" w:rsidRPr="001F0889" w:rsidRDefault="00C57C58" w:rsidP="00143578">
            <w:pPr>
              <w:ind w:left="141"/>
              <w:rPr>
                <w:rFonts w:cs="Arial"/>
                <w:vanish/>
                <w:color w:val="000000" w:themeColor="text1"/>
                <w:sz w:val="16"/>
                <w:szCs w:val="14"/>
              </w:rPr>
            </w:pPr>
          </w:p>
        </w:tc>
      </w:tr>
      <w:tr w:rsidR="00C57C58" w:rsidRPr="0060165D" w14:paraId="33FE40C3" w14:textId="77777777" w:rsidTr="00143578">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3EF6B" w14:textId="77777777" w:rsidR="00C57C58" w:rsidRPr="0060165D" w:rsidRDefault="00C57C58" w:rsidP="00143578">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029170070"/>
            <w:placeholder>
              <w:docPart w:val="4BB64A9DF3EE4480BE2CE599F2C44D2E"/>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148A41" w14:textId="77777777" w:rsidR="00C57C58" w:rsidRPr="0060165D" w:rsidRDefault="00C57C58" w:rsidP="00143578">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8A3CD" w14:textId="77777777" w:rsidR="00C57C58" w:rsidRPr="0060165D" w:rsidRDefault="00C57C58" w:rsidP="00143578">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82197277"/>
            <w:placeholder>
              <w:docPart w:val="DD49B4B8621B45CB96534625BBC8791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80AE30" w14:textId="77777777" w:rsidR="00C57C58" w:rsidRPr="0060165D" w:rsidRDefault="00C57C58" w:rsidP="00143578">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A7428D" w14:textId="77777777" w:rsidR="00C57C58" w:rsidRPr="0060165D" w:rsidRDefault="00C57C58" w:rsidP="00143578">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471025232"/>
            <w:placeholder>
              <w:docPart w:val="AC4CF67237D54FE9AD1F45E597CB5E52"/>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B0F045" w14:textId="77777777" w:rsidR="00C57C58" w:rsidRPr="0060165D" w:rsidRDefault="00C57C58" w:rsidP="00143578">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57C58" w:rsidRPr="00D90A13" w14:paraId="2175DAE2" w14:textId="77777777" w:rsidTr="00143578">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074D6F" w14:textId="18FB4FA2" w:rsidR="00C57C58" w:rsidRPr="001E7824" w:rsidRDefault="003E5293" w:rsidP="00143578">
            <w:pPr>
              <w:rPr>
                <w:rFonts w:cs="Arial"/>
                <w:bCs/>
                <w:vanish/>
                <w:color w:val="808080" w:themeColor="background1" w:themeShade="80"/>
                <w:sz w:val="16"/>
                <w:szCs w:val="14"/>
              </w:rPr>
            </w:pPr>
            <w:hyperlink r:id="rId49" w:history="1">
              <w:r w:rsidR="00C57C58">
                <w:rPr>
                  <w:rStyle w:val="Hyperlink"/>
                  <w:rFonts w:cs="Arial"/>
                  <w:bCs/>
                  <w:vanish/>
                  <w:sz w:val="16"/>
                  <w:szCs w:val="14"/>
                </w:rPr>
                <w:t>Req. Template</w:t>
              </w:r>
            </w:hyperlink>
            <w:r w:rsidR="00C57C58"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3277EF" w14:textId="0459EFF1" w:rsidR="00C57C58" w:rsidRPr="001E7824" w:rsidRDefault="00C57C58" w:rsidP="00143578">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2FF925" w14:textId="77777777" w:rsidR="00C57C58" w:rsidRPr="009B56B1" w:rsidRDefault="00C57C58" w:rsidP="00143578">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D65579D" w14:textId="68D70F73" w:rsidR="00FE3248" w:rsidRDefault="00FE3248" w:rsidP="00FE3248">
      <w:pPr>
        <w:rPr>
          <w:rFonts w:cs="Arial"/>
        </w:rPr>
      </w:pPr>
    </w:p>
    <w:p w14:paraId="7D87CAA0" w14:textId="77777777" w:rsidR="00C57C58" w:rsidRDefault="00C57C58" w:rsidP="00FE3248">
      <w:pPr>
        <w:rPr>
          <w:rFonts w:cs="Arial"/>
        </w:rPr>
      </w:pPr>
    </w:p>
    <w:p w14:paraId="0CF274D6" w14:textId="43ED52FC" w:rsidR="00C05EEC" w:rsidRPr="0017445F" w:rsidRDefault="00C05EEC" w:rsidP="00C05EEC">
      <w:pPr>
        <w:pStyle w:val="RERequirement"/>
        <w:shd w:val="clear" w:color="auto" w:fill="F2F2F2" w:themeFill="background1" w:themeFillShade="F2"/>
      </w:pPr>
      <w:r w:rsidRPr="0017445F">
        <w:t>###</w:t>
      </w:r>
      <w:bookmarkStart w:id="145" w:name="R_FNC_00045_ID_Delayed_accessory_timer"/>
      <w:r>
        <w:t>R_FNC_RSCL_00045</w:t>
      </w:r>
      <w:bookmarkEnd w:id="145"/>
      <w:r w:rsidRPr="00471080">
        <w:t>### Delayed accessory timer</w:t>
      </w:r>
    </w:p>
    <w:p w14:paraId="4C78EB51" w14:textId="1FDF8134" w:rsidR="00C05EEC" w:rsidRDefault="00C05EEC" w:rsidP="00C05EEC">
      <w:pPr>
        <w:rPr>
          <w:rFonts w:cs="Arial"/>
          <w:szCs w:val="22"/>
        </w:rPr>
      </w:pPr>
      <w:r>
        <w:rPr>
          <w:rFonts w:cs="Arial"/>
          <w:szCs w:val="22"/>
        </w:rPr>
        <w:t xml:space="preserve">RSCL Control </w:t>
      </w:r>
      <w:r w:rsidR="00965C84">
        <w:rPr>
          <w:rFonts w:cs="Arial"/>
          <w:szCs w:val="22"/>
        </w:rPr>
        <w:t>sha</w:t>
      </w:r>
      <w:r>
        <w:rPr>
          <w:rFonts w:cs="Arial"/>
          <w:szCs w:val="22"/>
        </w:rPr>
        <w:t>ll</w:t>
      </w:r>
      <w:r w:rsidR="00EC6D7B">
        <w:rPr>
          <w:rFonts w:cs="Arial"/>
          <w:szCs w:val="22"/>
        </w:rPr>
        <w:t xml:space="preserve"> allow to change settings</w:t>
      </w:r>
      <w:r>
        <w:rPr>
          <w:rFonts w:cs="Arial"/>
          <w:szCs w:val="22"/>
        </w:rPr>
        <w:t xml:space="preserve"> until Delayed Accessory timer times out or driver opens the driver door</w:t>
      </w:r>
    </w:p>
    <w:p w14:paraId="5C6C67BA" w14:textId="4EB80D77" w:rsidR="00CF4E3E" w:rsidRPr="00C66B68" w:rsidRDefault="00CF4E3E" w:rsidP="00C05EEC">
      <w:pPr>
        <w:rPr>
          <w:rFonts w:cs="Arial"/>
        </w:rPr>
      </w:pPr>
      <w:r>
        <w:rPr>
          <w:rFonts w:cs="Arial"/>
          <w:szCs w:val="22"/>
        </w:rPr>
        <w:t xml:space="preserve">Settings for locking of rear climate control will not be available </w:t>
      </w:r>
      <w:r w:rsidR="006235E2">
        <w:rPr>
          <w:rFonts w:cs="Arial"/>
          <w:szCs w:val="22"/>
        </w:rPr>
        <w:t>as soon as ignition is off</w:t>
      </w:r>
      <w:r>
        <w:rPr>
          <w:rFonts w:cs="Arial"/>
          <w:szCs w:val="22"/>
        </w:rPr>
        <w:t>.</w:t>
      </w:r>
    </w:p>
    <w:p w14:paraId="55E85765" w14:textId="77777777" w:rsidR="00C05EEC" w:rsidRPr="00C66B68" w:rsidRDefault="00C05EEC" w:rsidP="00C05EE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05EEC" w:rsidRPr="00D90A13" w14:paraId="003E4F60" w14:textId="77777777" w:rsidTr="00965C8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D96C8" w14:textId="3927AD14" w:rsidR="00C05EEC" w:rsidRPr="001E7824" w:rsidRDefault="00C05EEC" w:rsidP="00965C8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R_FNC_RSCL_00045</w:t>
            </w:r>
            <w:r w:rsidRPr="001E7824">
              <w:rPr>
                <w:rFonts w:cs="Arial"/>
                <w:bCs/>
                <w:vanish/>
                <w:color w:val="808080" w:themeColor="background1" w:themeShade="80"/>
                <w:sz w:val="16"/>
                <w:szCs w:val="14"/>
              </w:rPr>
              <w:t>###</w:t>
            </w:r>
          </w:p>
        </w:tc>
      </w:tr>
      <w:tr w:rsidR="00C05EEC" w:rsidRPr="0060165D" w14:paraId="217C616D" w14:textId="77777777" w:rsidTr="00965C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7CBBF" w14:textId="77777777" w:rsidR="00C05EEC" w:rsidRPr="0060165D" w:rsidRDefault="00C05EEC" w:rsidP="00965C8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04F3C" w14:textId="2A2E38BD" w:rsidR="00C05EEC" w:rsidRPr="0060165D" w:rsidRDefault="00C76C87" w:rsidP="00965C84">
            <w:pPr>
              <w:rPr>
                <w:rFonts w:cs="Arial"/>
                <w:vanish/>
                <w:color w:val="000000" w:themeColor="text1"/>
                <w:sz w:val="16"/>
                <w:szCs w:val="14"/>
              </w:rPr>
            </w:pPr>
            <w:r>
              <w:rPr>
                <w:rFonts w:cs="Arial"/>
                <w:vanish/>
                <w:color w:val="000000" w:themeColor="text1"/>
                <w:sz w:val="16"/>
                <w:szCs w:val="14"/>
              </w:rPr>
              <w:t xml:space="preserve">RSCL feature shall allow to change settings after vehicle is shut down </w:t>
            </w:r>
            <w:r w:rsidR="00781A6F">
              <w:rPr>
                <w:rFonts w:cs="Arial"/>
                <w:vanish/>
                <w:color w:val="000000" w:themeColor="text1"/>
                <w:sz w:val="16"/>
                <w:szCs w:val="14"/>
              </w:rPr>
              <w:t>and driver stays in vehicle</w:t>
            </w:r>
          </w:p>
        </w:tc>
      </w:tr>
      <w:tr w:rsidR="00C05EEC" w:rsidRPr="0060165D" w14:paraId="1C4FF944" w14:textId="77777777" w:rsidTr="00965C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B26804" w14:textId="77777777" w:rsidR="00C05EEC" w:rsidRPr="0060165D" w:rsidRDefault="00C05EEC" w:rsidP="00965C8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D3DFD" w14:textId="77777777" w:rsidR="00C05EEC" w:rsidRPr="0060165D" w:rsidRDefault="00C05EEC" w:rsidP="00965C84">
            <w:pPr>
              <w:rPr>
                <w:rFonts w:cs="Arial"/>
                <w:vanish/>
                <w:color w:val="000000" w:themeColor="text1"/>
                <w:sz w:val="16"/>
                <w:szCs w:val="14"/>
              </w:rPr>
            </w:pPr>
          </w:p>
        </w:tc>
      </w:tr>
      <w:tr w:rsidR="00C05EEC" w:rsidRPr="0060165D" w14:paraId="1DBB2D37" w14:textId="77777777" w:rsidTr="00965C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A5DD3" w14:textId="77777777" w:rsidR="00C05EEC" w:rsidRPr="0060165D" w:rsidRDefault="00C05EEC" w:rsidP="00965C8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E435D" w14:textId="77777777" w:rsidR="00C05EEC" w:rsidRPr="0060165D" w:rsidRDefault="00C05EEC" w:rsidP="00965C84">
            <w:pPr>
              <w:rPr>
                <w:rFonts w:cs="Arial"/>
                <w:vanish/>
                <w:color w:val="000000" w:themeColor="text1"/>
                <w:sz w:val="16"/>
                <w:szCs w:val="14"/>
              </w:rPr>
            </w:pPr>
          </w:p>
        </w:tc>
      </w:tr>
      <w:tr w:rsidR="00C05EEC" w:rsidRPr="0060165D" w14:paraId="1F6A916A" w14:textId="77777777" w:rsidTr="00965C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25612" w14:textId="77777777" w:rsidR="00C05EEC" w:rsidRPr="0060165D" w:rsidRDefault="00C05EEC" w:rsidP="00965C8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CC822" w14:textId="08355E80" w:rsidR="00C05EEC" w:rsidRPr="0060165D" w:rsidRDefault="00965C84" w:rsidP="00965C84">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4680CB" w14:textId="77777777" w:rsidR="00C05EEC" w:rsidRPr="0060165D" w:rsidRDefault="00C05EEC" w:rsidP="00965C8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7A750" w14:textId="77777777" w:rsidR="00C05EEC" w:rsidRPr="0060165D" w:rsidRDefault="00C05EEC" w:rsidP="00965C84">
            <w:pPr>
              <w:ind w:left="141"/>
              <w:rPr>
                <w:rFonts w:cs="Arial"/>
                <w:vanish/>
                <w:color w:val="000000" w:themeColor="text1"/>
                <w:sz w:val="16"/>
                <w:szCs w:val="14"/>
              </w:rPr>
            </w:pPr>
          </w:p>
        </w:tc>
      </w:tr>
      <w:tr w:rsidR="00C05EEC" w:rsidRPr="0060165D" w14:paraId="344FA43B" w14:textId="77777777" w:rsidTr="00965C8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951F8" w14:textId="77777777" w:rsidR="00C05EEC" w:rsidRPr="0060165D" w:rsidRDefault="00C05EEC" w:rsidP="00965C8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A755B" w14:textId="270058DB" w:rsidR="00C05EEC" w:rsidRPr="0060165D" w:rsidRDefault="00965C84" w:rsidP="00965C84">
            <w:pPr>
              <w:rPr>
                <w:rFonts w:cs="Arial"/>
                <w:vanish/>
                <w:color w:val="000000" w:themeColor="text1"/>
                <w:sz w:val="16"/>
                <w:szCs w:val="16"/>
              </w:rPr>
            </w:pPr>
            <w:r>
              <w:rPr>
                <w:rFonts w:cs="Arial"/>
                <w:vanish/>
                <w:color w:val="000000" w:themeColor="text1"/>
                <w:sz w:val="16"/>
                <w:szCs w:val="16"/>
              </w:rPr>
              <w:t>UCs</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4EADE" w14:textId="77777777" w:rsidR="00C05EEC" w:rsidRPr="0060165D" w:rsidRDefault="00C05EEC" w:rsidP="00965C8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931313" w14:textId="77777777" w:rsidR="00C05EEC" w:rsidRPr="001F0889" w:rsidRDefault="00C05EEC" w:rsidP="00965C84">
            <w:pPr>
              <w:ind w:left="141"/>
              <w:rPr>
                <w:rFonts w:cs="Arial"/>
                <w:vanish/>
                <w:color w:val="000000" w:themeColor="text1"/>
                <w:sz w:val="16"/>
                <w:szCs w:val="14"/>
              </w:rPr>
            </w:pPr>
          </w:p>
        </w:tc>
      </w:tr>
      <w:tr w:rsidR="00C05EEC" w:rsidRPr="0060165D" w14:paraId="151CD49A" w14:textId="77777777" w:rsidTr="00965C8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C4D96" w14:textId="77777777" w:rsidR="00C05EEC" w:rsidRPr="0060165D" w:rsidRDefault="00C05EEC" w:rsidP="00965C8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662668136"/>
            <w:placeholder>
              <w:docPart w:val="93FCEDB2F38D4A1C80CB79CB5C0CADE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1971BF" w14:textId="77777777" w:rsidR="00C05EEC" w:rsidRPr="0060165D" w:rsidRDefault="00C05EEC" w:rsidP="00965C84">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D88C5" w14:textId="77777777" w:rsidR="00C05EEC" w:rsidRPr="0060165D" w:rsidRDefault="00C05EEC" w:rsidP="00965C8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127191887"/>
            <w:placeholder>
              <w:docPart w:val="627A8F51210B430AB31C1942134A701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4EC58" w14:textId="77777777" w:rsidR="00C05EEC" w:rsidRPr="0060165D" w:rsidRDefault="00C05EEC" w:rsidP="00965C84">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BD2B3" w14:textId="77777777" w:rsidR="00C05EEC" w:rsidRPr="0060165D" w:rsidRDefault="00C05EEC" w:rsidP="00965C8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320411127"/>
            <w:placeholder>
              <w:docPart w:val="34BA171D7C944A578EE55BA1EC4E189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ED1A1" w14:textId="77777777" w:rsidR="00C05EEC" w:rsidRPr="0060165D" w:rsidRDefault="00C05EEC" w:rsidP="00965C8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05EEC" w:rsidRPr="00D90A13" w14:paraId="6DF1D246" w14:textId="77777777" w:rsidTr="00965C8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14CA86" w14:textId="0956987E" w:rsidR="00C05EEC" w:rsidRPr="001E7824" w:rsidRDefault="003E5293" w:rsidP="00965C84">
            <w:pPr>
              <w:rPr>
                <w:rFonts w:cs="Arial"/>
                <w:bCs/>
                <w:vanish/>
                <w:color w:val="808080" w:themeColor="background1" w:themeShade="80"/>
                <w:sz w:val="16"/>
                <w:szCs w:val="14"/>
              </w:rPr>
            </w:pPr>
            <w:hyperlink r:id="rId50" w:history="1">
              <w:r w:rsidR="00C05EEC">
                <w:rPr>
                  <w:rStyle w:val="Hyperlink"/>
                  <w:rFonts w:cs="Arial"/>
                  <w:bCs/>
                  <w:vanish/>
                  <w:sz w:val="16"/>
                  <w:szCs w:val="14"/>
                </w:rPr>
                <w:t>Req. Template</w:t>
              </w:r>
            </w:hyperlink>
            <w:r w:rsidR="00C05EE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AA4175" w14:textId="4BAD7A96" w:rsidR="00C05EEC" w:rsidRPr="001E7824" w:rsidRDefault="00C05EEC" w:rsidP="00965C8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E09FB" w14:textId="77777777" w:rsidR="00C05EEC" w:rsidRPr="009B56B1" w:rsidRDefault="00C05EEC" w:rsidP="00965C8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11CBD70" w14:textId="77777777" w:rsidR="00C05EEC" w:rsidRPr="00C66B68" w:rsidRDefault="00C05EEC" w:rsidP="00C05EEC">
      <w:pPr>
        <w:rPr>
          <w:rFonts w:cs="Arial"/>
        </w:rPr>
      </w:pPr>
    </w:p>
    <w:p w14:paraId="69B92942" w14:textId="77777777" w:rsidR="00DB598E" w:rsidRDefault="00DB598E" w:rsidP="00DB598E">
      <w:pPr>
        <w:rPr>
          <w:rFonts w:cs="Arial"/>
        </w:rPr>
      </w:pPr>
    </w:p>
    <w:p w14:paraId="2F056DB9" w14:textId="2F295A86" w:rsidR="008C7037" w:rsidRPr="0017445F" w:rsidRDefault="008C7037" w:rsidP="008C7037">
      <w:pPr>
        <w:pStyle w:val="RERequirement"/>
        <w:shd w:val="clear" w:color="auto" w:fill="F2F2F2" w:themeFill="background1" w:themeFillShade="F2"/>
      </w:pPr>
      <w:r w:rsidRPr="0017445F">
        <w:t>###</w:t>
      </w:r>
      <w:bookmarkStart w:id="146" w:name="R_FNC_00028_ID_RSCL_Feature_status"/>
      <w:r>
        <w:t>R_FNC_RSCL_00028</w:t>
      </w:r>
      <w:bookmarkEnd w:id="146"/>
      <w:r w:rsidRPr="0017445F">
        <w:t xml:space="preserve">### </w:t>
      </w:r>
      <w:r>
        <w:t>RSCL Feature Status feedback</w:t>
      </w:r>
    </w:p>
    <w:p w14:paraId="7E4F1B55" w14:textId="5751EF6A" w:rsidR="008C7037" w:rsidRPr="00C66B68" w:rsidRDefault="008C7037" w:rsidP="008C7037">
      <w:pPr>
        <w:rPr>
          <w:rFonts w:cs="Arial"/>
        </w:rPr>
      </w:pPr>
      <w:r>
        <w:rPr>
          <w:rFonts w:cs="Arial"/>
        </w:rPr>
        <w:t>RSCL Control shall read all ingoing status signals and generate and send consolidated feature status to RSCL HMI Control.</w:t>
      </w:r>
    </w:p>
    <w:p w14:paraId="3BD896DF" w14:textId="77777777" w:rsidR="008C7037" w:rsidRPr="00C66B68" w:rsidRDefault="008C7037" w:rsidP="008C703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C7037" w:rsidRPr="00D90A13" w14:paraId="268F7A7D" w14:textId="77777777" w:rsidTr="0040088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0C0C0" w14:textId="6EC8CB4F" w:rsidR="008C7037" w:rsidRPr="001E7824" w:rsidRDefault="008C7037" w:rsidP="0040088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R_FNC_RSCL_00028</w:t>
            </w:r>
            <w:r w:rsidRPr="001E7824">
              <w:rPr>
                <w:rFonts w:cs="Arial"/>
                <w:bCs/>
                <w:vanish/>
                <w:color w:val="808080" w:themeColor="background1" w:themeShade="80"/>
                <w:sz w:val="16"/>
                <w:szCs w:val="14"/>
              </w:rPr>
              <w:t>###</w:t>
            </w:r>
          </w:p>
        </w:tc>
      </w:tr>
      <w:tr w:rsidR="008C7037" w:rsidRPr="0060165D" w14:paraId="73AE5E1F" w14:textId="77777777" w:rsidTr="0040088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AE73F" w14:textId="77777777" w:rsidR="008C7037" w:rsidRPr="0060165D" w:rsidRDefault="008C7037" w:rsidP="0040088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653EC" w14:textId="77777777" w:rsidR="008C7037" w:rsidRPr="0060165D" w:rsidRDefault="008C7037" w:rsidP="00400881">
            <w:pPr>
              <w:rPr>
                <w:rFonts w:cs="Arial"/>
                <w:vanish/>
                <w:color w:val="000000" w:themeColor="text1"/>
                <w:sz w:val="16"/>
                <w:szCs w:val="14"/>
              </w:rPr>
            </w:pPr>
          </w:p>
        </w:tc>
      </w:tr>
      <w:tr w:rsidR="008C7037" w:rsidRPr="0060165D" w14:paraId="15D70B42" w14:textId="77777777" w:rsidTr="0040088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DBFDB" w14:textId="77777777" w:rsidR="008C7037" w:rsidRPr="0060165D" w:rsidRDefault="008C7037" w:rsidP="0040088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5D9F3" w14:textId="77777777" w:rsidR="008C7037" w:rsidRPr="0060165D" w:rsidRDefault="008C7037" w:rsidP="00400881">
            <w:pPr>
              <w:rPr>
                <w:rFonts w:cs="Arial"/>
                <w:vanish/>
                <w:color w:val="000000" w:themeColor="text1"/>
                <w:sz w:val="16"/>
                <w:szCs w:val="14"/>
              </w:rPr>
            </w:pPr>
          </w:p>
        </w:tc>
      </w:tr>
      <w:tr w:rsidR="008C7037" w:rsidRPr="0060165D" w14:paraId="089433AE" w14:textId="77777777" w:rsidTr="0040088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79D7E" w14:textId="77777777" w:rsidR="008C7037" w:rsidRPr="0060165D" w:rsidRDefault="008C7037" w:rsidP="0040088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1E5A7" w14:textId="77777777" w:rsidR="008C7037" w:rsidRPr="0060165D" w:rsidRDefault="008C7037" w:rsidP="00400881">
            <w:pPr>
              <w:rPr>
                <w:rFonts w:cs="Arial"/>
                <w:vanish/>
                <w:color w:val="000000" w:themeColor="text1"/>
                <w:sz w:val="16"/>
                <w:szCs w:val="14"/>
              </w:rPr>
            </w:pPr>
          </w:p>
        </w:tc>
      </w:tr>
      <w:tr w:rsidR="008C7037" w:rsidRPr="0060165D" w14:paraId="706FA710" w14:textId="77777777" w:rsidTr="0040088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F3F00" w14:textId="77777777" w:rsidR="008C7037" w:rsidRPr="0060165D" w:rsidRDefault="008C7037" w:rsidP="0040088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0C3F4" w14:textId="3E95B9D1" w:rsidR="008C7037" w:rsidRPr="0060165D" w:rsidRDefault="008C7037" w:rsidP="00400881">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A697F" w14:textId="77777777" w:rsidR="008C7037" w:rsidRPr="0060165D" w:rsidRDefault="008C7037" w:rsidP="0040088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DD84C" w14:textId="77777777" w:rsidR="008C7037" w:rsidRPr="0060165D" w:rsidRDefault="008C7037" w:rsidP="00400881">
            <w:pPr>
              <w:ind w:left="141"/>
              <w:rPr>
                <w:rFonts w:cs="Arial"/>
                <w:vanish/>
                <w:color w:val="000000" w:themeColor="text1"/>
                <w:sz w:val="16"/>
                <w:szCs w:val="14"/>
              </w:rPr>
            </w:pPr>
          </w:p>
        </w:tc>
      </w:tr>
      <w:tr w:rsidR="008C7037" w:rsidRPr="0060165D" w14:paraId="2EADCCEB" w14:textId="77777777" w:rsidTr="0040088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8FE49" w14:textId="77777777" w:rsidR="008C7037" w:rsidRPr="0060165D" w:rsidRDefault="008C7037" w:rsidP="0040088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FF889" w14:textId="61429A3E" w:rsidR="008C7037" w:rsidRPr="0060165D" w:rsidRDefault="00783C1D" w:rsidP="00400881">
            <w:pPr>
              <w:rPr>
                <w:rFonts w:cs="Arial"/>
                <w:vanish/>
                <w:color w:val="000000" w:themeColor="text1"/>
                <w:sz w:val="16"/>
                <w:szCs w:val="16"/>
              </w:rPr>
            </w:pPr>
            <w:r w:rsidRPr="00783C1D">
              <w:rPr>
                <w:rFonts w:cs="Arial"/>
                <w:vanish/>
                <w:color w:val="000000" w:themeColor="text1"/>
                <w:sz w:val="16"/>
                <w:szCs w:val="16"/>
              </w:rPr>
              <w:t>R_F_RSCL_12</w:t>
            </w:r>
            <w:r>
              <w:rPr>
                <w:rFonts w:cs="Arial"/>
                <w:vanish/>
                <w:color w:val="000000" w:themeColor="text1"/>
                <w:sz w:val="16"/>
                <w:szCs w:val="16"/>
              </w:rPr>
              <w:t xml:space="preserve">, </w:t>
            </w:r>
            <w:r w:rsidRPr="00783C1D">
              <w:rPr>
                <w:rFonts w:cs="Arial"/>
                <w:vanish/>
                <w:color w:val="000000" w:themeColor="text1"/>
                <w:sz w:val="16"/>
                <w:szCs w:val="16"/>
              </w:rPr>
              <w:t>R_F_RSCL_14</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E5439" w14:textId="77777777" w:rsidR="008C7037" w:rsidRPr="0060165D" w:rsidRDefault="008C7037" w:rsidP="0040088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1C7E0" w14:textId="77777777" w:rsidR="008C7037" w:rsidRPr="001F0889" w:rsidRDefault="008C7037" w:rsidP="00400881">
            <w:pPr>
              <w:ind w:left="141"/>
              <w:rPr>
                <w:rFonts w:cs="Arial"/>
                <w:vanish/>
                <w:color w:val="000000" w:themeColor="text1"/>
                <w:sz w:val="16"/>
                <w:szCs w:val="14"/>
              </w:rPr>
            </w:pPr>
          </w:p>
        </w:tc>
      </w:tr>
      <w:tr w:rsidR="008C7037" w:rsidRPr="0060165D" w14:paraId="01A244EE" w14:textId="77777777" w:rsidTr="0040088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9B269D" w14:textId="77777777" w:rsidR="008C7037" w:rsidRPr="0060165D" w:rsidRDefault="008C7037" w:rsidP="0040088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331057715"/>
            <w:placeholder>
              <w:docPart w:val="80D7AEED8D884231A033408AC6B31CD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254DAB" w14:textId="77777777" w:rsidR="008C7037" w:rsidRPr="0060165D" w:rsidRDefault="008C7037" w:rsidP="0040088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183E4" w14:textId="77777777" w:rsidR="008C7037" w:rsidRPr="0060165D" w:rsidRDefault="008C7037" w:rsidP="0040088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026835820"/>
            <w:placeholder>
              <w:docPart w:val="920CBC3C27154C05902D95EBF1729E70"/>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DBBD1" w14:textId="77777777" w:rsidR="008C7037" w:rsidRPr="0060165D" w:rsidRDefault="008C7037" w:rsidP="0040088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AAE950" w14:textId="77777777" w:rsidR="008C7037" w:rsidRPr="0060165D" w:rsidRDefault="008C7037" w:rsidP="0040088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549761548"/>
            <w:placeholder>
              <w:docPart w:val="E2862319D6EA46B78CEDA166B02B4703"/>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5783C" w14:textId="77777777" w:rsidR="008C7037" w:rsidRPr="0060165D" w:rsidRDefault="008C7037" w:rsidP="0040088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8C7037" w:rsidRPr="00D90A13" w14:paraId="1E544BBC" w14:textId="77777777" w:rsidTr="0040088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3B1B9A" w14:textId="5944B3E4" w:rsidR="008C7037" w:rsidRPr="001E7824" w:rsidRDefault="003E5293" w:rsidP="00400881">
            <w:pPr>
              <w:rPr>
                <w:rFonts w:cs="Arial"/>
                <w:bCs/>
                <w:vanish/>
                <w:color w:val="808080" w:themeColor="background1" w:themeShade="80"/>
                <w:sz w:val="16"/>
                <w:szCs w:val="14"/>
              </w:rPr>
            </w:pPr>
            <w:hyperlink r:id="rId51" w:history="1">
              <w:r w:rsidR="008C7037">
                <w:rPr>
                  <w:rStyle w:val="Hyperlink"/>
                  <w:rFonts w:cs="Arial"/>
                  <w:bCs/>
                  <w:vanish/>
                  <w:sz w:val="16"/>
                  <w:szCs w:val="14"/>
                </w:rPr>
                <w:t>Req. Template</w:t>
              </w:r>
            </w:hyperlink>
            <w:r w:rsidR="008C703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9EC52D" w14:textId="3D2492E2" w:rsidR="008C7037" w:rsidRPr="001E7824" w:rsidRDefault="008C7037" w:rsidP="0040088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F39AD" w14:textId="77777777" w:rsidR="008C7037" w:rsidRPr="009B56B1" w:rsidRDefault="008C7037" w:rsidP="0040088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2EA3361" w14:textId="77777777" w:rsidR="008C7037" w:rsidRPr="00C66B68" w:rsidRDefault="008C7037" w:rsidP="008C7037">
      <w:pPr>
        <w:rPr>
          <w:rFonts w:cs="Arial"/>
        </w:rPr>
      </w:pPr>
    </w:p>
    <w:p w14:paraId="141DE48E" w14:textId="77777777" w:rsidR="00EF4AB6" w:rsidRDefault="00EF4AB6" w:rsidP="00EF4AB6">
      <w:pPr>
        <w:rPr>
          <w:rFonts w:cs="Arial"/>
        </w:rPr>
      </w:pPr>
    </w:p>
    <w:p w14:paraId="59D5CD0A" w14:textId="181C10DA" w:rsidR="00EF4AB6" w:rsidRPr="0017445F" w:rsidRDefault="00EF4AB6" w:rsidP="00EF4AB6">
      <w:pPr>
        <w:pStyle w:val="RERequirement"/>
        <w:shd w:val="clear" w:color="auto" w:fill="F2F2F2" w:themeFill="background1" w:themeFillShade="F2"/>
      </w:pPr>
      <w:r w:rsidRPr="0017445F">
        <w:t>###</w:t>
      </w:r>
      <w:bookmarkStart w:id="147" w:name="R_FNC_00046_ID_activate__deactivat_Globa"/>
      <w:r>
        <w:t>R_FNC_RSCL_00046</w:t>
      </w:r>
      <w:bookmarkEnd w:id="147"/>
      <w:r w:rsidRPr="0017445F">
        <w:t>###</w:t>
      </w:r>
      <w:r>
        <w:t>Global RSCL HMI rq activation</w:t>
      </w:r>
    </w:p>
    <w:p w14:paraId="7A27CDF9" w14:textId="74DB0B2C" w:rsidR="00EF4AB6" w:rsidRDefault="00EF4AB6" w:rsidP="00EF4AB6">
      <w:pPr>
        <w:rPr>
          <w:rFonts w:cs="Arial"/>
        </w:rPr>
      </w:pPr>
      <w:r>
        <w:rPr>
          <w:rFonts w:cs="Arial"/>
        </w:rPr>
        <w:t>If RSCL Control receives Global RSCL HMI rq = lock</w:t>
      </w:r>
      <w:r w:rsidR="00491357">
        <w:rPr>
          <w:rFonts w:cs="Arial"/>
        </w:rPr>
        <w:t xml:space="preserve"> all,</w:t>
      </w:r>
      <w:r>
        <w:rPr>
          <w:rFonts w:cs="Arial"/>
        </w:rPr>
        <w:t xml:space="preserve"> it shall send </w:t>
      </w:r>
    </w:p>
    <w:p w14:paraId="46E88B19" w14:textId="0C93D402" w:rsidR="00EF4AB6" w:rsidRDefault="00EF4AB6" w:rsidP="00EF4AB6">
      <w:pPr>
        <w:rPr>
          <w:rFonts w:cs="Arial"/>
        </w:rPr>
      </w:pPr>
      <w:r>
        <w:rPr>
          <w:rFonts w:cs="Arial"/>
        </w:rPr>
        <w:t>RSCL URCL rq= lock</w:t>
      </w:r>
    </w:p>
    <w:p w14:paraId="7BCB52A7" w14:textId="6E76D0FE" w:rsidR="00EF4AB6" w:rsidRDefault="00EF4AB6" w:rsidP="00EF4AB6">
      <w:pPr>
        <w:rPr>
          <w:rFonts w:cs="Arial"/>
        </w:rPr>
      </w:pPr>
      <w:r>
        <w:rPr>
          <w:rFonts w:cs="Arial"/>
        </w:rPr>
        <w:t>AND</w:t>
      </w:r>
    </w:p>
    <w:p w14:paraId="7E2F975E" w14:textId="21C59549" w:rsidR="00EF4AB6" w:rsidRDefault="00EF4AB6" w:rsidP="00EF4AB6">
      <w:pPr>
        <w:rPr>
          <w:rFonts w:cs="Arial"/>
        </w:rPr>
      </w:pPr>
      <w:r>
        <w:rPr>
          <w:rFonts w:cs="Arial"/>
        </w:rPr>
        <w:t xml:space="preserve">RSCL PCL rq = </w:t>
      </w:r>
      <w:r w:rsidR="003F53D5">
        <w:rPr>
          <w:rFonts w:cs="Arial"/>
        </w:rPr>
        <w:t>activate</w:t>
      </w:r>
    </w:p>
    <w:p w14:paraId="19ED22BA" w14:textId="162E3F4A" w:rsidR="00EF4AB6" w:rsidRDefault="00EF4AB6" w:rsidP="00EF4AB6">
      <w:pPr>
        <w:rPr>
          <w:rFonts w:cs="Arial"/>
        </w:rPr>
      </w:pPr>
      <w:r>
        <w:rPr>
          <w:rFonts w:cs="Arial"/>
        </w:rPr>
        <w:t>AND</w:t>
      </w:r>
    </w:p>
    <w:p w14:paraId="4F1F0FEC" w14:textId="422ED6A4" w:rsidR="00EF4AB6" w:rsidRDefault="00EF4AB6" w:rsidP="00EF4AB6">
      <w:pPr>
        <w:rPr>
          <w:rFonts w:cs="Arial"/>
        </w:rPr>
      </w:pPr>
      <w:r>
        <w:rPr>
          <w:rFonts w:cs="Arial"/>
        </w:rPr>
        <w:t>RSCL RAL rq = lock</w:t>
      </w:r>
    </w:p>
    <w:p w14:paraId="4E06A791" w14:textId="76AD9C51" w:rsidR="00EF4AB6" w:rsidRDefault="00EF4AB6" w:rsidP="00EF4AB6">
      <w:pPr>
        <w:rPr>
          <w:rFonts w:cs="Arial"/>
        </w:rPr>
      </w:pPr>
      <w:r>
        <w:rPr>
          <w:rFonts w:cs="Arial"/>
        </w:rPr>
        <w:t>AND</w:t>
      </w:r>
    </w:p>
    <w:p w14:paraId="46B81302" w14:textId="395A088C" w:rsidR="00EF4AB6" w:rsidRDefault="00EF4AB6" w:rsidP="00EF4AB6">
      <w:pPr>
        <w:rPr>
          <w:rFonts w:cs="Arial"/>
        </w:rPr>
      </w:pPr>
      <w:r>
        <w:rPr>
          <w:rFonts w:cs="Arial"/>
        </w:rPr>
        <w:t>RSCL RCL rq= lock</w:t>
      </w:r>
    </w:p>
    <w:p w14:paraId="616B3740" w14:textId="5DCFF481" w:rsidR="00EF4AB6" w:rsidRDefault="00EF4AB6" w:rsidP="00EF4AB6">
      <w:pPr>
        <w:rPr>
          <w:rFonts w:cs="Arial"/>
        </w:rPr>
      </w:pPr>
      <w:r>
        <w:rPr>
          <w:rFonts w:cs="Arial"/>
        </w:rPr>
        <w:t>AND</w:t>
      </w:r>
    </w:p>
    <w:p w14:paraId="7B5C3DDD" w14:textId="7057552B" w:rsidR="00EF4AB6" w:rsidRPr="00C66B68" w:rsidRDefault="00EF4AB6" w:rsidP="00EF4AB6">
      <w:pPr>
        <w:rPr>
          <w:rFonts w:cs="Arial"/>
        </w:rPr>
      </w:pPr>
      <w:r>
        <w:rPr>
          <w:rFonts w:cs="Arial"/>
        </w:rPr>
        <w:t>RSCL WCL rq = lock</w:t>
      </w:r>
    </w:p>
    <w:p w14:paraId="6415C563" w14:textId="77777777" w:rsidR="00EF4AB6" w:rsidRPr="00C66B68" w:rsidRDefault="00EF4AB6" w:rsidP="00EF4AB6">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F4AB6" w:rsidRPr="00D90A13" w14:paraId="3540D38A" w14:textId="77777777" w:rsidTr="001E2AF3">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25197" w14:textId="702B13D3" w:rsidR="00EF4AB6" w:rsidRPr="001E7824" w:rsidRDefault="00EF4AB6" w:rsidP="001E2AF3">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R_FNC_RSCL_00046</w:t>
            </w:r>
            <w:r w:rsidRPr="001E7824">
              <w:rPr>
                <w:rFonts w:cs="Arial"/>
                <w:bCs/>
                <w:vanish/>
                <w:color w:val="808080" w:themeColor="background1" w:themeShade="80"/>
                <w:sz w:val="16"/>
                <w:szCs w:val="14"/>
              </w:rPr>
              <w:t>###</w:t>
            </w:r>
          </w:p>
        </w:tc>
      </w:tr>
      <w:tr w:rsidR="00EF4AB6" w:rsidRPr="0060165D" w14:paraId="6DFA8B88"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02C21" w14:textId="77777777" w:rsidR="00EF4AB6" w:rsidRPr="0060165D" w:rsidRDefault="00EF4AB6" w:rsidP="001E2AF3">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99D0C" w14:textId="77777777" w:rsidR="00EF4AB6" w:rsidRPr="0060165D" w:rsidRDefault="00EF4AB6" w:rsidP="001E2AF3">
            <w:pPr>
              <w:rPr>
                <w:rFonts w:cs="Arial"/>
                <w:vanish/>
                <w:color w:val="000000" w:themeColor="text1"/>
                <w:sz w:val="16"/>
                <w:szCs w:val="14"/>
              </w:rPr>
            </w:pPr>
          </w:p>
        </w:tc>
      </w:tr>
      <w:tr w:rsidR="00EF4AB6" w:rsidRPr="0060165D" w14:paraId="7E1C1ED1"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C7C6C2" w14:textId="77777777" w:rsidR="00EF4AB6" w:rsidRPr="0060165D" w:rsidRDefault="00EF4AB6" w:rsidP="001E2AF3">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0DF1C" w14:textId="77777777" w:rsidR="00EF4AB6" w:rsidRPr="0060165D" w:rsidRDefault="00EF4AB6" w:rsidP="001E2AF3">
            <w:pPr>
              <w:rPr>
                <w:rFonts w:cs="Arial"/>
                <w:vanish/>
                <w:color w:val="000000" w:themeColor="text1"/>
                <w:sz w:val="16"/>
                <w:szCs w:val="14"/>
              </w:rPr>
            </w:pPr>
          </w:p>
        </w:tc>
      </w:tr>
      <w:tr w:rsidR="00EF4AB6" w:rsidRPr="0060165D" w14:paraId="5062AD18"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73CA0" w14:textId="77777777" w:rsidR="00EF4AB6" w:rsidRPr="0060165D" w:rsidRDefault="00EF4AB6" w:rsidP="001E2AF3">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D93FA" w14:textId="77777777" w:rsidR="00EF4AB6" w:rsidRPr="0060165D" w:rsidRDefault="00EF4AB6" w:rsidP="001E2AF3">
            <w:pPr>
              <w:rPr>
                <w:rFonts w:cs="Arial"/>
                <w:vanish/>
                <w:color w:val="000000" w:themeColor="text1"/>
                <w:sz w:val="16"/>
                <w:szCs w:val="14"/>
              </w:rPr>
            </w:pPr>
          </w:p>
        </w:tc>
      </w:tr>
      <w:tr w:rsidR="00EF4AB6" w:rsidRPr="0060165D" w14:paraId="252E1E87"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7524C" w14:textId="77777777" w:rsidR="00EF4AB6" w:rsidRPr="0060165D" w:rsidRDefault="00EF4AB6" w:rsidP="001E2AF3">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D32FB" w14:textId="518FC665" w:rsidR="00EF4AB6" w:rsidRPr="0060165D" w:rsidRDefault="0031395D" w:rsidP="001E2AF3">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D9AD51" w14:textId="77777777" w:rsidR="00EF4AB6" w:rsidRPr="0060165D" w:rsidRDefault="00EF4AB6" w:rsidP="001E2AF3">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A9FB7" w14:textId="77777777" w:rsidR="00EF4AB6" w:rsidRPr="0060165D" w:rsidRDefault="00EF4AB6" w:rsidP="001E2AF3">
            <w:pPr>
              <w:ind w:left="141"/>
              <w:rPr>
                <w:rFonts w:cs="Arial"/>
                <w:vanish/>
                <w:color w:val="000000" w:themeColor="text1"/>
                <w:sz w:val="16"/>
                <w:szCs w:val="14"/>
              </w:rPr>
            </w:pPr>
          </w:p>
        </w:tc>
      </w:tr>
      <w:tr w:rsidR="00EF4AB6" w:rsidRPr="0060165D" w14:paraId="4220C1F7"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5F2F0" w14:textId="77777777" w:rsidR="00EF4AB6" w:rsidRPr="0060165D" w:rsidRDefault="00EF4AB6" w:rsidP="001E2AF3">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5CF7B" w14:textId="15A90BE4" w:rsidR="00EF4AB6" w:rsidRPr="0060165D" w:rsidRDefault="0031395D" w:rsidP="001E2AF3">
            <w:pPr>
              <w:rPr>
                <w:rFonts w:cs="Arial"/>
                <w:vanish/>
                <w:color w:val="000000" w:themeColor="text1"/>
                <w:sz w:val="16"/>
                <w:szCs w:val="16"/>
              </w:rPr>
            </w:pPr>
            <w:r w:rsidRPr="0031395D">
              <w:rPr>
                <w:rFonts w:cs="Arial"/>
                <w:vanish/>
                <w:color w:val="000000" w:themeColor="text1"/>
                <w:sz w:val="16"/>
                <w:szCs w:val="16"/>
              </w:rPr>
              <w:t>R_F_RSCL_11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589E8" w14:textId="77777777" w:rsidR="00EF4AB6" w:rsidRPr="0060165D" w:rsidRDefault="00EF4AB6" w:rsidP="001E2AF3">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87C98" w14:textId="77777777" w:rsidR="00EF4AB6" w:rsidRPr="001F0889" w:rsidRDefault="00EF4AB6" w:rsidP="001E2AF3">
            <w:pPr>
              <w:ind w:left="141"/>
              <w:rPr>
                <w:rFonts w:cs="Arial"/>
                <w:vanish/>
                <w:color w:val="000000" w:themeColor="text1"/>
                <w:sz w:val="16"/>
                <w:szCs w:val="14"/>
              </w:rPr>
            </w:pPr>
          </w:p>
        </w:tc>
      </w:tr>
      <w:tr w:rsidR="00EF4AB6" w:rsidRPr="0060165D" w14:paraId="1BE7C676" w14:textId="77777777" w:rsidTr="001E2AF3">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DE609" w14:textId="77777777" w:rsidR="00EF4AB6" w:rsidRPr="0060165D" w:rsidRDefault="00EF4AB6" w:rsidP="001E2AF3">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950660433"/>
            <w:placeholder>
              <w:docPart w:val="314B7E31E2F3481CBF256B556B72FCCF"/>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2EE825" w14:textId="77777777" w:rsidR="00EF4AB6" w:rsidRPr="0060165D" w:rsidRDefault="00EF4AB6" w:rsidP="001E2AF3">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CBD78" w14:textId="77777777" w:rsidR="00EF4AB6" w:rsidRPr="0060165D" w:rsidRDefault="00EF4AB6" w:rsidP="001E2AF3">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3286797"/>
            <w:placeholder>
              <w:docPart w:val="DD0C039F3CE643F3B8CC13DF1D84FC3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D58F9" w14:textId="77777777" w:rsidR="00EF4AB6" w:rsidRPr="0060165D" w:rsidRDefault="00EF4AB6" w:rsidP="001E2AF3">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5AFAA8" w14:textId="77777777" w:rsidR="00EF4AB6" w:rsidRPr="0060165D" w:rsidRDefault="00EF4AB6" w:rsidP="001E2AF3">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35445478"/>
            <w:placeholder>
              <w:docPart w:val="B9DF71FCBEAF4C478D79C086D82D0DC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4EF3B2" w14:textId="77777777" w:rsidR="00EF4AB6" w:rsidRPr="0060165D" w:rsidRDefault="00EF4AB6" w:rsidP="001E2AF3">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EF4AB6" w:rsidRPr="00D90A13" w14:paraId="45D2E754" w14:textId="77777777" w:rsidTr="001E2AF3">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B56BB2" w14:textId="3F23ABC3" w:rsidR="00EF4AB6" w:rsidRPr="001E7824" w:rsidRDefault="003E5293" w:rsidP="001E2AF3">
            <w:pPr>
              <w:rPr>
                <w:rFonts w:cs="Arial"/>
                <w:bCs/>
                <w:vanish/>
                <w:color w:val="808080" w:themeColor="background1" w:themeShade="80"/>
                <w:sz w:val="16"/>
                <w:szCs w:val="14"/>
              </w:rPr>
            </w:pPr>
            <w:hyperlink r:id="rId52" w:history="1">
              <w:r w:rsidR="00EF4AB6">
                <w:rPr>
                  <w:rStyle w:val="Hyperlink"/>
                  <w:rFonts w:cs="Arial"/>
                  <w:bCs/>
                  <w:vanish/>
                  <w:sz w:val="16"/>
                  <w:szCs w:val="14"/>
                </w:rPr>
                <w:t>Req. Template</w:t>
              </w:r>
            </w:hyperlink>
            <w:r w:rsidR="00EF4AB6"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F14270" w14:textId="3434963B" w:rsidR="00EF4AB6" w:rsidRPr="001E7824" w:rsidRDefault="00EF4AB6" w:rsidP="001E2AF3">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8E9410" w14:textId="77777777" w:rsidR="00EF4AB6" w:rsidRPr="009B56B1" w:rsidRDefault="00EF4AB6" w:rsidP="001E2AF3">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4701603A" w14:textId="77777777" w:rsidR="00EF4AB6" w:rsidRPr="00C66B68" w:rsidRDefault="00EF4AB6" w:rsidP="00EF4AB6">
      <w:pPr>
        <w:rPr>
          <w:rFonts w:cs="Arial"/>
        </w:rPr>
      </w:pPr>
    </w:p>
    <w:p w14:paraId="2EBDE633" w14:textId="77777777" w:rsidR="00EF4AB6" w:rsidRDefault="00EF4AB6" w:rsidP="00EF4AB6">
      <w:pPr>
        <w:rPr>
          <w:rFonts w:cs="Arial"/>
        </w:rPr>
      </w:pPr>
    </w:p>
    <w:p w14:paraId="4634FF8E" w14:textId="38164B12" w:rsidR="00EF4AB6" w:rsidRPr="0017445F" w:rsidRDefault="00EF4AB6" w:rsidP="00EF4AB6">
      <w:pPr>
        <w:pStyle w:val="RERequirement"/>
        <w:shd w:val="clear" w:color="auto" w:fill="F2F2F2" w:themeFill="background1" w:themeFillShade="F2"/>
      </w:pPr>
      <w:r w:rsidRPr="0017445F">
        <w:t>###</w:t>
      </w:r>
      <w:bookmarkStart w:id="148" w:name="R_FNC_00047_ID_Global_RSCL_HMI_rq_deacti"/>
      <w:r>
        <w:t>R_FNC_RSCL_00047</w:t>
      </w:r>
      <w:bookmarkEnd w:id="148"/>
      <w:r w:rsidRPr="0017445F">
        <w:t xml:space="preserve">### </w:t>
      </w:r>
      <w:r>
        <w:t>Global RSCL HMI rq deactivation</w:t>
      </w:r>
    </w:p>
    <w:p w14:paraId="4CC14454" w14:textId="2BF3DCC4" w:rsidR="00EF4AB6" w:rsidRPr="00EF4AB6" w:rsidRDefault="00EF4AB6" w:rsidP="00EF4AB6">
      <w:pPr>
        <w:rPr>
          <w:rFonts w:cs="Arial"/>
        </w:rPr>
      </w:pPr>
      <w:r w:rsidRPr="00EF4AB6">
        <w:rPr>
          <w:rFonts w:cs="Arial"/>
        </w:rPr>
        <w:t xml:space="preserve">If RSCL Control receives Global RSCL HMI rq = </w:t>
      </w:r>
      <w:r>
        <w:rPr>
          <w:rFonts w:cs="Arial"/>
        </w:rPr>
        <w:t>un</w:t>
      </w:r>
      <w:r w:rsidRPr="00EF4AB6">
        <w:rPr>
          <w:rFonts w:cs="Arial"/>
        </w:rPr>
        <w:t xml:space="preserve">lock it shall send </w:t>
      </w:r>
    </w:p>
    <w:p w14:paraId="2D672794" w14:textId="69C25C4D" w:rsidR="00EF4AB6" w:rsidRPr="00EF4AB6" w:rsidRDefault="00EF4AB6" w:rsidP="00EF4AB6">
      <w:pPr>
        <w:rPr>
          <w:rFonts w:cs="Arial"/>
        </w:rPr>
      </w:pPr>
      <w:r w:rsidRPr="00EF4AB6">
        <w:rPr>
          <w:rFonts w:cs="Arial"/>
        </w:rPr>
        <w:t>RSCL URCL rq=</w:t>
      </w:r>
      <w:r>
        <w:rPr>
          <w:rFonts w:cs="Arial"/>
        </w:rPr>
        <w:t>un</w:t>
      </w:r>
      <w:r w:rsidRPr="00EF4AB6">
        <w:rPr>
          <w:rFonts w:cs="Arial"/>
        </w:rPr>
        <w:t>lock</w:t>
      </w:r>
    </w:p>
    <w:p w14:paraId="6966232B" w14:textId="77777777" w:rsidR="00EF4AB6" w:rsidRPr="00EF4AB6" w:rsidRDefault="00EF4AB6" w:rsidP="00EF4AB6">
      <w:pPr>
        <w:rPr>
          <w:rFonts w:cs="Arial"/>
        </w:rPr>
      </w:pPr>
      <w:r w:rsidRPr="00EF4AB6">
        <w:rPr>
          <w:rFonts w:cs="Arial"/>
        </w:rPr>
        <w:t>AND</w:t>
      </w:r>
    </w:p>
    <w:p w14:paraId="0E6010A0" w14:textId="4AA15D34" w:rsidR="00EF4AB6" w:rsidRPr="00EF4AB6" w:rsidRDefault="00EF4AB6" w:rsidP="00EF4AB6">
      <w:pPr>
        <w:rPr>
          <w:rFonts w:cs="Arial"/>
        </w:rPr>
      </w:pPr>
      <w:r w:rsidRPr="00EF4AB6">
        <w:rPr>
          <w:rFonts w:cs="Arial"/>
        </w:rPr>
        <w:t xml:space="preserve">RSCL PCL rq </w:t>
      </w:r>
      <w:r w:rsidR="003F53D5">
        <w:rPr>
          <w:rFonts w:cs="Arial"/>
        </w:rPr>
        <w:t>= deactivate</w:t>
      </w:r>
    </w:p>
    <w:p w14:paraId="166A8219" w14:textId="77777777" w:rsidR="00EF4AB6" w:rsidRPr="00EF4AB6" w:rsidRDefault="00EF4AB6" w:rsidP="00EF4AB6">
      <w:pPr>
        <w:rPr>
          <w:rFonts w:cs="Arial"/>
        </w:rPr>
      </w:pPr>
      <w:r w:rsidRPr="00EF4AB6">
        <w:rPr>
          <w:rFonts w:cs="Arial"/>
        </w:rPr>
        <w:t>AND</w:t>
      </w:r>
    </w:p>
    <w:p w14:paraId="0F0DC6DC" w14:textId="5FCA51FF" w:rsidR="00EF4AB6" w:rsidRPr="00EF4AB6" w:rsidRDefault="00EF4AB6" w:rsidP="00EF4AB6">
      <w:pPr>
        <w:rPr>
          <w:rFonts w:cs="Arial"/>
        </w:rPr>
      </w:pPr>
      <w:r w:rsidRPr="00EF4AB6">
        <w:rPr>
          <w:rFonts w:cs="Arial"/>
        </w:rPr>
        <w:t>RSCL RAL rq =</w:t>
      </w:r>
      <w:r>
        <w:rPr>
          <w:rFonts w:cs="Arial"/>
        </w:rPr>
        <w:t>un</w:t>
      </w:r>
      <w:r w:rsidRPr="00EF4AB6">
        <w:rPr>
          <w:rFonts w:cs="Arial"/>
        </w:rPr>
        <w:t>lock</w:t>
      </w:r>
    </w:p>
    <w:p w14:paraId="1E92AE3B" w14:textId="77777777" w:rsidR="00EF4AB6" w:rsidRPr="00EF4AB6" w:rsidRDefault="00EF4AB6" w:rsidP="00EF4AB6">
      <w:pPr>
        <w:rPr>
          <w:rFonts w:cs="Arial"/>
        </w:rPr>
      </w:pPr>
      <w:r w:rsidRPr="00EF4AB6">
        <w:rPr>
          <w:rFonts w:cs="Arial"/>
        </w:rPr>
        <w:t>AND</w:t>
      </w:r>
    </w:p>
    <w:p w14:paraId="7C32CBC5" w14:textId="520BB8C0" w:rsidR="00EF4AB6" w:rsidRPr="00EF4AB6" w:rsidRDefault="00EF4AB6" w:rsidP="00EF4AB6">
      <w:pPr>
        <w:rPr>
          <w:rFonts w:cs="Arial"/>
        </w:rPr>
      </w:pPr>
      <w:r w:rsidRPr="00EF4AB6">
        <w:rPr>
          <w:rFonts w:cs="Arial"/>
        </w:rPr>
        <w:t>RSCL RCL rq=</w:t>
      </w:r>
      <w:r>
        <w:rPr>
          <w:rFonts w:cs="Arial"/>
        </w:rPr>
        <w:t>un</w:t>
      </w:r>
      <w:r w:rsidRPr="00EF4AB6">
        <w:rPr>
          <w:rFonts w:cs="Arial"/>
        </w:rPr>
        <w:t>lock</w:t>
      </w:r>
    </w:p>
    <w:p w14:paraId="43C04990" w14:textId="77777777" w:rsidR="00EF4AB6" w:rsidRPr="00EF4AB6" w:rsidRDefault="00EF4AB6" w:rsidP="00EF4AB6">
      <w:pPr>
        <w:rPr>
          <w:rFonts w:cs="Arial"/>
        </w:rPr>
      </w:pPr>
      <w:r w:rsidRPr="00EF4AB6">
        <w:rPr>
          <w:rFonts w:cs="Arial"/>
        </w:rPr>
        <w:t>AND</w:t>
      </w:r>
    </w:p>
    <w:p w14:paraId="06B5ED61" w14:textId="7C01A8BC" w:rsidR="00EF4AB6" w:rsidRDefault="00EF4AB6" w:rsidP="00EF4AB6">
      <w:pPr>
        <w:rPr>
          <w:rFonts w:cs="Arial"/>
        </w:rPr>
      </w:pPr>
      <w:r w:rsidRPr="00EF4AB6">
        <w:rPr>
          <w:rFonts w:cs="Arial"/>
        </w:rPr>
        <w:t>RSCL WCL rq =</w:t>
      </w:r>
      <w:r>
        <w:rPr>
          <w:rFonts w:cs="Arial"/>
        </w:rPr>
        <w:t>un</w:t>
      </w:r>
      <w:r w:rsidRPr="00EF4AB6">
        <w:rPr>
          <w:rFonts w:cs="Arial"/>
        </w:rPr>
        <w:t>lock</w:t>
      </w:r>
    </w:p>
    <w:p w14:paraId="0A61F252" w14:textId="77777777" w:rsidR="00EF4AB6" w:rsidRPr="00C66B68" w:rsidRDefault="00EF4AB6" w:rsidP="00EF4AB6">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EF4AB6" w:rsidRPr="00D90A13" w14:paraId="66F31D15" w14:textId="77777777" w:rsidTr="001E2AF3">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056EB" w14:textId="31F61F16" w:rsidR="00EF4AB6" w:rsidRPr="001E7824" w:rsidRDefault="00EF4AB6" w:rsidP="001E2AF3">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R_FNC_RSCL_00047</w:t>
            </w:r>
            <w:r w:rsidRPr="001E7824">
              <w:rPr>
                <w:rFonts w:cs="Arial"/>
                <w:bCs/>
                <w:vanish/>
                <w:color w:val="808080" w:themeColor="background1" w:themeShade="80"/>
                <w:sz w:val="16"/>
                <w:szCs w:val="14"/>
              </w:rPr>
              <w:t>###</w:t>
            </w:r>
          </w:p>
        </w:tc>
      </w:tr>
      <w:tr w:rsidR="00EF4AB6" w:rsidRPr="0060165D" w14:paraId="21E46002"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F92D0" w14:textId="77777777" w:rsidR="00EF4AB6" w:rsidRPr="0060165D" w:rsidRDefault="00EF4AB6" w:rsidP="001E2AF3">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FE36B" w14:textId="77777777" w:rsidR="00EF4AB6" w:rsidRPr="0060165D" w:rsidRDefault="00EF4AB6" w:rsidP="001E2AF3">
            <w:pPr>
              <w:rPr>
                <w:rFonts w:cs="Arial"/>
                <w:vanish/>
                <w:color w:val="000000" w:themeColor="text1"/>
                <w:sz w:val="16"/>
                <w:szCs w:val="14"/>
              </w:rPr>
            </w:pPr>
          </w:p>
        </w:tc>
      </w:tr>
      <w:tr w:rsidR="00EF4AB6" w:rsidRPr="0060165D" w14:paraId="73C57D2F"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3E1ED" w14:textId="77777777" w:rsidR="00EF4AB6" w:rsidRPr="0060165D" w:rsidRDefault="00EF4AB6" w:rsidP="001E2AF3">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F1997" w14:textId="77777777" w:rsidR="00EF4AB6" w:rsidRPr="0060165D" w:rsidRDefault="00EF4AB6" w:rsidP="001E2AF3">
            <w:pPr>
              <w:rPr>
                <w:rFonts w:cs="Arial"/>
                <w:vanish/>
                <w:color w:val="000000" w:themeColor="text1"/>
                <w:sz w:val="16"/>
                <w:szCs w:val="14"/>
              </w:rPr>
            </w:pPr>
          </w:p>
        </w:tc>
      </w:tr>
      <w:tr w:rsidR="00EF4AB6" w:rsidRPr="0060165D" w14:paraId="0A6397F1"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07147" w14:textId="77777777" w:rsidR="00EF4AB6" w:rsidRPr="0060165D" w:rsidRDefault="00EF4AB6" w:rsidP="001E2AF3">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69EB6" w14:textId="77777777" w:rsidR="00EF4AB6" w:rsidRPr="0060165D" w:rsidRDefault="00EF4AB6" w:rsidP="001E2AF3">
            <w:pPr>
              <w:rPr>
                <w:rFonts w:cs="Arial"/>
                <w:vanish/>
                <w:color w:val="000000" w:themeColor="text1"/>
                <w:sz w:val="16"/>
                <w:szCs w:val="14"/>
              </w:rPr>
            </w:pPr>
          </w:p>
        </w:tc>
      </w:tr>
      <w:tr w:rsidR="00EF4AB6" w:rsidRPr="0060165D" w14:paraId="33439E5E"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8BAA4" w14:textId="77777777" w:rsidR="00EF4AB6" w:rsidRPr="0060165D" w:rsidRDefault="00EF4AB6" w:rsidP="001E2AF3">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ACE100" w14:textId="3730F83A" w:rsidR="00EF4AB6" w:rsidRPr="0060165D" w:rsidRDefault="0031395D" w:rsidP="001E2AF3">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40720D" w14:textId="77777777" w:rsidR="00EF4AB6" w:rsidRPr="0060165D" w:rsidRDefault="00EF4AB6" w:rsidP="001E2AF3">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42748" w14:textId="77777777" w:rsidR="00EF4AB6" w:rsidRPr="0060165D" w:rsidRDefault="00EF4AB6" w:rsidP="001E2AF3">
            <w:pPr>
              <w:ind w:left="141"/>
              <w:rPr>
                <w:rFonts w:cs="Arial"/>
                <w:vanish/>
                <w:color w:val="000000" w:themeColor="text1"/>
                <w:sz w:val="16"/>
                <w:szCs w:val="14"/>
              </w:rPr>
            </w:pPr>
          </w:p>
        </w:tc>
      </w:tr>
      <w:tr w:rsidR="00EF4AB6" w:rsidRPr="0060165D" w14:paraId="0438484D"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F523E" w14:textId="77777777" w:rsidR="00EF4AB6" w:rsidRPr="0060165D" w:rsidRDefault="00EF4AB6" w:rsidP="001E2AF3">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2E30D" w14:textId="7AFDE002" w:rsidR="00EF4AB6" w:rsidRPr="0060165D" w:rsidRDefault="0031395D" w:rsidP="001E2AF3">
            <w:pPr>
              <w:rPr>
                <w:rFonts w:cs="Arial"/>
                <w:vanish/>
                <w:color w:val="000000" w:themeColor="text1"/>
                <w:sz w:val="16"/>
                <w:szCs w:val="16"/>
              </w:rPr>
            </w:pPr>
            <w:r w:rsidRPr="0031395D">
              <w:rPr>
                <w:rFonts w:cs="Arial"/>
                <w:vanish/>
                <w:color w:val="000000" w:themeColor="text1"/>
                <w:sz w:val="16"/>
                <w:szCs w:val="16"/>
              </w:rPr>
              <w:t>R_F_RSCL_11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ED2AFD" w14:textId="77777777" w:rsidR="00EF4AB6" w:rsidRPr="0060165D" w:rsidRDefault="00EF4AB6" w:rsidP="001E2AF3">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6E768" w14:textId="77777777" w:rsidR="00EF4AB6" w:rsidRPr="001F0889" w:rsidRDefault="00EF4AB6" w:rsidP="001E2AF3">
            <w:pPr>
              <w:ind w:left="141"/>
              <w:rPr>
                <w:rFonts w:cs="Arial"/>
                <w:vanish/>
                <w:color w:val="000000" w:themeColor="text1"/>
                <w:sz w:val="16"/>
                <w:szCs w:val="14"/>
              </w:rPr>
            </w:pPr>
          </w:p>
        </w:tc>
      </w:tr>
      <w:tr w:rsidR="00EF4AB6" w:rsidRPr="0060165D" w14:paraId="7CF45E5B" w14:textId="77777777" w:rsidTr="001E2AF3">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A5915" w14:textId="77777777" w:rsidR="00EF4AB6" w:rsidRPr="0060165D" w:rsidRDefault="00EF4AB6" w:rsidP="001E2AF3">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297794656"/>
            <w:placeholder>
              <w:docPart w:val="BEF617E122A544F0AE6C1C52C72C87A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7873CA" w14:textId="77777777" w:rsidR="00EF4AB6" w:rsidRPr="0060165D" w:rsidRDefault="00EF4AB6" w:rsidP="001E2AF3">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EDB48" w14:textId="77777777" w:rsidR="00EF4AB6" w:rsidRPr="0060165D" w:rsidRDefault="00EF4AB6" w:rsidP="001E2AF3">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051152323"/>
            <w:placeholder>
              <w:docPart w:val="229900DE1BFD4BAAAD9CA15076E5B03B"/>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F3D43" w14:textId="77777777" w:rsidR="00EF4AB6" w:rsidRPr="0060165D" w:rsidRDefault="00EF4AB6" w:rsidP="001E2AF3">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E0098" w14:textId="77777777" w:rsidR="00EF4AB6" w:rsidRPr="0060165D" w:rsidRDefault="00EF4AB6" w:rsidP="001E2AF3">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806809503"/>
            <w:placeholder>
              <w:docPart w:val="CEF8208B91114BFEA6FFD8F53257D82D"/>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9851D" w14:textId="77777777" w:rsidR="00EF4AB6" w:rsidRPr="0060165D" w:rsidRDefault="00EF4AB6" w:rsidP="001E2AF3">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EF4AB6" w:rsidRPr="00D90A13" w14:paraId="566F97CA" w14:textId="77777777" w:rsidTr="001E2AF3">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D4CB6F" w14:textId="607420CF" w:rsidR="00EF4AB6" w:rsidRPr="001E7824" w:rsidRDefault="003E5293" w:rsidP="001E2AF3">
            <w:pPr>
              <w:rPr>
                <w:rFonts w:cs="Arial"/>
                <w:bCs/>
                <w:vanish/>
                <w:color w:val="808080" w:themeColor="background1" w:themeShade="80"/>
                <w:sz w:val="16"/>
                <w:szCs w:val="14"/>
              </w:rPr>
            </w:pPr>
            <w:hyperlink r:id="rId53" w:history="1">
              <w:r w:rsidR="00EF4AB6">
                <w:rPr>
                  <w:rStyle w:val="Hyperlink"/>
                  <w:rFonts w:cs="Arial"/>
                  <w:bCs/>
                  <w:vanish/>
                  <w:sz w:val="16"/>
                  <w:szCs w:val="14"/>
                </w:rPr>
                <w:t>Req. Template</w:t>
              </w:r>
            </w:hyperlink>
            <w:r w:rsidR="00EF4AB6"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8D3D44" w14:textId="3AB1B2A1" w:rsidR="00EF4AB6" w:rsidRPr="001E7824" w:rsidRDefault="00EF4AB6" w:rsidP="001E2AF3">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74084F" w14:textId="77777777" w:rsidR="00EF4AB6" w:rsidRPr="009B56B1" w:rsidRDefault="00EF4AB6" w:rsidP="001E2AF3">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21EF91A" w14:textId="77777777" w:rsidR="00EF4AB6" w:rsidRPr="00C66B68" w:rsidRDefault="00EF4AB6" w:rsidP="00EF4AB6">
      <w:pPr>
        <w:rPr>
          <w:rFonts w:cs="Arial"/>
        </w:rPr>
      </w:pPr>
    </w:p>
    <w:p w14:paraId="4527115A" w14:textId="77777777" w:rsidR="009D59B7" w:rsidRDefault="009D59B7" w:rsidP="009D59B7">
      <w:pPr>
        <w:rPr>
          <w:rFonts w:cs="Arial"/>
        </w:rPr>
      </w:pPr>
    </w:p>
    <w:p w14:paraId="06D1918D" w14:textId="094DEC11" w:rsidR="009D59B7" w:rsidRPr="0017445F" w:rsidRDefault="009D59B7" w:rsidP="009D59B7">
      <w:pPr>
        <w:pStyle w:val="RERequirement"/>
        <w:shd w:val="clear" w:color="auto" w:fill="F2F2F2" w:themeFill="background1" w:themeFillShade="F2"/>
      </w:pPr>
      <w:r w:rsidRPr="0017445F">
        <w:lastRenderedPageBreak/>
        <w:t>###</w:t>
      </w:r>
      <w:bookmarkStart w:id="149" w:name="R_FNC_00040_ID_RSCL_WCL_rq_deactivation"/>
      <w:r>
        <w:t>R_FNC_RSCL_00040</w:t>
      </w:r>
      <w:bookmarkEnd w:id="149"/>
      <w:r w:rsidRPr="0017445F">
        <w:t xml:space="preserve">### </w:t>
      </w:r>
      <w:r>
        <w:t xml:space="preserve">RSCL WCL rq </w:t>
      </w:r>
      <w:r w:rsidR="00332F32">
        <w:t xml:space="preserve">activation </w:t>
      </w:r>
      <w:r w:rsidR="00781A6F">
        <w:t xml:space="preserve">/ </w:t>
      </w:r>
      <w:r>
        <w:t>deactivation</w:t>
      </w:r>
    </w:p>
    <w:p w14:paraId="0D65300B" w14:textId="08DA53DC" w:rsidR="00781A6F" w:rsidRPr="00C66B68" w:rsidRDefault="00781A6F" w:rsidP="00781A6F">
      <w:pPr>
        <w:rPr>
          <w:rFonts w:cs="Arial"/>
        </w:rPr>
      </w:pPr>
      <w:r>
        <w:rPr>
          <w:rFonts w:cs="Arial"/>
        </w:rPr>
        <w:t xml:space="preserve">If </w:t>
      </w:r>
      <w:r w:rsidR="0048720C">
        <w:rPr>
          <w:rFonts w:cs="Arial"/>
        </w:rPr>
        <w:t xml:space="preserve">RSCL </w:t>
      </w:r>
      <w:r>
        <w:rPr>
          <w:rFonts w:cs="Arial"/>
        </w:rPr>
        <w:t xml:space="preserve">WCL </w:t>
      </w:r>
      <w:r w:rsidR="0048720C">
        <w:rPr>
          <w:rFonts w:cs="Arial"/>
        </w:rPr>
        <w:t xml:space="preserve">stat </w:t>
      </w:r>
      <w:r w:rsidR="007E7303">
        <w:rPr>
          <w:rFonts w:cs="Arial"/>
        </w:rPr>
        <w:t>is</w:t>
      </w:r>
      <w:r w:rsidR="00901E2B">
        <w:rPr>
          <w:rFonts w:cs="Arial"/>
        </w:rPr>
        <w:t xml:space="preserve"> unlocked (deactivated)</w:t>
      </w:r>
      <w:r>
        <w:rPr>
          <w:rFonts w:cs="Arial"/>
        </w:rPr>
        <w:t xml:space="preserve"> and </w:t>
      </w:r>
      <w:r w:rsidR="0048720C">
        <w:rPr>
          <w:rFonts w:cs="Arial"/>
        </w:rPr>
        <w:t>RSC</w:t>
      </w:r>
      <w:r>
        <w:rPr>
          <w:rFonts w:cs="Arial"/>
        </w:rPr>
        <w:t>L Control receives WCL HMI rq</w:t>
      </w:r>
      <w:r w:rsidR="00901E2B">
        <w:rPr>
          <w:rFonts w:cs="Arial"/>
        </w:rPr>
        <w:t xml:space="preserve"> = lock</w:t>
      </w:r>
      <w:r>
        <w:rPr>
          <w:rFonts w:cs="Arial"/>
        </w:rPr>
        <w:t xml:space="preserve"> or Global </w:t>
      </w:r>
      <w:r w:rsidR="00D66A3E">
        <w:rPr>
          <w:rFonts w:cs="Arial"/>
        </w:rPr>
        <w:t xml:space="preserve">RSCL </w:t>
      </w:r>
      <w:r>
        <w:rPr>
          <w:rFonts w:cs="Arial"/>
        </w:rPr>
        <w:t>HMI rq =</w:t>
      </w:r>
      <w:r w:rsidR="00901E2B">
        <w:rPr>
          <w:rFonts w:cs="Arial"/>
        </w:rPr>
        <w:t xml:space="preserve"> lock all,</w:t>
      </w:r>
      <w:r>
        <w:rPr>
          <w:rFonts w:cs="Arial"/>
        </w:rPr>
        <w:t xml:space="preserve"> then </w:t>
      </w:r>
      <w:r w:rsidR="003F53D5">
        <w:rPr>
          <w:rFonts w:cs="Arial"/>
        </w:rPr>
        <w:t>RSC</w:t>
      </w:r>
      <w:r>
        <w:rPr>
          <w:rFonts w:cs="Arial"/>
        </w:rPr>
        <w:t xml:space="preserve">L Control shall set RSCL WCL rq = </w:t>
      </w:r>
      <w:r w:rsidR="00901E2B">
        <w:rPr>
          <w:rFonts w:cs="Arial"/>
        </w:rPr>
        <w:t>lock.</w:t>
      </w:r>
    </w:p>
    <w:p w14:paraId="30C97842" w14:textId="38112DAF" w:rsidR="009D59B7" w:rsidRPr="00C66B68" w:rsidRDefault="009D59B7" w:rsidP="009D59B7">
      <w:pPr>
        <w:rPr>
          <w:rFonts w:cs="Arial"/>
        </w:rPr>
      </w:pPr>
      <w:r>
        <w:rPr>
          <w:rFonts w:cs="Arial"/>
        </w:rPr>
        <w:t xml:space="preserve">If </w:t>
      </w:r>
      <w:r w:rsidR="007E7303">
        <w:rPr>
          <w:rFonts w:cs="Arial"/>
        </w:rPr>
        <w:t xml:space="preserve">RSCL </w:t>
      </w:r>
      <w:r>
        <w:rPr>
          <w:rFonts w:cs="Arial"/>
        </w:rPr>
        <w:t xml:space="preserve">WCL </w:t>
      </w:r>
      <w:r w:rsidR="007E7303">
        <w:rPr>
          <w:rFonts w:cs="Arial"/>
        </w:rPr>
        <w:t>stat</w:t>
      </w:r>
      <w:r>
        <w:rPr>
          <w:rFonts w:cs="Arial"/>
        </w:rPr>
        <w:t xml:space="preserve"> i</w:t>
      </w:r>
      <w:r w:rsidR="00A12B05">
        <w:rPr>
          <w:rFonts w:cs="Arial"/>
        </w:rPr>
        <w:t>s</w:t>
      </w:r>
      <w:r>
        <w:rPr>
          <w:rFonts w:cs="Arial"/>
        </w:rPr>
        <w:t xml:space="preserve"> </w:t>
      </w:r>
      <w:r w:rsidR="00901E2B">
        <w:rPr>
          <w:rFonts w:cs="Arial"/>
        </w:rPr>
        <w:t>locked (</w:t>
      </w:r>
      <w:r>
        <w:rPr>
          <w:rFonts w:cs="Arial"/>
        </w:rPr>
        <w:t>activated</w:t>
      </w:r>
      <w:r w:rsidR="00901E2B">
        <w:rPr>
          <w:rFonts w:cs="Arial"/>
        </w:rPr>
        <w:t>)</w:t>
      </w:r>
      <w:r>
        <w:rPr>
          <w:rFonts w:cs="Arial"/>
        </w:rPr>
        <w:t xml:space="preserve"> </w:t>
      </w:r>
      <w:r w:rsidR="00A12B05">
        <w:rPr>
          <w:rFonts w:cs="Arial"/>
        </w:rPr>
        <w:t xml:space="preserve">and </w:t>
      </w:r>
      <w:r w:rsidR="00901E2B">
        <w:rPr>
          <w:rFonts w:cs="Arial"/>
        </w:rPr>
        <w:t>RS</w:t>
      </w:r>
      <w:r w:rsidR="00A12B05">
        <w:rPr>
          <w:rFonts w:cs="Arial"/>
        </w:rPr>
        <w:t xml:space="preserve">CL Control receives WCL HMI rq </w:t>
      </w:r>
      <w:r w:rsidR="00901E2B">
        <w:rPr>
          <w:rFonts w:cs="Arial"/>
        </w:rPr>
        <w:t xml:space="preserve">= unlock </w:t>
      </w:r>
      <w:r w:rsidR="00A12B05">
        <w:rPr>
          <w:rFonts w:cs="Arial"/>
        </w:rPr>
        <w:t xml:space="preserve">or Global </w:t>
      </w:r>
      <w:r w:rsidR="00D66A3E">
        <w:rPr>
          <w:rFonts w:cs="Arial"/>
        </w:rPr>
        <w:t xml:space="preserve">RSCL </w:t>
      </w:r>
      <w:r w:rsidR="00A12B05">
        <w:rPr>
          <w:rFonts w:cs="Arial"/>
        </w:rPr>
        <w:t>HMI rq =</w:t>
      </w:r>
      <w:r w:rsidR="00901E2B">
        <w:rPr>
          <w:rFonts w:cs="Arial"/>
        </w:rPr>
        <w:t xml:space="preserve"> unlock all</w:t>
      </w:r>
      <w:r w:rsidR="00A12B05">
        <w:rPr>
          <w:rFonts w:cs="Arial"/>
        </w:rPr>
        <w:t xml:space="preserve"> then </w:t>
      </w:r>
      <w:r w:rsidR="003F53D5">
        <w:rPr>
          <w:rFonts w:cs="Arial"/>
        </w:rPr>
        <w:t>RSC</w:t>
      </w:r>
      <w:r w:rsidR="00A12B05">
        <w:rPr>
          <w:rFonts w:cs="Arial"/>
        </w:rPr>
        <w:t xml:space="preserve">L Control shall set RSCL WCL rq = </w:t>
      </w:r>
      <w:r w:rsidR="00901E2B">
        <w:rPr>
          <w:rFonts w:cs="Arial"/>
        </w:rPr>
        <w:t>unlock</w:t>
      </w:r>
    </w:p>
    <w:p w14:paraId="3C1751FF" w14:textId="77777777" w:rsidR="009D59B7" w:rsidRPr="00C66B68" w:rsidRDefault="009D59B7" w:rsidP="009D59B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D59B7" w:rsidRPr="00D90A13" w14:paraId="626A228C" w14:textId="77777777" w:rsidTr="003D37DF">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B16B31" w14:textId="0A3DB318" w:rsidR="009D59B7" w:rsidRPr="001E7824" w:rsidRDefault="009D59B7" w:rsidP="003D37DF">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R_FNC_RSCL_00040</w:t>
            </w:r>
            <w:r w:rsidRPr="001E7824">
              <w:rPr>
                <w:rFonts w:cs="Arial"/>
                <w:bCs/>
                <w:vanish/>
                <w:color w:val="808080" w:themeColor="background1" w:themeShade="80"/>
                <w:sz w:val="16"/>
                <w:szCs w:val="14"/>
              </w:rPr>
              <w:t>###</w:t>
            </w:r>
          </w:p>
        </w:tc>
      </w:tr>
      <w:tr w:rsidR="009D59B7" w:rsidRPr="0060165D" w14:paraId="1AAA8F44"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C3658" w14:textId="77777777" w:rsidR="009D59B7" w:rsidRPr="0060165D" w:rsidRDefault="009D59B7" w:rsidP="003D37DF">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D8D81" w14:textId="77777777" w:rsidR="009D59B7" w:rsidRPr="0060165D" w:rsidRDefault="009D59B7" w:rsidP="003D37DF">
            <w:pPr>
              <w:rPr>
                <w:rFonts w:cs="Arial"/>
                <w:vanish/>
                <w:color w:val="000000" w:themeColor="text1"/>
                <w:sz w:val="16"/>
                <w:szCs w:val="14"/>
              </w:rPr>
            </w:pPr>
          </w:p>
        </w:tc>
      </w:tr>
      <w:tr w:rsidR="009D59B7" w:rsidRPr="0060165D" w14:paraId="218DB712"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6F1DB" w14:textId="77777777" w:rsidR="009D59B7" w:rsidRPr="0060165D" w:rsidRDefault="009D59B7" w:rsidP="003D37DF">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92357" w14:textId="77777777" w:rsidR="009D59B7" w:rsidRPr="0060165D" w:rsidRDefault="009D59B7" w:rsidP="003D37DF">
            <w:pPr>
              <w:rPr>
                <w:rFonts w:cs="Arial"/>
                <w:vanish/>
                <w:color w:val="000000" w:themeColor="text1"/>
                <w:sz w:val="16"/>
                <w:szCs w:val="14"/>
              </w:rPr>
            </w:pPr>
          </w:p>
        </w:tc>
      </w:tr>
      <w:tr w:rsidR="009D59B7" w:rsidRPr="0060165D" w14:paraId="2E6FFD49"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4E7AF" w14:textId="77777777" w:rsidR="009D59B7" w:rsidRPr="0060165D" w:rsidRDefault="009D59B7" w:rsidP="003D37DF">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8FC9E" w14:textId="77777777" w:rsidR="009D59B7" w:rsidRPr="0060165D" w:rsidRDefault="009D59B7" w:rsidP="003D37DF">
            <w:pPr>
              <w:rPr>
                <w:rFonts w:cs="Arial"/>
                <w:vanish/>
                <w:color w:val="000000" w:themeColor="text1"/>
                <w:sz w:val="16"/>
                <w:szCs w:val="14"/>
              </w:rPr>
            </w:pPr>
          </w:p>
        </w:tc>
      </w:tr>
      <w:tr w:rsidR="009D59B7" w:rsidRPr="0060165D" w14:paraId="5CA9FCE4"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4A2BA" w14:textId="77777777" w:rsidR="009D59B7" w:rsidRPr="0060165D" w:rsidRDefault="009D59B7" w:rsidP="003D37DF">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37ECD" w14:textId="7696D8E1" w:rsidR="009D59B7" w:rsidRPr="0060165D" w:rsidRDefault="00775CFD" w:rsidP="003D37DF">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47862" w14:textId="77777777" w:rsidR="009D59B7" w:rsidRPr="0060165D" w:rsidRDefault="009D59B7" w:rsidP="003D37DF">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9B0F62" w14:textId="77777777" w:rsidR="009D59B7" w:rsidRPr="0060165D" w:rsidRDefault="009D59B7" w:rsidP="003D37DF">
            <w:pPr>
              <w:ind w:left="141"/>
              <w:rPr>
                <w:rFonts w:cs="Arial"/>
                <w:vanish/>
                <w:color w:val="000000" w:themeColor="text1"/>
                <w:sz w:val="16"/>
                <w:szCs w:val="14"/>
              </w:rPr>
            </w:pPr>
          </w:p>
        </w:tc>
      </w:tr>
      <w:tr w:rsidR="009D59B7" w:rsidRPr="0060165D" w14:paraId="76791E39"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78BF3" w14:textId="77777777" w:rsidR="009D59B7" w:rsidRPr="0060165D" w:rsidRDefault="009D59B7" w:rsidP="003D37DF">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0A9F1" w14:textId="1ADF96B5" w:rsidR="009D59B7" w:rsidRPr="0060165D" w:rsidRDefault="00775CFD" w:rsidP="003D37DF">
            <w:pPr>
              <w:rPr>
                <w:rFonts w:cs="Arial"/>
                <w:vanish/>
                <w:color w:val="000000" w:themeColor="text1"/>
                <w:sz w:val="16"/>
                <w:szCs w:val="16"/>
              </w:rPr>
            </w:pPr>
            <w:r w:rsidRPr="00775CFD">
              <w:rPr>
                <w:rFonts w:cs="Arial"/>
                <w:vanish/>
                <w:color w:val="000000" w:themeColor="text1"/>
                <w:sz w:val="16"/>
                <w:szCs w:val="16"/>
              </w:rPr>
              <w:t>R_F_RSCL_24</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45306" w14:textId="77777777" w:rsidR="009D59B7" w:rsidRPr="0060165D" w:rsidRDefault="009D59B7" w:rsidP="003D37DF">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1F88E" w14:textId="77777777" w:rsidR="009D59B7" w:rsidRPr="001F0889" w:rsidRDefault="009D59B7" w:rsidP="003D37DF">
            <w:pPr>
              <w:ind w:left="141"/>
              <w:rPr>
                <w:rFonts w:cs="Arial"/>
                <w:vanish/>
                <w:color w:val="000000" w:themeColor="text1"/>
                <w:sz w:val="16"/>
                <w:szCs w:val="14"/>
              </w:rPr>
            </w:pPr>
          </w:p>
        </w:tc>
      </w:tr>
      <w:tr w:rsidR="009D59B7" w:rsidRPr="0060165D" w14:paraId="05DF3694" w14:textId="77777777" w:rsidTr="003D37DF">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96B38" w14:textId="77777777" w:rsidR="009D59B7" w:rsidRPr="0060165D" w:rsidRDefault="009D59B7" w:rsidP="003D37DF">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427849437"/>
            <w:placeholder>
              <w:docPart w:val="A3875B15651D4A0DAEF3A83EE7764A78"/>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E2F638" w14:textId="77777777" w:rsidR="009D59B7" w:rsidRPr="0060165D" w:rsidRDefault="009D59B7" w:rsidP="003D37DF">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CA8FF" w14:textId="77777777" w:rsidR="009D59B7" w:rsidRPr="0060165D" w:rsidRDefault="009D59B7" w:rsidP="003D37DF">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421949295"/>
            <w:placeholder>
              <w:docPart w:val="1391B2969466436591D38F4D39885D35"/>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C12C8" w14:textId="77777777" w:rsidR="009D59B7" w:rsidRPr="0060165D" w:rsidRDefault="009D59B7" w:rsidP="003D37DF">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95BD3" w14:textId="77777777" w:rsidR="009D59B7" w:rsidRPr="0060165D" w:rsidRDefault="009D59B7" w:rsidP="003D37DF">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520663368"/>
            <w:placeholder>
              <w:docPart w:val="110255743F8A41959CFD743677B35ED2"/>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B466F9" w14:textId="77777777" w:rsidR="009D59B7" w:rsidRPr="0060165D" w:rsidRDefault="009D59B7" w:rsidP="003D37DF">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9D59B7" w:rsidRPr="00D90A13" w14:paraId="72447F41" w14:textId="77777777" w:rsidTr="003D37DF">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3D7041" w14:textId="4E1EAFDE" w:rsidR="009D59B7" w:rsidRPr="001E7824" w:rsidRDefault="003E5293" w:rsidP="003D37DF">
            <w:pPr>
              <w:rPr>
                <w:rFonts w:cs="Arial"/>
                <w:bCs/>
                <w:vanish/>
                <w:color w:val="808080" w:themeColor="background1" w:themeShade="80"/>
                <w:sz w:val="16"/>
                <w:szCs w:val="14"/>
              </w:rPr>
            </w:pPr>
            <w:hyperlink r:id="rId54" w:history="1">
              <w:r w:rsidR="009D59B7">
                <w:rPr>
                  <w:rStyle w:val="Hyperlink"/>
                  <w:rFonts w:cs="Arial"/>
                  <w:bCs/>
                  <w:vanish/>
                  <w:sz w:val="16"/>
                  <w:szCs w:val="14"/>
                </w:rPr>
                <w:t>Req. Template</w:t>
              </w:r>
            </w:hyperlink>
            <w:r w:rsidR="009D59B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08590F" w14:textId="4CB7D21A" w:rsidR="009D59B7" w:rsidRPr="001E7824" w:rsidRDefault="009D59B7" w:rsidP="003D37DF">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4D806D" w14:textId="77777777" w:rsidR="009D59B7" w:rsidRPr="009B56B1" w:rsidRDefault="009D59B7" w:rsidP="003D37DF">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48D2E085" w14:textId="77777777" w:rsidR="009D59B7" w:rsidRPr="00C66B68" w:rsidRDefault="009D59B7" w:rsidP="009D59B7">
      <w:pPr>
        <w:rPr>
          <w:rFonts w:cs="Arial"/>
        </w:rPr>
      </w:pPr>
    </w:p>
    <w:p w14:paraId="69AB65CA" w14:textId="77777777" w:rsidR="009D59B7" w:rsidRDefault="009D59B7" w:rsidP="009D59B7">
      <w:pPr>
        <w:rPr>
          <w:rFonts w:cs="Arial"/>
        </w:rPr>
      </w:pPr>
    </w:p>
    <w:p w14:paraId="6F6CEB58" w14:textId="7B9C532B" w:rsidR="009D59B7" w:rsidRPr="0017445F" w:rsidRDefault="009D59B7" w:rsidP="009D59B7">
      <w:pPr>
        <w:pStyle w:val="RERequirement"/>
        <w:shd w:val="clear" w:color="auto" w:fill="F2F2F2" w:themeFill="background1" w:themeFillShade="F2"/>
      </w:pPr>
      <w:r w:rsidRPr="0017445F">
        <w:t>###</w:t>
      </w:r>
      <w:bookmarkStart w:id="150" w:name="R_FNC_00041_ID_RSCL_WCL_rq_activation"/>
      <w:r>
        <w:t>R_FNC_RSCL_00041</w:t>
      </w:r>
      <w:bookmarkEnd w:id="150"/>
      <w:r w:rsidRPr="0048720C">
        <w:t>### RSCL</w:t>
      </w:r>
      <w:r>
        <w:t xml:space="preserve"> </w:t>
      </w:r>
      <w:r w:rsidR="00781A6F">
        <w:t>P</w:t>
      </w:r>
      <w:r>
        <w:t>CL rq activation</w:t>
      </w:r>
      <w:r w:rsidR="0048720C">
        <w:t xml:space="preserve"> / deactivation</w:t>
      </w:r>
    </w:p>
    <w:p w14:paraId="6CBF0735" w14:textId="29E6381B" w:rsidR="0048720C" w:rsidRPr="0048720C" w:rsidRDefault="0048720C" w:rsidP="0048720C">
      <w:pPr>
        <w:rPr>
          <w:rFonts w:cs="Arial"/>
        </w:rPr>
      </w:pPr>
      <w:r w:rsidRPr="0048720C">
        <w:rPr>
          <w:rFonts w:cs="Arial"/>
        </w:rPr>
        <w:t xml:space="preserve">If </w:t>
      </w:r>
      <w:r w:rsidR="007E7303">
        <w:rPr>
          <w:rFonts w:cs="Arial"/>
        </w:rPr>
        <w:t xml:space="preserve">RSCL </w:t>
      </w:r>
      <w:r>
        <w:rPr>
          <w:rFonts w:cs="Arial"/>
        </w:rPr>
        <w:t>P</w:t>
      </w:r>
      <w:r w:rsidRPr="0048720C">
        <w:rPr>
          <w:rFonts w:cs="Arial"/>
        </w:rPr>
        <w:t xml:space="preserve">CL </w:t>
      </w:r>
      <w:r w:rsidR="007E7303">
        <w:rPr>
          <w:rFonts w:cs="Arial"/>
        </w:rPr>
        <w:t>stat</w:t>
      </w:r>
      <w:r w:rsidRPr="0048720C">
        <w:rPr>
          <w:rFonts w:cs="Arial"/>
        </w:rPr>
        <w:t xml:space="preserve"> is deactivated and </w:t>
      </w:r>
      <w:r>
        <w:rPr>
          <w:rFonts w:cs="Arial"/>
        </w:rPr>
        <w:t>RS</w:t>
      </w:r>
      <w:r w:rsidRPr="0048720C">
        <w:rPr>
          <w:rFonts w:cs="Arial"/>
        </w:rPr>
        <w:t xml:space="preserve">CL Control receives </w:t>
      </w:r>
      <w:r>
        <w:rPr>
          <w:rFonts w:cs="Arial"/>
        </w:rPr>
        <w:t>P</w:t>
      </w:r>
      <w:r w:rsidRPr="0048720C">
        <w:rPr>
          <w:rFonts w:cs="Arial"/>
        </w:rPr>
        <w:t xml:space="preserve">CL HMI rq </w:t>
      </w:r>
      <w:r w:rsidR="00901E2B">
        <w:rPr>
          <w:rFonts w:cs="Arial"/>
        </w:rPr>
        <w:t xml:space="preserve">= activate </w:t>
      </w:r>
      <w:r w:rsidRPr="0048720C">
        <w:rPr>
          <w:rFonts w:cs="Arial"/>
        </w:rPr>
        <w:t>or Global</w:t>
      </w:r>
      <w:r w:rsidR="00D66A3E">
        <w:rPr>
          <w:rFonts w:cs="Arial"/>
        </w:rPr>
        <w:t xml:space="preserve"> RSCL</w:t>
      </w:r>
      <w:r w:rsidRPr="0048720C">
        <w:rPr>
          <w:rFonts w:cs="Arial"/>
        </w:rPr>
        <w:t xml:space="preserve"> HMI rq =</w:t>
      </w:r>
      <w:r w:rsidR="00D66A3E">
        <w:rPr>
          <w:rFonts w:cs="Arial"/>
        </w:rPr>
        <w:t xml:space="preserve"> lock</w:t>
      </w:r>
      <w:r w:rsidR="00901E2B">
        <w:rPr>
          <w:rFonts w:cs="Arial"/>
        </w:rPr>
        <w:t xml:space="preserve"> all,</w:t>
      </w:r>
      <w:r w:rsidRPr="0048720C">
        <w:rPr>
          <w:rFonts w:cs="Arial"/>
        </w:rPr>
        <w:t xml:space="preserve"> then </w:t>
      </w:r>
      <w:r w:rsidR="003F53D5">
        <w:rPr>
          <w:rFonts w:cs="Arial"/>
        </w:rPr>
        <w:t>RSC</w:t>
      </w:r>
      <w:r w:rsidRPr="0048720C">
        <w:rPr>
          <w:rFonts w:cs="Arial"/>
        </w:rPr>
        <w:t xml:space="preserve">L Control shall set RSCL </w:t>
      </w:r>
      <w:r>
        <w:rPr>
          <w:rFonts w:cs="Arial"/>
        </w:rPr>
        <w:t>P</w:t>
      </w:r>
      <w:r w:rsidRPr="0048720C">
        <w:rPr>
          <w:rFonts w:cs="Arial"/>
        </w:rPr>
        <w:t>CL rq = activate</w:t>
      </w:r>
    </w:p>
    <w:p w14:paraId="0F16DB0D" w14:textId="242DF11C" w:rsidR="009D59B7" w:rsidRDefault="0048720C" w:rsidP="0048720C">
      <w:pPr>
        <w:rPr>
          <w:rFonts w:cs="Arial"/>
        </w:rPr>
      </w:pPr>
      <w:r w:rsidRPr="0048720C">
        <w:rPr>
          <w:rFonts w:cs="Arial"/>
        </w:rPr>
        <w:t xml:space="preserve">If </w:t>
      </w:r>
      <w:r w:rsidR="007E7303">
        <w:rPr>
          <w:rFonts w:cs="Arial"/>
        </w:rPr>
        <w:t xml:space="preserve">RSCL </w:t>
      </w:r>
      <w:r>
        <w:rPr>
          <w:rFonts w:cs="Arial"/>
        </w:rPr>
        <w:t>P</w:t>
      </w:r>
      <w:r w:rsidRPr="0048720C">
        <w:rPr>
          <w:rFonts w:cs="Arial"/>
        </w:rPr>
        <w:t xml:space="preserve">CL </w:t>
      </w:r>
      <w:r w:rsidR="007E7303">
        <w:rPr>
          <w:rFonts w:cs="Arial"/>
        </w:rPr>
        <w:t>stat</w:t>
      </w:r>
      <w:r w:rsidRPr="0048720C">
        <w:rPr>
          <w:rFonts w:cs="Arial"/>
        </w:rPr>
        <w:t xml:space="preserve"> is activated and </w:t>
      </w:r>
      <w:r w:rsidR="00901E2B">
        <w:rPr>
          <w:rFonts w:cs="Arial"/>
        </w:rPr>
        <w:t>RS</w:t>
      </w:r>
      <w:r w:rsidRPr="0048720C">
        <w:rPr>
          <w:rFonts w:cs="Arial"/>
        </w:rPr>
        <w:t xml:space="preserve">CL Control receives </w:t>
      </w:r>
      <w:r>
        <w:rPr>
          <w:rFonts w:cs="Arial"/>
        </w:rPr>
        <w:t>P</w:t>
      </w:r>
      <w:r w:rsidRPr="0048720C">
        <w:rPr>
          <w:rFonts w:cs="Arial"/>
        </w:rPr>
        <w:t>CL HMI rq</w:t>
      </w:r>
      <w:r w:rsidR="00901E2B">
        <w:rPr>
          <w:rFonts w:cs="Arial"/>
        </w:rPr>
        <w:t xml:space="preserve"> = deactivate</w:t>
      </w:r>
      <w:r w:rsidRPr="0048720C">
        <w:rPr>
          <w:rFonts w:cs="Arial"/>
        </w:rPr>
        <w:t xml:space="preserve"> or Global </w:t>
      </w:r>
      <w:r w:rsidR="00D66A3E">
        <w:rPr>
          <w:rFonts w:cs="Arial"/>
        </w:rPr>
        <w:t xml:space="preserve">RSCL </w:t>
      </w:r>
      <w:r w:rsidRPr="0048720C">
        <w:rPr>
          <w:rFonts w:cs="Arial"/>
        </w:rPr>
        <w:t>HMI rq =</w:t>
      </w:r>
      <w:r w:rsidR="00D66A3E">
        <w:rPr>
          <w:rFonts w:cs="Arial"/>
        </w:rPr>
        <w:t xml:space="preserve"> unlock</w:t>
      </w:r>
      <w:r w:rsidRPr="0048720C">
        <w:rPr>
          <w:rFonts w:cs="Arial"/>
        </w:rPr>
        <w:t xml:space="preserve"> </w:t>
      </w:r>
      <w:r w:rsidR="00901E2B">
        <w:rPr>
          <w:rFonts w:cs="Arial"/>
        </w:rPr>
        <w:t xml:space="preserve">all, </w:t>
      </w:r>
      <w:r w:rsidRPr="0048720C">
        <w:rPr>
          <w:rFonts w:cs="Arial"/>
        </w:rPr>
        <w:t xml:space="preserve">then </w:t>
      </w:r>
      <w:r w:rsidR="003F53D5">
        <w:rPr>
          <w:rFonts w:cs="Arial"/>
        </w:rPr>
        <w:t>RSCL</w:t>
      </w:r>
      <w:r w:rsidRPr="0048720C">
        <w:rPr>
          <w:rFonts w:cs="Arial"/>
        </w:rPr>
        <w:t xml:space="preserve"> Control shall set RSCL </w:t>
      </w:r>
      <w:r>
        <w:rPr>
          <w:rFonts w:cs="Arial"/>
        </w:rPr>
        <w:t>P</w:t>
      </w:r>
      <w:r w:rsidRPr="0048720C">
        <w:rPr>
          <w:rFonts w:cs="Arial"/>
        </w:rPr>
        <w:t>CL rq = deactivate</w:t>
      </w:r>
    </w:p>
    <w:p w14:paraId="7211C3D8" w14:textId="77777777" w:rsidR="0048720C" w:rsidRPr="00C66B68" w:rsidRDefault="0048720C" w:rsidP="0048720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D59B7" w:rsidRPr="00D90A13" w14:paraId="3B01C7CF" w14:textId="77777777" w:rsidTr="003D37DF">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E3E1D" w14:textId="34B207DF" w:rsidR="009D59B7" w:rsidRPr="001E7824" w:rsidRDefault="009D59B7" w:rsidP="003D37DF">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R_FNC_RSCL_00041</w:t>
            </w:r>
            <w:r w:rsidRPr="001E7824">
              <w:rPr>
                <w:rFonts w:cs="Arial"/>
                <w:bCs/>
                <w:vanish/>
                <w:color w:val="808080" w:themeColor="background1" w:themeShade="80"/>
                <w:sz w:val="16"/>
                <w:szCs w:val="14"/>
              </w:rPr>
              <w:t>###</w:t>
            </w:r>
          </w:p>
        </w:tc>
      </w:tr>
      <w:tr w:rsidR="009D59B7" w:rsidRPr="0060165D" w14:paraId="620FC922"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B31FB" w14:textId="77777777" w:rsidR="009D59B7" w:rsidRPr="0060165D" w:rsidRDefault="009D59B7" w:rsidP="003D37DF">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94599" w14:textId="77777777" w:rsidR="009D59B7" w:rsidRPr="0060165D" w:rsidRDefault="009D59B7" w:rsidP="003D37DF">
            <w:pPr>
              <w:rPr>
                <w:rFonts w:cs="Arial"/>
                <w:vanish/>
                <w:color w:val="000000" w:themeColor="text1"/>
                <w:sz w:val="16"/>
                <w:szCs w:val="14"/>
              </w:rPr>
            </w:pPr>
          </w:p>
        </w:tc>
      </w:tr>
      <w:tr w:rsidR="009D59B7" w:rsidRPr="0060165D" w14:paraId="71C4EC58"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4134B" w14:textId="77777777" w:rsidR="009D59B7" w:rsidRPr="0060165D" w:rsidRDefault="009D59B7" w:rsidP="003D37DF">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4D3FA" w14:textId="77777777" w:rsidR="009D59B7" w:rsidRPr="0060165D" w:rsidRDefault="009D59B7" w:rsidP="003D37DF">
            <w:pPr>
              <w:rPr>
                <w:rFonts w:cs="Arial"/>
                <w:vanish/>
                <w:color w:val="000000" w:themeColor="text1"/>
                <w:sz w:val="16"/>
                <w:szCs w:val="14"/>
              </w:rPr>
            </w:pPr>
          </w:p>
        </w:tc>
      </w:tr>
      <w:tr w:rsidR="009D59B7" w:rsidRPr="0060165D" w14:paraId="0ACCAB28"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BD399" w14:textId="77777777" w:rsidR="009D59B7" w:rsidRPr="0060165D" w:rsidRDefault="009D59B7" w:rsidP="003D37DF">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15027" w14:textId="77777777" w:rsidR="009D59B7" w:rsidRPr="0060165D" w:rsidRDefault="009D59B7" w:rsidP="003D37DF">
            <w:pPr>
              <w:rPr>
                <w:rFonts w:cs="Arial"/>
                <w:vanish/>
                <w:color w:val="000000" w:themeColor="text1"/>
                <w:sz w:val="16"/>
                <w:szCs w:val="14"/>
              </w:rPr>
            </w:pPr>
          </w:p>
        </w:tc>
      </w:tr>
      <w:tr w:rsidR="009D59B7" w:rsidRPr="0060165D" w14:paraId="58EB5264"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EDFD7" w14:textId="77777777" w:rsidR="009D59B7" w:rsidRPr="0060165D" w:rsidRDefault="009D59B7" w:rsidP="003D37DF">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E31CA" w14:textId="2F6E6A20" w:rsidR="009D59B7" w:rsidRPr="0060165D" w:rsidRDefault="0031395D" w:rsidP="003D37DF">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907CC" w14:textId="77777777" w:rsidR="009D59B7" w:rsidRPr="0060165D" w:rsidRDefault="009D59B7" w:rsidP="003D37DF">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CE8C9" w14:textId="77777777" w:rsidR="009D59B7" w:rsidRPr="0060165D" w:rsidRDefault="009D59B7" w:rsidP="003D37DF">
            <w:pPr>
              <w:ind w:left="141"/>
              <w:rPr>
                <w:rFonts w:cs="Arial"/>
                <w:vanish/>
                <w:color w:val="000000" w:themeColor="text1"/>
                <w:sz w:val="16"/>
                <w:szCs w:val="14"/>
              </w:rPr>
            </w:pPr>
          </w:p>
        </w:tc>
      </w:tr>
      <w:tr w:rsidR="009D59B7" w:rsidRPr="0060165D" w14:paraId="11C9B8C9" w14:textId="77777777" w:rsidTr="003D37DF">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4AB55" w14:textId="77777777" w:rsidR="009D59B7" w:rsidRPr="0060165D" w:rsidRDefault="009D59B7" w:rsidP="003D37DF">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DB006" w14:textId="25E023CE" w:rsidR="009D59B7" w:rsidRPr="0060165D" w:rsidRDefault="0031395D" w:rsidP="003D37DF">
            <w:pPr>
              <w:rPr>
                <w:rFonts w:cs="Arial"/>
                <w:vanish/>
                <w:color w:val="000000" w:themeColor="text1"/>
                <w:sz w:val="16"/>
                <w:szCs w:val="16"/>
              </w:rPr>
            </w:pPr>
            <w:r w:rsidRPr="0031395D">
              <w:rPr>
                <w:rFonts w:cs="Arial"/>
                <w:vanish/>
                <w:color w:val="000000" w:themeColor="text1"/>
                <w:sz w:val="16"/>
                <w:szCs w:val="16"/>
              </w:rPr>
              <w:t>R_F_RSCL_23 PCL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86AF59" w14:textId="77777777" w:rsidR="009D59B7" w:rsidRPr="0060165D" w:rsidRDefault="009D59B7" w:rsidP="003D37DF">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01A2A8" w14:textId="77777777" w:rsidR="009D59B7" w:rsidRPr="001F0889" w:rsidRDefault="009D59B7" w:rsidP="003D37DF">
            <w:pPr>
              <w:ind w:left="141"/>
              <w:rPr>
                <w:rFonts w:cs="Arial"/>
                <w:vanish/>
                <w:color w:val="000000" w:themeColor="text1"/>
                <w:sz w:val="16"/>
                <w:szCs w:val="14"/>
              </w:rPr>
            </w:pPr>
          </w:p>
        </w:tc>
      </w:tr>
      <w:tr w:rsidR="009D59B7" w:rsidRPr="0060165D" w14:paraId="5F680B18" w14:textId="77777777" w:rsidTr="003D37DF">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2C1E1" w14:textId="77777777" w:rsidR="009D59B7" w:rsidRPr="0060165D" w:rsidRDefault="009D59B7" w:rsidP="003D37DF">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05644368"/>
            <w:placeholder>
              <w:docPart w:val="89953DEF014749EC9D42DFDC8B524DD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947376" w14:textId="77777777" w:rsidR="009D59B7" w:rsidRPr="0060165D" w:rsidRDefault="009D59B7" w:rsidP="003D37DF">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1E3B7A" w14:textId="77777777" w:rsidR="009D59B7" w:rsidRPr="0060165D" w:rsidRDefault="009D59B7" w:rsidP="003D37DF">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484884"/>
            <w:placeholder>
              <w:docPart w:val="238252F537104CB5A4D270F561905FA7"/>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C9E56" w14:textId="77777777" w:rsidR="009D59B7" w:rsidRPr="0060165D" w:rsidRDefault="009D59B7" w:rsidP="003D37DF">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B330CB" w14:textId="77777777" w:rsidR="009D59B7" w:rsidRPr="0060165D" w:rsidRDefault="009D59B7" w:rsidP="003D37DF">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051275411"/>
            <w:placeholder>
              <w:docPart w:val="CCF49E63FB1047C2B6C407D37A625BBC"/>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63B6C8" w14:textId="77777777" w:rsidR="009D59B7" w:rsidRPr="0060165D" w:rsidRDefault="009D59B7" w:rsidP="003D37DF">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9D59B7" w:rsidRPr="00D90A13" w14:paraId="44F607C8" w14:textId="77777777" w:rsidTr="003D37DF">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7E7C0C" w14:textId="4304065D" w:rsidR="009D59B7" w:rsidRPr="001E7824" w:rsidRDefault="003E5293" w:rsidP="003D37DF">
            <w:pPr>
              <w:rPr>
                <w:rFonts w:cs="Arial"/>
                <w:bCs/>
                <w:vanish/>
                <w:color w:val="808080" w:themeColor="background1" w:themeShade="80"/>
                <w:sz w:val="16"/>
                <w:szCs w:val="14"/>
              </w:rPr>
            </w:pPr>
            <w:hyperlink r:id="rId55" w:history="1">
              <w:r w:rsidR="009D59B7">
                <w:rPr>
                  <w:rStyle w:val="Hyperlink"/>
                  <w:rFonts w:cs="Arial"/>
                  <w:bCs/>
                  <w:vanish/>
                  <w:sz w:val="16"/>
                  <w:szCs w:val="14"/>
                </w:rPr>
                <w:t>Req. Template</w:t>
              </w:r>
            </w:hyperlink>
            <w:r w:rsidR="009D59B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69BA84" w14:textId="197B72FB" w:rsidR="009D59B7" w:rsidRPr="001E7824" w:rsidRDefault="009D59B7" w:rsidP="003D37DF">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2531D9" w14:textId="77777777" w:rsidR="009D59B7" w:rsidRPr="009B56B1" w:rsidRDefault="009D59B7" w:rsidP="003D37DF">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D95551B" w14:textId="77777777" w:rsidR="009D59B7" w:rsidRPr="00C66B68" w:rsidRDefault="009D59B7" w:rsidP="009D59B7">
      <w:pPr>
        <w:rPr>
          <w:rFonts w:cs="Arial"/>
        </w:rPr>
      </w:pPr>
    </w:p>
    <w:p w14:paraId="69C49165" w14:textId="77777777" w:rsidR="0048720C" w:rsidRDefault="0048720C" w:rsidP="0048720C">
      <w:pPr>
        <w:rPr>
          <w:rFonts w:cs="Arial"/>
        </w:rPr>
      </w:pPr>
    </w:p>
    <w:p w14:paraId="350ABE49" w14:textId="587B5A17" w:rsidR="0048720C" w:rsidRPr="0017445F" w:rsidRDefault="0048720C" w:rsidP="0048720C">
      <w:pPr>
        <w:pStyle w:val="RERequirement"/>
        <w:shd w:val="clear" w:color="auto" w:fill="F2F2F2" w:themeFill="background1" w:themeFillShade="F2"/>
      </w:pPr>
      <w:r w:rsidRPr="0017445F">
        <w:t>###</w:t>
      </w:r>
      <w:bookmarkStart w:id="151" w:name="R_FNC_00043_ID_Lock__unlock_URC_HHD_Audi"/>
      <w:r>
        <w:t>R_FNC_RSCL_00043</w:t>
      </w:r>
      <w:bookmarkEnd w:id="151"/>
      <w:r w:rsidRPr="0017445F">
        <w:t xml:space="preserve">### </w:t>
      </w:r>
      <w:bookmarkStart w:id="152" w:name="_Hlk51582783"/>
      <w:r>
        <w:t>RSCL RAL rq activation / deactivation</w:t>
      </w:r>
      <w:bookmarkEnd w:id="152"/>
    </w:p>
    <w:p w14:paraId="7832D440" w14:textId="41BC3227" w:rsidR="0048720C" w:rsidRDefault="0048720C" w:rsidP="0048720C">
      <w:pPr>
        <w:rPr>
          <w:rFonts w:cs="Arial"/>
        </w:rPr>
      </w:pPr>
      <w:bookmarkStart w:id="153" w:name="_Hlk51163352"/>
      <w:r>
        <w:rPr>
          <w:rFonts w:cs="Arial"/>
        </w:rPr>
        <w:t xml:space="preserve">If </w:t>
      </w:r>
      <w:r w:rsidR="007E7303">
        <w:rPr>
          <w:rFonts w:cs="Arial"/>
        </w:rPr>
        <w:t xml:space="preserve">RSCL </w:t>
      </w:r>
      <w:r>
        <w:rPr>
          <w:rFonts w:cs="Arial"/>
        </w:rPr>
        <w:t xml:space="preserve">RAL </w:t>
      </w:r>
      <w:r w:rsidR="007E7303">
        <w:rPr>
          <w:rFonts w:cs="Arial"/>
        </w:rPr>
        <w:t>stat</w:t>
      </w:r>
      <w:r>
        <w:rPr>
          <w:rFonts w:cs="Arial"/>
        </w:rPr>
        <w:t xml:space="preserve"> is </w:t>
      </w:r>
      <w:r w:rsidR="00901E2B">
        <w:rPr>
          <w:rFonts w:cs="Arial"/>
        </w:rPr>
        <w:t>unlocked (</w:t>
      </w:r>
      <w:r>
        <w:rPr>
          <w:rFonts w:cs="Arial"/>
        </w:rPr>
        <w:t>deactivated</w:t>
      </w:r>
      <w:r w:rsidR="00901E2B">
        <w:rPr>
          <w:rFonts w:cs="Arial"/>
        </w:rPr>
        <w:t>)</w:t>
      </w:r>
      <w:r>
        <w:rPr>
          <w:rFonts w:cs="Arial"/>
        </w:rPr>
        <w:t xml:space="preserve"> and RSCL Control receives RAL HMI rq = </w:t>
      </w:r>
      <w:r w:rsidR="00901E2B">
        <w:rPr>
          <w:rFonts w:cs="Arial"/>
        </w:rPr>
        <w:t>lock or Global</w:t>
      </w:r>
      <w:r w:rsidR="00D66A3E">
        <w:rPr>
          <w:rFonts w:cs="Arial"/>
        </w:rPr>
        <w:t xml:space="preserve"> RSCL</w:t>
      </w:r>
      <w:r w:rsidR="00901E2B">
        <w:rPr>
          <w:rFonts w:cs="Arial"/>
        </w:rPr>
        <w:t xml:space="preserve"> HMI rq = </w:t>
      </w:r>
      <w:r w:rsidR="00D66A3E">
        <w:rPr>
          <w:rFonts w:cs="Arial"/>
        </w:rPr>
        <w:t>lock all,</w:t>
      </w:r>
      <w:r>
        <w:rPr>
          <w:rFonts w:cs="Arial"/>
        </w:rPr>
        <w:t xml:space="preserve"> it shall send RSCL RAL rq</w:t>
      </w:r>
      <w:r w:rsidR="003D7DBF">
        <w:rPr>
          <w:rFonts w:cs="Arial"/>
        </w:rPr>
        <w:t xml:space="preserve"> </w:t>
      </w:r>
      <w:r>
        <w:rPr>
          <w:rFonts w:cs="Arial"/>
        </w:rPr>
        <w:t>=</w:t>
      </w:r>
      <w:r w:rsidR="003D7DBF">
        <w:rPr>
          <w:rFonts w:cs="Arial"/>
        </w:rPr>
        <w:t xml:space="preserve"> </w:t>
      </w:r>
      <w:r>
        <w:rPr>
          <w:rFonts w:cs="Arial"/>
        </w:rPr>
        <w:t xml:space="preserve">lock </w:t>
      </w:r>
      <w:r w:rsidRPr="00D66A3E">
        <w:rPr>
          <w:rFonts w:cs="Arial"/>
          <w:u w:val="single"/>
        </w:rPr>
        <w:t>AND</w:t>
      </w:r>
      <w:r>
        <w:rPr>
          <w:rFonts w:cs="Arial"/>
        </w:rPr>
        <w:t xml:space="preserve"> RSCL URCL rq</w:t>
      </w:r>
      <w:r w:rsidR="003D7DBF">
        <w:rPr>
          <w:rFonts w:cs="Arial"/>
        </w:rPr>
        <w:t xml:space="preserve"> </w:t>
      </w:r>
      <w:r>
        <w:rPr>
          <w:rFonts w:cs="Arial"/>
        </w:rPr>
        <w:t>=</w:t>
      </w:r>
      <w:r w:rsidR="003D7DBF">
        <w:rPr>
          <w:rFonts w:cs="Arial"/>
        </w:rPr>
        <w:t xml:space="preserve"> </w:t>
      </w:r>
      <w:r>
        <w:rPr>
          <w:rFonts w:cs="Arial"/>
        </w:rPr>
        <w:t>lock audio</w:t>
      </w:r>
    </w:p>
    <w:p w14:paraId="5105A45E" w14:textId="416BF824" w:rsidR="0048720C" w:rsidRPr="00C66B68" w:rsidRDefault="0048720C" w:rsidP="0048720C">
      <w:pPr>
        <w:rPr>
          <w:rFonts w:cs="Arial"/>
        </w:rPr>
      </w:pPr>
      <w:r>
        <w:rPr>
          <w:rFonts w:cs="Arial"/>
        </w:rPr>
        <w:t>If</w:t>
      </w:r>
      <w:r w:rsidR="007E7303">
        <w:rPr>
          <w:rFonts w:cs="Arial"/>
        </w:rPr>
        <w:t xml:space="preserve"> RSCL RAL stat is</w:t>
      </w:r>
      <w:r w:rsidR="00D66A3E">
        <w:rPr>
          <w:rFonts w:cs="Arial"/>
        </w:rPr>
        <w:t xml:space="preserve"> locked</w:t>
      </w:r>
      <w:r w:rsidR="007E7303">
        <w:rPr>
          <w:rFonts w:cs="Arial"/>
        </w:rPr>
        <w:t xml:space="preserve"> </w:t>
      </w:r>
      <w:r w:rsidR="00D66A3E">
        <w:rPr>
          <w:rFonts w:cs="Arial"/>
        </w:rPr>
        <w:t>(</w:t>
      </w:r>
      <w:r w:rsidR="007E7303">
        <w:rPr>
          <w:rFonts w:cs="Arial"/>
        </w:rPr>
        <w:t>activated</w:t>
      </w:r>
      <w:r w:rsidR="00D66A3E">
        <w:rPr>
          <w:rFonts w:cs="Arial"/>
        </w:rPr>
        <w:t>)</w:t>
      </w:r>
      <w:r w:rsidR="007E7303">
        <w:rPr>
          <w:rFonts w:cs="Arial"/>
        </w:rPr>
        <w:t xml:space="preserve"> and</w:t>
      </w:r>
      <w:r>
        <w:rPr>
          <w:rFonts w:cs="Arial"/>
        </w:rPr>
        <w:t xml:space="preserve"> RSCL Control re</w:t>
      </w:r>
      <w:r w:rsidR="007E7303">
        <w:rPr>
          <w:rFonts w:cs="Arial"/>
        </w:rPr>
        <w:t>ceives</w:t>
      </w:r>
      <w:r>
        <w:rPr>
          <w:rFonts w:cs="Arial"/>
        </w:rPr>
        <w:t xml:space="preserve"> RAL HMI rq</w:t>
      </w:r>
      <w:r w:rsidR="003D7DBF">
        <w:rPr>
          <w:rFonts w:cs="Arial"/>
        </w:rPr>
        <w:t xml:space="preserve"> </w:t>
      </w:r>
      <w:r>
        <w:rPr>
          <w:rFonts w:cs="Arial"/>
        </w:rPr>
        <w:t>=</w:t>
      </w:r>
      <w:r w:rsidR="003D7DBF">
        <w:rPr>
          <w:rFonts w:cs="Arial"/>
        </w:rPr>
        <w:t xml:space="preserve"> </w:t>
      </w:r>
      <w:r w:rsidR="00D66A3E">
        <w:rPr>
          <w:rFonts w:cs="Arial"/>
        </w:rPr>
        <w:t>unlock or Global RSCL HMI rq = unlock all,</w:t>
      </w:r>
      <w:r>
        <w:rPr>
          <w:rFonts w:cs="Arial"/>
        </w:rPr>
        <w:t xml:space="preserve"> it shall send RSCL RAL </w:t>
      </w:r>
      <w:r w:rsidR="007E7303">
        <w:rPr>
          <w:rFonts w:cs="Arial"/>
        </w:rPr>
        <w:t>r</w:t>
      </w:r>
      <w:r>
        <w:rPr>
          <w:rFonts w:cs="Arial"/>
        </w:rPr>
        <w:t>q</w:t>
      </w:r>
      <w:r w:rsidR="007E7303">
        <w:rPr>
          <w:rFonts w:cs="Arial"/>
        </w:rPr>
        <w:t xml:space="preserve"> </w:t>
      </w:r>
      <w:r>
        <w:rPr>
          <w:rFonts w:cs="Arial"/>
        </w:rPr>
        <w:t>=</w:t>
      </w:r>
      <w:r w:rsidR="007E7303">
        <w:rPr>
          <w:rFonts w:cs="Arial"/>
        </w:rPr>
        <w:t xml:space="preserve"> </w:t>
      </w:r>
      <w:r>
        <w:rPr>
          <w:rFonts w:cs="Arial"/>
        </w:rPr>
        <w:t xml:space="preserve">unlock </w:t>
      </w:r>
      <w:r w:rsidRPr="00D66A3E">
        <w:rPr>
          <w:rFonts w:cs="Arial"/>
          <w:u w:val="single"/>
        </w:rPr>
        <w:t>AND</w:t>
      </w:r>
      <w:r>
        <w:rPr>
          <w:rFonts w:cs="Arial"/>
        </w:rPr>
        <w:t xml:space="preserve"> RSCL URCL rq = unlock audio</w:t>
      </w:r>
    </w:p>
    <w:bookmarkEnd w:id="153"/>
    <w:p w14:paraId="607F9392" w14:textId="77777777" w:rsidR="0048720C" w:rsidRPr="00C66B68" w:rsidRDefault="0048720C" w:rsidP="0048720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48720C" w:rsidRPr="00D90A13" w14:paraId="425E00C7" w14:textId="77777777" w:rsidTr="001E2AF3">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D37AF" w14:textId="77777777" w:rsidR="0048720C" w:rsidRPr="001E7824" w:rsidRDefault="0048720C" w:rsidP="001E2AF3">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R_FNC_RSCL_00043</w:t>
            </w:r>
            <w:r w:rsidRPr="001E7824">
              <w:rPr>
                <w:rFonts w:cs="Arial"/>
                <w:bCs/>
                <w:vanish/>
                <w:color w:val="808080" w:themeColor="background1" w:themeShade="80"/>
                <w:sz w:val="16"/>
                <w:szCs w:val="14"/>
              </w:rPr>
              <w:t>###</w:t>
            </w:r>
          </w:p>
        </w:tc>
      </w:tr>
      <w:tr w:rsidR="0048720C" w:rsidRPr="0060165D" w14:paraId="1E634EC5"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0A1B8" w14:textId="77777777" w:rsidR="0048720C" w:rsidRPr="0060165D" w:rsidRDefault="0048720C" w:rsidP="001E2AF3">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8D800" w14:textId="77777777" w:rsidR="0048720C" w:rsidRPr="0060165D" w:rsidRDefault="0048720C" w:rsidP="001E2AF3">
            <w:pPr>
              <w:rPr>
                <w:rFonts w:cs="Arial"/>
                <w:vanish/>
                <w:color w:val="000000" w:themeColor="text1"/>
                <w:sz w:val="16"/>
                <w:szCs w:val="14"/>
              </w:rPr>
            </w:pPr>
          </w:p>
        </w:tc>
      </w:tr>
      <w:tr w:rsidR="0048720C" w:rsidRPr="0060165D" w14:paraId="0709F47D"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19C14" w14:textId="77777777" w:rsidR="0048720C" w:rsidRPr="0060165D" w:rsidRDefault="0048720C" w:rsidP="001E2AF3">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D942B" w14:textId="77777777" w:rsidR="0048720C" w:rsidRPr="0060165D" w:rsidRDefault="0048720C" w:rsidP="001E2AF3">
            <w:pPr>
              <w:rPr>
                <w:rFonts w:cs="Arial"/>
                <w:vanish/>
                <w:color w:val="000000" w:themeColor="text1"/>
                <w:sz w:val="16"/>
                <w:szCs w:val="14"/>
              </w:rPr>
            </w:pPr>
          </w:p>
        </w:tc>
      </w:tr>
      <w:tr w:rsidR="0048720C" w:rsidRPr="0060165D" w14:paraId="7864EFE8"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F52219" w14:textId="77777777" w:rsidR="0048720C" w:rsidRPr="0060165D" w:rsidRDefault="0048720C" w:rsidP="001E2AF3">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9E5E3" w14:textId="77777777" w:rsidR="0048720C" w:rsidRPr="0060165D" w:rsidRDefault="0048720C" w:rsidP="001E2AF3">
            <w:pPr>
              <w:rPr>
                <w:rFonts w:cs="Arial"/>
                <w:vanish/>
                <w:color w:val="000000" w:themeColor="text1"/>
                <w:sz w:val="16"/>
                <w:szCs w:val="14"/>
              </w:rPr>
            </w:pPr>
          </w:p>
        </w:tc>
      </w:tr>
      <w:tr w:rsidR="0048720C" w:rsidRPr="0060165D" w14:paraId="431EF65C"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48B32" w14:textId="77777777" w:rsidR="0048720C" w:rsidRPr="0060165D" w:rsidRDefault="0048720C" w:rsidP="001E2AF3">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CD700" w14:textId="59D84042" w:rsidR="0048720C" w:rsidRPr="0060165D" w:rsidRDefault="0031395D" w:rsidP="001E2AF3">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1130A" w14:textId="77777777" w:rsidR="0048720C" w:rsidRPr="0060165D" w:rsidRDefault="0048720C" w:rsidP="001E2AF3">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419D0" w14:textId="77777777" w:rsidR="0048720C" w:rsidRPr="0060165D" w:rsidRDefault="0048720C" w:rsidP="001E2AF3">
            <w:pPr>
              <w:ind w:left="141"/>
              <w:rPr>
                <w:rFonts w:cs="Arial"/>
                <w:vanish/>
                <w:color w:val="000000" w:themeColor="text1"/>
                <w:sz w:val="16"/>
                <w:szCs w:val="14"/>
              </w:rPr>
            </w:pPr>
          </w:p>
        </w:tc>
      </w:tr>
      <w:tr w:rsidR="0048720C" w:rsidRPr="0060165D" w14:paraId="69696B5D"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E114C" w14:textId="77777777" w:rsidR="0048720C" w:rsidRPr="0060165D" w:rsidRDefault="0048720C" w:rsidP="001E2AF3">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A5D57" w14:textId="2ABE89A3" w:rsidR="0048720C" w:rsidRPr="0060165D" w:rsidRDefault="0031395D" w:rsidP="001E2AF3">
            <w:pPr>
              <w:rPr>
                <w:rFonts w:cs="Arial"/>
                <w:vanish/>
                <w:color w:val="000000" w:themeColor="text1"/>
                <w:sz w:val="16"/>
                <w:szCs w:val="16"/>
              </w:rPr>
            </w:pPr>
            <w:r w:rsidRPr="0031395D">
              <w:rPr>
                <w:rFonts w:cs="Arial"/>
                <w:vanish/>
                <w:color w:val="000000" w:themeColor="text1"/>
                <w:sz w:val="16"/>
                <w:szCs w:val="16"/>
              </w:rPr>
              <w:t>R_F_RSCL_25 RAL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EB8615" w14:textId="77777777" w:rsidR="0048720C" w:rsidRPr="0060165D" w:rsidRDefault="0048720C" w:rsidP="001E2AF3">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3A54E" w14:textId="77777777" w:rsidR="0048720C" w:rsidRPr="001F0889" w:rsidRDefault="0048720C" w:rsidP="001E2AF3">
            <w:pPr>
              <w:ind w:left="141"/>
              <w:rPr>
                <w:rFonts w:cs="Arial"/>
                <w:vanish/>
                <w:color w:val="000000" w:themeColor="text1"/>
                <w:sz w:val="16"/>
                <w:szCs w:val="14"/>
              </w:rPr>
            </w:pPr>
          </w:p>
        </w:tc>
      </w:tr>
      <w:tr w:rsidR="0048720C" w:rsidRPr="0060165D" w14:paraId="7A2EA452" w14:textId="77777777" w:rsidTr="001E2AF3">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8BA50" w14:textId="77777777" w:rsidR="0048720C" w:rsidRPr="0060165D" w:rsidRDefault="0048720C" w:rsidP="001E2AF3">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82201672"/>
            <w:placeholder>
              <w:docPart w:val="2CF374B64F3B49F29E4232E09494C1F1"/>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03546" w14:textId="77777777" w:rsidR="0048720C" w:rsidRPr="0060165D" w:rsidRDefault="0048720C" w:rsidP="001E2AF3">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8B0B2" w14:textId="77777777" w:rsidR="0048720C" w:rsidRPr="0060165D" w:rsidRDefault="0048720C" w:rsidP="001E2AF3">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07272853"/>
            <w:placeholder>
              <w:docPart w:val="AAC62ACFB5584BDFACE6AE9B7711D59F"/>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F7694" w14:textId="77777777" w:rsidR="0048720C" w:rsidRPr="0060165D" w:rsidRDefault="0048720C" w:rsidP="001E2AF3">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4E467" w14:textId="77777777" w:rsidR="0048720C" w:rsidRPr="0060165D" w:rsidRDefault="0048720C" w:rsidP="001E2AF3">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036661155"/>
            <w:placeholder>
              <w:docPart w:val="A89047BDF98B4AA7A35FD121C59355EA"/>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7B3F0D" w14:textId="77777777" w:rsidR="0048720C" w:rsidRPr="0060165D" w:rsidRDefault="0048720C" w:rsidP="001E2AF3">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48720C" w:rsidRPr="00D90A13" w14:paraId="00D66211" w14:textId="77777777" w:rsidTr="001E2AF3">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62CC62" w14:textId="2FF6D81C" w:rsidR="0048720C" w:rsidRPr="001E7824" w:rsidRDefault="003E5293" w:rsidP="001E2AF3">
            <w:pPr>
              <w:rPr>
                <w:rFonts w:cs="Arial"/>
                <w:bCs/>
                <w:vanish/>
                <w:color w:val="808080" w:themeColor="background1" w:themeShade="80"/>
                <w:sz w:val="16"/>
                <w:szCs w:val="14"/>
              </w:rPr>
            </w:pPr>
            <w:hyperlink r:id="rId56" w:history="1">
              <w:r w:rsidR="0048720C">
                <w:rPr>
                  <w:rStyle w:val="Hyperlink"/>
                  <w:rFonts w:cs="Arial"/>
                  <w:bCs/>
                  <w:vanish/>
                  <w:sz w:val="16"/>
                  <w:szCs w:val="14"/>
                </w:rPr>
                <w:t>Req. Template</w:t>
              </w:r>
            </w:hyperlink>
            <w:r w:rsidR="0048720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47A956" w14:textId="3C6751B0" w:rsidR="0048720C" w:rsidRPr="001E7824" w:rsidRDefault="0048720C" w:rsidP="001E2AF3">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382B00" w14:textId="77777777" w:rsidR="0048720C" w:rsidRPr="009B56B1" w:rsidRDefault="0048720C" w:rsidP="001E2AF3">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B7CC918" w14:textId="77777777" w:rsidR="0048720C" w:rsidRPr="00C66B68" w:rsidRDefault="0048720C" w:rsidP="0048720C">
      <w:pPr>
        <w:rPr>
          <w:rFonts w:cs="Arial"/>
        </w:rPr>
      </w:pPr>
    </w:p>
    <w:p w14:paraId="3D3B69EC" w14:textId="77777777" w:rsidR="0048720C" w:rsidRDefault="0048720C" w:rsidP="0048720C">
      <w:pPr>
        <w:rPr>
          <w:rFonts w:cs="Arial"/>
        </w:rPr>
      </w:pPr>
    </w:p>
    <w:p w14:paraId="2B5B5DA0" w14:textId="18DE91E5" w:rsidR="0048720C" w:rsidRPr="0017445F" w:rsidRDefault="0048720C" w:rsidP="0048720C">
      <w:pPr>
        <w:pStyle w:val="RERequirement"/>
        <w:shd w:val="clear" w:color="auto" w:fill="F2F2F2" w:themeFill="background1" w:themeFillShade="F2"/>
      </w:pPr>
      <w:r w:rsidRPr="0017445F">
        <w:t>###</w:t>
      </w:r>
      <w:bookmarkStart w:id="154" w:name="R_FNC_00044_ID_Lock__Unlock_URC_HHD_Clim"/>
      <w:r>
        <w:t>R_FNC_RSCL_00044</w:t>
      </w:r>
      <w:bookmarkEnd w:id="154"/>
      <w:r w:rsidRPr="0017445F">
        <w:t xml:space="preserve">### </w:t>
      </w:r>
      <w:r w:rsidR="007E7303" w:rsidRPr="007E7303">
        <w:t>RSCL R</w:t>
      </w:r>
      <w:r w:rsidR="007E7303">
        <w:t>C</w:t>
      </w:r>
      <w:r w:rsidR="007E7303" w:rsidRPr="007E7303">
        <w:t>L rq activation / deactivation</w:t>
      </w:r>
    </w:p>
    <w:p w14:paraId="516008E9" w14:textId="16D1F405" w:rsidR="007E7303" w:rsidRDefault="007E7303" w:rsidP="007E7303">
      <w:pPr>
        <w:rPr>
          <w:rFonts w:cs="Arial"/>
        </w:rPr>
      </w:pPr>
      <w:r>
        <w:rPr>
          <w:rFonts w:cs="Arial"/>
        </w:rPr>
        <w:t>If RSCL RCL stat is</w:t>
      </w:r>
      <w:r w:rsidR="00D66A3E">
        <w:rPr>
          <w:rFonts w:cs="Arial"/>
        </w:rPr>
        <w:t xml:space="preserve"> unlocked</w:t>
      </w:r>
      <w:r>
        <w:rPr>
          <w:rFonts w:cs="Arial"/>
        </w:rPr>
        <w:t xml:space="preserve"> </w:t>
      </w:r>
      <w:r w:rsidR="00D66A3E">
        <w:rPr>
          <w:rFonts w:cs="Arial"/>
        </w:rPr>
        <w:t>(</w:t>
      </w:r>
      <w:r>
        <w:rPr>
          <w:rFonts w:cs="Arial"/>
        </w:rPr>
        <w:t>deactivated</w:t>
      </w:r>
      <w:r w:rsidR="00D66A3E">
        <w:rPr>
          <w:rFonts w:cs="Arial"/>
        </w:rPr>
        <w:t>)</w:t>
      </w:r>
      <w:r>
        <w:rPr>
          <w:rFonts w:cs="Arial"/>
        </w:rPr>
        <w:t xml:space="preserve"> and RSCL Control receives RCL HMI rq = </w:t>
      </w:r>
      <w:r w:rsidR="00D66A3E">
        <w:rPr>
          <w:rFonts w:cs="Arial"/>
        </w:rPr>
        <w:t>lock or Global RSCL HMI rq = lock all,</w:t>
      </w:r>
      <w:r>
        <w:rPr>
          <w:rFonts w:cs="Arial"/>
        </w:rPr>
        <w:t xml:space="preserve"> it shall send RSCL RCL rq</w:t>
      </w:r>
      <w:r w:rsidR="00D66A3E">
        <w:rPr>
          <w:rFonts w:cs="Arial"/>
        </w:rPr>
        <w:t xml:space="preserve"> </w:t>
      </w:r>
      <w:r>
        <w:rPr>
          <w:rFonts w:cs="Arial"/>
        </w:rPr>
        <w:t>=</w:t>
      </w:r>
      <w:r w:rsidR="00D66A3E">
        <w:rPr>
          <w:rFonts w:cs="Arial"/>
        </w:rPr>
        <w:t xml:space="preserve"> </w:t>
      </w:r>
      <w:r>
        <w:rPr>
          <w:rFonts w:cs="Arial"/>
        </w:rPr>
        <w:t xml:space="preserve">lock </w:t>
      </w:r>
      <w:r w:rsidRPr="00D66A3E">
        <w:rPr>
          <w:rFonts w:cs="Arial"/>
          <w:u w:val="single"/>
        </w:rPr>
        <w:t>AND</w:t>
      </w:r>
      <w:r>
        <w:rPr>
          <w:rFonts w:cs="Arial"/>
        </w:rPr>
        <w:t xml:space="preserve"> RSCL URCL rq=lock climate</w:t>
      </w:r>
    </w:p>
    <w:p w14:paraId="6C42A2F7" w14:textId="53ABC372" w:rsidR="007E7303" w:rsidRPr="00C66B68" w:rsidRDefault="007E7303" w:rsidP="007E7303">
      <w:pPr>
        <w:rPr>
          <w:rFonts w:cs="Arial"/>
        </w:rPr>
      </w:pPr>
      <w:r>
        <w:rPr>
          <w:rFonts w:cs="Arial"/>
        </w:rPr>
        <w:t>If RSCL RCL stat is</w:t>
      </w:r>
      <w:r w:rsidR="00D66A3E">
        <w:rPr>
          <w:rFonts w:cs="Arial"/>
        </w:rPr>
        <w:t xml:space="preserve"> locked</w:t>
      </w:r>
      <w:r>
        <w:rPr>
          <w:rFonts w:cs="Arial"/>
        </w:rPr>
        <w:t xml:space="preserve"> </w:t>
      </w:r>
      <w:r w:rsidR="00D66A3E">
        <w:rPr>
          <w:rFonts w:cs="Arial"/>
        </w:rPr>
        <w:t>(</w:t>
      </w:r>
      <w:r>
        <w:rPr>
          <w:rFonts w:cs="Arial"/>
        </w:rPr>
        <w:t>activated</w:t>
      </w:r>
      <w:r w:rsidR="00D66A3E">
        <w:rPr>
          <w:rFonts w:cs="Arial"/>
        </w:rPr>
        <w:t>)</w:t>
      </w:r>
      <w:r>
        <w:rPr>
          <w:rFonts w:cs="Arial"/>
        </w:rPr>
        <w:t xml:space="preserve"> and RSCL Control receives RCL HMI rq</w:t>
      </w:r>
      <w:r w:rsidR="00D66A3E">
        <w:rPr>
          <w:rFonts w:cs="Arial"/>
        </w:rPr>
        <w:t xml:space="preserve"> </w:t>
      </w:r>
      <w:r>
        <w:rPr>
          <w:rFonts w:cs="Arial"/>
        </w:rPr>
        <w:t>=</w:t>
      </w:r>
      <w:r w:rsidR="00D66A3E">
        <w:rPr>
          <w:rFonts w:cs="Arial"/>
        </w:rPr>
        <w:t xml:space="preserve"> unlock or Global RSCL HMI rq = unlock all,</w:t>
      </w:r>
      <w:r>
        <w:rPr>
          <w:rFonts w:cs="Arial"/>
        </w:rPr>
        <w:t xml:space="preserve"> it shall send RSCL RCL rq = unlock </w:t>
      </w:r>
      <w:r w:rsidRPr="00D66A3E">
        <w:rPr>
          <w:rFonts w:cs="Arial"/>
          <w:u w:val="single"/>
        </w:rPr>
        <w:t>AND</w:t>
      </w:r>
      <w:r>
        <w:rPr>
          <w:rFonts w:cs="Arial"/>
        </w:rPr>
        <w:t xml:space="preserve"> RSCL URCL rq = unlock climate</w:t>
      </w:r>
    </w:p>
    <w:p w14:paraId="6E9E4562" w14:textId="77777777" w:rsidR="0048720C" w:rsidRPr="00C66B68" w:rsidRDefault="0048720C" w:rsidP="0048720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48720C" w:rsidRPr="00D90A13" w14:paraId="3BB4AFD3" w14:textId="77777777" w:rsidTr="001E2AF3">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D8AEBF" w14:textId="77777777" w:rsidR="0048720C" w:rsidRPr="001E7824" w:rsidRDefault="0048720C" w:rsidP="001E2AF3">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R_FNC_RSCL_00044</w:t>
            </w:r>
            <w:r w:rsidRPr="001E7824">
              <w:rPr>
                <w:rFonts w:cs="Arial"/>
                <w:bCs/>
                <w:vanish/>
                <w:color w:val="808080" w:themeColor="background1" w:themeShade="80"/>
                <w:sz w:val="16"/>
                <w:szCs w:val="14"/>
              </w:rPr>
              <w:t>###</w:t>
            </w:r>
          </w:p>
        </w:tc>
      </w:tr>
      <w:tr w:rsidR="0048720C" w:rsidRPr="0060165D" w14:paraId="68CA795A"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A14B6" w14:textId="77777777" w:rsidR="0048720C" w:rsidRPr="0060165D" w:rsidRDefault="0048720C" w:rsidP="001E2AF3">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94289" w14:textId="77777777" w:rsidR="0048720C" w:rsidRPr="0060165D" w:rsidRDefault="0048720C" w:rsidP="001E2AF3">
            <w:pPr>
              <w:rPr>
                <w:rFonts w:cs="Arial"/>
                <w:vanish/>
                <w:color w:val="000000" w:themeColor="text1"/>
                <w:sz w:val="16"/>
                <w:szCs w:val="14"/>
              </w:rPr>
            </w:pPr>
          </w:p>
        </w:tc>
      </w:tr>
      <w:tr w:rsidR="0048720C" w:rsidRPr="0060165D" w14:paraId="689F4625"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E6E01" w14:textId="77777777" w:rsidR="0048720C" w:rsidRPr="0060165D" w:rsidRDefault="0048720C" w:rsidP="001E2AF3">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EDCF3" w14:textId="77777777" w:rsidR="0048720C" w:rsidRPr="0060165D" w:rsidRDefault="0048720C" w:rsidP="001E2AF3">
            <w:pPr>
              <w:rPr>
                <w:rFonts w:cs="Arial"/>
                <w:vanish/>
                <w:color w:val="000000" w:themeColor="text1"/>
                <w:sz w:val="16"/>
                <w:szCs w:val="14"/>
              </w:rPr>
            </w:pPr>
          </w:p>
        </w:tc>
      </w:tr>
      <w:tr w:rsidR="0048720C" w:rsidRPr="0060165D" w14:paraId="078521B2"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2DAA0" w14:textId="77777777" w:rsidR="0048720C" w:rsidRPr="0060165D" w:rsidRDefault="0048720C" w:rsidP="001E2AF3">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9F628" w14:textId="77777777" w:rsidR="0048720C" w:rsidRPr="0060165D" w:rsidRDefault="0048720C" w:rsidP="001E2AF3">
            <w:pPr>
              <w:rPr>
                <w:rFonts w:cs="Arial"/>
                <w:vanish/>
                <w:color w:val="000000" w:themeColor="text1"/>
                <w:sz w:val="16"/>
                <w:szCs w:val="14"/>
              </w:rPr>
            </w:pPr>
          </w:p>
        </w:tc>
      </w:tr>
      <w:tr w:rsidR="0048720C" w:rsidRPr="0060165D" w14:paraId="2CEEECC7"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A4FE1" w14:textId="77777777" w:rsidR="0048720C" w:rsidRPr="0060165D" w:rsidRDefault="0048720C" w:rsidP="001E2AF3">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736A5" w14:textId="62587AA7" w:rsidR="0048720C" w:rsidRPr="0060165D" w:rsidRDefault="0031395D" w:rsidP="001E2AF3">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480B7E" w14:textId="77777777" w:rsidR="0048720C" w:rsidRPr="0060165D" w:rsidRDefault="0048720C" w:rsidP="001E2AF3">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EDB96B" w14:textId="77777777" w:rsidR="0048720C" w:rsidRPr="0060165D" w:rsidRDefault="0048720C" w:rsidP="001E2AF3">
            <w:pPr>
              <w:ind w:left="141"/>
              <w:rPr>
                <w:rFonts w:cs="Arial"/>
                <w:vanish/>
                <w:color w:val="000000" w:themeColor="text1"/>
                <w:sz w:val="16"/>
                <w:szCs w:val="14"/>
              </w:rPr>
            </w:pPr>
          </w:p>
        </w:tc>
      </w:tr>
      <w:tr w:rsidR="0048720C" w:rsidRPr="0060165D" w14:paraId="52EECF1B"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E5CE4" w14:textId="77777777" w:rsidR="0048720C" w:rsidRPr="0060165D" w:rsidRDefault="0048720C" w:rsidP="001E2AF3">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E856D" w14:textId="2D27A24E" w:rsidR="0048720C" w:rsidRPr="0060165D" w:rsidRDefault="0031395D" w:rsidP="001E2AF3">
            <w:pPr>
              <w:rPr>
                <w:rFonts w:cs="Arial"/>
                <w:vanish/>
                <w:color w:val="000000" w:themeColor="text1"/>
                <w:sz w:val="16"/>
                <w:szCs w:val="16"/>
              </w:rPr>
            </w:pPr>
            <w:r w:rsidRPr="0031395D">
              <w:rPr>
                <w:rFonts w:cs="Arial"/>
                <w:vanish/>
                <w:color w:val="000000" w:themeColor="text1"/>
                <w:sz w:val="16"/>
                <w:szCs w:val="16"/>
              </w:rPr>
              <w:t>R_F_RSCL_26</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15DF9" w14:textId="77777777" w:rsidR="0048720C" w:rsidRPr="0060165D" w:rsidRDefault="0048720C" w:rsidP="001E2AF3">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ED5DA" w14:textId="77777777" w:rsidR="0048720C" w:rsidRPr="001F0889" w:rsidRDefault="0048720C" w:rsidP="001E2AF3">
            <w:pPr>
              <w:ind w:left="141"/>
              <w:rPr>
                <w:rFonts w:cs="Arial"/>
                <w:vanish/>
                <w:color w:val="000000" w:themeColor="text1"/>
                <w:sz w:val="16"/>
                <w:szCs w:val="14"/>
              </w:rPr>
            </w:pPr>
          </w:p>
        </w:tc>
      </w:tr>
      <w:tr w:rsidR="0048720C" w:rsidRPr="0060165D" w14:paraId="1D4920AD" w14:textId="77777777" w:rsidTr="001E2AF3">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C2084" w14:textId="77777777" w:rsidR="0048720C" w:rsidRPr="0060165D" w:rsidRDefault="0048720C" w:rsidP="001E2AF3">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839816628"/>
            <w:placeholder>
              <w:docPart w:val="484750790C78422AB7DB95E07FF92B1D"/>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C83C66" w14:textId="77777777" w:rsidR="0048720C" w:rsidRPr="0060165D" w:rsidRDefault="0048720C" w:rsidP="001E2AF3">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1E3BB" w14:textId="77777777" w:rsidR="0048720C" w:rsidRPr="0060165D" w:rsidRDefault="0048720C" w:rsidP="001E2AF3">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100357977"/>
            <w:placeholder>
              <w:docPart w:val="E5972A4BE51947EDBF0271B91C59490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4A4C22" w14:textId="77777777" w:rsidR="0048720C" w:rsidRPr="0060165D" w:rsidRDefault="0048720C" w:rsidP="001E2AF3">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78DF8" w14:textId="77777777" w:rsidR="0048720C" w:rsidRPr="0060165D" w:rsidRDefault="0048720C" w:rsidP="001E2AF3">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736830025"/>
            <w:placeholder>
              <w:docPart w:val="6F2932B3C76040D7AEFF42EB361E5BA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E1FDC" w14:textId="77777777" w:rsidR="0048720C" w:rsidRPr="0060165D" w:rsidRDefault="0048720C" w:rsidP="001E2AF3">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48720C" w:rsidRPr="00D90A13" w14:paraId="56B71AF9" w14:textId="77777777" w:rsidTr="001E2AF3">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775A1A" w14:textId="62B5A128" w:rsidR="0048720C" w:rsidRPr="001E7824" w:rsidRDefault="003E5293" w:rsidP="001E2AF3">
            <w:pPr>
              <w:rPr>
                <w:rFonts w:cs="Arial"/>
                <w:bCs/>
                <w:vanish/>
                <w:color w:val="808080" w:themeColor="background1" w:themeShade="80"/>
                <w:sz w:val="16"/>
                <w:szCs w:val="14"/>
              </w:rPr>
            </w:pPr>
            <w:hyperlink r:id="rId57" w:history="1">
              <w:r w:rsidR="0048720C">
                <w:rPr>
                  <w:rStyle w:val="Hyperlink"/>
                  <w:rFonts w:cs="Arial"/>
                  <w:bCs/>
                  <w:vanish/>
                  <w:sz w:val="16"/>
                  <w:szCs w:val="14"/>
                </w:rPr>
                <w:t>Req. Template</w:t>
              </w:r>
            </w:hyperlink>
            <w:r w:rsidR="0048720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85557" w14:textId="40022F4E" w:rsidR="0048720C" w:rsidRPr="001E7824" w:rsidRDefault="0048720C" w:rsidP="001E2AF3">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7E9F6E" w14:textId="77777777" w:rsidR="0048720C" w:rsidRPr="009B56B1" w:rsidRDefault="0048720C" w:rsidP="001E2AF3">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AE2A170" w14:textId="09E1C837" w:rsidR="002A4BBE" w:rsidRDefault="002A4BBE" w:rsidP="002A4BBE">
      <w:pPr>
        <w:rPr>
          <w:rFonts w:cs="Arial"/>
        </w:rPr>
      </w:pPr>
    </w:p>
    <w:p w14:paraId="35CA914A" w14:textId="77777777" w:rsidR="007E7303" w:rsidRDefault="007E7303" w:rsidP="002A4BBE">
      <w:pPr>
        <w:rPr>
          <w:rFonts w:cs="Arial"/>
        </w:rPr>
      </w:pPr>
    </w:p>
    <w:p w14:paraId="53580AC5" w14:textId="33D670A5" w:rsidR="002A4BBE" w:rsidRPr="0017445F" w:rsidRDefault="002A4BBE" w:rsidP="002A4BBE">
      <w:pPr>
        <w:pStyle w:val="RERequirement"/>
        <w:shd w:val="clear" w:color="auto" w:fill="F2F2F2" w:themeFill="background1" w:themeFillShade="F2"/>
      </w:pPr>
      <w:r w:rsidRPr="0017445F">
        <w:t>###</w:t>
      </w:r>
      <w:bookmarkStart w:id="155" w:name="R_FNC_00042_ID_Lockunlock_URC_HHD"/>
      <w:r>
        <w:t>R_FNC_RSCL_00042</w:t>
      </w:r>
      <w:bookmarkEnd w:id="155"/>
      <w:r w:rsidRPr="0017445F">
        <w:t xml:space="preserve">### </w:t>
      </w:r>
      <w:r w:rsidR="00EF4AB6">
        <w:t xml:space="preserve">RSCL </w:t>
      </w:r>
      <w:r>
        <w:t>URC</w:t>
      </w:r>
      <w:r w:rsidR="00EF4AB6">
        <w:t>L rq</w:t>
      </w:r>
      <w:r>
        <w:t xml:space="preserve"> HHD</w:t>
      </w:r>
      <w:r w:rsidR="00EF4AB6">
        <w:t xml:space="preserve"> </w:t>
      </w:r>
      <w:r w:rsidR="006467BC">
        <w:t>l</w:t>
      </w:r>
      <w:r w:rsidR="00EF4AB6">
        <w:t>ock/unlock</w:t>
      </w:r>
    </w:p>
    <w:p w14:paraId="73A21389" w14:textId="0E1958B0" w:rsidR="002A4BBE" w:rsidRDefault="00981DBB" w:rsidP="002A4BBE">
      <w:pPr>
        <w:rPr>
          <w:rFonts w:cs="Arial"/>
        </w:rPr>
      </w:pPr>
      <w:r>
        <w:rPr>
          <w:rFonts w:cs="Arial"/>
        </w:rPr>
        <w:t xml:space="preserve">If RSCL URCL stat is </w:t>
      </w:r>
      <w:r w:rsidR="00D66A3E">
        <w:rPr>
          <w:rFonts w:cs="Arial"/>
        </w:rPr>
        <w:t>unlocked (</w:t>
      </w:r>
      <w:r>
        <w:rPr>
          <w:rFonts w:cs="Arial"/>
        </w:rPr>
        <w:t>deactivated</w:t>
      </w:r>
      <w:r w:rsidR="00D66A3E">
        <w:rPr>
          <w:rFonts w:cs="Arial"/>
        </w:rPr>
        <w:t>)</w:t>
      </w:r>
      <w:r>
        <w:rPr>
          <w:rFonts w:cs="Arial"/>
        </w:rPr>
        <w:t xml:space="preserve"> and </w:t>
      </w:r>
      <w:r w:rsidR="002A4BBE">
        <w:rPr>
          <w:rFonts w:cs="Arial"/>
        </w:rPr>
        <w:t>RSCL Control re</w:t>
      </w:r>
      <w:r w:rsidR="007D3E95">
        <w:rPr>
          <w:rFonts w:cs="Arial"/>
        </w:rPr>
        <w:t>ceives</w:t>
      </w:r>
      <w:r w:rsidR="002A4BBE">
        <w:rPr>
          <w:rFonts w:cs="Arial"/>
        </w:rPr>
        <w:t xml:space="preserve"> URCL HMI rq = lock</w:t>
      </w:r>
      <w:r>
        <w:rPr>
          <w:rFonts w:cs="Arial"/>
        </w:rPr>
        <w:t xml:space="preserve"> </w:t>
      </w:r>
      <w:r w:rsidR="007D3E95">
        <w:rPr>
          <w:rFonts w:cs="Arial"/>
        </w:rPr>
        <w:t>or</w:t>
      </w:r>
      <w:r>
        <w:rPr>
          <w:rFonts w:cs="Arial"/>
        </w:rPr>
        <w:t xml:space="preserve"> Global RSCL HMI rq = lock</w:t>
      </w:r>
      <w:r w:rsidR="007D3E95">
        <w:rPr>
          <w:rFonts w:cs="Arial"/>
        </w:rPr>
        <w:t xml:space="preserve"> all,</w:t>
      </w:r>
      <w:r w:rsidR="002A4BBE">
        <w:rPr>
          <w:rFonts w:cs="Arial"/>
        </w:rPr>
        <w:t xml:space="preserve"> it shall send RSCL URCL rq=lock all</w:t>
      </w:r>
    </w:p>
    <w:p w14:paraId="0FFE57A3" w14:textId="1A9621D4" w:rsidR="006B05BB" w:rsidRPr="00C66B68" w:rsidRDefault="00981DBB" w:rsidP="002A4BBE">
      <w:pPr>
        <w:rPr>
          <w:rFonts w:cs="Arial"/>
        </w:rPr>
      </w:pPr>
      <w:r>
        <w:rPr>
          <w:rFonts w:cs="Arial"/>
        </w:rPr>
        <w:t xml:space="preserve">If RSCL URCL stat is </w:t>
      </w:r>
      <w:r w:rsidR="007D3E95">
        <w:rPr>
          <w:rFonts w:cs="Arial"/>
        </w:rPr>
        <w:t xml:space="preserve"> locked (</w:t>
      </w:r>
      <w:r>
        <w:rPr>
          <w:rFonts w:cs="Arial"/>
        </w:rPr>
        <w:t>activated</w:t>
      </w:r>
      <w:r w:rsidR="007D3E95">
        <w:rPr>
          <w:rFonts w:cs="Arial"/>
        </w:rPr>
        <w:t>)</w:t>
      </w:r>
      <w:r>
        <w:rPr>
          <w:rFonts w:cs="Arial"/>
        </w:rPr>
        <w:t xml:space="preserve"> and </w:t>
      </w:r>
      <w:r w:rsidR="006B05BB">
        <w:rPr>
          <w:rFonts w:cs="Arial"/>
        </w:rPr>
        <w:t>RSCL Control re</w:t>
      </w:r>
      <w:r w:rsidR="007D3E95">
        <w:rPr>
          <w:rFonts w:cs="Arial"/>
        </w:rPr>
        <w:t>ceives</w:t>
      </w:r>
      <w:r w:rsidR="006B05BB">
        <w:rPr>
          <w:rFonts w:cs="Arial"/>
        </w:rPr>
        <w:t xml:space="preserve"> URCL HMI rq</w:t>
      </w:r>
      <w:r w:rsidR="007D3E95">
        <w:rPr>
          <w:rFonts w:cs="Arial"/>
        </w:rPr>
        <w:t xml:space="preserve"> </w:t>
      </w:r>
      <w:r w:rsidR="006B05BB">
        <w:rPr>
          <w:rFonts w:cs="Arial"/>
        </w:rPr>
        <w:t>=</w:t>
      </w:r>
      <w:r w:rsidR="007D3E95">
        <w:rPr>
          <w:rFonts w:cs="Arial"/>
        </w:rPr>
        <w:t xml:space="preserve"> </w:t>
      </w:r>
      <w:r w:rsidR="006B05BB">
        <w:rPr>
          <w:rFonts w:cs="Arial"/>
        </w:rPr>
        <w:t>unlock</w:t>
      </w:r>
      <w:r>
        <w:rPr>
          <w:rFonts w:cs="Arial"/>
        </w:rPr>
        <w:t xml:space="preserve"> </w:t>
      </w:r>
      <w:r w:rsidR="007D3E95">
        <w:rPr>
          <w:rFonts w:cs="Arial"/>
        </w:rPr>
        <w:t>or</w:t>
      </w:r>
      <w:r>
        <w:rPr>
          <w:rFonts w:cs="Arial"/>
        </w:rPr>
        <w:t xml:space="preserve"> Global RSCL HMI rq = unlock</w:t>
      </w:r>
      <w:r w:rsidR="007D3E95">
        <w:rPr>
          <w:rFonts w:cs="Arial"/>
        </w:rPr>
        <w:t xml:space="preserve"> all,</w:t>
      </w:r>
      <w:r w:rsidR="006B05BB">
        <w:rPr>
          <w:rFonts w:cs="Arial"/>
        </w:rPr>
        <w:t xml:space="preserve"> it shall send RSCL URCL rq=unlock all</w:t>
      </w:r>
    </w:p>
    <w:p w14:paraId="2BD46528" w14:textId="77777777" w:rsidR="002A4BBE" w:rsidRPr="00C66B68" w:rsidRDefault="002A4BBE" w:rsidP="002A4BBE">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A4BBE" w:rsidRPr="00D90A13" w14:paraId="504C53B3" w14:textId="77777777" w:rsidTr="007635F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398913" w14:textId="621A2BCF" w:rsidR="002A4BBE" w:rsidRPr="001E7824" w:rsidRDefault="002A4BBE" w:rsidP="007635FD">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R_FNC_RSCL_00042</w:t>
            </w:r>
            <w:r w:rsidRPr="001E7824">
              <w:rPr>
                <w:rFonts w:cs="Arial"/>
                <w:bCs/>
                <w:vanish/>
                <w:color w:val="808080" w:themeColor="background1" w:themeShade="80"/>
                <w:sz w:val="16"/>
                <w:szCs w:val="14"/>
              </w:rPr>
              <w:t>###</w:t>
            </w:r>
          </w:p>
        </w:tc>
      </w:tr>
      <w:tr w:rsidR="002A4BBE" w:rsidRPr="0060165D" w14:paraId="0C6F50C9" w14:textId="77777777" w:rsidTr="007635F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3E3E7" w14:textId="77777777" w:rsidR="002A4BBE" w:rsidRPr="0060165D" w:rsidRDefault="002A4BBE" w:rsidP="007635FD">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AE1A5" w14:textId="39E7BCF3" w:rsidR="002A4BBE" w:rsidRPr="0060165D" w:rsidRDefault="00767711" w:rsidP="007635FD">
            <w:pPr>
              <w:rPr>
                <w:rFonts w:cs="Arial"/>
                <w:vanish/>
                <w:color w:val="000000" w:themeColor="text1"/>
                <w:sz w:val="16"/>
                <w:szCs w:val="14"/>
              </w:rPr>
            </w:pPr>
            <w:r>
              <w:rPr>
                <w:rFonts w:cs="Arial"/>
                <w:vanish/>
                <w:color w:val="000000" w:themeColor="text1"/>
                <w:sz w:val="16"/>
                <w:szCs w:val="14"/>
              </w:rPr>
              <w:t>Ensures that the user input to the HMI for URCLgets dispatched to the URCLfunction logic</w:t>
            </w:r>
          </w:p>
        </w:tc>
      </w:tr>
      <w:tr w:rsidR="002A4BBE" w:rsidRPr="0060165D" w14:paraId="004E0F83" w14:textId="77777777" w:rsidTr="007635F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7ADA54" w14:textId="77777777" w:rsidR="002A4BBE" w:rsidRPr="0060165D" w:rsidRDefault="002A4BBE" w:rsidP="007635FD">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6A1E7" w14:textId="77777777" w:rsidR="002A4BBE" w:rsidRPr="0060165D" w:rsidRDefault="002A4BBE" w:rsidP="007635FD">
            <w:pPr>
              <w:rPr>
                <w:rFonts w:cs="Arial"/>
                <w:vanish/>
                <w:color w:val="000000" w:themeColor="text1"/>
                <w:sz w:val="16"/>
                <w:szCs w:val="14"/>
              </w:rPr>
            </w:pPr>
          </w:p>
        </w:tc>
      </w:tr>
      <w:tr w:rsidR="002A4BBE" w:rsidRPr="0060165D" w14:paraId="2C3C7A2A" w14:textId="77777777" w:rsidTr="007635F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5B9FB" w14:textId="77777777" w:rsidR="002A4BBE" w:rsidRPr="0060165D" w:rsidRDefault="002A4BBE" w:rsidP="007635FD">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C9E29" w14:textId="77777777" w:rsidR="002A4BBE" w:rsidRPr="0060165D" w:rsidRDefault="002A4BBE" w:rsidP="007635FD">
            <w:pPr>
              <w:rPr>
                <w:rFonts w:cs="Arial"/>
                <w:vanish/>
                <w:color w:val="000000" w:themeColor="text1"/>
                <w:sz w:val="16"/>
                <w:szCs w:val="14"/>
              </w:rPr>
            </w:pPr>
          </w:p>
        </w:tc>
      </w:tr>
      <w:tr w:rsidR="002A4BBE" w:rsidRPr="0060165D" w14:paraId="4146064B" w14:textId="77777777" w:rsidTr="007635F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76CFC" w14:textId="77777777" w:rsidR="002A4BBE" w:rsidRPr="0060165D" w:rsidRDefault="002A4BBE" w:rsidP="007635FD">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CBD37" w14:textId="4772DEDE" w:rsidR="002A4BBE" w:rsidRPr="0060165D" w:rsidRDefault="0031395D" w:rsidP="007635FD">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43AD43" w14:textId="77777777" w:rsidR="002A4BBE" w:rsidRPr="0060165D" w:rsidRDefault="002A4BBE" w:rsidP="007635FD">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ACBB8" w14:textId="77777777" w:rsidR="002A4BBE" w:rsidRPr="0060165D" w:rsidRDefault="002A4BBE" w:rsidP="007635FD">
            <w:pPr>
              <w:ind w:left="141"/>
              <w:rPr>
                <w:rFonts w:cs="Arial"/>
                <w:vanish/>
                <w:color w:val="000000" w:themeColor="text1"/>
                <w:sz w:val="16"/>
                <w:szCs w:val="14"/>
              </w:rPr>
            </w:pPr>
          </w:p>
        </w:tc>
      </w:tr>
      <w:tr w:rsidR="002A4BBE" w:rsidRPr="0060165D" w14:paraId="54075F92" w14:textId="77777777" w:rsidTr="007635F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C4AC8" w14:textId="77777777" w:rsidR="002A4BBE" w:rsidRPr="0060165D" w:rsidRDefault="002A4BBE" w:rsidP="007635FD">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DA4D5" w14:textId="3FFC1AC4" w:rsidR="002A4BBE" w:rsidRPr="0060165D" w:rsidRDefault="0031395D" w:rsidP="007635FD">
            <w:pPr>
              <w:rPr>
                <w:rFonts w:cs="Arial"/>
                <w:vanish/>
                <w:color w:val="000000" w:themeColor="text1"/>
                <w:sz w:val="16"/>
                <w:szCs w:val="16"/>
              </w:rPr>
            </w:pPr>
            <w:r w:rsidRPr="0031395D">
              <w:rPr>
                <w:rFonts w:cs="Arial"/>
                <w:vanish/>
                <w:color w:val="000000" w:themeColor="text1"/>
                <w:sz w:val="16"/>
                <w:szCs w:val="16"/>
              </w:rPr>
              <w:t>R_F_RSCL_27 URCL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978D7" w14:textId="77777777" w:rsidR="002A4BBE" w:rsidRPr="0060165D" w:rsidRDefault="002A4BBE" w:rsidP="007635FD">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0D9483" w14:textId="77777777" w:rsidR="002A4BBE" w:rsidRPr="001F0889" w:rsidRDefault="002A4BBE" w:rsidP="007635FD">
            <w:pPr>
              <w:ind w:left="141"/>
              <w:rPr>
                <w:rFonts w:cs="Arial"/>
                <w:vanish/>
                <w:color w:val="000000" w:themeColor="text1"/>
                <w:sz w:val="16"/>
                <w:szCs w:val="14"/>
              </w:rPr>
            </w:pPr>
          </w:p>
        </w:tc>
      </w:tr>
      <w:tr w:rsidR="002A4BBE" w:rsidRPr="0060165D" w14:paraId="1CAC6BA5" w14:textId="77777777" w:rsidTr="007635F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A5927" w14:textId="77777777" w:rsidR="002A4BBE" w:rsidRPr="0060165D" w:rsidRDefault="002A4BBE" w:rsidP="007635FD">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73966291"/>
            <w:placeholder>
              <w:docPart w:val="2DBAB27212B7457484D556A526C72151"/>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6B0355" w14:textId="77777777" w:rsidR="002A4BBE" w:rsidRPr="0060165D" w:rsidRDefault="002A4BBE" w:rsidP="007635FD">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BCFBD" w14:textId="77777777" w:rsidR="002A4BBE" w:rsidRPr="0060165D" w:rsidRDefault="002A4BBE" w:rsidP="007635FD">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928645434"/>
            <w:placeholder>
              <w:docPart w:val="71CF2AA7C703402FB332E105EA8EF0BD"/>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D42E1" w14:textId="77777777" w:rsidR="002A4BBE" w:rsidRPr="0060165D" w:rsidRDefault="002A4BBE" w:rsidP="007635FD">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CB7493" w14:textId="77777777" w:rsidR="002A4BBE" w:rsidRPr="0060165D" w:rsidRDefault="002A4BBE" w:rsidP="007635FD">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448703565"/>
            <w:placeholder>
              <w:docPart w:val="F702BC0F0B004E88822ADDB557FE1D41"/>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40625" w14:textId="77777777" w:rsidR="002A4BBE" w:rsidRPr="0060165D" w:rsidRDefault="002A4BBE" w:rsidP="007635FD">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A4BBE" w:rsidRPr="00D90A13" w14:paraId="131D7A49" w14:textId="77777777" w:rsidTr="007635F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AA673E" w14:textId="2EDD98E8" w:rsidR="002A4BBE" w:rsidRPr="001E7824" w:rsidRDefault="003E5293" w:rsidP="007635FD">
            <w:pPr>
              <w:rPr>
                <w:rFonts w:cs="Arial"/>
                <w:bCs/>
                <w:vanish/>
                <w:color w:val="808080" w:themeColor="background1" w:themeShade="80"/>
                <w:sz w:val="16"/>
                <w:szCs w:val="14"/>
              </w:rPr>
            </w:pPr>
            <w:hyperlink r:id="rId58" w:history="1">
              <w:r w:rsidR="002A4BBE">
                <w:rPr>
                  <w:rStyle w:val="Hyperlink"/>
                  <w:rFonts w:cs="Arial"/>
                  <w:bCs/>
                  <w:vanish/>
                  <w:sz w:val="16"/>
                  <w:szCs w:val="14"/>
                </w:rPr>
                <w:t>Req. Template</w:t>
              </w:r>
            </w:hyperlink>
            <w:r w:rsidR="002A4BBE"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47883F" w14:textId="006AB66E" w:rsidR="002A4BBE" w:rsidRPr="001E7824" w:rsidRDefault="002A4BBE" w:rsidP="007635FD">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2A0BF" w14:textId="77777777" w:rsidR="002A4BBE" w:rsidRPr="009B56B1" w:rsidRDefault="002A4BBE" w:rsidP="007635FD">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CE8ED27" w14:textId="77777777" w:rsidR="002A4BBE" w:rsidRPr="00C66B68" w:rsidRDefault="002A4BBE" w:rsidP="002A4BBE">
      <w:pPr>
        <w:rPr>
          <w:rFonts w:cs="Arial"/>
        </w:rPr>
      </w:pPr>
    </w:p>
    <w:p w14:paraId="14DA5C5B" w14:textId="77777777" w:rsidR="002A4BBE" w:rsidRPr="00C66B68" w:rsidRDefault="002A4BBE" w:rsidP="002A4BBE">
      <w:pPr>
        <w:rPr>
          <w:rFonts w:cs="Arial"/>
        </w:rPr>
      </w:pPr>
    </w:p>
    <w:p w14:paraId="4292457A" w14:textId="77777777" w:rsidR="00F15706" w:rsidRDefault="00F15706" w:rsidP="00783BCF">
      <w:pPr>
        <w:pStyle w:val="Heading5"/>
      </w:pPr>
      <w:bookmarkStart w:id="156" w:name="_Toc417661294"/>
      <w:bookmarkEnd w:id="138"/>
      <w:r>
        <w:t>Error Handling</w:t>
      </w:r>
      <w:bookmarkEnd w:id="156"/>
    </w:p>
    <w:p w14:paraId="00802454" w14:textId="214713C2" w:rsidR="00771D5B"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45A98FA7" w14:textId="77777777" w:rsidR="008E0991" w:rsidRDefault="008E0991" w:rsidP="008E0991">
      <w:pPr>
        <w:rPr>
          <w:rFonts w:cs="Arial"/>
        </w:rPr>
      </w:pPr>
    </w:p>
    <w:p w14:paraId="14F8D383" w14:textId="14B5C8A2" w:rsidR="008E0991" w:rsidRPr="0017445F" w:rsidRDefault="008E0991" w:rsidP="008E0991">
      <w:pPr>
        <w:pStyle w:val="RERequirement"/>
        <w:shd w:val="clear" w:color="auto" w:fill="F2F2F2" w:themeFill="background1" w:themeFillShade="F2"/>
      </w:pPr>
      <w:r w:rsidRPr="0017445F">
        <w:t>###</w:t>
      </w:r>
      <w:bookmarkStart w:id="157" w:name="R_FNC_00048_ID_PCL_Error"/>
      <w:r>
        <w:t>R_FNC_RSCL_00048</w:t>
      </w:r>
      <w:bookmarkEnd w:id="157"/>
      <w:commentRangeStart w:id="158"/>
      <w:r w:rsidRPr="0017445F">
        <w:t xml:space="preserve">### </w:t>
      </w:r>
      <w:r>
        <w:t>PCL Error</w:t>
      </w:r>
      <w:commentRangeEnd w:id="158"/>
      <w:r w:rsidR="00080A06">
        <w:rPr>
          <w:rStyle w:val="CommentReference"/>
          <w:rFonts w:ascii="Times New Roman" w:hAnsi="Times New Roman"/>
          <w:b w:val="0"/>
        </w:rPr>
        <w:commentReference w:id="158"/>
      </w:r>
    </w:p>
    <w:p w14:paraId="28D6F3E6" w14:textId="3564960D" w:rsidR="008E0991" w:rsidRPr="00C66B68" w:rsidRDefault="008E0991" w:rsidP="008E0991">
      <w:pPr>
        <w:rPr>
          <w:rFonts w:cs="Arial"/>
        </w:rPr>
      </w:pPr>
      <w:r>
        <w:rPr>
          <w:rFonts w:cs="Arial"/>
        </w:rPr>
        <w:t>If RSCL Control reads RSCL PCL stat = error it shall send RSCL HMI stat = Error</w:t>
      </w:r>
    </w:p>
    <w:p w14:paraId="595797F1" w14:textId="77777777" w:rsidR="008E0991" w:rsidRPr="00C66B68" w:rsidRDefault="008E0991" w:rsidP="008E099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E0991" w:rsidRPr="00D90A13" w14:paraId="3DD249D5" w14:textId="77777777" w:rsidTr="001E2AF3">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6CED24" w14:textId="258A50BB" w:rsidR="008E0991" w:rsidRPr="001E7824" w:rsidRDefault="008E0991" w:rsidP="001E2AF3">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R_FNC_RSCL_00048</w:t>
            </w:r>
            <w:r w:rsidRPr="001E7824">
              <w:rPr>
                <w:rFonts w:cs="Arial"/>
                <w:bCs/>
                <w:vanish/>
                <w:color w:val="808080" w:themeColor="background1" w:themeShade="80"/>
                <w:sz w:val="16"/>
                <w:szCs w:val="14"/>
              </w:rPr>
              <w:t>###</w:t>
            </w:r>
          </w:p>
        </w:tc>
      </w:tr>
      <w:tr w:rsidR="008E0991" w:rsidRPr="0060165D" w14:paraId="6E9EA511"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73C5B" w14:textId="77777777" w:rsidR="008E0991" w:rsidRPr="0060165D" w:rsidRDefault="008E0991" w:rsidP="001E2AF3">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34FF0" w14:textId="7AC85038" w:rsidR="008E0991" w:rsidRPr="0060165D" w:rsidRDefault="008E0991" w:rsidP="001E2AF3">
            <w:pPr>
              <w:rPr>
                <w:rFonts w:cs="Arial"/>
                <w:vanish/>
                <w:color w:val="000000" w:themeColor="text1"/>
                <w:sz w:val="16"/>
                <w:szCs w:val="14"/>
              </w:rPr>
            </w:pPr>
            <w:r>
              <w:rPr>
                <w:rFonts w:cs="Arial"/>
                <w:vanish/>
                <w:color w:val="000000" w:themeColor="text1"/>
                <w:sz w:val="16"/>
                <w:szCs w:val="14"/>
              </w:rPr>
              <w:t>RSCL HMI Control shall be triggered to show message to user</w:t>
            </w:r>
          </w:p>
        </w:tc>
      </w:tr>
      <w:tr w:rsidR="008E0991" w:rsidRPr="0060165D" w14:paraId="2AA95107"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2F792E" w14:textId="77777777" w:rsidR="008E0991" w:rsidRPr="0060165D" w:rsidRDefault="008E0991" w:rsidP="001E2AF3">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8CB3A" w14:textId="77777777" w:rsidR="008E0991" w:rsidRPr="0060165D" w:rsidRDefault="008E0991" w:rsidP="001E2AF3">
            <w:pPr>
              <w:rPr>
                <w:rFonts w:cs="Arial"/>
                <w:vanish/>
                <w:color w:val="000000" w:themeColor="text1"/>
                <w:sz w:val="16"/>
                <w:szCs w:val="14"/>
              </w:rPr>
            </w:pPr>
          </w:p>
        </w:tc>
      </w:tr>
      <w:tr w:rsidR="008E0991" w:rsidRPr="0060165D" w14:paraId="7D967869"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65508" w14:textId="77777777" w:rsidR="008E0991" w:rsidRPr="0060165D" w:rsidRDefault="008E0991" w:rsidP="001E2AF3">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8E56D" w14:textId="77777777" w:rsidR="008E0991" w:rsidRPr="0060165D" w:rsidRDefault="008E0991" w:rsidP="001E2AF3">
            <w:pPr>
              <w:rPr>
                <w:rFonts w:cs="Arial"/>
                <w:vanish/>
                <w:color w:val="000000" w:themeColor="text1"/>
                <w:sz w:val="16"/>
                <w:szCs w:val="14"/>
              </w:rPr>
            </w:pPr>
          </w:p>
        </w:tc>
      </w:tr>
      <w:tr w:rsidR="008E0991" w:rsidRPr="0060165D" w14:paraId="164C0612"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6510E" w14:textId="77777777" w:rsidR="008E0991" w:rsidRPr="0060165D" w:rsidRDefault="008E0991" w:rsidP="001E2AF3">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031C4" w14:textId="77777777" w:rsidR="008E0991" w:rsidRPr="0060165D" w:rsidRDefault="008E0991" w:rsidP="001E2AF3">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22870" w14:textId="77777777" w:rsidR="008E0991" w:rsidRPr="0060165D" w:rsidRDefault="008E0991" w:rsidP="001E2AF3">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860A75" w14:textId="77777777" w:rsidR="008E0991" w:rsidRPr="0060165D" w:rsidRDefault="008E0991" w:rsidP="001E2AF3">
            <w:pPr>
              <w:ind w:left="141"/>
              <w:rPr>
                <w:rFonts w:cs="Arial"/>
                <w:vanish/>
                <w:color w:val="000000" w:themeColor="text1"/>
                <w:sz w:val="16"/>
                <w:szCs w:val="14"/>
              </w:rPr>
            </w:pPr>
          </w:p>
        </w:tc>
      </w:tr>
      <w:tr w:rsidR="008E0991" w:rsidRPr="0060165D" w14:paraId="21EC9D53" w14:textId="77777777" w:rsidTr="001E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192AA" w14:textId="77777777" w:rsidR="008E0991" w:rsidRPr="0060165D" w:rsidRDefault="008E0991" w:rsidP="001E2AF3">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47174" w14:textId="77777777" w:rsidR="008E0991" w:rsidRPr="0060165D" w:rsidRDefault="008E0991" w:rsidP="001E2AF3">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145FC" w14:textId="77777777" w:rsidR="008E0991" w:rsidRPr="0060165D" w:rsidRDefault="008E0991" w:rsidP="001E2AF3">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969C06" w14:textId="77777777" w:rsidR="008E0991" w:rsidRPr="001F0889" w:rsidRDefault="008E0991" w:rsidP="001E2AF3">
            <w:pPr>
              <w:ind w:left="141"/>
              <w:rPr>
                <w:rFonts w:cs="Arial"/>
                <w:vanish/>
                <w:color w:val="000000" w:themeColor="text1"/>
                <w:sz w:val="16"/>
                <w:szCs w:val="14"/>
              </w:rPr>
            </w:pPr>
          </w:p>
        </w:tc>
      </w:tr>
      <w:tr w:rsidR="008E0991" w:rsidRPr="0060165D" w14:paraId="508CAC3E" w14:textId="77777777" w:rsidTr="001E2AF3">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C3878" w14:textId="77777777" w:rsidR="008E0991" w:rsidRPr="0060165D" w:rsidRDefault="008E0991" w:rsidP="001E2AF3">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891183247"/>
            <w:placeholder>
              <w:docPart w:val="7396BC5D3C454BFBBA081E43CCF5F25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EF19BB" w14:textId="77777777" w:rsidR="008E0991" w:rsidRPr="0060165D" w:rsidRDefault="008E0991" w:rsidP="001E2AF3">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ACF02" w14:textId="77777777" w:rsidR="008E0991" w:rsidRPr="0060165D" w:rsidRDefault="008E0991" w:rsidP="001E2AF3">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886181261"/>
            <w:placeholder>
              <w:docPart w:val="117DC0A71C2C4E45AB4E9D5FFF5A80A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462C7" w14:textId="77777777" w:rsidR="008E0991" w:rsidRPr="0060165D" w:rsidRDefault="008E0991" w:rsidP="001E2AF3">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6E7171" w14:textId="77777777" w:rsidR="008E0991" w:rsidRPr="0060165D" w:rsidRDefault="008E0991" w:rsidP="001E2AF3">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14241397"/>
            <w:placeholder>
              <w:docPart w:val="4A6770080B19403EBCB202A399C9645D"/>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2CD59" w14:textId="77777777" w:rsidR="008E0991" w:rsidRPr="0060165D" w:rsidRDefault="008E0991" w:rsidP="001E2AF3">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8E0991" w:rsidRPr="00D90A13" w14:paraId="667D9DBF" w14:textId="77777777" w:rsidTr="001E2AF3">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B8A95B" w14:textId="18E55575" w:rsidR="008E0991" w:rsidRPr="001E7824" w:rsidRDefault="003E5293" w:rsidP="001E2AF3">
            <w:pPr>
              <w:rPr>
                <w:rFonts w:cs="Arial"/>
                <w:bCs/>
                <w:vanish/>
                <w:color w:val="808080" w:themeColor="background1" w:themeShade="80"/>
                <w:sz w:val="16"/>
                <w:szCs w:val="14"/>
              </w:rPr>
            </w:pPr>
            <w:hyperlink r:id="rId62" w:history="1">
              <w:r w:rsidR="008E0991">
                <w:rPr>
                  <w:rStyle w:val="Hyperlink"/>
                  <w:rFonts w:cs="Arial"/>
                  <w:bCs/>
                  <w:vanish/>
                  <w:sz w:val="16"/>
                  <w:szCs w:val="14"/>
                </w:rPr>
                <w:t>Req. Template</w:t>
              </w:r>
            </w:hyperlink>
            <w:r w:rsidR="008E099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5D1F1" w14:textId="002319E0" w:rsidR="008E0991" w:rsidRPr="001E7824" w:rsidRDefault="008E0991" w:rsidP="001E2AF3">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3C1C6" w14:textId="77777777" w:rsidR="008E0991" w:rsidRPr="009B56B1" w:rsidRDefault="008E0991" w:rsidP="001E2AF3">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C1999E6" w14:textId="77777777" w:rsidR="008E0991" w:rsidRPr="00C66B68" w:rsidRDefault="008E0991" w:rsidP="008E0991">
      <w:pPr>
        <w:rPr>
          <w:rFonts w:cs="Arial"/>
        </w:rPr>
      </w:pPr>
    </w:p>
    <w:p w14:paraId="620668E5" w14:textId="77777777" w:rsidR="00B67BCC" w:rsidRDefault="00B67BCC" w:rsidP="00B67BCC">
      <w:pPr>
        <w:rPr>
          <w:rFonts w:cs="Arial"/>
        </w:rPr>
      </w:pPr>
    </w:p>
    <w:p w14:paraId="2AF2FF3F" w14:textId="1B3D446E" w:rsidR="00B67BCC" w:rsidRPr="0017445F" w:rsidRDefault="00B67BCC" w:rsidP="00B67BCC">
      <w:pPr>
        <w:pStyle w:val="RERequirement"/>
        <w:shd w:val="clear" w:color="auto" w:fill="F2F2F2" w:themeFill="background1" w:themeFillShade="F2"/>
      </w:pPr>
      <w:r w:rsidRPr="0017445F">
        <w:t>###</w:t>
      </w:r>
      <w:bookmarkStart w:id="159" w:name="R_FNC_00053_ID_No_feedback_signal"/>
      <w:r>
        <w:t>R_FNC_RSCL_00053</w:t>
      </w:r>
      <w:bookmarkEnd w:id="159"/>
      <w:r w:rsidRPr="0017445F">
        <w:t xml:space="preserve">### </w:t>
      </w:r>
      <w:commentRangeStart w:id="160"/>
      <w:r>
        <w:t xml:space="preserve">No feedback </w:t>
      </w:r>
      <w:commentRangeEnd w:id="160"/>
      <w:r w:rsidR="006169BA">
        <w:rPr>
          <w:rStyle w:val="CommentReference"/>
          <w:rFonts w:ascii="Times New Roman" w:hAnsi="Times New Roman"/>
          <w:b w:val="0"/>
        </w:rPr>
        <w:commentReference w:id="160"/>
      </w:r>
      <w:r>
        <w:t>signal</w:t>
      </w:r>
    </w:p>
    <w:p w14:paraId="5F4F0DC0" w14:textId="58A46760" w:rsidR="0031395D" w:rsidRDefault="00B67BCC" w:rsidP="00B67BCC">
      <w:pPr>
        <w:rPr>
          <w:rFonts w:cs="Arial"/>
        </w:rPr>
      </w:pPr>
      <w:r>
        <w:rPr>
          <w:rFonts w:cs="Arial"/>
        </w:rPr>
        <w:t>I</w:t>
      </w:r>
      <w:r w:rsidR="000408A9">
        <w:rPr>
          <w:rFonts w:cs="Arial"/>
        </w:rPr>
        <w:t>n</w:t>
      </w:r>
      <w:r>
        <w:rPr>
          <w:rFonts w:cs="Arial"/>
        </w:rPr>
        <w:t xml:space="preserve"> case RSCL Control does not receive </w:t>
      </w:r>
      <w:r w:rsidR="0031395D">
        <w:rPr>
          <w:rFonts w:cs="Arial"/>
        </w:rPr>
        <w:t xml:space="preserve">below </w:t>
      </w:r>
      <w:r>
        <w:rPr>
          <w:rFonts w:cs="Arial"/>
        </w:rPr>
        <w:t>status signals</w:t>
      </w:r>
      <w:r w:rsidR="003162D8">
        <w:rPr>
          <w:rFonts w:cs="Arial"/>
        </w:rPr>
        <w:t xml:space="preserve"> within 1sec</w:t>
      </w:r>
    </w:p>
    <w:p w14:paraId="60E17E6C" w14:textId="4F7CE269" w:rsidR="0031395D" w:rsidRDefault="0031395D" w:rsidP="0031395D">
      <w:pPr>
        <w:pStyle w:val="ListParagraph"/>
        <w:ind w:left="360"/>
      </w:pPr>
      <w:r>
        <w:t xml:space="preserve">- </w:t>
      </w:r>
      <w:r w:rsidR="000408A9">
        <w:t>RSCL_PCL_Stat</w:t>
      </w:r>
      <w:r>
        <w:t xml:space="preserve"> (if </w:t>
      </w:r>
      <w:r w:rsidR="003162D8">
        <w:t>enabled)</w:t>
      </w:r>
    </w:p>
    <w:p w14:paraId="7BEF504E" w14:textId="23C580AB" w:rsidR="0031395D" w:rsidRDefault="0031395D" w:rsidP="0031395D">
      <w:pPr>
        <w:pStyle w:val="ListParagraph"/>
        <w:ind w:left="360"/>
      </w:pPr>
      <w:r>
        <w:t>- RSCL_WCL_Stat</w:t>
      </w:r>
      <w:r w:rsidR="003162D8">
        <w:t xml:space="preserve"> (if enabled)</w:t>
      </w:r>
    </w:p>
    <w:p w14:paraId="4261A6D6" w14:textId="11CD59E6" w:rsidR="0031395D" w:rsidRDefault="0031395D" w:rsidP="0031395D">
      <w:pPr>
        <w:pStyle w:val="ListParagraph"/>
        <w:ind w:left="360"/>
      </w:pPr>
      <w:r>
        <w:t>- RSCL_ RAL_Stat</w:t>
      </w:r>
      <w:r w:rsidR="003162D8">
        <w:t xml:space="preserve"> (if enabled)</w:t>
      </w:r>
    </w:p>
    <w:p w14:paraId="3A7ACD86" w14:textId="78573B01" w:rsidR="0031395D" w:rsidRDefault="0031395D" w:rsidP="0031395D">
      <w:pPr>
        <w:pStyle w:val="ListParagraph"/>
        <w:ind w:left="360"/>
      </w:pPr>
      <w:r>
        <w:t>- RSCL_RCL_Stat</w:t>
      </w:r>
      <w:r w:rsidR="003162D8">
        <w:t xml:space="preserve"> (if enabled)</w:t>
      </w:r>
    </w:p>
    <w:p w14:paraId="1DC8A750" w14:textId="4AD32AD6" w:rsidR="0031395D" w:rsidRDefault="0031395D" w:rsidP="0031395D">
      <w:pPr>
        <w:pStyle w:val="ListParagraph"/>
        <w:ind w:left="360"/>
      </w:pPr>
      <w:r>
        <w:t>- RSCL_URCL_Stat</w:t>
      </w:r>
      <w:r w:rsidR="003162D8">
        <w:t xml:space="preserve"> (if enabled)</w:t>
      </w:r>
    </w:p>
    <w:p w14:paraId="4736D67F" w14:textId="0B21766B" w:rsidR="00B67BCC" w:rsidRPr="0031395D" w:rsidRDefault="000408A9" w:rsidP="0031395D">
      <w:pPr>
        <w:pStyle w:val="ListParagraph"/>
        <w:ind w:left="360"/>
        <w:rPr>
          <w:rFonts w:cs="Arial"/>
        </w:rPr>
      </w:pPr>
      <w:r w:rsidRPr="0031395D">
        <w:rPr>
          <w:rFonts w:cs="Arial"/>
        </w:rPr>
        <w:t>it shall send RSCL HMI stat = Error for respective system.</w:t>
      </w:r>
    </w:p>
    <w:p w14:paraId="1DCFB256" w14:textId="77777777" w:rsidR="00B67BCC" w:rsidRPr="00C66B68" w:rsidRDefault="00B67BCC" w:rsidP="00B67BC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B67BCC" w:rsidRPr="00D90A13" w14:paraId="4DDE1160" w14:textId="77777777" w:rsidTr="001703B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F94BCF" w14:textId="289A9C56" w:rsidR="00B67BCC" w:rsidRPr="001E7824" w:rsidRDefault="00B67BCC" w:rsidP="001703B1">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R_FNC_RSCL_00053</w:t>
            </w:r>
            <w:r w:rsidRPr="001E7824">
              <w:rPr>
                <w:rFonts w:cs="Arial"/>
                <w:bCs/>
                <w:vanish/>
                <w:color w:val="808080" w:themeColor="background1" w:themeShade="80"/>
                <w:sz w:val="16"/>
                <w:szCs w:val="14"/>
              </w:rPr>
              <w:t>###</w:t>
            </w:r>
          </w:p>
        </w:tc>
      </w:tr>
      <w:tr w:rsidR="00B67BCC" w:rsidRPr="0060165D" w14:paraId="6FD8AF86" w14:textId="77777777" w:rsidTr="001703B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D6D29" w14:textId="77777777" w:rsidR="00B67BCC" w:rsidRPr="0060165D" w:rsidRDefault="00B67BCC" w:rsidP="001703B1">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19D34" w14:textId="6DB25B9C" w:rsidR="00B67BCC" w:rsidRPr="0060165D" w:rsidRDefault="0031395D" w:rsidP="001703B1">
            <w:pPr>
              <w:rPr>
                <w:rFonts w:cs="Arial"/>
                <w:vanish/>
                <w:color w:val="000000" w:themeColor="text1"/>
                <w:sz w:val="16"/>
                <w:szCs w:val="14"/>
              </w:rPr>
            </w:pPr>
            <w:r>
              <w:rPr>
                <w:rFonts w:cs="Arial"/>
                <w:vanish/>
                <w:color w:val="000000" w:themeColor="text1"/>
                <w:sz w:val="16"/>
                <w:szCs w:val="14"/>
              </w:rPr>
              <w:t>Robustness</w:t>
            </w:r>
          </w:p>
        </w:tc>
      </w:tr>
      <w:tr w:rsidR="00B67BCC" w:rsidRPr="0060165D" w14:paraId="1170FCDD" w14:textId="77777777" w:rsidTr="001703B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2AD80" w14:textId="77777777" w:rsidR="00B67BCC" w:rsidRPr="0060165D" w:rsidRDefault="00B67BCC" w:rsidP="001703B1">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6F139" w14:textId="77777777" w:rsidR="00B67BCC" w:rsidRPr="0060165D" w:rsidRDefault="00B67BCC" w:rsidP="001703B1">
            <w:pPr>
              <w:rPr>
                <w:rFonts w:cs="Arial"/>
                <w:vanish/>
                <w:color w:val="000000" w:themeColor="text1"/>
                <w:sz w:val="16"/>
                <w:szCs w:val="14"/>
              </w:rPr>
            </w:pPr>
          </w:p>
        </w:tc>
      </w:tr>
      <w:tr w:rsidR="00B67BCC" w:rsidRPr="0060165D" w14:paraId="027EA1F5" w14:textId="77777777" w:rsidTr="001703B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16601" w14:textId="77777777" w:rsidR="00B67BCC" w:rsidRPr="0060165D" w:rsidRDefault="00B67BCC" w:rsidP="001703B1">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30549" w14:textId="77777777" w:rsidR="00B67BCC" w:rsidRPr="0060165D" w:rsidRDefault="00B67BCC" w:rsidP="001703B1">
            <w:pPr>
              <w:rPr>
                <w:rFonts w:cs="Arial"/>
                <w:vanish/>
                <w:color w:val="000000" w:themeColor="text1"/>
                <w:sz w:val="16"/>
                <w:szCs w:val="14"/>
              </w:rPr>
            </w:pPr>
          </w:p>
        </w:tc>
      </w:tr>
      <w:tr w:rsidR="00B67BCC" w:rsidRPr="0060165D" w14:paraId="3CC95561" w14:textId="77777777" w:rsidTr="001703B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7DEB6" w14:textId="77777777" w:rsidR="00B67BCC" w:rsidRPr="0060165D" w:rsidRDefault="00B67BCC" w:rsidP="001703B1">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7DA7D" w14:textId="24C09918" w:rsidR="00B67BCC" w:rsidRPr="0060165D" w:rsidRDefault="0031395D" w:rsidP="001703B1">
            <w:pPr>
              <w:rPr>
                <w:rFonts w:cs="Arial"/>
                <w:vanish/>
                <w:color w:val="000000" w:themeColor="text1"/>
                <w:sz w:val="16"/>
                <w:szCs w:val="14"/>
              </w:rPr>
            </w:pPr>
            <w:r>
              <w:rPr>
                <w:rFonts w:cs="Arial"/>
                <w:vanish/>
                <w:color w:val="000000" w:themeColor="text1"/>
                <w:sz w:val="16"/>
                <w:szCs w:val="14"/>
              </w:rPr>
              <w:t>Alignment with Hanan Ahmed</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15CD3E" w14:textId="77777777" w:rsidR="00B67BCC" w:rsidRPr="0060165D" w:rsidRDefault="00B67BCC" w:rsidP="001703B1">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FA994" w14:textId="77777777" w:rsidR="00B67BCC" w:rsidRPr="0060165D" w:rsidRDefault="00B67BCC" w:rsidP="001703B1">
            <w:pPr>
              <w:ind w:left="141"/>
              <w:rPr>
                <w:rFonts w:cs="Arial"/>
                <w:vanish/>
                <w:color w:val="000000" w:themeColor="text1"/>
                <w:sz w:val="16"/>
                <w:szCs w:val="14"/>
              </w:rPr>
            </w:pPr>
          </w:p>
        </w:tc>
      </w:tr>
      <w:tr w:rsidR="00B67BCC" w:rsidRPr="0060165D" w14:paraId="101C4F82" w14:textId="77777777" w:rsidTr="001703B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D3013" w14:textId="77777777" w:rsidR="00B67BCC" w:rsidRPr="0060165D" w:rsidRDefault="00B67BCC" w:rsidP="001703B1">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A0778" w14:textId="77777777" w:rsidR="00B67BCC" w:rsidRPr="0060165D" w:rsidRDefault="00B67BCC" w:rsidP="001703B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D53C5" w14:textId="77777777" w:rsidR="00B67BCC" w:rsidRPr="0060165D" w:rsidRDefault="00B67BCC" w:rsidP="001703B1">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9389DB" w14:textId="77777777" w:rsidR="00B67BCC" w:rsidRPr="001F0889" w:rsidRDefault="00B67BCC" w:rsidP="001703B1">
            <w:pPr>
              <w:ind w:left="141"/>
              <w:rPr>
                <w:rFonts w:cs="Arial"/>
                <w:vanish/>
                <w:color w:val="000000" w:themeColor="text1"/>
                <w:sz w:val="16"/>
                <w:szCs w:val="14"/>
              </w:rPr>
            </w:pPr>
          </w:p>
        </w:tc>
      </w:tr>
      <w:tr w:rsidR="00B67BCC" w:rsidRPr="0060165D" w14:paraId="44135688" w14:textId="77777777" w:rsidTr="001703B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2E381" w14:textId="77777777" w:rsidR="00B67BCC" w:rsidRPr="0060165D" w:rsidRDefault="00B67BCC" w:rsidP="001703B1">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3505140"/>
            <w:placeholder>
              <w:docPart w:val="0BB8C012A2B6402CB0DAC0CE7B9D25D3"/>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7E84F6" w14:textId="77777777" w:rsidR="00B67BCC" w:rsidRPr="0060165D" w:rsidRDefault="00B67BCC" w:rsidP="001703B1">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F9494" w14:textId="77777777" w:rsidR="00B67BCC" w:rsidRPr="0060165D" w:rsidRDefault="00B67BCC" w:rsidP="001703B1">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59455203"/>
            <w:placeholder>
              <w:docPart w:val="C5EF668350D148DF99EE877DC686B17D"/>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3C8FC" w14:textId="77777777" w:rsidR="00B67BCC" w:rsidRPr="0060165D" w:rsidRDefault="00B67BCC" w:rsidP="001703B1">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22F82" w14:textId="77777777" w:rsidR="00B67BCC" w:rsidRPr="0060165D" w:rsidRDefault="00B67BCC" w:rsidP="001703B1">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73246669"/>
            <w:placeholder>
              <w:docPart w:val="1D66A5C0A6634FA4801128803E494928"/>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55E66" w14:textId="77777777" w:rsidR="00B67BCC" w:rsidRPr="0060165D" w:rsidRDefault="00B67BCC" w:rsidP="001703B1">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B67BCC" w:rsidRPr="00D90A13" w14:paraId="372C6204" w14:textId="77777777" w:rsidTr="001703B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EB7367" w14:textId="5DA463BD" w:rsidR="00B67BCC" w:rsidRPr="001E7824" w:rsidRDefault="003E5293" w:rsidP="001703B1">
            <w:pPr>
              <w:rPr>
                <w:rFonts w:cs="Arial"/>
                <w:bCs/>
                <w:vanish/>
                <w:color w:val="808080" w:themeColor="background1" w:themeShade="80"/>
                <w:sz w:val="16"/>
                <w:szCs w:val="14"/>
              </w:rPr>
            </w:pPr>
            <w:hyperlink r:id="rId63" w:history="1">
              <w:r w:rsidR="00B67BCC">
                <w:rPr>
                  <w:rStyle w:val="Hyperlink"/>
                  <w:rFonts w:cs="Arial"/>
                  <w:bCs/>
                  <w:vanish/>
                  <w:sz w:val="16"/>
                  <w:szCs w:val="14"/>
                </w:rPr>
                <w:t>Req. Template</w:t>
              </w:r>
            </w:hyperlink>
            <w:r w:rsidR="00B67BC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701A5" w14:textId="6BA6D763" w:rsidR="00B67BCC" w:rsidRPr="001E7824" w:rsidRDefault="00B67BCC" w:rsidP="001703B1">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C6FEDE" w14:textId="77777777" w:rsidR="00B67BCC" w:rsidRPr="009B56B1" w:rsidRDefault="00B67BCC" w:rsidP="001703B1">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CB9055A" w14:textId="77777777" w:rsidR="00B67BCC" w:rsidRPr="00C66B68" w:rsidRDefault="00B67BCC" w:rsidP="00B67BCC">
      <w:pPr>
        <w:rPr>
          <w:rFonts w:cs="Arial"/>
        </w:rPr>
      </w:pPr>
    </w:p>
    <w:p w14:paraId="3ECDBDE4" w14:textId="77777777" w:rsidR="007C0244" w:rsidRPr="007C0244" w:rsidRDefault="007C0244" w:rsidP="007C0244">
      <w:pPr>
        <w:rPr>
          <w:color w:val="808080" w:themeColor="background1" w:themeShade="80"/>
        </w:rPr>
      </w:pPr>
    </w:p>
    <w:p w14:paraId="4EFE572C" w14:textId="77777777" w:rsidR="00DD7D94" w:rsidRDefault="00DD7D94" w:rsidP="00DD7D94">
      <w:pPr>
        <w:pStyle w:val="Heading4"/>
      </w:pPr>
      <w:bookmarkStart w:id="161" w:name="_Toc417661295"/>
      <w:r>
        <w:t>Non-Functional Requirements</w:t>
      </w:r>
    </w:p>
    <w:p w14:paraId="0E6316B8"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0A6B46B9" w14:textId="77777777" w:rsidR="00DD7D94" w:rsidRDefault="00DD7D94" w:rsidP="00DD7D94"/>
    <w:p w14:paraId="5084CB52" w14:textId="77777777" w:rsidR="005C1527" w:rsidRDefault="005C1527" w:rsidP="005C1527">
      <w:pPr>
        <w:pStyle w:val="Heading4"/>
        <w:numPr>
          <w:ilvl w:val="3"/>
          <w:numId w:val="5"/>
        </w:numPr>
      </w:pPr>
      <w:r>
        <w:t>Functional Safety Requirements</w:t>
      </w:r>
    </w:p>
    <w:p w14:paraId="1178F7C3" w14:textId="77777777" w:rsidR="00E55931" w:rsidRPr="00347A88" w:rsidRDefault="00E55931" w:rsidP="00E55931">
      <w:pPr>
        <w:shd w:val="clear" w:color="auto" w:fill="D6E3BC" w:themeFill="accent3" w:themeFillTint="66"/>
        <w:rPr>
          <w:rStyle w:val="SubtleEmphasis"/>
        </w:rPr>
      </w:pPr>
      <w:bookmarkStart w:id="162" w:name="_PCL_Status_Monitor"/>
      <w:bookmarkStart w:id="163" w:name="_Power_Locks_Arbitrator"/>
      <w:bookmarkStart w:id="164" w:name="_PCL_Latch_Status"/>
      <w:bookmarkStart w:id="165" w:name="_Child_Lock_State"/>
      <w:bookmarkEnd w:id="128"/>
      <w:bookmarkEnd w:id="161"/>
      <w:bookmarkEnd w:id="162"/>
      <w:bookmarkEnd w:id="163"/>
      <w:bookmarkEnd w:id="164"/>
      <w:bookmarkEnd w:id="165"/>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8C5A7B0" w14:textId="77777777" w:rsidR="00E55931" w:rsidRDefault="00E55931" w:rsidP="00E55931">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sidR="004D5FAB">
        <w:rPr>
          <w:i/>
          <w:color w:val="808080" w:themeColor="background1" w:themeShade="80"/>
        </w:rPr>
        <w:t xml:space="preserve">The table references the </w:t>
      </w:r>
      <w:r w:rsidR="004D5FAB" w:rsidRPr="004D5FAB">
        <w:rPr>
          <w:i/>
          <w:color w:val="808080" w:themeColor="background1" w:themeShade="80"/>
        </w:rPr>
        <w:t xml:space="preserve">Functional Safety Requirements </w:t>
      </w:r>
      <w:r w:rsidR="004D5FAB">
        <w:rPr>
          <w:i/>
          <w:color w:val="808080" w:themeColor="background1" w:themeShade="80"/>
        </w:rPr>
        <w:t xml:space="preserve">(FSR) </w:t>
      </w:r>
      <w:r w:rsidR="004D5FAB" w:rsidRPr="004D5FAB">
        <w:rPr>
          <w:i/>
          <w:color w:val="808080" w:themeColor="background1" w:themeShade="80"/>
        </w:rPr>
        <w:t xml:space="preserve">satisfied by the </w:t>
      </w:r>
      <w:r w:rsidR="004D5FAB">
        <w:rPr>
          <w:i/>
          <w:color w:val="808080" w:themeColor="background1" w:themeShade="80"/>
        </w:rPr>
        <w:t>Logical F</w:t>
      </w:r>
      <w:r w:rsidR="004D5FAB" w:rsidRPr="004D5FAB">
        <w:rPr>
          <w:i/>
          <w:color w:val="808080" w:themeColor="background1" w:themeShade="80"/>
        </w:rPr>
        <w:t>unction</w:t>
      </w:r>
      <w:r w:rsidR="004D5FAB">
        <w:rPr>
          <w:i/>
          <w:color w:val="808080" w:themeColor="background1" w:themeShade="80"/>
        </w:rPr>
        <w:t>. The FSRs themselves are listed in the Feature Docs.</w:t>
      </w:r>
    </w:p>
    <w:p w14:paraId="01BEFF75" w14:textId="7AA1E267" w:rsidR="00E55931" w:rsidRDefault="00E55931" w:rsidP="00E55931">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64" w:history="1">
        <w:r w:rsidRPr="00E55931">
          <w:rPr>
            <w:rStyle w:val="Hyperlink"/>
          </w:rPr>
          <w:t>RE Wiki – RE Alignment with Functional Safety (ISO26262)</w:t>
        </w:r>
      </w:hyperlink>
    </w:p>
    <w:p w14:paraId="175AC9ED" w14:textId="2F7789EC" w:rsidR="00E55931" w:rsidRDefault="003E5293" w:rsidP="00E55931">
      <w:pPr>
        <w:shd w:val="clear" w:color="auto" w:fill="D6E3BC" w:themeFill="accent3" w:themeFillTint="66"/>
        <w:ind w:firstLine="720"/>
        <w:rPr>
          <w:rStyle w:val="SubtleEmphasis"/>
        </w:rPr>
      </w:pPr>
      <w:hyperlink r:id="rId65" w:history="1">
        <w:r w:rsidR="00E55931" w:rsidRPr="008A4C8A">
          <w:rPr>
            <w:rStyle w:val="Hyperlink"/>
          </w:rPr>
          <w:t>Functional Safety Sharepoint</w:t>
        </w:r>
      </w:hyperlink>
      <w:r w:rsidR="00E55931">
        <w:rPr>
          <w:rStyle w:val="SubtleEmphasis"/>
        </w:rPr>
        <w:t xml:space="preserve"> – Functional Safety Concept</w:t>
      </w:r>
    </w:p>
    <w:p w14:paraId="11015934" w14:textId="77777777" w:rsidR="00E55931" w:rsidRDefault="00E55931" w:rsidP="00E55931">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122"/>
        <w:gridCol w:w="8079"/>
      </w:tblGrid>
      <w:tr w:rsidR="00B34E25" w14:paraId="7E2134A7" w14:textId="77777777" w:rsidTr="00B34E25">
        <w:tc>
          <w:tcPr>
            <w:tcW w:w="2122" w:type="dxa"/>
            <w:shd w:val="clear" w:color="auto" w:fill="D9D9D9" w:themeFill="background1" w:themeFillShade="D9"/>
          </w:tcPr>
          <w:p w14:paraId="7BC7CAAC" w14:textId="77777777" w:rsidR="00B34E25" w:rsidRDefault="00B34E25" w:rsidP="00E7293E">
            <w:pPr>
              <w:rPr>
                <w:b/>
              </w:rPr>
            </w:pPr>
            <w:r>
              <w:rPr>
                <w:b/>
              </w:rPr>
              <w:t>FSR</w:t>
            </w:r>
            <w:r w:rsidRPr="00AF169D">
              <w:rPr>
                <w:b/>
              </w:rPr>
              <w:t xml:space="preserve"> ID</w:t>
            </w:r>
          </w:p>
          <w:p w14:paraId="3AB71DD3" w14:textId="77777777" w:rsidR="00B34E25" w:rsidRPr="00AF169D" w:rsidRDefault="00B34E25" w:rsidP="00E7293E">
            <w:pPr>
              <w:rPr>
                <w:b/>
              </w:rPr>
            </w:pPr>
            <w:r w:rsidRPr="00EB7BB6">
              <w:t>(</w:t>
            </w:r>
            <w:r>
              <w:t>from Feature Doc</w:t>
            </w:r>
            <w:r w:rsidRPr="00EB7BB6">
              <w:t>)</w:t>
            </w:r>
          </w:p>
        </w:tc>
        <w:tc>
          <w:tcPr>
            <w:tcW w:w="8079" w:type="dxa"/>
            <w:shd w:val="clear" w:color="auto" w:fill="D9D9D9" w:themeFill="background1" w:themeFillShade="D9"/>
          </w:tcPr>
          <w:p w14:paraId="1DFFEC84" w14:textId="77777777" w:rsidR="00B34E25" w:rsidRPr="00AF169D" w:rsidRDefault="00B34E25" w:rsidP="00E7293E">
            <w:pPr>
              <w:rPr>
                <w:b/>
              </w:rPr>
            </w:pPr>
            <w:r w:rsidRPr="00AF169D">
              <w:rPr>
                <w:b/>
              </w:rPr>
              <w:t>Requirement Title</w:t>
            </w:r>
          </w:p>
        </w:tc>
      </w:tr>
      <w:tr w:rsidR="005E67A0" w14:paraId="2AE1E3A5" w14:textId="77777777" w:rsidTr="00B34E25">
        <w:tc>
          <w:tcPr>
            <w:tcW w:w="2122" w:type="dxa"/>
          </w:tcPr>
          <w:p w14:paraId="64871ABD" w14:textId="21C1D295" w:rsidR="005E67A0" w:rsidRDefault="005E67A0" w:rsidP="005E67A0">
            <w:r w:rsidRPr="00AC7F92">
              <w:t>FSR1.1</w:t>
            </w:r>
          </w:p>
        </w:tc>
        <w:tc>
          <w:tcPr>
            <w:tcW w:w="8079" w:type="dxa"/>
          </w:tcPr>
          <w:p w14:paraId="2E19B282" w14:textId="23B86B75" w:rsidR="005E67A0" w:rsidRDefault="005E67A0" w:rsidP="005E67A0">
            <w:r w:rsidRPr="00AC7F92">
              <w:t>Evaluate PCL activation input from driver</w:t>
            </w:r>
          </w:p>
        </w:tc>
      </w:tr>
      <w:tr w:rsidR="005E67A0" w14:paraId="0BC4D4B9" w14:textId="77777777" w:rsidTr="00B34E25">
        <w:tc>
          <w:tcPr>
            <w:tcW w:w="2122" w:type="dxa"/>
          </w:tcPr>
          <w:p w14:paraId="36E6F02F" w14:textId="4277B29D" w:rsidR="005E67A0" w:rsidRDefault="005E67A0" w:rsidP="005E67A0">
            <w:r w:rsidRPr="00AC7F92">
              <w:t>FSR1.4</w:t>
            </w:r>
          </w:p>
        </w:tc>
        <w:tc>
          <w:tcPr>
            <w:tcW w:w="8079" w:type="dxa"/>
          </w:tcPr>
          <w:p w14:paraId="5498FA3D" w14:textId="050C1A77" w:rsidR="005E67A0" w:rsidRDefault="005E67A0" w:rsidP="005E67A0">
            <w:r w:rsidRPr="00AC7F92">
              <w:t>Inform customer about PCL status</w:t>
            </w:r>
          </w:p>
        </w:tc>
      </w:tr>
    </w:tbl>
    <w:p w14:paraId="19217987" w14:textId="027A5030" w:rsidR="00E55931" w:rsidRPr="00702453" w:rsidRDefault="00E55931" w:rsidP="00E55931">
      <w:pPr>
        <w:pStyle w:val="Caption"/>
      </w:pPr>
      <w:bookmarkStart w:id="166" w:name="_Toc536800496"/>
      <w:bookmarkStart w:id="167" w:name="_Toc26438007"/>
      <w:bookmarkStart w:id="168" w:name="_Toc56581868"/>
      <w:r w:rsidRPr="00702453">
        <w:t xml:space="preserve">Table </w:t>
      </w:r>
      <w:r w:rsidR="003E5293">
        <w:fldChar w:fldCharType="begin"/>
      </w:r>
      <w:r w:rsidR="003E5293">
        <w:instrText xml:space="preserve"> SEQ Table \* ARABIC </w:instrText>
      </w:r>
      <w:r w:rsidR="003E5293">
        <w:fldChar w:fldCharType="separate"/>
      </w:r>
      <w:r w:rsidR="00CE7B51">
        <w:rPr>
          <w:noProof/>
        </w:rPr>
        <w:t>9</w:t>
      </w:r>
      <w:r w:rsidR="003E5293">
        <w:rPr>
          <w:noProof/>
        </w:rPr>
        <w:fldChar w:fldCharType="end"/>
      </w:r>
      <w:r w:rsidRPr="00702453">
        <w:t xml:space="preserve">: </w:t>
      </w:r>
      <w:bookmarkEnd w:id="166"/>
      <w:bookmarkEnd w:id="167"/>
      <w:r w:rsidR="000D799A">
        <w:t>FSRs satisfied by Logical Function</w:t>
      </w:r>
      <w:bookmarkEnd w:id="168"/>
    </w:p>
    <w:p w14:paraId="343FEBFD" w14:textId="77777777" w:rsidR="00DD7D94" w:rsidRDefault="00DD7D94" w:rsidP="00DD7D94">
      <w:pPr>
        <w:pStyle w:val="Heading4"/>
      </w:pPr>
      <w:r>
        <w:t>Other Requirements</w:t>
      </w:r>
    </w:p>
    <w:p w14:paraId="134D0861" w14:textId="77777777" w:rsidR="00DD7D94" w:rsidRDefault="00DD7D94" w:rsidP="00DD7D94">
      <w:pPr>
        <w:pStyle w:val="Heading5"/>
      </w:pPr>
      <w:r>
        <w:t>Design Requirements</w:t>
      </w:r>
    </w:p>
    <w:p w14:paraId="0D471EF3"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C7AFC1B" w14:textId="77777777" w:rsidR="00DD7D94" w:rsidRPr="00AE573A" w:rsidRDefault="00DD7D94" w:rsidP="00DD7D94"/>
    <w:p w14:paraId="4247EC2C" w14:textId="710E9167" w:rsidR="00AD36CB" w:rsidRDefault="00AD36CB">
      <w:pPr>
        <w:pStyle w:val="Heading2"/>
      </w:pPr>
      <w:bookmarkStart w:id="169" w:name="_Hlk50544367"/>
      <w:bookmarkStart w:id="170" w:name="_Toc56581795"/>
      <w:bookmarkEnd w:id="118"/>
      <w:r>
        <w:t xml:space="preserve">Logical Function </w:t>
      </w:r>
      <w:bookmarkEnd w:id="169"/>
      <w:r>
        <w:t>“</w:t>
      </w:r>
      <w:r w:rsidR="00701F13">
        <w:rPr>
          <w:szCs w:val="20"/>
        </w:rPr>
        <w:t>PCL</w:t>
      </w:r>
      <w:r>
        <w:rPr>
          <w:szCs w:val="20"/>
        </w:rPr>
        <w:t xml:space="preserve"> </w:t>
      </w:r>
      <w:commentRangeStart w:id="171"/>
      <w:r>
        <w:rPr>
          <w:szCs w:val="20"/>
        </w:rPr>
        <w:t>Control</w:t>
      </w:r>
      <w:commentRangeEnd w:id="171"/>
      <w:r w:rsidR="001F1432">
        <w:rPr>
          <w:rStyle w:val="CommentReference"/>
          <w:rFonts w:ascii="Times New Roman" w:hAnsi="Times New Roman" w:cs="Times New Roman"/>
          <w:b w:val="0"/>
          <w:iCs w:val="0"/>
          <w:kern w:val="0"/>
          <w:szCs w:val="20"/>
        </w:rPr>
        <w:commentReference w:id="171"/>
      </w:r>
      <w:r>
        <w:t>”</w:t>
      </w:r>
      <w:bookmarkEnd w:id="170"/>
    </w:p>
    <w:p w14:paraId="2F34EDBD" w14:textId="77777777" w:rsidR="00AD36CB" w:rsidRDefault="00AD36CB" w:rsidP="00AD36CB">
      <w:pPr>
        <w:pStyle w:val="Heading3"/>
      </w:pPr>
      <w:bookmarkStart w:id="172" w:name="_Toc56581796"/>
      <w:r>
        <w:t>Function Overview</w:t>
      </w:r>
      <w:bookmarkEnd w:id="172"/>
    </w:p>
    <w:p w14:paraId="1C9136E4" w14:textId="77777777" w:rsidR="00AD36CB" w:rsidRDefault="00AD36CB" w:rsidP="00AD36CB">
      <w:pPr>
        <w:pStyle w:val="Heading4"/>
      </w:pPr>
      <w:r>
        <w:t>Function Description</w:t>
      </w:r>
    </w:p>
    <w:p w14:paraId="09F38A65" w14:textId="77777777" w:rsidR="00AD36CB" w:rsidRDefault="00AD36CB" w:rsidP="00AD36CB">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5F10F5B1" w14:textId="51823EC7" w:rsidR="00AD36CB" w:rsidRDefault="00701F13" w:rsidP="00AD36CB">
      <w:pPr>
        <w:rPr>
          <w:rFonts w:cs="Arial"/>
        </w:rPr>
      </w:pPr>
      <w:r>
        <w:rPr>
          <w:rFonts w:cs="Arial"/>
        </w:rPr>
        <w:t>PCL</w:t>
      </w:r>
      <w:r w:rsidR="00AD36CB" w:rsidRPr="00D82D9A">
        <w:rPr>
          <w:rFonts w:cs="Arial"/>
        </w:rPr>
        <w:t xml:space="preserve"> Control </w:t>
      </w:r>
      <w:r w:rsidR="00041314" w:rsidRPr="00D82D9A">
        <w:rPr>
          <w:rFonts w:cs="Arial"/>
        </w:rPr>
        <w:t xml:space="preserve">controls </w:t>
      </w:r>
      <w:r>
        <w:rPr>
          <w:rFonts w:cs="Arial"/>
        </w:rPr>
        <w:t>PCL</w:t>
      </w:r>
      <w:r w:rsidR="00041314" w:rsidRPr="00D82D9A">
        <w:rPr>
          <w:rFonts w:cs="Arial"/>
        </w:rPr>
        <w:t xml:space="preserve"> on rear inner door handles</w:t>
      </w:r>
      <w:r w:rsidR="008F1726" w:rsidRPr="00D82D9A">
        <w:rPr>
          <w:rFonts w:cs="Arial"/>
        </w:rPr>
        <w:t xml:space="preserve"> based on input signals and sends feedback of </w:t>
      </w:r>
      <w:r>
        <w:rPr>
          <w:rFonts w:cs="Arial"/>
        </w:rPr>
        <w:t>PCL</w:t>
      </w:r>
      <w:r w:rsidR="008F1726" w:rsidRPr="00D82D9A">
        <w:rPr>
          <w:rFonts w:cs="Arial"/>
        </w:rPr>
        <w:t xml:space="preserve"> status.</w:t>
      </w:r>
    </w:p>
    <w:p w14:paraId="28AE7F90" w14:textId="77777777" w:rsidR="00AD36CB" w:rsidRDefault="00AD36CB" w:rsidP="00AD36CB">
      <w:pPr>
        <w:pStyle w:val="Heading4"/>
      </w:pPr>
      <w:r>
        <w:t>Function Variants (no Variants)</w:t>
      </w:r>
    </w:p>
    <w:p w14:paraId="49607F3E" w14:textId="77777777" w:rsidR="00AD36CB" w:rsidRDefault="00AD36CB" w:rsidP="00AD36CB">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5FE55C0" w14:textId="77777777" w:rsidR="00AD36CB" w:rsidRDefault="00AD36CB" w:rsidP="00AD36CB">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592C73A0" w14:textId="77777777" w:rsidR="00AD36CB" w:rsidRDefault="00AD36CB" w:rsidP="00AD36CB">
      <w:pPr>
        <w:shd w:val="clear" w:color="auto" w:fill="D6E3BC" w:themeFill="accent3" w:themeFillTint="66"/>
        <w:rPr>
          <w:rStyle w:val="SubtleEmphasis"/>
        </w:rPr>
      </w:pPr>
      <w:r>
        <w:rPr>
          <w:rStyle w:val="SubtleEmphasis"/>
        </w:rPr>
        <w:t xml:space="preserve">Variants on Function level could be driven by e.g. technology or feature content. Example: There could be a “Low Content” and a “High Content” variant of some exterior lighting function. The “Low Content” variant is used for </w:t>
      </w:r>
      <w:r>
        <w:rPr>
          <w:rStyle w:val="SubtleEmphasis"/>
        </w:rPr>
        <w:lastRenderedPageBreak/>
        <w:t>Conventional Headlight technology, the “High Content” variant is used for LED and Xenon technology. In this case we call the different technologies the Variant Options, which the Variant depends on. The optional column “Variant condition” allows to express the dependency of a Variant based on Variant Options. Variant Options should be centrally managed in VSEM.</w:t>
      </w:r>
    </w:p>
    <w:p w14:paraId="195CA8E7" w14:textId="77777777" w:rsidR="00AD36CB" w:rsidRDefault="00AD36CB" w:rsidP="00AD36CB">
      <w:pPr>
        <w:shd w:val="clear" w:color="auto" w:fill="D6E3BC" w:themeFill="accent3" w:themeFillTint="66"/>
        <w:rPr>
          <w:rStyle w:val="SubtleEmphasis"/>
        </w:rPr>
      </w:pPr>
    </w:p>
    <w:p w14:paraId="12C86F5A" w14:textId="77777777" w:rsidR="00AD36CB" w:rsidRDefault="00AD36CB" w:rsidP="00AD36CB">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2E648379" w14:textId="29630433" w:rsidR="00AD36CB" w:rsidRDefault="00AD36CB" w:rsidP="00AD36CB">
      <w:pPr>
        <w:shd w:val="clear" w:color="auto" w:fill="D6E3BC" w:themeFill="accent3" w:themeFillTint="66"/>
        <w:rPr>
          <w:rStyle w:val="SubtleEmphasis"/>
        </w:rPr>
      </w:pPr>
      <w:r w:rsidRPr="003C3D56">
        <w:rPr>
          <w:rStyle w:val="SubtleEmphasis"/>
          <w:b/>
        </w:rPr>
        <w:t>#Link:</w:t>
      </w:r>
      <w:r>
        <w:rPr>
          <w:rStyle w:val="SubtleEmphasis"/>
        </w:rPr>
        <w:t xml:space="preserve"> </w:t>
      </w:r>
      <w:hyperlink r:id="rId66" w:history="1">
        <w:r w:rsidRPr="00DD553E">
          <w:rPr>
            <w:rStyle w:val="Hyperlink"/>
          </w:rPr>
          <w:t>RE Wiki – Variant Management</w:t>
        </w:r>
      </w:hyperlink>
      <w:r>
        <w:rPr>
          <w:rStyle w:val="SubtleEmphasis"/>
        </w:rPr>
        <w:t>.</w:t>
      </w:r>
    </w:p>
    <w:p w14:paraId="61148023" w14:textId="77777777" w:rsidR="00AD36CB" w:rsidRPr="00282E2C" w:rsidRDefault="00AD36CB" w:rsidP="00AD36CB"/>
    <w:tbl>
      <w:tblPr>
        <w:tblStyle w:val="TableGrid"/>
        <w:tblW w:w="10206" w:type="dxa"/>
        <w:tblInd w:w="-5" w:type="dxa"/>
        <w:tblLook w:val="0620" w:firstRow="1" w:lastRow="0" w:firstColumn="0" w:lastColumn="0" w:noHBand="1" w:noVBand="1"/>
      </w:tblPr>
      <w:tblGrid>
        <w:gridCol w:w="2523"/>
        <w:gridCol w:w="5132"/>
        <w:gridCol w:w="2551"/>
      </w:tblGrid>
      <w:tr w:rsidR="00AD36CB" w:rsidRPr="009E3B7C" w14:paraId="163EC071" w14:textId="77777777" w:rsidTr="00CB30D6">
        <w:trPr>
          <w:trHeight w:val="314"/>
        </w:trPr>
        <w:tc>
          <w:tcPr>
            <w:tcW w:w="2523" w:type="dxa"/>
            <w:shd w:val="clear" w:color="auto" w:fill="D9D9D9" w:themeFill="background1" w:themeFillShade="D9"/>
          </w:tcPr>
          <w:p w14:paraId="6A84ADFB" w14:textId="77777777" w:rsidR="00AD36CB" w:rsidRPr="009E3B7C" w:rsidRDefault="00AD36CB" w:rsidP="00CB30D6">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F136C44" w14:textId="77777777" w:rsidR="00AD36CB" w:rsidRPr="009E3B7C" w:rsidRDefault="00AD36CB" w:rsidP="00CB30D6">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72D7719" w14:textId="77777777" w:rsidR="00AD36CB" w:rsidRPr="00282A36" w:rsidRDefault="00AD36CB" w:rsidP="00CB30D6">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AD36CB" w:rsidRPr="009E3B7C" w14:paraId="417DBD24" w14:textId="77777777" w:rsidTr="00CB30D6">
        <w:trPr>
          <w:trHeight w:val="198"/>
        </w:trPr>
        <w:tc>
          <w:tcPr>
            <w:tcW w:w="2523" w:type="dxa"/>
          </w:tcPr>
          <w:p w14:paraId="00697809" w14:textId="2729B5F9" w:rsidR="00AD36CB" w:rsidRPr="00C45D3C" w:rsidRDefault="00AD36CB" w:rsidP="00CB30D6">
            <w:pPr>
              <w:rPr>
                <w:rFonts w:cs="Arial"/>
              </w:rPr>
            </w:pPr>
          </w:p>
        </w:tc>
        <w:tc>
          <w:tcPr>
            <w:tcW w:w="5132" w:type="dxa"/>
          </w:tcPr>
          <w:p w14:paraId="692EA199" w14:textId="77777777" w:rsidR="00AD36CB" w:rsidRPr="00D82D9A" w:rsidRDefault="00AD36CB" w:rsidP="00CB30D6">
            <w:pPr>
              <w:overflowPunct/>
              <w:autoSpaceDE/>
              <w:autoSpaceDN/>
              <w:adjustRightInd/>
              <w:jc w:val="center"/>
              <w:textAlignment w:val="center"/>
              <w:rPr>
                <w:rFonts w:cs="Arial"/>
              </w:rPr>
            </w:pPr>
            <w:r w:rsidRPr="00D82D9A">
              <w:rPr>
                <w:rFonts w:cs="Arial"/>
              </w:rPr>
              <w:t>n/a</w:t>
            </w:r>
          </w:p>
        </w:tc>
        <w:tc>
          <w:tcPr>
            <w:tcW w:w="2551" w:type="dxa"/>
          </w:tcPr>
          <w:p w14:paraId="3CFA4A7E" w14:textId="1A89E79A" w:rsidR="00C52BE2" w:rsidRPr="005A344A" w:rsidRDefault="00C52BE2" w:rsidP="00C52BE2">
            <w:pPr>
              <w:rPr>
                <w:rFonts w:cs="Arial"/>
                <w:lang w:val="en-GB"/>
              </w:rPr>
            </w:pPr>
          </w:p>
          <w:p w14:paraId="09DB69FD" w14:textId="0636C7DC" w:rsidR="00AD36CB" w:rsidRPr="005A344A" w:rsidRDefault="00AD36CB" w:rsidP="00CB30D6">
            <w:pPr>
              <w:rPr>
                <w:rFonts w:cs="Arial"/>
                <w:lang w:val="en-GB"/>
              </w:rPr>
            </w:pPr>
          </w:p>
        </w:tc>
      </w:tr>
    </w:tbl>
    <w:p w14:paraId="0FCDEAB1" w14:textId="77777777" w:rsidR="00AD36CB" w:rsidRPr="00282E2C" w:rsidRDefault="00AD36CB" w:rsidP="00AD36CB"/>
    <w:p w14:paraId="69B14F41" w14:textId="77777777" w:rsidR="00AD36CB" w:rsidRDefault="00AD36CB" w:rsidP="00AD36CB">
      <w:pPr>
        <w:pStyle w:val="Heading4"/>
      </w:pPr>
      <w:r>
        <w:t>Input Requirements/Documents</w:t>
      </w:r>
    </w:p>
    <w:p w14:paraId="523A7157" w14:textId="43850372" w:rsidR="00AD36CB" w:rsidRPr="00FB4FE2" w:rsidRDefault="00AD36CB" w:rsidP="00AD36CB">
      <w:pPr>
        <w:shd w:val="clear" w:color="auto" w:fill="D6E3BC" w:themeFill="accent3" w:themeFillTint="66"/>
        <w:rPr>
          <w:rStyle w:val="SubtleEmphasis"/>
          <w:i w:val="0"/>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function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function owner should check, if all inputs have been properly considered by derived/outgoing requirements </w:t>
      </w:r>
      <w:r>
        <w:rPr>
          <w:rStyle w:val="SubtleEmphasis"/>
        </w:rPr>
        <w:t>in chapter “</w:t>
      </w:r>
      <w:r>
        <w:rPr>
          <w:rStyle w:val="SubtleEmphasis"/>
        </w:rPr>
        <w:fldChar w:fldCharType="begin"/>
      </w:r>
      <w:r>
        <w:rPr>
          <w:rStyle w:val="SubtleEmphasis"/>
        </w:rPr>
        <w:instrText xml:space="preserve"> REF _Ref26372135 \h  \* MERGEFORMAT </w:instrText>
      </w:r>
      <w:r>
        <w:rPr>
          <w:rStyle w:val="SubtleEmphasis"/>
        </w:rPr>
      </w:r>
      <w:r>
        <w:rPr>
          <w:rStyle w:val="SubtleEmphasis"/>
        </w:rPr>
        <w:fldChar w:fldCharType="separate"/>
      </w:r>
      <w:r w:rsidR="00CE7B51" w:rsidRPr="00CE7B51">
        <w:rPr>
          <w:rStyle w:val="SubtleEmphasis"/>
        </w:rPr>
        <w:t>Function Requirements</w:t>
      </w:r>
      <w:r>
        <w:rPr>
          <w:rStyle w:val="SubtleEmphasis"/>
        </w:rPr>
        <w:fldChar w:fldCharType="end"/>
      </w:r>
      <w:r>
        <w:rPr>
          <w:rStyle w:val="SubtleEmphasis"/>
        </w:rPr>
        <w:t>”</w:t>
      </w:r>
      <w:r w:rsidRPr="00FB4FE2">
        <w:rPr>
          <w:rStyle w:val="SubtleEmphasis"/>
          <w:i w:val="0"/>
        </w:rPr>
        <w:t>.</w:t>
      </w:r>
    </w:p>
    <w:p w14:paraId="271AF2B2" w14:textId="77777777" w:rsidR="00AD36CB" w:rsidRDefault="00AD36CB" w:rsidP="00AD36CB">
      <w:pPr>
        <w:shd w:val="clear" w:color="auto" w:fill="D6E3BC" w:themeFill="accent3" w:themeFillTint="66"/>
        <w:rPr>
          <w:rStyle w:val="SubtleEmphasis"/>
        </w:rPr>
      </w:pPr>
      <w:r w:rsidRPr="00FB4FE2">
        <w:rPr>
          <w:rStyle w:val="SubtleEmphasis"/>
          <w:i w:val="0"/>
        </w:rPr>
        <w:t xml:space="preserve">Note: </w:t>
      </w:r>
      <w:r>
        <w:rPr>
          <w:rStyle w:val="SubtleEmphasis"/>
        </w:rPr>
        <w:t>It is not required to list each input requirement individually in this table, referencing the input document is enough (if relevant document section is indicated).</w:t>
      </w:r>
    </w:p>
    <w:p w14:paraId="4FDD5335" w14:textId="77777777" w:rsidR="00AD36CB" w:rsidRDefault="00AD36CB" w:rsidP="00AD36CB">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AD36CB" w:rsidRPr="007C20FA" w14:paraId="48CA0E16" w14:textId="77777777" w:rsidTr="00CB30D6">
        <w:trPr>
          <w:trHeight w:val="20"/>
        </w:trPr>
        <w:tc>
          <w:tcPr>
            <w:tcW w:w="1560" w:type="dxa"/>
            <w:shd w:val="clear" w:color="auto" w:fill="D9D9D9" w:themeFill="background1" w:themeFillShade="D9"/>
          </w:tcPr>
          <w:p w14:paraId="78CDE919" w14:textId="77777777" w:rsidR="00AD36CB" w:rsidRPr="00054A51" w:rsidRDefault="00AD36CB" w:rsidP="00CB30D6">
            <w:pPr>
              <w:rPr>
                <w:rFonts w:ascii="Helvetica" w:hAnsi="Helvetica" w:cs="Helvetica"/>
                <w:b/>
              </w:rPr>
            </w:pPr>
            <w:r w:rsidRPr="00054A51">
              <w:rPr>
                <w:rFonts w:ascii="Helvetica" w:hAnsi="Helvetica" w:cs="Helvetica"/>
                <w:b/>
              </w:rPr>
              <w:t>Reference</w:t>
            </w:r>
          </w:p>
          <w:p w14:paraId="0E7463EA" w14:textId="77777777" w:rsidR="00AD36CB" w:rsidRDefault="00AD36CB" w:rsidP="00CB30D6">
            <w:pPr>
              <w:rPr>
                <w:rFonts w:ascii="Helvetica" w:hAnsi="Helvetica" w:cs="Helvetica"/>
                <w:sz w:val="16"/>
              </w:rPr>
            </w:pPr>
          </w:p>
          <w:p w14:paraId="2229B6FD" w14:textId="79C86A2B" w:rsidR="00AD36CB" w:rsidRPr="00B574CB" w:rsidRDefault="00AD36CB" w:rsidP="00CB30D6">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355DDD7B" w14:textId="77777777" w:rsidR="00AD36CB" w:rsidRPr="007C20FA" w:rsidRDefault="00AD36CB" w:rsidP="00CB30D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6D067BCA" w14:textId="77777777" w:rsidR="00AD36CB" w:rsidRPr="007C20FA" w:rsidRDefault="00AD36CB" w:rsidP="00CB30D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2CC7F8DC" w14:textId="77777777" w:rsidR="00AD36CB" w:rsidRDefault="00AD36CB" w:rsidP="00CB30D6">
            <w:pPr>
              <w:rPr>
                <w:rFonts w:ascii="Helvetica" w:hAnsi="Helvetica" w:cs="Helvetica"/>
                <w:b/>
              </w:rPr>
            </w:pPr>
            <w:r>
              <w:rPr>
                <w:rFonts w:ascii="Helvetica" w:hAnsi="Helvetica" w:cs="Helvetica"/>
                <w:b/>
              </w:rPr>
              <w:t>Derived Requirement</w:t>
            </w:r>
          </w:p>
          <w:p w14:paraId="0EA2C8CC" w14:textId="77777777" w:rsidR="00AD36CB" w:rsidRDefault="00AD36CB" w:rsidP="00CB30D6">
            <w:pPr>
              <w:rPr>
                <w:rFonts w:ascii="Helvetica" w:hAnsi="Helvetica" w:cs="Helvetica"/>
                <w:sz w:val="16"/>
              </w:rPr>
            </w:pPr>
          </w:p>
          <w:p w14:paraId="15FDE86B" w14:textId="12637B03" w:rsidR="00AD36CB" w:rsidRPr="00B574CB" w:rsidRDefault="00AD36CB" w:rsidP="00CB30D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AD36CB" w:rsidRPr="007C20FA" w14:paraId="1CD0718B" w14:textId="77777777" w:rsidTr="00CB30D6">
        <w:trPr>
          <w:trHeight w:val="20"/>
        </w:trPr>
        <w:tc>
          <w:tcPr>
            <w:tcW w:w="10206" w:type="dxa"/>
            <w:gridSpan w:val="4"/>
            <w:shd w:val="clear" w:color="auto" w:fill="F2F2F2" w:themeFill="background1" w:themeFillShade="F2"/>
          </w:tcPr>
          <w:p w14:paraId="0A8B4B32" w14:textId="77777777" w:rsidR="00AD36CB" w:rsidRDefault="00AD36CB" w:rsidP="00CB30D6">
            <w:pPr>
              <w:rPr>
                <w:rFonts w:ascii="Helvetica" w:hAnsi="Helvetica" w:cs="Helvetica"/>
                <w:b/>
              </w:rPr>
            </w:pPr>
            <w:r>
              <w:rPr>
                <w:rFonts w:ascii="Helvetica" w:hAnsi="Helvetica" w:cs="Helvetica"/>
                <w:b/>
              </w:rPr>
              <w:t>Feature Requirements</w:t>
            </w:r>
          </w:p>
        </w:tc>
      </w:tr>
      <w:tr w:rsidR="00AD36CB" w:rsidRPr="007C20FA" w14:paraId="18D71158" w14:textId="77777777" w:rsidTr="00CB30D6">
        <w:trPr>
          <w:trHeight w:val="20"/>
        </w:trPr>
        <w:tc>
          <w:tcPr>
            <w:tcW w:w="1560" w:type="dxa"/>
          </w:tcPr>
          <w:p w14:paraId="03A093B4" w14:textId="77777777" w:rsidR="00AD36CB" w:rsidRPr="00D410AE" w:rsidRDefault="00AD36CB" w:rsidP="00CB30D6">
            <w:pPr>
              <w:rPr>
                <w:rFonts w:cs="Arial"/>
              </w:rPr>
            </w:pPr>
            <w:r w:rsidRPr="00935454">
              <w:rPr>
                <w:rFonts w:cs="Arial"/>
              </w:rPr>
              <w:t>Feature document</w:t>
            </w:r>
          </w:p>
        </w:tc>
        <w:tc>
          <w:tcPr>
            <w:tcW w:w="2693" w:type="dxa"/>
          </w:tcPr>
          <w:p w14:paraId="424F0854" w14:textId="77777777" w:rsidR="00AD36CB" w:rsidRDefault="00AD36CB" w:rsidP="00CB30D6">
            <w:pPr>
              <w:rPr>
                <w:rFonts w:cs="Arial"/>
              </w:rPr>
            </w:pPr>
            <w:r>
              <w:rPr>
                <w:rFonts w:cs="Arial"/>
              </w:rPr>
              <w:t>&lt;Example:</w:t>
            </w:r>
          </w:p>
          <w:p w14:paraId="6CFF513C" w14:textId="77777777" w:rsidR="00AD36CB" w:rsidRDefault="00AD36CB" w:rsidP="00CB30D6">
            <w:pPr>
              <w:rPr>
                <w:rFonts w:cs="Arial"/>
              </w:rPr>
            </w:pPr>
            <w:r>
              <w:rPr>
                <w:rFonts w:cs="Arial"/>
              </w:rPr>
              <w:t>id + title of relevant Feature Docs&gt;</w:t>
            </w:r>
          </w:p>
          <w:p w14:paraId="19DC5905" w14:textId="77777777" w:rsidR="00AD36CB" w:rsidRDefault="00AD36CB" w:rsidP="00CB30D6">
            <w:pPr>
              <w:rPr>
                <w:rFonts w:cs="Arial"/>
              </w:rPr>
            </w:pPr>
          </w:p>
          <w:p w14:paraId="354FCFC9" w14:textId="77777777" w:rsidR="00AD36CB" w:rsidRPr="00D410AE" w:rsidRDefault="00AD36CB" w:rsidP="00CB30D6">
            <w:pPr>
              <w:rPr>
                <w:rFonts w:cs="Arial"/>
              </w:rPr>
            </w:pPr>
          </w:p>
        </w:tc>
        <w:tc>
          <w:tcPr>
            <w:tcW w:w="2693" w:type="dxa"/>
          </w:tcPr>
          <w:p w14:paraId="51E329FC" w14:textId="77777777" w:rsidR="00AD36CB" w:rsidRPr="00D410AE" w:rsidRDefault="00AD36CB" w:rsidP="00CB30D6">
            <w:pPr>
              <w:rPr>
                <w:rFonts w:cs="Arial"/>
              </w:rPr>
            </w:pPr>
            <w:r>
              <w:rPr>
                <w:rFonts w:cs="Arial"/>
              </w:rPr>
              <w:t>&lt;Example: “Requirements of Feature …”&gt;</w:t>
            </w:r>
          </w:p>
        </w:tc>
        <w:tc>
          <w:tcPr>
            <w:tcW w:w="3260" w:type="dxa"/>
          </w:tcPr>
          <w:p w14:paraId="12CE8BD4" w14:textId="0D72EBF9" w:rsidR="00AD36CB" w:rsidRDefault="00AD36CB" w:rsidP="00CB30D6">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6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AD36CB" w:rsidRPr="007C20FA" w14:paraId="0193C761" w14:textId="77777777" w:rsidTr="00CB30D6">
        <w:trPr>
          <w:trHeight w:val="20"/>
        </w:trPr>
        <w:tc>
          <w:tcPr>
            <w:tcW w:w="1560" w:type="dxa"/>
          </w:tcPr>
          <w:p w14:paraId="0DC121D5" w14:textId="77777777" w:rsidR="00AD36CB" w:rsidRPr="00D410AE" w:rsidRDefault="00AD36CB" w:rsidP="00CB30D6">
            <w:pPr>
              <w:rPr>
                <w:rFonts w:cs="Arial"/>
              </w:rPr>
            </w:pPr>
          </w:p>
        </w:tc>
        <w:tc>
          <w:tcPr>
            <w:tcW w:w="2693" w:type="dxa"/>
          </w:tcPr>
          <w:p w14:paraId="453B9915" w14:textId="77777777" w:rsidR="00AD36CB" w:rsidRDefault="00AD36CB" w:rsidP="00CB30D6">
            <w:pPr>
              <w:rPr>
                <w:rFonts w:cs="Arial"/>
              </w:rPr>
            </w:pPr>
          </w:p>
        </w:tc>
        <w:tc>
          <w:tcPr>
            <w:tcW w:w="2693" w:type="dxa"/>
          </w:tcPr>
          <w:p w14:paraId="1A6C9705" w14:textId="77777777" w:rsidR="00AD36CB" w:rsidRDefault="00AD36CB" w:rsidP="00CB30D6">
            <w:pPr>
              <w:rPr>
                <w:rFonts w:cs="Arial"/>
              </w:rPr>
            </w:pPr>
          </w:p>
        </w:tc>
        <w:tc>
          <w:tcPr>
            <w:tcW w:w="3260" w:type="dxa"/>
          </w:tcPr>
          <w:p w14:paraId="52EA4CDE" w14:textId="77777777" w:rsidR="00AD36CB" w:rsidRDefault="00AD36CB" w:rsidP="00CB30D6">
            <w:pPr>
              <w:rPr>
                <w:rFonts w:cs="Arial"/>
              </w:rPr>
            </w:pPr>
          </w:p>
        </w:tc>
      </w:tr>
      <w:tr w:rsidR="00AD36CB" w:rsidRPr="007C20FA" w14:paraId="4F126737" w14:textId="77777777" w:rsidTr="00CB30D6">
        <w:trPr>
          <w:trHeight w:val="20"/>
        </w:trPr>
        <w:tc>
          <w:tcPr>
            <w:tcW w:w="10206" w:type="dxa"/>
            <w:gridSpan w:val="4"/>
            <w:shd w:val="clear" w:color="auto" w:fill="F2F2F2" w:themeFill="background1" w:themeFillShade="F2"/>
          </w:tcPr>
          <w:p w14:paraId="1D5488D7" w14:textId="77777777" w:rsidR="00AD36CB" w:rsidRDefault="00AD36CB" w:rsidP="00CB30D6">
            <w:pPr>
              <w:rPr>
                <w:rFonts w:ascii="Helvetica" w:hAnsi="Helvetica" w:cs="Helvetica"/>
                <w:b/>
              </w:rPr>
            </w:pPr>
            <w:r>
              <w:rPr>
                <w:rFonts w:ascii="Helvetica" w:hAnsi="Helvetica" w:cs="Helvetica"/>
                <w:b/>
              </w:rPr>
              <w:t>Ford Engineering Standards</w:t>
            </w:r>
          </w:p>
        </w:tc>
      </w:tr>
      <w:tr w:rsidR="00AD36CB" w:rsidRPr="007C20FA" w14:paraId="7B6E3678" w14:textId="77777777" w:rsidTr="00CB30D6">
        <w:trPr>
          <w:trHeight w:val="20"/>
        </w:trPr>
        <w:tc>
          <w:tcPr>
            <w:tcW w:w="1560" w:type="dxa"/>
          </w:tcPr>
          <w:p w14:paraId="100E766C" w14:textId="77777777" w:rsidR="00AD36CB" w:rsidRPr="00D410AE" w:rsidRDefault="00AD36CB" w:rsidP="00CB30D6">
            <w:pPr>
              <w:rPr>
                <w:rFonts w:cs="Arial"/>
              </w:rPr>
            </w:pPr>
          </w:p>
        </w:tc>
        <w:tc>
          <w:tcPr>
            <w:tcW w:w="2693" w:type="dxa"/>
          </w:tcPr>
          <w:p w14:paraId="15E1C954" w14:textId="77777777" w:rsidR="00AD36CB" w:rsidRPr="00D410AE" w:rsidRDefault="00AD36CB" w:rsidP="00CB30D6">
            <w:pPr>
              <w:rPr>
                <w:rFonts w:cs="Arial"/>
              </w:rPr>
            </w:pPr>
            <w:r>
              <w:rPr>
                <w:rFonts w:cs="Arial"/>
              </w:rPr>
              <w:t>&lt;Example: some SDS (requirement)&gt;</w:t>
            </w:r>
          </w:p>
        </w:tc>
        <w:tc>
          <w:tcPr>
            <w:tcW w:w="2693" w:type="dxa"/>
          </w:tcPr>
          <w:p w14:paraId="11F568EB" w14:textId="77777777" w:rsidR="00AD36CB" w:rsidRPr="00D410AE" w:rsidRDefault="00AD36CB" w:rsidP="00CB30D6">
            <w:pPr>
              <w:rPr>
                <w:rFonts w:cs="Arial"/>
              </w:rPr>
            </w:pPr>
          </w:p>
        </w:tc>
        <w:tc>
          <w:tcPr>
            <w:tcW w:w="3260" w:type="dxa"/>
          </w:tcPr>
          <w:p w14:paraId="0EC6CB34" w14:textId="77777777" w:rsidR="00AD36CB" w:rsidRDefault="00AD36CB" w:rsidP="00CB30D6">
            <w:pPr>
              <w:rPr>
                <w:rFonts w:cs="Arial"/>
              </w:rPr>
            </w:pPr>
          </w:p>
        </w:tc>
      </w:tr>
      <w:tr w:rsidR="00AD36CB" w:rsidRPr="007C20FA" w14:paraId="2D38620B" w14:textId="77777777" w:rsidTr="00CB30D6">
        <w:trPr>
          <w:trHeight w:val="20"/>
        </w:trPr>
        <w:tc>
          <w:tcPr>
            <w:tcW w:w="1560" w:type="dxa"/>
          </w:tcPr>
          <w:p w14:paraId="4E2C9CB8" w14:textId="77777777" w:rsidR="00AD36CB" w:rsidRDefault="00AD36CB" w:rsidP="00CB30D6">
            <w:pPr>
              <w:rPr>
                <w:rFonts w:cs="Arial"/>
              </w:rPr>
            </w:pPr>
          </w:p>
        </w:tc>
        <w:tc>
          <w:tcPr>
            <w:tcW w:w="2693" w:type="dxa"/>
          </w:tcPr>
          <w:p w14:paraId="208513E4" w14:textId="77777777" w:rsidR="00AD36CB" w:rsidRDefault="00AD36CB" w:rsidP="00CB30D6">
            <w:pPr>
              <w:rPr>
                <w:rFonts w:cs="Arial"/>
              </w:rPr>
            </w:pPr>
          </w:p>
        </w:tc>
        <w:tc>
          <w:tcPr>
            <w:tcW w:w="2693" w:type="dxa"/>
          </w:tcPr>
          <w:p w14:paraId="2C58CB86" w14:textId="77777777" w:rsidR="00AD36CB" w:rsidRDefault="00AD36CB" w:rsidP="00CB30D6">
            <w:pPr>
              <w:rPr>
                <w:rFonts w:cs="Arial"/>
              </w:rPr>
            </w:pPr>
          </w:p>
        </w:tc>
        <w:tc>
          <w:tcPr>
            <w:tcW w:w="3260" w:type="dxa"/>
          </w:tcPr>
          <w:p w14:paraId="6584A846" w14:textId="77777777" w:rsidR="00AD36CB" w:rsidRDefault="00AD36CB" w:rsidP="00CB30D6">
            <w:pPr>
              <w:rPr>
                <w:rFonts w:cs="Arial"/>
              </w:rPr>
            </w:pPr>
          </w:p>
        </w:tc>
      </w:tr>
      <w:tr w:rsidR="00AD36CB" w:rsidRPr="007C20FA" w14:paraId="53159901" w14:textId="77777777" w:rsidTr="00CB30D6">
        <w:trPr>
          <w:trHeight w:val="20"/>
        </w:trPr>
        <w:tc>
          <w:tcPr>
            <w:tcW w:w="10206" w:type="dxa"/>
            <w:gridSpan w:val="4"/>
            <w:shd w:val="clear" w:color="auto" w:fill="F2F2F2" w:themeFill="background1" w:themeFillShade="F2"/>
          </w:tcPr>
          <w:p w14:paraId="671606F3" w14:textId="77777777" w:rsidR="00AD36CB" w:rsidRPr="006623A0" w:rsidRDefault="00AD36CB" w:rsidP="00CB30D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AD36CB" w:rsidRPr="007C20FA" w14:paraId="7DBA4738" w14:textId="77777777" w:rsidTr="00CB30D6">
        <w:trPr>
          <w:trHeight w:val="20"/>
        </w:trPr>
        <w:tc>
          <w:tcPr>
            <w:tcW w:w="1560" w:type="dxa"/>
          </w:tcPr>
          <w:p w14:paraId="7E9B9772" w14:textId="77777777" w:rsidR="00AD36CB" w:rsidRPr="00D410AE" w:rsidRDefault="00AD36CB" w:rsidP="00CB30D6">
            <w:pPr>
              <w:rPr>
                <w:rFonts w:cs="Arial"/>
              </w:rPr>
            </w:pPr>
          </w:p>
        </w:tc>
        <w:tc>
          <w:tcPr>
            <w:tcW w:w="2693" w:type="dxa"/>
          </w:tcPr>
          <w:p w14:paraId="320DF9AF" w14:textId="77777777" w:rsidR="00AD36CB" w:rsidRPr="00D410AE" w:rsidRDefault="00AD36CB" w:rsidP="00CB30D6">
            <w:pPr>
              <w:rPr>
                <w:rFonts w:cs="Arial"/>
              </w:rPr>
            </w:pPr>
            <w:r>
              <w:rPr>
                <w:rFonts w:cs="Arial"/>
              </w:rPr>
              <w:t>&lt;Example: some excerpt from ECE or FMVSS&gt;</w:t>
            </w:r>
          </w:p>
        </w:tc>
        <w:tc>
          <w:tcPr>
            <w:tcW w:w="2693" w:type="dxa"/>
          </w:tcPr>
          <w:p w14:paraId="5D307F6C" w14:textId="77777777" w:rsidR="00AD36CB" w:rsidRPr="00D410AE" w:rsidRDefault="00AD36CB" w:rsidP="00CB30D6">
            <w:pPr>
              <w:rPr>
                <w:rFonts w:cs="Arial"/>
              </w:rPr>
            </w:pPr>
          </w:p>
        </w:tc>
        <w:tc>
          <w:tcPr>
            <w:tcW w:w="3260" w:type="dxa"/>
          </w:tcPr>
          <w:p w14:paraId="28952BB3" w14:textId="77777777" w:rsidR="00AD36CB" w:rsidRPr="00D410AE" w:rsidRDefault="00AD36CB" w:rsidP="00CB30D6">
            <w:pPr>
              <w:rPr>
                <w:rFonts w:cs="Arial"/>
              </w:rPr>
            </w:pPr>
          </w:p>
        </w:tc>
      </w:tr>
      <w:tr w:rsidR="00AD36CB" w:rsidRPr="007C20FA" w14:paraId="66F16F5E" w14:textId="77777777" w:rsidTr="00CB30D6">
        <w:trPr>
          <w:trHeight w:val="20"/>
        </w:trPr>
        <w:tc>
          <w:tcPr>
            <w:tcW w:w="1560" w:type="dxa"/>
          </w:tcPr>
          <w:p w14:paraId="6E4B1D56" w14:textId="77777777" w:rsidR="00AD36CB" w:rsidRPr="00D410AE" w:rsidRDefault="00AD36CB" w:rsidP="00CB30D6">
            <w:pPr>
              <w:rPr>
                <w:rFonts w:cs="Arial"/>
              </w:rPr>
            </w:pPr>
          </w:p>
        </w:tc>
        <w:tc>
          <w:tcPr>
            <w:tcW w:w="2693" w:type="dxa"/>
          </w:tcPr>
          <w:p w14:paraId="52B15EF5" w14:textId="77777777" w:rsidR="00AD36CB" w:rsidRPr="00D410AE" w:rsidRDefault="00AD36CB" w:rsidP="00CB30D6">
            <w:pPr>
              <w:rPr>
                <w:rFonts w:cs="Arial"/>
              </w:rPr>
            </w:pPr>
          </w:p>
        </w:tc>
        <w:tc>
          <w:tcPr>
            <w:tcW w:w="2693" w:type="dxa"/>
          </w:tcPr>
          <w:p w14:paraId="7994BA70" w14:textId="77777777" w:rsidR="00AD36CB" w:rsidRPr="00D410AE" w:rsidRDefault="00AD36CB" w:rsidP="00CB30D6">
            <w:pPr>
              <w:rPr>
                <w:rFonts w:cs="Arial"/>
              </w:rPr>
            </w:pPr>
          </w:p>
        </w:tc>
        <w:tc>
          <w:tcPr>
            <w:tcW w:w="3260" w:type="dxa"/>
          </w:tcPr>
          <w:p w14:paraId="59C147EF" w14:textId="77777777" w:rsidR="00AD36CB" w:rsidRPr="00D410AE" w:rsidRDefault="00AD36CB" w:rsidP="00CB30D6">
            <w:pPr>
              <w:rPr>
                <w:rFonts w:cs="Arial"/>
              </w:rPr>
            </w:pPr>
          </w:p>
        </w:tc>
      </w:tr>
      <w:tr w:rsidR="00AD36CB" w:rsidRPr="007C20FA" w14:paraId="5A03B289" w14:textId="77777777" w:rsidTr="00CB30D6">
        <w:trPr>
          <w:trHeight w:val="20"/>
        </w:trPr>
        <w:tc>
          <w:tcPr>
            <w:tcW w:w="10206" w:type="dxa"/>
            <w:gridSpan w:val="4"/>
            <w:shd w:val="clear" w:color="auto" w:fill="F2F2F2" w:themeFill="background1" w:themeFillShade="F2"/>
          </w:tcPr>
          <w:p w14:paraId="574A574B" w14:textId="77777777" w:rsidR="00AD36CB" w:rsidRDefault="00AD36CB" w:rsidP="00CB30D6">
            <w:pPr>
              <w:rPr>
                <w:rFonts w:ascii="Helvetica" w:hAnsi="Helvetica" w:cs="Helvetica"/>
                <w:b/>
              </w:rPr>
            </w:pPr>
            <w:r>
              <w:rPr>
                <w:rFonts w:ascii="Helvetica" w:hAnsi="Helvetica" w:cs="Helvetica"/>
                <w:b/>
              </w:rPr>
              <w:t>Industry Standards</w:t>
            </w:r>
          </w:p>
        </w:tc>
      </w:tr>
      <w:tr w:rsidR="00AD36CB" w:rsidRPr="007C20FA" w14:paraId="3CE98CD0" w14:textId="77777777" w:rsidTr="00CB30D6">
        <w:trPr>
          <w:trHeight w:val="20"/>
        </w:trPr>
        <w:tc>
          <w:tcPr>
            <w:tcW w:w="1560" w:type="dxa"/>
          </w:tcPr>
          <w:p w14:paraId="5AE506E3" w14:textId="77777777" w:rsidR="00AD36CB" w:rsidRPr="00D410AE" w:rsidRDefault="00AD36CB" w:rsidP="00CB30D6">
            <w:pPr>
              <w:rPr>
                <w:rFonts w:cs="Arial"/>
              </w:rPr>
            </w:pPr>
          </w:p>
        </w:tc>
        <w:tc>
          <w:tcPr>
            <w:tcW w:w="2693" w:type="dxa"/>
          </w:tcPr>
          <w:p w14:paraId="1F46197E" w14:textId="77777777" w:rsidR="00AD36CB" w:rsidRPr="00D410AE" w:rsidRDefault="00AD36CB" w:rsidP="00CB30D6">
            <w:pPr>
              <w:rPr>
                <w:rFonts w:cs="Arial"/>
              </w:rPr>
            </w:pPr>
            <w:r>
              <w:rPr>
                <w:rFonts w:cs="Arial"/>
              </w:rPr>
              <w:t>&lt;Example: some ISO/IEEE/SAE or other standard&gt;</w:t>
            </w:r>
          </w:p>
        </w:tc>
        <w:tc>
          <w:tcPr>
            <w:tcW w:w="2693" w:type="dxa"/>
          </w:tcPr>
          <w:p w14:paraId="5F4CC73F" w14:textId="77777777" w:rsidR="00AD36CB" w:rsidRPr="00D410AE" w:rsidRDefault="00AD36CB" w:rsidP="00CB30D6">
            <w:pPr>
              <w:rPr>
                <w:rFonts w:cs="Arial"/>
              </w:rPr>
            </w:pPr>
          </w:p>
        </w:tc>
        <w:tc>
          <w:tcPr>
            <w:tcW w:w="3260" w:type="dxa"/>
          </w:tcPr>
          <w:p w14:paraId="1F8498E0" w14:textId="77777777" w:rsidR="00AD36CB" w:rsidRPr="00D410AE" w:rsidRDefault="00AD36CB" w:rsidP="00CB30D6">
            <w:pPr>
              <w:rPr>
                <w:rFonts w:cs="Arial"/>
              </w:rPr>
            </w:pPr>
          </w:p>
        </w:tc>
      </w:tr>
      <w:tr w:rsidR="00AD36CB" w:rsidRPr="007C20FA" w14:paraId="2C764DE6" w14:textId="77777777" w:rsidTr="00CB30D6">
        <w:trPr>
          <w:trHeight w:val="20"/>
        </w:trPr>
        <w:tc>
          <w:tcPr>
            <w:tcW w:w="1560" w:type="dxa"/>
          </w:tcPr>
          <w:p w14:paraId="66CBCD52" w14:textId="77777777" w:rsidR="00AD36CB" w:rsidRPr="00D410AE" w:rsidRDefault="00AD36CB" w:rsidP="00CB30D6">
            <w:pPr>
              <w:rPr>
                <w:rFonts w:cs="Arial"/>
              </w:rPr>
            </w:pPr>
          </w:p>
        </w:tc>
        <w:tc>
          <w:tcPr>
            <w:tcW w:w="2693" w:type="dxa"/>
          </w:tcPr>
          <w:p w14:paraId="3390A0C0" w14:textId="77777777" w:rsidR="00AD36CB" w:rsidRPr="00D410AE" w:rsidRDefault="00AD36CB" w:rsidP="00CB30D6">
            <w:pPr>
              <w:rPr>
                <w:rFonts w:cs="Arial"/>
              </w:rPr>
            </w:pPr>
          </w:p>
        </w:tc>
        <w:tc>
          <w:tcPr>
            <w:tcW w:w="2693" w:type="dxa"/>
          </w:tcPr>
          <w:p w14:paraId="4E73B70C" w14:textId="77777777" w:rsidR="00AD36CB" w:rsidRPr="00D410AE" w:rsidRDefault="00AD36CB" w:rsidP="00CB30D6">
            <w:pPr>
              <w:rPr>
                <w:rFonts w:cs="Arial"/>
              </w:rPr>
            </w:pPr>
          </w:p>
        </w:tc>
        <w:tc>
          <w:tcPr>
            <w:tcW w:w="3260" w:type="dxa"/>
          </w:tcPr>
          <w:p w14:paraId="48422445" w14:textId="77777777" w:rsidR="00AD36CB" w:rsidRPr="00D410AE" w:rsidRDefault="00AD36CB" w:rsidP="00CB30D6">
            <w:pPr>
              <w:rPr>
                <w:rFonts w:cs="Arial"/>
              </w:rPr>
            </w:pPr>
          </w:p>
        </w:tc>
      </w:tr>
      <w:tr w:rsidR="00AD36CB" w:rsidRPr="007C20FA" w14:paraId="31A991E9" w14:textId="77777777" w:rsidTr="00CB30D6">
        <w:trPr>
          <w:trHeight w:val="20"/>
        </w:trPr>
        <w:tc>
          <w:tcPr>
            <w:tcW w:w="10206" w:type="dxa"/>
            <w:gridSpan w:val="4"/>
            <w:shd w:val="clear" w:color="auto" w:fill="F2F2F2" w:themeFill="background1" w:themeFillShade="F2"/>
          </w:tcPr>
          <w:p w14:paraId="51973A6F" w14:textId="77777777" w:rsidR="00AD36CB" w:rsidRDefault="00AD36CB" w:rsidP="00CB30D6">
            <w:pPr>
              <w:rPr>
                <w:rFonts w:ascii="Helvetica" w:hAnsi="Helvetica" w:cs="Helvetica"/>
                <w:b/>
              </w:rPr>
            </w:pPr>
            <w:r>
              <w:rPr>
                <w:rFonts w:ascii="Helvetica" w:hAnsi="Helvetica" w:cs="Helvetica"/>
                <w:b/>
              </w:rPr>
              <w:t>Other Sources</w:t>
            </w:r>
          </w:p>
        </w:tc>
      </w:tr>
      <w:tr w:rsidR="00AD36CB" w:rsidRPr="007C20FA" w14:paraId="4A463AF3" w14:textId="77777777" w:rsidTr="00CB30D6">
        <w:trPr>
          <w:trHeight w:val="20"/>
        </w:trPr>
        <w:tc>
          <w:tcPr>
            <w:tcW w:w="1560" w:type="dxa"/>
          </w:tcPr>
          <w:p w14:paraId="514F6C76" w14:textId="77777777" w:rsidR="00AD36CB" w:rsidRPr="00D410AE" w:rsidRDefault="00AD36CB" w:rsidP="00CB30D6">
            <w:pPr>
              <w:rPr>
                <w:rFonts w:cs="Arial"/>
              </w:rPr>
            </w:pPr>
          </w:p>
        </w:tc>
        <w:tc>
          <w:tcPr>
            <w:tcW w:w="2693" w:type="dxa"/>
          </w:tcPr>
          <w:p w14:paraId="6F00DC62" w14:textId="77777777" w:rsidR="00AD36CB" w:rsidRPr="00D410AE" w:rsidRDefault="00AD36CB" w:rsidP="00CB30D6">
            <w:pPr>
              <w:rPr>
                <w:rFonts w:cs="Arial"/>
              </w:rPr>
            </w:pPr>
            <w:r>
              <w:rPr>
                <w:rFonts w:cs="Arial"/>
              </w:rPr>
              <w:t>&lt;Example: some stakeholder document&gt;</w:t>
            </w:r>
          </w:p>
        </w:tc>
        <w:tc>
          <w:tcPr>
            <w:tcW w:w="2693" w:type="dxa"/>
          </w:tcPr>
          <w:p w14:paraId="0F137C90" w14:textId="77777777" w:rsidR="00AD36CB" w:rsidRPr="00D410AE" w:rsidRDefault="00AD36CB" w:rsidP="00CB30D6">
            <w:pPr>
              <w:rPr>
                <w:rFonts w:cs="Arial"/>
              </w:rPr>
            </w:pPr>
          </w:p>
        </w:tc>
        <w:tc>
          <w:tcPr>
            <w:tcW w:w="3260" w:type="dxa"/>
          </w:tcPr>
          <w:p w14:paraId="799E5595" w14:textId="77777777" w:rsidR="00AD36CB" w:rsidRPr="00D410AE" w:rsidRDefault="00AD36CB" w:rsidP="00CB30D6">
            <w:pPr>
              <w:rPr>
                <w:rFonts w:cs="Arial"/>
              </w:rPr>
            </w:pPr>
          </w:p>
        </w:tc>
      </w:tr>
      <w:tr w:rsidR="00AD36CB" w:rsidRPr="007C20FA" w14:paraId="4AF581B7" w14:textId="77777777" w:rsidTr="00CB30D6">
        <w:trPr>
          <w:trHeight w:val="20"/>
        </w:trPr>
        <w:tc>
          <w:tcPr>
            <w:tcW w:w="1560" w:type="dxa"/>
          </w:tcPr>
          <w:p w14:paraId="03506601" w14:textId="77777777" w:rsidR="00AD36CB" w:rsidRPr="00D410AE" w:rsidRDefault="00AD36CB" w:rsidP="00CB30D6">
            <w:pPr>
              <w:rPr>
                <w:rFonts w:cs="Arial"/>
              </w:rPr>
            </w:pPr>
          </w:p>
        </w:tc>
        <w:tc>
          <w:tcPr>
            <w:tcW w:w="2693" w:type="dxa"/>
          </w:tcPr>
          <w:p w14:paraId="3E65F327" w14:textId="77777777" w:rsidR="00AD36CB" w:rsidRDefault="00AD36CB" w:rsidP="00CB30D6">
            <w:pPr>
              <w:rPr>
                <w:rFonts w:cs="Arial"/>
              </w:rPr>
            </w:pPr>
          </w:p>
        </w:tc>
        <w:tc>
          <w:tcPr>
            <w:tcW w:w="2693" w:type="dxa"/>
          </w:tcPr>
          <w:p w14:paraId="682E0140" w14:textId="77777777" w:rsidR="00AD36CB" w:rsidRPr="00D410AE" w:rsidRDefault="00AD36CB" w:rsidP="00CB30D6">
            <w:pPr>
              <w:rPr>
                <w:rFonts w:cs="Arial"/>
              </w:rPr>
            </w:pPr>
          </w:p>
        </w:tc>
        <w:tc>
          <w:tcPr>
            <w:tcW w:w="3260" w:type="dxa"/>
          </w:tcPr>
          <w:p w14:paraId="47F2DC2D" w14:textId="77777777" w:rsidR="00AD36CB" w:rsidRPr="00D410AE" w:rsidRDefault="00AD36CB" w:rsidP="00CB30D6">
            <w:pPr>
              <w:rPr>
                <w:rFonts w:cs="Arial"/>
              </w:rPr>
            </w:pPr>
          </w:p>
        </w:tc>
      </w:tr>
    </w:tbl>
    <w:p w14:paraId="477E1B61" w14:textId="1F7D8C69" w:rsidR="00AD36CB" w:rsidRPr="00C7649D" w:rsidRDefault="00AD36CB" w:rsidP="00AD36CB">
      <w:pPr>
        <w:pStyle w:val="Caption"/>
      </w:pPr>
      <w:bookmarkStart w:id="173" w:name="_Toc56581869"/>
      <w:r w:rsidRPr="001B1565">
        <w:t xml:space="preserve">Table </w:t>
      </w:r>
      <w:r w:rsidR="003E5293">
        <w:fldChar w:fldCharType="begin"/>
      </w:r>
      <w:r w:rsidR="003E5293">
        <w:instrText xml:space="preserve"> SEQ Table \* ARABIC </w:instrText>
      </w:r>
      <w:r w:rsidR="003E5293">
        <w:fldChar w:fldCharType="separate"/>
      </w:r>
      <w:r w:rsidR="00CE7B51">
        <w:rPr>
          <w:noProof/>
        </w:rPr>
        <w:t>10</w:t>
      </w:r>
      <w:r w:rsidR="003E5293">
        <w:rPr>
          <w:noProof/>
        </w:rPr>
        <w:fldChar w:fldCharType="end"/>
      </w:r>
      <w:r w:rsidRPr="001B1565">
        <w:t xml:space="preserve">: </w:t>
      </w:r>
      <w:r>
        <w:t>Input Requirements/Documents</w:t>
      </w:r>
      <w:bookmarkEnd w:id="173"/>
    </w:p>
    <w:p w14:paraId="4BED202B" w14:textId="77777777" w:rsidR="00AD36CB" w:rsidRPr="001F2112" w:rsidRDefault="00AD36CB" w:rsidP="00AD36CB"/>
    <w:p w14:paraId="62F7F9D8" w14:textId="77777777" w:rsidR="00AD36CB" w:rsidRDefault="00AD36CB" w:rsidP="00AD36CB">
      <w:pPr>
        <w:pStyle w:val="Heading4"/>
      </w:pPr>
      <w:r>
        <w:lastRenderedPageBreak/>
        <w:t>Assumptions</w:t>
      </w:r>
    </w:p>
    <w:p w14:paraId="5E38C6B5" w14:textId="77777777" w:rsidR="00AD36CB" w:rsidRDefault="00AD36CB" w:rsidP="00AD36CB">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432BF588" w14:textId="77777777" w:rsidR="00AD36CB" w:rsidRDefault="00AD36CB" w:rsidP="00AD36CB">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08772BD7" w14:textId="77777777" w:rsidR="00AD36CB" w:rsidRPr="00751F5B" w:rsidRDefault="00AD36CB" w:rsidP="00AD36CB">
      <w:pPr>
        <w:rPr>
          <w:rStyle w:val="SubtleEmphasis"/>
          <w:i w:val="0"/>
        </w:rPr>
      </w:pPr>
    </w:p>
    <w:p w14:paraId="5ED98AE1" w14:textId="77777777" w:rsidR="00AD36CB" w:rsidRPr="00ED5270" w:rsidRDefault="00AD36CB" w:rsidP="00AD36CB"/>
    <w:p w14:paraId="5AB1C748" w14:textId="5A3E0464" w:rsidR="00AD36CB" w:rsidRDefault="00AD36CB" w:rsidP="00AD36CB">
      <w:pPr>
        <w:pStyle w:val="Heading3"/>
      </w:pPr>
      <w:bookmarkStart w:id="174" w:name="_Toc56581797"/>
      <w:r>
        <w:t>Function Scope</w:t>
      </w:r>
      <w:bookmarkEnd w:id="174"/>
    </w:p>
    <w:p w14:paraId="546D53C2" w14:textId="77777777" w:rsidR="003E65DF" w:rsidRDefault="003E65DF" w:rsidP="009B1188">
      <w:pPr>
        <w:pStyle w:val="Caption"/>
      </w:pPr>
    </w:p>
    <w:p w14:paraId="271E646A" w14:textId="322BC690" w:rsidR="00C52BE2" w:rsidRDefault="003E65DF" w:rsidP="009B1188">
      <w:pPr>
        <w:pStyle w:val="Caption"/>
      </w:pPr>
      <w:r>
        <w:rPr>
          <w:noProof/>
        </w:rPr>
        <w:drawing>
          <wp:inline distT="0" distB="0" distL="0" distR="0" wp14:anchorId="270AB817" wp14:editId="614520AC">
            <wp:extent cx="4152900" cy="8667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52900" cy="866775"/>
                    </a:xfrm>
                    <a:prstGeom prst="rect">
                      <a:avLst/>
                    </a:prstGeom>
                  </pic:spPr>
                </pic:pic>
              </a:graphicData>
            </a:graphic>
          </wp:inline>
        </w:drawing>
      </w:r>
    </w:p>
    <w:p w14:paraId="730F6F3F" w14:textId="77777777" w:rsidR="003E65DF" w:rsidRPr="003E65DF" w:rsidRDefault="003E65DF" w:rsidP="003E65DF"/>
    <w:p w14:paraId="7137046C" w14:textId="10F77293" w:rsidR="00AD36CB" w:rsidRPr="00B42A06" w:rsidRDefault="00AD36CB" w:rsidP="00AD36CB">
      <w:pPr>
        <w:pStyle w:val="Caption"/>
      </w:pPr>
      <w:bookmarkStart w:id="175" w:name="_Toc56581850"/>
      <w:r w:rsidRPr="00B42A06">
        <w:t xml:space="preserve">Figure </w:t>
      </w:r>
      <w:r>
        <w:rPr>
          <w:noProof/>
        </w:rPr>
        <w:fldChar w:fldCharType="begin"/>
      </w:r>
      <w:r>
        <w:rPr>
          <w:noProof/>
        </w:rPr>
        <w:instrText xml:space="preserve"> SEQ Figure \* ARABIC </w:instrText>
      </w:r>
      <w:r>
        <w:rPr>
          <w:noProof/>
        </w:rPr>
        <w:fldChar w:fldCharType="separate"/>
      </w:r>
      <w:r w:rsidR="00CE7B51">
        <w:rPr>
          <w:noProof/>
        </w:rPr>
        <w:t>6</w:t>
      </w:r>
      <w:r>
        <w:rPr>
          <w:noProof/>
        </w:rPr>
        <w:fldChar w:fldCharType="end"/>
      </w:r>
      <w:r w:rsidRPr="00B42A06">
        <w:t xml:space="preserve">: </w:t>
      </w:r>
      <w:r>
        <w:t>Context Diagram of Function</w:t>
      </w:r>
      <w:r w:rsidR="00C52BE2">
        <w:t xml:space="preserve"> </w:t>
      </w:r>
      <w:r w:rsidR="00F4595E">
        <w:t>“</w:t>
      </w:r>
      <w:r w:rsidR="00701F13">
        <w:t>PCL</w:t>
      </w:r>
      <w:r w:rsidR="00C52BE2">
        <w:t xml:space="preserve"> Contro</w:t>
      </w:r>
      <w:r w:rsidR="002954B6">
        <w:t>l</w:t>
      </w:r>
      <w:r w:rsidR="00F4595E">
        <w:t>”</w:t>
      </w:r>
      <w:bookmarkEnd w:id="175"/>
    </w:p>
    <w:p w14:paraId="66B19952" w14:textId="77777777" w:rsidR="00AD36CB" w:rsidRDefault="00AD36CB" w:rsidP="00AD36CB"/>
    <w:p w14:paraId="4653C2D1" w14:textId="77777777" w:rsidR="00AD36CB" w:rsidRDefault="00AD36CB" w:rsidP="00AD36CB">
      <w:pPr>
        <w:pStyle w:val="Heading3"/>
      </w:pPr>
      <w:bookmarkStart w:id="176" w:name="_Toc56581798"/>
      <w:r>
        <w:t>Function Interfaces</w:t>
      </w:r>
      <w:bookmarkEnd w:id="176"/>
    </w:p>
    <w:p w14:paraId="1665B893" w14:textId="77777777" w:rsidR="00AD36CB" w:rsidRPr="00A428A4" w:rsidRDefault="00AD36CB" w:rsidP="00AD36CB">
      <w:pPr>
        <w:shd w:val="clear" w:color="auto" w:fill="D6E3BC" w:themeFill="accent3" w:themeFillTint="66"/>
        <w:rPr>
          <w:rStyle w:val="SubtleEmphasis"/>
          <w:b/>
        </w:rPr>
      </w:pPr>
      <w:r w:rsidRPr="00A428A4">
        <w:rPr>
          <w:rStyle w:val="SubtleEmphasis"/>
          <w:b/>
        </w:rPr>
        <w:t xml:space="preserve">#Hint: </w:t>
      </w:r>
    </w:p>
    <w:p w14:paraId="5766A16A" w14:textId="118C7880" w:rsidR="00AD36CB" w:rsidRDefault="00AD36CB" w:rsidP="00AD36CB">
      <w:pPr>
        <w:pStyle w:val="ListParagraph"/>
        <w:numPr>
          <w:ilvl w:val="0"/>
          <w:numId w:val="45"/>
        </w:numPr>
        <w:shd w:val="clear" w:color="auto" w:fill="D6E3BC" w:themeFill="accent3" w:themeFillTint="66"/>
        <w:rPr>
          <w:rStyle w:val="SubtleEmphasis"/>
        </w:rPr>
      </w:pPr>
      <w:r>
        <w:rPr>
          <w:rStyle w:val="SubtleEmphasis"/>
        </w:rPr>
        <w:t>First create a Logical Signal in the ”</w:t>
      </w:r>
      <w:r w:rsidRPr="00751F5B">
        <w:rPr>
          <w:rStyle w:val="SubtleEmphasis"/>
          <w:color w:val="0000FF"/>
        </w:rPr>
        <w:fldChar w:fldCharType="begin"/>
      </w:r>
      <w:r w:rsidRPr="00751F5B">
        <w:rPr>
          <w:rStyle w:val="SubtleEmphasis"/>
          <w:color w:val="0000FF"/>
        </w:rPr>
        <w:instrText xml:space="preserve"> REF _Ref531353605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00CE7B51" w:rsidRPr="00CE7B51">
        <w:rPr>
          <w:rStyle w:val="SubtleEmphasis"/>
          <w:color w:val="0000FF"/>
        </w:rPr>
        <w:t>Logical Signals</w:t>
      </w:r>
      <w:r w:rsidRPr="00751F5B">
        <w:rPr>
          <w:rStyle w:val="SubtleEmphasis"/>
          <w:color w:val="0000FF"/>
        </w:rPr>
        <w:fldChar w:fldCharType="end"/>
      </w:r>
      <w:r>
        <w:rPr>
          <w:rStyle w:val="SubtleEmphasis"/>
        </w:rPr>
        <w:t>” section of the “</w:t>
      </w:r>
      <w:r w:rsidRPr="00751F5B">
        <w:rPr>
          <w:rStyle w:val="SubtleEmphasis"/>
          <w:color w:val="0000FF"/>
        </w:rPr>
        <w:fldChar w:fldCharType="begin"/>
      </w:r>
      <w:r w:rsidRPr="00751F5B">
        <w:rPr>
          <w:rStyle w:val="SubtleEmphasis"/>
          <w:color w:val="0000FF"/>
        </w:rPr>
        <w:instrText xml:space="preserve"> REF _Ref294992274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00CE7B51" w:rsidRPr="00CE7B51">
        <w:rPr>
          <w:rStyle w:val="SubtleEmphasis"/>
          <w:color w:val="0000FF"/>
        </w:rPr>
        <w:t>Data Dictionary</w:t>
      </w:r>
      <w:r w:rsidRPr="00751F5B">
        <w:rPr>
          <w:rStyle w:val="SubtleEmphasis"/>
          <w:color w:val="0000FF"/>
        </w:rPr>
        <w:fldChar w:fldCharType="end"/>
      </w:r>
      <w:r>
        <w:rPr>
          <w:rStyle w:val="SubtleEmphasis"/>
        </w:rPr>
        <w:t xml:space="preserve">”. Use </w:t>
      </w:r>
      <w:hyperlink r:id="rId69" w:history="1">
        <w:r w:rsidRPr="00EA7B18">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as type)</w:t>
      </w:r>
      <w:r>
        <w:rPr>
          <w:rStyle w:val="SubtleEmphasis"/>
        </w:rPr>
        <w:t>.</w:t>
      </w:r>
    </w:p>
    <w:p w14:paraId="174B3A53" w14:textId="77777777" w:rsidR="00AD36CB" w:rsidRDefault="00AD36CB" w:rsidP="00AD36CB">
      <w:pPr>
        <w:pStyle w:val="ListParagraph"/>
        <w:numPr>
          <w:ilvl w:val="0"/>
          <w:numId w:val="45"/>
        </w:numPr>
        <w:shd w:val="clear" w:color="auto" w:fill="D6E3BC" w:themeFill="accent3" w:themeFillTint="66"/>
        <w:rPr>
          <w:rStyle w:val="SubtleEmphasis"/>
        </w:rPr>
      </w:pPr>
      <w:r>
        <w:rPr>
          <w:rStyle w:val="SubtleEmphasis"/>
        </w:rPr>
        <w:t>Insert just a Word reference to the Signal ID, Name and Description (which are bookmarks in the signal/parameter definition in the section in the Data Dictionary).</w:t>
      </w:r>
    </w:p>
    <w:p w14:paraId="3C093B53" w14:textId="54F786DD" w:rsidR="00AD36CB" w:rsidRPr="00347A88" w:rsidRDefault="00AD36CB" w:rsidP="00AD36CB">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70" w:history="1">
        <w:r w:rsidRPr="005E2008">
          <w:rPr>
            <w:rStyle w:val="Hyperlink"/>
          </w:rPr>
          <w:t xml:space="preserve">RE Wiki – Adding a </w:t>
        </w:r>
        <w:r>
          <w:rPr>
            <w:rStyle w:val="Hyperlink"/>
          </w:rPr>
          <w:t>Logical Signal or Parameter</w:t>
        </w:r>
      </w:hyperlink>
    </w:p>
    <w:p w14:paraId="4935A955" w14:textId="77777777" w:rsidR="00AD36CB" w:rsidRDefault="00AD36CB" w:rsidP="00AD36CB">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89"/>
        <w:gridCol w:w="7512"/>
      </w:tblGrid>
      <w:tr w:rsidR="00AD36CB" w:rsidRPr="00E54DEA" w14:paraId="6CCCCE2E" w14:textId="77777777" w:rsidTr="002B5CFB">
        <w:trPr>
          <w:trHeight w:val="260"/>
        </w:trPr>
        <w:tc>
          <w:tcPr>
            <w:tcW w:w="2689" w:type="dxa"/>
            <w:shd w:val="clear" w:color="auto" w:fill="D9D9D9" w:themeFill="background1" w:themeFillShade="D9"/>
            <w:noWrap/>
            <w:hideMark/>
          </w:tcPr>
          <w:p w14:paraId="2AADF4FA" w14:textId="77777777" w:rsidR="00AD36CB" w:rsidRPr="00E54DEA" w:rsidRDefault="00AD36CB" w:rsidP="00CB30D6">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tcPr>
          <w:p w14:paraId="6E9BDF27" w14:textId="77777777" w:rsidR="00AD36CB" w:rsidRDefault="00AD36CB" w:rsidP="00CB30D6">
            <w:pPr>
              <w:overflowPunct/>
              <w:autoSpaceDE/>
              <w:autoSpaceDN/>
              <w:adjustRightInd/>
              <w:textAlignment w:val="auto"/>
              <w:rPr>
                <w:rFonts w:cs="Arial"/>
                <w:b/>
                <w:bCs/>
                <w:color w:val="000000"/>
              </w:rPr>
            </w:pPr>
            <w:r>
              <w:rPr>
                <w:rFonts w:cs="Arial"/>
                <w:b/>
                <w:bCs/>
                <w:color w:val="000000"/>
              </w:rPr>
              <w:t>Description</w:t>
            </w:r>
          </w:p>
        </w:tc>
      </w:tr>
      <w:tr w:rsidR="002B5CFB" w:rsidRPr="003F473D" w14:paraId="6EAEE287" w14:textId="77777777" w:rsidTr="002B5CFB">
        <w:trPr>
          <w:trHeight w:val="410"/>
        </w:trPr>
        <w:tc>
          <w:tcPr>
            <w:tcW w:w="2689" w:type="dxa"/>
            <w:noWrap/>
          </w:tcPr>
          <w:p w14:paraId="080EB406" w14:textId="30C32D45" w:rsidR="002B5CFB" w:rsidRPr="003F473D" w:rsidRDefault="002D2C13" w:rsidP="002B5CFB">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LSG_RSCL_PCL_Rq_N \h </w:instrText>
            </w:r>
            <w:r>
              <w:rPr>
                <w:rFonts w:cs="Arial"/>
                <w:color w:val="000000"/>
                <w:sz w:val="18"/>
                <w:szCs w:val="18"/>
              </w:rPr>
            </w:r>
            <w:r>
              <w:rPr>
                <w:rFonts w:cs="Arial"/>
                <w:color w:val="000000"/>
                <w:sz w:val="18"/>
                <w:szCs w:val="18"/>
              </w:rPr>
              <w:fldChar w:fldCharType="separate"/>
            </w:r>
            <w:r w:rsidR="00CE7B51">
              <w:t>RSCL_PCL_Rq</w:t>
            </w:r>
            <w:r>
              <w:rPr>
                <w:rFonts w:cs="Arial"/>
                <w:color w:val="000000"/>
                <w:sz w:val="18"/>
                <w:szCs w:val="18"/>
              </w:rPr>
              <w:fldChar w:fldCharType="end"/>
            </w:r>
          </w:p>
        </w:tc>
        <w:tc>
          <w:tcPr>
            <w:tcW w:w="7512" w:type="dxa"/>
          </w:tcPr>
          <w:p w14:paraId="516AFF1D" w14:textId="77777777" w:rsidR="00CE7B51" w:rsidRPr="00200D70" w:rsidRDefault="002D2C13" w:rsidP="007C1A9B">
            <w:pPr>
              <w:rPr>
                <w:rFonts w:cs="Arial"/>
              </w:rPr>
            </w:pPr>
            <w:r>
              <w:fldChar w:fldCharType="begin"/>
            </w:r>
            <w:r>
              <w:instrText xml:space="preserve"> REF LSG_RSCL_PCL_Rq_D \h </w:instrText>
            </w:r>
            <w:r>
              <w:fldChar w:fldCharType="separate"/>
            </w:r>
            <w:r w:rsidR="00CE7B51">
              <w:t>Signal generated by RSCL Control based on user request.</w:t>
            </w:r>
          </w:p>
          <w:p w14:paraId="10C9D647"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E8528E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2E13FF"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20783167"/>
                  <w:placeholder>
                    <w:docPart w:val="57DA2F2625FA401A85A4385BF7CF18A6"/>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C1EBF0" w14:textId="77777777" w:rsidR="00CE7B51" w:rsidRPr="00320989" w:rsidRDefault="00CE7B51" w:rsidP="0054401A">
                      <w:pPr>
                        <w:pStyle w:val="scriptNormal"/>
                        <w:rPr>
                          <w:color w:val="auto"/>
                        </w:rPr>
                      </w:pPr>
                      <w:r>
                        <w:rPr>
                          <w:color w:val="auto"/>
                        </w:rPr>
                        <w:t>A</w:t>
                      </w:r>
                    </w:p>
                  </w:tc>
                </w:sdtContent>
              </w:sdt>
            </w:tr>
            <w:tr w:rsidR="00CE7B51" w:rsidRPr="00200D70" w14:paraId="6CBFE07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7F3A80"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F421C1"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4B36C19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136970" w14:textId="77777777" w:rsidR="00CE7B51" w:rsidRPr="00200D70" w:rsidRDefault="00CE7B51" w:rsidP="0054401A">
                  <w:pPr>
                    <w:rPr>
                      <w:rFonts w:cs="Arial"/>
                      <w:b/>
                      <w:bCs/>
                      <w:lang w:val="en-GB"/>
                    </w:rPr>
                  </w:pPr>
                  <w:r w:rsidRPr="00200D70">
                    <w:rPr>
                      <w:rFonts w:cs="Arial"/>
                      <w:b/>
                      <w:bCs/>
                      <w:lang w:val="en-GB"/>
                    </w:rPr>
                    <w:t>Value</w:t>
                  </w:r>
                </w:p>
                <w:p w14:paraId="3BC09B52"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136404" w14:textId="77777777" w:rsidR="00CE7B51" w:rsidRPr="00FE19EA" w:rsidRDefault="00CE7B51" w:rsidP="0054401A">
                  <w:pPr>
                    <w:rPr>
                      <w:rFonts w:eastAsiaTheme="minorHAnsi" w:cs="Arial"/>
                      <w:bCs/>
                      <w:lang w:val="en-GB"/>
                    </w:rPr>
                  </w:pPr>
                  <w:r w:rsidRPr="00FE19EA">
                    <w:rPr>
                      <w:rFonts w:eastAsiaTheme="minorHAnsi" w:cs="Arial"/>
                      <w:bCs/>
                      <w:lang w:val="en-GB"/>
                    </w:rPr>
                    <w:t>activ</w:t>
                  </w:r>
                  <w:r>
                    <w:rPr>
                      <w:rFonts w:eastAsiaTheme="minorHAnsi" w:cs="Arial"/>
                      <w:bCs/>
                      <w:lang w:val="en-GB"/>
                    </w:rPr>
                    <w:t>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F0D560" w14:textId="77777777" w:rsidR="00CE7B51" w:rsidRPr="00200D70" w:rsidRDefault="00CE7B51" w:rsidP="0054401A">
                  <w:pPr>
                    <w:rPr>
                      <w:rFonts w:eastAsiaTheme="minorHAnsi" w:cs="Arial"/>
                      <w:color w:val="000000" w:themeColor="text1"/>
                    </w:rPr>
                  </w:pPr>
                  <w:r>
                    <w:rPr>
                      <w:rFonts w:eastAsiaTheme="minorHAnsi" w:cs="Arial"/>
                      <w:color w:val="000000" w:themeColor="text1"/>
                    </w:rPr>
                    <w:t>PCL activate requested</w:t>
                  </w:r>
                </w:p>
              </w:tc>
            </w:tr>
            <w:tr w:rsidR="00CE7B51" w:rsidRPr="00200D70" w14:paraId="294B4C42"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AE295C"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755DED" w14:textId="77777777" w:rsidR="00CE7B51" w:rsidRPr="00200D70" w:rsidRDefault="00CE7B51" w:rsidP="0054401A">
                  <w:pPr>
                    <w:rPr>
                      <w:rFonts w:eastAsiaTheme="minorHAnsi" w:cs="Arial"/>
                      <w:b/>
                      <w:bCs/>
                      <w:lang w:val="en-GB"/>
                    </w:rPr>
                  </w:pPr>
                  <w:r>
                    <w:rPr>
                      <w:rFonts w:eastAsiaTheme="minorHAnsi" w:cs="Arial"/>
                      <w:color w:val="000000" w:themeColor="text1"/>
                    </w:rPr>
                    <w:t>deactivate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12D15" w14:textId="77777777" w:rsidR="00CE7B51" w:rsidRPr="00200D70" w:rsidRDefault="00CE7B51" w:rsidP="0054401A">
                  <w:pPr>
                    <w:rPr>
                      <w:rFonts w:eastAsiaTheme="minorHAnsi" w:cs="Arial"/>
                      <w:color w:val="000000" w:themeColor="text1"/>
                    </w:rPr>
                  </w:pPr>
                  <w:r>
                    <w:rPr>
                      <w:rFonts w:eastAsiaTheme="minorHAnsi" w:cs="Arial"/>
                      <w:color w:val="000000" w:themeColor="text1"/>
                    </w:rPr>
                    <w:t>PCL deactivate requested</w:t>
                  </w:r>
                </w:p>
              </w:tc>
            </w:tr>
            <w:tr w:rsidR="00CE7B51" w:rsidRPr="00200D70" w14:paraId="7314A4E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B93A5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002EEB"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371D00A7" w14:textId="3BBB240C" w:rsidR="00346523" w:rsidRDefault="002D2C13" w:rsidP="002B5CFB">
            <w:r>
              <w:fldChar w:fldCharType="end"/>
            </w:r>
          </w:p>
        </w:tc>
      </w:tr>
      <w:tr w:rsidR="00991D5F" w:rsidRPr="003F473D" w14:paraId="2C224FF6" w14:textId="77777777" w:rsidTr="002B5CFB">
        <w:trPr>
          <w:trHeight w:val="410"/>
        </w:trPr>
        <w:tc>
          <w:tcPr>
            <w:tcW w:w="2689" w:type="dxa"/>
            <w:noWrap/>
          </w:tcPr>
          <w:p w14:paraId="26C7AE33" w14:textId="051D003D" w:rsidR="00991D5F" w:rsidRDefault="00991D5F" w:rsidP="00CB30D6">
            <w:pPr>
              <w:overflowPunct/>
              <w:autoSpaceDE/>
              <w:autoSpaceDN/>
              <w:adjustRightInd/>
              <w:textAlignment w:val="auto"/>
            </w:pPr>
            <w:r>
              <w:fldChar w:fldCharType="begin"/>
            </w:r>
            <w:r>
              <w:instrText xml:space="preserve"> REF LSG_RSCL_HandleLCL_stat_N \h </w:instrText>
            </w:r>
            <w:r>
              <w:fldChar w:fldCharType="separate"/>
            </w:r>
            <w:r>
              <w:t>RSCL_HandleLCL_stat</w:t>
            </w:r>
            <w:r>
              <w:fldChar w:fldCharType="end"/>
            </w:r>
          </w:p>
        </w:tc>
        <w:tc>
          <w:tcPr>
            <w:tcW w:w="7512" w:type="dxa"/>
          </w:tcPr>
          <w:p w14:paraId="7B3ECB7E" w14:textId="107AD5F3" w:rsidR="00991D5F" w:rsidRPr="00200D70" w:rsidRDefault="00991D5F" w:rsidP="00324A3B">
            <w:pPr>
              <w:rPr>
                <w:rFonts w:cs="Arial"/>
              </w:rPr>
            </w:pPr>
            <w:r>
              <w:fldChar w:fldCharType="begin"/>
            </w:r>
            <w:r>
              <w:instrText xml:space="preserve"> REF LSG_RSCL_HandleLCL_stat_D \h </w:instrText>
            </w:r>
            <w:r>
              <w:fldChar w:fldCharType="separate"/>
            </w:r>
            <w:r w:rsidRPr="00324A3B">
              <w:rPr>
                <w:rFonts w:cs="Arial"/>
              </w:rPr>
              <w:t xml:space="preserve">Signal generated by rear </w:t>
            </w:r>
            <w:r>
              <w:rPr>
                <w:rFonts w:cs="Arial"/>
              </w:rPr>
              <w:t xml:space="preserve">left </w:t>
            </w:r>
            <w:r w:rsidRPr="00324A3B">
              <w:rPr>
                <w:rFonts w:cs="Arial"/>
              </w:rPr>
              <w:t>inner handle control showing the actual</w:t>
            </w:r>
            <w:r>
              <w:rPr>
                <w:rFonts w:cs="Arial"/>
              </w:rPr>
              <w:t xml:space="preserve"> left</w:t>
            </w:r>
            <w:r w:rsidRPr="00324A3B">
              <w:rPr>
                <w:rFonts w:cs="Arial"/>
              </w:rPr>
              <w:t xml:space="preserve"> rear inner door handle status</w:t>
            </w:r>
          </w:p>
          <w:p w14:paraId="33118900" w14:textId="77777777" w:rsidR="00991D5F" w:rsidRPr="00200D70" w:rsidRDefault="00991D5F" w:rsidP="00324A3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991D5F" w:rsidRPr="00200D70" w14:paraId="5038D97D"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C191F4" w14:textId="77777777" w:rsidR="00991D5F" w:rsidRPr="00200D70" w:rsidRDefault="00991D5F" w:rsidP="00E720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61568596"/>
                  <w:placeholder>
                    <w:docPart w:val="39EC3CD0FABD4E8989D1FA932ECEE4C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090606" w14:textId="77777777" w:rsidR="00991D5F" w:rsidRPr="00320989" w:rsidRDefault="00991D5F" w:rsidP="00E72074">
                      <w:pPr>
                        <w:pStyle w:val="scriptNormal"/>
                        <w:rPr>
                          <w:color w:val="auto"/>
                        </w:rPr>
                      </w:pPr>
                      <w:r>
                        <w:rPr>
                          <w:color w:val="auto"/>
                        </w:rPr>
                        <w:t>A</w:t>
                      </w:r>
                    </w:p>
                  </w:tc>
                </w:sdtContent>
              </w:sdt>
            </w:tr>
            <w:tr w:rsidR="00991D5F" w:rsidRPr="00200D70" w14:paraId="43AEF224"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FC6AED" w14:textId="77777777" w:rsidR="00991D5F" w:rsidRPr="00200D70" w:rsidRDefault="00991D5F" w:rsidP="00E720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9EC9C3" w14:textId="77777777" w:rsidR="00991D5F" w:rsidRPr="00200D70" w:rsidRDefault="00991D5F" w:rsidP="00E72074">
                  <w:pPr>
                    <w:rPr>
                      <w:rFonts w:eastAsiaTheme="minorHAnsi" w:cs="Arial"/>
                      <w:color w:val="000000" w:themeColor="text1"/>
                    </w:rPr>
                  </w:pPr>
                  <w:r>
                    <w:rPr>
                      <w:rFonts w:eastAsiaTheme="minorHAnsi" w:cs="Arial"/>
                      <w:color w:val="000000" w:themeColor="text1"/>
                    </w:rPr>
                    <w:t>n/a</w:t>
                  </w:r>
                </w:p>
              </w:tc>
            </w:tr>
            <w:tr w:rsidR="00991D5F" w:rsidRPr="00200D70" w14:paraId="2A97A7FD" w14:textId="77777777" w:rsidTr="00E720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8C20AE" w14:textId="77777777" w:rsidR="00991D5F" w:rsidRPr="00200D70" w:rsidRDefault="00991D5F" w:rsidP="00E72074">
                  <w:pPr>
                    <w:rPr>
                      <w:rFonts w:cs="Arial"/>
                      <w:b/>
                      <w:bCs/>
                      <w:lang w:val="en-GB"/>
                    </w:rPr>
                  </w:pPr>
                  <w:r w:rsidRPr="00200D70">
                    <w:rPr>
                      <w:rFonts w:cs="Arial"/>
                      <w:b/>
                      <w:bCs/>
                      <w:lang w:val="en-GB"/>
                    </w:rPr>
                    <w:t>Value</w:t>
                  </w:r>
                </w:p>
                <w:p w14:paraId="7FCE6ABB" w14:textId="77777777" w:rsidR="00991D5F" w:rsidRPr="00200D70" w:rsidRDefault="00991D5F" w:rsidP="00E7207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E178A1" w14:textId="77777777" w:rsidR="00991D5F" w:rsidRPr="00D24442" w:rsidRDefault="00991D5F" w:rsidP="00E72074">
                  <w:pPr>
                    <w:rPr>
                      <w:rFonts w:eastAsiaTheme="minorHAnsi" w:cs="Arial"/>
                      <w:bCs/>
                      <w:lang w:val="en-GB"/>
                    </w:rPr>
                  </w:pPr>
                  <w:r w:rsidRPr="00D24442">
                    <w:rPr>
                      <w:rFonts w:eastAsiaTheme="minorHAnsi" w:cs="Arial"/>
                      <w:bCs/>
                      <w:lang w:val="en-GB"/>
                    </w:rPr>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D7328" w14:textId="77777777" w:rsidR="00991D5F" w:rsidRPr="00200D70" w:rsidRDefault="00991D5F" w:rsidP="00E72074">
                  <w:pPr>
                    <w:rPr>
                      <w:rFonts w:eastAsiaTheme="minorHAnsi" w:cs="Arial"/>
                      <w:color w:val="000000" w:themeColor="text1"/>
                    </w:rPr>
                  </w:pPr>
                  <w:r>
                    <w:rPr>
                      <w:rFonts w:eastAsiaTheme="minorHAnsi" w:cs="Arial"/>
                      <w:color w:val="000000" w:themeColor="text1"/>
                    </w:rPr>
                    <w:t>rear inner door handle enabled</w:t>
                  </w:r>
                </w:p>
              </w:tc>
            </w:tr>
            <w:tr w:rsidR="00991D5F" w:rsidRPr="00200D70" w14:paraId="64DD63B0" w14:textId="77777777" w:rsidTr="00E720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146250" w14:textId="77777777" w:rsidR="00991D5F" w:rsidRPr="00200D70" w:rsidRDefault="00991D5F" w:rsidP="00E720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0C62E5" w14:textId="77777777" w:rsidR="00991D5F" w:rsidRPr="009A4177" w:rsidRDefault="00991D5F" w:rsidP="00E72074">
                  <w:pPr>
                    <w:rPr>
                      <w:rFonts w:eastAsiaTheme="minorHAnsi" w:cs="Arial"/>
                      <w:bCs/>
                      <w:lang w:val="en-GB"/>
                    </w:rPr>
                  </w:pPr>
                  <w:r>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3A97C6" w14:textId="77777777" w:rsidR="00991D5F" w:rsidRPr="00200D70" w:rsidRDefault="00991D5F" w:rsidP="00E72074">
                  <w:pPr>
                    <w:rPr>
                      <w:rFonts w:eastAsiaTheme="minorHAnsi" w:cs="Arial"/>
                      <w:color w:val="000000" w:themeColor="text1"/>
                    </w:rPr>
                  </w:pPr>
                  <w:r>
                    <w:rPr>
                      <w:rFonts w:eastAsiaTheme="minorHAnsi" w:cs="Arial"/>
                      <w:color w:val="000000" w:themeColor="text1"/>
                    </w:rPr>
                    <w:t>Rear inner door handle disabled</w:t>
                  </w:r>
                </w:p>
              </w:tc>
            </w:tr>
            <w:tr w:rsidR="00991D5F" w:rsidRPr="00200D70" w14:paraId="41193F5B"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465232" w14:textId="77777777" w:rsidR="00991D5F" w:rsidRPr="00200D70" w:rsidRDefault="00991D5F" w:rsidP="00E720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CC1A49" w14:textId="77777777" w:rsidR="00991D5F" w:rsidRPr="00200D70" w:rsidRDefault="00991D5F" w:rsidP="00E72074">
                  <w:pPr>
                    <w:rPr>
                      <w:rFonts w:eastAsiaTheme="minorHAnsi" w:cs="Arial"/>
                      <w:color w:val="000000" w:themeColor="text1"/>
                    </w:rPr>
                  </w:pPr>
                  <w:r>
                    <w:rPr>
                      <w:rFonts w:eastAsiaTheme="minorHAnsi" w:cs="Arial"/>
                      <w:color w:val="000000" w:themeColor="text1"/>
                    </w:rPr>
                    <w:t>n/a</w:t>
                  </w:r>
                </w:p>
              </w:tc>
            </w:tr>
          </w:tbl>
          <w:p w14:paraId="5572B1F8" w14:textId="00A061ED" w:rsidR="00991D5F" w:rsidRDefault="00991D5F" w:rsidP="00324A3B">
            <w:r>
              <w:fldChar w:fldCharType="end"/>
            </w:r>
          </w:p>
        </w:tc>
      </w:tr>
      <w:tr w:rsidR="00DC49AD" w:rsidRPr="003F473D" w14:paraId="7AB1F1AE" w14:textId="77777777" w:rsidTr="002B5CFB">
        <w:trPr>
          <w:trHeight w:val="410"/>
        </w:trPr>
        <w:tc>
          <w:tcPr>
            <w:tcW w:w="2689" w:type="dxa"/>
            <w:noWrap/>
          </w:tcPr>
          <w:p w14:paraId="7D295555" w14:textId="38B4442E" w:rsidR="00DC49AD" w:rsidRDefault="00991D5F" w:rsidP="00CB30D6">
            <w:pPr>
              <w:overflowPunct/>
              <w:autoSpaceDE/>
              <w:autoSpaceDN/>
              <w:adjustRightInd/>
              <w:textAlignment w:val="auto"/>
            </w:pPr>
            <w:r>
              <w:fldChar w:fldCharType="begin"/>
            </w:r>
            <w:r>
              <w:instrText xml:space="preserve"> REF LSG_RSCL_HandleRCL_stat_N \h </w:instrText>
            </w:r>
            <w:r>
              <w:fldChar w:fldCharType="separate"/>
            </w:r>
            <w:r>
              <w:t>RSCL_HandleRCL_stat</w:t>
            </w:r>
            <w:r>
              <w:fldChar w:fldCharType="end"/>
            </w:r>
          </w:p>
        </w:tc>
        <w:tc>
          <w:tcPr>
            <w:tcW w:w="7512" w:type="dxa"/>
          </w:tcPr>
          <w:p w14:paraId="64E18978" w14:textId="2E0A98F2" w:rsidR="00991D5F" w:rsidRPr="00200D70" w:rsidRDefault="00991D5F" w:rsidP="000432B1">
            <w:pPr>
              <w:rPr>
                <w:rFonts w:cs="Arial"/>
              </w:rPr>
            </w:pPr>
            <w:r>
              <w:fldChar w:fldCharType="begin"/>
            </w:r>
            <w:r>
              <w:instrText xml:space="preserve"> REF LSG_RSCL_HandleRCL_stat_D \h </w:instrText>
            </w:r>
            <w:r>
              <w:fldChar w:fldCharType="separate"/>
            </w:r>
            <w:r w:rsidRPr="00200D70">
              <w:rPr>
                <w:rFonts w:cs="Arial"/>
              </w:rPr>
              <w:t>Signal</w:t>
            </w:r>
            <w:r>
              <w:rPr>
                <w:rFonts w:cs="Arial"/>
              </w:rPr>
              <w:t xml:space="preserve"> </w:t>
            </w:r>
            <w:r w:rsidRPr="00324A3B">
              <w:rPr>
                <w:rFonts w:cs="Arial"/>
              </w:rPr>
              <w:t xml:space="preserve">generated by rear </w:t>
            </w:r>
            <w:r>
              <w:rPr>
                <w:rFonts w:cs="Arial"/>
              </w:rPr>
              <w:t xml:space="preserve">right </w:t>
            </w:r>
            <w:r w:rsidRPr="00324A3B">
              <w:rPr>
                <w:rFonts w:cs="Arial"/>
              </w:rPr>
              <w:t>inner handle control showing the actual</w:t>
            </w:r>
            <w:r>
              <w:rPr>
                <w:rFonts w:cs="Arial"/>
              </w:rPr>
              <w:t xml:space="preserve"> right</w:t>
            </w:r>
            <w:r w:rsidRPr="00324A3B">
              <w:rPr>
                <w:rFonts w:cs="Arial"/>
              </w:rPr>
              <w:t xml:space="preserve"> rear inner door handle status</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991D5F" w:rsidRPr="00200D70" w14:paraId="37D61BB3"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63B6C2" w14:textId="77777777" w:rsidR="00991D5F" w:rsidRPr="00200D70" w:rsidRDefault="00991D5F" w:rsidP="001A45D3">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00082408"/>
                  <w:placeholder>
                    <w:docPart w:val="2AB1809162934355A093AF47B38B2B4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66F51C" w14:textId="77777777" w:rsidR="00991D5F" w:rsidRPr="00320989" w:rsidRDefault="00991D5F" w:rsidP="001A45D3">
                      <w:pPr>
                        <w:pStyle w:val="scriptNormal"/>
                        <w:rPr>
                          <w:color w:val="auto"/>
                        </w:rPr>
                      </w:pPr>
                      <w:r>
                        <w:rPr>
                          <w:color w:val="auto"/>
                        </w:rPr>
                        <w:t>A</w:t>
                      </w:r>
                    </w:p>
                  </w:tc>
                </w:sdtContent>
              </w:sdt>
            </w:tr>
            <w:tr w:rsidR="00991D5F" w:rsidRPr="00200D70" w14:paraId="79B2A64A"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F1647E" w14:textId="77777777" w:rsidR="00991D5F" w:rsidRPr="00200D70" w:rsidRDefault="00991D5F" w:rsidP="001A45D3">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A8EDAB" w14:textId="77777777" w:rsidR="00991D5F" w:rsidRPr="00200D70" w:rsidRDefault="00991D5F" w:rsidP="001A45D3">
                  <w:pPr>
                    <w:rPr>
                      <w:rFonts w:eastAsiaTheme="minorHAnsi" w:cs="Arial"/>
                      <w:color w:val="000000" w:themeColor="text1"/>
                    </w:rPr>
                  </w:pPr>
                  <w:r>
                    <w:rPr>
                      <w:rFonts w:eastAsiaTheme="minorHAnsi" w:cs="Arial"/>
                      <w:color w:val="000000" w:themeColor="text1"/>
                    </w:rPr>
                    <w:t>n/a</w:t>
                  </w:r>
                </w:p>
              </w:tc>
            </w:tr>
            <w:tr w:rsidR="00991D5F" w:rsidRPr="00200D70" w14:paraId="7BDE189B" w14:textId="77777777" w:rsidTr="001A45D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A257AC" w14:textId="77777777" w:rsidR="00991D5F" w:rsidRPr="00200D70" w:rsidRDefault="00991D5F" w:rsidP="001A45D3">
                  <w:pPr>
                    <w:rPr>
                      <w:rFonts w:cs="Arial"/>
                      <w:b/>
                      <w:bCs/>
                      <w:lang w:val="en-GB"/>
                    </w:rPr>
                  </w:pPr>
                  <w:r w:rsidRPr="00200D70">
                    <w:rPr>
                      <w:rFonts w:cs="Arial"/>
                      <w:b/>
                      <w:bCs/>
                      <w:lang w:val="en-GB"/>
                    </w:rPr>
                    <w:t>Value</w:t>
                  </w:r>
                </w:p>
                <w:p w14:paraId="500A45D0" w14:textId="77777777" w:rsidR="00991D5F" w:rsidRPr="00200D70" w:rsidRDefault="00991D5F" w:rsidP="001A45D3">
                  <w:pPr>
                    <w:rPr>
                      <w:rFonts w:eastAsiaTheme="minorHAnsi" w:cs="Arial"/>
                      <w:bCs/>
                    </w:rPr>
                  </w:pPr>
                  <w:r w:rsidRPr="00090C2C">
                    <w:rPr>
                      <w:rFonts w:cs="Arial"/>
                      <w:bCs/>
                      <w:sz w:val="16"/>
                      <w:lang w:val="en-GB"/>
                    </w:rPr>
                    <w:lastRenderedPageBreak/>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251EB8" w14:textId="77777777" w:rsidR="00991D5F" w:rsidRPr="00D24442" w:rsidRDefault="00991D5F" w:rsidP="001A45D3">
                  <w:pPr>
                    <w:rPr>
                      <w:rFonts w:eastAsiaTheme="minorHAnsi" w:cs="Arial"/>
                      <w:bCs/>
                      <w:lang w:val="en-GB"/>
                    </w:rPr>
                  </w:pPr>
                  <w:r w:rsidRPr="00D24442">
                    <w:rPr>
                      <w:rFonts w:eastAsiaTheme="minorHAnsi" w:cs="Arial"/>
                      <w:bCs/>
                      <w:lang w:val="en-GB"/>
                    </w:rPr>
                    <w:lastRenderedPageBreak/>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1850BB" w14:textId="77777777" w:rsidR="00991D5F" w:rsidRPr="00200D70" w:rsidRDefault="00991D5F" w:rsidP="001A45D3">
                  <w:pPr>
                    <w:rPr>
                      <w:rFonts w:eastAsiaTheme="minorHAnsi" w:cs="Arial"/>
                      <w:color w:val="000000" w:themeColor="text1"/>
                    </w:rPr>
                  </w:pPr>
                  <w:r>
                    <w:rPr>
                      <w:rFonts w:eastAsiaTheme="minorHAnsi" w:cs="Arial"/>
                      <w:color w:val="000000" w:themeColor="text1"/>
                    </w:rPr>
                    <w:t>rear inner door handle enabled</w:t>
                  </w:r>
                </w:p>
              </w:tc>
            </w:tr>
            <w:tr w:rsidR="00991D5F" w:rsidRPr="00200D70" w14:paraId="026EA37E" w14:textId="77777777" w:rsidTr="001A45D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62EA1F" w14:textId="77777777" w:rsidR="00991D5F" w:rsidRPr="00200D70" w:rsidRDefault="00991D5F" w:rsidP="001A45D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BC6BD1" w14:textId="77777777" w:rsidR="00991D5F" w:rsidRPr="009A4177" w:rsidRDefault="00991D5F" w:rsidP="001A45D3">
                  <w:pPr>
                    <w:rPr>
                      <w:rFonts w:eastAsiaTheme="minorHAnsi" w:cs="Arial"/>
                      <w:bCs/>
                      <w:lang w:val="en-GB"/>
                    </w:rPr>
                  </w:pPr>
                  <w:r>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8138D9" w14:textId="77777777" w:rsidR="00991D5F" w:rsidRPr="00200D70" w:rsidRDefault="00991D5F" w:rsidP="001A45D3">
                  <w:pPr>
                    <w:rPr>
                      <w:rFonts w:eastAsiaTheme="minorHAnsi" w:cs="Arial"/>
                      <w:color w:val="000000" w:themeColor="text1"/>
                    </w:rPr>
                  </w:pPr>
                  <w:r>
                    <w:rPr>
                      <w:rFonts w:eastAsiaTheme="minorHAnsi" w:cs="Arial"/>
                      <w:color w:val="000000" w:themeColor="text1"/>
                    </w:rPr>
                    <w:t>Rear inner door handle disabled</w:t>
                  </w:r>
                </w:p>
              </w:tc>
            </w:tr>
            <w:tr w:rsidR="00991D5F" w:rsidRPr="00200D70" w14:paraId="3481100E"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82D743" w14:textId="77777777" w:rsidR="00991D5F" w:rsidRPr="00200D70" w:rsidRDefault="00991D5F" w:rsidP="001A45D3">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8911E9" w14:textId="77777777" w:rsidR="00991D5F" w:rsidRPr="00200D70" w:rsidRDefault="00991D5F" w:rsidP="001A45D3">
                  <w:pPr>
                    <w:rPr>
                      <w:rFonts w:eastAsiaTheme="minorHAnsi" w:cs="Arial"/>
                      <w:color w:val="000000" w:themeColor="text1"/>
                    </w:rPr>
                  </w:pPr>
                  <w:r>
                    <w:rPr>
                      <w:rFonts w:eastAsiaTheme="minorHAnsi" w:cs="Arial"/>
                      <w:color w:val="000000" w:themeColor="text1"/>
                    </w:rPr>
                    <w:t>n/a</w:t>
                  </w:r>
                </w:p>
              </w:tc>
            </w:tr>
          </w:tbl>
          <w:p w14:paraId="35BBA4E7" w14:textId="5651BEF4" w:rsidR="00DC49AD" w:rsidRDefault="00991D5F" w:rsidP="00CB30D6">
            <w:r>
              <w:fldChar w:fldCharType="end"/>
            </w:r>
          </w:p>
        </w:tc>
      </w:tr>
      <w:tr w:rsidR="009E145A" w:rsidRPr="003F473D" w14:paraId="27684492" w14:textId="77777777" w:rsidTr="002B5CFB">
        <w:trPr>
          <w:trHeight w:val="410"/>
        </w:trPr>
        <w:tc>
          <w:tcPr>
            <w:tcW w:w="2689" w:type="dxa"/>
            <w:noWrap/>
          </w:tcPr>
          <w:p w14:paraId="02B0ABA5" w14:textId="762971BC" w:rsidR="009E145A" w:rsidRDefault="009E145A" w:rsidP="00CB30D6">
            <w:pPr>
              <w:overflowPunct/>
              <w:autoSpaceDE/>
              <w:autoSpaceDN/>
              <w:adjustRightInd/>
              <w:textAlignment w:val="auto"/>
            </w:pPr>
            <w:r>
              <w:lastRenderedPageBreak/>
              <w:fldChar w:fldCharType="begin"/>
            </w:r>
            <w:r>
              <w:instrText xml:space="preserve"> REF LSG_Vehicle_Lock_stat_N \h </w:instrText>
            </w:r>
            <w:r>
              <w:fldChar w:fldCharType="separate"/>
            </w:r>
            <w:r w:rsidR="00CE7B51">
              <w:t>Vehicle_Lock_stat</w:t>
            </w:r>
            <w:r>
              <w:fldChar w:fldCharType="end"/>
            </w:r>
          </w:p>
        </w:tc>
        <w:tc>
          <w:tcPr>
            <w:tcW w:w="7512" w:type="dxa"/>
          </w:tcPr>
          <w:p w14:paraId="2F6251CD" w14:textId="77777777" w:rsidR="00CE7B51" w:rsidRPr="00200D70" w:rsidRDefault="009E145A" w:rsidP="00817DA4">
            <w:pPr>
              <w:rPr>
                <w:rFonts w:cs="Arial"/>
              </w:rPr>
            </w:pPr>
            <w:r>
              <w:fldChar w:fldCharType="begin"/>
            </w:r>
            <w:r>
              <w:instrText xml:space="preserve"> REF LSG_Vehicle_Lock_stat_D \h </w:instrText>
            </w:r>
            <w:r>
              <w:fldChar w:fldCharType="separate"/>
            </w:r>
            <w:r w:rsidR="00CE7B51">
              <w:rPr>
                <w:rFonts w:cs="Arial"/>
              </w:rPr>
              <w:t>Signal describing the outer handle lock status and double lock status</w:t>
            </w:r>
          </w:p>
          <w:p w14:paraId="69E8E370" w14:textId="77777777" w:rsidR="00CE7B51" w:rsidRPr="00200D70" w:rsidRDefault="00CE7B51" w:rsidP="00817DA4">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533C2CBC"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6A21D8" w14:textId="77777777" w:rsidR="00CE7B51" w:rsidRPr="00200D70" w:rsidRDefault="00CE7B51"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4680146"/>
                  <w:placeholder>
                    <w:docPart w:val="150E89149CB64B5990EC612A56B917E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A1335C" w14:textId="77777777" w:rsidR="00CE7B51" w:rsidRPr="00320989" w:rsidRDefault="00CE7B51" w:rsidP="00545472">
                      <w:pPr>
                        <w:pStyle w:val="scriptNormal"/>
                        <w:rPr>
                          <w:color w:val="auto"/>
                        </w:rPr>
                      </w:pPr>
                      <w:r>
                        <w:rPr>
                          <w:color w:val="auto"/>
                        </w:rPr>
                        <w:t>QM</w:t>
                      </w:r>
                    </w:p>
                  </w:tc>
                </w:sdtContent>
              </w:sdt>
            </w:tr>
            <w:tr w:rsidR="00CE7B51" w:rsidRPr="00200D70" w14:paraId="5D6DBD99"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8CF9BE"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55D8DF"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r w:rsidR="00CE7B51" w:rsidRPr="00200D70" w14:paraId="7CCE7FE3"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0F8793" w14:textId="77777777" w:rsidR="00CE7B51" w:rsidRPr="00200D70" w:rsidRDefault="00CE7B51" w:rsidP="00545472">
                  <w:pPr>
                    <w:rPr>
                      <w:rFonts w:cs="Arial"/>
                      <w:b/>
                      <w:bCs/>
                      <w:lang w:val="en-GB"/>
                    </w:rPr>
                  </w:pPr>
                  <w:r w:rsidRPr="00200D70">
                    <w:rPr>
                      <w:rFonts w:cs="Arial"/>
                      <w:b/>
                      <w:bCs/>
                      <w:lang w:val="en-GB"/>
                    </w:rPr>
                    <w:t>Value</w:t>
                  </w:r>
                </w:p>
                <w:p w14:paraId="2CD0E8F2" w14:textId="77777777" w:rsidR="00CE7B51" w:rsidRPr="00200D70" w:rsidRDefault="00CE7B51" w:rsidP="0054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855DE2" w14:textId="77777777" w:rsidR="00CE7B51" w:rsidRPr="00200D70" w:rsidRDefault="00CE7B51" w:rsidP="00545472">
                  <w:pPr>
                    <w:rPr>
                      <w:rFonts w:eastAsiaTheme="minorHAnsi" w:cs="Arial"/>
                      <w:b/>
                      <w:bCs/>
                      <w:lang w:val="en-GB"/>
                    </w:rPr>
                  </w:pPr>
                  <w:r>
                    <w:rPr>
                      <w:rFonts w:eastAsiaTheme="minorHAnsi" w:cs="Arial"/>
                      <w:color w:val="000000" w:themeColor="text1"/>
                    </w:rPr>
                    <w:t>Unlock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6F9C5D" w14:textId="77777777" w:rsidR="00CE7B51" w:rsidRPr="00200D70" w:rsidRDefault="00CE7B51" w:rsidP="00545472">
                  <w:pPr>
                    <w:rPr>
                      <w:rFonts w:eastAsiaTheme="minorHAnsi" w:cs="Arial"/>
                      <w:color w:val="000000" w:themeColor="text1"/>
                    </w:rPr>
                  </w:pPr>
                  <w:r>
                    <w:rPr>
                      <w:rFonts w:eastAsiaTheme="minorHAnsi" w:cs="Arial"/>
                      <w:color w:val="000000" w:themeColor="text1"/>
                    </w:rPr>
                    <w:t>All doors unlocked</w:t>
                  </w:r>
                </w:p>
              </w:tc>
            </w:tr>
            <w:tr w:rsidR="00CE7B51" w:rsidRPr="00200D70" w14:paraId="148F61C5"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0D1B15"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D4B299" w14:textId="77777777" w:rsidR="00CE7B51" w:rsidRPr="00200D70" w:rsidRDefault="00CE7B51" w:rsidP="00545472">
                  <w:pPr>
                    <w:rPr>
                      <w:rFonts w:eastAsiaTheme="minorHAnsi" w:cs="Arial"/>
                      <w:b/>
                      <w:bCs/>
                      <w:lang w:val="en-GB"/>
                    </w:rPr>
                  </w:pPr>
                  <w:r w:rsidRPr="00ED7D87">
                    <w:t>Unlock driver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D45360" w14:textId="77777777" w:rsidR="00CE7B51" w:rsidRPr="00200D70" w:rsidRDefault="00CE7B51" w:rsidP="00545472">
                  <w:pPr>
                    <w:rPr>
                      <w:rFonts w:eastAsiaTheme="minorHAnsi" w:cs="Arial"/>
                      <w:color w:val="000000" w:themeColor="text1"/>
                    </w:rPr>
                  </w:pPr>
                  <w:r>
                    <w:rPr>
                      <w:rFonts w:eastAsiaTheme="minorHAnsi" w:cs="Arial"/>
                      <w:color w:val="000000" w:themeColor="text1"/>
                    </w:rPr>
                    <w:t>Driver door unlocked</w:t>
                  </w:r>
                </w:p>
              </w:tc>
            </w:tr>
            <w:tr w:rsidR="00CE7B51" w:rsidRPr="00200D70" w14:paraId="688D7881"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A67883"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6A3167" w14:textId="77777777" w:rsidR="00CE7B51" w:rsidRPr="00200D70" w:rsidRDefault="00CE7B51" w:rsidP="00545472">
                  <w:pPr>
                    <w:rPr>
                      <w:rFonts w:eastAsiaTheme="minorHAnsi" w:cs="Arial"/>
                      <w:b/>
                      <w:bCs/>
                      <w:lang w:val="en-GB"/>
                    </w:rPr>
                  </w:pPr>
                  <w:r w:rsidRPr="00ED7D87">
                    <w:t>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F600E7" w14:textId="77777777" w:rsidR="00CE7B51" w:rsidRPr="00200D70" w:rsidRDefault="00CE7B51" w:rsidP="00545472">
                  <w:pPr>
                    <w:rPr>
                      <w:rFonts w:eastAsiaTheme="minorHAnsi" w:cs="Arial"/>
                      <w:color w:val="000000" w:themeColor="text1"/>
                    </w:rPr>
                  </w:pPr>
                  <w:r>
                    <w:rPr>
                      <w:rFonts w:eastAsiaTheme="minorHAnsi" w:cs="Arial"/>
                      <w:color w:val="000000" w:themeColor="text1"/>
                    </w:rPr>
                    <w:t>All doors locked</w:t>
                  </w:r>
                </w:p>
              </w:tc>
            </w:tr>
            <w:tr w:rsidR="00CE7B51" w:rsidRPr="00200D70" w14:paraId="328A8BC6"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54DDDC"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CFF11A" w14:textId="77777777" w:rsidR="00CE7B51" w:rsidRPr="00200D70" w:rsidRDefault="00CE7B51" w:rsidP="00545472">
                  <w:pPr>
                    <w:rPr>
                      <w:rFonts w:eastAsiaTheme="minorHAnsi" w:cs="Arial"/>
                      <w:b/>
                      <w:bCs/>
                      <w:lang w:val="en-GB"/>
                    </w:rPr>
                  </w:pPr>
                  <w:r w:rsidRPr="00ED7D87">
                    <w:t>Lock double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1446A" w14:textId="77777777" w:rsidR="00CE7B51" w:rsidRPr="00200D70" w:rsidRDefault="00CE7B51" w:rsidP="00545472">
                  <w:pPr>
                    <w:rPr>
                      <w:rFonts w:eastAsiaTheme="minorHAnsi" w:cs="Arial"/>
                      <w:color w:val="000000" w:themeColor="text1"/>
                    </w:rPr>
                  </w:pPr>
                  <w:r>
                    <w:rPr>
                      <w:rFonts w:eastAsiaTheme="minorHAnsi" w:cs="Arial"/>
                      <w:color w:val="000000" w:themeColor="text1"/>
                    </w:rPr>
                    <w:t>All doors double locked</w:t>
                  </w:r>
                </w:p>
              </w:tc>
            </w:tr>
            <w:tr w:rsidR="00CE7B51" w:rsidRPr="00200D70" w14:paraId="771C9F8C"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20E8AD"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8ADBBC"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bl>
          <w:p w14:paraId="4EB596D5" w14:textId="57726340" w:rsidR="009E145A" w:rsidRDefault="009E145A" w:rsidP="00AB0A05">
            <w:r>
              <w:fldChar w:fldCharType="end"/>
            </w:r>
          </w:p>
        </w:tc>
      </w:tr>
    </w:tbl>
    <w:p w14:paraId="2BA3F5A5" w14:textId="77777777" w:rsidR="00AD36CB" w:rsidRDefault="00AD36CB" w:rsidP="00AD36CB">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D36CB" w:rsidRPr="00E54DEA" w14:paraId="0322BA4C" w14:textId="77777777" w:rsidTr="00CB30D6">
        <w:trPr>
          <w:trHeight w:val="260"/>
        </w:trPr>
        <w:tc>
          <w:tcPr>
            <w:tcW w:w="2689" w:type="dxa"/>
            <w:shd w:val="clear" w:color="auto" w:fill="D9D9D9" w:themeFill="background1" w:themeFillShade="D9"/>
            <w:noWrap/>
            <w:hideMark/>
          </w:tcPr>
          <w:p w14:paraId="4C138DA9" w14:textId="77777777" w:rsidR="00AD36CB" w:rsidRPr="00E54DEA" w:rsidRDefault="00AD36CB" w:rsidP="00CB30D6">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52E7A9E" w14:textId="77777777" w:rsidR="00AD36CB" w:rsidRPr="00E54DEA" w:rsidRDefault="00AD36CB" w:rsidP="00CB30D6">
            <w:pPr>
              <w:overflowPunct/>
              <w:autoSpaceDE/>
              <w:autoSpaceDN/>
              <w:adjustRightInd/>
              <w:textAlignment w:val="auto"/>
              <w:rPr>
                <w:rFonts w:cs="Arial"/>
                <w:b/>
                <w:bCs/>
                <w:color w:val="000000"/>
              </w:rPr>
            </w:pPr>
            <w:r>
              <w:rPr>
                <w:rFonts w:cs="Arial"/>
                <w:b/>
                <w:bCs/>
                <w:color w:val="000000"/>
              </w:rPr>
              <w:t>Description</w:t>
            </w:r>
          </w:p>
        </w:tc>
      </w:tr>
      <w:bookmarkStart w:id="177" w:name="_Hlk50114109"/>
      <w:tr w:rsidR="00991737" w:rsidRPr="003F473D" w14:paraId="4FC44AEC" w14:textId="77777777" w:rsidTr="00CB30D6">
        <w:trPr>
          <w:trHeight w:val="410"/>
        </w:trPr>
        <w:tc>
          <w:tcPr>
            <w:tcW w:w="2689" w:type="dxa"/>
            <w:noWrap/>
          </w:tcPr>
          <w:p w14:paraId="5B1074D4" w14:textId="56A9F755" w:rsidR="00991737" w:rsidRDefault="00696E7D" w:rsidP="00CB30D6">
            <w:pPr>
              <w:overflowPunct/>
              <w:autoSpaceDE/>
              <w:autoSpaceDN/>
              <w:adjustRightInd/>
              <w:textAlignment w:val="auto"/>
            </w:pPr>
            <w:r>
              <w:fldChar w:fldCharType="begin"/>
            </w:r>
            <w:r>
              <w:instrText xml:space="preserve"> REF LSG_RSCL_HandleCL_Rq_N \h </w:instrText>
            </w:r>
            <w:r>
              <w:fldChar w:fldCharType="separate"/>
            </w:r>
            <w:r w:rsidR="00CE7B51">
              <w:t>RSCL_HandleCL_Rq</w:t>
            </w:r>
            <w:r>
              <w:fldChar w:fldCharType="end"/>
            </w:r>
          </w:p>
        </w:tc>
        <w:tc>
          <w:tcPr>
            <w:tcW w:w="7512" w:type="dxa"/>
            <w:noWrap/>
          </w:tcPr>
          <w:p w14:paraId="58A6EA4B" w14:textId="77777777" w:rsidR="00CE7B51" w:rsidRDefault="00696E7D" w:rsidP="0054401A">
            <w:pPr>
              <w:rPr>
                <w:rFonts w:cs="Arial"/>
              </w:rPr>
            </w:pPr>
            <w:r>
              <w:rPr>
                <w:rFonts w:cs="Arial"/>
                <w:color w:val="000000"/>
                <w:sz w:val="18"/>
                <w:szCs w:val="18"/>
              </w:rPr>
              <w:fldChar w:fldCharType="begin"/>
            </w:r>
            <w:r>
              <w:rPr>
                <w:rFonts w:cs="Arial"/>
                <w:color w:val="000000"/>
                <w:sz w:val="18"/>
                <w:szCs w:val="18"/>
              </w:rPr>
              <w:instrText xml:space="preserve"> REF LSG_RSCL_HandleCL_Rq_D \h </w:instrText>
            </w:r>
            <w:r>
              <w:rPr>
                <w:rFonts w:cs="Arial"/>
                <w:color w:val="000000"/>
                <w:sz w:val="18"/>
                <w:szCs w:val="18"/>
              </w:rPr>
            </w:r>
            <w:r>
              <w:rPr>
                <w:rFonts w:cs="Arial"/>
                <w:color w:val="000000"/>
                <w:sz w:val="18"/>
                <w:szCs w:val="18"/>
              </w:rPr>
              <w:fldChar w:fldCharType="separate"/>
            </w:r>
            <w:r w:rsidR="00CE7B51" w:rsidRPr="00991737">
              <w:rPr>
                <w:rFonts w:cs="Arial"/>
              </w:rPr>
              <w:t xml:space="preserve">Signal requesting </w:t>
            </w:r>
            <w:r w:rsidR="00CE7B51">
              <w:rPr>
                <w:rFonts w:cs="Arial"/>
              </w:rPr>
              <w:t xml:space="preserve">to enable/disable </w:t>
            </w:r>
            <w:r w:rsidR="00CE7B51" w:rsidRPr="00991737">
              <w:rPr>
                <w:rFonts w:cs="Arial"/>
              </w:rPr>
              <w:t>rear inner door handle</w:t>
            </w:r>
            <w:r w:rsidR="00CE7B51">
              <w:rPr>
                <w:rFonts w:cs="Arial"/>
              </w:rPr>
              <w:t>s</w:t>
            </w:r>
            <w:r w:rsidR="00CE7B51" w:rsidRPr="00991737">
              <w:rPr>
                <w:rFonts w:cs="Arial"/>
              </w:rPr>
              <w:t xml:space="preserve"> based on user request.</w:t>
            </w:r>
          </w:p>
          <w:p w14:paraId="1677217B" w14:textId="77777777" w:rsidR="00CE7B51" w:rsidRPr="00200D70" w:rsidRDefault="00CE7B51" w:rsidP="0054401A">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789EFFD0"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4C242D"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166163044"/>
                  <w:placeholder>
                    <w:docPart w:val="7451EC9468FE4B548F1A7259FAE0578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14D0E7" w14:textId="77777777" w:rsidR="00CE7B51" w:rsidRPr="00320989" w:rsidRDefault="00CE7B51" w:rsidP="0054401A">
                      <w:pPr>
                        <w:pStyle w:val="scriptNormal"/>
                        <w:rPr>
                          <w:color w:val="auto"/>
                        </w:rPr>
                      </w:pPr>
                      <w:r>
                        <w:rPr>
                          <w:color w:val="auto"/>
                        </w:rPr>
                        <w:t>A</w:t>
                      </w:r>
                    </w:p>
                  </w:tc>
                </w:sdtContent>
              </w:sdt>
            </w:tr>
            <w:tr w:rsidR="00CE7B51" w:rsidRPr="00200D70" w14:paraId="0EA4BCE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C8BCDC"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0205C8"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12952EDE"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EF84F7" w14:textId="77777777" w:rsidR="00CE7B51" w:rsidRPr="00200D70" w:rsidRDefault="00CE7B51" w:rsidP="0054401A">
                  <w:pPr>
                    <w:rPr>
                      <w:rFonts w:cs="Arial"/>
                      <w:b/>
                      <w:bCs/>
                      <w:lang w:val="en-GB"/>
                    </w:rPr>
                  </w:pPr>
                  <w:r w:rsidRPr="00200D70">
                    <w:rPr>
                      <w:rFonts w:cs="Arial"/>
                      <w:b/>
                      <w:bCs/>
                      <w:lang w:val="en-GB"/>
                    </w:rPr>
                    <w:t>Value</w:t>
                  </w:r>
                </w:p>
                <w:p w14:paraId="5FCCE786"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DAD9D1" w14:textId="77777777" w:rsidR="00CE7B51" w:rsidRPr="00200D70" w:rsidRDefault="00CE7B51" w:rsidP="0054401A">
                  <w:pPr>
                    <w:rPr>
                      <w:rFonts w:eastAsiaTheme="minorHAnsi" w:cs="Arial"/>
                      <w:b/>
                      <w:bCs/>
                      <w:lang w:val="en-GB"/>
                    </w:rPr>
                  </w:pPr>
                  <w:r>
                    <w:rPr>
                      <w:rFonts w:eastAsiaTheme="minorHAnsi" w:cs="Arial"/>
                      <w:color w:val="000000" w:themeColor="text1"/>
                    </w:rPr>
                    <w:t>deactivate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E31479"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request for rear inner door handles</w:t>
                  </w:r>
                </w:p>
              </w:tc>
            </w:tr>
            <w:tr w:rsidR="00CE7B51" w:rsidRPr="00200D70" w14:paraId="7E5A653C"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33A403"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27C4C1" w14:textId="77777777" w:rsidR="00CE7B51" w:rsidRPr="00537573" w:rsidRDefault="00CE7B51" w:rsidP="0054401A">
                  <w:pPr>
                    <w:rPr>
                      <w:rFonts w:eastAsiaTheme="minorHAnsi" w:cs="Arial"/>
                      <w:bCs/>
                      <w:lang w:val="en-GB"/>
                    </w:rPr>
                  </w:pPr>
                  <w:r w:rsidRPr="00537573">
                    <w:rPr>
                      <w:rFonts w:eastAsiaTheme="minorHAnsi" w:cs="Arial"/>
                      <w:bCs/>
                      <w:lang w:val="en-GB"/>
                    </w:rPr>
                    <w:t>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B40CC4"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request for rear inner door handles</w:t>
                  </w:r>
                </w:p>
              </w:tc>
            </w:tr>
            <w:tr w:rsidR="00CE7B51" w:rsidRPr="00200D70" w14:paraId="3643DB8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EAAB2D"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B5CB46"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215EE001" w14:textId="723B6370" w:rsidR="00991737" w:rsidRDefault="00696E7D" w:rsidP="00CB30D6">
            <w:pPr>
              <w:rPr>
                <w:rFonts w:cs="Arial"/>
                <w:color w:val="000000"/>
                <w:sz w:val="18"/>
                <w:szCs w:val="18"/>
              </w:rPr>
            </w:pPr>
            <w:r>
              <w:rPr>
                <w:rFonts w:cs="Arial"/>
                <w:color w:val="000000"/>
                <w:sz w:val="18"/>
                <w:szCs w:val="18"/>
              </w:rPr>
              <w:fldChar w:fldCharType="end"/>
            </w:r>
          </w:p>
        </w:tc>
      </w:tr>
      <w:tr w:rsidR="00991737" w:rsidRPr="003F473D" w14:paraId="32B4FBB8" w14:textId="77777777" w:rsidTr="00CB30D6">
        <w:trPr>
          <w:trHeight w:val="410"/>
        </w:trPr>
        <w:tc>
          <w:tcPr>
            <w:tcW w:w="2689" w:type="dxa"/>
            <w:noWrap/>
          </w:tcPr>
          <w:p w14:paraId="625EC307" w14:textId="1EAA62FB" w:rsidR="00991737" w:rsidRDefault="00696E7D" w:rsidP="00CB30D6">
            <w:pPr>
              <w:overflowPunct/>
              <w:autoSpaceDE/>
              <w:autoSpaceDN/>
              <w:adjustRightInd/>
              <w:textAlignment w:val="auto"/>
            </w:pPr>
            <w:r>
              <w:fldChar w:fldCharType="begin"/>
            </w:r>
            <w:r>
              <w:instrText xml:space="preserve"> REF LSG_RSCL_PCL_Stat_N \h </w:instrText>
            </w:r>
            <w:r>
              <w:fldChar w:fldCharType="separate"/>
            </w:r>
            <w:r w:rsidR="00CE7B51">
              <w:t>RSCL_PCL_Stat</w:t>
            </w:r>
            <w:r>
              <w:fldChar w:fldCharType="end"/>
            </w:r>
          </w:p>
        </w:tc>
        <w:tc>
          <w:tcPr>
            <w:tcW w:w="7512" w:type="dxa"/>
            <w:noWrap/>
          </w:tcPr>
          <w:p w14:paraId="685988F4" w14:textId="77777777" w:rsidR="00CE7B51" w:rsidRDefault="00696E7D" w:rsidP="00CA7DEF">
            <w:r>
              <w:rPr>
                <w:rFonts w:cs="Arial"/>
                <w:color w:val="000000"/>
                <w:sz w:val="18"/>
                <w:szCs w:val="18"/>
              </w:rPr>
              <w:fldChar w:fldCharType="begin"/>
            </w:r>
            <w:r>
              <w:rPr>
                <w:rFonts w:cs="Arial"/>
                <w:color w:val="000000"/>
                <w:sz w:val="18"/>
                <w:szCs w:val="18"/>
              </w:rPr>
              <w:instrText xml:space="preserve"> REF LSG_RSCL_PCL_Stat_D \h </w:instrText>
            </w:r>
            <w:r>
              <w:rPr>
                <w:rFonts w:cs="Arial"/>
                <w:color w:val="000000"/>
                <w:sz w:val="18"/>
                <w:szCs w:val="18"/>
              </w:rPr>
            </w:r>
            <w:r>
              <w:rPr>
                <w:rFonts w:cs="Arial"/>
                <w:color w:val="000000"/>
                <w:sz w:val="18"/>
                <w:szCs w:val="18"/>
              </w:rPr>
              <w:fldChar w:fldCharType="separate"/>
            </w:r>
            <w:r w:rsidR="00CE7B51">
              <w:t>Signal generated by PCL control showing status of rear inner door handles incl. error detection and comparison with RSCL PCL Rq.</w:t>
            </w:r>
          </w:p>
          <w:p w14:paraId="4DE7D567"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825A7E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F2A550"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7429865"/>
                  <w:placeholder>
                    <w:docPart w:val="3B217D0FFC9C448BBB6B019BB59D19C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BCC02F" w14:textId="77777777" w:rsidR="00CE7B51" w:rsidRPr="00320989" w:rsidRDefault="00CE7B51" w:rsidP="0054401A">
                      <w:pPr>
                        <w:pStyle w:val="scriptNormal"/>
                        <w:rPr>
                          <w:color w:val="auto"/>
                        </w:rPr>
                      </w:pPr>
                      <w:r>
                        <w:rPr>
                          <w:color w:val="auto"/>
                        </w:rPr>
                        <w:t>A</w:t>
                      </w:r>
                    </w:p>
                  </w:tc>
                </w:sdtContent>
              </w:sdt>
            </w:tr>
            <w:tr w:rsidR="00CE7B51" w:rsidRPr="00200D70" w14:paraId="408ACC4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A77182"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BA563B"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7ABAD380"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CBBE80" w14:textId="77777777" w:rsidR="00CE7B51" w:rsidRPr="00200D70" w:rsidRDefault="00CE7B51" w:rsidP="0054401A">
                  <w:pPr>
                    <w:rPr>
                      <w:rFonts w:cs="Arial"/>
                      <w:b/>
                      <w:bCs/>
                      <w:lang w:val="en-GB"/>
                    </w:rPr>
                  </w:pPr>
                  <w:r w:rsidRPr="00200D70">
                    <w:rPr>
                      <w:rFonts w:cs="Arial"/>
                      <w:b/>
                      <w:bCs/>
                      <w:lang w:val="en-GB"/>
                    </w:rPr>
                    <w:t>Value</w:t>
                  </w:r>
                </w:p>
                <w:p w14:paraId="4E57EDE5"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4E4947" w14:textId="77777777" w:rsidR="00CE7B51" w:rsidRPr="00200D70" w:rsidRDefault="00CE7B51" w:rsidP="0054401A">
                  <w:pPr>
                    <w:rPr>
                      <w:rFonts w:eastAsiaTheme="minorHAnsi" w:cs="Arial"/>
                      <w:b/>
                      <w:bCs/>
                      <w:lang w:val="en-GB"/>
                    </w:rPr>
                  </w:pPr>
                  <w:r>
                    <w:rPr>
                      <w:rFonts w:eastAsiaTheme="minorHAnsi" w:cs="Arial"/>
                      <w:color w:val="000000" w:themeColor="text1"/>
                    </w:rPr>
                    <w:t>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DEF87" w14:textId="77777777" w:rsidR="00CE7B51" w:rsidRPr="00200D70" w:rsidRDefault="00CE7B51" w:rsidP="0054401A">
                  <w:pPr>
                    <w:rPr>
                      <w:rFonts w:eastAsiaTheme="minorHAnsi" w:cs="Arial"/>
                      <w:color w:val="000000" w:themeColor="text1"/>
                    </w:rPr>
                  </w:pPr>
                  <w:r>
                    <w:rPr>
                      <w:rFonts w:eastAsiaTheme="minorHAnsi" w:cs="Arial"/>
                      <w:color w:val="000000" w:themeColor="text1"/>
                    </w:rPr>
                    <w:t>Both rear inner handles disabled</w:t>
                  </w:r>
                </w:p>
              </w:tc>
            </w:tr>
            <w:tr w:rsidR="00CE7B51" w:rsidRPr="00200D70" w14:paraId="75226B90"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50BDF3"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93F535" w14:textId="77777777" w:rsidR="00CE7B51" w:rsidRPr="00200D70" w:rsidRDefault="00CE7B51" w:rsidP="0054401A">
                  <w:pPr>
                    <w:rPr>
                      <w:rFonts w:eastAsiaTheme="minorHAnsi" w:cs="Arial"/>
                      <w:b/>
                      <w:bCs/>
                      <w:lang w:val="en-GB"/>
                    </w:rPr>
                  </w:pPr>
                  <w:r>
                    <w:rPr>
                      <w:rFonts w:eastAsiaTheme="minorHAnsi" w:cs="Arial"/>
                      <w:color w:val="000000" w:themeColor="text1"/>
                    </w:rPr>
                    <w:t>deactivated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32DBAD" w14:textId="77777777" w:rsidR="00CE7B51" w:rsidRPr="00200D70" w:rsidRDefault="00CE7B51" w:rsidP="0054401A">
                  <w:pPr>
                    <w:rPr>
                      <w:rFonts w:eastAsiaTheme="minorHAnsi" w:cs="Arial"/>
                      <w:color w:val="000000" w:themeColor="text1"/>
                    </w:rPr>
                  </w:pPr>
                  <w:r>
                    <w:rPr>
                      <w:rFonts w:eastAsiaTheme="minorHAnsi" w:cs="Arial"/>
                      <w:color w:val="000000" w:themeColor="text1"/>
                    </w:rPr>
                    <w:t>Both rear inner handles enabled</w:t>
                  </w:r>
                </w:p>
              </w:tc>
            </w:tr>
            <w:tr w:rsidR="00CE7B51" w:rsidRPr="00200D70" w14:paraId="20DE753A"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56CEC"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B06C14" w14:textId="77777777" w:rsidR="00CE7B51" w:rsidRPr="00200D70" w:rsidRDefault="00CE7B51" w:rsidP="0054401A">
                  <w:pPr>
                    <w:rPr>
                      <w:rFonts w:eastAsiaTheme="minorHAnsi" w:cs="Arial"/>
                      <w:b/>
                      <w:bCs/>
                      <w:lang w:val="en-GB"/>
                    </w:rPr>
                  </w:pPr>
                  <w:r w:rsidRPr="007C12AE">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2F2D03" w14:textId="77777777" w:rsidR="00CE7B51" w:rsidRPr="00200D70" w:rsidRDefault="00CE7B51" w:rsidP="0054401A">
                  <w:pPr>
                    <w:rPr>
                      <w:rFonts w:eastAsiaTheme="minorHAnsi" w:cs="Arial"/>
                      <w:color w:val="000000" w:themeColor="text1"/>
                    </w:rPr>
                  </w:pPr>
                  <w:r>
                    <w:rPr>
                      <w:rFonts w:eastAsiaTheme="minorHAnsi" w:cs="Arial"/>
                      <w:color w:val="000000" w:themeColor="text1"/>
                    </w:rPr>
                    <w:t>User request does not match rear inner door handle status</w:t>
                  </w:r>
                </w:p>
              </w:tc>
            </w:tr>
            <w:tr w:rsidR="00CE7B51" w:rsidRPr="00200D70" w14:paraId="778EC57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440133"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EEADCF"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686CD85B" w14:textId="48D90180" w:rsidR="00991737" w:rsidRDefault="00696E7D" w:rsidP="00CB30D6">
            <w:pPr>
              <w:rPr>
                <w:rFonts w:cs="Arial"/>
                <w:color w:val="000000"/>
                <w:sz w:val="18"/>
                <w:szCs w:val="18"/>
              </w:rPr>
            </w:pPr>
            <w:r>
              <w:rPr>
                <w:rFonts w:cs="Arial"/>
                <w:color w:val="000000"/>
                <w:sz w:val="18"/>
                <w:szCs w:val="18"/>
              </w:rPr>
              <w:fldChar w:fldCharType="end"/>
            </w:r>
          </w:p>
        </w:tc>
      </w:tr>
      <w:tr w:rsidR="00210E65" w:rsidRPr="003F473D" w14:paraId="0FAC7B18" w14:textId="77777777" w:rsidTr="00CB30D6">
        <w:trPr>
          <w:trHeight w:val="410"/>
        </w:trPr>
        <w:tc>
          <w:tcPr>
            <w:tcW w:w="2689" w:type="dxa"/>
            <w:noWrap/>
          </w:tcPr>
          <w:p w14:paraId="05A33539" w14:textId="59040ABA" w:rsidR="00210E65" w:rsidRDefault="00210E65" w:rsidP="00CB30D6">
            <w:pPr>
              <w:overflowPunct/>
              <w:autoSpaceDE/>
              <w:autoSpaceDN/>
              <w:adjustRightInd/>
              <w:textAlignment w:val="auto"/>
            </w:pPr>
            <w:r>
              <w:fldChar w:fldCharType="begin"/>
            </w:r>
            <w:r>
              <w:instrText xml:space="preserve"> REF LSG_PCL_Error_N \h </w:instrText>
            </w:r>
            <w:r>
              <w:fldChar w:fldCharType="separate"/>
            </w:r>
            <w:r w:rsidR="00CE7B51">
              <w:t>PCL_Error</w:t>
            </w:r>
            <w:r>
              <w:fldChar w:fldCharType="end"/>
            </w:r>
          </w:p>
        </w:tc>
        <w:tc>
          <w:tcPr>
            <w:tcW w:w="7512" w:type="dxa"/>
            <w:noWrap/>
          </w:tcPr>
          <w:p w14:paraId="7060DBBE" w14:textId="77777777" w:rsidR="00CE7B51" w:rsidRPr="00200D70" w:rsidRDefault="00210E65" w:rsidP="00210E65">
            <w:pPr>
              <w:rPr>
                <w:rFonts w:cs="Arial"/>
              </w:rPr>
            </w:pPr>
            <w:r>
              <w:rPr>
                <w:rFonts w:cs="Arial"/>
                <w:color w:val="000000"/>
                <w:sz w:val="18"/>
                <w:szCs w:val="18"/>
              </w:rPr>
              <w:fldChar w:fldCharType="begin"/>
            </w:r>
            <w:r>
              <w:rPr>
                <w:rFonts w:cs="Arial"/>
                <w:color w:val="000000"/>
                <w:sz w:val="18"/>
                <w:szCs w:val="18"/>
              </w:rPr>
              <w:instrText xml:space="preserve"> REF LSG_PCL_Error_D \h </w:instrText>
            </w:r>
            <w:r>
              <w:rPr>
                <w:rFonts w:cs="Arial"/>
                <w:color w:val="000000"/>
                <w:sz w:val="18"/>
                <w:szCs w:val="18"/>
              </w:rPr>
            </w:r>
            <w:r>
              <w:rPr>
                <w:rFonts w:cs="Arial"/>
                <w:color w:val="000000"/>
                <w:sz w:val="18"/>
                <w:szCs w:val="18"/>
              </w:rPr>
              <w:fldChar w:fldCharType="separate"/>
            </w:r>
            <w:r w:rsidR="00CE7B51">
              <w:rPr>
                <w:rFonts w:cs="Arial"/>
              </w:rPr>
              <w:t>Error signal to diagnostics</w:t>
            </w:r>
          </w:p>
          <w:p w14:paraId="4EDAEE9A" w14:textId="77777777" w:rsidR="00CE7B51" w:rsidRPr="00200D70" w:rsidRDefault="00CE7B51" w:rsidP="00210E65">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0502F948" w14:textId="77777777" w:rsidTr="00B91AB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00570C" w14:textId="77777777" w:rsidR="00CE7B51" w:rsidRPr="00200D70" w:rsidRDefault="00CE7B51" w:rsidP="00B91AB8">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356734664"/>
                  <w:placeholder>
                    <w:docPart w:val="DACD9A428CD64F86914A53565232FD8F"/>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183DAD" w14:textId="77777777" w:rsidR="00CE7B51" w:rsidRPr="00320989" w:rsidRDefault="00CE7B51" w:rsidP="00B91AB8">
                      <w:pPr>
                        <w:pStyle w:val="scriptNormal"/>
                        <w:rPr>
                          <w:color w:val="auto"/>
                        </w:rPr>
                      </w:pPr>
                      <w:r w:rsidRPr="00320989">
                        <w:rPr>
                          <w:color w:val="000000" w:themeColor="text1"/>
                        </w:rPr>
                        <w:t>Choose an item.</w:t>
                      </w:r>
                    </w:p>
                  </w:tc>
                </w:sdtContent>
              </w:sdt>
            </w:tr>
            <w:tr w:rsidR="00CE7B51" w:rsidRPr="00200D70" w14:paraId="75DA8EF7" w14:textId="77777777" w:rsidTr="00B91AB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21F40E" w14:textId="77777777" w:rsidR="00CE7B51" w:rsidRPr="00200D70" w:rsidRDefault="00CE7B51" w:rsidP="00B91AB8">
                  <w:pPr>
                    <w:rPr>
                      <w:rFonts w:cs="Arial"/>
                      <w:b/>
                      <w:bCs/>
                      <w:lang w:val="en-GB"/>
                    </w:rPr>
                  </w:pPr>
                  <w:r w:rsidRPr="00200D70">
                    <w:rPr>
                      <w:rFonts w:cs="Arial"/>
                      <w:b/>
                      <w:bCs/>
                      <w:lang w:val="en-GB"/>
                    </w:rPr>
                    <w:t>Value</w:t>
                  </w:r>
                </w:p>
                <w:p w14:paraId="579CA011" w14:textId="77777777" w:rsidR="00CE7B51" w:rsidRPr="00200D70" w:rsidRDefault="00CE7B51" w:rsidP="00B91AB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B583FE" w14:textId="77777777" w:rsidR="00CE7B51" w:rsidRPr="00200D70" w:rsidRDefault="00CE7B51" w:rsidP="00B91AB8">
                  <w:pPr>
                    <w:rPr>
                      <w:rFonts w:eastAsiaTheme="minorHAnsi" w:cs="Arial"/>
                      <w:b/>
                      <w:bCs/>
                      <w:lang w:val="en-GB"/>
                    </w:rPr>
                  </w:pPr>
                  <w:r>
                    <w:rPr>
                      <w:rFonts w:eastAsiaTheme="minorHAnsi" w:cs="Arial"/>
                      <w:color w:val="000000" w:themeColor="text1"/>
                    </w:rPr>
                    <w:t>Error present</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957C9F" w14:textId="77777777" w:rsidR="00CE7B51" w:rsidRPr="00200D70" w:rsidRDefault="00CE7B51" w:rsidP="00B91AB8">
                  <w:pPr>
                    <w:rPr>
                      <w:rFonts w:eastAsiaTheme="minorHAnsi" w:cs="Arial"/>
                      <w:color w:val="000000" w:themeColor="text1"/>
                    </w:rPr>
                  </w:pPr>
                </w:p>
              </w:tc>
            </w:tr>
            <w:tr w:rsidR="00CE7B51" w:rsidRPr="00200D70" w14:paraId="7B9A845A" w14:textId="77777777" w:rsidTr="00B91AB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AB8434" w14:textId="77777777" w:rsidR="00CE7B51" w:rsidRPr="00200D70" w:rsidRDefault="00CE7B51" w:rsidP="00B91AB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FB9D13" w14:textId="77777777" w:rsidR="00CE7B51" w:rsidRPr="00200D70" w:rsidRDefault="00CE7B51" w:rsidP="00B91AB8">
                  <w:pPr>
                    <w:rPr>
                      <w:rFonts w:eastAsiaTheme="minorHAnsi" w:cs="Arial"/>
                      <w:b/>
                      <w:bCs/>
                      <w:lang w:val="en-GB"/>
                    </w:rPr>
                  </w:pPr>
                  <w:r>
                    <w:rPr>
                      <w:rFonts w:eastAsiaTheme="minorHAnsi" w:cs="Arial"/>
                      <w:color w:val="000000" w:themeColor="text1"/>
                    </w:rPr>
                    <w:t>Error not present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C5C81A" w14:textId="77777777" w:rsidR="00CE7B51" w:rsidRPr="00200D70" w:rsidRDefault="00CE7B51" w:rsidP="00B91AB8">
                  <w:pPr>
                    <w:rPr>
                      <w:rFonts w:eastAsiaTheme="minorHAnsi" w:cs="Arial"/>
                      <w:color w:val="000000" w:themeColor="text1"/>
                    </w:rPr>
                  </w:pPr>
                </w:p>
              </w:tc>
            </w:tr>
            <w:tr w:rsidR="00CE7B51" w:rsidRPr="00200D70" w14:paraId="6DBC9683" w14:textId="77777777" w:rsidTr="00B91AB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D47B03" w14:textId="77777777" w:rsidR="00CE7B51" w:rsidRPr="00200D70" w:rsidRDefault="00CE7B51" w:rsidP="00B91AB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8007EA" w14:textId="77777777" w:rsidR="00CE7B51" w:rsidRPr="00200D70" w:rsidRDefault="00CE7B51" w:rsidP="00B91AB8">
                  <w:pPr>
                    <w:rPr>
                      <w:rFonts w:eastAsiaTheme="minorHAnsi" w:cs="Arial"/>
                      <w:color w:val="000000" w:themeColor="text1"/>
                    </w:rPr>
                  </w:pPr>
                  <w:r>
                    <w:rPr>
                      <w:rFonts w:eastAsiaTheme="minorHAnsi" w:cs="Arial"/>
                      <w:color w:val="000000" w:themeColor="text1"/>
                    </w:rPr>
                    <w:t>n/a</w:t>
                  </w:r>
                </w:p>
              </w:tc>
            </w:tr>
          </w:tbl>
          <w:p w14:paraId="613D81E1" w14:textId="0EE10A5B" w:rsidR="00210E65" w:rsidRDefault="00210E65" w:rsidP="00CA7DEF">
            <w:pPr>
              <w:rPr>
                <w:rFonts w:cs="Arial"/>
                <w:color w:val="000000"/>
                <w:sz w:val="18"/>
                <w:szCs w:val="18"/>
              </w:rPr>
            </w:pPr>
            <w:r>
              <w:rPr>
                <w:rFonts w:cs="Arial"/>
                <w:color w:val="000000"/>
                <w:sz w:val="18"/>
                <w:szCs w:val="18"/>
              </w:rPr>
              <w:fldChar w:fldCharType="end"/>
            </w:r>
          </w:p>
        </w:tc>
      </w:tr>
      <w:bookmarkEnd w:id="177"/>
    </w:tbl>
    <w:p w14:paraId="1AEE1F87" w14:textId="77777777" w:rsidR="00AD36CB" w:rsidRDefault="00AD36CB" w:rsidP="00AD36CB"/>
    <w:p w14:paraId="3C3C3D6F" w14:textId="77777777" w:rsidR="00AD36CB" w:rsidRDefault="00AD36CB" w:rsidP="00AD36CB">
      <w:pPr>
        <w:pStyle w:val="Heading4"/>
      </w:pPr>
      <w:r>
        <w:t>Logical</w:t>
      </w:r>
      <w:r w:rsidRPr="00F15706">
        <w:t xml:space="preserve"> Parameters</w:t>
      </w:r>
    </w:p>
    <w:p w14:paraId="6E0D986C" w14:textId="77777777" w:rsidR="00AD36CB" w:rsidRPr="007B3137" w:rsidRDefault="00AD36CB" w:rsidP="00AD36CB">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A9D63EB" w14:textId="77777777" w:rsidR="00AD36CB" w:rsidRDefault="00AD36CB" w:rsidP="00AD36CB"/>
    <w:tbl>
      <w:tblPr>
        <w:tblStyle w:val="TableGrid"/>
        <w:tblW w:w="10201" w:type="dxa"/>
        <w:tblInd w:w="0" w:type="dxa"/>
        <w:tblLayout w:type="fixed"/>
        <w:tblLook w:val="04A0" w:firstRow="1" w:lastRow="0" w:firstColumn="1" w:lastColumn="0" w:noHBand="0" w:noVBand="1"/>
      </w:tblPr>
      <w:tblGrid>
        <w:gridCol w:w="2689"/>
        <w:gridCol w:w="7512"/>
      </w:tblGrid>
      <w:tr w:rsidR="00AD36CB" w:rsidRPr="00E54DEA" w14:paraId="3A5D0742" w14:textId="77777777" w:rsidTr="00CB30D6">
        <w:trPr>
          <w:trHeight w:val="211"/>
        </w:trPr>
        <w:tc>
          <w:tcPr>
            <w:tcW w:w="2689" w:type="dxa"/>
            <w:shd w:val="clear" w:color="auto" w:fill="D9D9D9" w:themeFill="background1" w:themeFillShade="D9"/>
            <w:noWrap/>
            <w:hideMark/>
          </w:tcPr>
          <w:p w14:paraId="230EEB71" w14:textId="77777777" w:rsidR="00AD36CB" w:rsidRPr="00E54DEA" w:rsidRDefault="00AD36CB" w:rsidP="00CB30D6">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E6B02F4" w14:textId="77777777" w:rsidR="00AD36CB" w:rsidRPr="00D90BED" w:rsidRDefault="00AD36CB" w:rsidP="00CB30D6">
            <w:pPr>
              <w:overflowPunct/>
              <w:autoSpaceDE/>
              <w:autoSpaceDN/>
              <w:adjustRightInd/>
              <w:textAlignment w:val="auto"/>
              <w:rPr>
                <w:rFonts w:cs="Arial"/>
                <w:b/>
                <w:bCs/>
                <w:color w:val="000000"/>
              </w:rPr>
            </w:pPr>
            <w:r>
              <w:rPr>
                <w:rFonts w:cs="Arial"/>
                <w:b/>
                <w:bCs/>
                <w:color w:val="000000"/>
              </w:rPr>
              <w:t>Description</w:t>
            </w:r>
          </w:p>
        </w:tc>
      </w:tr>
      <w:tr w:rsidR="00AD36CB" w:rsidRPr="003F473D" w14:paraId="0D9DDAED" w14:textId="77777777" w:rsidTr="00CB30D6">
        <w:trPr>
          <w:trHeight w:val="410"/>
        </w:trPr>
        <w:tc>
          <w:tcPr>
            <w:tcW w:w="2689" w:type="dxa"/>
            <w:noWrap/>
          </w:tcPr>
          <w:p w14:paraId="7E1C71AA" w14:textId="1C95C3F7" w:rsidR="00AD36CB" w:rsidRDefault="00701F13" w:rsidP="00CB30D6">
            <w:pPr>
              <w:overflowPunct/>
              <w:autoSpaceDE/>
              <w:autoSpaceDN/>
              <w:adjustRightInd/>
              <w:textAlignment w:val="auto"/>
            </w:pPr>
            <w:r>
              <w:t>PCL</w:t>
            </w:r>
            <w:r w:rsidR="00FC7F3A">
              <w:t xml:space="preserve"> enable</w:t>
            </w:r>
          </w:p>
          <w:p w14:paraId="1DEC46CC" w14:textId="34C17E70" w:rsidR="00FC7F3A" w:rsidRPr="003F473D" w:rsidRDefault="00FC7F3A" w:rsidP="00CB30D6">
            <w:pPr>
              <w:overflowPunct/>
              <w:autoSpaceDE/>
              <w:autoSpaceDN/>
              <w:adjustRightInd/>
              <w:textAlignment w:val="auto"/>
              <w:rPr>
                <w:rFonts w:cs="Arial"/>
                <w:color w:val="000000"/>
                <w:sz w:val="18"/>
                <w:szCs w:val="18"/>
              </w:rPr>
            </w:pPr>
          </w:p>
        </w:tc>
        <w:tc>
          <w:tcPr>
            <w:tcW w:w="7512" w:type="dxa"/>
            <w:noWrap/>
          </w:tcPr>
          <w:p w14:paraId="0C64AF18" w14:textId="6039B220" w:rsidR="00AD36CB" w:rsidRPr="003F473D" w:rsidRDefault="00FC7F3A" w:rsidP="00CB30D6">
            <w:pPr>
              <w:rPr>
                <w:rFonts w:cs="Arial"/>
                <w:color w:val="000000"/>
                <w:sz w:val="18"/>
                <w:szCs w:val="18"/>
              </w:rPr>
            </w:pPr>
            <w:r>
              <w:t xml:space="preserve">Configuration Parameter to enable / disable </w:t>
            </w:r>
            <w:r w:rsidR="00701F13">
              <w:t>PCL</w:t>
            </w:r>
            <w:r>
              <w:t xml:space="preserve"> functionality</w:t>
            </w:r>
          </w:p>
        </w:tc>
      </w:tr>
      <w:tr w:rsidR="00AD36CB" w:rsidRPr="003F473D" w14:paraId="02D9CC06" w14:textId="77777777" w:rsidTr="00CB30D6">
        <w:trPr>
          <w:trHeight w:val="410"/>
        </w:trPr>
        <w:tc>
          <w:tcPr>
            <w:tcW w:w="2689" w:type="dxa"/>
            <w:noWrap/>
          </w:tcPr>
          <w:p w14:paraId="7BE47A34" w14:textId="77777777" w:rsidR="00AD36CB" w:rsidRPr="003F473D" w:rsidRDefault="00AD36CB" w:rsidP="00CB30D6">
            <w:pPr>
              <w:overflowPunct/>
              <w:autoSpaceDE/>
              <w:autoSpaceDN/>
              <w:adjustRightInd/>
              <w:textAlignment w:val="auto"/>
              <w:rPr>
                <w:rFonts w:cs="Arial"/>
                <w:color w:val="000000"/>
                <w:sz w:val="18"/>
                <w:szCs w:val="18"/>
              </w:rPr>
            </w:pPr>
          </w:p>
        </w:tc>
        <w:tc>
          <w:tcPr>
            <w:tcW w:w="7512" w:type="dxa"/>
            <w:noWrap/>
          </w:tcPr>
          <w:p w14:paraId="0731215E" w14:textId="77777777" w:rsidR="00AD36CB" w:rsidRPr="003F473D" w:rsidRDefault="00AD36CB" w:rsidP="00CB30D6">
            <w:pPr>
              <w:rPr>
                <w:rFonts w:cs="Arial"/>
                <w:color w:val="000000"/>
                <w:sz w:val="18"/>
                <w:szCs w:val="18"/>
              </w:rPr>
            </w:pPr>
          </w:p>
        </w:tc>
      </w:tr>
    </w:tbl>
    <w:p w14:paraId="7874B07B" w14:textId="77777777" w:rsidR="00AD36CB" w:rsidRDefault="00AD36CB" w:rsidP="00AD36CB"/>
    <w:p w14:paraId="2FA368A1" w14:textId="77777777" w:rsidR="00AD36CB" w:rsidRDefault="00AD36CB" w:rsidP="00AD36CB">
      <w:pPr>
        <w:pStyle w:val="Heading3"/>
      </w:pPr>
      <w:bookmarkStart w:id="178" w:name="_Toc56581799"/>
      <w:r>
        <w:t>Function Modeling</w:t>
      </w:r>
      <w:bookmarkEnd w:id="178"/>
    </w:p>
    <w:p w14:paraId="2AF1C254" w14:textId="77777777" w:rsidR="00AD36CB" w:rsidRDefault="00AD36CB" w:rsidP="00AD36CB">
      <w:pPr>
        <w:shd w:val="clear" w:color="auto" w:fill="D6E3BC" w:themeFill="accent3" w:themeFillTint="66"/>
        <w:rPr>
          <w:rStyle w:val="SubtleEmphasis"/>
        </w:rPr>
      </w:pPr>
      <w:r>
        <w:rPr>
          <w:rStyle w:val="SubtleEmphasis"/>
          <w:b/>
        </w:rPr>
        <w:t xml:space="preserve">#Classification: </w:t>
      </w:r>
      <w:r>
        <w:rPr>
          <w:rStyle w:val="SubtleEmphasis"/>
        </w:rPr>
        <w:t>Mandatory</w:t>
      </w:r>
    </w:p>
    <w:p w14:paraId="17B8E231" w14:textId="77777777" w:rsidR="00AD36CB" w:rsidRDefault="00AD36CB" w:rsidP="00AD36CB">
      <w:pPr>
        <w:shd w:val="clear" w:color="auto" w:fill="D6E3BC" w:themeFill="accent3" w:themeFillTint="66"/>
        <w:rPr>
          <w:rStyle w:val="SubtleEmphasis"/>
        </w:rPr>
      </w:pPr>
      <w:r>
        <w:rPr>
          <w:rStyle w:val="SubtleEmphasis"/>
          <w:b/>
        </w:rPr>
        <w:t>#Hint:</w:t>
      </w:r>
      <w:r>
        <w:rPr>
          <w:rStyle w:val="SubtleEmphasis"/>
        </w:rPr>
        <w:t xml:space="preserve"> Typical modeling artifacts in this section are State Machines, Activity Diagrams / Flow Charts, Decision Tables, and possibly Sequence Diagrams, which can all be used as techniques to analyze the function requirements.</w:t>
      </w:r>
    </w:p>
    <w:p w14:paraId="2ACA24D4" w14:textId="77777777" w:rsidR="00AD36CB" w:rsidRDefault="00AD36CB" w:rsidP="00AD36CB">
      <w:pPr>
        <w:shd w:val="clear" w:color="auto" w:fill="D6E3BC" w:themeFill="accent3" w:themeFillTint="66"/>
        <w:rPr>
          <w:rStyle w:val="SubtleEmphasis"/>
        </w:rPr>
      </w:pPr>
    </w:p>
    <w:p w14:paraId="27F3A73E" w14:textId="77777777" w:rsidR="00AD36CB" w:rsidRDefault="00AD36CB" w:rsidP="00AD36CB">
      <w:pPr>
        <w:shd w:val="clear" w:color="auto" w:fill="D6E3BC" w:themeFill="accent3" w:themeFillTint="66"/>
        <w:rPr>
          <w:rStyle w:val="SubtleEmphasis"/>
        </w:rPr>
      </w:pPr>
      <w:r>
        <w:rPr>
          <w:rStyle w:val="SubtleEmphasis"/>
        </w:rPr>
        <w:t>It is highly recommended to use at least one of the following modeling techniques for modeling and analyzing the Function behavior and derived requirements (refer to sample diagrams below): State Machines, Activity Diagrams / Flow Charts, or Decision Tables</w:t>
      </w:r>
    </w:p>
    <w:p w14:paraId="4963C147" w14:textId="77777777" w:rsidR="00AD36CB" w:rsidRDefault="00AD36CB" w:rsidP="00AD36CB">
      <w:pPr>
        <w:shd w:val="clear" w:color="auto" w:fill="D6E3BC" w:themeFill="accent3" w:themeFillTint="66"/>
        <w:rPr>
          <w:rStyle w:val="SubtleEmphasis"/>
        </w:rPr>
      </w:pPr>
    </w:p>
    <w:p w14:paraId="12FA8CC6" w14:textId="1A628843" w:rsidR="00AD36CB" w:rsidRDefault="00AD36CB" w:rsidP="00AD36CB">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71" w:history="1">
        <w:r>
          <w:rPr>
            <w:rStyle w:val="SubtleEmphasis"/>
            <w:color w:val="0000FF"/>
          </w:rPr>
          <w:t>RE Wiki – Analyze / Model Requirements</w:t>
        </w:r>
      </w:hyperlink>
    </w:p>
    <w:p w14:paraId="09063992" w14:textId="77777777" w:rsidR="00AD36CB" w:rsidRDefault="00AD36CB" w:rsidP="00AD36CB"/>
    <w:p w14:paraId="4EDB3B47" w14:textId="77777777" w:rsidR="00AD36CB" w:rsidRDefault="00AD36CB" w:rsidP="00AD36CB">
      <w:pPr>
        <w:pStyle w:val="Heading4"/>
      </w:pPr>
      <w:r>
        <w:t>Decision Tables</w:t>
      </w:r>
    </w:p>
    <w:p w14:paraId="4B7DF732" w14:textId="77777777" w:rsidR="00AD36CB" w:rsidRDefault="00AD36CB" w:rsidP="00AD36CB">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3A81224A" w14:textId="77777777" w:rsidR="00AD36CB" w:rsidRDefault="00AD36CB" w:rsidP="00AD36CB">
      <w:pPr>
        <w:shd w:val="clear" w:color="auto" w:fill="D6E3BC" w:themeFill="accent3" w:themeFillTint="66"/>
        <w:rPr>
          <w:rStyle w:val="SubtleEmphasis"/>
        </w:rPr>
      </w:pPr>
      <w:r>
        <w:rPr>
          <w:rStyle w:val="SubtleEmphasis"/>
          <w:b/>
        </w:rPr>
        <w:t>#Hint:</w:t>
      </w:r>
      <w:r>
        <w:rPr>
          <w:rStyle w:val="SubtleEmphasis"/>
        </w:rPr>
        <w:t xml:space="preserve"> Decision Tables are well suited to describe combinatorial logic</w:t>
      </w:r>
    </w:p>
    <w:p w14:paraId="156649A9" w14:textId="77777777" w:rsidR="007F1276" w:rsidRDefault="007F1276" w:rsidP="00AD36CB"/>
    <w:tbl>
      <w:tblPr>
        <w:tblW w:w="4720" w:type="dxa"/>
        <w:tblLook w:val="04A0" w:firstRow="1" w:lastRow="0" w:firstColumn="1" w:lastColumn="0" w:noHBand="0" w:noVBand="1"/>
      </w:tblPr>
      <w:tblGrid>
        <w:gridCol w:w="500"/>
        <w:gridCol w:w="1060"/>
        <w:gridCol w:w="1060"/>
        <w:gridCol w:w="2100"/>
      </w:tblGrid>
      <w:tr w:rsidR="003B53C0" w:rsidRPr="003B53C0" w14:paraId="5ED39213" w14:textId="77777777" w:rsidTr="007F1276">
        <w:trPr>
          <w:trHeight w:val="525"/>
        </w:trPr>
        <w:tc>
          <w:tcPr>
            <w:tcW w:w="500" w:type="dxa"/>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0523D373" w14:textId="77777777" w:rsidR="003B53C0" w:rsidRPr="003B53C0" w:rsidRDefault="003B53C0" w:rsidP="003B53C0">
            <w:pPr>
              <w:overflowPunct/>
              <w:autoSpaceDE/>
              <w:autoSpaceDN/>
              <w:adjustRightInd/>
              <w:jc w:val="center"/>
              <w:textAlignment w:val="auto"/>
              <w:rPr>
                <w:rFonts w:cs="Arial"/>
                <w:color w:val="000000"/>
                <w:lang w:val="en-029" w:eastAsia="en-029"/>
              </w:rPr>
            </w:pPr>
            <w:r w:rsidRPr="003B53C0">
              <w:rPr>
                <w:rFonts w:cs="Arial"/>
                <w:color w:val="000000"/>
                <w:lang w:val="en-029" w:eastAsia="en-029"/>
              </w:rPr>
              <w:t>SubReq ID</w:t>
            </w:r>
          </w:p>
        </w:tc>
        <w:tc>
          <w:tcPr>
            <w:tcW w:w="2120" w:type="dxa"/>
            <w:gridSpan w:val="2"/>
            <w:tcBorders>
              <w:top w:val="single" w:sz="8" w:space="0" w:color="auto"/>
              <w:left w:val="nil"/>
              <w:bottom w:val="single" w:sz="8" w:space="0" w:color="auto"/>
              <w:right w:val="nil"/>
            </w:tcBorders>
            <w:shd w:val="clear" w:color="auto" w:fill="92D050"/>
            <w:vAlign w:val="center"/>
            <w:hideMark/>
          </w:tcPr>
          <w:p w14:paraId="4A738A7D" w14:textId="071D6778" w:rsidR="003B53C0" w:rsidRPr="003B53C0" w:rsidRDefault="00701F13" w:rsidP="003B53C0">
            <w:pPr>
              <w:overflowPunct/>
              <w:autoSpaceDE/>
              <w:autoSpaceDN/>
              <w:adjustRightInd/>
              <w:jc w:val="center"/>
              <w:textAlignment w:val="auto"/>
              <w:rPr>
                <w:rFonts w:cs="Arial"/>
                <w:b/>
                <w:bCs/>
                <w:color w:val="000000"/>
                <w:lang w:val="en-029" w:eastAsia="en-029"/>
              </w:rPr>
            </w:pPr>
            <w:r>
              <w:rPr>
                <w:rFonts w:cs="Arial"/>
                <w:b/>
                <w:bCs/>
                <w:color w:val="000000"/>
                <w:lang w:val="en-029" w:eastAsia="en-029"/>
              </w:rPr>
              <w:t>PCL</w:t>
            </w:r>
            <w:r w:rsidR="003B53C0" w:rsidRPr="003B53C0">
              <w:rPr>
                <w:rFonts w:cs="Arial"/>
                <w:b/>
                <w:bCs/>
                <w:color w:val="000000"/>
                <w:lang w:val="en-029" w:eastAsia="en-029"/>
              </w:rPr>
              <w:t xml:space="preserve"> Control Input</w:t>
            </w:r>
          </w:p>
        </w:tc>
        <w:tc>
          <w:tcPr>
            <w:tcW w:w="2100" w:type="dxa"/>
            <w:tcBorders>
              <w:top w:val="single" w:sz="8" w:space="0" w:color="auto"/>
              <w:left w:val="single" w:sz="8" w:space="0" w:color="auto"/>
              <w:bottom w:val="single" w:sz="8" w:space="0" w:color="auto"/>
              <w:right w:val="single" w:sz="8" w:space="0" w:color="auto"/>
            </w:tcBorders>
            <w:shd w:val="clear" w:color="auto" w:fill="92D050"/>
            <w:vAlign w:val="center"/>
            <w:hideMark/>
          </w:tcPr>
          <w:p w14:paraId="4D94C197" w14:textId="27D9F001" w:rsidR="003B53C0" w:rsidRPr="003B53C0" w:rsidRDefault="00701F13" w:rsidP="003B53C0">
            <w:pPr>
              <w:overflowPunct/>
              <w:autoSpaceDE/>
              <w:autoSpaceDN/>
              <w:adjustRightInd/>
              <w:jc w:val="center"/>
              <w:textAlignment w:val="auto"/>
              <w:rPr>
                <w:rFonts w:cs="Arial"/>
                <w:b/>
                <w:bCs/>
                <w:color w:val="000000"/>
                <w:lang w:val="en-029" w:eastAsia="en-029"/>
              </w:rPr>
            </w:pPr>
            <w:r>
              <w:rPr>
                <w:rFonts w:cs="Arial"/>
                <w:b/>
                <w:bCs/>
                <w:color w:val="000000"/>
                <w:lang w:val="en-029" w:eastAsia="en-029"/>
              </w:rPr>
              <w:t>PCL</w:t>
            </w:r>
            <w:r w:rsidR="003B53C0" w:rsidRPr="003B53C0">
              <w:rPr>
                <w:rFonts w:cs="Arial"/>
                <w:b/>
                <w:bCs/>
                <w:color w:val="000000"/>
                <w:lang w:val="en-029" w:eastAsia="en-029"/>
              </w:rPr>
              <w:t xml:space="preserve"> Control Output</w:t>
            </w:r>
          </w:p>
        </w:tc>
      </w:tr>
      <w:tr w:rsidR="003B53C0" w:rsidRPr="003B53C0" w14:paraId="7E395697" w14:textId="77777777" w:rsidTr="003B53C0">
        <w:trPr>
          <w:trHeight w:val="1770"/>
        </w:trPr>
        <w:tc>
          <w:tcPr>
            <w:tcW w:w="500" w:type="dxa"/>
            <w:vMerge/>
            <w:tcBorders>
              <w:top w:val="single" w:sz="8" w:space="0" w:color="auto"/>
              <w:left w:val="single" w:sz="8" w:space="0" w:color="auto"/>
              <w:bottom w:val="single" w:sz="8" w:space="0" w:color="000000"/>
              <w:right w:val="single" w:sz="8" w:space="0" w:color="auto"/>
            </w:tcBorders>
            <w:vAlign w:val="center"/>
            <w:hideMark/>
          </w:tcPr>
          <w:p w14:paraId="7597C308" w14:textId="77777777" w:rsidR="003B53C0" w:rsidRPr="003B53C0" w:rsidRDefault="003B53C0" w:rsidP="003B53C0">
            <w:pPr>
              <w:overflowPunct/>
              <w:autoSpaceDE/>
              <w:autoSpaceDN/>
              <w:adjustRightInd/>
              <w:textAlignment w:val="auto"/>
              <w:rPr>
                <w:rFonts w:cs="Arial"/>
                <w:color w:val="000000"/>
                <w:lang w:val="en-029" w:eastAsia="en-029"/>
              </w:rPr>
            </w:pPr>
          </w:p>
        </w:tc>
        <w:tc>
          <w:tcPr>
            <w:tcW w:w="1060" w:type="dxa"/>
            <w:tcBorders>
              <w:top w:val="nil"/>
              <w:left w:val="nil"/>
              <w:bottom w:val="single" w:sz="8" w:space="0" w:color="auto"/>
              <w:right w:val="single" w:sz="8" w:space="0" w:color="auto"/>
            </w:tcBorders>
            <w:shd w:val="clear" w:color="000000" w:fill="B4C6E7"/>
            <w:textDirection w:val="btLr"/>
            <w:vAlign w:val="center"/>
            <w:hideMark/>
          </w:tcPr>
          <w:p w14:paraId="5A220BD5" w14:textId="77777777" w:rsidR="003B53C0" w:rsidRPr="003B53C0" w:rsidRDefault="003B53C0" w:rsidP="003B53C0">
            <w:pPr>
              <w:overflowPunct/>
              <w:autoSpaceDE/>
              <w:autoSpaceDN/>
              <w:adjustRightInd/>
              <w:jc w:val="center"/>
              <w:textAlignment w:val="auto"/>
              <w:rPr>
                <w:rFonts w:cs="Arial"/>
                <w:color w:val="000000"/>
                <w:sz w:val="16"/>
                <w:szCs w:val="16"/>
                <w:lang w:val="en-029" w:eastAsia="en-029"/>
              </w:rPr>
            </w:pPr>
            <w:r w:rsidRPr="003B53C0">
              <w:rPr>
                <w:rFonts w:cs="Arial"/>
                <w:color w:val="000000"/>
                <w:sz w:val="16"/>
                <w:szCs w:val="16"/>
                <w:lang w:val="en-029" w:eastAsia="en-029"/>
              </w:rPr>
              <w:t>Veh Lock stat</w:t>
            </w:r>
          </w:p>
        </w:tc>
        <w:tc>
          <w:tcPr>
            <w:tcW w:w="1060" w:type="dxa"/>
            <w:tcBorders>
              <w:top w:val="nil"/>
              <w:left w:val="nil"/>
              <w:bottom w:val="single" w:sz="8" w:space="0" w:color="auto"/>
              <w:right w:val="single" w:sz="8" w:space="0" w:color="auto"/>
            </w:tcBorders>
            <w:shd w:val="clear" w:color="000000" w:fill="B4C6E7"/>
            <w:textDirection w:val="btLr"/>
            <w:vAlign w:val="center"/>
            <w:hideMark/>
          </w:tcPr>
          <w:p w14:paraId="672CC304" w14:textId="1C23D7B0" w:rsidR="003B53C0" w:rsidRPr="003B53C0" w:rsidRDefault="003B53C0" w:rsidP="003B53C0">
            <w:pPr>
              <w:overflowPunct/>
              <w:autoSpaceDE/>
              <w:autoSpaceDN/>
              <w:adjustRightInd/>
              <w:jc w:val="center"/>
              <w:textAlignment w:val="auto"/>
              <w:rPr>
                <w:rFonts w:cs="Arial"/>
                <w:color w:val="000000"/>
                <w:sz w:val="16"/>
                <w:szCs w:val="16"/>
                <w:lang w:val="en-029" w:eastAsia="en-029"/>
              </w:rPr>
            </w:pPr>
            <w:r w:rsidRPr="003B53C0">
              <w:rPr>
                <w:rFonts w:cs="Arial"/>
                <w:color w:val="000000"/>
                <w:sz w:val="16"/>
                <w:szCs w:val="16"/>
                <w:lang w:val="en-029" w:eastAsia="en-029"/>
              </w:rPr>
              <w:t xml:space="preserve">RSCL </w:t>
            </w:r>
            <w:r w:rsidR="00701F13">
              <w:rPr>
                <w:rFonts w:cs="Arial"/>
                <w:color w:val="000000"/>
                <w:sz w:val="16"/>
                <w:szCs w:val="16"/>
                <w:lang w:val="en-029" w:eastAsia="en-029"/>
              </w:rPr>
              <w:t>PCL</w:t>
            </w:r>
            <w:r w:rsidRPr="003B53C0">
              <w:rPr>
                <w:rFonts w:cs="Arial"/>
                <w:color w:val="000000"/>
                <w:sz w:val="16"/>
                <w:szCs w:val="16"/>
                <w:lang w:val="en-029" w:eastAsia="en-029"/>
              </w:rPr>
              <w:t xml:space="preserve"> rq</w:t>
            </w:r>
          </w:p>
        </w:tc>
        <w:tc>
          <w:tcPr>
            <w:tcW w:w="2100" w:type="dxa"/>
            <w:tcBorders>
              <w:top w:val="nil"/>
              <w:left w:val="nil"/>
              <w:bottom w:val="single" w:sz="8" w:space="0" w:color="auto"/>
              <w:right w:val="single" w:sz="8" w:space="0" w:color="auto"/>
            </w:tcBorders>
            <w:shd w:val="clear" w:color="000000" w:fill="B4C6E7"/>
            <w:textDirection w:val="btLr"/>
            <w:vAlign w:val="center"/>
            <w:hideMark/>
          </w:tcPr>
          <w:p w14:paraId="3B426C16" w14:textId="77777777" w:rsidR="003B53C0" w:rsidRPr="003B53C0" w:rsidRDefault="003B53C0" w:rsidP="003B53C0">
            <w:pPr>
              <w:overflowPunct/>
              <w:autoSpaceDE/>
              <w:autoSpaceDN/>
              <w:adjustRightInd/>
              <w:jc w:val="center"/>
              <w:textAlignment w:val="auto"/>
              <w:rPr>
                <w:rFonts w:cs="Arial"/>
                <w:color w:val="000000"/>
                <w:sz w:val="16"/>
                <w:szCs w:val="16"/>
                <w:lang w:val="en-029" w:eastAsia="en-029"/>
              </w:rPr>
            </w:pPr>
            <w:r w:rsidRPr="003B53C0">
              <w:rPr>
                <w:rFonts w:cs="Arial"/>
                <w:color w:val="000000"/>
                <w:sz w:val="16"/>
                <w:szCs w:val="16"/>
                <w:lang w:val="en-029" w:eastAsia="en-029"/>
              </w:rPr>
              <w:t>RSCL HandleCL rq</w:t>
            </w:r>
          </w:p>
        </w:tc>
      </w:tr>
      <w:tr w:rsidR="003B53C0" w:rsidRPr="003B53C0" w14:paraId="7275291E"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78BBCD72"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060" w:type="dxa"/>
            <w:tcBorders>
              <w:top w:val="nil"/>
              <w:left w:val="nil"/>
              <w:bottom w:val="single" w:sz="8" w:space="0" w:color="auto"/>
              <w:right w:val="single" w:sz="8" w:space="0" w:color="auto"/>
            </w:tcBorders>
            <w:shd w:val="clear" w:color="auto" w:fill="auto"/>
            <w:vAlign w:val="center"/>
            <w:hideMark/>
          </w:tcPr>
          <w:p w14:paraId="57C59283"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&lt;&gt; Lock double</w:t>
            </w:r>
          </w:p>
        </w:tc>
        <w:tc>
          <w:tcPr>
            <w:tcW w:w="1060" w:type="dxa"/>
            <w:tcBorders>
              <w:top w:val="nil"/>
              <w:left w:val="nil"/>
              <w:bottom w:val="single" w:sz="8" w:space="0" w:color="auto"/>
              <w:right w:val="single" w:sz="8" w:space="0" w:color="auto"/>
            </w:tcBorders>
            <w:shd w:val="clear" w:color="auto" w:fill="auto"/>
            <w:vAlign w:val="center"/>
            <w:hideMark/>
          </w:tcPr>
          <w:p w14:paraId="51928E6B"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activate</w:t>
            </w:r>
          </w:p>
        </w:tc>
        <w:tc>
          <w:tcPr>
            <w:tcW w:w="2100" w:type="dxa"/>
            <w:tcBorders>
              <w:top w:val="nil"/>
              <w:left w:val="nil"/>
              <w:bottom w:val="single" w:sz="8" w:space="0" w:color="auto"/>
              <w:right w:val="single" w:sz="8" w:space="0" w:color="auto"/>
            </w:tcBorders>
            <w:shd w:val="clear" w:color="auto" w:fill="auto"/>
            <w:vAlign w:val="center"/>
            <w:hideMark/>
          </w:tcPr>
          <w:p w14:paraId="7E6E8F1C"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lock</w:t>
            </w:r>
          </w:p>
        </w:tc>
      </w:tr>
      <w:tr w:rsidR="003B53C0" w:rsidRPr="003B53C0" w14:paraId="506847D9"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13B75F29"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060" w:type="dxa"/>
            <w:tcBorders>
              <w:top w:val="nil"/>
              <w:left w:val="nil"/>
              <w:bottom w:val="single" w:sz="8" w:space="0" w:color="auto"/>
              <w:right w:val="single" w:sz="8" w:space="0" w:color="auto"/>
            </w:tcBorders>
            <w:shd w:val="clear" w:color="auto" w:fill="auto"/>
            <w:vAlign w:val="center"/>
            <w:hideMark/>
          </w:tcPr>
          <w:p w14:paraId="7CCA53B9"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&lt;&gt; Lock double</w:t>
            </w:r>
          </w:p>
        </w:tc>
        <w:tc>
          <w:tcPr>
            <w:tcW w:w="1060" w:type="dxa"/>
            <w:tcBorders>
              <w:top w:val="nil"/>
              <w:left w:val="nil"/>
              <w:bottom w:val="single" w:sz="8" w:space="0" w:color="auto"/>
              <w:right w:val="single" w:sz="8" w:space="0" w:color="auto"/>
            </w:tcBorders>
            <w:shd w:val="clear" w:color="auto" w:fill="auto"/>
            <w:vAlign w:val="center"/>
            <w:hideMark/>
          </w:tcPr>
          <w:p w14:paraId="78FAEA5F"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deactivate</w:t>
            </w:r>
          </w:p>
        </w:tc>
        <w:tc>
          <w:tcPr>
            <w:tcW w:w="2100" w:type="dxa"/>
            <w:tcBorders>
              <w:top w:val="nil"/>
              <w:left w:val="nil"/>
              <w:bottom w:val="single" w:sz="8" w:space="0" w:color="auto"/>
              <w:right w:val="single" w:sz="8" w:space="0" w:color="auto"/>
            </w:tcBorders>
            <w:shd w:val="clear" w:color="auto" w:fill="auto"/>
            <w:vAlign w:val="center"/>
            <w:hideMark/>
          </w:tcPr>
          <w:p w14:paraId="4CFE3C9E"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unlock</w:t>
            </w:r>
          </w:p>
        </w:tc>
      </w:tr>
      <w:tr w:rsidR="003B53C0" w:rsidRPr="003B53C0" w14:paraId="7ED016C5"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4B99307D"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060" w:type="dxa"/>
            <w:tcBorders>
              <w:top w:val="nil"/>
              <w:left w:val="nil"/>
              <w:bottom w:val="single" w:sz="8" w:space="0" w:color="auto"/>
              <w:right w:val="single" w:sz="8" w:space="0" w:color="auto"/>
            </w:tcBorders>
            <w:shd w:val="clear" w:color="auto" w:fill="auto"/>
            <w:vAlign w:val="center"/>
            <w:hideMark/>
          </w:tcPr>
          <w:p w14:paraId="4EE61163"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Lock double</w:t>
            </w:r>
          </w:p>
        </w:tc>
        <w:tc>
          <w:tcPr>
            <w:tcW w:w="1060" w:type="dxa"/>
            <w:tcBorders>
              <w:top w:val="nil"/>
              <w:left w:val="nil"/>
              <w:bottom w:val="single" w:sz="8" w:space="0" w:color="auto"/>
              <w:right w:val="single" w:sz="8" w:space="0" w:color="auto"/>
            </w:tcBorders>
            <w:shd w:val="clear" w:color="auto" w:fill="auto"/>
            <w:vAlign w:val="center"/>
            <w:hideMark/>
          </w:tcPr>
          <w:p w14:paraId="6B35E4F8"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activate</w:t>
            </w:r>
          </w:p>
        </w:tc>
        <w:tc>
          <w:tcPr>
            <w:tcW w:w="2100" w:type="dxa"/>
            <w:tcBorders>
              <w:top w:val="nil"/>
              <w:left w:val="nil"/>
              <w:bottom w:val="single" w:sz="8" w:space="0" w:color="auto"/>
              <w:right w:val="single" w:sz="8" w:space="0" w:color="auto"/>
            </w:tcBorders>
            <w:shd w:val="clear" w:color="auto" w:fill="auto"/>
            <w:vAlign w:val="center"/>
            <w:hideMark/>
          </w:tcPr>
          <w:p w14:paraId="0D9DEE6A"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unchanged</w:t>
            </w:r>
          </w:p>
        </w:tc>
      </w:tr>
      <w:tr w:rsidR="003B53C0" w:rsidRPr="003B53C0" w14:paraId="6E2A603B"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10068199"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060" w:type="dxa"/>
            <w:tcBorders>
              <w:top w:val="nil"/>
              <w:left w:val="nil"/>
              <w:bottom w:val="single" w:sz="8" w:space="0" w:color="auto"/>
              <w:right w:val="single" w:sz="8" w:space="0" w:color="auto"/>
            </w:tcBorders>
            <w:shd w:val="clear" w:color="auto" w:fill="auto"/>
            <w:vAlign w:val="center"/>
            <w:hideMark/>
          </w:tcPr>
          <w:p w14:paraId="64A69223"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Lock double</w:t>
            </w:r>
          </w:p>
        </w:tc>
        <w:tc>
          <w:tcPr>
            <w:tcW w:w="1060" w:type="dxa"/>
            <w:tcBorders>
              <w:top w:val="nil"/>
              <w:left w:val="nil"/>
              <w:bottom w:val="single" w:sz="8" w:space="0" w:color="auto"/>
              <w:right w:val="single" w:sz="8" w:space="0" w:color="auto"/>
            </w:tcBorders>
            <w:shd w:val="clear" w:color="auto" w:fill="auto"/>
            <w:vAlign w:val="center"/>
            <w:hideMark/>
          </w:tcPr>
          <w:p w14:paraId="65413476"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deactivate</w:t>
            </w:r>
          </w:p>
        </w:tc>
        <w:tc>
          <w:tcPr>
            <w:tcW w:w="2100" w:type="dxa"/>
            <w:tcBorders>
              <w:top w:val="nil"/>
              <w:left w:val="nil"/>
              <w:bottom w:val="single" w:sz="8" w:space="0" w:color="auto"/>
              <w:right w:val="single" w:sz="8" w:space="0" w:color="auto"/>
            </w:tcBorders>
            <w:shd w:val="clear" w:color="auto" w:fill="auto"/>
            <w:vAlign w:val="center"/>
            <w:hideMark/>
          </w:tcPr>
          <w:p w14:paraId="1186745A"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unchanged</w:t>
            </w:r>
          </w:p>
        </w:tc>
      </w:tr>
    </w:tbl>
    <w:p w14:paraId="230F975B" w14:textId="256091B7" w:rsidR="00AD36CB" w:rsidRDefault="00B52C80" w:rsidP="00B52C80">
      <w:pPr>
        <w:pStyle w:val="Caption"/>
      </w:pPr>
      <w:bookmarkStart w:id="179" w:name="_Toc56581870"/>
      <w:r>
        <w:t xml:space="preserve">Table </w:t>
      </w:r>
      <w:r w:rsidR="003E5293">
        <w:fldChar w:fldCharType="begin"/>
      </w:r>
      <w:r w:rsidR="003E5293">
        <w:instrText xml:space="preserve"> SEQ Table \* ARABIC </w:instrText>
      </w:r>
      <w:r w:rsidR="003E5293">
        <w:fldChar w:fldCharType="separate"/>
      </w:r>
      <w:r w:rsidR="00CE7B51">
        <w:rPr>
          <w:noProof/>
        </w:rPr>
        <w:t>11</w:t>
      </w:r>
      <w:r w:rsidR="003E5293">
        <w:rPr>
          <w:noProof/>
        </w:rPr>
        <w:fldChar w:fldCharType="end"/>
      </w:r>
      <w:r>
        <w:t>: Decision table RSCL HandleCL rq</w:t>
      </w:r>
      <w:bookmarkEnd w:id="179"/>
    </w:p>
    <w:p w14:paraId="4F4F7C82" w14:textId="37686FFA" w:rsidR="00B52C80" w:rsidRDefault="00B52C80" w:rsidP="00B52C80"/>
    <w:tbl>
      <w:tblPr>
        <w:tblW w:w="5160" w:type="dxa"/>
        <w:tblLook w:val="04A0" w:firstRow="1" w:lastRow="0" w:firstColumn="1" w:lastColumn="0" w:noHBand="0" w:noVBand="1"/>
      </w:tblPr>
      <w:tblGrid>
        <w:gridCol w:w="500"/>
        <w:gridCol w:w="1360"/>
        <w:gridCol w:w="1580"/>
        <w:gridCol w:w="1720"/>
      </w:tblGrid>
      <w:tr w:rsidR="003B53C0" w:rsidRPr="003B53C0" w14:paraId="18614C05" w14:textId="77777777" w:rsidTr="007F1276">
        <w:trPr>
          <w:trHeight w:val="525"/>
        </w:trPr>
        <w:tc>
          <w:tcPr>
            <w:tcW w:w="500" w:type="dxa"/>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085DA07C" w14:textId="77777777" w:rsidR="003B53C0" w:rsidRPr="003B53C0" w:rsidRDefault="003B53C0" w:rsidP="003B53C0">
            <w:pPr>
              <w:overflowPunct/>
              <w:autoSpaceDE/>
              <w:autoSpaceDN/>
              <w:adjustRightInd/>
              <w:jc w:val="center"/>
              <w:textAlignment w:val="auto"/>
              <w:rPr>
                <w:rFonts w:cs="Arial"/>
                <w:color w:val="000000"/>
                <w:lang w:val="en-029" w:eastAsia="en-029"/>
              </w:rPr>
            </w:pPr>
            <w:r w:rsidRPr="003B53C0">
              <w:rPr>
                <w:rFonts w:cs="Arial"/>
                <w:color w:val="000000"/>
                <w:lang w:val="en-029" w:eastAsia="en-029"/>
              </w:rPr>
              <w:t>SubReq ID</w:t>
            </w:r>
          </w:p>
        </w:tc>
        <w:tc>
          <w:tcPr>
            <w:tcW w:w="2940" w:type="dxa"/>
            <w:gridSpan w:val="2"/>
            <w:tcBorders>
              <w:top w:val="single" w:sz="8" w:space="0" w:color="auto"/>
              <w:left w:val="nil"/>
              <w:bottom w:val="single" w:sz="8" w:space="0" w:color="auto"/>
              <w:right w:val="single" w:sz="8" w:space="0" w:color="000000"/>
            </w:tcBorders>
            <w:shd w:val="clear" w:color="auto" w:fill="92D050"/>
            <w:vAlign w:val="center"/>
            <w:hideMark/>
          </w:tcPr>
          <w:p w14:paraId="0AE27D22" w14:textId="3D4CDB2E" w:rsidR="003B53C0" w:rsidRPr="003B53C0" w:rsidRDefault="00701F13" w:rsidP="003B53C0">
            <w:pPr>
              <w:overflowPunct/>
              <w:autoSpaceDE/>
              <w:autoSpaceDN/>
              <w:adjustRightInd/>
              <w:jc w:val="center"/>
              <w:textAlignment w:val="auto"/>
              <w:rPr>
                <w:rFonts w:cs="Arial"/>
                <w:b/>
                <w:bCs/>
                <w:color w:val="000000"/>
                <w:lang w:val="en-029" w:eastAsia="en-029"/>
              </w:rPr>
            </w:pPr>
            <w:r>
              <w:rPr>
                <w:rFonts w:cs="Arial"/>
                <w:b/>
                <w:bCs/>
                <w:color w:val="000000"/>
                <w:lang w:val="en-029" w:eastAsia="en-029"/>
              </w:rPr>
              <w:t>PCL</w:t>
            </w:r>
            <w:r w:rsidR="003B53C0" w:rsidRPr="003B53C0">
              <w:rPr>
                <w:rFonts w:cs="Arial"/>
                <w:b/>
                <w:bCs/>
                <w:color w:val="000000"/>
                <w:lang w:val="en-029" w:eastAsia="en-029"/>
              </w:rPr>
              <w:t xml:space="preserve"> Control Input</w:t>
            </w:r>
          </w:p>
        </w:tc>
        <w:tc>
          <w:tcPr>
            <w:tcW w:w="1720" w:type="dxa"/>
            <w:tcBorders>
              <w:top w:val="single" w:sz="8" w:space="0" w:color="auto"/>
              <w:left w:val="nil"/>
              <w:bottom w:val="single" w:sz="8" w:space="0" w:color="auto"/>
              <w:right w:val="single" w:sz="8" w:space="0" w:color="auto"/>
            </w:tcBorders>
            <w:shd w:val="clear" w:color="auto" w:fill="92D050"/>
            <w:vAlign w:val="center"/>
            <w:hideMark/>
          </w:tcPr>
          <w:p w14:paraId="2DE72ACA" w14:textId="20D14B32" w:rsidR="003B53C0" w:rsidRPr="003B53C0" w:rsidRDefault="00701F13" w:rsidP="003B53C0">
            <w:pPr>
              <w:overflowPunct/>
              <w:autoSpaceDE/>
              <w:autoSpaceDN/>
              <w:adjustRightInd/>
              <w:jc w:val="center"/>
              <w:textAlignment w:val="auto"/>
              <w:rPr>
                <w:rFonts w:cs="Arial"/>
                <w:b/>
                <w:bCs/>
                <w:color w:val="000000"/>
                <w:lang w:val="en-029" w:eastAsia="en-029"/>
              </w:rPr>
            </w:pPr>
            <w:r>
              <w:rPr>
                <w:rFonts w:cs="Arial"/>
                <w:b/>
                <w:bCs/>
                <w:color w:val="000000"/>
                <w:lang w:val="en-029" w:eastAsia="en-029"/>
              </w:rPr>
              <w:t>PCL</w:t>
            </w:r>
            <w:r w:rsidR="003B53C0" w:rsidRPr="003B53C0">
              <w:rPr>
                <w:rFonts w:cs="Arial"/>
                <w:b/>
                <w:bCs/>
                <w:color w:val="000000"/>
                <w:lang w:val="en-029" w:eastAsia="en-029"/>
              </w:rPr>
              <w:t xml:space="preserve"> Control Output</w:t>
            </w:r>
          </w:p>
        </w:tc>
      </w:tr>
      <w:tr w:rsidR="003B53C0" w:rsidRPr="003B53C0" w14:paraId="779ADC40" w14:textId="77777777" w:rsidTr="003B53C0">
        <w:trPr>
          <w:trHeight w:val="1770"/>
        </w:trPr>
        <w:tc>
          <w:tcPr>
            <w:tcW w:w="500" w:type="dxa"/>
            <w:vMerge/>
            <w:tcBorders>
              <w:top w:val="single" w:sz="8" w:space="0" w:color="auto"/>
              <w:left w:val="single" w:sz="8" w:space="0" w:color="auto"/>
              <w:bottom w:val="single" w:sz="8" w:space="0" w:color="000000"/>
              <w:right w:val="single" w:sz="8" w:space="0" w:color="auto"/>
            </w:tcBorders>
            <w:vAlign w:val="center"/>
            <w:hideMark/>
          </w:tcPr>
          <w:p w14:paraId="67AE1DFA" w14:textId="77777777" w:rsidR="003B53C0" w:rsidRPr="003B53C0" w:rsidRDefault="003B53C0" w:rsidP="003B53C0">
            <w:pPr>
              <w:overflowPunct/>
              <w:autoSpaceDE/>
              <w:autoSpaceDN/>
              <w:adjustRightInd/>
              <w:textAlignment w:val="auto"/>
              <w:rPr>
                <w:rFonts w:cs="Arial"/>
                <w:color w:val="000000"/>
                <w:lang w:val="en-029" w:eastAsia="en-029"/>
              </w:rPr>
            </w:pPr>
          </w:p>
        </w:tc>
        <w:tc>
          <w:tcPr>
            <w:tcW w:w="1360" w:type="dxa"/>
            <w:tcBorders>
              <w:top w:val="nil"/>
              <w:left w:val="nil"/>
              <w:bottom w:val="single" w:sz="8" w:space="0" w:color="auto"/>
              <w:right w:val="single" w:sz="8" w:space="0" w:color="auto"/>
            </w:tcBorders>
            <w:shd w:val="clear" w:color="000000" w:fill="B4C6E7"/>
            <w:textDirection w:val="btLr"/>
            <w:vAlign w:val="center"/>
            <w:hideMark/>
          </w:tcPr>
          <w:p w14:paraId="1DC0E893" w14:textId="2E5D1649" w:rsidR="003B53C0" w:rsidRPr="003B53C0" w:rsidRDefault="003B53C0" w:rsidP="003B53C0">
            <w:pPr>
              <w:overflowPunct/>
              <w:autoSpaceDE/>
              <w:autoSpaceDN/>
              <w:adjustRightInd/>
              <w:jc w:val="center"/>
              <w:textAlignment w:val="auto"/>
              <w:rPr>
                <w:rFonts w:cs="Arial"/>
                <w:color w:val="000000"/>
                <w:sz w:val="16"/>
                <w:szCs w:val="16"/>
                <w:lang w:val="en-029" w:eastAsia="en-029"/>
              </w:rPr>
            </w:pPr>
            <w:r w:rsidRPr="003B53C0">
              <w:rPr>
                <w:rFonts w:cs="Arial"/>
                <w:color w:val="000000"/>
                <w:sz w:val="16"/>
                <w:szCs w:val="16"/>
                <w:lang w:val="en-029" w:eastAsia="en-029"/>
              </w:rPr>
              <w:t xml:space="preserve">RSCL </w:t>
            </w:r>
            <w:r w:rsidR="00701F13">
              <w:rPr>
                <w:rFonts w:cs="Arial"/>
                <w:color w:val="000000"/>
                <w:sz w:val="16"/>
                <w:szCs w:val="16"/>
                <w:lang w:val="en-029" w:eastAsia="en-029"/>
              </w:rPr>
              <w:t>PCL</w:t>
            </w:r>
            <w:r w:rsidRPr="003B53C0">
              <w:rPr>
                <w:rFonts w:cs="Arial"/>
                <w:color w:val="000000"/>
                <w:sz w:val="16"/>
                <w:szCs w:val="16"/>
                <w:lang w:val="en-029" w:eastAsia="en-029"/>
              </w:rPr>
              <w:t xml:space="preserve"> rq</w:t>
            </w:r>
          </w:p>
        </w:tc>
        <w:tc>
          <w:tcPr>
            <w:tcW w:w="1580" w:type="dxa"/>
            <w:tcBorders>
              <w:top w:val="nil"/>
              <w:left w:val="nil"/>
              <w:bottom w:val="single" w:sz="8" w:space="0" w:color="auto"/>
              <w:right w:val="single" w:sz="8" w:space="0" w:color="auto"/>
            </w:tcBorders>
            <w:shd w:val="clear" w:color="000000" w:fill="B4C6E7"/>
            <w:textDirection w:val="btLr"/>
            <w:vAlign w:val="center"/>
            <w:hideMark/>
          </w:tcPr>
          <w:p w14:paraId="0CA70055" w14:textId="77777777" w:rsidR="003B53C0" w:rsidRPr="003B53C0" w:rsidRDefault="003B53C0" w:rsidP="003B53C0">
            <w:pPr>
              <w:overflowPunct/>
              <w:autoSpaceDE/>
              <w:autoSpaceDN/>
              <w:adjustRightInd/>
              <w:jc w:val="center"/>
              <w:textAlignment w:val="auto"/>
              <w:rPr>
                <w:rFonts w:cs="Arial"/>
                <w:color w:val="000000"/>
                <w:sz w:val="16"/>
                <w:szCs w:val="16"/>
                <w:lang w:val="en-029" w:eastAsia="en-029"/>
              </w:rPr>
            </w:pPr>
            <w:r w:rsidRPr="003B53C0">
              <w:rPr>
                <w:rFonts w:cs="Arial"/>
                <w:color w:val="000000"/>
                <w:sz w:val="16"/>
                <w:szCs w:val="16"/>
                <w:lang w:val="en-029" w:eastAsia="en-029"/>
              </w:rPr>
              <w:t>RSCL HandleCL stat</w:t>
            </w:r>
          </w:p>
        </w:tc>
        <w:tc>
          <w:tcPr>
            <w:tcW w:w="1720" w:type="dxa"/>
            <w:tcBorders>
              <w:top w:val="nil"/>
              <w:left w:val="nil"/>
              <w:bottom w:val="single" w:sz="8" w:space="0" w:color="auto"/>
              <w:right w:val="single" w:sz="8" w:space="0" w:color="auto"/>
            </w:tcBorders>
            <w:shd w:val="clear" w:color="000000" w:fill="B4C6E7"/>
            <w:textDirection w:val="btLr"/>
            <w:vAlign w:val="center"/>
            <w:hideMark/>
          </w:tcPr>
          <w:p w14:paraId="7DC487CE" w14:textId="042F0D2F" w:rsidR="003B53C0" w:rsidRPr="003B53C0" w:rsidRDefault="003B53C0" w:rsidP="003B53C0">
            <w:pPr>
              <w:overflowPunct/>
              <w:autoSpaceDE/>
              <w:autoSpaceDN/>
              <w:adjustRightInd/>
              <w:jc w:val="center"/>
              <w:textAlignment w:val="auto"/>
              <w:rPr>
                <w:rFonts w:cs="Arial"/>
                <w:color w:val="000000"/>
                <w:sz w:val="16"/>
                <w:szCs w:val="16"/>
                <w:lang w:val="en-029" w:eastAsia="en-029"/>
              </w:rPr>
            </w:pPr>
            <w:r w:rsidRPr="003B53C0">
              <w:rPr>
                <w:rFonts w:cs="Arial"/>
                <w:color w:val="000000"/>
                <w:sz w:val="16"/>
                <w:szCs w:val="16"/>
                <w:lang w:val="en-029" w:eastAsia="en-029"/>
              </w:rPr>
              <w:t xml:space="preserve">RSCL </w:t>
            </w:r>
            <w:r w:rsidR="00701F13">
              <w:rPr>
                <w:rFonts w:cs="Arial"/>
                <w:color w:val="000000"/>
                <w:sz w:val="16"/>
                <w:szCs w:val="16"/>
                <w:lang w:val="en-029" w:eastAsia="en-029"/>
              </w:rPr>
              <w:t>PCL</w:t>
            </w:r>
            <w:r w:rsidRPr="003B53C0">
              <w:rPr>
                <w:rFonts w:cs="Arial"/>
                <w:color w:val="000000"/>
                <w:sz w:val="16"/>
                <w:szCs w:val="16"/>
                <w:lang w:val="en-029" w:eastAsia="en-029"/>
              </w:rPr>
              <w:t xml:space="preserve"> stat</w:t>
            </w:r>
          </w:p>
        </w:tc>
      </w:tr>
      <w:tr w:rsidR="003B53C0" w:rsidRPr="003B53C0" w14:paraId="78DF090C"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0B006B2E"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360" w:type="dxa"/>
            <w:tcBorders>
              <w:top w:val="nil"/>
              <w:left w:val="nil"/>
              <w:bottom w:val="single" w:sz="8" w:space="0" w:color="auto"/>
              <w:right w:val="single" w:sz="8" w:space="0" w:color="auto"/>
            </w:tcBorders>
            <w:shd w:val="clear" w:color="auto" w:fill="auto"/>
            <w:vAlign w:val="center"/>
            <w:hideMark/>
          </w:tcPr>
          <w:p w14:paraId="2A1C74CA"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activate</w:t>
            </w:r>
          </w:p>
        </w:tc>
        <w:tc>
          <w:tcPr>
            <w:tcW w:w="1580" w:type="dxa"/>
            <w:tcBorders>
              <w:top w:val="nil"/>
              <w:left w:val="nil"/>
              <w:bottom w:val="single" w:sz="8" w:space="0" w:color="auto"/>
              <w:right w:val="single" w:sz="8" w:space="0" w:color="auto"/>
            </w:tcBorders>
            <w:shd w:val="clear" w:color="auto" w:fill="auto"/>
            <w:vAlign w:val="center"/>
            <w:hideMark/>
          </w:tcPr>
          <w:p w14:paraId="20B94240"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locked</w:t>
            </w:r>
          </w:p>
        </w:tc>
        <w:tc>
          <w:tcPr>
            <w:tcW w:w="1720" w:type="dxa"/>
            <w:tcBorders>
              <w:top w:val="nil"/>
              <w:left w:val="nil"/>
              <w:bottom w:val="single" w:sz="8" w:space="0" w:color="auto"/>
              <w:right w:val="single" w:sz="8" w:space="0" w:color="auto"/>
            </w:tcBorders>
            <w:shd w:val="clear" w:color="auto" w:fill="auto"/>
            <w:vAlign w:val="center"/>
            <w:hideMark/>
          </w:tcPr>
          <w:p w14:paraId="7E2F550E"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locked</w:t>
            </w:r>
          </w:p>
        </w:tc>
      </w:tr>
      <w:tr w:rsidR="003B53C0" w:rsidRPr="003B53C0" w14:paraId="25E1D049"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1F6B0114"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360" w:type="dxa"/>
            <w:tcBorders>
              <w:top w:val="nil"/>
              <w:left w:val="nil"/>
              <w:bottom w:val="single" w:sz="8" w:space="0" w:color="auto"/>
              <w:right w:val="single" w:sz="8" w:space="0" w:color="auto"/>
            </w:tcBorders>
            <w:shd w:val="clear" w:color="auto" w:fill="auto"/>
            <w:vAlign w:val="center"/>
            <w:hideMark/>
          </w:tcPr>
          <w:p w14:paraId="67152F82"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deactivate</w:t>
            </w:r>
          </w:p>
        </w:tc>
        <w:tc>
          <w:tcPr>
            <w:tcW w:w="1580" w:type="dxa"/>
            <w:tcBorders>
              <w:top w:val="nil"/>
              <w:left w:val="nil"/>
              <w:bottom w:val="single" w:sz="8" w:space="0" w:color="auto"/>
              <w:right w:val="single" w:sz="8" w:space="0" w:color="auto"/>
            </w:tcBorders>
            <w:shd w:val="clear" w:color="auto" w:fill="auto"/>
            <w:vAlign w:val="center"/>
            <w:hideMark/>
          </w:tcPr>
          <w:p w14:paraId="32CC86DD"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unlocked</w:t>
            </w:r>
          </w:p>
        </w:tc>
        <w:tc>
          <w:tcPr>
            <w:tcW w:w="1720" w:type="dxa"/>
            <w:tcBorders>
              <w:top w:val="nil"/>
              <w:left w:val="nil"/>
              <w:bottom w:val="single" w:sz="8" w:space="0" w:color="auto"/>
              <w:right w:val="single" w:sz="8" w:space="0" w:color="auto"/>
            </w:tcBorders>
            <w:shd w:val="clear" w:color="auto" w:fill="auto"/>
            <w:vAlign w:val="center"/>
            <w:hideMark/>
          </w:tcPr>
          <w:p w14:paraId="6B5E90B1"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unlocked</w:t>
            </w:r>
          </w:p>
        </w:tc>
      </w:tr>
      <w:tr w:rsidR="003B53C0" w:rsidRPr="003B53C0" w14:paraId="5C7C9532"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63004F44"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360" w:type="dxa"/>
            <w:tcBorders>
              <w:top w:val="nil"/>
              <w:left w:val="nil"/>
              <w:bottom w:val="single" w:sz="8" w:space="0" w:color="auto"/>
              <w:right w:val="single" w:sz="8" w:space="0" w:color="auto"/>
            </w:tcBorders>
            <w:shd w:val="clear" w:color="auto" w:fill="auto"/>
            <w:vAlign w:val="center"/>
            <w:hideMark/>
          </w:tcPr>
          <w:p w14:paraId="1DEDE03D"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activate</w:t>
            </w:r>
          </w:p>
        </w:tc>
        <w:tc>
          <w:tcPr>
            <w:tcW w:w="1580" w:type="dxa"/>
            <w:tcBorders>
              <w:top w:val="nil"/>
              <w:left w:val="nil"/>
              <w:bottom w:val="single" w:sz="8" w:space="0" w:color="auto"/>
              <w:right w:val="single" w:sz="8" w:space="0" w:color="auto"/>
            </w:tcBorders>
            <w:shd w:val="clear" w:color="auto" w:fill="auto"/>
            <w:vAlign w:val="center"/>
            <w:hideMark/>
          </w:tcPr>
          <w:p w14:paraId="49C0334A"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unlocked</w:t>
            </w:r>
          </w:p>
        </w:tc>
        <w:tc>
          <w:tcPr>
            <w:tcW w:w="1720" w:type="dxa"/>
            <w:tcBorders>
              <w:top w:val="nil"/>
              <w:left w:val="nil"/>
              <w:bottom w:val="single" w:sz="8" w:space="0" w:color="auto"/>
              <w:right w:val="single" w:sz="8" w:space="0" w:color="auto"/>
            </w:tcBorders>
            <w:shd w:val="clear" w:color="auto" w:fill="auto"/>
            <w:vAlign w:val="center"/>
            <w:hideMark/>
          </w:tcPr>
          <w:p w14:paraId="6D7C8163"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Error</w:t>
            </w:r>
          </w:p>
        </w:tc>
      </w:tr>
      <w:tr w:rsidR="003B53C0" w:rsidRPr="003B53C0" w14:paraId="2973B49C" w14:textId="77777777" w:rsidTr="003B53C0">
        <w:trPr>
          <w:trHeight w:val="315"/>
        </w:trPr>
        <w:tc>
          <w:tcPr>
            <w:tcW w:w="500" w:type="dxa"/>
            <w:tcBorders>
              <w:top w:val="nil"/>
              <w:left w:val="single" w:sz="8" w:space="0" w:color="auto"/>
              <w:bottom w:val="single" w:sz="8" w:space="0" w:color="auto"/>
              <w:right w:val="single" w:sz="8" w:space="0" w:color="auto"/>
            </w:tcBorders>
            <w:shd w:val="clear" w:color="auto" w:fill="auto"/>
            <w:vAlign w:val="center"/>
            <w:hideMark/>
          </w:tcPr>
          <w:p w14:paraId="32747E19"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 </w:t>
            </w:r>
          </w:p>
        </w:tc>
        <w:tc>
          <w:tcPr>
            <w:tcW w:w="1360" w:type="dxa"/>
            <w:tcBorders>
              <w:top w:val="nil"/>
              <w:left w:val="nil"/>
              <w:bottom w:val="single" w:sz="8" w:space="0" w:color="auto"/>
              <w:right w:val="single" w:sz="8" w:space="0" w:color="auto"/>
            </w:tcBorders>
            <w:shd w:val="clear" w:color="auto" w:fill="auto"/>
            <w:vAlign w:val="center"/>
            <w:hideMark/>
          </w:tcPr>
          <w:p w14:paraId="3A16643E"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deactivate</w:t>
            </w:r>
          </w:p>
        </w:tc>
        <w:tc>
          <w:tcPr>
            <w:tcW w:w="1580" w:type="dxa"/>
            <w:tcBorders>
              <w:top w:val="nil"/>
              <w:left w:val="nil"/>
              <w:bottom w:val="single" w:sz="8" w:space="0" w:color="auto"/>
              <w:right w:val="single" w:sz="8" w:space="0" w:color="auto"/>
            </w:tcBorders>
            <w:shd w:val="clear" w:color="auto" w:fill="auto"/>
            <w:vAlign w:val="center"/>
            <w:hideMark/>
          </w:tcPr>
          <w:p w14:paraId="08106C3A"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locked</w:t>
            </w:r>
          </w:p>
        </w:tc>
        <w:tc>
          <w:tcPr>
            <w:tcW w:w="1720" w:type="dxa"/>
            <w:tcBorders>
              <w:top w:val="nil"/>
              <w:left w:val="nil"/>
              <w:bottom w:val="single" w:sz="8" w:space="0" w:color="auto"/>
              <w:right w:val="single" w:sz="8" w:space="0" w:color="auto"/>
            </w:tcBorders>
            <w:shd w:val="clear" w:color="auto" w:fill="auto"/>
            <w:vAlign w:val="center"/>
            <w:hideMark/>
          </w:tcPr>
          <w:p w14:paraId="7914AE68" w14:textId="77777777" w:rsidR="003B53C0" w:rsidRPr="003B53C0" w:rsidRDefault="003B53C0" w:rsidP="003B53C0">
            <w:pPr>
              <w:overflowPunct/>
              <w:autoSpaceDE/>
              <w:autoSpaceDN/>
              <w:adjustRightInd/>
              <w:jc w:val="center"/>
              <w:textAlignment w:val="auto"/>
              <w:rPr>
                <w:rFonts w:cs="Arial"/>
                <w:color w:val="000000"/>
                <w:sz w:val="14"/>
                <w:szCs w:val="14"/>
                <w:lang w:val="en-029" w:eastAsia="en-029"/>
              </w:rPr>
            </w:pPr>
            <w:r w:rsidRPr="003B53C0">
              <w:rPr>
                <w:rFonts w:cs="Arial"/>
                <w:color w:val="000000"/>
                <w:sz w:val="14"/>
                <w:szCs w:val="14"/>
                <w:lang w:val="en-029" w:eastAsia="en-029"/>
              </w:rPr>
              <w:t>Error</w:t>
            </w:r>
          </w:p>
        </w:tc>
      </w:tr>
    </w:tbl>
    <w:p w14:paraId="3C9CA11D" w14:textId="1CBD8418" w:rsidR="00B52C80" w:rsidRDefault="00B52C80" w:rsidP="00B52C80">
      <w:pPr>
        <w:pStyle w:val="Caption"/>
      </w:pPr>
      <w:bookmarkStart w:id="180" w:name="_Toc56581871"/>
      <w:r>
        <w:t xml:space="preserve">Table </w:t>
      </w:r>
      <w:r w:rsidR="003E5293">
        <w:fldChar w:fldCharType="begin"/>
      </w:r>
      <w:r w:rsidR="003E5293">
        <w:instrText xml:space="preserve"> SEQ Table \* ARABIC </w:instrText>
      </w:r>
      <w:r w:rsidR="003E5293">
        <w:fldChar w:fldCharType="separate"/>
      </w:r>
      <w:r w:rsidR="00CE7B51">
        <w:rPr>
          <w:noProof/>
        </w:rPr>
        <w:t>12</w:t>
      </w:r>
      <w:r w:rsidR="003E5293">
        <w:rPr>
          <w:noProof/>
        </w:rPr>
        <w:fldChar w:fldCharType="end"/>
      </w:r>
      <w:r>
        <w:t xml:space="preserve"> Decision table RSCL </w:t>
      </w:r>
      <w:r w:rsidR="00701F13">
        <w:t>PCL</w:t>
      </w:r>
      <w:r>
        <w:t xml:space="preserve"> stat</w:t>
      </w:r>
      <w:bookmarkEnd w:id="180"/>
    </w:p>
    <w:p w14:paraId="6252501F" w14:textId="16B5C9E3" w:rsidR="00B52C80" w:rsidRDefault="00B52C80" w:rsidP="00B52C80"/>
    <w:p w14:paraId="282E4BFC" w14:textId="77777777" w:rsidR="00AD36CB" w:rsidRDefault="00AD36CB" w:rsidP="00AD36CB">
      <w:pPr>
        <w:pStyle w:val="Heading3"/>
      </w:pPr>
      <w:bookmarkStart w:id="181" w:name="_Toc56581800"/>
      <w:r>
        <w:lastRenderedPageBreak/>
        <w:t>Function Requirements</w:t>
      </w:r>
      <w:bookmarkEnd w:id="181"/>
    </w:p>
    <w:p w14:paraId="1325D8CB" w14:textId="2D814BE2" w:rsidR="00AD36CB" w:rsidRPr="00347A88" w:rsidRDefault="00AD36CB" w:rsidP="00AD36CB">
      <w:pPr>
        <w:shd w:val="clear" w:color="auto" w:fill="D6E3BC" w:themeFill="accent3" w:themeFillTint="66"/>
        <w:rPr>
          <w:rStyle w:val="SubtleEmphasis"/>
        </w:rPr>
      </w:pPr>
      <w:r w:rsidRPr="00347A88">
        <w:rPr>
          <w:rStyle w:val="SubtleEmphasis"/>
        </w:rPr>
        <w:t xml:space="preserve">#Macro: </w:t>
      </w:r>
      <w:hyperlink r:id="rId72" w:anchor="AddNewRequirement" w:history="1">
        <w:r w:rsidRPr="00347A88">
          <w:rPr>
            <w:rStyle w:val="SubtleEmphasis"/>
          </w:rPr>
          <w:t>Add Ins -&gt; Add Requirement macro</w:t>
        </w:r>
      </w:hyperlink>
      <w:r w:rsidRPr="00347A88">
        <w:rPr>
          <w:rStyle w:val="SubtleEmphasis"/>
        </w:rPr>
        <w:t xml:space="preserve"> (select </w:t>
      </w:r>
      <w:r>
        <w:rPr>
          <w:rStyle w:val="SubtleEmphasis"/>
        </w:rPr>
        <w:t xml:space="preserve">“FNC” as ID Prefix, the </w:t>
      </w:r>
      <w:r w:rsidRPr="009E1EFA">
        <w:rPr>
          <w:rStyle w:val="SubtleEmphasis"/>
          <w:u w:val="single"/>
        </w:rPr>
        <w:t>function</w:t>
      </w:r>
      <w:r>
        <w:rPr>
          <w:rStyle w:val="SubtleEmphasis"/>
        </w:rPr>
        <w:t xml:space="preserve"> name as ID Infix (Short Name)</w:t>
      </w:r>
      <w:r w:rsidRPr="00347A88">
        <w:rPr>
          <w:rStyle w:val="SubtleEmphasis"/>
        </w:rPr>
        <w:t xml:space="preserve"> </w:t>
      </w:r>
      <w:r>
        <w:rPr>
          <w:rStyle w:val="SubtleEmphasis"/>
        </w:rPr>
        <w:t xml:space="preserve">and </w:t>
      </w:r>
      <w:r w:rsidRPr="00347A88">
        <w:rPr>
          <w:rStyle w:val="SubtleEmphasis"/>
        </w:rPr>
        <w:t>“Requirement” as type)</w:t>
      </w:r>
    </w:p>
    <w:p w14:paraId="2DFA99D9" w14:textId="5448FBA9" w:rsidR="00AD36CB" w:rsidRPr="00D1072B" w:rsidRDefault="00AD36CB" w:rsidP="00AD36CB">
      <w:pPr>
        <w:shd w:val="clear" w:color="auto" w:fill="D6E3BC" w:themeFill="accent3" w:themeFillTint="66"/>
        <w:rPr>
          <w:i/>
          <w:iCs/>
          <w:color w:val="808080" w:themeColor="text1" w:themeTint="7F"/>
        </w:rPr>
      </w:pPr>
      <w:r w:rsidRPr="00347A88">
        <w:rPr>
          <w:rStyle w:val="SubtleEmphasis"/>
        </w:rPr>
        <w:t xml:space="preserve">#Link: </w:t>
      </w:r>
      <w:hyperlink r:id="rId73" w:history="1">
        <w:r w:rsidRPr="00954A43">
          <w:rPr>
            <w:rStyle w:val="Hyperlink"/>
            <w:i/>
            <w:iCs/>
          </w:rPr>
          <w:t>RE Wiki – How to write good requirements</w:t>
        </w:r>
      </w:hyperlink>
    </w:p>
    <w:p w14:paraId="01ECD2DB" w14:textId="77777777" w:rsidR="00AD36CB" w:rsidRDefault="00AD36CB" w:rsidP="00AD36CB">
      <w:pPr>
        <w:pStyle w:val="Heading4"/>
      </w:pPr>
      <w:r>
        <w:t>Functional Requirements</w:t>
      </w:r>
    </w:p>
    <w:p w14:paraId="7561D7CC" w14:textId="20F11315" w:rsidR="00AD36CB" w:rsidRPr="00400BE3" w:rsidRDefault="00AD36CB" w:rsidP="00AD36CB">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in section</w:t>
      </w:r>
      <w:r>
        <w:rPr>
          <w:rStyle w:val="SubtleEmphasis"/>
        </w:rPr>
        <w:t xml:space="preserve"> “</w:t>
      </w:r>
      <w:r>
        <w:rPr>
          <w:rStyle w:val="SubtleEmphasis"/>
        </w:rPr>
        <w:fldChar w:fldCharType="begin"/>
      </w:r>
      <w:r>
        <w:rPr>
          <w:rStyle w:val="SubtleEmphasis"/>
        </w:rPr>
        <w:instrText xml:space="preserve"> REF _Ref530990375 \h  \* MERGEFORMAT </w:instrText>
      </w:r>
      <w:r>
        <w:rPr>
          <w:rStyle w:val="SubtleEmphasis"/>
        </w:rPr>
      </w:r>
      <w:r>
        <w:rPr>
          <w:rStyle w:val="SubtleEmphasis"/>
        </w:rPr>
        <w:fldChar w:fldCharType="separate"/>
      </w:r>
      <w:r w:rsidR="00CE7B51" w:rsidRPr="00CE7B51">
        <w:rPr>
          <w:rStyle w:val="SubtleEmphasis"/>
        </w:rPr>
        <w:t>Function Modeling</w:t>
      </w:r>
      <w:r>
        <w:rPr>
          <w:rStyle w:val="SubtleEmphasis"/>
        </w:rPr>
        <w:fldChar w:fldCharType="end"/>
      </w:r>
      <w:r>
        <w:rPr>
          <w:rStyle w:val="SubtleEmphasis"/>
        </w:rPr>
        <w:t>”</w:t>
      </w:r>
      <w:r w:rsidRPr="007B3137">
        <w:rPr>
          <w:rStyle w:val="SubtleEmphasis"/>
        </w:rPr>
        <w:t xml:space="preserve"> might help for better understanding.</w:t>
      </w:r>
    </w:p>
    <w:p w14:paraId="45A0AED0" w14:textId="77777777" w:rsidR="00AD36CB" w:rsidRDefault="00AD36CB" w:rsidP="00AD36CB">
      <w:pPr>
        <w:pStyle w:val="Heading5"/>
      </w:pPr>
      <w:r>
        <w:t>Normal Operation</w:t>
      </w:r>
    </w:p>
    <w:p w14:paraId="54136F98" w14:textId="77777777" w:rsidR="009927F9" w:rsidRDefault="009927F9" w:rsidP="009927F9">
      <w:pPr>
        <w:rPr>
          <w:rFonts w:cs="Arial"/>
        </w:rPr>
      </w:pPr>
    </w:p>
    <w:p w14:paraId="08ACF423" w14:textId="59549F79" w:rsidR="009927F9" w:rsidRPr="0017445F" w:rsidRDefault="009927F9" w:rsidP="009927F9">
      <w:pPr>
        <w:pStyle w:val="RERequirement"/>
        <w:shd w:val="clear" w:color="auto" w:fill="F2F2F2" w:themeFill="background1" w:themeFillShade="F2"/>
      </w:pPr>
      <w:r w:rsidRPr="0017445F">
        <w:t>###</w:t>
      </w:r>
      <w:bookmarkStart w:id="182" w:name="R_FNC_00010_ID_PCL_Behavior_in_Crash"/>
      <w:r>
        <w:t>R_FNC_RSCL_00010</w:t>
      </w:r>
      <w:bookmarkEnd w:id="182"/>
      <w:r w:rsidRPr="0017445F">
        <w:t xml:space="preserve">### </w:t>
      </w:r>
      <w:r w:rsidR="00701F13">
        <w:t>PCL</w:t>
      </w:r>
      <w:r>
        <w:t xml:space="preserve"> Behavior in Crash</w:t>
      </w:r>
    </w:p>
    <w:p w14:paraId="7591C7E8" w14:textId="759EC21D" w:rsidR="00A645E3" w:rsidRDefault="00A645E3" w:rsidP="00A645E3">
      <w:r>
        <w:rPr>
          <w:rFonts w:cs="Arial"/>
        </w:rPr>
        <w:t xml:space="preserve">If a crash occurs / is detected, PCL Control shall not change the state of PCL. </w:t>
      </w:r>
    </w:p>
    <w:p w14:paraId="2646A98B" w14:textId="77777777" w:rsidR="009927F9" w:rsidRPr="004E79C1" w:rsidRDefault="009927F9" w:rsidP="009927F9">
      <w:pPr>
        <w:rPr>
          <w:rFonts w:cs="Arial"/>
        </w:rPr>
      </w:pPr>
      <w:r w:rsidRPr="004E79C1">
        <w:rPr>
          <w:rFonts w:cs="Arial"/>
        </w:rPr>
        <w:t>That means</w:t>
      </w:r>
      <w:r>
        <w:rPr>
          <w:rFonts w:cs="Arial"/>
        </w:rPr>
        <w:t>:</w:t>
      </w:r>
    </w:p>
    <w:p w14:paraId="7FE3083E" w14:textId="4A96E344" w:rsidR="009927F9" w:rsidRPr="004E79C1" w:rsidRDefault="009927F9" w:rsidP="009927F9">
      <w:pPr>
        <w:rPr>
          <w:rFonts w:cs="Arial"/>
        </w:rPr>
      </w:pPr>
      <w:r w:rsidRPr="004E79C1">
        <w:rPr>
          <w:rFonts w:cs="Arial"/>
        </w:rPr>
        <w:t xml:space="preserve">• if </w:t>
      </w:r>
      <w:r w:rsidR="00701F13">
        <w:rPr>
          <w:rFonts w:cs="Arial"/>
        </w:rPr>
        <w:t>PCL</w:t>
      </w:r>
      <w:r w:rsidRPr="004E79C1">
        <w:rPr>
          <w:rFonts w:cs="Arial"/>
        </w:rPr>
        <w:t xml:space="preserve"> is activated, it shall prevent the appropriate </w:t>
      </w:r>
      <w:r w:rsidR="00701F13">
        <w:rPr>
          <w:rFonts w:cs="Arial"/>
        </w:rPr>
        <w:t>PCL</w:t>
      </w:r>
      <w:r w:rsidRPr="004E79C1">
        <w:rPr>
          <w:rFonts w:cs="Arial"/>
        </w:rPr>
        <w:t xml:space="preserve"> doors from being opened via interior door handle </w:t>
      </w:r>
    </w:p>
    <w:p w14:paraId="43C02F0E" w14:textId="5DFA87E7" w:rsidR="009927F9" w:rsidRPr="00C66B68" w:rsidRDefault="009927F9" w:rsidP="009927F9">
      <w:pPr>
        <w:rPr>
          <w:rFonts w:cs="Arial"/>
        </w:rPr>
      </w:pPr>
      <w:r w:rsidRPr="004E79C1">
        <w:rPr>
          <w:rFonts w:cs="Arial"/>
        </w:rPr>
        <w:t xml:space="preserve">• if </w:t>
      </w:r>
      <w:r w:rsidR="00701F13">
        <w:rPr>
          <w:rFonts w:cs="Arial"/>
        </w:rPr>
        <w:t>PCL</w:t>
      </w:r>
      <w:r w:rsidRPr="004E79C1">
        <w:rPr>
          <w:rFonts w:cs="Arial"/>
        </w:rPr>
        <w:t xml:space="preserve"> is deactivated, it shall not prevent the appropriate </w:t>
      </w:r>
      <w:r w:rsidR="00701F13">
        <w:rPr>
          <w:rFonts w:cs="Arial"/>
        </w:rPr>
        <w:t>PCL</w:t>
      </w:r>
      <w:r w:rsidRPr="004E79C1">
        <w:rPr>
          <w:rFonts w:cs="Arial"/>
        </w:rPr>
        <w:t xml:space="preserve"> doors from being opened via interior door handle.</w:t>
      </w:r>
    </w:p>
    <w:p w14:paraId="3EDA01BB" w14:textId="77777777" w:rsidR="009927F9" w:rsidRPr="00C66B68" w:rsidRDefault="009927F9" w:rsidP="009927F9">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927F9" w:rsidRPr="00D90A13" w14:paraId="12CF0315" w14:textId="77777777" w:rsidTr="0052087C">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12E03" w14:textId="77777777" w:rsidR="009927F9" w:rsidRPr="001E7824" w:rsidRDefault="009927F9" w:rsidP="0052087C">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R_FNC_RSCL_00010</w:t>
            </w:r>
            <w:r w:rsidRPr="001E7824">
              <w:rPr>
                <w:rFonts w:cs="Arial"/>
                <w:bCs/>
                <w:vanish/>
                <w:color w:val="808080" w:themeColor="background1" w:themeShade="80"/>
                <w:sz w:val="16"/>
                <w:szCs w:val="14"/>
              </w:rPr>
              <w:t>###</w:t>
            </w:r>
          </w:p>
        </w:tc>
      </w:tr>
      <w:tr w:rsidR="009927F9" w:rsidRPr="0060165D" w14:paraId="0744DAA8"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5F5E0" w14:textId="77777777" w:rsidR="009927F9" w:rsidRPr="0060165D" w:rsidRDefault="009927F9" w:rsidP="0052087C">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66386" w14:textId="77777777" w:rsidR="009927F9" w:rsidRPr="0060165D" w:rsidRDefault="009927F9" w:rsidP="0052087C">
            <w:pPr>
              <w:rPr>
                <w:rFonts w:cs="Arial"/>
                <w:vanish/>
                <w:color w:val="000000" w:themeColor="text1"/>
                <w:sz w:val="16"/>
                <w:szCs w:val="14"/>
              </w:rPr>
            </w:pPr>
          </w:p>
        </w:tc>
      </w:tr>
      <w:tr w:rsidR="009927F9" w:rsidRPr="0060165D" w14:paraId="583B31CC"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8523BD" w14:textId="77777777" w:rsidR="009927F9" w:rsidRPr="0060165D" w:rsidRDefault="009927F9" w:rsidP="0052087C">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8F927" w14:textId="77777777" w:rsidR="009927F9" w:rsidRPr="0060165D" w:rsidRDefault="009927F9" w:rsidP="0052087C">
            <w:pPr>
              <w:rPr>
                <w:rFonts w:cs="Arial"/>
                <w:vanish/>
                <w:color w:val="000000" w:themeColor="text1"/>
                <w:sz w:val="16"/>
                <w:szCs w:val="14"/>
              </w:rPr>
            </w:pPr>
          </w:p>
        </w:tc>
      </w:tr>
      <w:tr w:rsidR="009927F9" w:rsidRPr="0060165D" w14:paraId="5F61ABE9"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236C6" w14:textId="77777777" w:rsidR="009927F9" w:rsidRPr="0060165D" w:rsidRDefault="009927F9" w:rsidP="0052087C">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2C37B2" w14:textId="77777777" w:rsidR="009927F9" w:rsidRPr="0060165D" w:rsidRDefault="009927F9" w:rsidP="0052087C">
            <w:pPr>
              <w:rPr>
                <w:rFonts w:cs="Arial"/>
                <w:vanish/>
                <w:color w:val="000000" w:themeColor="text1"/>
                <w:sz w:val="16"/>
                <w:szCs w:val="14"/>
              </w:rPr>
            </w:pPr>
          </w:p>
        </w:tc>
      </w:tr>
      <w:tr w:rsidR="009927F9" w:rsidRPr="0060165D" w14:paraId="252259D9"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CFA69" w14:textId="77777777" w:rsidR="009927F9" w:rsidRPr="0060165D" w:rsidRDefault="009927F9" w:rsidP="0052087C">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F7626" w14:textId="77777777" w:rsidR="009927F9" w:rsidRPr="00441C72" w:rsidRDefault="009927F9" w:rsidP="0052087C">
            <w:pPr>
              <w:rPr>
                <w:rFonts w:cs="Arial"/>
                <w:b/>
                <w:bCs/>
                <w:vanish/>
                <w:sz w:val="16"/>
                <w:szCs w:val="14"/>
              </w:rPr>
            </w:pPr>
            <w:r w:rsidRPr="00441C72">
              <w:rPr>
                <w:rFonts w:cs="Arial"/>
                <w:b/>
                <w:bCs/>
                <w:vanish/>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447C6" w14:textId="77777777" w:rsidR="009927F9" w:rsidRPr="0060165D" w:rsidRDefault="009927F9" w:rsidP="0052087C">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26B11" w14:textId="77777777" w:rsidR="009927F9" w:rsidRPr="00441C72" w:rsidRDefault="009927F9" w:rsidP="0052087C">
            <w:pPr>
              <w:ind w:left="141"/>
              <w:rPr>
                <w:rFonts w:cs="Arial"/>
                <w:b/>
                <w:bCs/>
                <w:vanish/>
                <w:sz w:val="16"/>
                <w:szCs w:val="14"/>
              </w:rPr>
            </w:pPr>
          </w:p>
        </w:tc>
      </w:tr>
      <w:tr w:rsidR="009927F9" w:rsidRPr="0060165D" w14:paraId="7B2A4937"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DD9840" w14:textId="77777777" w:rsidR="009927F9" w:rsidRPr="0060165D" w:rsidRDefault="009927F9" w:rsidP="0052087C">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68E7E" w14:textId="1B586932" w:rsidR="009927F9" w:rsidRPr="00441C72" w:rsidRDefault="001703B1" w:rsidP="0052087C">
            <w:pPr>
              <w:rPr>
                <w:rFonts w:cs="Arial"/>
                <w:b/>
                <w:bCs/>
                <w:vanish/>
                <w:sz w:val="16"/>
                <w:szCs w:val="14"/>
              </w:rPr>
            </w:pPr>
            <w:bookmarkStart w:id="183" w:name="_24e79d1154c7a37fd2f928e30938b251"/>
            <w:r w:rsidRPr="00441C72">
              <w:rPr>
                <w:rFonts w:cs="Arial"/>
                <w:b/>
                <w:bCs/>
                <w:vanish/>
                <w:sz w:val="16"/>
                <w:szCs w:val="14"/>
              </w:rPr>
              <w:t>R_F_RSCL_2</w:t>
            </w:r>
            <w:bookmarkEnd w:id="183"/>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3536F0" w14:textId="77777777" w:rsidR="009927F9" w:rsidRPr="00441C72" w:rsidRDefault="009927F9" w:rsidP="0052087C">
            <w:pPr>
              <w:ind w:left="139"/>
              <w:rPr>
                <w:rFonts w:cs="Arial"/>
                <w:b/>
                <w:bCs/>
                <w:vanish/>
                <w:sz w:val="16"/>
                <w:szCs w:val="14"/>
              </w:rPr>
            </w:pPr>
            <w:r w:rsidRPr="00441C72">
              <w:rPr>
                <w:rFonts w:cs="Arial"/>
                <w:b/>
                <w:bCs/>
                <w:vanish/>
                <w:sz w:val="16"/>
                <w:szCs w:val="14"/>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8973BF" w14:textId="77777777" w:rsidR="009927F9" w:rsidRPr="00441C72" w:rsidRDefault="009927F9" w:rsidP="0052087C">
            <w:pPr>
              <w:ind w:left="141"/>
              <w:rPr>
                <w:rFonts w:cs="Arial"/>
                <w:b/>
                <w:bCs/>
                <w:vanish/>
                <w:sz w:val="16"/>
                <w:szCs w:val="14"/>
              </w:rPr>
            </w:pPr>
          </w:p>
        </w:tc>
      </w:tr>
      <w:tr w:rsidR="009927F9" w:rsidRPr="0060165D" w14:paraId="5EA60A67" w14:textId="77777777" w:rsidTr="0052087C">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7B34D" w14:textId="77777777" w:rsidR="009927F9" w:rsidRPr="0060165D" w:rsidRDefault="009927F9" w:rsidP="0052087C">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179396378"/>
            <w:placeholder>
              <w:docPart w:val="B849423FC3F4454FA205B730AB2D32AE"/>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B64F3C" w14:textId="3F4C96CE" w:rsidR="009927F9" w:rsidRPr="0060165D" w:rsidRDefault="009927F9" w:rsidP="0052087C">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AAED3" w14:textId="77777777" w:rsidR="009927F9" w:rsidRPr="0060165D" w:rsidRDefault="009927F9" w:rsidP="0052087C">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318393727"/>
            <w:placeholder>
              <w:docPart w:val="D3286092734E4C248FB3641440A7A54B"/>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1C292" w14:textId="77777777" w:rsidR="009927F9" w:rsidRPr="0060165D" w:rsidRDefault="009927F9" w:rsidP="0052087C">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F246C9" w14:textId="77777777" w:rsidR="009927F9" w:rsidRPr="0060165D" w:rsidRDefault="009927F9" w:rsidP="0052087C">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08070561"/>
            <w:placeholder>
              <w:docPart w:val="840E290919604BFBA43B7ADA8630E9F7"/>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926E7F" w14:textId="77777777" w:rsidR="009927F9" w:rsidRPr="0060165D" w:rsidRDefault="009927F9" w:rsidP="0052087C">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9927F9" w:rsidRPr="00D90A13" w14:paraId="78B56722" w14:textId="77777777" w:rsidTr="0052087C">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E9EC75" w14:textId="5B75E0C6" w:rsidR="009927F9" w:rsidRPr="001E7824" w:rsidRDefault="003E5293" w:rsidP="0052087C">
            <w:pPr>
              <w:rPr>
                <w:rFonts w:cs="Arial"/>
                <w:bCs/>
                <w:vanish/>
                <w:color w:val="808080" w:themeColor="background1" w:themeShade="80"/>
                <w:sz w:val="16"/>
                <w:szCs w:val="14"/>
              </w:rPr>
            </w:pPr>
            <w:hyperlink r:id="rId74" w:history="1">
              <w:r w:rsidR="009927F9">
                <w:rPr>
                  <w:rStyle w:val="Hyperlink"/>
                  <w:rFonts w:cs="Arial"/>
                  <w:bCs/>
                  <w:vanish/>
                  <w:sz w:val="16"/>
                  <w:szCs w:val="14"/>
                </w:rPr>
                <w:t>Req. Template</w:t>
              </w:r>
            </w:hyperlink>
            <w:r w:rsidR="009927F9"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211295" w14:textId="0E8FCEA0" w:rsidR="009927F9" w:rsidRPr="001E7824" w:rsidRDefault="009927F9" w:rsidP="0052087C">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D29BF2" w14:textId="77777777" w:rsidR="009927F9" w:rsidRPr="009B56B1" w:rsidRDefault="009927F9" w:rsidP="0052087C">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2427A7C" w14:textId="77777777" w:rsidR="009927F9" w:rsidRPr="00C66B68" w:rsidRDefault="009927F9" w:rsidP="009927F9">
      <w:pPr>
        <w:rPr>
          <w:rFonts w:cs="Arial"/>
        </w:rPr>
      </w:pPr>
    </w:p>
    <w:p w14:paraId="2ECA8FEF" w14:textId="77777777" w:rsidR="009927F9" w:rsidRPr="0017445F" w:rsidRDefault="009927F9" w:rsidP="009927F9">
      <w:pPr>
        <w:pStyle w:val="RERequirement"/>
        <w:shd w:val="clear" w:color="auto" w:fill="F2F2F2" w:themeFill="background1" w:themeFillShade="F2"/>
      </w:pPr>
      <w:r w:rsidRPr="0017445F">
        <w:t>###</w:t>
      </w:r>
      <w:bookmarkStart w:id="184" w:name="R_FNC_00011_ID_Interdependency_with_Doub"/>
      <w:r>
        <w:t>R_FNC_RSCL_00011</w:t>
      </w:r>
      <w:bookmarkEnd w:id="184"/>
      <w:r w:rsidRPr="0017445F">
        <w:t xml:space="preserve">### </w:t>
      </w:r>
      <w:r>
        <w:t>Interdependency with Double Lock</w:t>
      </w:r>
    </w:p>
    <w:p w14:paraId="2C0084A4" w14:textId="311885E0" w:rsidR="009927F9" w:rsidRPr="00C66B68" w:rsidRDefault="00B52C80" w:rsidP="009927F9">
      <w:pPr>
        <w:rPr>
          <w:rFonts w:cs="Arial"/>
        </w:rPr>
      </w:pPr>
      <w:r>
        <w:rPr>
          <w:rFonts w:cs="Arial"/>
        </w:rPr>
        <w:t xml:space="preserve">If RSCL HandleCL stat </w:t>
      </w:r>
      <w:r w:rsidR="00BA1D45">
        <w:rPr>
          <w:rFonts w:cs="Arial"/>
        </w:rPr>
        <w:t>= enabled</w:t>
      </w:r>
      <w:r w:rsidR="003B53C0">
        <w:rPr>
          <w:rFonts w:cs="Arial"/>
        </w:rPr>
        <w:t>,</w:t>
      </w:r>
      <w:r>
        <w:rPr>
          <w:rFonts w:cs="Arial"/>
        </w:rPr>
        <w:t xml:space="preserve"> </w:t>
      </w:r>
      <w:r w:rsidR="00701F13">
        <w:rPr>
          <w:rFonts w:cs="Arial"/>
        </w:rPr>
        <w:t>PCL</w:t>
      </w:r>
      <w:r w:rsidR="009927F9">
        <w:rPr>
          <w:rFonts w:cs="Arial"/>
        </w:rPr>
        <w:t xml:space="preserve"> Control shall </w:t>
      </w:r>
      <w:r>
        <w:rPr>
          <w:rFonts w:cs="Arial"/>
        </w:rPr>
        <w:t xml:space="preserve">ignore </w:t>
      </w:r>
      <w:r w:rsidR="00B966CD">
        <w:rPr>
          <w:rFonts w:cs="Arial"/>
        </w:rPr>
        <w:t>Double Lock stat</w:t>
      </w:r>
      <w:r w:rsidR="003B53C0">
        <w:rPr>
          <w:rFonts w:cs="Arial"/>
        </w:rPr>
        <w:t xml:space="preserve"> </w:t>
      </w:r>
      <w:r w:rsidR="00B966CD">
        <w:rPr>
          <w:rFonts w:cs="Arial"/>
        </w:rPr>
        <w:t>deactivation</w:t>
      </w:r>
      <w:r w:rsidR="00D5476A">
        <w:rPr>
          <w:rFonts w:cs="Arial"/>
        </w:rPr>
        <w:t xml:space="preserve"> so that vehicle stays in child locked condition.</w:t>
      </w:r>
    </w:p>
    <w:p w14:paraId="2AED3FA0" w14:textId="77777777" w:rsidR="009927F9" w:rsidRPr="00C66B68" w:rsidRDefault="009927F9" w:rsidP="009927F9">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927F9" w:rsidRPr="00D90A13" w14:paraId="4AEA7C32" w14:textId="77777777" w:rsidTr="0052087C">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EB1DE" w14:textId="77777777" w:rsidR="009927F9" w:rsidRPr="001E7824" w:rsidRDefault="009927F9" w:rsidP="0052087C">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R_FNC_RSCL_00011</w:t>
            </w:r>
            <w:r w:rsidRPr="001E7824">
              <w:rPr>
                <w:rFonts w:cs="Arial"/>
                <w:bCs/>
                <w:vanish/>
                <w:color w:val="808080" w:themeColor="background1" w:themeShade="80"/>
                <w:sz w:val="16"/>
                <w:szCs w:val="14"/>
              </w:rPr>
              <w:t>###</w:t>
            </w:r>
          </w:p>
        </w:tc>
      </w:tr>
      <w:tr w:rsidR="009927F9" w:rsidRPr="0060165D" w14:paraId="443BDA42"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B6F3F" w14:textId="77777777" w:rsidR="009927F9" w:rsidRPr="0060165D" w:rsidRDefault="009927F9" w:rsidP="0052087C">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D778A2" w14:textId="77777777" w:rsidR="009927F9" w:rsidRPr="0060165D" w:rsidRDefault="009927F9" w:rsidP="0052087C">
            <w:pPr>
              <w:rPr>
                <w:rFonts w:cs="Arial"/>
                <w:vanish/>
                <w:color w:val="000000" w:themeColor="text1"/>
                <w:sz w:val="16"/>
                <w:szCs w:val="14"/>
              </w:rPr>
            </w:pPr>
          </w:p>
        </w:tc>
      </w:tr>
      <w:tr w:rsidR="009927F9" w:rsidRPr="0060165D" w14:paraId="0D57E3CA"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0F61C" w14:textId="77777777" w:rsidR="009927F9" w:rsidRPr="0060165D" w:rsidRDefault="009927F9" w:rsidP="0052087C">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E6BBC" w14:textId="77777777" w:rsidR="009927F9" w:rsidRPr="0060165D" w:rsidRDefault="009927F9" w:rsidP="0052087C">
            <w:pPr>
              <w:rPr>
                <w:rFonts w:cs="Arial"/>
                <w:vanish/>
                <w:color w:val="000000" w:themeColor="text1"/>
                <w:sz w:val="16"/>
                <w:szCs w:val="14"/>
              </w:rPr>
            </w:pPr>
          </w:p>
        </w:tc>
      </w:tr>
      <w:tr w:rsidR="009927F9" w:rsidRPr="0060165D" w14:paraId="086369B6"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A83B6" w14:textId="77777777" w:rsidR="009927F9" w:rsidRPr="0060165D" w:rsidRDefault="009927F9" w:rsidP="0052087C">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BDA53" w14:textId="77777777" w:rsidR="009927F9" w:rsidRPr="0060165D" w:rsidRDefault="009927F9" w:rsidP="0052087C">
            <w:pPr>
              <w:rPr>
                <w:rFonts w:cs="Arial"/>
                <w:vanish/>
                <w:color w:val="000000" w:themeColor="text1"/>
                <w:sz w:val="16"/>
                <w:szCs w:val="14"/>
              </w:rPr>
            </w:pPr>
          </w:p>
        </w:tc>
      </w:tr>
      <w:tr w:rsidR="009927F9" w:rsidRPr="0060165D" w14:paraId="73B081FB"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B3080" w14:textId="77777777" w:rsidR="009927F9" w:rsidRPr="0060165D" w:rsidRDefault="009927F9" w:rsidP="0052087C">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E07FFB" w14:textId="77777777" w:rsidR="009927F9" w:rsidRPr="0060165D" w:rsidRDefault="009927F9" w:rsidP="0052087C">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9AA616" w14:textId="77777777" w:rsidR="009927F9" w:rsidRPr="0060165D" w:rsidRDefault="009927F9" w:rsidP="0052087C">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27507" w14:textId="77777777" w:rsidR="009927F9" w:rsidRPr="0060165D" w:rsidRDefault="009927F9" w:rsidP="0052087C">
            <w:pPr>
              <w:ind w:left="141"/>
              <w:rPr>
                <w:rFonts w:cs="Arial"/>
                <w:vanish/>
                <w:color w:val="000000" w:themeColor="text1"/>
                <w:sz w:val="16"/>
                <w:szCs w:val="14"/>
              </w:rPr>
            </w:pPr>
          </w:p>
        </w:tc>
      </w:tr>
      <w:tr w:rsidR="009927F9" w:rsidRPr="0060165D" w14:paraId="20906976"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75E83" w14:textId="77777777" w:rsidR="009927F9" w:rsidRPr="0060165D" w:rsidRDefault="009927F9" w:rsidP="0052087C">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1A9D2" w14:textId="4E6AD48E" w:rsidR="009927F9" w:rsidRPr="0060165D" w:rsidRDefault="001703B1" w:rsidP="0052087C">
            <w:pPr>
              <w:rPr>
                <w:rFonts w:cs="Arial"/>
                <w:vanish/>
                <w:color w:val="000000" w:themeColor="text1"/>
                <w:sz w:val="16"/>
                <w:szCs w:val="16"/>
              </w:rPr>
            </w:pPr>
            <w:r w:rsidRPr="001703B1">
              <w:rPr>
                <w:rFonts w:cs="Arial"/>
                <w:vanish/>
                <w:color w:val="000000" w:themeColor="text1"/>
                <w:sz w:val="16"/>
                <w:szCs w:val="16"/>
              </w:rPr>
              <w:t>R_F_RSCL_3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8CBC26" w14:textId="77777777" w:rsidR="009927F9" w:rsidRPr="0060165D" w:rsidRDefault="009927F9" w:rsidP="0052087C">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1AD600" w14:textId="77777777" w:rsidR="009927F9" w:rsidRPr="001F0889" w:rsidRDefault="009927F9" w:rsidP="0052087C">
            <w:pPr>
              <w:ind w:left="141"/>
              <w:rPr>
                <w:rFonts w:cs="Arial"/>
                <w:vanish/>
                <w:color w:val="000000" w:themeColor="text1"/>
                <w:sz w:val="16"/>
                <w:szCs w:val="14"/>
              </w:rPr>
            </w:pPr>
          </w:p>
        </w:tc>
      </w:tr>
      <w:tr w:rsidR="009927F9" w:rsidRPr="0060165D" w14:paraId="503F59E1" w14:textId="77777777" w:rsidTr="0052087C">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A94D4" w14:textId="77777777" w:rsidR="009927F9" w:rsidRPr="0060165D" w:rsidRDefault="009927F9" w:rsidP="0052087C">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26938770"/>
            <w:placeholder>
              <w:docPart w:val="0083FF6DEE694024967D751709F3555C"/>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9C83BF" w14:textId="77777777" w:rsidR="009927F9" w:rsidRPr="0060165D" w:rsidRDefault="009927F9" w:rsidP="0052087C">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72475" w14:textId="77777777" w:rsidR="009927F9" w:rsidRPr="0060165D" w:rsidRDefault="009927F9" w:rsidP="0052087C">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272543556"/>
            <w:placeholder>
              <w:docPart w:val="AA0B6EA706404A3E895749BB95CFAEE1"/>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E6FE7" w14:textId="77777777" w:rsidR="009927F9" w:rsidRPr="0060165D" w:rsidRDefault="009927F9" w:rsidP="0052087C">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D7AAC3" w14:textId="77777777" w:rsidR="009927F9" w:rsidRPr="0060165D" w:rsidRDefault="009927F9" w:rsidP="0052087C">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822551430"/>
            <w:placeholder>
              <w:docPart w:val="06EFEFCEC970425EB80F05A6438C27E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BEDD5F" w14:textId="77777777" w:rsidR="009927F9" w:rsidRPr="0060165D" w:rsidRDefault="009927F9" w:rsidP="0052087C">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9927F9" w:rsidRPr="00D90A13" w14:paraId="47D0F33D" w14:textId="77777777" w:rsidTr="0052087C">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67FACF" w14:textId="3DF69536" w:rsidR="009927F9" w:rsidRPr="001E7824" w:rsidRDefault="003E5293" w:rsidP="0052087C">
            <w:pPr>
              <w:rPr>
                <w:rFonts w:cs="Arial"/>
                <w:bCs/>
                <w:vanish/>
                <w:color w:val="808080" w:themeColor="background1" w:themeShade="80"/>
                <w:sz w:val="16"/>
                <w:szCs w:val="14"/>
              </w:rPr>
            </w:pPr>
            <w:hyperlink r:id="rId75" w:history="1">
              <w:r w:rsidR="009927F9">
                <w:rPr>
                  <w:rStyle w:val="Hyperlink"/>
                  <w:rFonts w:cs="Arial"/>
                  <w:bCs/>
                  <w:vanish/>
                  <w:sz w:val="16"/>
                  <w:szCs w:val="14"/>
                </w:rPr>
                <w:t>Req. Template</w:t>
              </w:r>
            </w:hyperlink>
            <w:r w:rsidR="009927F9"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0DAA86" w14:textId="2B6E6924" w:rsidR="009927F9" w:rsidRPr="001E7824" w:rsidRDefault="009927F9" w:rsidP="0052087C">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53898E" w14:textId="77777777" w:rsidR="009927F9" w:rsidRPr="009B56B1" w:rsidRDefault="009927F9" w:rsidP="0052087C">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6103F28" w14:textId="77777777" w:rsidR="009927F9" w:rsidRPr="00C66B68" w:rsidRDefault="009927F9" w:rsidP="009927F9">
      <w:pPr>
        <w:rPr>
          <w:rFonts w:cs="Arial"/>
        </w:rPr>
      </w:pPr>
    </w:p>
    <w:p w14:paraId="7774AA64" w14:textId="77777777" w:rsidR="009927F9" w:rsidRDefault="009927F9" w:rsidP="009927F9">
      <w:pPr>
        <w:rPr>
          <w:rFonts w:cs="Arial"/>
        </w:rPr>
      </w:pPr>
    </w:p>
    <w:p w14:paraId="51B9B264" w14:textId="4F2C804A" w:rsidR="009927F9" w:rsidRPr="0017445F" w:rsidRDefault="009927F9" w:rsidP="009927F9">
      <w:pPr>
        <w:pStyle w:val="RERequirement"/>
        <w:shd w:val="clear" w:color="auto" w:fill="F2F2F2" w:themeFill="background1" w:themeFillShade="F2"/>
      </w:pPr>
      <w:r w:rsidRPr="0017445F">
        <w:t>###</w:t>
      </w:r>
      <w:bookmarkStart w:id="185" w:name="R_FNC_00012_ID_Inhibit_PCL_ActivationDea"/>
      <w:r>
        <w:t>R_FNC_RSCL_00012</w:t>
      </w:r>
      <w:bookmarkEnd w:id="185"/>
      <w:r w:rsidRPr="0017445F">
        <w:t xml:space="preserve">### </w:t>
      </w:r>
      <w:r>
        <w:t xml:space="preserve">Inhibit </w:t>
      </w:r>
      <w:r w:rsidR="00701F13">
        <w:t>PCL</w:t>
      </w:r>
      <w:r>
        <w:t xml:space="preserve"> Activation/Deactivation in Double Lock</w:t>
      </w:r>
    </w:p>
    <w:p w14:paraId="5BFD8E1A" w14:textId="14D4A1EB" w:rsidR="009927F9" w:rsidRDefault="00B52C80" w:rsidP="009927F9">
      <w:r>
        <w:rPr>
          <w:rFonts w:cs="Arial"/>
        </w:rPr>
        <w:t xml:space="preserve">If </w:t>
      </w:r>
      <w:r w:rsidR="004C6FD4">
        <w:rPr>
          <w:rFonts w:cs="Arial"/>
        </w:rPr>
        <w:t>Vehicle Lock stat = lock double</w:t>
      </w:r>
      <w:r w:rsidR="00BA1D45">
        <w:rPr>
          <w:rFonts w:cs="Arial"/>
        </w:rPr>
        <w:t>,</w:t>
      </w:r>
      <w:r w:rsidR="004C6FD4">
        <w:rPr>
          <w:rFonts w:cs="Arial"/>
        </w:rPr>
        <w:t xml:space="preserve"> </w:t>
      </w:r>
      <w:r w:rsidR="00701F13">
        <w:rPr>
          <w:rFonts w:cs="Arial"/>
        </w:rPr>
        <w:t>PCL</w:t>
      </w:r>
      <w:r w:rsidR="009927F9">
        <w:rPr>
          <w:rFonts w:cs="Arial"/>
        </w:rPr>
        <w:t xml:space="preserve"> Control shall ignore </w:t>
      </w:r>
      <w:r>
        <w:rPr>
          <w:rFonts w:cs="Arial"/>
        </w:rPr>
        <w:t xml:space="preserve">RSCL </w:t>
      </w:r>
      <w:r w:rsidR="00701F13">
        <w:rPr>
          <w:rFonts w:cs="Arial"/>
        </w:rPr>
        <w:t>PCL</w:t>
      </w:r>
      <w:r>
        <w:rPr>
          <w:rFonts w:cs="Arial"/>
        </w:rPr>
        <w:t xml:space="preserve"> rq</w:t>
      </w:r>
      <w:r w:rsidR="009927F9">
        <w:rPr>
          <w:rFonts w:cs="Arial"/>
        </w:rPr>
        <w:t xml:space="preserve"> </w:t>
      </w:r>
    </w:p>
    <w:p w14:paraId="29416B3D" w14:textId="77777777" w:rsidR="009927F9" w:rsidRPr="00C66B68" w:rsidRDefault="009927F9" w:rsidP="009927F9">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927F9" w:rsidRPr="00D90A13" w14:paraId="3B259A28" w14:textId="77777777" w:rsidTr="0052087C">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BDD4C" w14:textId="77777777" w:rsidR="009927F9" w:rsidRPr="001E7824" w:rsidRDefault="009927F9" w:rsidP="0052087C">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R_FNC_RSCL_00012</w:t>
            </w:r>
            <w:r w:rsidRPr="001E7824">
              <w:rPr>
                <w:rFonts w:cs="Arial"/>
                <w:bCs/>
                <w:vanish/>
                <w:color w:val="808080" w:themeColor="background1" w:themeShade="80"/>
                <w:sz w:val="16"/>
                <w:szCs w:val="14"/>
              </w:rPr>
              <w:t>###</w:t>
            </w:r>
          </w:p>
        </w:tc>
      </w:tr>
      <w:tr w:rsidR="009927F9" w:rsidRPr="0060165D" w14:paraId="6722192C"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97B970" w14:textId="77777777" w:rsidR="009927F9" w:rsidRPr="0060165D" w:rsidRDefault="009927F9" w:rsidP="0052087C">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B1CD69" w14:textId="77777777" w:rsidR="009927F9" w:rsidRPr="0060165D" w:rsidRDefault="009927F9" w:rsidP="0052087C">
            <w:pPr>
              <w:rPr>
                <w:rFonts w:cs="Arial"/>
                <w:vanish/>
                <w:color w:val="000000" w:themeColor="text1"/>
                <w:sz w:val="16"/>
                <w:szCs w:val="14"/>
              </w:rPr>
            </w:pPr>
          </w:p>
        </w:tc>
      </w:tr>
      <w:tr w:rsidR="009927F9" w:rsidRPr="0060165D" w14:paraId="5FCB0219"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C99A2" w14:textId="77777777" w:rsidR="009927F9" w:rsidRPr="0060165D" w:rsidRDefault="009927F9" w:rsidP="0052087C">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E9DDE" w14:textId="77777777" w:rsidR="009927F9" w:rsidRPr="0060165D" w:rsidRDefault="009927F9" w:rsidP="0052087C">
            <w:pPr>
              <w:rPr>
                <w:rFonts w:cs="Arial"/>
                <w:vanish/>
                <w:color w:val="000000" w:themeColor="text1"/>
                <w:sz w:val="16"/>
                <w:szCs w:val="14"/>
              </w:rPr>
            </w:pPr>
          </w:p>
        </w:tc>
      </w:tr>
      <w:tr w:rsidR="009927F9" w:rsidRPr="0060165D" w14:paraId="664553DC"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C589F" w14:textId="77777777" w:rsidR="009927F9" w:rsidRPr="0060165D" w:rsidRDefault="009927F9" w:rsidP="0052087C">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06F93" w14:textId="77777777" w:rsidR="009927F9" w:rsidRPr="0060165D" w:rsidRDefault="009927F9" w:rsidP="0052087C">
            <w:pPr>
              <w:rPr>
                <w:rFonts w:cs="Arial"/>
                <w:vanish/>
                <w:color w:val="000000" w:themeColor="text1"/>
                <w:sz w:val="16"/>
                <w:szCs w:val="14"/>
              </w:rPr>
            </w:pPr>
          </w:p>
        </w:tc>
      </w:tr>
      <w:tr w:rsidR="009927F9" w:rsidRPr="0060165D" w14:paraId="7D21FC49"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F09B3" w14:textId="77777777" w:rsidR="009927F9" w:rsidRPr="0060165D" w:rsidRDefault="009927F9" w:rsidP="0052087C">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3C549" w14:textId="77777777" w:rsidR="009927F9" w:rsidRPr="0060165D" w:rsidRDefault="009927F9" w:rsidP="0052087C">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45045" w14:textId="77777777" w:rsidR="009927F9" w:rsidRPr="0060165D" w:rsidRDefault="009927F9" w:rsidP="0052087C">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83D3C" w14:textId="77777777" w:rsidR="009927F9" w:rsidRPr="0060165D" w:rsidRDefault="009927F9" w:rsidP="0052087C">
            <w:pPr>
              <w:ind w:left="141"/>
              <w:rPr>
                <w:rFonts w:cs="Arial"/>
                <w:vanish/>
                <w:color w:val="000000" w:themeColor="text1"/>
                <w:sz w:val="16"/>
                <w:szCs w:val="14"/>
              </w:rPr>
            </w:pPr>
          </w:p>
        </w:tc>
      </w:tr>
      <w:tr w:rsidR="009927F9" w:rsidRPr="0060165D" w14:paraId="18ED1756"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88664" w14:textId="77777777" w:rsidR="009927F9" w:rsidRPr="0060165D" w:rsidRDefault="009927F9" w:rsidP="0052087C">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86632" w14:textId="3AF31799" w:rsidR="009927F9" w:rsidRPr="0060165D" w:rsidRDefault="001703B1" w:rsidP="0052087C">
            <w:pPr>
              <w:rPr>
                <w:rFonts w:cs="Arial"/>
                <w:vanish/>
                <w:color w:val="000000" w:themeColor="text1"/>
                <w:sz w:val="16"/>
                <w:szCs w:val="16"/>
              </w:rPr>
            </w:pPr>
            <w:r w:rsidRPr="001703B1">
              <w:rPr>
                <w:rFonts w:cs="Arial"/>
                <w:vanish/>
                <w:color w:val="000000" w:themeColor="text1"/>
                <w:sz w:val="16"/>
                <w:szCs w:val="16"/>
              </w:rPr>
              <w:t>R_F_RSCL_4</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656B06" w14:textId="77777777" w:rsidR="009927F9" w:rsidRPr="0060165D" w:rsidRDefault="009927F9" w:rsidP="0052087C">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C79D5F" w14:textId="77777777" w:rsidR="009927F9" w:rsidRPr="001F0889" w:rsidRDefault="009927F9" w:rsidP="0052087C">
            <w:pPr>
              <w:ind w:left="141"/>
              <w:rPr>
                <w:rFonts w:cs="Arial"/>
                <w:vanish/>
                <w:color w:val="000000" w:themeColor="text1"/>
                <w:sz w:val="16"/>
                <w:szCs w:val="14"/>
              </w:rPr>
            </w:pPr>
          </w:p>
        </w:tc>
      </w:tr>
      <w:tr w:rsidR="009927F9" w:rsidRPr="0060165D" w14:paraId="49833F2B" w14:textId="77777777" w:rsidTr="0052087C">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4FF34" w14:textId="77777777" w:rsidR="009927F9" w:rsidRPr="0060165D" w:rsidRDefault="009927F9" w:rsidP="0052087C">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818645931"/>
            <w:placeholder>
              <w:docPart w:val="6BB084DB7F7E4B3C854D1D1555FEBBAA"/>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DF5A3E" w14:textId="067AB953" w:rsidR="009927F9" w:rsidRPr="0060165D" w:rsidRDefault="009927F9" w:rsidP="0052087C">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5A2AA" w14:textId="77777777" w:rsidR="009927F9" w:rsidRPr="0060165D" w:rsidRDefault="009927F9" w:rsidP="0052087C">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329683542"/>
            <w:placeholder>
              <w:docPart w:val="F5A46933F9AF4A68B52EC1B2975A03B4"/>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8E18B2" w14:textId="536B5C52" w:rsidR="009927F9" w:rsidRPr="0060165D" w:rsidRDefault="0052087C" w:rsidP="0052087C">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561C55" w14:textId="77777777" w:rsidR="009927F9" w:rsidRPr="0060165D" w:rsidRDefault="009927F9" w:rsidP="0052087C">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732735192"/>
            <w:placeholder>
              <w:docPart w:val="891915FF9E6144E5BA0F2C15CFF0A6E1"/>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9E782" w14:textId="77777777" w:rsidR="009927F9" w:rsidRPr="0060165D" w:rsidRDefault="009927F9" w:rsidP="0052087C">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9927F9" w:rsidRPr="00D90A13" w14:paraId="46585B26" w14:textId="77777777" w:rsidTr="0052087C">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1B1F66" w14:textId="45C44D97" w:rsidR="009927F9" w:rsidRPr="001E7824" w:rsidRDefault="003E5293" w:rsidP="0052087C">
            <w:pPr>
              <w:rPr>
                <w:rFonts w:cs="Arial"/>
                <w:bCs/>
                <w:vanish/>
                <w:color w:val="808080" w:themeColor="background1" w:themeShade="80"/>
                <w:sz w:val="16"/>
                <w:szCs w:val="14"/>
              </w:rPr>
            </w:pPr>
            <w:hyperlink r:id="rId76" w:history="1">
              <w:r w:rsidR="009927F9">
                <w:rPr>
                  <w:rStyle w:val="Hyperlink"/>
                  <w:rFonts w:cs="Arial"/>
                  <w:bCs/>
                  <w:vanish/>
                  <w:sz w:val="16"/>
                  <w:szCs w:val="14"/>
                </w:rPr>
                <w:t>Req. Template</w:t>
              </w:r>
            </w:hyperlink>
            <w:r w:rsidR="009927F9"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907088" w14:textId="5D82BA97" w:rsidR="009927F9" w:rsidRPr="001E7824" w:rsidRDefault="009927F9" w:rsidP="0052087C">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3A0180" w14:textId="77777777" w:rsidR="009927F9" w:rsidRPr="009B56B1" w:rsidRDefault="009927F9" w:rsidP="0052087C">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46AD9DDE" w14:textId="77777777" w:rsidR="009927F9" w:rsidRPr="00C66B68" w:rsidRDefault="009927F9" w:rsidP="009927F9">
      <w:pPr>
        <w:rPr>
          <w:rFonts w:cs="Arial"/>
        </w:rPr>
      </w:pPr>
    </w:p>
    <w:p w14:paraId="210FCC55" w14:textId="77777777" w:rsidR="0052087C" w:rsidRPr="0017445F" w:rsidRDefault="0052087C" w:rsidP="0052087C">
      <w:pPr>
        <w:pStyle w:val="RERequirement"/>
        <w:shd w:val="clear" w:color="auto" w:fill="F2F2F2" w:themeFill="background1" w:themeFillShade="F2"/>
      </w:pPr>
      <w:r w:rsidRPr="0017445F">
        <w:t>###</w:t>
      </w:r>
      <w:bookmarkStart w:id="186" w:name="R_FNC_00013_ID_Exterior_Door_Handle_in_V"/>
      <w:r>
        <w:t>R_FNC_RSCL_00013</w:t>
      </w:r>
      <w:bookmarkEnd w:id="186"/>
      <w:r w:rsidRPr="0017445F">
        <w:t xml:space="preserve">### </w:t>
      </w:r>
      <w:r>
        <w:t>Exterior Door Handle in Vehicle Locked State</w:t>
      </w:r>
    </w:p>
    <w:p w14:paraId="761E97E4" w14:textId="5356A3FB" w:rsidR="0052087C" w:rsidRDefault="00701F13" w:rsidP="0052087C">
      <w:r>
        <w:rPr>
          <w:rFonts w:cs="Arial"/>
        </w:rPr>
        <w:t>PCL</w:t>
      </w:r>
      <w:r w:rsidR="0052087C">
        <w:rPr>
          <w:rFonts w:cs="Arial"/>
        </w:rPr>
        <w:t xml:space="preserve"> Control shall ensure that if </w:t>
      </w:r>
    </w:p>
    <w:p w14:paraId="0EB5FCD1" w14:textId="7F4CAC9C" w:rsidR="0052087C" w:rsidRDefault="0052087C" w:rsidP="0052087C">
      <w:pPr>
        <w:rPr>
          <w:rFonts w:cs="Arial"/>
        </w:rPr>
      </w:pPr>
      <w:r>
        <w:rPr>
          <w:rFonts w:cs="Arial"/>
        </w:rPr>
        <w:t xml:space="preserve">• </w:t>
      </w:r>
      <w:r w:rsidR="00701F13">
        <w:rPr>
          <w:rFonts w:cs="Arial"/>
        </w:rPr>
        <w:t>PCL</w:t>
      </w:r>
      <w:r>
        <w:rPr>
          <w:rFonts w:cs="Arial"/>
        </w:rPr>
        <w:t xml:space="preserve"> is activated </w:t>
      </w:r>
    </w:p>
    <w:p w14:paraId="76B0A27B" w14:textId="77777777" w:rsidR="0052087C" w:rsidRDefault="0052087C" w:rsidP="0052087C">
      <w:r>
        <w:rPr>
          <w:rFonts w:cs="Arial"/>
        </w:rPr>
        <w:t xml:space="preserve">AND </w:t>
      </w:r>
    </w:p>
    <w:p w14:paraId="7156509A" w14:textId="77777777" w:rsidR="0052087C" w:rsidRDefault="0052087C" w:rsidP="0052087C">
      <w:pPr>
        <w:rPr>
          <w:rFonts w:cs="Arial"/>
        </w:rPr>
      </w:pPr>
      <w:r>
        <w:rPr>
          <w:rFonts w:cs="Arial"/>
        </w:rPr>
        <w:t>• the vehicle is locked, but not double-locked</w:t>
      </w:r>
    </w:p>
    <w:p w14:paraId="175F10F8" w14:textId="77777777" w:rsidR="0052087C" w:rsidRDefault="0052087C" w:rsidP="0052087C">
      <w:r>
        <w:rPr>
          <w:rFonts w:cs="Arial"/>
        </w:rPr>
        <w:t xml:space="preserve"> AND </w:t>
      </w:r>
    </w:p>
    <w:p w14:paraId="351AB8A9" w14:textId="4204D5FA" w:rsidR="0052087C" w:rsidRDefault="0052087C" w:rsidP="0052087C">
      <w:r>
        <w:rPr>
          <w:rFonts w:cs="Arial"/>
        </w:rPr>
        <w:t xml:space="preserve">•the interior door handle of a </w:t>
      </w:r>
      <w:r w:rsidR="00701F13">
        <w:rPr>
          <w:rFonts w:cs="Arial"/>
        </w:rPr>
        <w:t>PCL</w:t>
      </w:r>
      <w:r>
        <w:rPr>
          <w:rFonts w:cs="Arial"/>
        </w:rPr>
        <w:t xml:space="preserve"> enabled door is pulled, </w:t>
      </w:r>
    </w:p>
    <w:p w14:paraId="5D2AF892" w14:textId="77777777" w:rsidR="0052087C" w:rsidRDefault="0052087C" w:rsidP="0052087C">
      <w:r>
        <w:rPr>
          <w:rFonts w:cs="Arial"/>
        </w:rPr>
        <w:t xml:space="preserve"> the corresponding exterior door handle allows somebody from outside the vehicle to open that door. </w:t>
      </w:r>
    </w:p>
    <w:p w14:paraId="548ED653" w14:textId="77777777" w:rsidR="0052087C" w:rsidRPr="00C66B68" w:rsidRDefault="0052087C" w:rsidP="0052087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2087C" w:rsidRPr="00D90A13" w14:paraId="372E4381" w14:textId="77777777" w:rsidTr="0052087C">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10D77" w14:textId="77777777" w:rsidR="0052087C" w:rsidRPr="001E7824" w:rsidRDefault="0052087C" w:rsidP="0052087C">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R_FNC_RSCL_00013</w:t>
            </w:r>
            <w:r w:rsidRPr="001E7824">
              <w:rPr>
                <w:rFonts w:cs="Arial"/>
                <w:bCs/>
                <w:vanish/>
                <w:color w:val="808080" w:themeColor="background1" w:themeShade="80"/>
                <w:sz w:val="16"/>
                <w:szCs w:val="14"/>
              </w:rPr>
              <w:t>###</w:t>
            </w:r>
          </w:p>
        </w:tc>
      </w:tr>
      <w:tr w:rsidR="0052087C" w:rsidRPr="0060165D" w14:paraId="00C07102"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08B53" w14:textId="77777777" w:rsidR="0052087C" w:rsidRPr="0060165D" w:rsidRDefault="0052087C" w:rsidP="0052087C">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DB25D" w14:textId="77777777" w:rsidR="0052087C" w:rsidRPr="0060165D" w:rsidRDefault="0052087C" w:rsidP="0052087C">
            <w:pPr>
              <w:rPr>
                <w:rFonts w:cs="Arial"/>
                <w:vanish/>
                <w:color w:val="000000" w:themeColor="text1"/>
                <w:sz w:val="16"/>
                <w:szCs w:val="14"/>
              </w:rPr>
            </w:pPr>
          </w:p>
        </w:tc>
      </w:tr>
      <w:tr w:rsidR="0052087C" w:rsidRPr="0060165D" w14:paraId="0DB5922C"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BF752" w14:textId="77777777" w:rsidR="0052087C" w:rsidRPr="0060165D" w:rsidRDefault="0052087C" w:rsidP="0052087C">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BFB53" w14:textId="77777777" w:rsidR="0052087C" w:rsidRPr="0060165D" w:rsidRDefault="0052087C" w:rsidP="0052087C">
            <w:pPr>
              <w:rPr>
                <w:rFonts w:cs="Arial"/>
                <w:vanish/>
                <w:color w:val="000000" w:themeColor="text1"/>
                <w:sz w:val="16"/>
                <w:szCs w:val="14"/>
              </w:rPr>
            </w:pPr>
          </w:p>
        </w:tc>
      </w:tr>
      <w:tr w:rsidR="0052087C" w:rsidRPr="0060165D" w14:paraId="56C24CB1"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54E7F" w14:textId="77777777" w:rsidR="0052087C" w:rsidRPr="0060165D" w:rsidRDefault="0052087C" w:rsidP="0052087C">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10D92" w14:textId="77777777" w:rsidR="0052087C" w:rsidRPr="0060165D" w:rsidRDefault="0052087C" w:rsidP="0052087C">
            <w:pPr>
              <w:rPr>
                <w:rFonts w:cs="Arial"/>
                <w:vanish/>
                <w:color w:val="000000" w:themeColor="text1"/>
                <w:sz w:val="16"/>
                <w:szCs w:val="14"/>
              </w:rPr>
            </w:pPr>
            <w:r w:rsidRPr="0069069D">
              <w:rPr>
                <w:rFonts w:cs="Arial"/>
                <w:vanish/>
                <w:color w:val="000000" w:themeColor="text1"/>
                <w:sz w:val="16"/>
                <w:szCs w:val="14"/>
              </w:rPr>
              <w:t>In double-lock state an activated PCL shall have no influence on the exterior handle</w:t>
            </w:r>
          </w:p>
        </w:tc>
      </w:tr>
      <w:tr w:rsidR="0052087C" w:rsidRPr="0060165D" w14:paraId="540A9C04"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4F40B" w14:textId="77777777" w:rsidR="0052087C" w:rsidRPr="0060165D" w:rsidRDefault="0052087C" w:rsidP="0052087C">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350B8" w14:textId="77777777" w:rsidR="0052087C" w:rsidRPr="0060165D" w:rsidRDefault="0052087C" w:rsidP="0052087C">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C6D19" w14:textId="77777777" w:rsidR="0052087C" w:rsidRPr="0060165D" w:rsidRDefault="0052087C" w:rsidP="0052087C">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23226" w14:textId="77777777" w:rsidR="0052087C" w:rsidRPr="0060165D" w:rsidRDefault="0052087C" w:rsidP="0052087C">
            <w:pPr>
              <w:ind w:left="141"/>
              <w:rPr>
                <w:rFonts w:cs="Arial"/>
                <w:vanish/>
                <w:color w:val="000000" w:themeColor="text1"/>
                <w:sz w:val="16"/>
                <w:szCs w:val="14"/>
              </w:rPr>
            </w:pPr>
          </w:p>
        </w:tc>
      </w:tr>
      <w:tr w:rsidR="0052087C" w:rsidRPr="0060165D" w14:paraId="2B33E8C2"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038D8" w14:textId="77777777" w:rsidR="0052087C" w:rsidRPr="0060165D" w:rsidRDefault="0052087C" w:rsidP="0052087C">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185D2" w14:textId="5165E4BE" w:rsidR="0052087C" w:rsidRPr="0060165D" w:rsidRDefault="001703B1" w:rsidP="0052087C">
            <w:pPr>
              <w:rPr>
                <w:rFonts w:cs="Arial"/>
                <w:vanish/>
                <w:color w:val="000000" w:themeColor="text1"/>
                <w:sz w:val="16"/>
                <w:szCs w:val="16"/>
              </w:rPr>
            </w:pPr>
            <w:r w:rsidRPr="001703B1">
              <w:rPr>
                <w:rFonts w:cs="Arial"/>
                <w:vanish/>
                <w:color w:val="000000" w:themeColor="text1"/>
                <w:sz w:val="16"/>
                <w:szCs w:val="16"/>
              </w:rPr>
              <w:t>R_F_RSCL_5</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78A7A" w14:textId="77777777" w:rsidR="0052087C" w:rsidRPr="0060165D" w:rsidRDefault="0052087C" w:rsidP="0052087C">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684536" w14:textId="77777777" w:rsidR="0052087C" w:rsidRPr="001F0889" w:rsidRDefault="0052087C" w:rsidP="0052087C">
            <w:pPr>
              <w:ind w:left="141"/>
              <w:rPr>
                <w:rFonts w:cs="Arial"/>
                <w:vanish/>
                <w:color w:val="000000" w:themeColor="text1"/>
                <w:sz w:val="16"/>
                <w:szCs w:val="14"/>
              </w:rPr>
            </w:pPr>
          </w:p>
        </w:tc>
      </w:tr>
      <w:tr w:rsidR="0052087C" w:rsidRPr="0060165D" w14:paraId="4BFBFE87" w14:textId="77777777" w:rsidTr="0052087C">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5208A" w14:textId="77777777" w:rsidR="0052087C" w:rsidRPr="0060165D" w:rsidRDefault="0052087C" w:rsidP="0052087C">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45429515"/>
            <w:placeholder>
              <w:docPart w:val="B86C839653F94372BAD54A5C150FD0EB"/>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6DFB3E" w14:textId="53BC7B2A" w:rsidR="0052087C" w:rsidRPr="0060165D" w:rsidRDefault="0052087C" w:rsidP="0052087C">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C3A56" w14:textId="77777777" w:rsidR="0052087C" w:rsidRPr="0060165D" w:rsidRDefault="0052087C" w:rsidP="0052087C">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058362287"/>
            <w:placeholder>
              <w:docPart w:val="E090F76E9D1744FAB9608A5DF1323907"/>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66DF25" w14:textId="0CFD2902" w:rsidR="0052087C" w:rsidRPr="0060165D" w:rsidRDefault="0012263F" w:rsidP="0052087C">
                <w:pPr>
                  <w:rPr>
                    <w:rFonts w:cs="Arial"/>
                    <w:vanish/>
                    <w:color w:val="000000" w:themeColor="text1"/>
                    <w:sz w:val="16"/>
                    <w:szCs w:val="14"/>
                  </w:rPr>
                </w:pPr>
                <w:r>
                  <w:rPr>
                    <w:rFonts w:cs="Arial"/>
                    <w:vanish/>
                    <w:color w:val="000000" w:themeColor="text1"/>
                    <w:sz w:val="16"/>
                    <w:szCs w:val="14"/>
                  </w:rPr>
                  <w:t>Medium (Highly Recommended)</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B9097" w14:textId="77777777" w:rsidR="0052087C" w:rsidRPr="0060165D" w:rsidRDefault="0052087C" w:rsidP="0052087C">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434646175"/>
            <w:placeholder>
              <w:docPart w:val="F50D2EFD486549469BC9450D38FE9318"/>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6DE53" w14:textId="77777777" w:rsidR="0052087C" w:rsidRPr="0060165D" w:rsidRDefault="0052087C" w:rsidP="0052087C">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52087C" w:rsidRPr="00D90A13" w14:paraId="5B35A4A6" w14:textId="77777777" w:rsidTr="0052087C">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605BDC" w14:textId="7B3D2771" w:rsidR="0052087C" w:rsidRPr="001E7824" w:rsidRDefault="003E5293" w:rsidP="0052087C">
            <w:pPr>
              <w:rPr>
                <w:rFonts w:cs="Arial"/>
                <w:bCs/>
                <w:vanish/>
                <w:color w:val="808080" w:themeColor="background1" w:themeShade="80"/>
                <w:sz w:val="16"/>
                <w:szCs w:val="14"/>
              </w:rPr>
            </w:pPr>
            <w:hyperlink r:id="rId77" w:history="1">
              <w:r w:rsidR="0052087C">
                <w:rPr>
                  <w:rStyle w:val="Hyperlink"/>
                  <w:rFonts w:cs="Arial"/>
                  <w:bCs/>
                  <w:vanish/>
                  <w:sz w:val="16"/>
                  <w:szCs w:val="14"/>
                </w:rPr>
                <w:t>Req. Template</w:t>
              </w:r>
            </w:hyperlink>
            <w:r w:rsidR="0052087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B0C018" w14:textId="191CEA83" w:rsidR="0052087C" w:rsidRPr="001E7824" w:rsidRDefault="0052087C" w:rsidP="0052087C">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622E5" w14:textId="77777777" w:rsidR="0052087C" w:rsidRPr="009B56B1" w:rsidRDefault="0052087C" w:rsidP="0052087C">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405F3C27" w14:textId="705CB723" w:rsidR="00AD36CB" w:rsidRDefault="00AD36CB" w:rsidP="00AD36CB"/>
    <w:p w14:paraId="60E181F4" w14:textId="77777777" w:rsidR="0052087C" w:rsidRPr="006E54B3" w:rsidRDefault="0052087C" w:rsidP="00AD36CB"/>
    <w:p w14:paraId="20936ECC" w14:textId="77777777" w:rsidR="00AD36CB" w:rsidRDefault="00AD36CB" w:rsidP="00AD36CB">
      <w:pPr>
        <w:pStyle w:val="Heading5"/>
      </w:pPr>
      <w:r>
        <w:t>Error Handling</w:t>
      </w:r>
    </w:p>
    <w:p w14:paraId="530E5EA7" w14:textId="464353EB" w:rsidR="00AD36CB" w:rsidRDefault="00AD36CB" w:rsidP="00AD36CB">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FMEA counter measures </w:t>
      </w:r>
      <w:r>
        <w:rPr>
          <w:i/>
          <w:color w:val="808080" w:themeColor="background1" w:themeShade="80"/>
        </w:rPr>
        <w:t>could be considered as</w:t>
      </w:r>
      <w:r w:rsidRPr="00400BE3">
        <w:rPr>
          <w:i/>
          <w:color w:val="808080" w:themeColor="background1" w:themeShade="80"/>
        </w:rPr>
        <w:t xml:space="preserve"> requirements in this chapter</w:t>
      </w:r>
    </w:p>
    <w:p w14:paraId="69453041" w14:textId="77777777" w:rsidR="0052087C" w:rsidRDefault="0052087C" w:rsidP="0052087C">
      <w:pPr>
        <w:rPr>
          <w:rFonts w:cs="Arial"/>
        </w:rPr>
      </w:pPr>
    </w:p>
    <w:p w14:paraId="1E591BC3" w14:textId="79AA9B3D" w:rsidR="0052087C" w:rsidRPr="0017445F" w:rsidRDefault="0052087C" w:rsidP="0052087C">
      <w:pPr>
        <w:pStyle w:val="RERequirement"/>
        <w:shd w:val="clear" w:color="auto" w:fill="F2F2F2" w:themeFill="background1" w:themeFillShade="F2"/>
      </w:pPr>
      <w:r w:rsidRPr="0017445F">
        <w:t>###</w:t>
      </w:r>
      <w:bookmarkStart w:id="187" w:name="R_FNC_00015_ID_PCL_State_Mismatch"/>
      <w:r>
        <w:t>R_FNC_RSCL_00015</w:t>
      </w:r>
      <w:bookmarkEnd w:id="187"/>
      <w:r w:rsidRPr="0017445F">
        <w:t xml:space="preserve">### </w:t>
      </w:r>
      <w:r w:rsidR="00701F13">
        <w:t>PCL</w:t>
      </w:r>
      <w:r>
        <w:t xml:space="preserve"> State Mismatch</w:t>
      </w:r>
    </w:p>
    <w:p w14:paraId="5B8AD2C4" w14:textId="2B441E1E" w:rsidR="0052087C" w:rsidRPr="00C66B68" w:rsidRDefault="00701F13" w:rsidP="0052087C">
      <w:pPr>
        <w:rPr>
          <w:rFonts w:cs="Arial"/>
        </w:rPr>
      </w:pPr>
      <w:r>
        <w:rPr>
          <w:rFonts w:cs="Arial"/>
        </w:rPr>
        <w:t>PCL</w:t>
      </w:r>
      <w:r w:rsidR="00DD7BFD">
        <w:rPr>
          <w:rFonts w:cs="Arial"/>
        </w:rPr>
        <w:t xml:space="preserve"> control shall</w:t>
      </w:r>
      <w:r w:rsidR="00DD7BFD" w:rsidRPr="00DD7BFD">
        <w:rPr>
          <w:rFonts w:cs="Arial"/>
        </w:rPr>
        <w:t xml:space="preserve"> detect a</w:t>
      </w:r>
      <w:r w:rsidR="00DD7BFD">
        <w:rPr>
          <w:rFonts w:cs="Arial"/>
        </w:rPr>
        <w:t xml:space="preserve"> </w:t>
      </w:r>
      <w:r>
        <w:rPr>
          <w:rFonts w:cs="Arial"/>
        </w:rPr>
        <w:t>PCL</w:t>
      </w:r>
      <w:r w:rsidR="00DD7BFD" w:rsidRPr="00DD7BFD">
        <w:rPr>
          <w:rFonts w:cs="Arial"/>
        </w:rPr>
        <w:t xml:space="preserve"> error, if a mismatch between the user requested activation state and the actual activation state of the doors persists for longer than T</w:t>
      </w:r>
      <w:r>
        <w:rPr>
          <w:rFonts w:cs="Arial"/>
          <w:vertAlign w:val="subscript"/>
        </w:rPr>
        <w:t>PCL</w:t>
      </w:r>
      <w:r w:rsidR="00DD7BFD" w:rsidRPr="00DD7BFD">
        <w:rPr>
          <w:rFonts w:cs="Arial"/>
          <w:vertAlign w:val="subscript"/>
        </w:rPr>
        <w:t>Error</w:t>
      </w:r>
      <w:r w:rsidR="00DD7BFD">
        <w:rPr>
          <w:rFonts w:cs="Arial"/>
        </w:rPr>
        <w:t>.</w:t>
      </w:r>
      <w:r w:rsidR="00DD7BFD" w:rsidRPr="00DD7BFD">
        <w:rPr>
          <w:rFonts w:cs="Arial"/>
        </w:rPr>
        <w:t>T</w:t>
      </w:r>
      <w:r>
        <w:rPr>
          <w:rFonts w:cs="Arial"/>
          <w:vertAlign w:val="subscript"/>
        </w:rPr>
        <w:t>PCL</w:t>
      </w:r>
      <w:r w:rsidR="00DD7BFD" w:rsidRPr="00DD7BFD">
        <w:rPr>
          <w:rFonts w:cs="Arial"/>
          <w:vertAlign w:val="subscript"/>
        </w:rPr>
        <w:t>Error</w:t>
      </w:r>
      <w:r w:rsidR="00DD7BFD" w:rsidRPr="00DD7BFD">
        <w:rPr>
          <w:rFonts w:cs="Arial"/>
        </w:rPr>
        <w:t xml:space="preserve"> shall be tunable in the range of 0..30 sec. Default is 3 sec.</w:t>
      </w:r>
    </w:p>
    <w:p w14:paraId="77C49B9E" w14:textId="77777777" w:rsidR="0052087C" w:rsidRPr="00C66B68" w:rsidRDefault="0052087C" w:rsidP="0052087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2087C" w:rsidRPr="00D90A13" w14:paraId="3A4B3BCC" w14:textId="77777777" w:rsidTr="0052087C">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2E440" w14:textId="4881F86D" w:rsidR="0052087C" w:rsidRPr="001E7824" w:rsidRDefault="0052087C" w:rsidP="0052087C">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R_FNC_RSCL_00015</w:t>
            </w:r>
            <w:r w:rsidRPr="001E7824">
              <w:rPr>
                <w:rFonts w:cs="Arial"/>
                <w:bCs/>
                <w:vanish/>
                <w:color w:val="808080" w:themeColor="background1" w:themeShade="80"/>
                <w:sz w:val="16"/>
                <w:szCs w:val="14"/>
              </w:rPr>
              <w:t>###</w:t>
            </w:r>
          </w:p>
        </w:tc>
      </w:tr>
      <w:tr w:rsidR="0052087C" w:rsidRPr="0060165D" w14:paraId="349DB3FB"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41E510" w14:textId="77777777" w:rsidR="0052087C" w:rsidRPr="0060165D" w:rsidRDefault="0052087C" w:rsidP="0052087C">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D7C7E" w14:textId="77777777" w:rsidR="0052087C" w:rsidRPr="0060165D" w:rsidRDefault="0052087C" w:rsidP="0052087C">
            <w:pPr>
              <w:rPr>
                <w:rFonts w:cs="Arial"/>
                <w:vanish/>
                <w:color w:val="000000" w:themeColor="text1"/>
                <w:sz w:val="16"/>
                <w:szCs w:val="14"/>
              </w:rPr>
            </w:pPr>
          </w:p>
        </w:tc>
      </w:tr>
      <w:tr w:rsidR="0052087C" w:rsidRPr="0060165D" w14:paraId="2381B48B"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E8598" w14:textId="77777777" w:rsidR="0052087C" w:rsidRPr="0060165D" w:rsidRDefault="0052087C" w:rsidP="0052087C">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7D0CA" w14:textId="77777777" w:rsidR="0052087C" w:rsidRPr="0060165D" w:rsidRDefault="0052087C" w:rsidP="0052087C">
            <w:pPr>
              <w:rPr>
                <w:rFonts w:cs="Arial"/>
                <w:vanish/>
                <w:color w:val="000000" w:themeColor="text1"/>
                <w:sz w:val="16"/>
                <w:szCs w:val="14"/>
              </w:rPr>
            </w:pPr>
          </w:p>
        </w:tc>
      </w:tr>
      <w:tr w:rsidR="0052087C" w:rsidRPr="0060165D" w14:paraId="5ABF6E1C"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80632" w14:textId="77777777" w:rsidR="0052087C" w:rsidRPr="0060165D" w:rsidRDefault="0052087C" w:rsidP="0052087C">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293DD" w14:textId="77777777" w:rsidR="0052087C" w:rsidRPr="0060165D" w:rsidRDefault="0052087C" w:rsidP="0052087C">
            <w:pPr>
              <w:rPr>
                <w:rFonts w:cs="Arial"/>
                <w:vanish/>
                <w:color w:val="000000" w:themeColor="text1"/>
                <w:sz w:val="16"/>
                <w:szCs w:val="14"/>
              </w:rPr>
            </w:pPr>
          </w:p>
        </w:tc>
      </w:tr>
      <w:tr w:rsidR="0052087C" w:rsidRPr="0060165D" w14:paraId="304D34CF"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0066E" w14:textId="77777777" w:rsidR="0052087C" w:rsidRPr="0060165D" w:rsidRDefault="0052087C" w:rsidP="0052087C">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39722" w14:textId="05A992EA" w:rsidR="0052087C" w:rsidRPr="0060165D" w:rsidRDefault="00DD7BFD" w:rsidP="0052087C">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39BFDB" w14:textId="77777777" w:rsidR="0052087C" w:rsidRPr="0060165D" w:rsidRDefault="0052087C" w:rsidP="0052087C">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81F97E" w14:textId="77777777" w:rsidR="0052087C" w:rsidRPr="0060165D" w:rsidRDefault="0052087C" w:rsidP="0052087C">
            <w:pPr>
              <w:ind w:left="141"/>
              <w:rPr>
                <w:rFonts w:cs="Arial"/>
                <w:vanish/>
                <w:color w:val="000000" w:themeColor="text1"/>
                <w:sz w:val="16"/>
                <w:szCs w:val="14"/>
              </w:rPr>
            </w:pPr>
          </w:p>
        </w:tc>
      </w:tr>
      <w:tr w:rsidR="0052087C" w:rsidRPr="0060165D" w14:paraId="0299E51E" w14:textId="77777777" w:rsidTr="0052087C">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EFC178" w14:textId="77777777" w:rsidR="0052087C" w:rsidRPr="0060165D" w:rsidRDefault="0052087C" w:rsidP="0052087C">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DCB06" w14:textId="0BB8A471" w:rsidR="0052087C" w:rsidRPr="0060165D" w:rsidRDefault="001703B1" w:rsidP="0052087C">
            <w:pPr>
              <w:rPr>
                <w:rFonts w:cs="Arial"/>
                <w:vanish/>
                <w:color w:val="000000" w:themeColor="text1"/>
                <w:sz w:val="16"/>
                <w:szCs w:val="16"/>
              </w:rPr>
            </w:pPr>
            <w:r w:rsidRPr="001703B1">
              <w:rPr>
                <w:rFonts w:cs="Arial"/>
                <w:vanish/>
                <w:color w:val="000000" w:themeColor="text1"/>
                <w:sz w:val="16"/>
                <w:szCs w:val="16"/>
              </w:rPr>
              <w:t>R_F_RSCL_8</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C26206" w14:textId="77777777" w:rsidR="0052087C" w:rsidRPr="0060165D" w:rsidRDefault="0052087C" w:rsidP="0052087C">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7468A" w14:textId="77777777" w:rsidR="0052087C" w:rsidRPr="001F0889" w:rsidRDefault="0052087C" w:rsidP="0052087C">
            <w:pPr>
              <w:ind w:left="141"/>
              <w:rPr>
                <w:rFonts w:cs="Arial"/>
                <w:vanish/>
                <w:color w:val="000000" w:themeColor="text1"/>
                <w:sz w:val="16"/>
                <w:szCs w:val="14"/>
              </w:rPr>
            </w:pPr>
          </w:p>
        </w:tc>
      </w:tr>
      <w:tr w:rsidR="0052087C" w:rsidRPr="0060165D" w14:paraId="0A4E6A92" w14:textId="77777777" w:rsidTr="0052087C">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7603A" w14:textId="77777777" w:rsidR="0052087C" w:rsidRPr="0060165D" w:rsidRDefault="0052087C" w:rsidP="0052087C">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302082350"/>
            <w:placeholder>
              <w:docPart w:val="0C68B0FF20EB477991A305B2BB70F582"/>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3370FC" w14:textId="634E99B4" w:rsidR="0052087C" w:rsidRPr="0060165D" w:rsidRDefault="00DD7BFD" w:rsidP="0052087C">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22AD8" w14:textId="77777777" w:rsidR="0052087C" w:rsidRPr="0060165D" w:rsidRDefault="0052087C" w:rsidP="0052087C">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242766261"/>
            <w:placeholder>
              <w:docPart w:val="EFBB1751A1234E398AEBF729F41549D0"/>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27C41" w14:textId="0A171F43" w:rsidR="0052087C" w:rsidRPr="0060165D" w:rsidRDefault="00DD7BFD" w:rsidP="0052087C">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55C282" w14:textId="77777777" w:rsidR="0052087C" w:rsidRPr="0060165D" w:rsidRDefault="0052087C" w:rsidP="0052087C">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918225887"/>
            <w:placeholder>
              <w:docPart w:val="CFC53931FD7B4688A3C6CBFD4134DEA4"/>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13E540" w14:textId="77777777" w:rsidR="0052087C" w:rsidRPr="0060165D" w:rsidRDefault="0052087C" w:rsidP="0052087C">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52087C" w:rsidRPr="00D90A13" w14:paraId="748E800C" w14:textId="77777777" w:rsidTr="0052087C">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5B1DDB" w14:textId="055D757E" w:rsidR="0052087C" w:rsidRPr="001E7824" w:rsidRDefault="003E5293" w:rsidP="0052087C">
            <w:pPr>
              <w:rPr>
                <w:rFonts w:cs="Arial"/>
                <w:bCs/>
                <w:vanish/>
                <w:color w:val="808080" w:themeColor="background1" w:themeShade="80"/>
                <w:sz w:val="16"/>
                <w:szCs w:val="14"/>
              </w:rPr>
            </w:pPr>
            <w:hyperlink r:id="rId78" w:history="1">
              <w:r w:rsidR="0052087C">
                <w:rPr>
                  <w:rStyle w:val="Hyperlink"/>
                  <w:rFonts w:cs="Arial"/>
                  <w:bCs/>
                  <w:vanish/>
                  <w:sz w:val="16"/>
                  <w:szCs w:val="14"/>
                </w:rPr>
                <w:t>Req. Template</w:t>
              </w:r>
            </w:hyperlink>
            <w:r w:rsidR="0052087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54AF4" w14:textId="1548AA43" w:rsidR="0052087C" w:rsidRPr="001E7824" w:rsidRDefault="0052087C" w:rsidP="0052087C">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6937CD" w14:textId="77777777" w:rsidR="0052087C" w:rsidRPr="009B56B1" w:rsidRDefault="0052087C" w:rsidP="0052087C">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9D33EA1" w14:textId="77777777" w:rsidR="0052087C" w:rsidRPr="00C66B68" w:rsidRDefault="0052087C" w:rsidP="0052087C">
      <w:pPr>
        <w:rPr>
          <w:rFonts w:cs="Arial"/>
        </w:rPr>
      </w:pPr>
    </w:p>
    <w:p w14:paraId="7A671E39" w14:textId="77777777" w:rsidR="00FE3248" w:rsidRDefault="00FE3248" w:rsidP="00FE3248">
      <w:pPr>
        <w:rPr>
          <w:rFonts w:cs="Arial"/>
        </w:rPr>
      </w:pPr>
    </w:p>
    <w:p w14:paraId="60FF6CB6" w14:textId="4B849AD4" w:rsidR="00FE3248" w:rsidRPr="0017445F" w:rsidRDefault="00FE3248" w:rsidP="00FE3248">
      <w:pPr>
        <w:pStyle w:val="RERequirement"/>
        <w:shd w:val="clear" w:color="auto" w:fill="F2F2F2" w:themeFill="background1" w:themeFillShade="F2"/>
      </w:pPr>
      <w:r w:rsidRPr="0017445F">
        <w:t>###</w:t>
      </w:r>
      <w:bookmarkStart w:id="188" w:name="R_FNC_00018_ID_PCL_Error_Detection"/>
      <w:r>
        <w:t>R_FNC_RSCL_00018</w:t>
      </w:r>
      <w:bookmarkEnd w:id="188"/>
      <w:r w:rsidRPr="0017445F">
        <w:t xml:space="preserve">### </w:t>
      </w:r>
      <w:r w:rsidR="00701F13">
        <w:t>PCL</w:t>
      </w:r>
      <w:r>
        <w:t xml:space="preserve"> Error Detection</w:t>
      </w:r>
    </w:p>
    <w:p w14:paraId="41FA73A2" w14:textId="340367B9" w:rsidR="00FE3248" w:rsidRPr="00C66B68" w:rsidRDefault="003E4C82" w:rsidP="00FE3248">
      <w:pPr>
        <w:rPr>
          <w:rFonts w:cs="Arial"/>
        </w:rPr>
      </w:pPr>
      <w:r>
        <w:rPr>
          <w:rFonts w:cs="Arial"/>
        </w:rPr>
        <w:t xml:space="preserve">If PCL is enabled </w:t>
      </w:r>
      <w:r w:rsidR="00701F13">
        <w:rPr>
          <w:rFonts w:cs="Arial"/>
        </w:rPr>
        <w:t>PCL</w:t>
      </w:r>
      <w:r w:rsidR="00DD7BFD">
        <w:rPr>
          <w:rFonts w:cs="Arial"/>
        </w:rPr>
        <w:t xml:space="preserve"> control</w:t>
      </w:r>
      <w:r w:rsidR="00DD7BFD" w:rsidRPr="00DD7BFD">
        <w:rPr>
          <w:rFonts w:cs="Arial"/>
        </w:rPr>
        <w:t xml:space="preserve"> shall detect </w:t>
      </w:r>
      <w:r w:rsidR="00701F13">
        <w:rPr>
          <w:rFonts w:cs="Arial"/>
        </w:rPr>
        <w:t>PCL</w:t>
      </w:r>
      <w:r w:rsidR="00DD7BFD" w:rsidRPr="00DD7BFD">
        <w:rPr>
          <w:rFonts w:cs="Arial"/>
        </w:rPr>
        <w:t xml:space="preserve"> related errors</w:t>
      </w:r>
      <w:r w:rsidR="00991D5F">
        <w:rPr>
          <w:rFonts w:cs="Arial"/>
        </w:rPr>
        <w:t>.</w:t>
      </w:r>
    </w:p>
    <w:p w14:paraId="4032EECF" w14:textId="77777777" w:rsidR="00FE3248" w:rsidRPr="00C66B68" w:rsidRDefault="00FE3248" w:rsidP="00FE3248">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E3248" w:rsidRPr="00D90A13" w14:paraId="110A6F76" w14:textId="77777777" w:rsidTr="003B62A9">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0056AF" w14:textId="229D9035" w:rsidR="00FE3248" w:rsidRPr="001E7824" w:rsidRDefault="00FE3248" w:rsidP="003B62A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R_FNC_RSCL_00018</w:t>
            </w:r>
            <w:r w:rsidRPr="001E7824">
              <w:rPr>
                <w:rFonts w:cs="Arial"/>
                <w:bCs/>
                <w:vanish/>
                <w:color w:val="808080" w:themeColor="background1" w:themeShade="80"/>
                <w:sz w:val="16"/>
                <w:szCs w:val="14"/>
              </w:rPr>
              <w:t>###</w:t>
            </w:r>
          </w:p>
        </w:tc>
      </w:tr>
      <w:tr w:rsidR="00FE3248" w:rsidRPr="0060165D" w14:paraId="77E343FA" w14:textId="77777777" w:rsidTr="003B62A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2CD52" w14:textId="77777777" w:rsidR="00FE3248" w:rsidRPr="0060165D" w:rsidRDefault="00FE3248" w:rsidP="003B62A9">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B9941" w14:textId="77777777" w:rsidR="00FE3248" w:rsidRPr="0060165D" w:rsidRDefault="00FE3248" w:rsidP="003B62A9">
            <w:pPr>
              <w:rPr>
                <w:rFonts w:cs="Arial"/>
                <w:vanish/>
                <w:color w:val="000000" w:themeColor="text1"/>
                <w:sz w:val="16"/>
                <w:szCs w:val="14"/>
              </w:rPr>
            </w:pPr>
          </w:p>
        </w:tc>
      </w:tr>
      <w:tr w:rsidR="00FE3248" w:rsidRPr="0060165D" w14:paraId="478E1989" w14:textId="77777777" w:rsidTr="003B62A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B3C734" w14:textId="77777777" w:rsidR="00FE3248" w:rsidRPr="0060165D" w:rsidRDefault="00FE3248" w:rsidP="003B62A9">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DF99E" w14:textId="77777777" w:rsidR="00FE3248" w:rsidRPr="0060165D" w:rsidRDefault="00FE3248" w:rsidP="003B62A9">
            <w:pPr>
              <w:rPr>
                <w:rFonts w:cs="Arial"/>
                <w:vanish/>
                <w:color w:val="000000" w:themeColor="text1"/>
                <w:sz w:val="16"/>
                <w:szCs w:val="14"/>
              </w:rPr>
            </w:pPr>
          </w:p>
        </w:tc>
      </w:tr>
      <w:tr w:rsidR="00FE3248" w:rsidRPr="0060165D" w14:paraId="74D85012" w14:textId="77777777" w:rsidTr="003B62A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66F44" w14:textId="77777777" w:rsidR="00FE3248" w:rsidRPr="0060165D" w:rsidRDefault="00FE3248" w:rsidP="003B62A9">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75D05" w14:textId="77777777" w:rsidR="00FE3248" w:rsidRPr="0060165D" w:rsidRDefault="00FE3248" w:rsidP="003B62A9">
            <w:pPr>
              <w:rPr>
                <w:rFonts w:cs="Arial"/>
                <w:vanish/>
                <w:color w:val="000000" w:themeColor="text1"/>
                <w:sz w:val="16"/>
                <w:szCs w:val="14"/>
              </w:rPr>
            </w:pPr>
          </w:p>
        </w:tc>
      </w:tr>
      <w:tr w:rsidR="00FE3248" w:rsidRPr="0060165D" w14:paraId="0BDA7A26" w14:textId="77777777" w:rsidTr="003B62A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4B8C7" w14:textId="77777777" w:rsidR="00FE3248" w:rsidRPr="0060165D" w:rsidRDefault="00FE3248" w:rsidP="003B62A9">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1760B" w14:textId="7E8727A7" w:rsidR="00FE3248" w:rsidRPr="0060165D" w:rsidRDefault="00DD7BFD" w:rsidP="003B62A9">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0A7657" w14:textId="77777777" w:rsidR="00FE3248" w:rsidRPr="0060165D" w:rsidRDefault="00FE3248" w:rsidP="003B62A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6AA21F" w14:textId="77777777" w:rsidR="00FE3248" w:rsidRPr="0060165D" w:rsidRDefault="00FE3248" w:rsidP="003B62A9">
            <w:pPr>
              <w:ind w:left="141"/>
              <w:rPr>
                <w:rFonts w:cs="Arial"/>
                <w:vanish/>
                <w:color w:val="000000" w:themeColor="text1"/>
                <w:sz w:val="16"/>
                <w:szCs w:val="14"/>
              </w:rPr>
            </w:pPr>
          </w:p>
        </w:tc>
      </w:tr>
      <w:tr w:rsidR="00FE3248" w:rsidRPr="0060165D" w14:paraId="11C4CBD2" w14:textId="77777777" w:rsidTr="003B62A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CB315" w14:textId="77777777" w:rsidR="00FE3248" w:rsidRPr="0060165D" w:rsidRDefault="00FE3248" w:rsidP="003B62A9">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F1E12" w14:textId="02127B44" w:rsidR="00FE3248" w:rsidRPr="0060165D" w:rsidRDefault="00575DF4" w:rsidP="003B62A9">
            <w:pPr>
              <w:rPr>
                <w:rFonts w:cs="Arial"/>
                <w:vanish/>
                <w:color w:val="000000" w:themeColor="text1"/>
                <w:sz w:val="16"/>
                <w:szCs w:val="16"/>
              </w:rPr>
            </w:pPr>
            <w:r w:rsidRPr="00575DF4">
              <w:rPr>
                <w:rFonts w:cs="Arial"/>
                <w:vanish/>
                <w:color w:val="000000" w:themeColor="text1"/>
                <w:sz w:val="16"/>
                <w:szCs w:val="16"/>
              </w:rPr>
              <w:t>R_F_RSCL_10</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F17286" w14:textId="77777777" w:rsidR="00FE3248" w:rsidRPr="0060165D" w:rsidRDefault="00FE3248" w:rsidP="003B62A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C384A7" w14:textId="77777777" w:rsidR="00FE3248" w:rsidRPr="001F0889" w:rsidRDefault="00FE3248" w:rsidP="003B62A9">
            <w:pPr>
              <w:ind w:left="141"/>
              <w:rPr>
                <w:rFonts w:cs="Arial"/>
                <w:vanish/>
                <w:color w:val="000000" w:themeColor="text1"/>
                <w:sz w:val="16"/>
                <w:szCs w:val="14"/>
              </w:rPr>
            </w:pPr>
          </w:p>
        </w:tc>
      </w:tr>
      <w:tr w:rsidR="00FE3248" w:rsidRPr="0060165D" w14:paraId="1C8F5EFE" w14:textId="77777777" w:rsidTr="003B62A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BDFE6" w14:textId="77777777" w:rsidR="00FE3248" w:rsidRPr="0060165D" w:rsidRDefault="00FE3248" w:rsidP="003B62A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69000955"/>
            <w:placeholder>
              <w:docPart w:val="1C263FA00702427099A0E04F7D75ABBC"/>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5965A1" w14:textId="77777777" w:rsidR="00FE3248" w:rsidRPr="0060165D" w:rsidRDefault="00FE3248" w:rsidP="003B62A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C9A9F" w14:textId="77777777" w:rsidR="00FE3248" w:rsidRPr="0060165D" w:rsidRDefault="00FE3248" w:rsidP="003B62A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489855861"/>
            <w:placeholder>
              <w:docPart w:val="67A34EB76FAA42A1AF695D7DA4492B91"/>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E48407" w14:textId="77777777" w:rsidR="00FE3248" w:rsidRPr="0060165D" w:rsidRDefault="00FE3248" w:rsidP="003B62A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A9D837" w14:textId="77777777" w:rsidR="00FE3248" w:rsidRPr="0060165D" w:rsidRDefault="00FE3248" w:rsidP="003B62A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500323389"/>
            <w:placeholder>
              <w:docPart w:val="9E6CD9800F4A473BA628227641188EC6"/>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85707" w14:textId="77777777" w:rsidR="00FE3248" w:rsidRPr="0060165D" w:rsidRDefault="00FE3248" w:rsidP="003B62A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FE3248" w:rsidRPr="00D90A13" w14:paraId="13A9DEAE" w14:textId="77777777" w:rsidTr="003B62A9">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3C0523" w14:textId="1FB891A7" w:rsidR="00FE3248" w:rsidRPr="001E7824" w:rsidRDefault="003E5293" w:rsidP="003B62A9">
            <w:pPr>
              <w:rPr>
                <w:rFonts w:cs="Arial"/>
                <w:bCs/>
                <w:vanish/>
                <w:color w:val="808080" w:themeColor="background1" w:themeShade="80"/>
                <w:sz w:val="16"/>
                <w:szCs w:val="14"/>
              </w:rPr>
            </w:pPr>
            <w:hyperlink r:id="rId79" w:history="1">
              <w:r w:rsidR="00FE3248">
                <w:rPr>
                  <w:rStyle w:val="Hyperlink"/>
                  <w:rFonts w:cs="Arial"/>
                  <w:bCs/>
                  <w:vanish/>
                  <w:sz w:val="16"/>
                  <w:szCs w:val="14"/>
                </w:rPr>
                <w:t>Req. Template</w:t>
              </w:r>
            </w:hyperlink>
            <w:r w:rsidR="00FE3248"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9DDD27" w14:textId="6589F94C" w:rsidR="00FE3248" w:rsidRPr="001E7824" w:rsidRDefault="00FE3248" w:rsidP="003B62A9">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3A039F" w14:textId="77777777" w:rsidR="00FE3248" w:rsidRPr="009B56B1" w:rsidRDefault="00FE3248" w:rsidP="003B62A9">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6D06CAF" w14:textId="77777777" w:rsidR="00FE3248" w:rsidRPr="00C66B68" w:rsidRDefault="00FE3248" w:rsidP="00FE3248">
      <w:pPr>
        <w:rPr>
          <w:rFonts w:cs="Arial"/>
        </w:rPr>
      </w:pPr>
    </w:p>
    <w:p w14:paraId="0E4F116F" w14:textId="77777777" w:rsidR="00A10F2A" w:rsidRDefault="00A10F2A" w:rsidP="00A10F2A">
      <w:pPr>
        <w:rPr>
          <w:rFonts w:cs="Arial"/>
        </w:rPr>
      </w:pPr>
    </w:p>
    <w:p w14:paraId="0A5C8BDF" w14:textId="06A94A65" w:rsidR="00A10F2A" w:rsidRPr="0017445F" w:rsidRDefault="00A10F2A" w:rsidP="00A10F2A">
      <w:pPr>
        <w:pStyle w:val="RERequirement"/>
        <w:shd w:val="clear" w:color="auto" w:fill="F2F2F2" w:themeFill="background1" w:themeFillShade="F2"/>
      </w:pPr>
      <w:r w:rsidRPr="0017445F">
        <w:t>###</w:t>
      </w:r>
      <w:bookmarkStart w:id="189" w:name="R_FNC_00022_ID_PCL_State_Mismatch_DTC"/>
      <w:r>
        <w:t>R_FNC_RSCL_00022</w:t>
      </w:r>
      <w:bookmarkEnd w:id="189"/>
      <w:r w:rsidRPr="0017445F">
        <w:t xml:space="preserve">### </w:t>
      </w:r>
      <w:r w:rsidR="00701F13">
        <w:t>PCL</w:t>
      </w:r>
      <w:r>
        <w:t xml:space="preserve"> State Mismatch DTC</w:t>
      </w:r>
    </w:p>
    <w:p w14:paraId="74FA8B92" w14:textId="5F45FBF1" w:rsidR="00A10F2A" w:rsidRPr="00A10F2A" w:rsidRDefault="003E4C82" w:rsidP="00A10F2A">
      <w:pPr>
        <w:rPr>
          <w:rFonts w:cs="Arial"/>
        </w:rPr>
      </w:pPr>
      <w:r>
        <w:rPr>
          <w:rFonts w:cs="Arial"/>
        </w:rPr>
        <w:t xml:space="preserve">If PCL is enabled </w:t>
      </w:r>
      <w:r w:rsidR="00701F13">
        <w:rPr>
          <w:rFonts w:cs="Arial"/>
        </w:rPr>
        <w:t>PCL</w:t>
      </w:r>
      <w:r w:rsidR="00A10F2A">
        <w:rPr>
          <w:rFonts w:cs="Arial"/>
        </w:rPr>
        <w:t xml:space="preserve"> Control</w:t>
      </w:r>
      <w:r w:rsidR="00A10F2A" w:rsidRPr="00A10F2A">
        <w:rPr>
          <w:rFonts w:cs="Arial"/>
        </w:rPr>
        <w:t xml:space="preserve"> shall set a diagnostic DTC for service</w:t>
      </w:r>
      <w:r w:rsidR="00A10F2A">
        <w:rPr>
          <w:rFonts w:cs="Arial"/>
        </w:rPr>
        <w:t xml:space="preserve"> </w:t>
      </w:r>
      <w:r>
        <w:rPr>
          <w:rFonts w:cs="Arial"/>
        </w:rPr>
        <w:t>when</w:t>
      </w:r>
      <w:r w:rsidR="00A10F2A" w:rsidRPr="00A10F2A">
        <w:rPr>
          <w:rFonts w:cs="Arial"/>
        </w:rPr>
        <w:t xml:space="preserve"> </w:t>
      </w:r>
      <w:r w:rsidR="00701F13">
        <w:rPr>
          <w:rFonts w:cs="Arial"/>
        </w:rPr>
        <w:t>PCL</w:t>
      </w:r>
      <w:r w:rsidR="00A10F2A">
        <w:rPr>
          <w:rFonts w:cs="Arial"/>
        </w:rPr>
        <w:t xml:space="preserve"> control</w:t>
      </w:r>
      <w:r w:rsidR="00A10F2A" w:rsidRPr="00A10F2A">
        <w:rPr>
          <w:rFonts w:cs="Arial"/>
        </w:rPr>
        <w:t xml:space="preserve"> detects a state mismatch error.</w:t>
      </w:r>
    </w:p>
    <w:p w14:paraId="7C43A599" w14:textId="77777777" w:rsidR="00A10F2A" w:rsidRPr="00C66B68" w:rsidRDefault="00A10F2A" w:rsidP="00A10F2A">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A10F2A" w:rsidRPr="00D90A13" w14:paraId="68A15EC8" w14:textId="77777777" w:rsidTr="00787EF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4DA23" w14:textId="6103A736" w:rsidR="00A10F2A" w:rsidRPr="001E7824" w:rsidRDefault="00A10F2A" w:rsidP="00787EFE">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R_FNC_RSCL_00022</w:t>
            </w:r>
            <w:r w:rsidRPr="001E7824">
              <w:rPr>
                <w:rFonts w:cs="Arial"/>
                <w:bCs/>
                <w:vanish/>
                <w:color w:val="808080" w:themeColor="background1" w:themeShade="80"/>
                <w:sz w:val="16"/>
                <w:szCs w:val="14"/>
              </w:rPr>
              <w:t>###</w:t>
            </w:r>
          </w:p>
        </w:tc>
      </w:tr>
      <w:tr w:rsidR="00A10F2A" w:rsidRPr="0060165D" w14:paraId="7919371E"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E1858" w14:textId="77777777" w:rsidR="00A10F2A" w:rsidRPr="0060165D" w:rsidRDefault="00A10F2A" w:rsidP="00787EFE">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89AD8" w14:textId="77777777" w:rsidR="00A10F2A" w:rsidRPr="0060165D" w:rsidRDefault="00A10F2A" w:rsidP="00787EFE">
            <w:pPr>
              <w:rPr>
                <w:rFonts w:cs="Arial"/>
                <w:vanish/>
                <w:color w:val="000000" w:themeColor="text1"/>
                <w:sz w:val="16"/>
                <w:szCs w:val="14"/>
              </w:rPr>
            </w:pPr>
          </w:p>
        </w:tc>
      </w:tr>
      <w:tr w:rsidR="00A10F2A" w:rsidRPr="0060165D" w14:paraId="23D239B0"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47441" w14:textId="77777777" w:rsidR="00A10F2A" w:rsidRPr="0060165D" w:rsidRDefault="00A10F2A" w:rsidP="00787EFE">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CD348" w14:textId="77777777" w:rsidR="00A10F2A" w:rsidRPr="0060165D" w:rsidRDefault="00A10F2A" w:rsidP="00787EFE">
            <w:pPr>
              <w:rPr>
                <w:rFonts w:cs="Arial"/>
                <w:vanish/>
                <w:color w:val="000000" w:themeColor="text1"/>
                <w:sz w:val="16"/>
                <w:szCs w:val="14"/>
              </w:rPr>
            </w:pPr>
          </w:p>
        </w:tc>
      </w:tr>
      <w:tr w:rsidR="00A10F2A" w:rsidRPr="0060165D" w14:paraId="1E308BBE"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BE82F" w14:textId="77777777" w:rsidR="00A10F2A" w:rsidRPr="0060165D" w:rsidRDefault="00A10F2A" w:rsidP="00787EFE">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72559" w14:textId="77777777" w:rsidR="00A10F2A" w:rsidRPr="0060165D" w:rsidRDefault="00A10F2A" w:rsidP="00787EFE">
            <w:pPr>
              <w:rPr>
                <w:rFonts w:cs="Arial"/>
                <w:vanish/>
                <w:color w:val="000000" w:themeColor="text1"/>
                <w:sz w:val="16"/>
                <w:szCs w:val="14"/>
              </w:rPr>
            </w:pPr>
          </w:p>
        </w:tc>
      </w:tr>
      <w:tr w:rsidR="00A10F2A" w:rsidRPr="0060165D" w14:paraId="5C66BB7F"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DCBA5" w14:textId="77777777" w:rsidR="00A10F2A" w:rsidRPr="0060165D" w:rsidRDefault="00A10F2A" w:rsidP="00787EFE">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A47B1" w14:textId="2957F979" w:rsidR="00A10F2A" w:rsidRPr="0060165D" w:rsidRDefault="00A10F2A" w:rsidP="00787EFE">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0D2778" w14:textId="77777777" w:rsidR="00A10F2A" w:rsidRPr="0060165D" w:rsidRDefault="00A10F2A" w:rsidP="00787EFE">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FFC16" w14:textId="77777777" w:rsidR="00A10F2A" w:rsidRPr="0060165D" w:rsidRDefault="00A10F2A" w:rsidP="00787EFE">
            <w:pPr>
              <w:ind w:left="141"/>
              <w:rPr>
                <w:rFonts w:cs="Arial"/>
                <w:vanish/>
                <w:color w:val="000000" w:themeColor="text1"/>
                <w:sz w:val="16"/>
                <w:szCs w:val="14"/>
              </w:rPr>
            </w:pPr>
          </w:p>
        </w:tc>
      </w:tr>
      <w:tr w:rsidR="00A10F2A" w:rsidRPr="0060165D" w14:paraId="1EE18DE9"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3D95E" w14:textId="77777777" w:rsidR="00A10F2A" w:rsidRPr="0060165D" w:rsidRDefault="00A10F2A" w:rsidP="00787EFE">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6CA03" w14:textId="147F4EA8" w:rsidR="00A10F2A" w:rsidRPr="0060165D" w:rsidRDefault="00575DF4" w:rsidP="00787EFE">
            <w:pPr>
              <w:rPr>
                <w:rFonts w:cs="Arial"/>
                <w:vanish/>
                <w:color w:val="000000" w:themeColor="text1"/>
                <w:sz w:val="16"/>
                <w:szCs w:val="16"/>
              </w:rPr>
            </w:pPr>
            <w:r w:rsidRPr="00575DF4">
              <w:rPr>
                <w:rFonts w:cs="Arial"/>
                <w:vanish/>
                <w:color w:val="000000" w:themeColor="text1"/>
                <w:sz w:val="16"/>
                <w:szCs w:val="16"/>
              </w:rPr>
              <w:t>R_F_RSCL_18</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08712" w14:textId="77777777" w:rsidR="00A10F2A" w:rsidRPr="0060165D" w:rsidRDefault="00A10F2A" w:rsidP="00787EFE">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A76EF" w14:textId="77777777" w:rsidR="00A10F2A" w:rsidRPr="001F0889" w:rsidRDefault="00A10F2A" w:rsidP="00787EFE">
            <w:pPr>
              <w:ind w:left="141"/>
              <w:rPr>
                <w:rFonts w:cs="Arial"/>
                <w:vanish/>
                <w:color w:val="000000" w:themeColor="text1"/>
                <w:sz w:val="16"/>
                <w:szCs w:val="14"/>
              </w:rPr>
            </w:pPr>
          </w:p>
        </w:tc>
      </w:tr>
      <w:tr w:rsidR="00A10F2A" w:rsidRPr="0060165D" w14:paraId="10E6220C" w14:textId="77777777" w:rsidTr="00787EF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0DEA60" w14:textId="77777777" w:rsidR="00A10F2A" w:rsidRPr="0060165D" w:rsidRDefault="00A10F2A" w:rsidP="00787EFE">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828445944"/>
            <w:placeholder>
              <w:docPart w:val="1840729602B7490B98C818438A379F2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E550B3" w14:textId="77777777" w:rsidR="00A10F2A" w:rsidRPr="0060165D" w:rsidRDefault="00A10F2A" w:rsidP="00787EFE">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55A51E" w14:textId="77777777" w:rsidR="00A10F2A" w:rsidRPr="0060165D" w:rsidRDefault="00A10F2A" w:rsidP="00787EFE">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327373793"/>
            <w:placeholder>
              <w:docPart w:val="F1CEF51176104639BFE90A6C35E8F50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C2B51" w14:textId="77777777" w:rsidR="00A10F2A" w:rsidRPr="0060165D" w:rsidRDefault="00A10F2A" w:rsidP="00787EFE">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69DD6" w14:textId="77777777" w:rsidR="00A10F2A" w:rsidRPr="0060165D" w:rsidRDefault="00A10F2A" w:rsidP="00787EFE">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883782781"/>
            <w:placeholder>
              <w:docPart w:val="1846BBE6CD64493888E7CE5B91721446"/>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20BAA" w14:textId="77777777" w:rsidR="00A10F2A" w:rsidRPr="0060165D" w:rsidRDefault="00A10F2A" w:rsidP="00787EFE">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A10F2A" w:rsidRPr="00D90A13" w14:paraId="48182580" w14:textId="77777777" w:rsidTr="00787EF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B4DD0E" w14:textId="792DB8F7" w:rsidR="00A10F2A" w:rsidRPr="001E7824" w:rsidRDefault="003E5293" w:rsidP="00787EFE">
            <w:pPr>
              <w:rPr>
                <w:rFonts w:cs="Arial"/>
                <w:bCs/>
                <w:vanish/>
                <w:color w:val="808080" w:themeColor="background1" w:themeShade="80"/>
                <w:sz w:val="16"/>
                <w:szCs w:val="14"/>
              </w:rPr>
            </w:pPr>
            <w:hyperlink r:id="rId80" w:history="1">
              <w:r w:rsidR="00A10F2A">
                <w:rPr>
                  <w:rStyle w:val="Hyperlink"/>
                  <w:rFonts w:cs="Arial"/>
                  <w:bCs/>
                  <w:vanish/>
                  <w:sz w:val="16"/>
                  <w:szCs w:val="14"/>
                </w:rPr>
                <w:t>Req. Template</w:t>
              </w:r>
            </w:hyperlink>
            <w:r w:rsidR="00A10F2A"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152DB" w14:textId="703EDE93" w:rsidR="00A10F2A" w:rsidRPr="001E7824" w:rsidRDefault="00A10F2A" w:rsidP="00787EFE">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245D33" w14:textId="77777777" w:rsidR="00A10F2A" w:rsidRPr="009B56B1" w:rsidRDefault="00A10F2A" w:rsidP="00787EF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1636D47" w14:textId="77777777" w:rsidR="00A10F2A" w:rsidRPr="00C66B68" w:rsidRDefault="00A10F2A" w:rsidP="00A10F2A">
      <w:pPr>
        <w:rPr>
          <w:rFonts w:cs="Arial"/>
        </w:rPr>
      </w:pPr>
    </w:p>
    <w:p w14:paraId="6951FEA3" w14:textId="77777777" w:rsidR="00AD36CB" w:rsidRDefault="00AD36CB" w:rsidP="00AD36CB">
      <w:pPr>
        <w:pStyle w:val="Heading4"/>
      </w:pPr>
      <w:r>
        <w:t>Non-Functional Requirements</w:t>
      </w:r>
    </w:p>
    <w:p w14:paraId="09A2A87B" w14:textId="77777777" w:rsidR="00AD36CB" w:rsidRPr="00400BE3" w:rsidRDefault="00AD36CB" w:rsidP="00AD36CB">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74E960E" w14:textId="77777777" w:rsidR="00637690" w:rsidRPr="00C66B68" w:rsidRDefault="00637690" w:rsidP="00637690">
      <w:pPr>
        <w:rPr>
          <w:rFonts w:cs="Arial"/>
        </w:rPr>
      </w:pPr>
    </w:p>
    <w:p w14:paraId="4026346D" w14:textId="77777777" w:rsidR="00AD36CB" w:rsidRDefault="00AD36CB" w:rsidP="00AD36CB"/>
    <w:p w14:paraId="14B606DA" w14:textId="77777777" w:rsidR="00AD36CB" w:rsidRDefault="00AD36CB" w:rsidP="00AD36CB">
      <w:pPr>
        <w:pStyle w:val="Heading4"/>
        <w:numPr>
          <w:ilvl w:val="3"/>
          <w:numId w:val="5"/>
        </w:numPr>
      </w:pPr>
      <w:r>
        <w:t>Functional Safety Requirements</w:t>
      </w:r>
    </w:p>
    <w:p w14:paraId="26319717" w14:textId="77777777" w:rsidR="00AD36CB" w:rsidRPr="00347A88" w:rsidRDefault="00AD36CB" w:rsidP="00AD36C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77E022E" w14:textId="77777777" w:rsidR="00AD36CB" w:rsidRDefault="00AD36CB" w:rsidP="00AD36CB">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The table references the </w:t>
      </w:r>
      <w:r w:rsidRPr="004D5FAB">
        <w:rPr>
          <w:i/>
          <w:color w:val="808080" w:themeColor="background1" w:themeShade="80"/>
        </w:rPr>
        <w:t xml:space="preserve">Functional Safety Requirements </w:t>
      </w:r>
      <w:r>
        <w:rPr>
          <w:i/>
          <w:color w:val="808080" w:themeColor="background1" w:themeShade="80"/>
        </w:rPr>
        <w:t xml:space="preserve">(FSR) </w:t>
      </w:r>
      <w:r w:rsidRPr="004D5FAB">
        <w:rPr>
          <w:i/>
          <w:color w:val="808080" w:themeColor="background1" w:themeShade="80"/>
        </w:rPr>
        <w:t xml:space="preserve">satisfied by the </w:t>
      </w:r>
      <w:r>
        <w:rPr>
          <w:i/>
          <w:color w:val="808080" w:themeColor="background1" w:themeShade="80"/>
        </w:rPr>
        <w:t>Logical F</w:t>
      </w:r>
      <w:r w:rsidRPr="004D5FAB">
        <w:rPr>
          <w:i/>
          <w:color w:val="808080" w:themeColor="background1" w:themeShade="80"/>
        </w:rPr>
        <w:t>unction</w:t>
      </w:r>
      <w:r>
        <w:rPr>
          <w:i/>
          <w:color w:val="808080" w:themeColor="background1" w:themeShade="80"/>
        </w:rPr>
        <w:t>. The FSRs themselves are listed in the Feature Docs.</w:t>
      </w:r>
    </w:p>
    <w:p w14:paraId="18267ABA" w14:textId="36EDAA9C" w:rsidR="00AD36CB" w:rsidRDefault="00AD36CB" w:rsidP="00AD36CB">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81" w:history="1">
        <w:r w:rsidRPr="00E55931">
          <w:rPr>
            <w:rStyle w:val="Hyperlink"/>
          </w:rPr>
          <w:t>RE Wiki – RE Alignment with Functional Safety (ISO26262)</w:t>
        </w:r>
      </w:hyperlink>
    </w:p>
    <w:p w14:paraId="173EE726" w14:textId="56B6EA3A" w:rsidR="00AD36CB" w:rsidRDefault="003E5293" w:rsidP="00AD36CB">
      <w:pPr>
        <w:shd w:val="clear" w:color="auto" w:fill="D6E3BC" w:themeFill="accent3" w:themeFillTint="66"/>
        <w:ind w:firstLine="720"/>
        <w:rPr>
          <w:rStyle w:val="SubtleEmphasis"/>
        </w:rPr>
      </w:pPr>
      <w:hyperlink r:id="rId82" w:history="1">
        <w:r w:rsidR="00AD36CB" w:rsidRPr="008A4C8A">
          <w:rPr>
            <w:rStyle w:val="Hyperlink"/>
          </w:rPr>
          <w:t>Functional Safety Sharepoint</w:t>
        </w:r>
      </w:hyperlink>
      <w:r w:rsidR="00AD36CB">
        <w:rPr>
          <w:rStyle w:val="SubtleEmphasis"/>
        </w:rPr>
        <w:t xml:space="preserve"> – Functional Safety Concept</w:t>
      </w:r>
    </w:p>
    <w:p w14:paraId="63364B69" w14:textId="77777777" w:rsidR="00AD36CB" w:rsidRDefault="00AD36CB" w:rsidP="00AD36CB">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122"/>
        <w:gridCol w:w="8079"/>
      </w:tblGrid>
      <w:tr w:rsidR="00AD36CB" w14:paraId="3822227F" w14:textId="77777777" w:rsidTr="00CB30D6">
        <w:tc>
          <w:tcPr>
            <w:tcW w:w="2122" w:type="dxa"/>
            <w:shd w:val="clear" w:color="auto" w:fill="D9D9D9" w:themeFill="background1" w:themeFillShade="D9"/>
          </w:tcPr>
          <w:p w14:paraId="34F7D43C" w14:textId="77777777" w:rsidR="00AD36CB" w:rsidRDefault="00AD36CB" w:rsidP="00CB30D6">
            <w:pPr>
              <w:rPr>
                <w:b/>
              </w:rPr>
            </w:pPr>
            <w:r>
              <w:rPr>
                <w:b/>
              </w:rPr>
              <w:t>FSR</w:t>
            </w:r>
            <w:r w:rsidRPr="00AF169D">
              <w:rPr>
                <w:b/>
              </w:rPr>
              <w:t xml:space="preserve"> ID</w:t>
            </w:r>
          </w:p>
          <w:p w14:paraId="2295DA84" w14:textId="77777777" w:rsidR="00AD36CB" w:rsidRPr="00AF169D" w:rsidRDefault="00AD36CB" w:rsidP="00CB30D6">
            <w:pPr>
              <w:rPr>
                <w:b/>
              </w:rPr>
            </w:pPr>
            <w:r w:rsidRPr="00EB7BB6">
              <w:t>(</w:t>
            </w:r>
            <w:r>
              <w:t>from Feature Doc</w:t>
            </w:r>
            <w:r w:rsidRPr="00EB7BB6">
              <w:t>)</w:t>
            </w:r>
          </w:p>
        </w:tc>
        <w:tc>
          <w:tcPr>
            <w:tcW w:w="8079" w:type="dxa"/>
            <w:shd w:val="clear" w:color="auto" w:fill="D9D9D9" w:themeFill="background1" w:themeFillShade="D9"/>
          </w:tcPr>
          <w:p w14:paraId="69ECAFD3" w14:textId="77777777" w:rsidR="00AD36CB" w:rsidRPr="00AF169D" w:rsidRDefault="00AD36CB" w:rsidP="00CB30D6">
            <w:pPr>
              <w:rPr>
                <w:b/>
              </w:rPr>
            </w:pPr>
            <w:r w:rsidRPr="00AF169D">
              <w:rPr>
                <w:b/>
              </w:rPr>
              <w:t>Requirement Title</w:t>
            </w:r>
          </w:p>
        </w:tc>
      </w:tr>
      <w:tr w:rsidR="00AD36CB" w14:paraId="4AD4F6F8" w14:textId="77777777" w:rsidTr="00CB30D6">
        <w:tc>
          <w:tcPr>
            <w:tcW w:w="2122" w:type="dxa"/>
          </w:tcPr>
          <w:p w14:paraId="1861A8D9" w14:textId="6A5D4DDA" w:rsidR="00AD36CB" w:rsidRDefault="00AC7F92" w:rsidP="00CB30D6">
            <w:r w:rsidRPr="00AC7F92">
              <w:t>FSR1.2</w:t>
            </w:r>
          </w:p>
        </w:tc>
        <w:tc>
          <w:tcPr>
            <w:tcW w:w="8079" w:type="dxa"/>
          </w:tcPr>
          <w:p w14:paraId="75975CED" w14:textId="24380943" w:rsidR="00AD36CB" w:rsidRDefault="00AC7F92" w:rsidP="00CB30D6">
            <w:r w:rsidRPr="00AC7F92">
              <w:t>Power Child Lock cannot be overri</w:t>
            </w:r>
            <w:r w:rsidR="00572C80">
              <w:t>dd</w:t>
            </w:r>
            <w:r w:rsidRPr="00AC7F92">
              <w:t>en by other feature</w:t>
            </w:r>
          </w:p>
        </w:tc>
      </w:tr>
      <w:tr w:rsidR="00AD36CB" w14:paraId="7910F726" w14:textId="77777777" w:rsidTr="00CB30D6">
        <w:tc>
          <w:tcPr>
            <w:tcW w:w="2122" w:type="dxa"/>
          </w:tcPr>
          <w:p w14:paraId="67136022" w14:textId="7ACD7E57" w:rsidR="00AD36CB" w:rsidRDefault="00AC7F92" w:rsidP="00CB30D6">
            <w:r w:rsidRPr="00AC7F92">
              <w:t>FSR1.3</w:t>
            </w:r>
          </w:p>
        </w:tc>
        <w:tc>
          <w:tcPr>
            <w:tcW w:w="8079" w:type="dxa"/>
          </w:tcPr>
          <w:p w14:paraId="6D5BE299" w14:textId="722A780A" w:rsidR="00AD36CB" w:rsidRDefault="00AC7F92" w:rsidP="00CB30D6">
            <w:r w:rsidRPr="00AC7F92">
              <w:t>Command Power Child Lock output control</w:t>
            </w:r>
          </w:p>
        </w:tc>
      </w:tr>
      <w:tr w:rsidR="00AC7F92" w14:paraId="18141F34" w14:textId="77777777" w:rsidTr="00CB30D6">
        <w:tc>
          <w:tcPr>
            <w:tcW w:w="2122" w:type="dxa"/>
          </w:tcPr>
          <w:p w14:paraId="1CEC67E7" w14:textId="43A5B96D" w:rsidR="00AC7F92" w:rsidRDefault="00AC7F92" w:rsidP="00CB30D6">
            <w:bookmarkStart w:id="190" w:name="_Hlk53041065"/>
            <w:r w:rsidRPr="00AC7F92">
              <w:t>FSR1.4</w:t>
            </w:r>
          </w:p>
        </w:tc>
        <w:tc>
          <w:tcPr>
            <w:tcW w:w="8079" w:type="dxa"/>
          </w:tcPr>
          <w:p w14:paraId="345ABD12" w14:textId="5FDC3A8E" w:rsidR="00AC7F92" w:rsidRDefault="00AC7F92" w:rsidP="00CB30D6">
            <w:r w:rsidRPr="00AC7F92">
              <w:t>Inform customer about PCL status</w:t>
            </w:r>
          </w:p>
        </w:tc>
      </w:tr>
    </w:tbl>
    <w:p w14:paraId="1AE6587B" w14:textId="53E3E49C" w:rsidR="00AD36CB" w:rsidRPr="00702453" w:rsidRDefault="00AD36CB" w:rsidP="00AD36CB">
      <w:pPr>
        <w:pStyle w:val="Caption"/>
      </w:pPr>
      <w:bookmarkStart w:id="191" w:name="_Toc56581872"/>
      <w:bookmarkEnd w:id="190"/>
      <w:r w:rsidRPr="00702453">
        <w:t xml:space="preserve">Table </w:t>
      </w:r>
      <w:r w:rsidR="003E5293">
        <w:fldChar w:fldCharType="begin"/>
      </w:r>
      <w:r w:rsidR="003E5293">
        <w:instrText xml:space="preserve"> SEQ Table \* ARABIC </w:instrText>
      </w:r>
      <w:r w:rsidR="003E5293">
        <w:fldChar w:fldCharType="separate"/>
      </w:r>
      <w:r w:rsidR="00CE7B51">
        <w:rPr>
          <w:noProof/>
        </w:rPr>
        <w:t>13</w:t>
      </w:r>
      <w:r w:rsidR="003E5293">
        <w:rPr>
          <w:noProof/>
        </w:rPr>
        <w:fldChar w:fldCharType="end"/>
      </w:r>
      <w:r w:rsidRPr="00702453">
        <w:t xml:space="preserve">: </w:t>
      </w:r>
      <w:r>
        <w:t>FSRs satisfied by Logical Function</w:t>
      </w:r>
      <w:bookmarkEnd w:id="191"/>
    </w:p>
    <w:p w14:paraId="11DD1AE9" w14:textId="77777777" w:rsidR="00AD36CB" w:rsidRDefault="00AD36CB" w:rsidP="00AD36CB">
      <w:pPr>
        <w:pStyle w:val="Heading4"/>
      </w:pPr>
      <w:r>
        <w:t>Other Requirements</w:t>
      </w:r>
    </w:p>
    <w:p w14:paraId="6A5E2745" w14:textId="77777777" w:rsidR="00AD36CB" w:rsidRDefault="00AD36CB" w:rsidP="00AD36CB">
      <w:pPr>
        <w:pStyle w:val="Heading5"/>
      </w:pPr>
      <w:r>
        <w:t>Design Requirements</w:t>
      </w:r>
    </w:p>
    <w:p w14:paraId="39157EF9" w14:textId="77777777" w:rsidR="00AD36CB" w:rsidRDefault="00AD36CB" w:rsidP="00AD36CB">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08B4E86F" w14:textId="77777777" w:rsidR="00AD36CB" w:rsidRPr="00AE573A" w:rsidRDefault="00AD36CB" w:rsidP="00AD36CB"/>
    <w:p w14:paraId="42B8AAF1" w14:textId="77777777" w:rsidR="00AD36CB" w:rsidRPr="00AD36CB" w:rsidRDefault="00AD36CB" w:rsidP="00AD36CB"/>
    <w:p w14:paraId="51263A3E" w14:textId="19645EEB" w:rsidR="009A63CC" w:rsidRDefault="009A63CC">
      <w:pPr>
        <w:pStyle w:val="Heading2"/>
      </w:pPr>
      <w:bookmarkStart w:id="192" w:name="_Toc56581801"/>
      <w:bookmarkStart w:id="193" w:name="_Hlk60824110"/>
      <w:r w:rsidRPr="009A63CC">
        <w:t xml:space="preserve">Logical Function </w:t>
      </w:r>
      <w:r>
        <w:t>“Rear Inner Handle Control</w:t>
      </w:r>
      <w:r w:rsidR="00DB45E2">
        <w:t xml:space="preserve"> left</w:t>
      </w:r>
      <w:r>
        <w:t>”</w:t>
      </w:r>
      <w:bookmarkEnd w:id="192"/>
    </w:p>
    <w:p w14:paraId="128DCDB3" w14:textId="77777777" w:rsidR="009A63CC" w:rsidRDefault="009A63CC" w:rsidP="009A63CC">
      <w:pPr>
        <w:pStyle w:val="Heading3"/>
        <w:numPr>
          <w:ilvl w:val="2"/>
          <w:numId w:val="5"/>
        </w:numPr>
      </w:pPr>
      <w:bookmarkStart w:id="194" w:name="_Toc34668932"/>
      <w:bookmarkStart w:id="195" w:name="_Toc56581802"/>
      <w:r>
        <w:t>Function Overview</w:t>
      </w:r>
      <w:bookmarkEnd w:id="194"/>
      <w:bookmarkEnd w:id="195"/>
    </w:p>
    <w:p w14:paraId="651905B8" w14:textId="77777777" w:rsidR="009A63CC" w:rsidRDefault="009A63CC" w:rsidP="009A63CC">
      <w:pPr>
        <w:pStyle w:val="Heading4"/>
        <w:numPr>
          <w:ilvl w:val="3"/>
          <w:numId w:val="5"/>
        </w:numPr>
      </w:pPr>
      <w:r>
        <w:t>Function Description</w:t>
      </w:r>
    </w:p>
    <w:p w14:paraId="0BFD5ECE" w14:textId="77777777" w:rsidR="009A63CC" w:rsidRDefault="009A63CC" w:rsidP="009A63CC">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122ABB16" w14:textId="0104963D" w:rsidR="009A63CC" w:rsidRPr="00535A17" w:rsidRDefault="0065381D" w:rsidP="00535A17">
      <w:pPr>
        <w:pStyle w:val="scriptNormal"/>
        <w:rPr>
          <w:color w:val="auto"/>
        </w:rPr>
      </w:pPr>
      <w:r>
        <w:rPr>
          <w:color w:val="auto"/>
        </w:rPr>
        <w:lastRenderedPageBreak/>
        <w:t xml:space="preserve">Controls useability of rear inner door handles. </w:t>
      </w:r>
      <w:r w:rsidR="00935454">
        <w:rPr>
          <w:color w:val="auto"/>
        </w:rPr>
        <w:t>Provides a</w:t>
      </w:r>
      <w:r w:rsidR="00E5094A">
        <w:rPr>
          <w:color w:val="auto"/>
        </w:rPr>
        <w:t>ctual</w:t>
      </w:r>
      <w:r>
        <w:rPr>
          <w:color w:val="auto"/>
        </w:rPr>
        <w:t xml:space="preserve"> rear inner door handle status feedback.</w:t>
      </w:r>
    </w:p>
    <w:p w14:paraId="0C5801F4" w14:textId="050D89FB" w:rsidR="009A63CC" w:rsidRDefault="009A63CC" w:rsidP="009A63CC">
      <w:pPr>
        <w:pStyle w:val="Heading4"/>
        <w:numPr>
          <w:ilvl w:val="3"/>
          <w:numId w:val="5"/>
        </w:numPr>
      </w:pPr>
      <w:r>
        <w:t>Function Variants</w:t>
      </w:r>
    </w:p>
    <w:p w14:paraId="274FA1A5" w14:textId="77777777" w:rsidR="009A63CC" w:rsidRDefault="009A63CC" w:rsidP="009A63CC">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34F8ECAA" w14:textId="77777777" w:rsidR="009A63CC" w:rsidRDefault="009A63CC" w:rsidP="009A63CC">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4C9C18AA" w14:textId="77777777" w:rsidR="009A63CC" w:rsidRDefault="009A63CC" w:rsidP="009A63CC">
      <w:pPr>
        <w:shd w:val="clear" w:color="auto" w:fill="D6E3BC" w:themeFill="accent3" w:themeFillTint="66"/>
        <w:rPr>
          <w:rStyle w:val="SubtleEmphasis"/>
        </w:rPr>
      </w:pPr>
      <w:r>
        <w:rPr>
          <w:rStyle w:val="SubtleEmphasis"/>
        </w:rPr>
        <w:t>Variants on Function level could be driven by e.g. technology or feature content. Example: There could be a “Low Content” and a “High Content” variant of some exterior lighting function. The “Low Content” variant is used for Conventional Headlight technology, the “High Content” variant is used for LED and Xenon technology. In this case we call the different technologies the Variant Options, which the Variant depends on. The optional column “Variant condition” allows to express the dependency of a Variant based on Variant Options. Variant Options should be centrally managed in VSEM.</w:t>
      </w:r>
    </w:p>
    <w:p w14:paraId="1B6B029C" w14:textId="77777777" w:rsidR="009A63CC" w:rsidRDefault="009A63CC" w:rsidP="009A63CC">
      <w:pPr>
        <w:shd w:val="clear" w:color="auto" w:fill="D6E3BC" w:themeFill="accent3" w:themeFillTint="66"/>
        <w:rPr>
          <w:rStyle w:val="SubtleEmphasis"/>
        </w:rPr>
      </w:pPr>
    </w:p>
    <w:p w14:paraId="734FCDC5" w14:textId="77777777" w:rsidR="009A63CC" w:rsidRDefault="009A63CC" w:rsidP="009A63CC">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5795FA1F" w14:textId="68C6291C" w:rsidR="009A63CC" w:rsidRDefault="009A63CC" w:rsidP="009A63CC">
      <w:pPr>
        <w:shd w:val="clear" w:color="auto" w:fill="D6E3BC" w:themeFill="accent3" w:themeFillTint="66"/>
        <w:rPr>
          <w:rStyle w:val="SubtleEmphasis"/>
        </w:rPr>
      </w:pPr>
      <w:r w:rsidRPr="003C3D56">
        <w:rPr>
          <w:rStyle w:val="SubtleEmphasis"/>
          <w:b/>
        </w:rPr>
        <w:t>#Link:</w:t>
      </w:r>
      <w:r>
        <w:rPr>
          <w:rStyle w:val="SubtleEmphasis"/>
        </w:rPr>
        <w:t xml:space="preserve"> </w:t>
      </w:r>
      <w:hyperlink r:id="rId83" w:history="1">
        <w:r w:rsidRPr="00DD553E">
          <w:rPr>
            <w:rStyle w:val="Hyperlink"/>
          </w:rPr>
          <w:t>RE Wiki – Variant Management</w:t>
        </w:r>
      </w:hyperlink>
      <w:r>
        <w:rPr>
          <w:rStyle w:val="SubtleEmphasis"/>
        </w:rPr>
        <w:t>.</w:t>
      </w:r>
    </w:p>
    <w:p w14:paraId="2FA96555" w14:textId="77777777" w:rsidR="009A63CC" w:rsidRPr="00282E2C" w:rsidRDefault="009A63CC" w:rsidP="009A63CC"/>
    <w:tbl>
      <w:tblPr>
        <w:tblStyle w:val="TableGrid"/>
        <w:tblW w:w="10206" w:type="dxa"/>
        <w:tblInd w:w="-5" w:type="dxa"/>
        <w:tblLook w:val="0620" w:firstRow="1" w:lastRow="0" w:firstColumn="0" w:lastColumn="0" w:noHBand="1" w:noVBand="1"/>
      </w:tblPr>
      <w:tblGrid>
        <w:gridCol w:w="2523"/>
        <w:gridCol w:w="5132"/>
        <w:gridCol w:w="2551"/>
      </w:tblGrid>
      <w:tr w:rsidR="009A63CC" w:rsidRPr="009E3B7C" w14:paraId="4714208E" w14:textId="77777777" w:rsidTr="003B62A9">
        <w:trPr>
          <w:trHeight w:val="314"/>
        </w:trPr>
        <w:tc>
          <w:tcPr>
            <w:tcW w:w="2523" w:type="dxa"/>
            <w:shd w:val="clear" w:color="auto" w:fill="D9D9D9" w:themeFill="background1" w:themeFillShade="D9"/>
          </w:tcPr>
          <w:p w14:paraId="10A14134" w14:textId="77777777" w:rsidR="009A63CC" w:rsidRPr="009E3B7C" w:rsidRDefault="009A63CC" w:rsidP="003B62A9">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54F1AC5" w14:textId="77777777" w:rsidR="009A63CC" w:rsidRPr="009E3B7C" w:rsidRDefault="009A63CC" w:rsidP="003B62A9">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6C2B7DC" w14:textId="77777777" w:rsidR="009A63CC" w:rsidRPr="00282A36" w:rsidRDefault="009A63CC" w:rsidP="003B62A9">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9A63CC" w:rsidRPr="009E3B7C" w14:paraId="36A91C29" w14:textId="77777777" w:rsidTr="003B62A9">
        <w:trPr>
          <w:trHeight w:val="198"/>
        </w:trPr>
        <w:tc>
          <w:tcPr>
            <w:tcW w:w="2523" w:type="dxa"/>
          </w:tcPr>
          <w:p w14:paraId="6A31B2D0" w14:textId="0BA15D27" w:rsidR="009A63CC" w:rsidRPr="00C45D3C" w:rsidRDefault="009A63CC" w:rsidP="003B62A9">
            <w:pPr>
              <w:rPr>
                <w:rFonts w:cs="Arial"/>
              </w:rPr>
            </w:pPr>
          </w:p>
        </w:tc>
        <w:tc>
          <w:tcPr>
            <w:tcW w:w="5132" w:type="dxa"/>
          </w:tcPr>
          <w:p w14:paraId="0FA5BD7E" w14:textId="3EF9AE52" w:rsidR="009A63CC" w:rsidRPr="009E3B7C" w:rsidRDefault="009A63CC" w:rsidP="003B62A9">
            <w:pPr>
              <w:overflowPunct/>
              <w:autoSpaceDE/>
              <w:autoSpaceDN/>
              <w:adjustRightInd/>
              <w:textAlignment w:val="center"/>
              <w:rPr>
                <w:rFonts w:cs="Arial"/>
              </w:rPr>
            </w:pPr>
          </w:p>
        </w:tc>
        <w:tc>
          <w:tcPr>
            <w:tcW w:w="2551" w:type="dxa"/>
          </w:tcPr>
          <w:p w14:paraId="676206BB" w14:textId="53D64CAA" w:rsidR="009A63CC" w:rsidRPr="005A344A" w:rsidRDefault="009A63CC" w:rsidP="003B62A9">
            <w:pPr>
              <w:rPr>
                <w:rFonts w:cs="Arial"/>
                <w:lang w:val="en-GB"/>
              </w:rPr>
            </w:pPr>
          </w:p>
        </w:tc>
      </w:tr>
    </w:tbl>
    <w:p w14:paraId="10AA1DC6" w14:textId="77777777" w:rsidR="009A63CC" w:rsidRPr="00282E2C" w:rsidRDefault="009A63CC" w:rsidP="009A63CC"/>
    <w:p w14:paraId="6944F657" w14:textId="77777777" w:rsidR="009A63CC" w:rsidRDefault="009A63CC" w:rsidP="009A63CC">
      <w:pPr>
        <w:pStyle w:val="Heading4"/>
        <w:numPr>
          <w:ilvl w:val="3"/>
          <w:numId w:val="5"/>
        </w:numPr>
      </w:pPr>
      <w:r>
        <w:t>Input Requirements/Documents</w:t>
      </w:r>
    </w:p>
    <w:p w14:paraId="15AB5767" w14:textId="64C784A3" w:rsidR="009A63CC" w:rsidRPr="00FB4FE2" w:rsidRDefault="009A63CC" w:rsidP="009A63CC">
      <w:pPr>
        <w:shd w:val="clear" w:color="auto" w:fill="D6E3BC" w:themeFill="accent3" w:themeFillTint="66"/>
        <w:rPr>
          <w:rStyle w:val="SubtleEmphasis"/>
          <w:i w:val="0"/>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function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function owner should check, if all inputs have been properly considered by derived/outgoing requirements </w:t>
      </w:r>
      <w:r>
        <w:rPr>
          <w:rStyle w:val="SubtleEmphasis"/>
        </w:rPr>
        <w:t>in chapter “</w:t>
      </w:r>
      <w:r>
        <w:rPr>
          <w:rStyle w:val="SubtleEmphasis"/>
        </w:rPr>
        <w:fldChar w:fldCharType="begin"/>
      </w:r>
      <w:r>
        <w:rPr>
          <w:rStyle w:val="SubtleEmphasis"/>
        </w:rPr>
        <w:instrText xml:space="preserve"> REF _Ref26372135 \h  \* MERGEFORMAT </w:instrText>
      </w:r>
      <w:r>
        <w:rPr>
          <w:rStyle w:val="SubtleEmphasis"/>
        </w:rPr>
      </w:r>
      <w:r>
        <w:rPr>
          <w:rStyle w:val="SubtleEmphasis"/>
        </w:rPr>
        <w:fldChar w:fldCharType="separate"/>
      </w:r>
      <w:r w:rsidR="00CE7B51" w:rsidRPr="00CE7B51">
        <w:rPr>
          <w:rStyle w:val="SubtleEmphasis"/>
        </w:rPr>
        <w:t>Function Requirements</w:t>
      </w:r>
      <w:r>
        <w:rPr>
          <w:rStyle w:val="SubtleEmphasis"/>
        </w:rPr>
        <w:fldChar w:fldCharType="end"/>
      </w:r>
      <w:r>
        <w:rPr>
          <w:rStyle w:val="SubtleEmphasis"/>
        </w:rPr>
        <w:t>”</w:t>
      </w:r>
      <w:r w:rsidRPr="00FB4FE2">
        <w:rPr>
          <w:rStyle w:val="SubtleEmphasis"/>
          <w:i w:val="0"/>
        </w:rPr>
        <w:t>.</w:t>
      </w:r>
    </w:p>
    <w:p w14:paraId="6944BE31" w14:textId="77777777" w:rsidR="009A63CC" w:rsidRDefault="009A63CC" w:rsidP="009A63CC">
      <w:pPr>
        <w:shd w:val="clear" w:color="auto" w:fill="D6E3BC" w:themeFill="accent3" w:themeFillTint="66"/>
        <w:rPr>
          <w:rStyle w:val="SubtleEmphasis"/>
        </w:rPr>
      </w:pPr>
      <w:r w:rsidRPr="00FB4FE2">
        <w:rPr>
          <w:rStyle w:val="SubtleEmphasis"/>
          <w:i w:val="0"/>
        </w:rPr>
        <w:t xml:space="preserve">Note: </w:t>
      </w:r>
      <w:r>
        <w:rPr>
          <w:rStyle w:val="SubtleEmphasis"/>
        </w:rPr>
        <w:t>It is not required to list each input requirement individually in this table, referencing the input document is enough (if relevant document section is indicated).</w:t>
      </w:r>
    </w:p>
    <w:p w14:paraId="0D414B59" w14:textId="77777777" w:rsidR="009A63CC" w:rsidRDefault="009A63CC" w:rsidP="009A63CC">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9A63CC" w:rsidRPr="007C20FA" w14:paraId="671F7F65" w14:textId="77777777" w:rsidTr="003B62A9">
        <w:trPr>
          <w:trHeight w:val="20"/>
        </w:trPr>
        <w:tc>
          <w:tcPr>
            <w:tcW w:w="1560" w:type="dxa"/>
            <w:shd w:val="clear" w:color="auto" w:fill="D9D9D9" w:themeFill="background1" w:themeFillShade="D9"/>
          </w:tcPr>
          <w:p w14:paraId="1CF45E3D" w14:textId="77777777" w:rsidR="009A63CC" w:rsidRPr="00054A51" w:rsidRDefault="009A63CC" w:rsidP="003B62A9">
            <w:pPr>
              <w:rPr>
                <w:rFonts w:ascii="Helvetica" w:hAnsi="Helvetica" w:cs="Helvetica"/>
                <w:b/>
              </w:rPr>
            </w:pPr>
            <w:r w:rsidRPr="00054A51">
              <w:rPr>
                <w:rFonts w:ascii="Helvetica" w:hAnsi="Helvetica" w:cs="Helvetica"/>
                <w:b/>
              </w:rPr>
              <w:t>Reference</w:t>
            </w:r>
          </w:p>
          <w:p w14:paraId="65D019E2" w14:textId="77777777" w:rsidR="009A63CC" w:rsidRDefault="009A63CC" w:rsidP="003B62A9">
            <w:pPr>
              <w:rPr>
                <w:rFonts w:ascii="Helvetica" w:hAnsi="Helvetica" w:cs="Helvetica"/>
                <w:sz w:val="16"/>
              </w:rPr>
            </w:pPr>
          </w:p>
          <w:p w14:paraId="7B7DD721" w14:textId="2036171E" w:rsidR="009A63CC" w:rsidRPr="00B574CB" w:rsidRDefault="009A63CC" w:rsidP="003B62A9">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25B2F9A3" w14:textId="77777777" w:rsidR="009A63CC" w:rsidRPr="007C20FA" w:rsidRDefault="009A63CC" w:rsidP="003B62A9">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5E1FA460" w14:textId="77777777" w:rsidR="009A63CC" w:rsidRPr="007C20FA" w:rsidRDefault="009A63CC" w:rsidP="003B62A9">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7EF1DF9F" w14:textId="77777777" w:rsidR="009A63CC" w:rsidRDefault="009A63CC" w:rsidP="003B62A9">
            <w:pPr>
              <w:rPr>
                <w:rFonts w:ascii="Helvetica" w:hAnsi="Helvetica" w:cs="Helvetica"/>
                <w:b/>
              </w:rPr>
            </w:pPr>
            <w:r>
              <w:rPr>
                <w:rFonts w:ascii="Helvetica" w:hAnsi="Helvetica" w:cs="Helvetica"/>
                <w:b/>
              </w:rPr>
              <w:t>Derived Requirement</w:t>
            </w:r>
          </w:p>
          <w:p w14:paraId="201CD46B" w14:textId="77777777" w:rsidR="009A63CC" w:rsidRDefault="009A63CC" w:rsidP="003B62A9">
            <w:pPr>
              <w:rPr>
                <w:rFonts w:ascii="Helvetica" w:hAnsi="Helvetica" w:cs="Helvetica"/>
                <w:sz w:val="16"/>
              </w:rPr>
            </w:pPr>
          </w:p>
          <w:p w14:paraId="0D0DD7E1" w14:textId="55A6DEEF" w:rsidR="009A63CC" w:rsidRPr="00B574CB" w:rsidRDefault="009A63CC" w:rsidP="003B62A9">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9A63CC" w:rsidRPr="007C20FA" w14:paraId="16ACE503" w14:textId="77777777" w:rsidTr="003B62A9">
        <w:trPr>
          <w:trHeight w:val="20"/>
        </w:trPr>
        <w:tc>
          <w:tcPr>
            <w:tcW w:w="10206" w:type="dxa"/>
            <w:gridSpan w:val="4"/>
            <w:shd w:val="clear" w:color="auto" w:fill="F2F2F2" w:themeFill="background1" w:themeFillShade="F2"/>
          </w:tcPr>
          <w:p w14:paraId="3E67296C" w14:textId="77777777" w:rsidR="009A63CC" w:rsidRDefault="009A63CC" w:rsidP="003B62A9">
            <w:pPr>
              <w:rPr>
                <w:rFonts w:ascii="Helvetica" w:hAnsi="Helvetica" w:cs="Helvetica"/>
                <w:b/>
              </w:rPr>
            </w:pPr>
            <w:r>
              <w:rPr>
                <w:rFonts w:ascii="Helvetica" w:hAnsi="Helvetica" w:cs="Helvetica"/>
                <w:b/>
              </w:rPr>
              <w:t>Feature Requirements</w:t>
            </w:r>
          </w:p>
        </w:tc>
      </w:tr>
      <w:tr w:rsidR="009A63CC" w:rsidRPr="007C20FA" w14:paraId="49A9C1B7" w14:textId="77777777" w:rsidTr="003B62A9">
        <w:trPr>
          <w:trHeight w:val="20"/>
        </w:trPr>
        <w:tc>
          <w:tcPr>
            <w:tcW w:w="1560" w:type="dxa"/>
          </w:tcPr>
          <w:p w14:paraId="01DA503A" w14:textId="448F9EF4" w:rsidR="009A63CC" w:rsidRPr="00D410AE" w:rsidRDefault="00535A17" w:rsidP="003B62A9">
            <w:pPr>
              <w:rPr>
                <w:rFonts w:cs="Arial"/>
              </w:rPr>
            </w:pPr>
            <w:r>
              <w:rPr>
                <w:rFonts w:cs="Arial"/>
              </w:rPr>
              <w:t>Feature Document</w:t>
            </w:r>
          </w:p>
        </w:tc>
        <w:tc>
          <w:tcPr>
            <w:tcW w:w="2693" w:type="dxa"/>
          </w:tcPr>
          <w:p w14:paraId="2F447406" w14:textId="77777777" w:rsidR="009A63CC" w:rsidRDefault="009A63CC" w:rsidP="003B62A9">
            <w:pPr>
              <w:rPr>
                <w:rFonts w:cs="Arial"/>
              </w:rPr>
            </w:pPr>
            <w:r>
              <w:rPr>
                <w:rFonts w:cs="Arial"/>
              </w:rPr>
              <w:t>&lt;Example:</w:t>
            </w:r>
          </w:p>
          <w:p w14:paraId="7023D170" w14:textId="77777777" w:rsidR="009A63CC" w:rsidRPr="00D410AE" w:rsidRDefault="009A63CC" w:rsidP="003B62A9">
            <w:pPr>
              <w:rPr>
                <w:rFonts w:cs="Arial"/>
              </w:rPr>
            </w:pPr>
            <w:r>
              <w:rPr>
                <w:rFonts w:cs="Arial"/>
              </w:rPr>
              <w:t>id + title of relevant Feature Docs&gt;</w:t>
            </w:r>
          </w:p>
        </w:tc>
        <w:tc>
          <w:tcPr>
            <w:tcW w:w="2693" w:type="dxa"/>
          </w:tcPr>
          <w:p w14:paraId="29269C91" w14:textId="77777777" w:rsidR="009A63CC" w:rsidRPr="00D410AE" w:rsidRDefault="009A63CC" w:rsidP="003B62A9">
            <w:pPr>
              <w:rPr>
                <w:rFonts w:cs="Arial"/>
              </w:rPr>
            </w:pPr>
            <w:r>
              <w:rPr>
                <w:rFonts w:cs="Arial"/>
              </w:rPr>
              <w:t>&lt;Example: “Requirements of Feature …”&gt;</w:t>
            </w:r>
          </w:p>
        </w:tc>
        <w:tc>
          <w:tcPr>
            <w:tcW w:w="3260" w:type="dxa"/>
          </w:tcPr>
          <w:p w14:paraId="49512949" w14:textId="7DC36B42" w:rsidR="009A63CC" w:rsidRDefault="009A63CC" w:rsidP="003B62A9">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9A63CC" w:rsidRPr="007C20FA" w14:paraId="02A0E542" w14:textId="77777777" w:rsidTr="003B62A9">
        <w:trPr>
          <w:trHeight w:val="20"/>
        </w:trPr>
        <w:tc>
          <w:tcPr>
            <w:tcW w:w="1560" w:type="dxa"/>
          </w:tcPr>
          <w:p w14:paraId="10796E69" w14:textId="77777777" w:rsidR="009A63CC" w:rsidRPr="00D410AE" w:rsidRDefault="009A63CC" w:rsidP="003B62A9">
            <w:pPr>
              <w:rPr>
                <w:rFonts w:cs="Arial"/>
              </w:rPr>
            </w:pPr>
          </w:p>
        </w:tc>
        <w:tc>
          <w:tcPr>
            <w:tcW w:w="2693" w:type="dxa"/>
          </w:tcPr>
          <w:p w14:paraId="1D8D7F53" w14:textId="77777777" w:rsidR="009A63CC" w:rsidRDefault="009A63CC" w:rsidP="003B62A9">
            <w:pPr>
              <w:rPr>
                <w:rFonts w:cs="Arial"/>
              </w:rPr>
            </w:pPr>
          </w:p>
        </w:tc>
        <w:tc>
          <w:tcPr>
            <w:tcW w:w="2693" w:type="dxa"/>
          </w:tcPr>
          <w:p w14:paraId="585A4A13" w14:textId="77777777" w:rsidR="009A63CC" w:rsidRDefault="009A63CC" w:rsidP="003B62A9">
            <w:pPr>
              <w:rPr>
                <w:rFonts w:cs="Arial"/>
              </w:rPr>
            </w:pPr>
          </w:p>
        </w:tc>
        <w:tc>
          <w:tcPr>
            <w:tcW w:w="3260" w:type="dxa"/>
          </w:tcPr>
          <w:p w14:paraId="1AD89A37" w14:textId="77777777" w:rsidR="009A63CC" w:rsidRDefault="009A63CC" w:rsidP="003B62A9">
            <w:pPr>
              <w:rPr>
                <w:rFonts w:cs="Arial"/>
              </w:rPr>
            </w:pPr>
          </w:p>
        </w:tc>
      </w:tr>
      <w:tr w:rsidR="009A63CC" w:rsidRPr="007C20FA" w14:paraId="01F9721F" w14:textId="77777777" w:rsidTr="003B62A9">
        <w:trPr>
          <w:trHeight w:val="20"/>
        </w:trPr>
        <w:tc>
          <w:tcPr>
            <w:tcW w:w="10206" w:type="dxa"/>
            <w:gridSpan w:val="4"/>
            <w:shd w:val="clear" w:color="auto" w:fill="F2F2F2" w:themeFill="background1" w:themeFillShade="F2"/>
          </w:tcPr>
          <w:p w14:paraId="7187CE12" w14:textId="77777777" w:rsidR="009A63CC" w:rsidRDefault="009A63CC" w:rsidP="003B62A9">
            <w:pPr>
              <w:rPr>
                <w:rFonts w:ascii="Helvetica" w:hAnsi="Helvetica" w:cs="Helvetica"/>
                <w:b/>
              </w:rPr>
            </w:pPr>
            <w:r>
              <w:rPr>
                <w:rFonts w:ascii="Helvetica" w:hAnsi="Helvetica" w:cs="Helvetica"/>
                <w:b/>
              </w:rPr>
              <w:t>Ford Engineering Standards</w:t>
            </w:r>
          </w:p>
        </w:tc>
      </w:tr>
      <w:tr w:rsidR="009A63CC" w:rsidRPr="007C20FA" w14:paraId="699F69DF" w14:textId="77777777" w:rsidTr="003B62A9">
        <w:trPr>
          <w:trHeight w:val="20"/>
        </w:trPr>
        <w:tc>
          <w:tcPr>
            <w:tcW w:w="1560" w:type="dxa"/>
          </w:tcPr>
          <w:p w14:paraId="599BB0C1" w14:textId="77777777" w:rsidR="009A63CC" w:rsidRPr="00D410AE" w:rsidRDefault="009A63CC" w:rsidP="003B62A9">
            <w:pPr>
              <w:rPr>
                <w:rFonts w:cs="Arial"/>
              </w:rPr>
            </w:pPr>
          </w:p>
        </w:tc>
        <w:tc>
          <w:tcPr>
            <w:tcW w:w="2693" w:type="dxa"/>
          </w:tcPr>
          <w:p w14:paraId="44D8BD5F" w14:textId="77777777" w:rsidR="009A63CC" w:rsidRPr="00D410AE" w:rsidRDefault="009A63CC" w:rsidP="003B62A9">
            <w:pPr>
              <w:rPr>
                <w:rFonts w:cs="Arial"/>
              </w:rPr>
            </w:pPr>
            <w:r>
              <w:rPr>
                <w:rFonts w:cs="Arial"/>
              </w:rPr>
              <w:t>&lt;Example: some SDS (requirement)&gt;</w:t>
            </w:r>
          </w:p>
        </w:tc>
        <w:tc>
          <w:tcPr>
            <w:tcW w:w="2693" w:type="dxa"/>
          </w:tcPr>
          <w:p w14:paraId="49E5CD83" w14:textId="77777777" w:rsidR="009A63CC" w:rsidRPr="00D410AE" w:rsidRDefault="009A63CC" w:rsidP="003B62A9">
            <w:pPr>
              <w:rPr>
                <w:rFonts w:cs="Arial"/>
              </w:rPr>
            </w:pPr>
          </w:p>
        </w:tc>
        <w:tc>
          <w:tcPr>
            <w:tcW w:w="3260" w:type="dxa"/>
          </w:tcPr>
          <w:p w14:paraId="1009F8EE" w14:textId="77777777" w:rsidR="009A63CC" w:rsidRDefault="009A63CC" w:rsidP="003B62A9">
            <w:pPr>
              <w:rPr>
                <w:rFonts w:cs="Arial"/>
              </w:rPr>
            </w:pPr>
          </w:p>
        </w:tc>
      </w:tr>
      <w:tr w:rsidR="009A63CC" w:rsidRPr="007C20FA" w14:paraId="51685041" w14:textId="77777777" w:rsidTr="003B62A9">
        <w:trPr>
          <w:trHeight w:val="20"/>
        </w:trPr>
        <w:tc>
          <w:tcPr>
            <w:tcW w:w="1560" w:type="dxa"/>
          </w:tcPr>
          <w:p w14:paraId="23AD7EAF" w14:textId="77777777" w:rsidR="009A63CC" w:rsidRDefault="009A63CC" w:rsidP="003B62A9">
            <w:pPr>
              <w:rPr>
                <w:rFonts w:cs="Arial"/>
              </w:rPr>
            </w:pPr>
          </w:p>
        </w:tc>
        <w:tc>
          <w:tcPr>
            <w:tcW w:w="2693" w:type="dxa"/>
          </w:tcPr>
          <w:p w14:paraId="51E1BDEA" w14:textId="77777777" w:rsidR="009A63CC" w:rsidRDefault="009A63CC" w:rsidP="003B62A9">
            <w:pPr>
              <w:rPr>
                <w:rFonts w:cs="Arial"/>
              </w:rPr>
            </w:pPr>
          </w:p>
        </w:tc>
        <w:tc>
          <w:tcPr>
            <w:tcW w:w="2693" w:type="dxa"/>
          </w:tcPr>
          <w:p w14:paraId="5C3F98A4" w14:textId="77777777" w:rsidR="009A63CC" w:rsidRDefault="009A63CC" w:rsidP="003B62A9">
            <w:pPr>
              <w:rPr>
                <w:rFonts w:cs="Arial"/>
              </w:rPr>
            </w:pPr>
          </w:p>
        </w:tc>
        <w:tc>
          <w:tcPr>
            <w:tcW w:w="3260" w:type="dxa"/>
          </w:tcPr>
          <w:p w14:paraId="0ECFB53B" w14:textId="77777777" w:rsidR="009A63CC" w:rsidRDefault="009A63CC" w:rsidP="003B62A9">
            <w:pPr>
              <w:rPr>
                <w:rFonts w:cs="Arial"/>
              </w:rPr>
            </w:pPr>
          </w:p>
        </w:tc>
      </w:tr>
      <w:tr w:rsidR="009A63CC" w:rsidRPr="007C20FA" w14:paraId="6C8E2979" w14:textId="77777777" w:rsidTr="003B62A9">
        <w:trPr>
          <w:trHeight w:val="20"/>
        </w:trPr>
        <w:tc>
          <w:tcPr>
            <w:tcW w:w="10206" w:type="dxa"/>
            <w:gridSpan w:val="4"/>
            <w:shd w:val="clear" w:color="auto" w:fill="F2F2F2" w:themeFill="background1" w:themeFillShade="F2"/>
          </w:tcPr>
          <w:p w14:paraId="29DBB3D1" w14:textId="77777777" w:rsidR="009A63CC" w:rsidRPr="006623A0" w:rsidRDefault="009A63CC" w:rsidP="003B62A9">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9A63CC" w:rsidRPr="007C20FA" w14:paraId="04911C8B" w14:textId="77777777" w:rsidTr="003B62A9">
        <w:trPr>
          <w:trHeight w:val="20"/>
        </w:trPr>
        <w:tc>
          <w:tcPr>
            <w:tcW w:w="1560" w:type="dxa"/>
          </w:tcPr>
          <w:p w14:paraId="24D9EAEA" w14:textId="77777777" w:rsidR="009A63CC" w:rsidRPr="00D410AE" w:rsidRDefault="009A63CC" w:rsidP="003B62A9">
            <w:pPr>
              <w:rPr>
                <w:rFonts w:cs="Arial"/>
              </w:rPr>
            </w:pPr>
          </w:p>
        </w:tc>
        <w:tc>
          <w:tcPr>
            <w:tcW w:w="2693" w:type="dxa"/>
          </w:tcPr>
          <w:p w14:paraId="5715D279" w14:textId="77777777" w:rsidR="009A63CC" w:rsidRPr="00D410AE" w:rsidRDefault="009A63CC" w:rsidP="003B62A9">
            <w:pPr>
              <w:rPr>
                <w:rFonts w:cs="Arial"/>
              </w:rPr>
            </w:pPr>
            <w:r>
              <w:rPr>
                <w:rFonts w:cs="Arial"/>
              </w:rPr>
              <w:t>&lt;Example: some excerpt from ECE or FMVSS&gt;</w:t>
            </w:r>
          </w:p>
        </w:tc>
        <w:tc>
          <w:tcPr>
            <w:tcW w:w="2693" w:type="dxa"/>
          </w:tcPr>
          <w:p w14:paraId="7B384006" w14:textId="77777777" w:rsidR="009A63CC" w:rsidRPr="00D410AE" w:rsidRDefault="009A63CC" w:rsidP="003B62A9">
            <w:pPr>
              <w:rPr>
                <w:rFonts w:cs="Arial"/>
              </w:rPr>
            </w:pPr>
          </w:p>
        </w:tc>
        <w:tc>
          <w:tcPr>
            <w:tcW w:w="3260" w:type="dxa"/>
          </w:tcPr>
          <w:p w14:paraId="37FD1EBD" w14:textId="77777777" w:rsidR="009A63CC" w:rsidRPr="00D410AE" w:rsidRDefault="009A63CC" w:rsidP="003B62A9">
            <w:pPr>
              <w:rPr>
                <w:rFonts w:cs="Arial"/>
              </w:rPr>
            </w:pPr>
          </w:p>
        </w:tc>
      </w:tr>
      <w:tr w:rsidR="009A63CC" w:rsidRPr="007C20FA" w14:paraId="19C71AF8" w14:textId="77777777" w:rsidTr="003B62A9">
        <w:trPr>
          <w:trHeight w:val="20"/>
        </w:trPr>
        <w:tc>
          <w:tcPr>
            <w:tcW w:w="1560" w:type="dxa"/>
          </w:tcPr>
          <w:p w14:paraId="4E00B8D7" w14:textId="77777777" w:rsidR="009A63CC" w:rsidRPr="00D410AE" w:rsidRDefault="009A63CC" w:rsidP="003B62A9">
            <w:pPr>
              <w:rPr>
                <w:rFonts w:cs="Arial"/>
              </w:rPr>
            </w:pPr>
          </w:p>
        </w:tc>
        <w:tc>
          <w:tcPr>
            <w:tcW w:w="2693" w:type="dxa"/>
          </w:tcPr>
          <w:p w14:paraId="0CC000BA" w14:textId="77777777" w:rsidR="009A63CC" w:rsidRPr="00D410AE" w:rsidRDefault="009A63CC" w:rsidP="003B62A9">
            <w:pPr>
              <w:rPr>
                <w:rFonts w:cs="Arial"/>
              </w:rPr>
            </w:pPr>
          </w:p>
        </w:tc>
        <w:tc>
          <w:tcPr>
            <w:tcW w:w="2693" w:type="dxa"/>
          </w:tcPr>
          <w:p w14:paraId="3CE89345" w14:textId="77777777" w:rsidR="009A63CC" w:rsidRPr="00D410AE" w:rsidRDefault="009A63CC" w:rsidP="003B62A9">
            <w:pPr>
              <w:rPr>
                <w:rFonts w:cs="Arial"/>
              </w:rPr>
            </w:pPr>
          </w:p>
        </w:tc>
        <w:tc>
          <w:tcPr>
            <w:tcW w:w="3260" w:type="dxa"/>
          </w:tcPr>
          <w:p w14:paraId="4166A4A5" w14:textId="77777777" w:rsidR="009A63CC" w:rsidRPr="00D410AE" w:rsidRDefault="009A63CC" w:rsidP="003B62A9">
            <w:pPr>
              <w:rPr>
                <w:rFonts w:cs="Arial"/>
              </w:rPr>
            </w:pPr>
          </w:p>
        </w:tc>
      </w:tr>
      <w:tr w:rsidR="009A63CC" w:rsidRPr="007C20FA" w14:paraId="08C0B59B" w14:textId="77777777" w:rsidTr="003B62A9">
        <w:trPr>
          <w:trHeight w:val="20"/>
        </w:trPr>
        <w:tc>
          <w:tcPr>
            <w:tcW w:w="10206" w:type="dxa"/>
            <w:gridSpan w:val="4"/>
            <w:shd w:val="clear" w:color="auto" w:fill="F2F2F2" w:themeFill="background1" w:themeFillShade="F2"/>
          </w:tcPr>
          <w:p w14:paraId="06626B72" w14:textId="77777777" w:rsidR="009A63CC" w:rsidRDefault="009A63CC" w:rsidP="003B62A9">
            <w:pPr>
              <w:rPr>
                <w:rFonts w:ascii="Helvetica" w:hAnsi="Helvetica" w:cs="Helvetica"/>
                <w:b/>
              </w:rPr>
            </w:pPr>
            <w:r>
              <w:rPr>
                <w:rFonts w:ascii="Helvetica" w:hAnsi="Helvetica" w:cs="Helvetica"/>
                <w:b/>
              </w:rPr>
              <w:t>Industry Standards</w:t>
            </w:r>
          </w:p>
        </w:tc>
      </w:tr>
      <w:tr w:rsidR="009A63CC" w:rsidRPr="007C20FA" w14:paraId="351786E8" w14:textId="77777777" w:rsidTr="003B62A9">
        <w:trPr>
          <w:trHeight w:val="20"/>
        </w:trPr>
        <w:tc>
          <w:tcPr>
            <w:tcW w:w="1560" w:type="dxa"/>
          </w:tcPr>
          <w:p w14:paraId="6403AFD5" w14:textId="77777777" w:rsidR="009A63CC" w:rsidRPr="00D410AE" w:rsidRDefault="009A63CC" w:rsidP="003B62A9">
            <w:pPr>
              <w:rPr>
                <w:rFonts w:cs="Arial"/>
              </w:rPr>
            </w:pPr>
          </w:p>
        </w:tc>
        <w:tc>
          <w:tcPr>
            <w:tcW w:w="2693" w:type="dxa"/>
          </w:tcPr>
          <w:p w14:paraId="7C7D64E1" w14:textId="77777777" w:rsidR="009A63CC" w:rsidRPr="00D410AE" w:rsidRDefault="009A63CC" w:rsidP="003B62A9">
            <w:pPr>
              <w:rPr>
                <w:rFonts w:cs="Arial"/>
              </w:rPr>
            </w:pPr>
            <w:r>
              <w:rPr>
                <w:rFonts w:cs="Arial"/>
              </w:rPr>
              <w:t>&lt;Example: some ISO/IEEE/SAE or other standard&gt;</w:t>
            </w:r>
          </w:p>
        </w:tc>
        <w:tc>
          <w:tcPr>
            <w:tcW w:w="2693" w:type="dxa"/>
          </w:tcPr>
          <w:p w14:paraId="7193F828" w14:textId="77777777" w:rsidR="009A63CC" w:rsidRPr="00D410AE" w:rsidRDefault="009A63CC" w:rsidP="003B62A9">
            <w:pPr>
              <w:rPr>
                <w:rFonts w:cs="Arial"/>
              </w:rPr>
            </w:pPr>
          </w:p>
        </w:tc>
        <w:tc>
          <w:tcPr>
            <w:tcW w:w="3260" w:type="dxa"/>
          </w:tcPr>
          <w:p w14:paraId="54A41070" w14:textId="77777777" w:rsidR="009A63CC" w:rsidRPr="00D410AE" w:rsidRDefault="009A63CC" w:rsidP="003B62A9">
            <w:pPr>
              <w:rPr>
                <w:rFonts w:cs="Arial"/>
              </w:rPr>
            </w:pPr>
          </w:p>
        </w:tc>
      </w:tr>
      <w:tr w:rsidR="009A63CC" w:rsidRPr="007C20FA" w14:paraId="4795369D" w14:textId="77777777" w:rsidTr="003B62A9">
        <w:trPr>
          <w:trHeight w:val="20"/>
        </w:trPr>
        <w:tc>
          <w:tcPr>
            <w:tcW w:w="1560" w:type="dxa"/>
          </w:tcPr>
          <w:p w14:paraId="629F5389" w14:textId="77777777" w:rsidR="009A63CC" w:rsidRPr="00D410AE" w:rsidRDefault="009A63CC" w:rsidP="003B62A9">
            <w:pPr>
              <w:rPr>
                <w:rFonts w:cs="Arial"/>
              </w:rPr>
            </w:pPr>
          </w:p>
        </w:tc>
        <w:tc>
          <w:tcPr>
            <w:tcW w:w="2693" w:type="dxa"/>
          </w:tcPr>
          <w:p w14:paraId="1554A622" w14:textId="77777777" w:rsidR="009A63CC" w:rsidRPr="00D410AE" w:rsidRDefault="009A63CC" w:rsidP="003B62A9">
            <w:pPr>
              <w:rPr>
                <w:rFonts w:cs="Arial"/>
              </w:rPr>
            </w:pPr>
          </w:p>
        </w:tc>
        <w:tc>
          <w:tcPr>
            <w:tcW w:w="2693" w:type="dxa"/>
          </w:tcPr>
          <w:p w14:paraId="6B762763" w14:textId="77777777" w:rsidR="009A63CC" w:rsidRPr="00D410AE" w:rsidRDefault="009A63CC" w:rsidP="003B62A9">
            <w:pPr>
              <w:rPr>
                <w:rFonts w:cs="Arial"/>
              </w:rPr>
            </w:pPr>
          </w:p>
        </w:tc>
        <w:tc>
          <w:tcPr>
            <w:tcW w:w="3260" w:type="dxa"/>
          </w:tcPr>
          <w:p w14:paraId="2ED1F448" w14:textId="77777777" w:rsidR="009A63CC" w:rsidRPr="00D410AE" w:rsidRDefault="009A63CC" w:rsidP="003B62A9">
            <w:pPr>
              <w:rPr>
                <w:rFonts w:cs="Arial"/>
              </w:rPr>
            </w:pPr>
          </w:p>
        </w:tc>
      </w:tr>
      <w:tr w:rsidR="009A63CC" w:rsidRPr="007C20FA" w14:paraId="02A26075" w14:textId="77777777" w:rsidTr="003B62A9">
        <w:trPr>
          <w:trHeight w:val="20"/>
        </w:trPr>
        <w:tc>
          <w:tcPr>
            <w:tcW w:w="10206" w:type="dxa"/>
            <w:gridSpan w:val="4"/>
            <w:shd w:val="clear" w:color="auto" w:fill="F2F2F2" w:themeFill="background1" w:themeFillShade="F2"/>
          </w:tcPr>
          <w:p w14:paraId="425CF150" w14:textId="77777777" w:rsidR="009A63CC" w:rsidRDefault="009A63CC" w:rsidP="003B62A9">
            <w:pPr>
              <w:rPr>
                <w:rFonts w:ascii="Helvetica" w:hAnsi="Helvetica" w:cs="Helvetica"/>
                <w:b/>
              </w:rPr>
            </w:pPr>
            <w:r>
              <w:rPr>
                <w:rFonts w:ascii="Helvetica" w:hAnsi="Helvetica" w:cs="Helvetica"/>
                <w:b/>
              </w:rPr>
              <w:t>Other Sources</w:t>
            </w:r>
          </w:p>
        </w:tc>
      </w:tr>
      <w:tr w:rsidR="009A63CC" w:rsidRPr="007C20FA" w14:paraId="59230C99" w14:textId="77777777" w:rsidTr="003B62A9">
        <w:trPr>
          <w:trHeight w:val="20"/>
        </w:trPr>
        <w:tc>
          <w:tcPr>
            <w:tcW w:w="1560" w:type="dxa"/>
          </w:tcPr>
          <w:p w14:paraId="2A5B2C8A" w14:textId="77777777" w:rsidR="009A63CC" w:rsidRPr="00D410AE" w:rsidRDefault="009A63CC" w:rsidP="003B62A9">
            <w:pPr>
              <w:rPr>
                <w:rFonts w:cs="Arial"/>
              </w:rPr>
            </w:pPr>
          </w:p>
        </w:tc>
        <w:tc>
          <w:tcPr>
            <w:tcW w:w="2693" w:type="dxa"/>
          </w:tcPr>
          <w:p w14:paraId="06C88148" w14:textId="77777777" w:rsidR="009A63CC" w:rsidRPr="00D410AE" w:rsidRDefault="009A63CC" w:rsidP="003B62A9">
            <w:pPr>
              <w:rPr>
                <w:rFonts w:cs="Arial"/>
              </w:rPr>
            </w:pPr>
            <w:r>
              <w:rPr>
                <w:rFonts w:cs="Arial"/>
              </w:rPr>
              <w:t>&lt;Example: some stakeholder document&gt;</w:t>
            </w:r>
          </w:p>
        </w:tc>
        <w:tc>
          <w:tcPr>
            <w:tcW w:w="2693" w:type="dxa"/>
          </w:tcPr>
          <w:p w14:paraId="551454C9" w14:textId="77777777" w:rsidR="009A63CC" w:rsidRPr="00D410AE" w:rsidRDefault="009A63CC" w:rsidP="003B62A9">
            <w:pPr>
              <w:rPr>
                <w:rFonts w:cs="Arial"/>
              </w:rPr>
            </w:pPr>
          </w:p>
        </w:tc>
        <w:tc>
          <w:tcPr>
            <w:tcW w:w="3260" w:type="dxa"/>
          </w:tcPr>
          <w:p w14:paraId="0805949D" w14:textId="77777777" w:rsidR="009A63CC" w:rsidRPr="00D410AE" w:rsidRDefault="009A63CC" w:rsidP="003B62A9">
            <w:pPr>
              <w:rPr>
                <w:rFonts w:cs="Arial"/>
              </w:rPr>
            </w:pPr>
          </w:p>
        </w:tc>
      </w:tr>
      <w:tr w:rsidR="009A63CC" w:rsidRPr="007C20FA" w14:paraId="00CCEAB2" w14:textId="77777777" w:rsidTr="003B62A9">
        <w:trPr>
          <w:trHeight w:val="20"/>
        </w:trPr>
        <w:tc>
          <w:tcPr>
            <w:tcW w:w="1560" w:type="dxa"/>
          </w:tcPr>
          <w:p w14:paraId="30A720F3" w14:textId="77777777" w:rsidR="009A63CC" w:rsidRPr="00D410AE" w:rsidRDefault="009A63CC" w:rsidP="003B62A9">
            <w:pPr>
              <w:rPr>
                <w:rFonts w:cs="Arial"/>
              </w:rPr>
            </w:pPr>
          </w:p>
        </w:tc>
        <w:tc>
          <w:tcPr>
            <w:tcW w:w="2693" w:type="dxa"/>
          </w:tcPr>
          <w:p w14:paraId="16A7DC2D" w14:textId="77777777" w:rsidR="009A63CC" w:rsidRDefault="009A63CC" w:rsidP="003B62A9">
            <w:pPr>
              <w:rPr>
                <w:rFonts w:cs="Arial"/>
              </w:rPr>
            </w:pPr>
          </w:p>
        </w:tc>
        <w:tc>
          <w:tcPr>
            <w:tcW w:w="2693" w:type="dxa"/>
          </w:tcPr>
          <w:p w14:paraId="40B67247" w14:textId="77777777" w:rsidR="009A63CC" w:rsidRPr="00D410AE" w:rsidRDefault="009A63CC" w:rsidP="003B62A9">
            <w:pPr>
              <w:rPr>
                <w:rFonts w:cs="Arial"/>
              </w:rPr>
            </w:pPr>
          </w:p>
        </w:tc>
        <w:tc>
          <w:tcPr>
            <w:tcW w:w="3260" w:type="dxa"/>
          </w:tcPr>
          <w:p w14:paraId="324AF605" w14:textId="77777777" w:rsidR="009A63CC" w:rsidRPr="00D410AE" w:rsidRDefault="009A63CC" w:rsidP="003B62A9">
            <w:pPr>
              <w:rPr>
                <w:rFonts w:cs="Arial"/>
              </w:rPr>
            </w:pPr>
          </w:p>
        </w:tc>
      </w:tr>
    </w:tbl>
    <w:p w14:paraId="50547013" w14:textId="5BCEA15F" w:rsidR="009A63CC" w:rsidRPr="00C7649D" w:rsidRDefault="009A63CC" w:rsidP="009A63CC">
      <w:pPr>
        <w:pStyle w:val="Caption"/>
      </w:pPr>
      <w:bookmarkStart w:id="196" w:name="_Toc34668967"/>
      <w:bookmarkStart w:id="197" w:name="_Toc56581873"/>
      <w:r w:rsidRPr="001B1565">
        <w:t xml:space="preserve">Table </w:t>
      </w:r>
      <w:r w:rsidR="003E5293">
        <w:fldChar w:fldCharType="begin"/>
      </w:r>
      <w:r w:rsidR="003E5293">
        <w:instrText xml:space="preserve"> SEQ Table \* ARABIC </w:instrText>
      </w:r>
      <w:r w:rsidR="003E5293">
        <w:fldChar w:fldCharType="separate"/>
      </w:r>
      <w:r w:rsidR="00CE7B51">
        <w:rPr>
          <w:noProof/>
        </w:rPr>
        <w:t>14</w:t>
      </w:r>
      <w:r w:rsidR="003E5293">
        <w:rPr>
          <w:noProof/>
        </w:rPr>
        <w:fldChar w:fldCharType="end"/>
      </w:r>
      <w:r w:rsidRPr="001B1565">
        <w:t xml:space="preserve">: </w:t>
      </w:r>
      <w:r>
        <w:t>Input Requirements/Documents</w:t>
      </w:r>
      <w:bookmarkEnd w:id="196"/>
      <w:bookmarkEnd w:id="197"/>
    </w:p>
    <w:p w14:paraId="525C78B2" w14:textId="77777777" w:rsidR="009A63CC" w:rsidRPr="001F2112" w:rsidRDefault="009A63CC" w:rsidP="009A63CC"/>
    <w:p w14:paraId="408F2A44" w14:textId="77777777" w:rsidR="009A63CC" w:rsidRDefault="009A63CC" w:rsidP="009A63CC">
      <w:pPr>
        <w:pStyle w:val="Heading4"/>
        <w:numPr>
          <w:ilvl w:val="3"/>
          <w:numId w:val="5"/>
        </w:numPr>
      </w:pPr>
      <w:r>
        <w:t>Assumptions</w:t>
      </w:r>
    </w:p>
    <w:p w14:paraId="4F55583B" w14:textId="77777777" w:rsidR="009A63CC" w:rsidRDefault="009A63CC" w:rsidP="009A63CC">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826ADFF" w14:textId="77777777" w:rsidR="009A63CC" w:rsidRDefault="009A63CC" w:rsidP="009A63CC">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1EEDCBF5" w14:textId="77777777" w:rsidR="009A63CC" w:rsidRPr="00751F5B" w:rsidRDefault="009A63CC" w:rsidP="009A63CC">
      <w:pPr>
        <w:rPr>
          <w:rStyle w:val="SubtleEmphasis"/>
          <w:i w:val="0"/>
        </w:rPr>
      </w:pPr>
    </w:p>
    <w:p w14:paraId="23B631F3" w14:textId="77777777" w:rsidR="009A63CC" w:rsidRPr="00ED5270" w:rsidRDefault="009A63CC" w:rsidP="009A63CC"/>
    <w:p w14:paraId="1FA6F6BE" w14:textId="0500CAFB" w:rsidR="009A63CC" w:rsidRDefault="009A63CC" w:rsidP="009A63CC">
      <w:pPr>
        <w:pStyle w:val="Heading3"/>
        <w:numPr>
          <w:ilvl w:val="2"/>
          <w:numId w:val="5"/>
        </w:numPr>
      </w:pPr>
      <w:bookmarkStart w:id="198" w:name="_Toc34668933"/>
      <w:bookmarkStart w:id="199" w:name="_Toc56581803"/>
      <w:r>
        <w:t>Function Scope</w:t>
      </w:r>
      <w:bookmarkEnd w:id="198"/>
      <w:bookmarkEnd w:id="199"/>
    </w:p>
    <w:p w14:paraId="0A77B3DD" w14:textId="77777777" w:rsidR="003102A2" w:rsidRPr="003102A2" w:rsidRDefault="003102A2" w:rsidP="003102A2"/>
    <w:p w14:paraId="75DFB239" w14:textId="2ECF642E" w:rsidR="009F5490" w:rsidRPr="00262805" w:rsidRDefault="003E65DF" w:rsidP="009F5490">
      <w:pPr>
        <w:jc w:val="center"/>
      </w:pPr>
      <w:r>
        <w:rPr>
          <w:noProof/>
        </w:rPr>
        <w:drawing>
          <wp:inline distT="0" distB="0" distL="0" distR="0" wp14:anchorId="6543001E" wp14:editId="245275AC">
            <wp:extent cx="3545520" cy="8667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472"/>
                    <a:stretch/>
                  </pic:blipFill>
                  <pic:spPr bwMode="auto">
                    <a:xfrm>
                      <a:off x="0" y="0"/>
                      <a:ext cx="3545520" cy="866775"/>
                    </a:xfrm>
                    <a:prstGeom prst="rect">
                      <a:avLst/>
                    </a:prstGeom>
                    <a:ln>
                      <a:noFill/>
                    </a:ln>
                    <a:extLst>
                      <a:ext uri="{53640926-AAD7-44D8-BBD7-CCE9431645EC}">
                        <a14:shadowObscured xmlns:a14="http://schemas.microsoft.com/office/drawing/2010/main"/>
                      </a:ext>
                    </a:extLst>
                  </pic:spPr>
                </pic:pic>
              </a:graphicData>
            </a:graphic>
          </wp:inline>
        </w:drawing>
      </w:r>
    </w:p>
    <w:p w14:paraId="423489EA" w14:textId="36F159B9" w:rsidR="009A63CC" w:rsidRPr="00B42A06" w:rsidRDefault="009A63CC" w:rsidP="009A63CC">
      <w:pPr>
        <w:pStyle w:val="Caption"/>
      </w:pPr>
      <w:bookmarkStart w:id="200" w:name="_Toc34668953"/>
      <w:bookmarkStart w:id="201" w:name="_Toc56581851"/>
      <w:r w:rsidRPr="00B42A06">
        <w:t xml:space="preserve">Figure </w:t>
      </w:r>
      <w:r>
        <w:rPr>
          <w:noProof/>
        </w:rPr>
        <w:fldChar w:fldCharType="begin"/>
      </w:r>
      <w:r>
        <w:rPr>
          <w:noProof/>
        </w:rPr>
        <w:instrText xml:space="preserve"> SEQ Figure \* ARABIC </w:instrText>
      </w:r>
      <w:r>
        <w:rPr>
          <w:noProof/>
        </w:rPr>
        <w:fldChar w:fldCharType="separate"/>
      </w:r>
      <w:r w:rsidR="00CE7B51">
        <w:rPr>
          <w:noProof/>
        </w:rPr>
        <w:t>7</w:t>
      </w:r>
      <w:r>
        <w:rPr>
          <w:noProof/>
        </w:rPr>
        <w:fldChar w:fldCharType="end"/>
      </w:r>
      <w:r w:rsidRPr="00B42A06">
        <w:t xml:space="preserve">: </w:t>
      </w:r>
      <w:r>
        <w:t xml:space="preserve">Context Diagram of Function </w:t>
      </w:r>
      <w:bookmarkEnd w:id="200"/>
      <w:r w:rsidR="00F4595E">
        <w:t>“</w:t>
      </w:r>
      <w:r w:rsidR="00361C83">
        <w:t xml:space="preserve">Rear </w:t>
      </w:r>
      <w:r w:rsidR="00935454">
        <w:t>I</w:t>
      </w:r>
      <w:r w:rsidR="00361C83">
        <w:t xml:space="preserve">nner </w:t>
      </w:r>
      <w:r w:rsidR="00935454">
        <w:t>H</w:t>
      </w:r>
      <w:r w:rsidR="00361C83">
        <w:t xml:space="preserve">andle </w:t>
      </w:r>
      <w:r w:rsidR="00F4595E">
        <w:t>C</w:t>
      </w:r>
      <w:r w:rsidR="00361C83">
        <w:t>ontrol</w:t>
      </w:r>
      <w:r w:rsidR="00F4595E">
        <w:t>”</w:t>
      </w:r>
      <w:bookmarkEnd w:id="201"/>
    </w:p>
    <w:p w14:paraId="749BB9CF" w14:textId="77777777" w:rsidR="009A63CC" w:rsidRDefault="009A63CC" w:rsidP="009A63CC"/>
    <w:p w14:paraId="1534384E" w14:textId="77777777" w:rsidR="009A63CC" w:rsidRDefault="009A63CC" w:rsidP="009A63CC">
      <w:pPr>
        <w:pStyle w:val="Heading3"/>
        <w:numPr>
          <w:ilvl w:val="2"/>
          <w:numId w:val="5"/>
        </w:numPr>
      </w:pPr>
      <w:bookmarkStart w:id="202" w:name="_Toc34668934"/>
      <w:bookmarkStart w:id="203" w:name="_Toc56581804"/>
      <w:r>
        <w:t>Function Interfaces</w:t>
      </w:r>
      <w:bookmarkEnd w:id="202"/>
      <w:bookmarkEnd w:id="203"/>
    </w:p>
    <w:p w14:paraId="0F60D6CA" w14:textId="77777777" w:rsidR="009A63CC" w:rsidRPr="00A428A4" w:rsidRDefault="009A63CC" w:rsidP="009A63CC">
      <w:pPr>
        <w:shd w:val="clear" w:color="auto" w:fill="D6E3BC" w:themeFill="accent3" w:themeFillTint="66"/>
        <w:rPr>
          <w:rStyle w:val="SubtleEmphasis"/>
          <w:b/>
        </w:rPr>
      </w:pPr>
      <w:r w:rsidRPr="00A428A4">
        <w:rPr>
          <w:rStyle w:val="SubtleEmphasis"/>
          <w:b/>
        </w:rPr>
        <w:t xml:space="preserve">#Hint: </w:t>
      </w:r>
    </w:p>
    <w:p w14:paraId="111CBDAE" w14:textId="7B7859DA" w:rsidR="009A63CC" w:rsidRDefault="009A63CC" w:rsidP="009A63CC">
      <w:pPr>
        <w:pStyle w:val="ListParagraph"/>
        <w:numPr>
          <w:ilvl w:val="0"/>
          <w:numId w:val="45"/>
        </w:numPr>
        <w:shd w:val="clear" w:color="auto" w:fill="D6E3BC" w:themeFill="accent3" w:themeFillTint="66"/>
        <w:rPr>
          <w:rStyle w:val="SubtleEmphasis"/>
        </w:rPr>
      </w:pPr>
      <w:r>
        <w:rPr>
          <w:rStyle w:val="SubtleEmphasis"/>
        </w:rPr>
        <w:t>First create a Logical Signal in the ”</w:t>
      </w:r>
      <w:r w:rsidRPr="00751F5B">
        <w:rPr>
          <w:rStyle w:val="SubtleEmphasis"/>
          <w:color w:val="0000FF"/>
        </w:rPr>
        <w:fldChar w:fldCharType="begin"/>
      </w:r>
      <w:r w:rsidRPr="00751F5B">
        <w:rPr>
          <w:rStyle w:val="SubtleEmphasis"/>
          <w:color w:val="0000FF"/>
        </w:rPr>
        <w:instrText xml:space="preserve"> REF _Ref531353605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00CE7B51" w:rsidRPr="00CE7B51">
        <w:rPr>
          <w:rStyle w:val="SubtleEmphasis"/>
          <w:color w:val="0000FF"/>
        </w:rPr>
        <w:t>Logical Signals</w:t>
      </w:r>
      <w:r w:rsidRPr="00751F5B">
        <w:rPr>
          <w:rStyle w:val="SubtleEmphasis"/>
          <w:color w:val="0000FF"/>
        </w:rPr>
        <w:fldChar w:fldCharType="end"/>
      </w:r>
      <w:r>
        <w:rPr>
          <w:rStyle w:val="SubtleEmphasis"/>
        </w:rPr>
        <w:t>” section of the “</w:t>
      </w:r>
      <w:r w:rsidRPr="00751F5B">
        <w:rPr>
          <w:rStyle w:val="SubtleEmphasis"/>
          <w:color w:val="0000FF"/>
        </w:rPr>
        <w:fldChar w:fldCharType="begin"/>
      </w:r>
      <w:r w:rsidRPr="00751F5B">
        <w:rPr>
          <w:rStyle w:val="SubtleEmphasis"/>
          <w:color w:val="0000FF"/>
        </w:rPr>
        <w:instrText xml:space="preserve"> REF _Ref294992274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00CE7B51" w:rsidRPr="00CE7B51">
        <w:rPr>
          <w:rStyle w:val="SubtleEmphasis"/>
          <w:color w:val="0000FF"/>
        </w:rPr>
        <w:t>Data Dictionary</w:t>
      </w:r>
      <w:r w:rsidRPr="00751F5B">
        <w:rPr>
          <w:rStyle w:val="SubtleEmphasis"/>
          <w:color w:val="0000FF"/>
        </w:rPr>
        <w:fldChar w:fldCharType="end"/>
      </w:r>
      <w:r>
        <w:rPr>
          <w:rStyle w:val="SubtleEmphasis"/>
        </w:rPr>
        <w:t xml:space="preserve">”. Use </w:t>
      </w:r>
      <w:hyperlink r:id="rId86" w:history="1">
        <w:r w:rsidRPr="00EA7B18">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as type)</w:t>
      </w:r>
      <w:r>
        <w:rPr>
          <w:rStyle w:val="SubtleEmphasis"/>
        </w:rPr>
        <w:t>.</w:t>
      </w:r>
    </w:p>
    <w:p w14:paraId="16A57BD4" w14:textId="77777777" w:rsidR="009A63CC" w:rsidRDefault="009A63CC" w:rsidP="009A63CC">
      <w:pPr>
        <w:pStyle w:val="ListParagraph"/>
        <w:numPr>
          <w:ilvl w:val="0"/>
          <w:numId w:val="45"/>
        </w:numPr>
        <w:shd w:val="clear" w:color="auto" w:fill="D6E3BC" w:themeFill="accent3" w:themeFillTint="66"/>
        <w:rPr>
          <w:rStyle w:val="SubtleEmphasis"/>
        </w:rPr>
      </w:pPr>
      <w:r>
        <w:rPr>
          <w:rStyle w:val="SubtleEmphasis"/>
        </w:rPr>
        <w:t>Insert just a Word reference to the Signal ID, Name and Description (which are bookmarks in the signal/parameter definition in the section in the Data Dictionary).</w:t>
      </w:r>
    </w:p>
    <w:p w14:paraId="658C2FA8" w14:textId="531BFC6D" w:rsidR="009A63CC" w:rsidRPr="00347A88" w:rsidRDefault="009A63CC" w:rsidP="009A63CC">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87" w:history="1">
        <w:r w:rsidRPr="005E2008">
          <w:rPr>
            <w:rStyle w:val="Hyperlink"/>
          </w:rPr>
          <w:t xml:space="preserve">RE Wiki – Adding a </w:t>
        </w:r>
        <w:r>
          <w:rPr>
            <w:rStyle w:val="Hyperlink"/>
          </w:rPr>
          <w:t>Logical Signal or Parameter</w:t>
        </w:r>
      </w:hyperlink>
    </w:p>
    <w:p w14:paraId="4E0D3059" w14:textId="77777777" w:rsidR="009A63CC" w:rsidRDefault="009A63CC" w:rsidP="009A63CC">
      <w:pPr>
        <w:pStyle w:val="Heading4"/>
        <w:numPr>
          <w:ilvl w:val="3"/>
          <w:numId w:val="5"/>
        </w:numPr>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9A63CC" w:rsidRPr="00E54DEA" w14:paraId="3CDFF1DC" w14:textId="77777777" w:rsidTr="003B62A9">
        <w:trPr>
          <w:trHeight w:val="260"/>
        </w:trPr>
        <w:tc>
          <w:tcPr>
            <w:tcW w:w="2547" w:type="dxa"/>
            <w:shd w:val="clear" w:color="auto" w:fill="D9D9D9" w:themeFill="background1" w:themeFillShade="D9"/>
            <w:noWrap/>
            <w:hideMark/>
          </w:tcPr>
          <w:p w14:paraId="6B04AAE2" w14:textId="77777777" w:rsidR="009A63CC" w:rsidRPr="00E54DEA" w:rsidRDefault="009A63CC" w:rsidP="003B62A9">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D1C972A" w14:textId="77777777" w:rsidR="009A63CC" w:rsidRDefault="009A63CC" w:rsidP="003B62A9">
            <w:pPr>
              <w:overflowPunct/>
              <w:autoSpaceDE/>
              <w:autoSpaceDN/>
              <w:adjustRightInd/>
              <w:textAlignment w:val="auto"/>
              <w:rPr>
                <w:rFonts w:cs="Arial"/>
                <w:b/>
                <w:bCs/>
                <w:color w:val="000000"/>
              </w:rPr>
            </w:pPr>
            <w:r>
              <w:rPr>
                <w:rFonts w:cs="Arial"/>
                <w:b/>
                <w:bCs/>
                <w:color w:val="000000"/>
              </w:rPr>
              <w:t>Description</w:t>
            </w:r>
          </w:p>
        </w:tc>
      </w:tr>
      <w:tr w:rsidR="009A63CC" w:rsidRPr="003F473D" w14:paraId="54983DA3" w14:textId="77777777" w:rsidTr="003B62A9">
        <w:trPr>
          <w:trHeight w:val="410"/>
        </w:trPr>
        <w:tc>
          <w:tcPr>
            <w:tcW w:w="2547" w:type="dxa"/>
            <w:noWrap/>
          </w:tcPr>
          <w:p w14:paraId="764E6953" w14:textId="356B7590" w:rsidR="009A63CC" w:rsidRPr="003F473D" w:rsidRDefault="00E5094A" w:rsidP="003B62A9">
            <w:pPr>
              <w:overflowPunct/>
              <w:autoSpaceDE/>
              <w:autoSpaceDN/>
              <w:adjustRightInd/>
              <w:textAlignment w:val="auto"/>
              <w:rPr>
                <w:rFonts w:cs="Arial"/>
                <w:color w:val="000000"/>
                <w:sz w:val="18"/>
                <w:szCs w:val="18"/>
              </w:rPr>
            </w:pPr>
            <w:r>
              <w:fldChar w:fldCharType="begin"/>
            </w:r>
            <w:r>
              <w:rPr>
                <w:rFonts w:cs="Arial"/>
                <w:color w:val="000000"/>
                <w:sz w:val="18"/>
                <w:szCs w:val="18"/>
              </w:rPr>
              <w:instrText xml:space="preserve"> REF LSG_RSCL_HandleCL_Rq_N \h </w:instrText>
            </w:r>
            <w:r>
              <w:fldChar w:fldCharType="separate"/>
            </w:r>
            <w:r w:rsidR="00CE7B51">
              <w:t>RSCL_HandleCL_Rq</w:t>
            </w:r>
            <w:r>
              <w:fldChar w:fldCharType="end"/>
            </w:r>
          </w:p>
        </w:tc>
        <w:tc>
          <w:tcPr>
            <w:tcW w:w="7654" w:type="dxa"/>
          </w:tcPr>
          <w:p w14:paraId="68C6501A" w14:textId="77777777" w:rsidR="00CE7B51" w:rsidRDefault="00E5094A" w:rsidP="0054401A">
            <w:pPr>
              <w:rPr>
                <w:rFonts w:cs="Arial"/>
              </w:rPr>
            </w:pPr>
            <w:r>
              <w:fldChar w:fldCharType="begin"/>
            </w:r>
            <w:r>
              <w:instrText xml:space="preserve"> REF LSG_RSCL_HandleCL_Rq_D \h </w:instrText>
            </w:r>
            <w:r>
              <w:fldChar w:fldCharType="separate"/>
            </w:r>
            <w:r w:rsidR="00CE7B51" w:rsidRPr="00991737">
              <w:rPr>
                <w:rFonts w:cs="Arial"/>
              </w:rPr>
              <w:t xml:space="preserve">Signal requesting </w:t>
            </w:r>
            <w:r w:rsidR="00CE7B51">
              <w:rPr>
                <w:rFonts w:cs="Arial"/>
              </w:rPr>
              <w:t xml:space="preserve">to enable/disable </w:t>
            </w:r>
            <w:r w:rsidR="00CE7B51" w:rsidRPr="00991737">
              <w:rPr>
                <w:rFonts w:cs="Arial"/>
              </w:rPr>
              <w:t>rear inner door handle</w:t>
            </w:r>
            <w:r w:rsidR="00CE7B51">
              <w:rPr>
                <w:rFonts w:cs="Arial"/>
              </w:rPr>
              <w:t>s</w:t>
            </w:r>
            <w:r w:rsidR="00CE7B51" w:rsidRPr="00991737">
              <w:rPr>
                <w:rFonts w:cs="Arial"/>
              </w:rPr>
              <w:t xml:space="preserve"> based on user request.</w:t>
            </w:r>
          </w:p>
          <w:p w14:paraId="1AFBEE28" w14:textId="77777777" w:rsidR="00CE7B51" w:rsidRPr="00200D70" w:rsidRDefault="00CE7B51" w:rsidP="0054401A">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2B05639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EC3FE9"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98991616"/>
                  <w:placeholder>
                    <w:docPart w:val="990C2EFB18A54483BBEE4225DBF9B83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5C9D24" w14:textId="77777777" w:rsidR="00CE7B51" w:rsidRPr="00320989" w:rsidRDefault="00CE7B51" w:rsidP="0054401A">
                      <w:pPr>
                        <w:pStyle w:val="scriptNormal"/>
                        <w:rPr>
                          <w:color w:val="auto"/>
                        </w:rPr>
                      </w:pPr>
                      <w:r>
                        <w:rPr>
                          <w:color w:val="auto"/>
                        </w:rPr>
                        <w:t>A</w:t>
                      </w:r>
                    </w:p>
                  </w:tc>
                </w:sdtContent>
              </w:sdt>
            </w:tr>
            <w:tr w:rsidR="00CE7B51" w:rsidRPr="00200D70" w14:paraId="5927D60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C98453"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E6250B"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04AB425D"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4A01B6" w14:textId="77777777" w:rsidR="00CE7B51" w:rsidRPr="00200D70" w:rsidRDefault="00CE7B51" w:rsidP="0054401A">
                  <w:pPr>
                    <w:rPr>
                      <w:rFonts w:cs="Arial"/>
                      <w:b/>
                      <w:bCs/>
                      <w:lang w:val="en-GB"/>
                    </w:rPr>
                  </w:pPr>
                  <w:r w:rsidRPr="00200D70">
                    <w:rPr>
                      <w:rFonts w:cs="Arial"/>
                      <w:b/>
                      <w:bCs/>
                      <w:lang w:val="en-GB"/>
                    </w:rPr>
                    <w:t>Value</w:t>
                  </w:r>
                </w:p>
                <w:p w14:paraId="7A308E09"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C5F731" w14:textId="77777777" w:rsidR="00CE7B51" w:rsidRPr="00200D70" w:rsidRDefault="00CE7B51" w:rsidP="0054401A">
                  <w:pPr>
                    <w:rPr>
                      <w:rFonts w:eastAsiaTheme="minorHAnsi" w:cs="Arial"/>
                      <w:b/>
                      <w:bCs/>
                      <w:lang w:val="en-GB"/>
                    </w:rPr>
                  </w:pPr>
                  <w:r>
                    <w:rPr>
                      <w:rFonts w:eastAsiaTheme="minorHAnsi" w:cs="Arial"/>
                      <w:color w:val="000000" w:themeColor="text1"/>
                    </w:rPr>
                    <w:t>deactivate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A8D975"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request for rear inner door handles</w:t>
                  </w:r>
                </w:p>
              </w:tc>
            </w:tr>
            <w:tr w:rsidR="00CE7B51" w:rsidRPr="00200D70" w14:paraId="78BC90C8"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1D89A1"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35C6E5" w14:textId="77777777" w:rsidR="00CE7B51" w:rsidRPr="00537573" w:rsidRDefault="00CE7B51" w:rsidP="0054401A">
                  <w:pPr>
                    <w:rPr>
                      <w:rFonts w:eastAsiaTheme="minorHAnsi" w:cs="Arial"/>
                      <w:bCs/>
                      <w:lang w:val="en-GB"/>
                    </w:rPr>
                  </w:pPr>
                  <w:r w:rsidRPr="00537573">
                    <w:rPr>
                      <w:rFonts w:eastAsiaTheme="minorHAnsi" w:cs="Arial"/>
                      <w:bCs/>
                      <w:lang w:val="en-GB"/>
                    </w:rPr>
                    <w:t>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1C1E20"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request for rear inner door handles</w:t>
                  </w:r>
                </w:p>
              </w:tc>
            </w:tr>
            <w:tr w:rsidR="00CE7B51" w:rsidRPr="00200D70" w14:paraId="70130B4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0B3CB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25469E"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392B7E47" w14:textId="2306B004" w:rsidR="009A63CC" w:rsidRDefault="00E5094A" w:rsidP="003B62A9">
            <w:r>
              <w:fldChar w:fldCharType="end"/>
            </w:r>
          </w:p>
        </w:tc>
      </w:tr>
    </w:tbl>
    <w:p w14:paraId="56D9464E" w14:textId="77777777" w:rsidR="009A63CC" w:rsidRDefault="009A63CC" w:rsidP="009A63CC">
      <w:pPr>
        <w:pStyle w:val="Heading4"/>
        <w:numPr>
          <w:ilvl w:val="3"/>
          <w:numId w:val="5"/>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9A63CC" w:rsidRPr="00E54DEA" w14:paraId="1C078538" w14:textId="77777777" w:rsidTr="003B62A9">
        <w:trPr>
          <w:trHeight w:val="260"/>
        </w:trPr>
        <w:tc>
          <w:tcPr>
            <w:tcW w:w="2689" w:type="dxa"/>
            <w:shd w:val="clear" w:color="auto" w:fill="D9D9D9" w:themeFill="background1" w:themeFillShade="D9"/>
            <w:noWrap/>
            <w:hideMark/>
          </w:tcPr>
          <w:p w14:paraId="686B0B5B" w14:textId="77777777" w:rsidR="009A63CC" w:rsidRPr="00E54DEA" w:rsidRDefault="009A63CC" w:rsidP="003B62A9">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D9F86E9" w14:textId="77777777" w:rsidR="009A63CC" w:rsidRPr="00E54DEA" w:rsidRDefault="009A63CC" w:rsidP="003B62A9">
            <w:pPr>
              <w:overflowPunct/>
              <w:autoSpaceDE/>
              <w:autoSpaceDN/>
              <w:adjustRightInd/>
              <w:textAlignment w:val="auto"/>
              <w:rPr>
                <w:rFonts w:cs="Arial"/>
                <w:b/>
                <w:bCs/>
                <w:color w:val="000000"/>
              </w:rPr>
            </w:pPr>
            <w:r>
              <w:rPr>
                <w:rFonts w:cs="Arial"/>
                <w:b/>
                <w:bCs/>
                <w:color w:val="000000"/>
              </w:rPr>
              <w:t>Description</w:t>
            </w:r>
          </w:p>
        </w:tc>
      </w:tr>
      <w:tr w:rsidR="009A63CC" w:rsidRPr="003F473D" w14:paraId="06C4149C" w14:textId="77777777" w:rsidTr="003B62A9">
        <w:trPr>
          <w:trHeight w:val="410"/>
        </w:trPr>
        <w:tc>
          <w:tcPr>
            <w:tcW w:w="2689" w:type="dxa"/>
            <w:noWrap/>
          </w:tcPr>
          <w:p w14:paraId="678E7076" w14:textId="698613C7" w:rsidR="009A63CC" w:rsidRPr="003F473D" w:rsidRDefault="00BD6543" w:rsidP="003B62A9">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LSG_RSCL_HandleLCL_stat_N \h </w:instrText>
            </w:r>
            <w:r>
              <w:rPr>
                <w:rFonts w:cs="Arial"/>
                <w:color w:val="000000"/>
                <w:sz w:val="18"/>
                <w:szCs w:val="18"/>
              </w:rPr>
            </w:r>
            <w:r>
              <w:rPr>
                <w:rFonts w:cs="Arial"/>
                <w:color w:val="000000"/>
                <w:sz w:val="18"/>
                <w:szCs w:val="18"/>
              </w:rPr>
              <w:fldChar w:fldCharType="separate"/>
            </w:r>
            <w:r>
              <w:t>RSCL_HandleLCL_stat</w:t>
            </w:r>
            <w:r>
              <w:rPr>
                <w:rFonts w:cs="Arial"/>
                <w:color w:val="000000"/>
                <w:sz w:val="18"/>
                <w:szCs w:val="18"/>
              </w:rPr>
              <w:fldChar w:fldCharType="end"/>
            </w:r>
          </w:p>
        </w:tc>
        <w:tc>
          <w:tcPr>
            <w:tcW w:w="7512" w:type="dxa"/>
            <w:noWrap/>
          </w:tcPr>
          <w:p w14:paraId="1F53C510" w14:textId="3B6863D3" w:rsidR="00BD6543" w:rsidRPr="00200D70" w:rsidRDefault="00BD6543" w:rsidP="00324A3B">
            <w:pPr>
              <w:rPr>
                <w:rFonts w:cs="Arial"/>
              </w:rPr>
            </w:pPr>
            <w:r>
              <w:fldChar w:fldCharType="begin"/>
            </w:r>
            <w:r>
              <w:rPr>
                <w:rFonts w:cs="Arial"/>
                <w:color w:val="000000"/>
                <w:sz w:val="18"/>
                <w:szCs w:val="18"/>
              </w:rPr>
              <w:instrText xml:space="preserve"> REF LSG_RSCL_HandleLCL_stat_D \h </w:instrText>
            </w:r>
            <w:r>
              <w:fldChar w:fldCharType="separate"/>
            </w:r>
            <w:r w:rsidRPr="00324A3B">
              <w:rPr>
                <w:rFonts w:cs="Arial"/>
              </w:rPr>
              <w:t xml:space="preserve">Signal generated by rear </w:t>
            </w:r>
            <w:r>
              <w:rPr>
                <w:rFonts w:cs="Arial"/>
              </w:rPr>
              <w:t xml:space="preserve">left </w:t>
            </w:r>
            <w:r w:rsidRPr="00324A3B">
              <w:rPr>
                <w:rFonts w:cs="Arial"/>
              </w:rPr>
              <w:t>inner handle control showing the actual</w:t>
            </w:r>
            <w:r>
              <w:rPr>
                <w:rFonts w:cs="Arial"/>
              </w:rPr>
              <w:t xml:space="preserve"> left</w:t>
            </w:r>
            <w:r w:rsidRPr="00324A3B">
              <w:rPr>
                <w:rFonts w:cs="Arial"/>
              </w:rPr>
              <w:t xml:space="preserve"> rear inner door handle status</w:t>
            </w:r>
          </w:p>
          <w:p w14:paraId="6BBBA989" w14:textId="77777777" w:rsidR="00BD6543" w:rsidRPr="00200D70" w:rsidRDefault="00BD6543" w:rsidP="00324A3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BD6543" w:rsidRPr="00200D70" w14:paraId="3FE43D05"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63EBDA" w14:textId="77777777" w:rsidR="00BD6543" w:rsidRPr="00200D70" w:rsidRDefault="00BD6543" w:rsidP="00E720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40392380"/>
                  <w:placeholder>
                    <w:docPart w:val="E1D70336BE74467AAD8F98436800AE1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5BC012" w14:textId="77777777" w:rsidR="00BD6543" w:rsidRPr="00320989" w:rsidRDefault="00BD6543" w:rsidP="00E72074">
                      <w:pPr>
                        <w:pStyle w:val="scriptNormal"/>
                        <w:rPr>
                          <w:color w:val="auto"/>
                        </w:rPr>
                      </w:pPr>
                      <w:r>
                        <w:rPr>
                          <w:color w:val="auto"/>
                        </w:rPr>
                        <w:t>A</w:t>
                      </w:r>
                    </w:p>
                  </w:tc>
                </w:sdtContent>
              </w:sdt>
            </w:tr>
            <w:tr w:rsidR="00BD6543" w:rsidRPr="00200D70" w14:paraId="4D2547ED"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05B16C" w14:textId="77777777" w:rsidR="00BD6543" w:rsidRPr="00200D70" w:rsidRDefault="00BD6543" w:rsidP="00E720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745673" w14:textId="77777777" w:rsidR="00BD6543" w:rsidRPr="00200D70" w:rsidRDefault="00BD6543" w:rsidP="00E72074">
                  <w:pPr>
                    <w:rPr>
                      <w:rFonts w:eastAsiaTheme="minorHAnsi" w:cs="Arial"/>
                      <w:color w:val="000000" w:themeColor="text1"/>
                    </w:rPr>
                  </w:pPr>
                  <w:r>
                    <w:rPr>
                      <w:rFonts w:eastAsiaTheme="minorHAnsi" w:cs="Arial"/>
                      <w:color w:val="000000" w:themeColor="text1"/>
                    </w:rPr>
                    <w:t>n/a</w:t>
                  </w:r>
                </w:p>
              </w:tc>
            </w:tr>
            <w:tr w:rsidR="00BD6543" w:rsidRPr="00200D70" w14:paraId="0765A0E1" w14:textId="77777777" w:rsidTr="00E720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453A3F" w14:textId="77777777" w:rsidR="00BD6543" w:rsidRPr="00200D70" w:rsidRDefault="00BD6543" w:rsidP="00E72074">
                  <w:pPr>
                    <w:rPr>
                      <w:rFonts w:cs="Arial"/>
                      <w:b/>
                      <w:bCs/>
                      <w:lang w:val="en-GB"/>
                    </w:rPr>
                  </w:pPr>
                  <w:r w:rsidRPr="00200D70">
                    <w:rPr>
                      <w:rFonts w:cs="Arial"/>
                      <w:b/>
                      <w:bCs/>
                      <w:lang w:val="en-GB"/>
                    </w:rPr>
                    <w:t>Value</w:t>
                  </w:r>
                </w:p>
                <w:p w14:paraId="3CD852FC" w14:textId="77777777" w:rsidR="00BD6543" w:rsidRPr="00200D70" w:rsidRDefault="00BD6543" w:rsidP="00E72074">
                  <w:pPr>
                    <w:rPr>
                      <w:rFonts w:eastAsiaTheme="minorHAnsi" w:cs="Arial"/>
                      <w:bCs/>
                    </w:rPr>
                  </w:pPr>
                  <w:r w:rsidRPr="00090C2C">
                    <w:rPr>
                      <w:rFonts w:cs="Arial"/>
                      <w:bCs/>
                      <w:sz w:val="16"/>
                      <w:lang w:val="en-GB"/>
                    </w:rPr>
                    <w:lastRenderedPageBreak/>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F46E0E" w14:textId="77777777" w:rsidR="00BD6543" w:rsidRPr="00D24442" w:rsidRDefault="00BD6543" w:rsidP="00E72074">
                  <w:pPr>
                    <w:rPr>
                      <w:rFonts w:eastAsiaTheme="minorHAnsi" w:cs="Arial"/>
                      <w:bCs/>
                      <w:lang w:val="en-GB"/>
                    </w:rPr>
                  </w:pPr>
                  <w:r w:rsidRPr="00D24442">
                    <w:rPr>
                      <w:rFonts w:eastAsiaTheme="minorHAnsi" w:cs="Arial"/>
                      <w:bCs/>
                      <w:lang w:val="en-GB"/>
                    </w:rPr>
                    <w:lastRenderedPageBreak/>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2EE721" w14:textId="77777777" w:rsidR="00BD6543" w:rsidRPr="00200D70" w:rsidRDefault="00BD6543" w:rsidP="00E72074">
                  <w:pPr>
                    <w:rPr>
                      <w:rFonts w:eastAsiaTheme="minorHAnsi" w:cs="Arial"/>
                      <w:color w:val="000000" w:themeColor="text1"/>
                    </w:rPr>
                  </w:pPr>
                  <w:r>
                    <w:rPr>
                      <w:rFonts w:eastAsiaTheme="minorHAnsi" w:cs="Arial"/>
                      <w:color w:val="000000" w:themeColor="text1"/>
                    </w:rPr>
                    <w:t>rear inner door handle enabled</w:t>
                  </w:r>
                </w:p>
              </w:tc>
            </w:tr>
            <w:tr w:rsidR="00BD6543" w:rsidRPr="00200D70" w14:paraId="25575EAA" w14:textId="77777777" w:rsidTr="00E720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97A94" w14:textId="77777777" w:rsidR="00BD6543" w:rsidRPr="00200D70" w:rsidRDefault="00BD6543" w:rsidP="00E720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406B5E" w14:textId="77777777" w:rsidR="00BD6543" w:rsidRPr="009A4177" w:rsidRDefault="00BD6543" w:rsidP="00E72074">
                  <w:pPr>
                    <w:rPr>
                      <w:rFonts w:eastAsiaTheme="minorHAnsi" w:cs="Arial"/>
                      <w:bCs/>
                      <w:lang w:val="en-GB"/>
                    </w:rPr>
                  </w:pPr>
                  <w:r>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3A254" w14:textId="77777777" w:rsidR="00BD6543" w:rsidRPr="00200D70" w:rsidRDefault="00BD6543" w:rsidP="00E72074">
                  <w:pPr>
                    <w:rPr>
                      <w:rFonts w:eastAsiaTheme="minorHAnsi" w:cs="Arial"/>
                      <w:color w:val="000000" w:themeColor="text1"/>
                    </w:rPr>
                  </w:pPr>
                  <w:r>
                    <w:rPr>
                      <w:rFonts w:eastAsiaTheme="minorHAnsi" w:cs="Arial"/>
                      <w:color w:val="000000" w:themeColor="text1"/>
                    </w:rPr>
                    <w:t>Rear inner door handle disabled</w:t>
                  </w:r>
                </w:p>
              </w:tc>
            </w:tr>
            <w:tr w:rsidR="00BD6543" w:rsidRPr="00200D70" w14:paraId="4DC2AE54"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D753AF" w14:textId="77777777" w:rsidR="00BD6543" w:rsidRPr="00200D70" w:rsidRDefault="00BD6543" w:rsidP="00E720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B235B2" w14:textId="77777777" w:rsidR="00BD6543" w:rsidRPr="00200D70" w:rsidRDefault="00BD6543" w:rsidP="00E72074">
                  <w:pPr>
                    <w:rPr>
                      <w:rFonts w:eastAsiaTheme="minorHAnsi" w:cs="Arial"/>
                      <w:color w:val="000000" w:themeColor="text1"/>
                    </w:rPr>
                  </w:pPr>
                  <w:r>
                    <w:rPr>
                      <w:rFonts w:eastAsiaTheme="minorHAnsi" w:cs="Arial"/>
                      <w:color w:val="000000" w:themeColor="text1"/>
                    </w:rPr>
                    <w:t>n/a</w:t>
                  </w:r>
                </w:p>
              </w:tc>
            </w:tr>
          </w:tbl>
          <w:p w14:paraId="5E7D44C5" w14:textId="40A69CFD" w:rsidR="009A63CC" w:rsidRPr="003F473D" w:rsidRDefault="00BD6543" w:rsidP="003B62A9">
            <w:pPr>
              <w:rPr>
                <w:rFonts w:cs="Arial"/>
                <w:color w:val="000000"/>
                <w:sz w:val="18"/>
                <w:szCs w:val="18"/>
              </w:rPr>
            </w:pPr>
            <w:r>
              <w:fldChar w:fldCharType="end"/>
            </w:r>
          </w:p>
        </w:tc>
      </w:tr>
    </w:tbl>
    <w:p w14:paraId="55447482" w14:textId="77777777" w:rsidR="009A63CC" w:rsidRDefault="009A63CC" w:rsidP="009A63CC"/>
    <w:p w14:paraId="3E367ACA" w14:textId="77777777" w:rsidR="009A63CC" w:rsidRDefault="009A63CC" w:rsidP="009A63CC">
      <w:pPr>
        <w:pStyle w:val="Heading4"/>
        <w:numPr>
          <w:ilvl w:val="3"/>
          <w:numId w:val="5"/>
        </w:numPr>
      </w:pPr>
      <w:r>
        <w:t>Logical</w:t>
      </w:r>
      <w:r w:rsidRPr="00F15706">
        <w:t xml:space="preserve"> Parameters</w:t>
      </w:r>
    </w:p>
    <w:p w14:paraId="4B116FDF" w14:textId="77777777" w:rsidR="009A63CC" w:rsidRPr="007B3137" w:rsidRDefault="009A63CC" w:rsidP="009A63CC">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76FDABB4" w14:textId="77777777" w:rsidR="009A63CC" w:rsidRDefault="009A63CC" w:rsidP="009A63CC"/>
    <w:tbl>
      <w:tblPr>
        <w:tblStyle w:val="TableGrid"/>
        <w:tblW w:w="10201" w:type="dxa"/>
        <w:tblInd w:w="0" w:type="dxa"/>
        <w:tblLayout w:type="fixed"/>
        <w:tblLook w:val="04A0" w:firstRow="1" w:lastRow="0" w:firstColumn="1" w:lastColumn="0" w:noHBand="0" w:noVBand="1"/>
      </w:tblPr>
      <w:tblGrid>
        <w:gridCol w:w="2689"/>
        <w:gridCol w:w="7512"/>
      </w:tblGrid>
      <w:tr w:rsidR="009A63CC" w:rsidRPr="00E54DEA" w14:paraId="1273688A" w14:textId="77777777" w:rsidTr="003B62A9">
        <w:trPr>
          <w:trHeight w:val="211"/>
        </w:trPr>
        <w:tc>
          <w:tcPr>
            <w:tcW w:w="2689" w:type="dxa"/>
            <w:shd w:val="clear" w:color="auto" w:fill="D9D9D9" w:themeFill="background1" w:themeFillShade="D9"/>
            <w:noWrap/>
            <w:hideMark/>
          </w:tcPr>
          <w:p w14:paraId="7CB11598" w14:textId="77777777" w:rsidR="009A63CC" w:rsidRPr="00E54DEA" w:rsidRDefault="009A63CC" w:rsidP="003B62A9">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0965624" w14:textId="77777777" w:rsidR="009A63CC" w:rsidRPr="00D90BED" w:rsidRDefault="009A63CC" w:rsidP="003B62A9">
            <w:pPr>
              <w:overflowPunct/>
              <w:autoSpaceDE/>
              <w:autoSpaceDN/>
              <w:adjustRightInd/>
              <w:textAlignment w:val="auto"/>
              <w:rPr>
                <w:rFonts w:cs="Arial"/>
                <w:b/>
                <w:bCs/>
                <w:color w:val="000000"/>
              </w:rPr>
            </w:pPr>
            <w:r>
              <w:rPr>
                <w:rFonts w:cs="Arial"/>
                <w:b/>
                <w:bCs/>
                <w:color w:val="000000"/>
              </w:rPr>
              <w:t>Description</w:t>
            </w:r>
          </w:p>
        </w:tc>
      </w:tr>
      <w:tr w:rsidR="009A63CC" w:rsidRPr="003F473D" w14:paraId="64A20D1C" w14:textId="77777777" w:rsidTr="003B62A9">
        <w:trPr>
          <w:trHeight w:val="410"/>
        </w:trPr>
        <w:tc>
          <w:tcPr>
            <w:tcW w:w="2689" w:type="dxa"/>
            <w:noWrap/>
          </w:tcPr>
          <w:p w14:paraId="707E3838" w14:textId="75061655" w:rsidR="009A63CC" w:rsidRPr="003F473D" w:rsidRDefault="009A63CC" w:rsidP="003B62A9">
            <w:pPr>
              <w:overflowPunct/>
              <w:autoSpaceDE/>
              <w:autoSpaceDN/>
              <w:adjustRightInd/>
              <w:textAlignment w:val="auto"/>
              <w:rPr>
                <w:rFonts w:cs="Arial"/>
                <w:color w:val="000000"/>
                <w:sz w:val="18"/>
                <w:szCs w:val="18"/>
              </w:rPr>
            </w:pPr>
          </w:p>
        </w:tc>
        <w:tc>
          <w:tcPr>
            <w:tcW w:w="7512" w:type="dxa"/>
            <w:noWrap/>
          </w:tcPr>
          <w:p w14:paraId="353F9E20" w14:textId="584F75C7" w:rsidR="009A63CC" w:rsidRPr="003F473D" w:rsidRDefault="009A63CC" w:rsidP="003B62A9">
            <w:pPr>
              <w:rPr>
                <w:rFonts w:cs="Arial"/>
                <w:color w:val="000000"/>
                <w:sz w:val="18"/>
                <w:szCs w:val="18"/>
              </w:rPr>
            </w:pPr>
          </w:p>
        </w:tc>
      </w:tr>
    </w:tbl>
    <w:p w14:paraId="5F6F0DF7" w14:textId="77777777" w:rsidR="009A63CC" w:rsidRDefault="009A63CC" w:rsidP="009A63CC"/>
    <w:p w14:paraId="4277B61D" w14:textId="77777777" w:rsidR="009A63CC" w:rsidRDefault="009A63CC" w:rsidP="009A63CC">
      <w:pPr>
        <w:pStyle w:val="Heading3"/>
        <w:numPr>
          <w:ilvl w:val="2"/>
          <w:numId w:val="5"/>
        </w:numPr>
      </w:pPr>
      <w:bookmarkStart w:id="204" w:name="_Toc34668935"/>
      <w:bookmarkStart w:id="205" w:name="_Toc56581805"/>
      <w:r>
        <w:t>Function Modeling</w:t>
      </w:r>
      <w:bookmarkEnd w:id="204"/>
      <w:bookmarkEnd w:id="205"/>
    </w:p>
    <w:p w14:paraId="05925A45" w14:textId="77777777" w:rsidR="009A63CC" w:rsidRDefault="009A63CC" w:rsidP="009A63CC">
      <w:pPr>
        <w:shd w:val="clear" w:color="auto" w:fill="D6E3BC" w:themeFill="accent3" w:themeFillTint="66"/>
        <w:rPr>
          <w:rStyle w:val="SubtleEmphasis"/>
        </w:rPr>
      </w:pPr>
      <w:r>
        <w:rPr>
          <w:rStyle w:val="SubtleEmphasis"/>
          <w:b/>
        </w:rPr>
        <w:t xml:space="preserve">#Classification: </w:t>
      </w:r>
      <w:r>
        <w:rPr>
          <w:rStyle w:val="SubtleEmphasis"/>
        </w:rPr>
        <w:t>Mandatory</w:t>
      </w:r>
    </w:p>
    <w:p w14:paraId="5A9DB379" w14:textId="77777777" w:rsidR="009A63CC" w:rsidRDefault="009A63CC" w:rsidP="009A63CC">
      <w:pPr>
        <w:shd w:val="clear" w:color="auto" w:fill="D6E3BC" w:themeFill="accent3" w:themeFillTint="66"/>
        <w:rPr>
          <w:rStyle w:val="SubtleEmphasis"/>
        </w:rPr>
      </w:pPr>
      <w:r>
        <w:rPr>
          <w:rStyle w:val="SubtleEmphasis"/>
          <w:b/>
        </w:rPr>
        <w:t>#Hint:</w:t>
      </w:r>
      <w:r>
        <w:rPr>
          <w:rStyle w:val="SubtleEmphasis"/>
        </w:rPr>
        <w:t xml:space="preserve"> Typical modeling artifacts in this section are State Machines, Activity Diagrams / Flow Charts, Decision Tables, and possibly Sequence Diagrams, which can all be used as techniques to analyze the function requirements.</w:t>
      </w:r>
    </w:p>
    <w:p w14:paraId="6EFB21D0" w14:textId="77777777" w:rsidR="009A63CC" w:rsidRDefault="009A63CC" w:rsidP="009A63CC">
      <w:pPr>
        <w:shd w:val="clear" w:color="auto" w:fill="D6E3BC" w:themeFill="accent3" w:themeFillTint="66"/>
        <w:rPr>
          <w:rStyle w:val="SubtleEmphasis"/>
        </w:rPr>
      </w:pPr>
    </w:p>
    <w:p w14:paraId="334D283E" w14:textId="77777777" w:rsidR="009A63CC" w:rsidRDefault="009A63CC" w:rsidP="009A63CC">
      <w:pPr>
        <w:shd w:val="clear" w:color="auto" w:fill="D6E3BC" w:themeFill="accent3" w:themeFillTint="66"/>
        <w:rPr>
          <w:rStyle w:val="SubtleEmphasis"/>
        </w:rPr>
      </w:pPr>
      <w:r>
        <w:rPr>
          <w:rStyle w:val="SubtleEmphasis"/>
        </w:rPr>
        <w:t>It is highly recommended to use at least one of the following modeling techniques for modeling and analyzing the Function behavior and derived requirements (refer to sample diagrams below): State Machines, Activity Diagrams / Flow Charts, or Decision Tables</w:t>
      </w:r>
    </w:p>
    <w:p w14:paraId="320D99C8" w14:textId="77777777" w:rsidR="009A63CC" w:rsidRDefault="009A63CC" w:rsidP="009A63CC">
      <w:pPr>
        <w:shd w:val="clear" w:color="auto" w:fill="D6E3BC" w:themeFill="accent3" w:themeFillTint="66"/>
        <w:rPr>
          <w:rStyle w:val="SubtleEmphasis"/>
        </w:rPr>
      </w:pPr>
    </w:p>
    <w:p w14:paraId="4ED15D87" w14:textId="194CCE63" w:rsidR="009A63CC" w:rsidRDefault="009A63CC" w:rsidP="009A63CC">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88" w:history="1">
        <w:r>
          <w:rPr>
            <w:rStyle w:val="SubtleEmphasis"/>
            <w:color w:val="0000FF"/>
          </w:rPr>
          <w:t>RE Wiki – Analyze / Model Requirements</w:t>
        </w:r>
      </w:hyperlink>
    </w:p>
    <w:p w14:paraId="09907F1C" w14:textId="77777777" w:rsidR="009A63CC" w:rsidRDefault="009A63CC" w:rsidP="009A63CC">
      <w:pPr>
        <w:pStyle w:val="Heading4"/>
        <w:numPr>
          <w:ilvl w:val="3"/>
          <w:numId w:val="5"/>
        </w:numPr>
      </w:pPr>
      <w:r>
        <w:t>State Charts</w:t>
      </w:r>
    </w:p>
    <w:p w14:paraId="0769050E" w14:textId="77777777" w:rsidR="009A63CC" w:rsidRDefault="009A63CC" w:rsidP="009A63CC">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62F3A02F" w14:textId="77777777" w:rsidR="009A63CC" w:rsidRDefault="009A63CC" w:rsidP="009A63CC">
      <w:pPr>
        <w:shd w:val="clear" w:color="auto" w:fill="D6E3BC" w:themeFill="accent3" w:themeFillTint="66"/>
        <w:rPr>
          <w:rStyle w:val="SubtleEmphasis"/>
        </w:rPr>
      </w:pPr>
      <w:r>
        <w:rPr>
          <w:rStyle w:val="SubtleEmphasis"/>
          <w:b/>
        </w:rPr>
        <w:t>#Hint:</w:t>
      </w:r>
      <w:r>
        <w:rPr>
          <w:rStyle w:val="SubtleEmphasis"/>
        </w:rPr>
        <w:t xml:space="preserve"> State Charts are widely used to describe reactive, event-driven behavior.</w:t>
      </w:r>
    </w:p>
    <w:p w14:paraId="37550A75" w14:textId="32965F11" w:rsidR="009A63CC" w:rsidRDefault="009A63CC" w:rsidP="009A63CC">
      <w:pPr>
        <w:shd w:val="clear" w:color="auto" w:fill="D6E3BC" w:themeFill="accent3" w:themeFillTint="66"/>
        <w:rPr>
          <w:rStyle w:val="SubtleEmphasis"/>
          <w:rFonts w:cs="Arial"/>
          <w:color w:val="0000FF"/>
        </w:rPr>
      </w:pPr>
      <w:r>
        <w:rPr>
          <w:rStyle w:val="SubtleEmphasis"/>
          <w:b/>
        </w:rPr>
        <w:t>#Links:</w:t>
      </w:r>
      <w:r>
        <w:rPr>
          <w:rStyle w:val="SubtleEmphasis"/>
        </w:rPr>
        <w:t xml:space="preserve"> </w:t>
      </w:r>
      <w:r>
        <w:rPr>
          <w:rStyle w:val="SubtleEmphasis"/>
          <w:rFonts w:cs="Arial"/>
        </w:rPr>
        <w:t xml:space="preserve">State Charts </w:t>
      </w:r>
      <w:hyperlink r:id="rId89" w:history="1">
        <w:r>
          <w:rPr>
            <w:rStyle w:val="SubtleEmphasis"/>
            <w:rFonts w:cs="Arial"/>
            <w:color w:val="0000FF"/>
          </w:rPr>
          <w:t>RE Wiki – State Charts</w:t>
        </w:r>
      </w:hyperlink>
    </w:p>
    <w:p w14:paraId="547F0D1C" w14:textId="77777777" w:rsidR="009A63CC" w:rsidRDefault="003E5293" w:rsidP="009A63CC">
      <w:r>
        <w:object w:dxaOrig="1440" w:dyaOrig="1440" w14:anchorId="545B5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margin-left:3pt;margin-top:14.5pt;width:501.45pt;height:229.5pt;z-index:251747840;mso-position-horizontal-relative:text;mso-position-vertical-relative:text">
            <v:imagedata r:id="rId90" o:title=""/>
            <w10:wrap type="topAndBottom"/>
          </v:shape>
          <o:OLEObject Type="Embed" ProgID="Visio.Drawing.11" ShapeID="_x0000_s1084" DrawAspect="Content" ObjectID="_1692427981" r:id="rId91"/>
        </w:object>
      </w:r>
    </w:p>
    <w:p w14:paraId="2926C683" w14:textId="0AFA7C1C" w:rsidR="009A63CC" w:rsidRDefault="009A63CC" w:rsidP="009A63CC">
      <w:pPr>
        <w:pStyle w:val="Caption"/>
      </w:pPr>
      <w:bookmarkStart w:id="206" w:name="_Toc34668954"/>
      <w:bookmarkStart w:id="207" w:name="_Toc56581852"/>
      <w:r>
        <w:t xml:space="preserve">Figure </w:t>
      </w:r>
      <w:r>
        <w:fldChar w:fldCharType="begin"/>
      </w:r>
      <w:r>
        <w:rPr>
          <w:noProof/>
        </w:rPr>
        <w:instrText xml:space="preserve"> SEQ Figure \* ARABIC </w:instrText>
      </w:r>
      <w:r>
        <w:fldChar w:fldCharType="separate"/>
      </w:r>
      <w:r w:rsidR="00CE7B51">
        <w:rPr>
          <w:noProof/>
        </w:rPr>
        <w:t>8</w:t>
      </w:r>
      <w:r>
        <w:fldChar w:fldCharType="end"/>
      </w:r>
      <w:r>
        <w:rPr>
          <w:noProof/>
        </w:rPr>
        <w:t>: State Machine of Function A</w:t>
      </w:r>
      <w:bookmarkEnd w:id="206"/>
      <w:bookmarkEnd w:id="207"/>
    </w:p>
    <w:p w14:paraId="55035BB3" w14:textId="77777777" w:rsidR="009A63CC" w:rsidRDefault="009A63CC" w:rsidP="009A63CC">
      <w:pPr>
        <w:pStyle w:val="Heading4"/>
        <w:numPr>
          <w:ilvl w:val="3"/>
          <w:numId w:val="5"/>
        </w:numPr>
      </w:pPr>
      <w:r>
        <w:t>Decision Tables</w:t>
      </w:r>
    </w:p>
    <w:p w14:paraId="7CE1C035" w14:textId="77777777" w:rsidR="009A63CC" w:rsidRDefault="009A63CC" w:rsidP="009A63CC">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7B97BDD1" w14:textId="77777777" w:rsidR="009A63CC" w:rsidRDefault="009A63CC" w:rsidP="009A63CC">
      <w:pPr>
        <w:shd w:val="clear" w:color="auto" w:fill="D6E3BC" w:themeFill="accent3" w:themeFillTint="66"/>
        <w:rPr>
          <w:rStyle w:val="SubtleEmphasis"/>
        </w:rPr>
      </w:pPr>
      <w:r>
        <w:rPr>
          <w:rStyle w:val="SubtleEmphasis"/>
          <w:b/>
        </w:rPr>
        <w:t>#Hint:</w:t>
      </w:r>
      <w:r>
        <w:rPr>
          <w:rStyle w:val="SubtleEmphasis"/>
        </w:rPr>
        <w:t xml:space="preserve"> Decision Tables are well suited to describe combinatorial logic</w:t>
      </w:r>
    </w:p>
    <w:p w14:paraId="0759F1D7" w14:textId="77777777" w:rsidR="009A63CC" w:rsidRDefault="009A63CC" w:rsidP="009A63CC"/>
    <w:p w14:paraId="209F82C6" w14:textId="77777777" w:rsidR="009A63CC" w:rsidRPr="00FF7FC7" w:rsidRDefault="009A63CC" w:rsidP="009A63CC"/>
    <w:p w14:paraId="2268AC37" w14:textId="77777777" w:rsidR="009A63CC" w:rsidRDefault="009A63CC" w:rsidP="009A63CC">
      <w:pPr>
        <w:pStyle w:val="Heading3"/>
        <w:numPr>
          <w:ilvl w:val="2"/>
          <w:numId w:val="5"/>
        </w:numPr>
      </w:pPr>
      <w:bookmarkStart w:id="208" w:name="_Toc34668936"/>
      <w:bookmarkStart w:id="209" w:name="_Toc56581806"/>
      <w:r>
        <w:t>Function Requirements</w:t>
      </w:r>
      <w:bookmarkEnd w:id="208"/>
      <w:bookmarkEnd w:id="209"/>
    </w:p>
    <w:p w14:paraId="24A37BFF" w14:textId="4677FE16" w:rsidR="009A63CC" w:rsidRPr="00347A88" w:rsidRDefault="009A63CC" w:rsidP="009A63CC">
      <w:pPr>
        <w:shd w:val="clear" w:color="auto" w:fill="D6E3BC" w:themeFill="accent3" w:themeFillTint="66"/>
        <w:rPr>
          <w:rStyle w:val="SubtleEmphasis"/>
        </w:rPr>
      </w:pPr>
      <w:r w:rsidRPr="00347A88">
        <w:rPr>
          <w:rStyle w:val="SubtleEmphasis"/>
        </w:rPr>
        <w:t xml:space="preserve">#Macro: </w:t>
      </w:r>
      <w:hyperlink r:id="rId92" w:anchor="AddNewRequirement" w:history="1">
        <w:r w:rsidRPr="00347A88">
          <w:rPr>
            <w:rStyle w:val="SubtleEmphasis"/>
          </w:rPr>
          <w:t>Add Ins -&gt; Add Requirement macro</w:t>
        </w:r>
      </w:hyperlink>
      <w:r w:rsidRPr="00347A88">
        <w:rPr>
          <w:rStyle w:val="SubtleEmphasis"/>
        </w:rPr>
        <w:t xml:space="preserve"> (select </w:t>
      </w:r>
      <w:r>
        <w:rPr>
          <w:rStyle w:val="SubtleEmphasis"/>
        </w:rPr>
        <w:t xml:space="preserve">“FNC” as ID Prefix, the </w:t>
      </w:r>
      <w:r w:rsidRPr="009E1EFA">
        <w:rPr>
          <w:rStyle w:val="SubtleEmphasis"/>
          <w:u w:val="single"/>
        </w:rPr>
        <w:t>function</w:t>
      </w:r>
      <w:r>
        <w:rPr>
          <w:rStyle w:val="SubtleEmphasis"/>
        </w:rPr>
        <w:t xml:space="preserve"> name as ID Infix (Short Name)</w:t>
      </w:r>
      <w:r w:rsidRPr="00347A88">
        <w:rPr>
          <w:rStyle w:val="SubtleEmphasis"/>
        </w:rPr>
        <w:t xml:space="preserve"> </w:t>
      </w:r>
      <w:r>
        <w:rPr>
          <w:rStyle w:val="SubtleEmphasis"/>
        </w:rPr>
        <w:t xml:space="preserve">and </w:t>
      </w:r>
      <w:r w:rsidRPr="00347A88">
        <w:rPr>
          <w:rStyle w:val="SubtleEmphasis"/>
        </w:rPr>
        <w:t>“Requirement” as type)</w:t>
      </w:r>
    </w:p>
    <w:p w14:paraId="2ED89A17" w14:textId="045B6983" w:rsidR="009A63CC" w:rsidRPr="00D1072B" w:rsidRDefault="009A63CC" w:rsidP="009A63CC">
      <w:pPr>
        <w:shd w:val="clear" w:color="auto" w:fill="D6E3BC" w:themeFill="accent3" w:themeFillTint="66"/>
        <w:rPr>
          <w:i/>
          <w:iCs/>
          <w:color w:val="808080" w:themeColor="text1" w:themeTint="7F"/>
        </w:rPr>
      </w:pPr>
      <w:r w:rsidRPr="00347A88">
        <w:rPr>
          <w:rStyle w:val="SubtleEmphasis"/>
        </w:rPr>
        <w:t xml:space="preserve">#Link: </w:t>
      </w:r>
      <w:hyperlink r:id="rId93" w:history="1">
        <w:r w:rsidRPr="00954A43">
          <w:rPr>
            <w:rStyle w:val="Hyperlink"/>
            <w:i/>
            <w:iCs/>
          </w:rPr>
          <w:t>RE Wiki – How to write good requirements</w:t>
        </w:r>
      </w:hyperlink>
    </w:p>
    <w:p w14:paraId="469C1D87" w14:textId="77777777" w:rsidR="009A63CC" w:rsidRDefault="009A63CC" w:rsidP="009A63CC">
      <w:pPr>
        <w:pStyle w:val="Heading4"/>
        <w:numPr>
          <w:ilvl w:val="3"/>
          <w:numId w:val="5"/>
        </w:numPr>
      </w:pPr>
      <w:r>
        <w:t>Functional Requirements</w:t>
      </w:r>
    </w:p>
    <w:p w14:paraId="6E258E38" w14:textId="4E860879" w:rsidR="009A63CC" w:rsidRPr="00400BE3" w:rsidRDefault="009A63CC" w:rsidP="009A63CC">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in section</w:t>
      </w:r>
      <w:r>
        <w:rPr>
          <w:rStyle w:val="SubtleEmphasis"/>
        </w:rPr>
        <w:t xml:space="preserve"> “</w:t>
      </w:r>
      <w:r>
        <w:rPr>
          <w:rStyle w:val="SubtleEmphasis"/>
        </w:rPr>
        <w:fldChar w:fldCharType="begin"/>
      </w:r>
      <w:r>
        <w:rPr>
          <w:rStyle w:val="SubtleEmphasis"/>
        </w:rPr>
        <w:instrText xml:space="preserve"> REF _Ref530990375 \h  \* MERGEFORMAT </w:instrText>
      </w:r>
      <w:r>
        <w:rPr>
          <w:rStyle w:val="SubtleEmphasis"/>
        </w:rPr>
      </w:r>
      <w:r>
        <w:rPr>
          <w:rStyle w:val="SubtleEmphasis"/>
        </w:rPr>
        <w:fldChar w:fldCharType="separate"/>
      </w:r>
      <w:r w:rsidR="00CE7B51" w:rsidRPr="00CE7B51">
        <w:rPr>
          <w:rStyle w:val="SubtleEmphasis"/>
        </w:rPr>
        <w:t>Function Modeling</w:t>
      </w:r>
      <w:r>
        <w:rPr>
          <w:rStyle w:val="SubtleEmphasis"/>
        </w:rPr>
        <w:fldChar w:fldCharType="end"/>
      </w:r>
      <w:r>
        <w:rPr>
          <w:rStyle w:val="SubtleEmphasis"/>
        </w:rPr>
        <w:t>”</w:t>
      </w:r>
      <w:r w:rsidRPr="007B3137">
        <w:rPr>
          <w:rStyle w:val="SubtleEmphasis"/>
        </w:rPr>
        <w:t xml:space="preserve"> might help for better understanding.</w:t>
      </w:r>
    </w:p>
    <w:p w14:paraId="31CDF3CE" w14:textId="77777777" w:rsidR="009A63CC" w:rsidRDefault="009A63CC" w:rsidP="009A63CC">
      <w:pPr>
        <w:pStyle w:val="Heading5"/>
        <w:numPr>
          <w:ilvl w:val="4"/>
          <w:numId w:val="5"/>
        </w:numPr>
      </w:pPr>
      <w:r>
        <w:t>Normal Operation</w:t>
      </w:r>
    </w:p>
    <w:p w14:paraId="4E4D4860" w14:textId="77777777" w:rsidR="00361C83" w:rsidRDefault="00361C83" w:rsidP="00361C83">
      <w:pPr>
        <w:rPr>
          <w:rFonts w:cs="Arial"/>
        </w:rPr>
      </w:pPr>
    </w:p>
    <w:p w14:paraId="05DE6804" w14:textId="707D03FC" w:rsidR="00361C83" w:rsidRPr="0017445F" w:rsidRDefault="00361C83" w:rsidP="00361C83">
      <w:pPr>
        <w:pStyle w:val="RERequirement"/>
        <w:shd w:val="clear" w:color="auto" w:fill="F2F2F2" w:themeFill="background1" w:themeFillShade="F2"/>
      </w:pPr>
      <w:r w:rsidRPr="0017445F">
        <w:t>###</w:t>
      </w:r>
      <w:bookmarkStart w:id="210" w:name="R_FNC_00023_ID_Provide_actual_handle_PCL"/>
      <w:r>
        <w:t>R_FNC_RSCL_00023</w:t>
      </w:r>
      <w:bookmarkEnd w:id="210"/>
      <w:r w:rsidRPr="0017445F">
        <w:t xml:space="preserve">### </w:t>
      </w:r>
      <w:r>
        <w:t xml:space="preserve">Provide </w:t>
      </w:r>
      <w:r w:rsidRPr="00D524C4">
        <w:t xml:space="preserve">actual handle </w:t>
      </w:r>
      <w:r w:rsidR="00701F13" w:rsidRPr="00D524C4">
        <w:t>PCL</w:t>
      </w:r>
      <w:r>
        <w:t xml:space="preserve"> status</w:t>
      </w:r>
    </w:p>
    <w:p w14:paraId="40490C76" w14:textId="0D1867D7" w:rsidR="00361C83" w:rsidRDefault="00553EC8" w:rsidP="00361C83">
      <w:r>
        <w:rPr>
          <w:rFonts w:cs="Arial"/>
        </w:rPr>
        <w:t>Rear Inner Handle Control shall generate and transmit the actual rear inner handle child lock satus</w:t>
      </w:r>
      <w:r w:rsidR="00ED1064">
        <w:rPr>
          <w:rFonts w:cs="Arial"/>
        </w:rPr>
        <w:t xml:space="preserve">. If rear inner door handles are disabled, </w:t>
      </w:r>
      <w:r w:rsidR="00ED1064" w:rsidRPr="00ED1064">
        <w:rPr>
          <w:rFonts w:cs="Arial"/>
        </w:rPr>
        <w:t>RSCL_Handle</w:t>
      </w:r>
      <w:r w:rsidR="00991D5F">
        <w:rPr>
          <w:rFonts w:cs="Arial"/>
        </w:rPr>
        <w:t>X</w:t>
      </w:r>
      <w:r w:rsidR="00ED1064" w:rsidRPr="00ED1064">
        <w:rPr>
          <w:rFonts w:cs="Arial"/>
        </w:rPr>
        <w:t>CL_Stat</w:t>
      </w:r>
      <w:r w:rsidR="00ED1064">
        <w:rPr>
          <w:rFonts w:cs="Arial"/>
        </w:rPr>
        <w:t xml:space="preserve"> = </w:t>
      </w:r>
      <w:r w:rsidR="00BA1D45">
        <w:rPr>
          <w:rFonts w:cs="Arial"/>
        </w:rPr>
        <w:t>activated</w:t>
      </w:r>
      <w:r w:rsidR="00ED1064">
        <w:rPr>
          <w:rFonts w:cs="Arial"/>
        </w:rPr>
        <w:t xml:space="preserve">. If rear inner door handles are enabled, </w:t>
      </w:r>
      <w:r w:rsidR="00ED1064">
        <w:fldChar w:fldCharType="begin"/>
      </w:r>
      <w:r w:rsidR="00ED1064">
        <w:rPr>
          <w:rFonts w:cs="Arial"/>
          <w:color w:val="000000"/>
          <w:sz w:val="18"/>
          <w:szCs w:val="18"/>
        </w:rPr>
        <w:instrText xml:space="preserve"> REF LSG_RSCL_HandleCL_Stat_N \h </w:instrText>
      </w:r>
      <w:r w:rsidR="00ED1064">
        <w:fldChar w:fldCharType="separate"/>
      </w:r>
      <w:r w:rsidR="00CE7B51">
        <w:t>RSCL_Handle</w:t>
      </w:r>
      <w:r w:rsidR="00991D5F">
        <w:t>X</w:t>
      </w:r>
      <w:r w:rsidR="00CE7B51">
        <w:t>CL_stat</w:t>
      </w:r>
      <w:r w:rsidR="00ED1064">
        <w:fldChar w:fldCharType="end"/>
      </w:r>
      <w:r w:rsidR="00ED1064">
        <w:t xml:space="preserve"> = </w:t>
      </w:r>
      <w:r w:rsidR="00BA1D45">
        <w:t>deactivated</w:t>
      </w:r>
      <w:r w:rsidR="00ED1064">
        <w:t>.</w:t>
      </w:r>
    </w:p>
    <w:p w14:paraId="59B1A9B8" w14:textId="2E51AB81" w:rsidR="00991D5F" w:rsidRDefault="00991D5F" w:rsidP="00361C83">
      <w:r>
        <w:t>X=R(right)</w:t>
      </w:r>
    </w:p>
    <w:p w14:paraId="4D6FEEBF" w14:textId="6BBEADA4" w:rsidR="00361C83" w:rsidRPr="00C66B68" w:rsidRDefault="00991D5F" w:rsidP="00361C83">
      <w:pPr>
        <w:rPr>
          <w:rFonts w:cs="Arial"/>
        </w:rPr>
      </w:pPr>
      <w:r>
        <w:t>X=L(left)</w:t>
      </w: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61C83" w:rsidRPr="00D90A13" w14:paraId="236F2D57" w14:textId="77777777" w:rsidTr="00787EF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6F418" w14:textId="53DA2885" w:rsidR="00361C83" w:rsidRPr="001E7824" w:rsidRDefault="00361C83" w:rsidP="00787EFE">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R_FNC_RSCL_00023</w:t>
            </w:r>
            <w:r w:rsidRPr="001E7824">
              <w:rPr>
                <w:rFonts w:cs="Arial"/>
                <w:bCs/>
                <w:vanish/>
                <w:color w:val="808080" w:themeColor="background1" w:themeShade="80"/>
                <w:sz w:val="16"/>
                <w:szCs w:val="14"/>
              </w:rPr>
              <w:t>###</w:t>
            </w:r>
          </w:p>
        </w:tc>
      </w:tr>
      <w:tr w:rsidR="00361C83" w:rsidRPr="0060165D" w14:paraId="0774A21D"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B164D" w14:textId="77777777" w:rsidR="00361C83" w:rsidRPr="0060165D" w:rsidRDefault="00361C83" w:rsidP="00787EFE">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394EA" w14:textId="77777777" w:rsidR="00361C83" w:rsidRPr="0060165D" w:rsidRDefault="00361C83" w:rsidP="00787EFE">
            <w:pPr>
              <w:rPr>
                <w:rFonts w:cs="Arial"/>
                <w:vanish/>
                <w:color w:val="000000" w:themeColor="text1"/>
                <w:sz w:val="16"/>
                <w:szCs w:val="14"/>
              </w:rPr>
            </w:pPr>
          </w:p>
        </w:tc>
      </w:tr>
      <w:tr w:rsidR="00361C83" w:rsidRPr="0060165D" w14:paraId="3C3BEB5E"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BE27E" w14:textId="77777777" w:rsidR="00361C83" w:rsidRPr="0060165D" w:rsidRDefault="00361C83" w:rsidP="00787EFE">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CB8D7" w14:textId="77777777" w:rsidR="00361C83" w:rsidRPr="0060165D" w:rsidRDefault="00361C83" w:rsidP="00787EFE">
            <w:pPr>
              <w:rPr>
                <w:rFonts w:cs="Arial"/>
                <w:vanish/>
                <w:color w:val="000000" w:themeColor="text1"/>
                <w:sz w:val="16"/>
                <w:szCs w:val="14"/>
              </w:rPr>
            </w:pPr>
          </w:p>
        </w:tc>
      </w:tr>
      <w:tr w:rsidR="00361C83" w:rsidRPr="0060165D" w14:paraId="3B3DD12E"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15821" w14:textId="77777777" w:rsidR="00361C83" w:rsidRPr="0060165D" w:rsidRDefault="00361C83" w:rsidP="00787EFE">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EC1CE" w14:textId="77777777" w:rsidR="00361C83" w:rsidRPr="0060165D" w:rsidRDefault="00361C83" w:rsidP="00787EFE">
            <w:pPr>
              <w:rPr>
                <w:rFonts w:cs="Arial"/>
                <w:vanish/>
                <w:color w:val="000000" w:themeColor="text1"/>
                <w:sz w:val="16"/>
                <w:szCs w:val="14"/>
              </w:rPr>
            </w:pPr>
          </w:p>
        </w:tc>
      </w:tr>
      <w:tr w:rsidR="00361C83" w:rsidRPr="0060165D" w14:paraId="4F2423C7"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EA747" w14:textId="77777777" w:rsidR="00361C83" w:rsidRPr="0060165D" w:rsidRDefault="00361C83" w:rsidP="00787EFE">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43943" w14:textId="65A417BA" w:rsidR="00361C83" w:rsidRPr="0060165D" w:rsidRDefault="00553EC8" w:rsidP="00787EFE">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05C3D0" w14:textId="77777777" w:rsidR="00361C83" w:rsidRPr="0060165D" w:rsidRDefault="00361C83" w:rsidP="00787EFE">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5E1CD" w14:textId="77777777" w:rsidR="00361C83" w:rsidRPr="0060165D" w:rsidRDefault="00361C83" w:rsidP="00787EFE">
            <w:pPr>
              <w:ind w:left="141"/>
              <w:rPr>
                <w:rFonts w:cs="Arial"/>
                <w:vanish/>
                <w:color w:val="000000" w:themeColor="text1"/>
                <w:sz w:val="16"/>
                <w:szCs w:val="14"/>
              </w:rPr>
            </w:pPr>
          </w:p>
        </w:tc>
      </w:tr>
      <w:tr w:rsidR="00361C83" w:rsidRPr="0060165D" w14:paraId="3482496D"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D6CE0" w14:textId="77777777" w:rsidR="00361C83" w:rsidRPr="0060165D" w:rsidRDefault="00361C83" w:rsidP="00787EFE">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69036" w14:textId="2690256E" w:rsidR="00361C83" w:rsidRPr="0060165D" w:rsidRDefault="00D524C4" w:rsidP="00787EFE">
            <w:pPr>
              <w:rPr>
                <w:rFonts w:cs="Arial"/>
                <w:vanish/>
                <w:color w:val="000000" w:themeColor="text1"/>
                <w:sz w:val="16"/>
                <w:szCs w:val="16"/>
              </w:rPr>
            </w:pPr>
            <w:r w:rsidRPr="00D524C4">
              <w:rPr>
                <w:rFonts w:cs="Arial"/>
                <w:vanish/>
                <w:color w:val="000000" w:themeColor="text1"/>
                <w:sz w:val="16"/>
                <w:szCs w:val="16"/>
              </w:rPr>
              <w:t>R_F_RSCL_14</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97425B" w14:textId="77777777" w:rsidR="00361C83" w:rsidRPr="0060165D" w:rsidRDefault="00361C83" w:rsidP="00787EFE">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9759F" w14:textId="77777777" w:rsidR="00361C83" w:rsidRPr="001F0889" w:rsidRDefault="00361C83" w:rsidP="00787EFE">
            <w:pPr>
              <w:ind w:left="141"/>
              <w:rPr>
                <w:rFonts w:cs="Arial"/>
                <w:vanish/>
                <w:color w:val="000000" w:themeColor="text1"/>
                <w:sz w:val="16"/>
                <w:szCs w:val="14"/>
              </w:rPr>
            </w:pPr>
          </w:p>
        </w:tc>
      </w:tr>
      <w:tr w:rsidR="00361C83" w:rsidRPr="0060165D" w14:paraId="43EB5882" w14:textId="77777777" w:rsidTr="00787EF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7AD53" w14:textId="77777777" w:rsidR="00361C83" w:rsidRPr="0060165D" w:rsidRDefault="00361C83" w:rsidP="00787EFE">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225803583"/>
            <w:placeholder>
              <w:docPart w:val="9149FEF1EE1D4CFB85D1432F50EFB68D"/>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D0EAA6" w14:textId="77777777" w:rsidR="00361C83" w:rsidRPr="0060165D" w:rsidRDefault="00361C83" w:rsidP="00787EFE">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69D33" w14:textId="77777777" w:rsidR="00361C83" w:rsidRPr="0060165D" w:rsidRDefault="00361C83" w:rsidP="00787EFE">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70479094"/>
            <w:placeholder>
              <w:docPart w:val="8F2D094DB07243F98A084D5127357B21"/>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97E87" w14:textId="77777777" w:rsidR="00361C83" w:rsidRPr="0060165D" w:rsidRDefault="00361C83" w:rsidP="00787EFE">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7C215" w14:textId="77777777" w:rsidR="00361C83" w:rsidRPr="0060165D" w:rsidRDefault="00361C83" w:rsidP="00787EFE">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090500895"/>
            <w:placeholder>
              <w:docPart w:val="3E321D43919C4E6CBA5E3CA0E8D7BB25"/>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D6C95" w14:textId="77777777" w:rsidR="00361C83" w:rsidRPr="0060165D" w:rsidRDefault="00361C83" w:rsidP="00787EFE">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361C83" w:rsidRPr="00D90A13" w14:paraId="3DC49531" w14:textId="77777777" w:rsidTr="00787EF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AF5EE6" w14:textId="17D6A7E7" w:rsidR="00361C83" w:rsidRPr="001E7824" w:rsidRDefault="003E5293" w:rsidP="00787EFE">
            <w:pPr>
              <w:rPr>
                <w:rFonts w:cs="Arial"/>
                <w:bCs/>
                <w:vanish/>
                <w:color w:val="808080" w:themeColor="background1" w:themeShade="80"/>
                <w:sz w:val="16"/>
                <w:szCs w:val="14"/>
              </w:rPr>
            </w:pPr>
            <w:hyperlink r:id="rId94" w:history="1">
              <w:r w:rsidR="00361C83">
                <w:rPr>
                  <w:rStyle w:val="Hyperlink"/>
                  <w:rFonts w:cs="Arial"/>
                  <w:bCs/>
                  <w:vanish/>
                  <w:sz w:val="16"/>
                  <w:szCs w:val="14"/>
                </w:rPr>
                <w:t>Req. Template</w:t>
              </w:r>
            </w:hyperlink>
            <w:r w:rsidR="00361C83"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87812" w14:textId="77CD7394" w:rsidR="00361C83" w:rsidRPr="001E7824" w:rsidRDefault="00361C83" w:rsidP="00787EFE">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830E34" w14:textId="77777777" w:rsidR="00361C83" w:rsidRPr="009B56B1" w:rsidRDefault="00361C83" w:rsidP="00787EF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99C55E6" w14:textId="77777777" w:rsidR="00361C83" w:rsidRPr="00C66B68" w:rsidRDefault="00361C83" w:rsidP="00361C83">
      <w:pPr>
        <w:rPr>
          <w:rFonts w:cs="Arial"/>
        </w:rPr>
      </w:pPr>
    </w:p>
    <w:p w14:paraId="6825F096" w14:textId="77777777" w:rsidR="00361C83" w:rsidRDefault="00361C83" w:rsidP="00361C83">
      <w:pPr>
        <w:rPr>
          <w:rFonts w:cs="Arial"/>
        </w:rPr>
      </w:pPr>
    </w:p>
    <w:p w14:paraId="128B9FFC" w14:textId="4D2CCFF0" w:rsidR="00361C83" w:rsidRPr="0017445F" w:rsidRDefault="00361C83" w:rsidP="00361C83">
      <w:pPr>
        <w:pStyle w:val="RERequirement"/>
        <w:shd w:val="clear" w:color="auto" w:fill="F2F2F2" w:themeFill="background1" w:themeFillShade="F2"/>
      </w:pPr>
      <w:r w:rsidRPr="0017445F">
        <w:t>###</w:t>
      </w:r>
      <w:bookmarkStart w:id="211" w:name="R_FNC_00024_ID_Enabledisable_rear_inner_"/>
      <w:r>
        <w:t>R_FNC_RSCL_00024</w:t>
      </w:r>
      <w:bookmarkEnd w:id="211"/>
      <w:r w:rsidRPr="0017445F">
        <w:t xml:space="preserve">### </w:t>
      </w:r>
      <w:r>
        <w:t>Enable/disable rear inner door handles</w:t>
      </w:r>
    </w:p>
    <w:p w14:paraId="7B57037D" w14:textId="33CAAF1E" w:rsidR="0015701F" w:rsidRPr="00C66B68" w:rsidRDefault="0015701F" w:rsidP="0015701F">
      <w:pPr>
        <w:rPr>
          <w:rFonts w:cs="Arial"/>
        </w:rPr>
      </w:pPr>
      <w:r>
        <w:rPr>
          <w:rFonts w:cs="Arial"/>
        </w:rPr>
        <w:t xml:space="preserve">Rear Inner Handle Control shall </w:t>
      </w:r>
      <w:r w:rsidR="00A62F98">
        <w:rPr>
          <w:rFonts w:cs="Arial"/>
        </w:rPr>
        <w:t>dis</w:t>
      </w:r>
      <w:r>
        <w:rPr>
          <w:rFonts w:cs="Arial"/>
        </w:rPr>
        <w:t xml:space="preserve">able the use of the rear inner door handles when it reads RSCL HandleCL rq = </w:t>
      </w:r>
      <w:r w:rsidR="00AA1C3B">
        <w:rPr>
          <w:rFonts w:cs="Arial"/>
        </w:rPr>
        <w:t>activate</w:t>
      </w:r>
      <w:r>
        <w:rPr>
          <w:rFonts w:cs="Arial"/>
        </w:rPr>
        <w:t>.</w:t>
      </w:r>
    </w:p>
    <w:p w14:paraId="0A763442" w14:textId="0D3F5098" w:rsidR="0015701F" w:rsidRDefault="0015701F" w:rsidP="00361C83">
      <w:pPr>
        <w:rPr>
          <w:rFonts w:cs="Arial"/>
        </w:rPr>
      </w:pPr>
    </w:p>
    <w:p w14:paraId="118532D5" w14:textId="04B9AD3F" w:rsidR="00361C83" w:rsidRPr="00C66B68" w:rsidRDefault="00553EC8" w:rsidP="00361C83">
      <w:pPr>
        <w:rPr>
          <w:rFonts w:cs="Arial"/>
        </w:rPr>
      </w:pPr>
      <w:r>
        <w:rPr>
          <w:rFonts w:cs="Arial"/>
        </w:rPr>
        <w:t xml:space="preserve">Rear Inner Handle Control shall </w:t>
      </w:r>
      <w:r w:rsidR="00A62F98">
        <w:rPr>
          <w:rFonts w:cs="Arial"/>
        </w:rPr>
        <w:t>en</w:t>
      </w:r>
      <w:r>
        <w:rPr>
          <w:rFonts w:cs="Arial"/>
        </w:rPr>
        <w:t>able the use of the rear inner door handles when it reads RSCL HandleCL rq</w:t>
      </w:r>
      <w:r w:rsidR="00AA1C3B">
        <w:rPr>
          <w:rFonts w:cs="Arial"/>
        </w:rPr>
        <w:t xml:space="preserve"> = deactivate</w:t>
      </w:r>
      <w:r>
        <w:rPr>
          <w:rFonts w:cs="Arial"/>
        </w:rPr>
        <w:t>.</w:t>
      </w:r>
    </w:p>
    <w:p w14:paraId="3DFBD644" w14:textId="77777777" w:rsidR="00361C83" w:rsidRPr="00C66B68" w:rsidRDefault="00361C83" w:rsidP="00361C83">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61C83" w:rsidRPr="00D90A13" w14:paraId="216FFA41" w14:textId="77777777" w:rsidTr="00787EF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7D416" w14:textId="5A835EAF" w:rsidR="00361C83" w:rsidRPr="001E7824" w:rsidRDefault="00361C83" w:rsidP="00787EFE">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R_FNC_RSCL_00024</w:t>
            </w:r>
            <w:r w:rsidRPr="001E7824">
              <w:rPr>
                <w:rFonts w:cs="Arial"/>
                <w:bCs/>
                <w:vanish/>
                <w:color w:val="808080" w:themeColor="background1" w:themeShade="80"/>
                <w:sz w:val="16"/>
                <w:szCs w:val="14"/>
              </w:rPr>
              <w:t>###</w:t>
            </w:r>
          </w:p>
        </w:tc>
      </w:tr>
      <w:tr w:rsidR="00361C83" w:rsidRPr="0060165D" w14:paraId="6809C01D"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E0542C" w14:textId="77777777" w:rsidR="00361C83" w:rsidRPr="0060165D" w:rsidRDefault="00361C83" w:rsidP="00787EFE">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0A090B" w14:textId="77777777" w:rsidR="00361C83" w:rsidRPr="0060165D" w:rsidRDefault="00361C83" w:rsidP="00787EFE">
            <w:pPr>
              <w:rPr>
                <w:rFonts w:cs="Arial"/>
                <w:vanish/>
                <w:color w:val="000000" w:themeColor="text1"/>
                <w:sz w:val="16"/>
                <w:szCs w:val="14"/>
              </w:rPr>
            </w:pPr>
          </w:p>
        </w:tc>
      </w:tr>
      <w:tr w:rsidR="00361C83" w:rsidRPr="0060165D" w14:paraId="74BF8701"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BFF8F" w14:textId="77777777" w:rsidR="00361C83" w:rsidRPr="0060165D" w:rsidRDefault="00361C83" w:rsidP="00787EFE">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807CA" w14:textId="77777777" w:rsidR="00361C83" w:rsidRPr="0060165D" w:rsidRDefault="00361C83" w:rsidP="00787EFE">
            <w:pPr>
              <w:rPr>
                <w:rFonts w:cs="Arial"/>
                <w:vanish/>
                <w:color w:val="000000" w:themeColor="text1"/>
                <w:sz w:val="16"/>
                <w:szCs w:val="14"/>
              </w:rPr>
            </w:pPr>
          </w:p>
        </w:tc>
      </w:tr>
      <w:tr w:rsidR="00361C83" w:rsidRPr="0060165D" w14:paraId="45C7D77D"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B1B29" w14:textId="77777777" w:rsidR="00361C83" w:rsidRPr="0060165D" w:rsidRDefault="00361C83" w:rsidP="00787EFE">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4C5774" w14:textId="249DDB03" w:rsidR="00361C83" w:rsidRDefault="006A78F5" w:rsidP="00787EFE">
            <w:pPr>
              <w:rPr>
                <w:rFonts w:cs="Arial"/>
                <w:vanish/>
                <w:color w:val="000000" w:themeColor="text1"/>
                <w:sz w:val="16"/>
                <w:szCs w:val="14"/>
              </w:rPr>
            </w:pPr>
            <w:r>
              <w:rPr>
                <w:rFonts w:cs="Arial"/>
                <w:vanish/>
                <w:color w:val="000000" w:themeColor="text1"/>
                <w:sz w:val="16"/>
                <w:szCs w:val="14"/>
              </w:rPr>
              <w:t>W</w:t>
            </w:r>
            <w:r w:rsidRPr="006A78F5">
              <w:rPr>
                <w:rFonts w:cs="Arial"/>
                <w:vanish/>
                <w:color w:val="000000" w:themeColor="text1"/>
                <w:sz w:val="16"/>
                <w:szCs w:val="14"/>
              </w:rPr>
              <w:t>hen it reads RSCL HandleCL rq = activate</w:t>
            </w:r>
            <w:r>
              <w:rPr>
                <w:rFonts w:cs="Arial"/>
                <w:vanish/>
                <w:color w:val="000000" w:themeColor="text1"/>
                <w:sz w:val="16"/>
                <w:szCs w:val="14"/>
              </w:rPr>
              <w:t>,t</w:t>
            </w:r>
            <w:r w:rsidRPr="006A78F5">
              <w:rPr>
                <w:rFonts w:cs="Arial"/>
                <w:vanish/>
                <w:color w:val="000000" w:themeColor="text1"/>
                <w:sz w:val="16"/>
                <w:szCs w:val="14"/>
              </w:rPr>
              <w:t>he rear passenger shall be able to use the rear inner door handles to open the rear doors when the use of the rear inner door handles is enabled</w:t>
            </w:r>
          </w:p>
          <w:p w14:paraId="293DE005" w14:textId="1394674A" w:rsidR="006A78F5" w:rsidRPr="0060165D" w:rsidRDefault="00C9722F" w:rsidP="00787EFE">
            <w:pPr>
              <w:rPr>
                <w:rFonts w:cs="Arial"/>
                <w:vanish/>
                <w:color w:val="000000" w:themeColor="text1"/>
                <w:sz w:val="16"/>
                <w:szCs w:val="14"/>
              </w:rPr>
            </w:pPr>
            <w:r>
              <w:rPr>
                <w:rFonts w:cs="Arial"/>
                <w:vanish/>
                <w:color w:val="000000" w:themeColor="text1"/>
                <w:sz w:val="16"/>
                <w:szCs w:val="14"/>
              </w:rPr>
              <w:t>W</w:t>
            </w:r>
            <w:r w:rsidRPr="00C9722F">
              <w:rPr>
                <w:rFonts w:cs="Arial"/>
                <w:vanish/>
                <w:color w:val="000000" w:themeColor="text1"/>
                <w:sz w:val="16"/>
                <w:szCs w:val="14"/>
              </w:rPr>
              <w:t>hen it reads RSCL HandleCL rq = deactivate</w:t>
            </w:r>
            <w:r>
              <w:rPr>
                <w:rFonts w:cs="Arial"/>
                <w:vanish/>
                <w:color w:val="000000" w:themeColor="text1"/>
                <w:sz w:val="16"/>
                <w:szCs w:val="14"/>
              </w:rPr>
              <w:t>,</w:t>
            </w:r>
            <w:r w:rsidRPr="00C9722F">
              <w:rPr>
                <w:rFonts w:cs="Arial"/>
                <w:vanish/>
                <w:color w:val="000000" w:themeColor="text1"/>
                <w:sz w:val="16"/>
                <w:szCs w:val="14"/>
              </w:rPr>
              <w:t>.</w:t>
            </w:r>
            <w:r>
              <w:rPr>
                <w:rFonts w:cs="Arial"/>
                <w:vanish/>
                <w:color w:val="000000" w:themeColor="text1"/>
                <w:sz w:val="16"/>
                <w:szCs w:val="14"/>
              </w:rPr>
              <w:t>t</w:t>
            </w:r>
            <w:r w:rsidR="006A78F5" w:rsidRPr="006A78F5">
              <w:rPr>
                <w:rFonts w:cs="Arial"/>
                <w:vanish/>
                <w:color w:val="000000" w:themeColor="text1"/>
                <w:sz w:val="16"/>
                <w:szCs w:val="14"/>
              </w:rPr>
              <w:t>he rear passenger shall not be able to use the rear inner door handles to open the rear doors when the use of the rear inner door handles is disabled</w:t>
            </w:r>
          </w:p>
        </w:tc>
      </w:tr>
      <w:tr w:rsidR="00361C83" w:rsidRPr="0060165D" w14:paraId="34DE4833"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2AEAE" w14:textId="77777777" w:rsidR="00361C83" w:rsidRPr="0060165D" w:rsidRDefault="00361C83" w:rsidP="00787EFE">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3FBA3" w14:textId="2A80CA65" w:rsidR="00361C83" w:rsidRPr="0060165D" w:rsidRDefault="00553EC8" w:rsidP="00787EFE">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A97F6C" w14:textId="77777777" w:rsidR="00361C83" w:rsidRPr="0060165D" w:rsidRDefault="00361C83" w:rsidP="00787EFE">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8A1899" w14:textId="77777777" w:rsidR="00361C83" w:rsidRPr="0060165D" w:rsidRDefault="00361C83" w:rsidP="00787EFE">
            <w:pPr>
              <w:ind w:left="141"/>
              <w:rPr>
                <w:rFonts w:cs="Arial"/>
                <w:vanish/>
                <w:color w:val="000000" w:themeColor="text1"/>
                <w:sz w:val="16"/>
                <w:szCs w:val="14"/>
              </w:rPr>
            </w:pPr>
          </w:p>
        </w:tc>
      </w:tr>
      <w:tr w:rsidR="00361C83" w:rsidRPr="0060165D" w14:paraId="4DEC9DF1" w14:textId="77777777" w:rsidTr="00787EF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4A338" w14:textId="77777777" w:rsidR="00361C83" w:rsidRPr="0060165D" w:rsidRDefault="00361C83" w:rsidP="00787EFE">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67B40" w14:textId="13B189B4" w:rsidR="00361C83" w:rsidRPr="0060165D" w:rsidRDefault="00B11F56" w:rsidP="00787EFE">
            <w:pPr>
              <w:rPr>
                <w:rFonts w:cs="Arial"/>
                <w:vanish/>
                <w:color w:val="000000" w:themeColor="text1"/>
                <w:sz w:val="16"/>
                <w:szCs w:val="16"/>
              </w:rPr>
            </w:pPr>
            <w:r w:rsidRPr="00B11F56">
              <w:rPr>
                <w:rFonts w:cs="Arial"/>
                <w:vanish/>
                <w:color w:val="000000" w:themeColor="text1"/>
                <w:sz w:val="16"/>
                <w:szCs w:val="16"/>
              </w:rPr>
              <w:t>R_F_RSCL_23</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33345" w14:textId="77777777" w:rsidR="00361C83" w:rsidRPr="0060165D" w:rsidRDefault="00361C83" w:rsidP="00787EFE">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B2C2EB" w14:textId="77777777" w:rsidR="00361C83" w:rsidRPr="001F0889" w:rsidRDefault="00361C83" w:rsidP="00787EFE">
            <w:pPr>
              <w:ind w:left="141"/>
              <w:rPr>
                <w:rFonts w:cs="Arial"/>
                <w:vanish/>
                <w:color w:val="000000" w:themeColor="text1"/>
                <w:sz w:val="16"/>
                <w:szCs w:val="14"/>
              </w:rPr>
            </w:pPr>
          </w:p>
        </w:tc>
      </w:tr>
      <w:tr w:rsidR="00361C83" w:rsidRPr="0060165D" w14:paraId="46B3C1A3" w14:textId="77777777" w:rsidTr="00787EF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40809" w14:textId="77777777" w:rsidR="00361C83" w:rsidRPr="0060165D" w:rsidRDefault="00361C83" w:rsidP="00787EFE">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097244891"/>
            <w:placeholder>
              <w:docPart w:val="142772AA30D74034807A6866C1F570E2"/>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500CF" w14:textId="09A0A520" w:rsidR="00361C83" w:rsidRPr="0060165D" w:rsidRDefault="00553EC8" w:rsidP="00787EFE">
                <w:pPr>
                  <w:rPr>
                    <w:rFonts w:cs="Arial"/>
                    <w:vanish/>
                    <w:color w:val="000000" w:themeColor="text1"/>
                    <w:sz w:val="16"/>
                    <w:szCs w:val="14"/>
                  </w:rPr>
                </w:pPr>
                <w:r>
                  <w:rPr>
                    <w:rFonts w:cs="Arial"/>
                    <w:vanish/>
                    <w:color w:val="000000" w:themeColor="text1"/>
                    <w:sz w:val="16"/>
                    <w:szCs w:val="14"/>
                  </w:rPr>
                  <w:t>Functional</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CE03D" w14:textId="77777777" w:rsidR="00361C83" w:rsidRPr="0060165D" w:rsidRDefault="00361C83" w:rsidP="00787EFE">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412735910"/>
            <w:placeholder>
              <w:docPart w:val="60E922B2CED646AC96E66F0F91266A7E"/>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3523B" w14:textId="507721BE" w:rsidR="00361C83" w:rsidRPr="0060165D" w:rsidRDefault="00553EC8" w:rsidP="00787EFE">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C6ABFA" w14:textId="77777777" w:rsidR="00361C83" w:rsidRPr="0060165D" w:rsidRDefault="00361C83" w:rsidP="00787EFE">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833568681"/>
            <w:placeholder>
              <w:docPart w:val="AA7D3D2626B340D585585520272DE20E"/>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C06A1D" w14:textId="77777777" w:rsidR="00361C83" w:rsidRPr="0060165D" w:rsidRDefault="00361C83" w:rsidP="00787EFE">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361C83" w:rsidRPr="00D90A13" w14:paraId="77D7D920" w14:textId="77777777" w:rsidTr="00787EF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1861A7" w14:textId="1FD7F3B2" w:rsidR="00361C83" w:rsidRPr="001E7824" w:rsidRDefault="003E5293" w:rsidP="00787EFE">
            <w:pPr>
              <w:rPr>
                <w:rFonts w:cs="Arial"/>
                <w:bCs/>
                <w:vanish/>
                <w:color w:val="808080" w:themeColor="background1" w:themeShade="80"/>
                <w:sz w:val="16"/>
                <w:szCs w:val="14"/>
              </w:rPr>
            </w:pPr>
            <w:hyperlink r:id="rId95" w:history="1">
              <w:r w:rsidR="00361C83">
                <w:rPr>
                  <w:rStyle w:val="Hyperlink"/>
                  <w:rFonts w:cs="Arial"/>
                  <w:bCs/>
                  <w:vanish/>
                  <w:sz w:val="16"/>
                  <w:szCs w:val="14"/>
                </w:rPr>
                <w:t>Req. Template</w:t>
              </w:r>
            </w:hyperlink>
            <w:r w:rsidR="00361C83"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742E6" w14:textId="741D684C" w:rsidR="00361C83" w:rsidRPr="001E7824" w:rsidRDefault="00361C83" w:rsidP="00787EFE">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E3585" w14:textId="77777777" w:rsidR="00361C83" w:rsidRPr="009B56B1" w:rsidRDefault="00361C83" w:rsidP="00787EF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EB1881A" w14:textId="77777777" w:rsidR="00361C83" w:rsidRPr="00C66B68" w:rsidRDefault="00361C83" w:rsidP="00361C83">
      <w:pPr>
        <w:rPr>
          <w:rFonts w:cs="Arial"/>
        </w:rPr>
      </w:pPr>
    </w:p>
    <w:p w14:paraId="450EEA3F" w14:textId="77777777" w:rsidR="009A63CC" w:rsidRPr="006E54B3" w:rsidRDefault="009A63CC" w:rsidP="009A63CC"/>
    <w:p w14:paraId="683D4681" w14:textId="77777777" w:rsidR="009A63CC" w:rsidRDefault="009A63CC" w:rsidP="009A63CC">
      <w:pPr>
        <w:pStyle w:val="Heading5"/>
        <w:numPr>
          <w:ilvl w:val="4"/>
          <w:numId w:val="5"/>
        </w:numPr>
      </w:pPr>
      <w:r>
        <w:t>Error Handling</w:t>
      </w:r>
    </w:p>
    <w:p w14:paraId="11C6B7FB" w14:textId="77777777" w:rsidR="009A63CC" w:rsidRPr="00400BE3" w:rsidRDefault="009A63CC" w:rsidP="009A63CC">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FMEA counter measures </w:t>
      </w:r>
      <w:r>
        <w:rPr>
          <w:i/>
          <w:color w:val="808080" w:themeColor="background1" w:themeShade="80"/>
        </w:rPr>
        <w:t>could be considered as</w:t>
      </w:r>
      <w:r w:rsidRPr="00400BE3">
        <w:rPr>
          <w:i/>
          <w:color w:val="808080" w:themeColor="background1" w:themeShade="80"/>
        </w:rPr>
        <w:t xml:space="preserve"> requirements in this chapter</w:t>
      </w:r>
    </w:p>
    <w:p w14:paraId="0F8CC7FE" w14:textId="77777777" w:rsidR="009A63CC" w:rsidRDefault="009A63CC" w:rsidP="009A63CC">
      <w:pPr>
        <w:pStyle w:val="Heading4"/>
        <w:numPr>
          <w:ilvl w:val="3"/>
          <w:numId w:val="5"/>
        </w:numPr>
      </w:pPr>
      <w:r>
        <w:t>Non-Functional Requirements</w:t>
      </w:r>
    </w:p>
    <w:p w14:paraId="26E10A68" w14:textId="77777777" w:rsidR="009A63CC" w:rsidRPr="00400BE3" w:rsidRDefault="009A63CC" w:rsidP="009A63CC">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2258F4ED" w14:textId="77777777" w:rsidR="009A63CC" w:rsidRDefault="009A63CC" w:rsidP="009A63CC"/>
    <w:p w14:paraId="49B8E3F7" w14:textId="77777777" w:rsidR="009A63CC" w:rsidRDefault="009A63CC" w:rsidP="009A63CC">
      <w:pPr>
        <w:pStyle w:val="Heading4"/>
        <w:numPr>
          <w:ilvl w:val="3"/>
          <w:numId w:val="5"/>
        </w:numPr>
      </w:pPr>
      <w:r>
        <w:t>Functional Safety Requirements</w:t>
      </w:r>
    </w:p>
    <w:p w14:paraId="550E5997" w14:textId="77777777" w:rsidR="009A63CC" w:rsidRPr="00347A88" w:rsidRDefault="009A63CC" w:rsidP="009A63CC">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228FCE0C" w14:textId="77777777" w:rsidR="009A63CC" w:rsidRDefault="009A63CC" w:rsidP="009A63CC">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The table references the </w:t>
      </w:r>
      <w:r w:rsidRPr="004D5FAB">
        <w:rPr>
          <w:i/>
          <w:color w:val="808080" w:themeColor="background1" w:themeShade="80"/>
        </w:rPr>
        <w:t xml:space="preserve">Functional Safety Requirements </w:t>
      </w:r>
      <w:r>
        <w:rPr>
          <w:i/>
          <w:color w:val="808080" w:themeColor="background1" w:themeShade="80"/>
        </w:rPr>
        <w:t xml:space="preserve">(FSR) </w:t>
      </w:r>
      <w:r w:rsidRPr="004D5FAB">
        <w:rPr>
          <w:i/>
          <w:color w:val="808080" w:themeColor="background1" w:themeShade="80"/>
        </w:rPr>
        <w:t xml:space="preserve">satisfied by the </w:t>
      </w:r>
      <w:r>
        <w:rPr>
          <w:i/>
          <w:color w:val="808080" w:themeColor="background1" w:themeShade="80"/>
        </w:rPr>
        <w:t>Logical F</w:t>
      </w:r>
      <w:r w:rsidRPr="004D5FAB">
        <w:rPr>
          <w:i/>
          <w:color w:val="808080" w:themeColor="background1" w:themeShade="80"/>
        </w:rPr>
        <w:t>unction</w:t>
      </w:r>
      <w:r>
        <w:rPr>
          <w:i/>
          <w:color w:val="808080" w:themeColor="background1" w:themeShade="80"/>
        </w:rPr>
        <w:t>. The FSRs themselves are listed in the Feature Docs.</w:t>
      </w:r>
    </w:p>
    <w:p w14:paraId="01E0742F" w14:textId="27371BEE" w:rsidR="009A63CC" w:rsidRDefault="009A63CC" w:rsidP="009A63CC">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96" w:history="1">
        <w:r w:rsidRPr="00E55931">
          <w:rPr>
            <w:rStyle w:val="Hyperlink"/>
          </w:rPr>
          <w:t>RE Wiki – RE Alignment with Functional Safety (ISO26262)</w:t>
        </w:r>
      </w:hyperlink>
    </w:p>
    <w:p w14:paraId="1AD5F00A" w14:textId="083737BB" w:rsidR="009A63CC" w:rsidRDefault="003E5293" w:rsidP="009A63CC">
      <w:pPr>
        <w:shd w:val="clear" w:color="auto" w:fill="D6E3BC" w:themeFill="accent3" w:themeFillTint="66"/>
        <w:ind w:firstLine="720"/>
        <w:rPr>
          <w:rStyle w:val="SubtleEmphasis"/>
        </w:rPr>
      </w:pPr>
      <w:hyperlink r:id="rId97" w:history="1">
        <w:r w:rsidR="009A63CC" w:rsidRPr="008A4C8A">
          <w:rPr>
            <w:rStyle w:val="Hyperlink"/>
          </w:rPr>
          <w:t>Functional Safety Sharepoint</w:t>
        </w:r>
      </w:hyperlink>
      <w:r w:rsidR="009A63CC">
        <w:rPr>
          <w:rStyle w:val="SubtleEmphasis"/>
        </w:rPr>
        <w:t xml:space="preserve"> – Functional Safety Concept</w:t>
      </w:r>
    </w:p>
    <w:p w14:paraId="1C66759F" w14:textId="77777777" w:rsidR="009A63CC" w:rsidRDefault="009A63CC" w:rsidP="009A63CC">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122"/>
        <w:gridCol w:w="8079"/>
      </w:tblGrid>
      <w:tr w:rsidR="009A63CC" w14:paraId="6CFF76F2" w14:textId="77777777" w:rsidTr="003B62A9">
        <w:tc>
          <w:tcPr>
            <w:tcW w:w="2122" w:type="dxa"/>
            <w:shd w:val="clear" w:color="auto" w:fill="D9D9D9" w:themeFill="background1" w:themeFillShade="D9"/>
          </w:tcPr>
          <w:p w14:paraId="21BB11E8" w14:textId="77777777" w:rsidR="009A63CC" w:rsidRDefault="009A63CC" w:rsidP="003B62A9">
            <w:pPr>
              <w:rPr>
                <w:b/>
              </w:rPr>
            </w:pPr>
            <w:r>
              <w:rPr>
                <w:b/>
              </w:rPr>
              <w:t>FSR</w:t>
            </w:r>
            <w:r w:rsidRPr="00AF169D">
              <w:rPr>
                <w:b/>
              </w:rPr>
              <w:t xml:space="preserve"> ID</w:t>
            </w:r>
          </w:p>
          <w:p w14:paraId="20AAAD27" w14:textId="77777777" w:rsidR="009A63CC" w:rsidRPr="00AF169D" w:rsidRDefault="009A63CC" w:rsidP="003B62A9">
            <w:pPr>
              <w:rPr>
                <w:b/>
              </w:rPr>
            </w:pPr>
            <w:r w:rsidRPr="00EB7BB6">
              <w:t>(</w:t>
            </w:r>
            <w:r>
              <w:t>from Feature Doc</w:t>
            </w:r>
            <w:r w:rsidRPr="00EB7BB6">
              <w:t>)</w:t>
            </w:r>
          </w:p>
        </w:tc>
        <w:tc>
          <w:tcPr>
            <w:tcW w:w="8079" w:type="dxa"/>
            <w:shd w:val="clear" w:color="auto" w:fill="D9D9D9" w:themeFill="background1" w:themeFillShade="D9"/>
          </w:tcPr>
          <w:p w14:paraId="4EC169AA" w14:textId="77777777" w:rsidR="009A63CC" w:rsidRPr="00AF169D" w:rsidRDefault="009A63CC" w:rsidP="003B62A9">
            <w:pPr>
              <w:rPr>
                <w:b/>
              </w:rPr>
            </w:pPr>
            <w:r w:rsidRPr="00AF169D">
              <w:rPr>
                <w:b/>
              </w:rPr>
              <w:t>Requirement Title</w:t>
            </w:r>
          </w:p>
        </w:tc>
      </w:tr>
      <w:tr w:rsidR="00572C80" w14:paraId="56EE3A20" w14:textId="77777777" w:rsidTr="003B62A9">
        <w:tc>
          <w:tcPr>
            <w:tcW w:w="2122" w:type="dxa"/>
          </w:tcPr>
          <w:p w14:paraId="1F831A1A" w14:textId="72D8F435" w:rsidR="00572C80" w:rsidRDefault="00572C80" w:rsidP="00572C80">
            <w:r w:rsidRPr="00AC7F92">
              <w:t>FSR1.5</w:t>
            </w:r>
          </w:p>
        </w:tc>
        <w:tc>
          <w:tcPr>
            <w:tcW w:w="8079" w:type="dxa"/>
          </w:tcPr>
          <w:p w14:paraId="038D186A" w14:textId="081D94DC" w:rsidR="00572C80" w:rsidRDefault="00572C80" w:rsidP="00572C80">
            <w:r w:rsidRPr="00AC7F92">
              <w:t>Mechanical considerations</w:t>
            </w:r>
          </w:p>
        </w:tc>
      </w:tr>
      <w:tr w:rsidR="009A63CC" w14:paraId="62769BCA" w14:textId="77777777" w:rsidTr="003B62A9">
        <w:tc>
          <w:tcPr>
            <w:tcW w:w="2122" w:type="dxa"/>
          </w:tcPr>
          <w:p w14:paraId="0C38D07E" w14:textId="77777777" w:rsidR="009A63CC" w:rsidRDefault="009A63CC" w:rsidP="003B62A9"/>
        </w:tc>
        <w:tc>
          <w:tcPr>
            <w:tcW w:w="8079" w:type="dxa"/>
          </w:tcPr>
          <w:p w14:paraId="7AA336B4" w14:textId="77777777" w:rsidR="009A63CC" w:rsidRDefault="009A63CC" w:rsidP="003B62A9"/>
        </w:tc>
      </w:tr>
      <w:tr w:rsidR="009A63CC" w14:paraId="222CE6F7" w14:textId="77777777" w:rsidTr="003B62A9">
        <w:tc>
          <w:tcPr>
            <w:tcW w:w="2122" w:type="dxa"/>
          </w:tcPr>
          <w:p w14:paraId="7B436CB8" w14:textId="77777777" w:rsidR="009A63CC" w:rsidRDefault="009A63CC" w:rsidP="003B62A9">
            <w:r>
              <w:t>…</w:t>
            </w:r>
          </w:p>
        </w:tc>
        <w:tc>
          <w:tcPr>
            <w:tcW w:w="8079" w:type="dxa"/>
          </w:tcPr>
          <w:p w14:paraId="64AED4F7" w14:textId="77777777" w:rsidR="009A63CC" w:rsidRDefault="009A63CC" w:rsidP="003B62A9"/>
        </w:tc>
      </w:tr>
    </w:tbl>
    <w:p w14:paraId="2FA56667" w14:textId="58EDB3C5" w:rsidR="009A63CC" w:rsidRPr="00702453" w:rsidRDefault="009A63CC" w:rsidP="009A63CC">
      <w:pPr>
        <w:pStyle w:val="Caption"/>
      </w:pPr>
      <w:bookmarkStart w:id="212" w:name="_Toc34668968"/>
      <w:bookmarkStart w:id="213" w:name="_Toc56581874"/>
      <w:r w:rsidRPr="00702453">
        <w:t xml:space="preserve">Table </w:t>
      </w:r>
      <w:r w:rsidR="003E5293">
        <w:fldChar w:fldCharType="begin"/>
      </w:r>
      <w:r w:rsidR="003E5293">
        <w:instrText xml:space="preserve"> SEQ Table \* ARABIC </w:instrText>
      </w:r>
      <w:r w:rsidR="003E5293">
        <w:fldChar w:fldCharType="separate"/>
      </w:r>
      <w:r w:rsidR="00CE7B51">
        <w:rPr>
          <w:noProof/>
        </w:rPr>
        <w:t>15</w:t>
      </w:r>
      <w:r w:rsidR="003E5293">
        <w:rPr>
          <w:noProof/>
        </w:rPr>
        <w:fldChar w:fldCharType="end"/>
      </w:r>
      <w:r w:rsidRPr="00702453">
        <w:t xml:space="preserve">: </w:t>
      </w:r>
      <w:r>
        <w:t>FSRs satisfied by Logical Function</w:t>
      </w:r>
      <w:bookmarkEnd w:id="212"/>
      <w:bookmarkEnd w:id="213"/>
    </w:p>
    <w:p w14:paraId="77563AA2" w14:textId="77777777" w:rsidR="009A63CC" w:rsidRDefault="009A63CC" w:rsidP="009A63CC">
      <w:pPr>
        <w:pStyle w:val="Heading4"/>
        <w:numPr>
          <w:ilvl w:val="3"/>
          <w:numId w:val="5"/>
        </w:numPr>
      </w:pPr>
      <w:r>
        <w:t>Other Requirements</w:t>
      </w:r>
    </w:p>
    <w:p w14:paraId="4214420D" w14:textId="77777777" w:rsidR="009A63CC" w:rsidRDefault="009A63CC" w:rsidP="009A63CC">
      <w:pPr>
        <w:pStyle w:val="Heading5"/>
        <w:numPr>
          <w:ilvl w:val="4"/>
          <w:numId w:val="5"/>
        </w:numPr>
      </w:pPr>
      <w:r>
        <w:t>Design Requirements</w:t>
      </w:r>
    </w:p>
    <w:p w14:paraId="1E36C777" w14:textId="77777777" w:rsidR="009A63CC" w:rsidRDefault="009A63CC" w:rsidP="009A63CC">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3410AC33" w14:textId="4EDAE9E6" w:rsidR="00DB45E2" w:rsidRDefault="00DB45E2" w:rsidP="00DB45E2">
      <w:pPr>
        <w:pStyle w:val="Heading2"/>
      </w:pPr>
      <w:r w:rsidRPr="009A63CC">
        <w:t xml:space="preserve">Logical Function </w:t>
      </w:r>
      <w:r>
        <w:t>“Rear Inner Handle Control right”</w:t>
      </w:r>
    </w:p>
    <w:p w14:paraId="7EAAFC76" w14:textId="77777777" w:rsidR="00DB45E2" w:rsidRDefault="00DB45E2" w:rsidP="00DB45E2">
      <w:pPr>
        <w:pStyle w:val="Heading3"/>
        <w:numPr>
          <w:ilvl w:val="2"/>
          <w:numId w:val="5"/>
        </w:numPr>
      </w:pPr>
      <w:r>
        <w:t>Function Overview</w:t>
      </w:r>
    </w:p>
    <w:p w14:paraId="00A43634" w14:textId="77777777" w:rsidR="00DB45E2" w:rsidRDefault="00DB45E2" w:rsidP="00DB45E2">
      <w:pPr>
        <w:pStyle w:val="Heading4"/>
        <w:numPr>
          <w:ilvl w:val="3"/>
          <w:numId w:val="5"/>
        </w:numPr>
      </w:pPr>
      <w:r>
        <w:t>Function Description</w:t>
      </w:r>
    </w:p>
    <w:p w14:paraId="36C01BC5" w14:textId="77777777" w:rsidR="00DB45E2" w:rsidRDefault="00DB45E2" w:rsidP="00DB45E2">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02F614DC" w14:textId="77777777" w:rsidR="00DB45E2" w:rsidRPr="00535A17" w:rsidRDefault="00DB45E2" w:rsidP="00DB45E2">
      <w:pPr>
        <w:pStyle w:val="scriptNormal"/>
        <w:rPr>
          <w:color w:val="auto"/>
        </w:rPr>
      </w:pPr>
      <w:r>
        <w:rPr>
          <w:color w:val="auto"/>
        </w:rPr>
        <w:t>Controls useability of rear inner door handles. Provides actual rear inner door handle status feedback.</w:t>
      </w:r>
    </w:p>
    <w:p w14:paraId="358AF505" w14:textId="77777777" w:rsidR="00DB45E2" w:rsidRDefault="00DB45E2" w:rsidP="00DB45E2">
      <w:pPr>
        <w:pStyle w:val="Heading4"/>
        <w:numPr>
          <w:ilvl w:val="3"/>
          <w:numId w:val="5"/>
        </w:numPr>
      </w:pPr>
      <w:r>
        <w:t>Function Variants</w:t>
      </w:r>
    </w:p>
    <w:p w14:paraId="2EE68408" w14:textId="77777777" w:rsidR="00DB45E2" w:rsidRDefault="00DB45E2" w:rsidP="00DB45E2">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C63EEC3" w14:textId="77777777" w:rsidR="00DB45E2" w:rsidRDefault="00DB45E2" w:rsidP="00DB45E2">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00CB901A" w14:textId="77777777" w:rsidR="00DB45E2" w:rsidRDefault="00DB45E2" w:rsidP="00DB45E2">
      <w:pPr>
        <w:shd w:val="clear" w:color="auto" w:fill="D6E3BC" w:themeFill="accent3" w:themeFillTint="66"/>
        <w:rPr>
          <w:rStyle w:val="SubtleEmphasis"/>
        </w:rPr>
      </w:pPr>
      <w:r>
        <w:rPr>
          <w:rStyle w:val="SubtleEmphasis"/>
        </w:rPr>
        <w:t>Variants on Function level could be driven by e.g. technology or feature content. Example: There could be a “Low Content” and a “High Content” variant of some exterior lighting function. The “Low Content” variant is used for Conventional Headlight technology, the “High Content” variant is used for LED and Xenon technology. In this case we call the different technologies the Variant Options, which the Variant depends on. The optional column “Variant condition” allows to express the dependency of a Variant based on Variant Options. Variant Options should be centrally managed in VSEM.</w:t>
      </w:r>
    </w:p>
    <w:p w14:paraId="1C63E015" w14:textId="77777777" w:rsidR="00DB45E2" w:rsidRDefault="00DB45E2" w:rsidP="00DB45E2">
      <w:pPr>
        <w:shd w:val="clear" w:color="auto" w:fill="D6E3BC" w:themeFill="accent3" w:themeFillTint="66"/>
        <w:rPr>
          <w:rStyle w:val="SubtleEmphasis"/>
        </w:rPr>
      </w:pPr>
    </w:p>
    <w:p w14:paraId="3E9846AB" w14:textId="77777777" w:rsidR="00DB45E2" w:rsidRDefault="00DB45E2" w:rsidP="00DB45E2">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72DBE692" w14:textId="77777777" w:rsidR="00DB45E2" w:rsidRDefault="00DB45E2" w:rsidP="00DB45E2">
      <w:pPr>
        <w:shd w:val="clear" w:color="auto" w:fill="D6E3BC" w:themeFill="accent3" w:themeFillTint="66"/>
        <w:rPr>
          <w:rStyle w:val="SubtleEmphasis"/>
        </w:rPr>
      </w:pPr>
      <w:r w:rsidRPr="003C3D56">
        <w:rPr>
          <w:rStyle w:val="SubtleEmphasis"/>
          <w:b/>
        </w:rPr>
        <w:t>#Link:</w:t>
      </w:r>
      <w:r>
        <w:rPr>
          <w:rStyle w:val="SubtleEmphasis"/>
        </w:rPr>
        <w:t xml:space="preserve"> </w:t>
      </w:r>
      <w:hyperlink r:id="rId98" w:history="1">
        <w:r w:rsidRPr="00DD553E">
          <w:rPr>
            <w:rStyle w:val="Hyperlink"/>
          </w:rPr>
          <w:t>RE Wiki – Variant Management</w:t>
        </w:r>
      </w:hyperlink>
      <w:r>
        <w:rPr>
          <w:rStyle w:val="SubtleEmphasis"/>
        </w:rPr>
        <w:t>.</w:t>
      </w:r>
    </w:p>
    <w:p w14:paraId="79296C77" w14:textId="77777777" w:rsidR="00DB45E2" w:rsidRPr="00282E2C" w:rsidRDefault="00DB45E2" w:rsidP="00DB45E2"/>
    <w:tbl>
      <w:tblPr>
        <w:tblStyle w:val="TableGrid"/>
        <w:tblW w:w="10206" w:type="dxa"/>
        <w:tblInd w:w="-5" w:type="dxa"/>
        <w:tblLook w:val="0620" w:firstRow="1" w:lastRow="0" w:firstColumn="0" w:lastColumn="0" w:noHBand="1" w:noVBand="1"/>
      </w:tblPr>
      <w:tblGrid>
        <w:gridCol w:w="2523"/>
        <w:gridCol w:w="5132"/>
        <w:gridCol w:w="2551"/>
      </w:tblGrid>
      <w:tr w:rsidR="00DB45E2" w:rsidRPr="009E3B7C" w14:paraId="0D49FBF6" w14:textId="77777777" w:rsidTr="001A45D3">
        <w:trPr>
          <w:trHeight w:val="314"/>
        </w:trPr>
        <w:tc>
          <w:tcPr>
            <w:tcW w:w="2523" w:type="dxa"/>
            <w:shd w:val="clear" w:color="auto" w:fill="D9D9D9" w:themeFill="background1" w:themeFillShade="D9"/>
          </w:tcPr>
          <w:p w14:paraId="45331421" w14:textId="77777777" w:rsidR="00DB45E2" w:rsidRPr="009E3B7C" w:rsidRDefault="00DB45E2" w:rsidP="001A45D3">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3981C6A" w14:textId="77777777" w:rsidR="00DB45E2" w:rsidRPr="009E3B7C" w:rsidRDefault="00DB45E2" w:rsidP="001A45D3">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D86F3F7" w14:textId="77777777" w:rsidR="00DB45E2" w:rsidRPr="00282A36" w:rsidRDefault="00DB45E2" w:rsidP="001A45D3">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DB45E2" w:rsidRPr="009E3B7C" w14:paraId="514AEDE6" w14:textId="77777777" w:rsidTr="001A45D3">
        <w:trPr>
          <w:trHeight w:val="198"/>
        </w:trPr>
        <w:tc>
          <w:tcPr>
            <w:tcW w:w="2523" w:type="dxa"/>
          </w:tcPr>
          <w:p w14:paraId="6A53CCCE" w14:textId="77777777" w:rsidR="00DB45E2" w:rsidRPr="00C45D3C" w:rsidRDefault="00DB45E2" w:rsidP="001A45D3">
            <w:pPr>
              <w:rPr>
                <w:rFonts w:cs="Arial"/>
              </w:rPr>
            </w:pPr>
          </w:p>
        </w:tc>
        <w:tc>
          <w:tcPr>
            <w:tcW w:w="5132" w:type="dxa"/>
          </w:tcPr>
          <w:p w14:paraId="2BE4DCC5" w14:textId="77777777" w:rsidR="00DB45E2" w:rsidRPr="009E3B7C" w:rsidRDefault="00DB45E2" w:rsidP="001A45D3">
            <w:pPr>
              <w:overflowPunct/>
              <w:autoSpaceDE/>
              <w:autoSpaceDN/>
              <w:adjustRightInd/>
              <w:textAlignment w:val="center"/>
              <w:rPr>
                <w:rFonts w:cs="Arial"/>
              </w:rPr>
            </w:pPr>
          </w:p>
        </w:tc>
        <w:tc>
          <w:tcPr>
            <w:tcW w:w="2551" w:type="dxa"/>
          </w:tcPr>
          <w:p w14:paraId="05F6348E" w14:textId="77777777" w:rsidR="00DB45E2" w:rsidRPr="005A344A" w:rsidRDefault="00DB45E2" w:rsidP="001A45D3">
            <w:pPr>
              <w:rPr>
                <w:rFonts w:cs="Arial"/>
                <w:lang w:val="en-GB"/>
              </w:rPr>
            </w:pPr>
          </w:p>
        </w:tc>
      </w:tr>
    </w:tbl>
    <w:p w14:paraId="429560E1" w14:textId="77777777" w:rsidR="00DB45E2" w:rsidRPr="00282E2C" w:rsidRDefault="00DB45E2" w:rsidP="00DB45E2"/>
    <w:p w14:paraId="77B266C9" w14:textId="77777777" w:rsidR="00DB45E2" w:rsidRDefault="00DB45E2" w:rsidP="00DB45E2">
      <w:pPr>
        <w:pStyle w:val="Heading4"/>
        <w:numPr>
          <w:ilvl w:val="3"/>
          <w:numId w:val="5"/>
        </w:numPr>
      </w:pPr>
      <w:r>
        <w:t>Input Requirements/Documents</w:t>
      </w:r>
    </w:p>
    <w:p w14:paraId="121E1F10" w14:textId="77777777" w:rsidR="00DB45E2" w:rsidRPr="00FB4FE2" w:rsidRDefault="00DB45E2" w:rsidP="00DB45E2">
      <w:pPr>
        <w:shd w:val="clear" w:color="auto" w:fill="D6E3BC" w:themeFill="accent3" w:themeFillTint="66"/>
        <w:rPr>
          <w:rStyle w:val="SubtleEmphasis"/>
          <w:i w:val="0"/>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function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function owner should check, if all inputs have been properly considered by derived/outgoing requirements </w:t>
      </w:r>
      <w:r>
        <w:rPr>
          <w:rStyle w:val="SubtleEmphasis"/>
        </w:rPr>
        <w:t>in chapter “</w:t>
      </w:r>
      <w:r>
        <w:rPr>
          <w:rStyle w:val="SubtleEmphasis"/>
        </w:rPr>
        <w:fldChar w:fldCharType="begin"/>
      </w:r>
      <w:r>
        <w:rPr>
          <w:rStyle w:val="SubtleEmphasis"/>
        </w:rPr>
        <w:instrText xml:space="preserve"> REF _Ref26372135 \h  \* MERGEFORMAT </w:instrText>
      </w:r>
      <w:r>
        <w:rPr>
          <w:rStyle w:val="SubtleEmphasis"/>
        </w:rPr>
      </w:r>
      <w:r>
        <w:rPr>
          <w:rStyle w:val="SubtleEmphasis"/>
        </w:rPr>
        <w:fldChar w:fldCharType="separate"/>
      </w:r>
      <w:r w:rsidRPr="00CE7B51">
        <w:rPr>
          <w:rStyle w:val="SubtleEmphasis"/>
        </w:rPr>
        <w:t>Function Requirements</w:t>
      </w:r>
      <w:r>
        <w:rPr>
          <w:rStyle w:val="SubtleEmphasis"/>
        </w:rPr>
        <w:fldChar w:fldCharType="end"/>
      </w:r>
      <w:r>
        <w:rPr>
          <w:rStyle w:val="SubtleEmphasis"/>
        </w:rPr>
        <w:t>”</w:t>
      </w:r>
      <w:r w:rsidRPr="00FB4FE2">
        <w:rPr>
          <w:rStyle w:val="SubtleEmphasis"/>
          <w:i w:val="0"/>
        </w:rPr>
        <w:t>.</w:t>
      </w:r>
    </w:p>
    <w:p w14:paraId="289A6DF9" w14:textId="77777777" w:rsidR="00DB45E2" w:rsidRDefault="00DB45E2" w:rsidP="00DB45E2">
      <w:pPr>
        <w:shd w:val="clear" w:color="auto" w:fill="D6E3BC" w:themeFill="accent3" w:themeFillTint="66"/>
        <w:rPr>
          <w:rStyle w:val="SubtleEmphasis"/>
        </w:rPr>
      </w:pPr>
      <w:r w:rsidRPr="00FB4FE2">
        <w:rPr>
          <w:rStyle w:val="SubtleEmphasis"/>
          <w:i w:val="0"/>
        </w:rPr>
        <w:t xml:space="preserve">Note: </w:t>
      </w:r>
      <w:r>
        <w:rPr>
          <w:rStyle w:val="SubtleEmphasis"/>
        </w:rPr>
        <w:t>It is not required to list each input requirement individually in this table, referencing the input document is enough (if relevant document section is indicated).</w:t>
      </w:r>
    </w:p>
    <w:p w14:paraId="4779B609" w14:textId="77777777" w:rsidR="00DB45E2" w:rsidRDefault="00DB45E2" w:rsidP="00DB45E2">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DB45E2" w:rsidRPr="007C20FA" w14:paraId="5ED387A4" w14:textId="77777777" w:rsidTr="001A45D3">
        <w:trPr>
          <w:trHeight w:val="20"/>
        </w:trPr>
        <w:tc>
          <w:tcPr>
            <w:tcW w:w="1560" w:type="dxa"/>
            <w:shd w:val="clear" w:color="auto" w:fill="D9D9D9" w:themeFill="background1" w:themeFillShade="D9"/>
          </w:tcPr>
          <w:p w14:paraId="2349432D" w14:textId="77777777" w:rsidR="00DB45E2" w:rsidRPr="00054A51" w:rsidRDefault="00DB45E2" w:rsidP="001A45D3">
            <w:pPr>
              <w:rPr>
                <w:rFonts w:ascii="Helvetica" w:hAnsi="Helvetica" w:cs="Helvetica"/>
                <w:b/>
              </w:rPr>
            </w:pPr>
            <w:r w:rsidRPr="00054A51">
              <w:rPr>
                <w:rFonts w:ascii="Helvetica" w:hAnsi="Helvetica" w:cs="Helvetica"/>
                <w:b/>
              </w:rPr>
              <w:t>Reference</w:t>
            </w:r>
          </w:p>
          <w:p w14:paraId="4CA2C8E6" w14:textId="77777777" w:rsidR="00DB45E2" w:rsidRDefault="00DB45E2" w:rsidP="001A45D3">
            <w:pPr>
              <w:rPr>
                <w:rFonts w:ascii="Helvetica" w:hAnsi="Helvetica" w:cs="Helvetica"/>
                <w:sz w:val="16"/>
              </w:rPr>
            </w:pPr>
          </w:p>
          <w:p w14:paraId="1C01F833" w14:textId="77777777" w:rsidR="00DB45E2" w:rsidRPr="00B574CB" w:rsidRDefault="00DB45E2" w:rsidP="001A45D3">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CE7B51">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129B6B70" w14:textId="77777777" w:rsidR="00DB45E2" w:rsidRPr="007C20FA" w:rsidRDefault="00DB45E2" w:rsidP="001A45D3">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6F754FEC" w14:textId="77777777" w:rsidR="00DB45E2" w:rsidRPr="007C20FA" w:rsidRDefault="00DB45E2" w:rsidP="001A45D3">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287FF55" w14:textId="77777777" w:rsidR="00DB45E2" w:rsidRDefault="00DB45E2" w:rsidP="001A45D3">
            <w:pPr>
              <w:rPr>
                <w:rFonts w:ascii="Helvetica" w:hAnsi="Helvetica" w:cs="Helvetica"/>
                <w:b/>
              </w:rPr>
            </w:pPr>
            <w:r>
              <w:rPr>
                <w:rFonts w:ascii="Helvetica" w:hAnsi="Helvetica" w:cs="Helvetica"/>
                <w:b/>
              </w:rPr>
              <w:t>Derived Requirement</w:t>
            </w:r>
          </w:p>
          <w:p w14:paraId="365B1740" w14:textId="77777777" w:rsidR="00DB45E2" w:rsidRDefault="00DB45E2" w:rsidP="001A45D3">
            <w:pPr>
              <w:rPr>
                <w:rFonts w:ascii="Helvetica" w:hAnsi="Helvetica" w:cs="Helvetica"/>
                <w:sz w:val="16"/>
              </w:rPr>
            </w:pPr>
          </w:p>
          <w:p w14:paraId="5F97D502" w14:textId="77777777" w:rsidR="00DB45E2" w:rsidRPr="00B574CB" w:rsidRDefault="00DB45E2" w:rsidP="001A45D3">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CE7B51">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DB45E2" w:rsidRPr="007C20FA" w14:paraId="5D75749C" w14:textId="77777777" w:rsidTr="001A45D3">
        <w:trPr>
          <w:trHeight w:val="20"/>
        </w:trPr>
        <w:tc>
          <w:tcPr>
            <w:tcW w:w="10206" w:type="dxa"/>
            <w:gridSpan w:val="4"/>
            <w:shd w:val="clear" w:color="auto" w:fill="F2F2F2" w:themeFill="background1" w:themeFillShade="F2"/>
          </w:tcPr>
          <w:p w14:paraId="74077737" w14:textId="77777777" w:rsidR="00DB45E2" w:rsidRDefault="00DB45E2" w:rsidP="001A45D3">
            <w:pPr>
              <w:rPr>
                <w:rFonts w:ascii="Helvetica" w:hAnsi="Helvetica" w:cs="Helvetica"/>
                <w:b/>
              </w:rPr>
            </w:pPr>
            <w:r>
              <w:rPr>
                <w:rFonts w:ascii="Helvetica" w:hAnsi="Helvetica" w:cs="Helvetica"/>
                <w:b/>
              </w:rPr>
              <w:t>Feature Requirements</w:t>
            </w:r>
          </w:p>
        </w:tc>
      </w:tr>
      <w:tr w:rsidR="00DB45E2" w:rsidRPr="007C20FA" w14:paraId="59E6D485" w14:textId="77777777" w:rsidTr="001A45D3">
        <w:trPr>
          <w:trHeight w:val="20"/>
        </w:trPr>
        <w:tc>
          <w:tcPr>
            <w:tcW w:w="1560" w:type="dxa"/>
          </w:tcPr>
          <w:p w14:paraId="7E0779C8" w14:textId="77777777" w:rsidR="00DB45E2" w:rsidRPr="00D410AE" w:rsidRDefault="00DB45E2" w:rsidP="001A45D3">
            <w:pPr>
              <w:rPr>
                <w:rFonts w:cs="Arial"/>
              </w:rPr>
            </w:pPr>
            <w:r>
              <w:rPr>
                <w:rFonts w:cs="Arial"/>
              </w:rPr>
              <w:t>Feature Document</w:t>
            </w:r>
          </w:p>
        </w:tc>
        <w:tc>
          <w:tcPr>
            <w:tcW w:w="2693" w:type="dxa"/>
          </w:tcPr>
          <w:p w14:paraId="7FD7EA2F" w14:textId="77777777" w:rsidR="00DB45E2" w:rsidRDefault="00DB45E2" w:rsidP="001A45D3">
            <w:pPr>
              <w:rPr>
                <w:rFonts w:cs="Arial"/>
              </w:rPr>
            </w:pPr>
            <w:r>
              <w:rPr>
                <w:rFonts w:cs="Arial"/>
              </w:rPr>
              <w:t>&lt;Example:</w:t>
            </w:r>
          </w:p>
          <w:p w14:paraId="19400915" w14:textId="77777777" w:rsidR="00DB45E2" w:rsidRPr="00D410AE" w:rsidRDefault="00DB45E2" w:rsidP="001A45D3">
            <w:pPr>
              <w:rPr>
                <w:rFonts w:cs="Arial"/>
              </w:rPr>
            </w:pPr>
            <w:r>
              <w:rPr>
                <w:rFonts w:cs="Arial"/>
              </w:rPr>
              <w:t>id + title of relevant Feature Docs&gt;</w:t>
            </w:r>
          </w:p>
        </w:tc>
        <w:tc>
          <w:tcPr>
            <w:tcW w:w="2693" w:type="dxa"/>
          </w:tcPr>
          <w:p w14:paraId="48A935C8" w14:textId="77777777" w:rsidR="00DB45E2" w:rsidRPr="00D410AE" w:rsidRDefault="00DB45E2" w:rsidP="001A45D3">
            <w:pPr>
              <w:rPr>
                <w:rFonts w:cs="Arial"/>
              </w:rPr>
            </w:pPr>
            <w:r>
              <w:rPr>
                <w:rFonts w:cs="Arial"/>
              </w:rPr>
              <w:t>&lt;Example: “Requirements of Feature …”&gt;</w:t>
            </w:r>
          </w:p>
        </w:tc>
        <w:tc>
          <w:tcPr>
            <w:tcW w:w="3260" w:type="dxa"/>
          </w:tcPr>
          <w:p w14:paraId="1E811A9E" w14:textId="77777777" w:rsidR="00DB45E2" w:rsidRDefault="00DB45E2" w:rsidP="001A45D3">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9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DB45E2" w:rsidRPr="007C20FA" w14:paraId="07F36E53" w14:textId="77777777" w:rsidTr="001A45D3">
        <w:trPr>
          <w:trHeight w:val="20"/>
        </w:trPr>
        <w:tc>
          <w:tcPr>
            <w:tcW w:w="1560" w:type="dxa"/>
          </w:tcPr>
          <w:p w14:paraId="0773EA35" w14:textId="77777777" w:rsidR="00DB45E2" w:rsidRPr="00D410AE" w:rsidRDefault="00DB45E2" w:rsidP="001A45D3">
            <w:pPr>
              <w:rPr>
                <w:rFonts w:cs="Arial"/>
              </w:rPr>
            </w:pPr>
          </w:p>
        </w:tc>
        <w:tc>
          <w:tcPr>
            <w:tcW w:w="2693" w:type="dxa"/>
          </w:tcPr>
          <w:p w14:paraId="04EC9859" w14:textId="77777777" w:rsidR="00DB45E2" w:rsidRDefault="00DB45E2" w:rsidP="001A45D3">
            <w:pPr>
              <w:rPr>
                <w:rFonts w:cs="Arial"/>
              </w:rPr>
            </w:pPr>
          </w:p>
        </w:tc>
        <w:tc>
          <w:tcPr>
            <w:tcW w:w="2693" w:type="dxa"/>
          </w:tcPr>
          <w:p w14:paraId="039D3E71" w14:textId="77777777" w:rsidR="00DB45E2" w:rsidRDefault="00DB45E2" w:rsidP="001A45D3">
            <w:pPr>
              <w:rPr>
                <w:rFonts w:cs="Arial"/>
              </w:rPr>
            </w:pPr>
          </w:p>
        </w:tc>
        <w:tc>
          <w:tcPr>
            <w:tcW w:w="3260" w:type="dxa"/>
          </w:tcPr>
          <w:p w14:paraId="427119B1" w14:textId="77777777" w:rsidR="00DB45E2" w:rsidRDefault="00DB45E2" w:rsidP="001A45D3">
            <w:pPr>
              <w:rPr>
                <w:rFonts w:cs="Arial"/>
              </w:rPr>
            </w:pPr>
          </w:p>
        </w:tc>
      </w:tr>
      <w:tr w:rsidR="00DB45E2" w:rsidRPr="007C20FA" w14:paraId="384B7617" w14:textId="77777777" w:rsidTr="001A45D3">
        <w:trPr>
          <w:trHeight w:val="20"/>
        </w:trPr>
        <w:tc>
          <w:tcPr>
            <w:tcW w:w="10206" w:type="dxa"/>
            <w:gridSpan w:val="4"/>
            <w:shd w:val="clear" w:color="auto" w:fill="F2F2F2" w:themeFill="background1" w:themeFillShade="F2"/>
          </w:tcPr>
          <w:p w14:paraId="20DC2385" w14:textId="77777777" w:rsidR="00DB45E2" w:rsidRDefault="00DB45E2" w:rsidP="001A45D3">
            <w:pPr>
              <w:rPr>
                <w:rFonts w:ascii="Helvetica" w:hAnsi="Helvetica" w:cs="Helvetica"/>
                <w:b/>
              </w:rPr>
            </w:pPr>
            <w:r>
              <w:rPr>
                <w:rFonts w:ascii="Helvetica" w:hAnsi="Helvetica" w:cs="Helvetica"/>
                <w:b/>
              </w:rPr>
              <w:t>Ford Engineering Standards</w:t>
            </w:r>
          </w:p>
        </w:tc>
      </w:tr>
      <w:tr w:rsidR="00DB45E2" w:rsidRPr="007C20FA" w14:paraId="497C6D5B" w14:textId="77777777" w:rsidTr="001A45D3">
        <w:trPr>
          <w:trHeight w:val="20"/>
        </w:trPr>
        <w:tc>
          <w:tcPr>
            <w:tcW w:w="1560" w:type="dxa"/>
          </w:tcPr>
          <w:p w14:paraId="41FE22DA" w14:textId="77777777" w:rsidR="00DB45E2" w:rsidRPr="00D410AE" w:rsidRDefault="00DB45E2" w:rsidP="001A45D3">
            <w:pPr>
              <w:rPr>
                <w:rFonts w:cs="Arial"/>
              </w:rPr>
            </w:pPr>
          </w:p>
        </w:tc>
        <w:tc>
          <w:tcPr>
            <w:tcW w:w="2693" w:type="dxa"/>
          </w:tcPr>
          <w:p w14:paraId="4D8BDE82" w14:textId="77777777" w:rsidR="00DB45E2" w:rsidRPr="00D410AE" w:rsidRDefault="00DB45E2" w:rsidP="001A45D3">
            <w:pPr>
              <w:rPr>
                <w:rFonts w:cs="Arial"/>
              </w:rPr>
            </w:pPr>
            <w:r>
              <w:rPr>
                <w:rFonts w:cs="Arial"/>
              </w:rPr>
              <w:t>&lt;Example: some SDS (requirement)&gt;</w:t>
            </w:r>
          </w:p>
        </w:tc>
        <w:tc>
          <w:tcPr>
            <w:tcW w:w="2693" w:type="dxa"/>
          </w:tcPr>
          <w:p w14:paraId="09E40EDA" w14:textId="77777777" w:rsidR="00DB45E2" w:rsidRPr="00D410AE" w:rsidRDefault="00DB45E2" w:rsidP="001A45D3">
            <w:pPr>
              <w:rPr>
                <w:rFonts w:cs="Arial"/>
              </w:rPr>
            </w:pPr>
          </w:p>
        </w:tc>
        <w:tc>
          <w:tcPr>
            <w:tcW w:w="3260" w:type="dxa"/>
          </w:tcPr>
          <w:p w14:paraId="0D1A6AB6" w14:textId="77777777" w:rsidR="00DB45E2" w:rsidRDefault="00DB45E2" w:rsidP="001A45D3">
            <w:pPr>
              <w:rPr>
                <w:rFonts w:cs="Arial"/>
              </w:rPr>
            </w:pPr>
          </w:p>
        </w:tc>
      </w:tr>
      <w:tr w:rsidR="00DB45E2" w:rsidRPr="007C20FA" w14:paraId="2DC85880" w14:textId="77777777" w:rsidTr="001A45D3">
        <w:trPr>
          <w:trHeight w:val="20"/>
        </w:trPr>
        <w:tc>
          <w:tcPr>
            <w:tcW w:w="1560" w:type="dxa"/>
          </w:tcPr>
          <w:p w14:paraId="457C2076" w14:textId="77777777" w:rsidR="00DB45E2" w:rsidRDefault="00DB45E2" w:rsidP="001A45D3">
            <w:pPr>
              <w:rPr>
                <w:rFonts w:cs="Arial"/>
              </w:rPr>
            </w:pPr>
          </w:p>
        </w:tc>
        <w:tc>
          <w:tcPr>
            <w:tcW w:w="2693" w:type="dxa"/>
          </w:tcPr>
          <w:p w14:paraId="45F637FE" w14:textId="77777777" w:rsidR="00DB45E2" w:rsidRDefault="00DB45E2" w:rsidP="001A45D3">
            <w:pPr>
              <w:rPr>
                <w:rFonts w:cs="Arial"/>
              </w:rPr>
            </w:pPr>
          </w:p>
        </w:tc>
        <w:tc>
          <w:tcPr>
            <w:tcW w:w="2693" w:type="dxa"/>
          </w:tcPr>
          <w:p w14:paraId="11CEDF0C" w14:textId="77777777" w:rsidR="00DB45E2" w:rsidRDefault="00DB45E2" w:rsidP="001A45D3">
            <w:pPr>
              <w:rPr>
                <w:rFonts w:cs="Arial"/>
              </w:rPr>
            </w:pPr>
          </w:p>
        </w:tc>
        <w:tc>
          <w:tcPr>
            <w:tcW w:w="3260" w:type="dxa"/>
          </w:tcPr>
          <w:p w14:paraId="484F85AF" w14:textId="77777777" w:rsidR="00DB45E2" w:rsidRDefault="00DB45E2" w:rsidP="001A45D3">
            <w:pPr>
              <w:rPr>
                <w:rFonts w:cs="Arial"/>
              </w:rPr>
            </w:pPr>
          </w:p>
        </w:tc>
      </w:tr>
      <w:tr w:rsidR="00DB45E2" w:rsidRPr="007C20FA" w14:paraId="39A7E17C" w14:textId="77777777" w:rsidTr="001A45D3">
        <w:trPr>
          <w:trHeight w:val="20"/>
        </w:trPr>
        <w:tc>
          <w:tcPr>
            <w:tcW w:w="10206" w:type="dxa"/>
            <w:gridSpan w:val="4"/>
            <w:shd w:val="clear" w:color="auto" w:fill="F2F2F2" w:themeFill="background1" w:themeFillShade="F2"/>
          </w:tcPr>
          <w:p w14:paraId="79F7FCBD" w14:textId="77777777" w:rsidR="00DB45E2" w:rsidRPr="006623A0" w:rsidRDefault="00DB45E2" w:rsidP="001A45D3">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DB45E2" w:rsidRPr="007C20FA" w14:paraId="6C6F3BFF" w14:textId="77777777" w:rsidTr="001A45D3">
        <w:trPr>
          <w:trHeight w:val="20"/>
        </w:trPr>
        <w:tc>
          <w:tcPr>
            <w:tcW w:w="1560" w:type="dxa"/>
          </w:tcPr>
          <w:p w14:paraId="78823194" w14:textId="77777777" w:rsidR="00DB45E2" w:rsidRPr="00D410AE" w:rsidRDefault="00DB45E2" w:rsidP="001A45D3">
            <w:pPr>
              <w:rPr>
                <w:rFonts w:cs="Arial"/>
              </w:rPr>
            </w:pPr>
          </w:p>
        </w:tc>
        <w:tc>
          <w:tcPr>
            <w:tcW w:w="2693" w:type="dxa"/>
          </w:tcPr>
          <w:p w14:paraId="35B4EB4F" w14:textId="77777777" w:rsidR="00DB45E2" w:rsidRPr="00D410AE" w:rsidRDefault="00DB45E2" w:rsidP="001A45D3">
            <w:pPr>
              <w:rPr>
                <w:rFonts w:cs="Arial"/>
              </w:rPr>
            </w:pPr>
            <w:r>
              <w:rPr>
                <w:rFonts w:cs="Arial"/>
              </w:rPr>
              <w:t>&lt;Example: some excerpt from ECE or FMVSS&gt;</w:t>
            </w:r>
          </w:p>
        </w:tc>
        <w:tc>
          <w:tcPr>
            <w:tcW w:w="2693" w:type="dxa"/>
          </w:tcPr>
          <w:p w14:paraId="78B408F1" w14:textId="77777777" w:rsidR="00DB45E2" w:rsidRPr="00D410AE" w:rsidRDefault="00DB45E2" w:rsidP="001A45D3">
            <w:pPr>
              <w:rPr>
                <w:rFonts w:cs="Arial"/>
              </w:rPr>
            </w:pPr>
          </w:p>
        </w:tc>
        <w:tc>
          <w:tcPr>
            <w:tcW w:w="3260" w:type="dxa"/>
          </w:tcPr>
          <w:p w14:paraId="2DC7FE30" w14:textId="77777777" w:rsidR="00DB45E2" w:rsidRPr="00D410AE" w:rsidRDefault="00DB45E2" w:rsidP="001A45D3">
            <w:pPr>
              <w:rPr>
                <w:rFonts w:cs="Arial"/>
              </w:rPr>
            </w:pPr>
          </w:p>
        </w:tc>
      </w:tr>
      <w:tr w:rsidR="00DB45E2" w:rsidRPr="007C20FA" w14:paraId="7DF53701" w14:textId="77777777" w:rsidTr="001A45D3">
        <w:trPr>
          <w:trHeight w:val="20"/>
        </w:trPr>
        <w:tc>
          <w:tcPr>
            <w:tcW w:w="1560" w:type="dxa"/>
          </w:tcPr>
          <w:p w14:paraId="025D8733" w14:textId="77777777" w:rsidR="00DB45E2" w:rsidRPr="00D410AE" w:rsidRDefault="00DB45E2" w:rsidP="001A45D3">
            <w:pPr>
              <w:rPr>
                <w:rFonts w:cs="Arial"/>
              </w:rPr>
            </w:pPr>
          </w:p>
        </w:tc>
        <w:tc>
          <w:tcPr>
            <w:tcW w:w="2693" w:type="dxa"/>
          </w:tcPr>
          <w:p w14:paraId="59184FD2" w14:textId="77777777" w:rsidR="00DB45E2" w:rsidRPr="00D410AE" w:rsidRDefault="00DB45E2" w:rsidP="001A45D3">
            <w:pPr>
              <w:rPr>
                <w:rFonts w:cs="Arial"/>
              </w:rPr>
            </w:pPr>
          </w:p>
        </w:tc>
        <w:tc>
          <w:tcPr>
            <w:tcW w:w="2693" w:type="dxa"/>
          </w:tcPr>
          <w:p w14:paraId="14BB1026" w14:textId="77777777" w:rsidR="00DB45E2" w:rsidRPr="00D410AE" w:rsidRDefault="00DB45E2" w:rsidP="001A45D3">
            <w:pPr>
              <w:rPr>
                <w:rFonts w:cs="Arial"/>
              </w:rPr>
            </w:pPr>
          </w:p>
        </w:tc>
        <w:tc>
          <w:tcPr>
            <w:tcW w:w="3260" w:type="dxa"/>
          </w:tcPr>
          <w:p w14:paraId="676738A6" w14:textId="77777777" w:rsidR="00DB45E2" w:rsidRPr="00D410AE" w:rsidRDefault="00DB45E2" w:rsidP="001A45D3">
            <w:pPr>
              <w:rPr>
                <w:rFonts w:cs="Arial"/>
              </w:rPr>
            </w:pPr>
          </w:p>
        </w:tc>
      </w:tr>
      <w:tr w:rsidR="00DB45E2" w:rsidRPr="007C20FA" w14:paraId="5B939F48" w14:textId="77777777" w:rsidTr="001A45D3">
        <w:trPr>
          <w:trHeight w:val="20"/>
        </w:trPr>
        <w:tc>
          <w:tcPr>
            <w:tcW w:w="10206" w:type="dxa"/>
            <w:gridSpan w:val="4"/>
            <w:shd w:val="clear" w:color="auto" w:fill="F2F2F2" w:themeFill="background1" w:themeFillShade="F2"/>
          </w:tcPr>
          <w:p w14:paraId="434C277C" w14:textId="77777777" w:rsidR="00DB45E2" w:rsidRDefault="00DB45E2" w:rsidP="001A45D3">
            <w:pPr>
              <w:rPr>
                <w:rFonts w:ascii="Helvetica" w:hAnsi="Helvetica" w:cs="Helvetica"/>
                <w:b/>
              </w:rPr>
            </w:pPr>
            <w:r>
              <w:rPr>
                <w:rFonts w:ascii="Helvetica" w:hAnsi="Helvetica" w:cs="Helvetica"/>
                <w:b/>
              </w:rPr>
              <w:t>Industry Standards</w:t>
            </w:r>
          </w:p>
        </w:tc>
      </w:tr>
      <w:tr w:rsidR="00DB45E2" w:rsidRPr="007C20FA" w14:paraId="2210F16C" w14:textId="77777777" w:rsidTr="001A45D3">
        <w:trPr>
          <w:trHeight w:val="20"/>
        </w:trPr>
        <w:tc>
          <w:tcPr>
            <w:tcW w:w="1560" w:type="dxa"/>
          </w:tcPr>
          <w:p w14:paraId="495261D3" w14:textId="77777777" w:rsidR="00DB45E2" w:rsidRPr="00D410AE" w:rsidRDefault="00DB45E2" w:rsidP="001A45D3">
            <w:pPr>
              <w:rPr>
                <w:rFonts w:cs="Arial"/>
              </w:rPr>
            </w:pPr>
          </w:p>
        </w:tc>
        <w:tc>
          <w:tcPr>
            <w:tcW w:w="2693" w:type="dxa"/>
          </w:tcPr>
          <w:p w14:paraId="787FBF3B" w14:textId="77777777" w:rsidR="00DB45E2" w:rsidRPr="00D410AE" w:rsidRDefault="00DB45E2" w:rsidP="001A45D3">
            <w:pPr>
              <w:rPr>
                <w:rFonts w:cs="Arial"/>
              </w:rPr>
            </w:pPr>
            <w:r>
              <w:rPr>
                <w:rFonts w:cs="Arial"/>
              </w:rPr>
              <w:t>&lt;Example: some ISO/IEEE/SAE or other standard&gt;</w:t>
            </w:r>
          </w:p>
        </w:tc>
        <w:tc>
          <w:tcPr>
            <w:tcW w:w="2693" w:type="dxa"/>
          </w:tcPr>
          <w:p w14:paraId="57D823A2" w14:textId="77777777" w:rsidR="00DB45E2" w:rsidRPr="00D410AE" w:rsidRDefault="00DB45E2" w:rsidP="001A45D3">
            <w:pPr>
              <w:rPr>
                <w:rFonts w:cs="Arial"/>
              </w:rPr>
            </w:pPr>
          </w:p>
        </w:tc>
        <w:tc>
          <w:tcPr>
            <w:tcW w:w="3260" w:type="dxa"/>
          </w:tcPr>
          <w:p w14:paraId="19DBD898" w14:textId="77777777" w:rsidR="00DB45E2" w:rsidRPr="00D410AE" w:rsidRDefault="00DB45E2" w:rsidP="001A45D3">
            <w:pPr>
              <w:rPr>
                <w:rFonts w:cs="Arial"/>
              </w:rPr>
            </w:pPr>
          </w:p>
        </w:tc>
      </w:tr>
      <w:tr w:rsidR="00DB45E2" w:rsidRPr="007C20FA" w14:paraId="3178EA63" w14:textId="77777777" w:rsidTr="001A45D3">
        <w:trPr>
          <w:trHeight w:val="20"/>
        </w:trPr>
        <w:tc>
          <w:tcPr>
            <w:tcW w:w="1560" w:type="dxa"/>
          </w:tcPr>
          <w:p w14:paraId="7F0A8A88" w14:textId="77777777" w:rsidR="00DB45E2" w:rsidRPr="00D410AE" w:rsidRDefault="00DB45E2" w:rsidP="001A45D3">
            <w:pPr>
              <w:rPr>
                <w:rFonts w:cs="Arial"/>
              </w:rPr>
            </w:pPr>
          </w:p>
        </w:tc>
        <w:tc>
          <w:tcPr>
            <w:tcW w:w="2693" w:type="dxa"/>
          </w:tcPr>
          <w:p w14:paraId="52717C7D" w14:textId="77777777" w:rsidR="00DB45E2" w:rsidRPr="00D410AE" w:rsidRDefault="00DB45E2" w:rsidP="001A45D3">
            <w:pPr>
              <w:rPr>
                <w:rFonts w:cs="Arial"/>
              </w:rPr>
            </w:pPr>
          </w:p>
        </w:tc>
        <w:tc>
          <w:tcPr>
            <w:tcW w:w="2693" w:type="dxa"/>
          </w:tcPr>
          <w:p w14:paraId="66C1B5A1" w14:textId="77777777" w:rsidR="00DB45E2" w:rsidRPr="00D410AE" w:rsidRDefault="00DB45E2" w:rsidP="001A45D3">
            <w:pPr>
              <w:rPr>
                <w:rFonts w:cs="Arial"/>
              </w:rPr>
            </w:pPr>
          </w:p>
        </w:tc>
        <w:tc>
          <w:tcPr>
            <w:tcW w:w="3260" w:type="dxa"/>
          </w:tcPr>
          <w:p w14:paraId="3061C2BF" w14:textId="77777777" w:rsidR="00DB45E2" w:rsidRPr="00D410AE" w:rsidRDefault="00DB45E2" w:rsidP="001A45D3">
            <w:pPr>
              <w:rPr>
                <w:rFonts w:cs="Arial"/>
              </w:rPr>
            </w:pPr>
          </w:p>
        </w:tc>
      </w:tr>
      <w:tr w:rsidR="00DB45E2" w:rsidRPr="007C20FA" w14:paraId="3F2E8851" w14:textId="77777777" w:rsidTr="001A45D3">
        <w:trPr>
          <w:trHeight w:val="20"/>
        </w:trPr>
        <w:tc>
          <w:tcPr>
            <w:tcW w:w="10206" w:type="dxa"/>
            <w:gridSpan w:val="4"/>
            <w:shd w:val="clear" w:color="auto" w:fill="F2F2F2" w:themeFill="background1" w:themeFillShade="F2"/>
          </w:tcPr>
          <w:p w14:paraId="06C49902" w14:textId="77777777" w:rsidR="00DB45E2" w:rsidRDefault="00DB45E2" w:rsidP="001A45D3">
            <w:pPr>
              <w:rPr>
                <w:rFonts w:ascii="Helvetica" w:hAnsi="Helvetica" w:cs="Helvetica"/>
                <w:b/>
              </w:rPr>
            </w:pPr>
            <w:r>
              <w:rPr>
                <w:rFonts w:ascii="Helvetica" w:hAnsi="Helvetica" w:cs="Helvetica"/>
                <w:b/>
              </w:rPr>
              <w:t>Other Sources</w:t>
            </w:r>
          </w:p>
        </w:tc>
      </w:tr>
      <w:tr w:rsidR="00DB45E2" w:rsidRPr="007C20FA" w14:paraId="77F7BC20" w14:textId="77777777" w:rsidTr="001A45D3">
        <w:trPr>
          <w:trHeight w:val="20"/>
        </w:trPr>
        <w:tc>
          <w:tcPr>
            <w:tcW w:w="1560" w:type="dxa"/>
          </w:tcPr>
          <w:p w14:paraId="773053CE" w14:textId="77777777" w:rsidR="00DB45E2" w:rsidRPr="00D410AE" w:rsidRDefault="00DB45E2" w:rsidP="001A45D3">
            <w:pPr>
              <w:rPr>
                <w:rFonts w:cs="Arial"/>
              </w:rPr>
            </w:pPr>
          </w:p>
        </w:tc>
        <w:tc>
          <w:tcPr>
            <w:tcW w:w="2693" w:type="dxa"/>
          </w:tcPr>
          <w:p w14:paraId="140BF183" w14:textId="77777777" w:rsidR="00DB45E2" w:rsidRPr="00D410AE" w:rsidRDefault="00DB45E2" w:rsidP="001A45D3">
            <w:pPr>
              <w:rPr>
                <w:rFonts w:cs="Arial"/>
              </w:rPr>
            </w:pPr>
            <w:r>
              <w:rPr>
                <w:rFonts w:cs="Arial"/>
              </w:rPr>
              <w:t>&lt;Example: some stakeholder document&gt;</w:t>
            </w:r>
          </w:p>
        </w:tc>
        <w:tc>
          <w:tcPr>
            <w:tcW w:w="2693" w:type="dxa"/>
          </w:tcPr>
          <w:p w14:paraId="293CE2D1" w14:textId="77777777" w:rsidR="00DB45E2" w:rsidRPr="00D410AE" w:rsidRDefault="00DB45E2" w:rsidP="001A45D3">
            <w:pPr>
              <w:rPr>
                <w:rFonts w:cs="Arial"/>
              </w:rPr>
            </w:pPr>
          </w:p>
        </w:tc>
        <w:tc>
          <w:tcPr>
            <w:tcW w:w="3260" w:type="dxa"/>
          </w:tcPr>
          <w:p w14:paraId="1FD6368F" w14:textId="77777777" w:rsidR="00DB45E2" w:rsidRPr="00D410AE" w:rsidRDefault="00DB45E2" w:rsidP="001A45D3">
            <w:pPr>
              <w:rPr>
                <w:rFonts w:cs="Arial"/>
              </w:rPr>
            </w:pPr>
          </w:p>
        </w:tc>
      </w:tr>
      <w:tr w:rsidR="00DB45E2" w:rsidRPr="007C20FA" w14:paraId="2AB0A333" w14:textId="77777777" w:rsidTr="001A45D3">
        <w:trPr>
          <w:trHeight w:val="20"/>
        </w:trPr>
        <w:tc>
          <w:tcPr>
            <w:tcW w:w="1560" w:type="dxa"/>
          </w:tcPr>
          <w:p w14:paraId="75F90FF5" w14:textId="77777777" w:rsidR="00DB45E2" w:rsidRPr="00D410AE" w:rsidRDefault="00DB45E2" w:rsidP="001A45D3">
            <w:pPr>
              <w:rPr>
                <w:rFonts w:cs="Arial"/>
              </w:rPr>
            </w:pPr>
          </w:p>
        </w:tc>
        <w:tc>
          <w:tcPr>
            <w:tcW w:w="2693" w:type="dxa"/>
          </w:tcPr>
          <w:p w14:paraId="6EE61F6A" w14:textId="77777777" w:rsidR="00DB45E2" w:rsidRDefault="00DB45E2" w:rsidP="001A45D3">
            <w:pPr>
              <w:rPr>
                <w:rFonts w:cs="Arial"/>
              </w:rPr>
            </w:pPr>
          </w:p>
        </w:tc>
        <w:tc>
          <w:tcPr>
            <w:tcW w:w="2693" w:type="dxa"/>
          </w:tcPr>
          <w:p w14:paraId="0D5017A1" w14:textId="77777777" w:rsidR="00DB45E2" w:rsidRPr="00D410AE" w:rsidRDefault="00DB45E2" w:rsidP="001A45D3">
            <w:pPr>
              <w:rPr>
                <w:rFonts w:cs="Arial"/>
              </w:rPr>
            </w:pPr>
          </w:p>
        </w:tc>
        <w:tc>
          <w:tcPr>
            <w:tcW w:w="3260" w:type="dxa"/>
          </w:tcPr>
          <w:p w14:paraId="54A7212D" w14:textId="77777777" w:rsidR="00DB45E2" w:rsidRPr="00D410AE" w:rsidRDefault="00DB45E2" w:rsidP="001A45D3">
            <w:pPr>
              <w:rPr>
                <w:rFonts w:cs="Arial"/>
              </w:rPr>
            </w:pPr>
          </w:p>
        </w:tc>
      </w:tr>
    </w:tbl>
    <w:p w14:paraId="5571ABED" w14:textId="77777777" w:rsidR="00DB45E2" w:rsidRPr="00C7649D" w:rsidRDefault="00DB45E2" w:rsidP="00DB45E2">
      <w:pPr>
        <w:pStyle w:val="Caption"/>
      </w:pPr>
      <w:r w:rsidRPr="001B1565">
        <w:t xml:space="preserve">Table </w:t>
      </w:r>
      <w:r w:rsidR="003E5293">
        <w:fldChar w:fldCharType="begin"/>
      </w:r>
      <w:r w:rsidR="003E5293">
        <w:instrText xml:space="preserve"> SEQ Table \* ARABIC </w:instrText>
      </w:r>
      <w:r w:rsidR="003E5293">
        <w:fldChar w:fldCharType="separate"/>
      </w:r>
      <w:r>
        <w:rPr>
          <w:noProof/>
        </w:rPr>
        <w:t>14</w:t>
      </w:r>
      <w:r w:rsidR="003E5293">
        <w:rPr>
          <w:noProof/>
        </w:rPr>
        <w:fldChar w:fldCharType="end"/>
      </w:r>
      <w:r w:rsidRPr="001B1565">
        <w:t xml:space="preserve">: </w:t>
      </w:r>
      <w:r>
        <w:t>Input Requirements/Documents</w:t>
      </w:r>
    </w:p>
    <w:p w14:paraId="04DD791F" w14:textId="77777777" w:rsidR="00DB45E2" w:rsidRPr="001F2112" w:rsidRDefault="00DB45E2" w:rsidP="00DB45E2"/>
    <w:p w14:paraId="3F7C3B75" w14:textId="77777777" w:rsidR="00DB45E2" w:rsidRDefault="00DB45E2" w:rsidP="00DB45E2">
      <w:pPr>
        <w:pStyle w:val="Heading4"/>
        <w:numPr>
          <w:ilvl w:val="3"/>
          <w:numId w:val="5"/>
        </w:numPr>
      </w:pPr>
      <w:r>
        <w:t>Assumptions</w:t>
      </w:r>
    </w:p>
    <w:p w14:paraId="1C01BCE4" w14:textId="77777777" w:rsidR="00DB45E2" w:rsidRDefault="00DB45E2" w:rsidP="00DB45E2">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09B831F3" w14:textId="77777777" w:rsidR="00DB45E2" w:rsidRDefault="00DB45E2" w:rsidP="00DB45E2">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A60F6D0" w14:textId="77777777" w:rsidR="00DB45E2" w:rsidRPr="00751F5B" w:rsidRDefault="00DB45E2" w:rsidP="00DB45E2">
      <w:pPr>
        <w:rPr>
          <w:rStyle w:val="SubtleEmphasis"/>
          <w:i w:val="0"/>
        </w:rPr>
      </w:pPr>
    </w:p>
    <w:p w14:paraId="74E98AF6" w14:textId="77777777" w:rsidR="00DB45E2" w:rsidRPr="00ED5270" w:rsidRDefault="00DB45E2" w:rsidP="00DB45E2"/>
    <w:p w14:paraId="3E84F3E2" w14:textId="77777777" w:rsidR="00DB45E2" w:rsidRDefault="00DB45E2" w:rsidP="00DB45E2">
      <w:pPr>
        <w:pStyle w:val="Heading3"/>
        <w:numPr>
          <w:ilvl w:val="2"/>
          <w:numId w:val="5"/>
        </w:numPr>
      </w:pPr>
      <w:r>
        <w:t>Function Scope</w:t>
      </w:r>
    </w:p>
    <w:p w14:paraId="0D8CE9F7" w14:textId="77777777" w:rsidR="00DB45E2" w:rsidRPr="003102A2" w:rsidRDefault="00DB45E2" w:rsidP="00DB45E2"/>
    <w:p w14:paraId="71F8596E" w14:textId="670B30E7" w:rsidR="00DB45E2" w:rsidRPr="00262805" w:rsidRDefault="003E65DF" w:rsidP="00DB45E2">
      <w:pPr>
        <w:jc w:val="center"/>
      </w:pPr>
      <w:r>
        <w:rPr>
          <w:noProof/>
        </w:rPr>
        <w:drawing>
          <wp:inline distT="0" distB="0" distL="0" distR="0" wp14:anchorId="33600E45" wp14:editId="07104CAE">
            <wp:extent cx="4248150" cy="10382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48150" cy="1038225"/>
                    </a:xfrm>
                    <a:prstGeom prst="rect">
                      <a:avLst/>
                    </a:prstGeom>
                  </pic:spPr>
                </pic:pic>
              </a:graphicData>
            </a:graphic>
          </wp:inline>
        </w:drawing>
      </w:r>
    </w:p>
    <w:p w14:paraId="5F8BD3B6" w14:textId="77777777" w:rsidR="00DB45E2" w:rsidRPr="00B42A06" w:rsidRDefault="00DB45E2" w:rsidP="00DB45E2">
      <w:pPr>
        <w:pStyle w:val="Caption"/>
      </w:pPr>
      <w:r w:rsidRPr="00B42A06">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sidRPr="00B42A06">
        <w:t xml:space="preserve">: </w:t>
      </w:r>
      <w:r>
        <w:t>Context Diagram of Function “Rear Inner Handle Control”</w:t>
      </w:r>
    </w:p>
    <w:p w14:paraId="1245C59C" w14:textId="77777777" w:rsidR="00DB45E2" w:rsidRDefault="00DB45E2" w:rsidP="00DB45E2"/>
    <w:p w14:paraId="19BAB902" w14:textId="77777777" w:rsidR="00DB45E2" w:rsidRDefault="00DB45E2" w:rsidP="00DB45E2">
      <w:pPr>
        <w:pStyle w:val="Heading3"/>
        <w:numPr>
          <w:ilvl w:val="2"/>
          <w:numId w:val="5"/>
        </w:numPr>
      </w:pPr>
      <w:r>
        <w:t>Function Interfaces</w:t>
      </w:r>
    </w:p>
    <w:p w14:paraId="2B583235" w14:textId="77777777" w:rsidR="00DB45E2" w:rsidRPr="00A428A4" w:rsidRDefault="00DB45E2" w:rsidP="00DB45E2">
      <w:pPr>
        <w:shd w:val="clear" w:color="auto" w:fill="D6E3BC" w:themeFill="accent3" w:themeFillTint="66"/>
        <w:rPr>
          <w:rStyle w:val="SubtleEmphasis"/>
          <w:b/>
        </w:rPr>
      </w:pPr>
      <w:r w:rsidRPr="00A428A4">
        <w:rPr>
          <w:rStyle w:val="SubtleEmphasis"/>
          <w:b/>
        </w:rPr>
        <w:t xml:space="preserve">#Hint: </w:t>
      </w:r>
    </w:p>
    <w:p w14:paraId="718AE2BC" w14:textId="77777777" w:rsidR="00DB45E2" w:rsidRDefault="00DB45E2" w:rsidP="00DB45E2">
      <w:pPr>
        <w:pStyle w:val="ListParagraph"/>
        <w:numPr>
          <w:ilvl w:val="0"/>
          <w:numId w:val="45"/>
        </w:numPr>
        <w:shd w:val="clear" w:color="auto" w:fill="D6E3BC" w:themeFill="accent3" w:themeFillTint="66"/>
        <w:rPr>
          <w:rStyle w:val="SubtleEmphasis"/>
        </w:rPr>
      </w:pPr>
      <w:r>
        <w:rPr>
          <w:rStyle w:val="SubtleEmphasis"/>
        </w:rPr>
        <w:t>First create a Logical Signal in the ”</w:t>
      </w:r>
      <w:r w:rsidRPr="00751F5B">
        <w:rPr>
          <w:rStyle w:val="SubtleEmphasis"/>
          <w:color w:val="0000FF"/>
        </w:rPr>
        <w:fldChar w:fldCharType="begin"/>
      </w:r>
      <w:r w:rsidRPr="00751F5B">
        <w:rPr>
          <w:rStyle w:val="SubtleEmphasis"/>
          <w:color w:val="0000FF"/>
        </w:rPr>
        <w:instrText xml:space="preserve"> REF _Ref531353605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Pr="00CE7B51">
        <w:rPr>
          <w:rStyle w:val="SubtleEmphasis"/>
          <w:color w:val="0000FF"/>
        </w:rPr>
        <w:t>Logical Signals</w:t>
      </w:r>
      <w:r w:rsidRPr="00751F5B">
        <w:rPr>
          <w:rStyle w:val="SubtleEmphasis"/>
          <w:color w:val="0000FF"/>
        </w:rPr>
        <w:fldChar w:fldCharType="end"/>
      </w:r>
      <w:r>
        <w:rPr>
          <w:rStyle w:val="SubtleEmphasis"/>
        </w:rPr>
        <w:t>” section of the “</w:t>
      </w:r>
      <w:r w:rsidRPr="00751F5B">
        <w:rPr>
          <w:rStyle w:val="SubtleEmphasis"/>
          <w:color w:val="0000FF"/>
        </w:rPr>
        <w:fldChar w:fldCharType="begin"/>
      </w:r>
      <w:r w:rsidRPr="00751F5B">
        <w:rPr>
          <w:rStyle w:val="SubtleEmphasis"/>
          <w:color w:val="0000FF"/>
        </w:rPr>
        <w:instrText xml:space="preserve"> REF _Ref294992274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Pr="00CE7B51">
        <w:rPr>
          <w:rStyle w:val="SubtleEmphasis"/>
          <w:color w:val="0000FF"/>
        </w:rPr>
        <w:t>Data Dictionary</w:t>
      </w:r>
      <w:r w:rsidRPr="00751F5B">
        <w:rPr>
          <w:rStyle w:val="SubtleEmphasis"/>
          <w:color w:val="0000FF"/>
        </w:rPr>
        <w:fldChar w:fldCharType="end"/>
      </w:r>
      <w:r>
        <w:rPr>
          <w:rStyle w:val="SubtleEmphasis"/>
        </w:rPr>
        <w:t xml:space="preserve">”. Use </w:t>
      </w:r>
      <w:hyperlink r:id="rId101" w:history="1">
        <w:r w:rsidRPr="00EA7B18">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as type)</w:t>
      </w:r>
      <w:r>
        <w:rPr>
          <w:rStyle w:val="SubtleEmphasis"/>
        </w:rPr>
        <w:t>.</w:t>
      </w:r>
    </w:p>
    <w:p w14:paraId="78292B13" w14:textId="77777777" w:rsidR="00DB45E2" w:rsidRDefault="00DB45E2" w:rsidP="00DB45E2">
      <w:pPr>
        <w:pStyle w:val="ListParagraph"/>
        <w:numPr>
          <w:ilvl w:val="0"/>
          <w:numId w:val="45"/>
        </w:numPr>
        <w:shd w:val="clear" w:color="auto" w:fill="D6E3BC" w:themeFill="accent3" w:themeFillTint="66"/>
        <w:rPr>
          <w:rStyle w:val="SubtleEmphasis"/>
        </w:rPr>
      </w:pPr>
      <w:r>
        <w:rPr>
          <w:rStyle w:val="SubtleEmphasis"/>
        </w:rPr>
        <w:t>Insert just a Word reference to the Signal ID, Name and Description (which are bookmarks in the signal/parameter definition in the section in the Data Dictionary).</w:t>
      </w:r>
    </w:p>
    <w:p w14:paraId="5E665D94" w14:textId="77777777" w:rsidR="00DB45E2" w:rsidRPr="00347A88" w:rsidRDefault="00DB45E2" w:rsidP="00DB45E2">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02" w:history="1">
        <w:r w:rsidRPr="005E2008">
          <w:rPr>
            <w:rStyle w:val="Hyperlink"/>
          </w:rPr>
          <w:t xml:space="preserve">RE Wiki – Adding a </w:t>
        </w:r>
        <w:r>
          <w:rPr>
            <w:rStyle w:val="Hyperlink"/>
          </w:rPr>
          <w:t>Logical Signal or Parameter</w:t>
        </w:r>
      </w:hyperlink>
    </w:p>
    <w:p w14:paraId="1820E357" w14:textId="77777777" w:rsidR="00DB45E2" w:rsidRDefault="00DB45E2" w:rsidP="00DB45E2">
      <w:pPr>
        <w:pStyle w:val="Heading4"/>
        <w:numPr>
          <w:ilvl w:val="3"/>
          <w:numId w:val="5"/>
        </w:numPr>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DB45E2" w:rsidRPr="00E54DEA" w14:paraId="5E11B951" w14:textId="77777777" w:rsidTr="001A45D3">
        <w:trPr>
          <w:trHeight w:val="260"/>
        </w:trPr>
        <w:tc>
          <w:tcPr>
            <w:tcW w:w="2547" w:type="dxa"/>
            <w:shd w:val="clear" w:color="auto" w:fill="D9D9D9" w:themeFill="background1" w:themeFillShade="D9"/>
            <w:noWrap/>
            <w:hideMark/>
          </w:tcPr>
          <w:p w14:paraId="40BE3BA6" w14:textId="77777777" w:rsidR="00DB45E2" w:rsidRPr="00E54DEA" w:rsidRDefault="00DB45E2" w:rsidP="001A45D3">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D032E3D" w14:textId="77777777" w:rsidR="00DB45E2" w:rsidRDefault="00DB45E2" w:rsidP="001A45D3">
            <w:pPr>
              <w:overflowPunct/>
              <w:autoSpaceDE/>
              <w:autoSpaceDN/>
              <w:adjustRightInd/>
              <w:textAlignment w:val="auto"/>
              <w:rPr>
                <w:rFonts w:cs="Arial"/>
                <w:b/>
                <w:bCs/>
                <w:color w:val="000000"/>
              </w:rPr>
            </w:pPr>
            <w:r>
              <w:rPr>
                <w:rFonts w:cs="Arial"/>
                <w:b/>
                <w:bCs/>
                <w:color w:val="000000"/>
              </w:rPr>
              <w:t>Description</w:t>
            </w:r>
          </w:p>
        </w:tc>
      </w:tr>
      <w:tr w:rsidR="00DB45E2" w:rsidRPr="003F473D" w14:paraId="6E6C0760" w14:textId="77777777" w:rsidTr="001A45D3">
        <w:trPr>
          <w:trHeight w:val="410"/>
        </w:trPr>
        <w:tc>
          <w:tcPr>
            <w:tcW w:w="2547" w:type="dxa"/>
            <w:noWrap/>
          </w:tcPr>
          <w:p w14:paraId="68FF4C7D" w14:textId="77777777" w:rsidR="00DB45E2" w:rsidRPr="003F473D" w:rsidRDefault="00DB45E2" w:rsidP="001A45D3">
            <w:pPr>
              <w:overflowPunct/>
              <w:autoSpaceDE/>
              <w:autoSpaceDN/>
              <w:adjustRightInd/>
              <w:textAlignment w:val="auto"/>
              <w:rPr>
                <w:rFonts w:cs="Arial"/>
                <w:color w:val="000000"/>
                <w:sz w:val="18"/>
                <w:szCs w:val="18"/>
              </w:rPr>
            </w:pPr>
            <w:r>
              <w:lastRenderedPageBreak/>
              <w:fldChar w:fldCharType="begin"/>
            </w:r>
            <w:r>
              <w:rPr>
                <w:rFonts w:cs="Arial"/>
                <w:color w:val="000000"/>
                <w:sz w:val="18"/>
                <w:szCs w:val="18"/>
              </w:rPr>
              <w:instrText xml:space="preserve"> REF LSG_RSCL_HandleCL_Rq_N \h </w:instrText>
            </w:r>
            <w:r>
              <w:fldChar w:fldCharType="separate"/>
            </w:r>
            <w:r>
              <w:t>RSCL_HandleCL_Rq</w:t>
            </w:r>
            <w:r>
              <w:fldChar w:fldCharType="end"/>
            </w:r>
          </w:p>
        </w:tc>
        <w:tc>
          <w:tcPr>
            <w:tcW w:w="7654" w:type="dxa"/>
          </w:tcPr>
          <w:p w14:paraId="25263F1D" w14:textId="77777777" w:rsidR="00DB45E2" w:rsidRDefault="00DB45E2" w:rsidP="001A45D3">
            <w:pPr>
              <w:rPr>
                <w:rFonts w:cs="Arial"/>
              </w:rPr>
            </w:pPr>
            <w:r>
              <w:fldChar w:fldCharType="begin"/>
            </w:r>
            <w:r>
              <w:instrText xml:space="preserve"> REF LSG_RSCL_HandleCL_Rq_D \h </w:instrText>
            </w:r>
            <w:r>
              <w:fldChar w:fldCharType="separate"/>
            </w:r>
            <w:r w:rsidRPr="00991737">
              <w:rPr>
                <w:rFonts w:cs="Arial"/>
              </w:rPr>
              <w:t xml:space="preserve">Signal requesting </w:t>
            </w:r>
            <w:r>
              <w:rPr>
                <w:rFonts w:cs="Arial"/>
              </w:rPr>
              <w:t xml:space="preserve">to enable/disable </w:t>
            </w:r>
            <w:r w:rsidRPr="00991737">
              <w:rPr>
                <w:rFonts w:cs="Arial"/>
              </w:rPr>
              <w:t>rear inner door handle</w:t>
            </w:r>
            <w:r>
              <w:rPr>
                <w:rFonts w:cs="Arial"/>
              </w:rPr>
              <w:t>s</w:t>
            </w:r>
            <w:r w:rsidRPr="00991737">
              <w:rPr>
                <w:rFonts w:cs="Arial"/>
              </w:rPr>
              <w:t xml:space="preserve"> based on user request.</w:t>
            </w:r>
          </w:p>
          <w:p w14:paraId="474FFDFF" w14:textId="77777777" w:rsidR="00DB45E2" w:rsidRPr="00200D70" w:rsidRDefault="00DB45E2" w:rsidP="001A45D3">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DB45E2" w:rsidRPr="00200D70" w14:paraId="648EE736"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CFFDE5" w14:textId="77777777" w:rsidR="00DB45E2" w:rsidRPr="00200D70" w:rsidRDefault="00DB45E2" w:rsidP="001A45D3">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25257604"/>
                  <w:placeholder>
                    <w:docPart w:val="16D8A732B8C042D39A11D9D5508A1AF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4C275C" w14:textId="77777777" w:rsidR="00DB45E2" w:rsidRPr="00320989" w:rsidRDefault="00DB45E2" w:rsidP="001A45D3">
                      <w:pPr>
                        <w:pStyle w:val="scriptNormal"/>
                        <w:rPr>
                          <w:color w:val="auto"/>
                        </w:rPr>
                      </w:pPr>
                      <w:r>
                        <w:rPr>
                          <w:color w:val="auto"/>
                        </w:rPr>
                        <w:t>A</w:t>
                      </w:r>
                    </w:p>
                  </w:tc>
                </w:sdtContent>
              </w:sdt>
            </w:tr>
            <w:tr w:rsidR="00DB45E2" w:rsidRPr="00200D70" w14:paraId="4D98EE6E"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48E6F2" w14:textId="77777777" w:rsidR="00DB45E2" w:rsidRPr="00200D70" w:rsidRDefault="00DB45E2" w:rsidP="001A45D3">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D0B412" w14:textId="77777777" w:rsidR="00DB45E2" w:rsidRPr="00200D70" w:rsidRDefault="00DB45E2" w:rsidP="001A45D3">
                  <w:pPr>
                    <w:rPr>
                      <w:rFonts w:eastAsiaTheme="minorHAnsi" w:cs="Arial"/>
                      <w:color w:val="000000" w:themeColor="text1"/>
                    </w:rPr>
                  </w:pPr>
                  <w:r>
                    <w:rPr>
                      <w:rFonts w:eastAsiaTheme="minorHAnsi" w:cs="Arial"/>
                      <w:color w:val="000000" w:themeColor="text1"/>
                    </w:rPr>
                    <w:t>n/a</w:t>
                  </w:r>
                </w:p>
              </w:tc>
            </w:tr>
            <w:tr w:rsidR="00DB45E2" w:rsidRPr="00200D70" w14:paraId="1B4B5922" w14:textId="77777777" w:rsidTr="001A45D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FFCE45" w14:textId="77777777" w:rsidR="00DB45E2" w:rsidRPr="00200D70" w:rsidRDefault="00DB45E2" w:rsidP="001A45D3">
                  <w:pPr>
                    <w:rPr>
                      <w:rFonts w:cs="Arial"/>
                      <w:b/>
                      <w:bCs/>
                      <w:lang w:val="en-GB"/>
                    </w:rPr>
                  </w:pPr>
                  <w:r w:rsidRPr="00200D70">
                    <w:rPr>
                      <w:rFonts w:cs="Arial"/>
                      <w:b/>
                      <w:bCs/>
                      <w:lang w:val="en-GB"/>
                    </w:rPr>
                    <w:t>Value</w:t>
                  </w:r>
                </w:p>
                <w:p w14:paraId="369924E1" w14:textId="77777777" w:rsidR="00DB45E2" w:rsidRPr="00200D70" w:rsidRDefault="00DB45E2" w:rsidP="001A45D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28904D" w14:textId="77777777" w:rsidR="00DB45E2" w:rsidRPr="00200D70" w:rsidRDefault="00DB45E2" w:rsidP="001A45D3">
                  <w:pPr>
                    <w:rPr>
                      <w:rFonts w:eastAsiaTheme="minorHAnsi" w:cs="Arial"/>
                      <w:b/>
                      <w:bCs/>
                      <w:lang w:val="en-GB"/>
                    </w:rPr>
                  </w:pPr>
                  <w:r>
                    <w:rPr>
                      <w:rFonts w:eastAsiaTheme="minorHAnsi" w:cs="Arial"/>
                      <w:color w:val="000000" w:themeColor="text1"/>
                    </w:rPr>
                    <w:t>deactivate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34952B" w14:textId="77777777" w:rsidR="00DB45E2" w:rsidRPr="00200D70" w:rsidRDefault="00DB45E2" w:rsidP="001A45D3">
                  <w:pPr>
                    <w:rPr>
                      <w:rFonts w:eastAsiaTheme="minorHAnsi" w:cs="Arial"/>
                      <w:color w:val="000000" w:themeColor="text1"/>
                    </w:rPr>
                  </w:pPr>
                  <w:r>
                    <w:rPr>
                      <w:rFonts w:eastAsiaTheme="minorHAnsi" w:cs="Arial"/>
                      <w:color w:val="000000" w:themeColor="text1"/>
                    </w:rPr>
                    <w:t>Unlock request for rear inner door handles</w:t>
                  </w:r>
                </w:p>
              </w:tc>
            </w:tr>
            <w:tr w:rsidR="00DB45E2" w:rsidRPr="00200D70" w14:paraId="6D3247D5" w14:textId="77777777" w:rsidTr="001A45D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A71DE8" w14:textId="77777777" w:rsidR="00DB45E2" w:rsidRPr="00200D70" w:rsidRDefault="00DB45E2" w:rsidP="001A45D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331BBC" w14:textId="77777777" w:rsidR="00DB45E2" w:rsidRPr="00537573" w:rsidRDefault="00DB45E2" w:rsidP="001A45D3">
                  <w:pPr>
                    <w:rPr>
                      <w:rFonts w:eastAsiaTheme="minorHAnsi" w:cs="Arial"/>
                      <w:bCs/>
                      <w:lang w:val="en-GB"/>
                    </w:rPr>
                  </w:pPr>
                  <w:r w:rsidRPr="00537573">
                    <w:rPr>
                      <w:rFonts w:eastAsiaTheme="minorHAnsi" w:cs="Arial"/>
                      <w:bCs/>
                      <w:lang w:val="en-GB"/>
                    </w:rPr>
                    <w:t>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BBB597" w14:textId="77777777" w:rsidR="00DB45E2" w:rsidRPr="00200D70" w:rsidRDefault="00DB45E2" w:rsidP="001A45D3">
                  <w:pPr>
                    <w:rPr>
                      <w:rFonts w:eastAsiaTheme="minorHAnsi" w:cs="Arial"/>
                      <w:color w:val="000000" w:themeColor="text1"/>
                    </w:rPr>
                  </w:pPr>
                  <w:r>
                    <w:rPr>
                      <w:rFonts w:eastAsiaTheme="minorHAnsi" w:cs="Arial"/>
                      <w:color w:val="000000" w:themeColor="text1"/>
                    </w:rPr>
                    <w:t>Lock request for rear inner door handles</w:t>
                  </w:r>
                </w:p>
              </w:tc>
            </w:tr>
            <w:tr w:rsidR="00DB45E2" w:rsidRPr="00200D70" w14:paraId="58CC36EC"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FA9863" w14:textId="77777777" w:rsidR="00DB45E2" w:rsidRPr="00200D70" w:rsidRDefault="00DB45E2" w:rsidP="001A45D3">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B4D7EB" w14:textId="77777777" w:rsidR="00DB45E2" w:rsidRPr="00200D70" w:rsidRDefault="00DB45E2" w:rsidP="001A45D3">
                  <w:pPr>
                    <w:rPr>
                      <w:rFonts w:eastAsiaTheme="minorHAnsi" w:cs="Arial"/>
                      <w:color w:val="000000" w:themeColor="text1"/>
                    </w:rPr>
                  </w:pPr>
                  <w:r>
                    <w:rPr>
                      <w:rFonts w:eastAsiaTheme="minorHAnsi" w:cs="Arial"/>
                      <w:color w:val="000000" w:themeColor="text1"/>
                    </w:rPr>
                    <w:t>n/a</w:t>
                  </w:r>
                </w:p>
              </w:tc>
            </w:tr>
          </w:tbl>
          <w:p w14:paraId="2D63F2F2" w14:textId="77777777" w:rsidR="00DB45E2" w:rsidRDefault="00DB45E2" w:rsidP="001A45D3">
            <w:r>
              <w:fldChar w:fldCharType="end"/>
            </w:r>
          </w:p>
        </w:tc>
      </w:tr>
    </w:tbl>
    <w:p w14:paraId="4163E96F" w14:textId="77777777" w:rsidR="00DB45E2" w:rsidRDefault="00DB45E2" w:rsidP="00DB45E2">
      <w:pPr>
        <w:pStyle w:val="Heading4"/>
        <w:numPr>
          <w:ilvl w:val="3"/>
          <w:numId w:val="5"/>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DB45E2" w:rsidRPr="00E54DEA" w14:paraId="7B677F4E" w14:textId="77777777" w:rsidTr="001A45D3">
        <w:trPr>
          <w:trHeight w:val="260"/>
        </w:trPr>
        <w:tc>
          <w:tcPr>
            <w:tcW w:w="2689" w:type="dxa"/>
            <w:shd w:val="clear" w:color="auto" w:fill="D9D9D9" w:themeFill="background1" w:themeFillShade="D9"/>
            <w:noWrap/>
            <w:hideMark/>
          </w:tcPr>
          <w:p w14:paraId="30FF0F08" w14:textId="77777777" w:rsidR="00DB45E2" w:rsidRPr="00E54DEA" w:rsidRDefault="00DB45E2" w:rsidP="001A45D3">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3F0793A" w14:textId="77777777" w:rsidR="00DB45E2" w:rsidRPr="00E54DEA" w:rsidRDefault="00DB45E2" w:rsidP="001A45D3">
            <w:pPr>
              <w:overflowPunct/>
              <w:autoSpaceDE/>
              <w:autoSpaceDN/>
              <w:adjustRightInd/>
              <w:textAlignment w:val="auto"/>
              <w:rPr>
                <w:rFonts w:cs="Arial"/>
                <w:b/>
                <w:bCs/>
                <w:color w:val="000000"/>
              </w:rPr>
            </w:pPr>
            <w:r>
              <w:rPr>
                <w:rFonts w:cs="Arial"/>
                <w:b/>
                <w:bCs/>
                <w:color w:val="000000"/>
              </w:rPr>
              <w:t>Description</w:t>
            </w:r>
          </w:p>
        </w:tc>
      </w:tr>
      <w:tr w:rsidR="00DB45E2" w:rsidRPr="003F473D" w14:paraId="4D54D75A" w14:textId="77777777" w:rsidTr="001A45D3">
        <w:trPr>
          <w:trHeight w:val="410"/>
        </w:trPr>
        <w:tc>
          <w:tcPr>
            <w:tcW w:w="2689" w:type="dxa"/>
            <w:noWrap/>
          </w:tcPr>
          <w:p w14:paraId="4C8BE05A" w14:textId="4497AA4A" w:rsidR="00DB45E2" w:rsidRPr="003F473D" w:rsidRDefault="00BD6543" w:rsidP="001A45D3">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LSG_RSCL_HandleRCL_stat_N \h </w:instrText>
            </w:r>
            <w:r>
              <w:rPr>
                <w:rFonts w:cs="Arial"/>
                <w:color w:val="000000"/>
                <w:sz w:val="18"/>
                <w:szCs w:val="18"/>
              </w:rPr>
            </w:r>
            <w:r>
              <w:rPr>
                <w:rFonts w:cs="Arial"/>
                <w:color w:val="000000"/>
                <w:sz w:val="18"/>
                <w:szCs w:val="18"/>
              </w:rPr>
              <w:fldChar w:fldCharType="separate"/>
            </w:r>
            <w:r>
              <w:t>RSCL_HandleRCL_stat</w:t>
            </w:r>
            <w:r>
              <w:rPr>
                <w:rFonts w:cs="Arial"/>
                <w:color w:val="000000"/>
                <w:sz w:val="18"/>
                <w:szCs w:val="18"/>
              </w:rPr>
              <w:fldChar w:fldCharType="end"/>
            </w:r>
          </w:p>
        </w:tc>
        <w:tc>
          <w:tcPr>
            <w:tcW w:w="7512" w:type="dxa"/>
            <w:noWrap/>
          </w:tcPr>
          <w:p w14:paraId="070F6D22" w14:textId="30C6C0B4" w:rsidR="00BD6543" w:rsidRPr="00200D70" w:rsidRDefault="00BD6543" w:rsidP="000432B1">
            <w:pPr>
              <w:rPr>
                <w:rFonts w:cs="Arial"/>
              </w:rPr>
            </w:pPr>
            <w:r>
              <w:rPr>
                <w:rFonts w:cs="Arial"/>
                <w:color w:val="000000"/>
                <w:sz w:val="18"/>
                <w:szCs w:val="18"/>
              </w:rPr>
              <w:fldChar w:fldCharType="begin"/>
            </w:r>
            <w:r>
              <w:rPr>
                <w:rFonts w:cs="Arial"/>
                <w:color w:val="000000"/>
                <w:sz w:val="18"/>
                <w:szCs w:val="18"/>
              </w:rPr>
              <w:instrText xml:space="preserve"> REF LSG_RSCL_HandleRCL_stat_D \h </w:instrText>
            </w:r>
            <w:r>
              <w:rPr>
                <w:rFonts w:cs="Arial"/>
                <w:color w:val="000000"/>
                <w:sz w:val="18"/>
                <w:szCs w:val="18"/>
              </w:rPr>
            </w:r>
            <w:r>
              <w:rPr>
                <w:rFonts w:cs="Arial"/>
                <w:color w:val="000000"/>
                <w:sz w:val="18"/>
                <w:szCs w:val="18"/>
              </w:rPr>
              <w:fldChar w:fldCharType="separate"/>
            </w:r>
            <w:r w:rsidRPr="00200D70">
              <w:rPr>
                <w:rFonts w:cs="Arial"/>
              </w:rPr>
              <w:t>Signal</w:t>
            </w:r>
            <w:r>
              <w:rPr>
                <w:rFonts w:cs="Arial"/>
              </w:rPr>
              <w:t xml:space="preserve"> </w:t>
            </w:r>
            <w:r w:rsidRPr="00324A3B">
              <w:rPr>
                <w:rFonts w:cs="Arial"/>
              </w:rPr>
              <w:t xml:space="preserve">generated by rear </w:t>
            </w:r>
            <w:r>
              <w:rPr>
                <w:rFonts w:cs="Arial"/>
              </w:rPr>
              <w:t xml:space="preserve">right </w:t>
            </w:r>
            <w:r w:rsidRPr="00324A3B">
              <w:rPr>
                <w:rFonts w:cs="Arial"/>
              </w:rPr>
              <w:t>inner handle control showing the actual</w:t>
            </w:r>
            <w:r>
              <w:rPr>
                <w:rFonts w:cs="Arial"/>
              </w:rPr>
              <w:t xml:space="preserve"> right</w:t>
            </w:r>
            <w:r w:rsidRPr="00324A3B">
              <w:rPr>
                <w:rFonts w:cs="Arial"/>
              </w:rPr>
              <w:t xml:space="preserve"> rear inner door handle status</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BD6543" w:rsidRPr="00200D70" w14:paraId="711070DB"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DA63C6" w14:textId="77777777" w:rsidR="00BD6543" w:rsidRPr="00200D70" w:rsidRDefault="00BD6543" w:rsidP="001A45D3">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97433371"/>
                  <w:placeholder>
                    <w:docPart w:val="44CF7ED1A8F1444CBCF7D358129851BF"/>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32AC7F" w14:textId="77777777" w:rsidR="00BD6543" w:rsidRPr="00320989" w:rsidRDefault="00BD6543" w:rsidP="001A45D3">
                      <w:pPr>
                        <w:pStyle w:val="scriptNormal"/>
                        <w:rPr>
                          <w:color w:val="auto"/>
                        </w:rPr>
                      </w:pPr>
                      <w:r>
                        <w:rPr>
                          <w:color w:val="auto"/>
                        </w:rPr>
                        <w:t>A</w:t>
                      </w:r>
                    </w:p>
                  </w:tc>
                </w:sdtContent>
              </w:sdt>
            </w:tr>
            <w:tr w:rsidR="00BD6543" w:rsidRPr="00200D70" w14:paraId="411D1452"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C670E8" w14:textId="77777777" w:rsidR="00BD6543" w:rsidRPr="00200D70" w:rsidRDefault="00BD6543" w:rsidP="001A45D3">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E624C3" w14:textId="77777777" w:rsidR="00BD6543" w:rsidRPr="00200D70" w:rsidRDefault="00BD6543" w:rsidP="001A45D3">
                  <w:pPr>
                    <w:rPr>
                      <w:rFonts w:eastAsiaTheme="minorHAnsi" w:cs="Arial"/>
                      <w:color w:val="000000" w:themeColor="text1"/>
                    </w:rPr>
                  </w:pPr>
                  <w:r>
                    <w:rPr>
                      <w:rFonts w:eastAsiaTheme="minorHAnsi" w:cs="Arial"/>
                      <w:color w:val="000000" w:themeColor="text1"/>
                    </w:rPr>
                    <w:t>n/a</w:t>
                  </w:r>
                </w:p>
              </w:tc>
            </w:tr>
            <w:tr w:rsidR="00BD6543" w:rsidRPr="00200D70" w14:paraId="3C268403" w14:textId="77777777" w:rsidTr="001A45D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A17292" w14:textId="77777777" w:rsidR="00BD6543" w:rsidRPr="00200D70" w:rsidRDefault="00BD6543" w:rsidP="001A45D3">
                  <w:pPr>
                    <w:rPr>
                      <w:rFonts w:cs="Arial"/>
                      <w:b/>
                      <w:bCs/>
                      <w:lang w:val="en-GB"/>
                    </w:rPr>
                  </w:pPr>
                  <w:r w:rsidRPr="00200D70">
                    <w:rPr>
                      <w:rFonts w:cs="Arial"/>
                      <w:b/>
                      <w:bCs/>
                      <w:lang w:val="en-GB"/>
                    </w:rPr>
                    <w:t>Value</w:t>
                  </w:r>
                </w:p>
                <w:p w14:paraId="33B50A48" w14:textId="77777777" w:rsidR="00BD6543" w:rsidRPr="00200D70" w:rsidRDefault="00BD6543" w:rsidP="001A45D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582B52" w14:textId="77777777" w:rsidR="00BD6543" w:rsidRPr="00D24442" w:rsidRDefault="00BD6543" w:rsidP="001A45D3">
                  <w:pPr>
                    <w:rPr>
                      <w:rFonts w:eastAsiaTheme="minorHAnsi" w:cs="Arial"/>
                      <w:bCs/>
                      <w:lang w:val="en-GB"/>
                    </w:rPr>
                  </w:pPr>
                  <w:r w:rsidRPr="00D24442">
                    <w:rPr>
                      <w:rFonts w:eastAsiaTheme="minorHAnsi" w:cs="Arial"/>
                      <w:bCs/>
                      <w:lang w:val="en-GB"/>
                    </w:rPr>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82C75A" w14:textId="77777777" w:rsidR="00BD6543" w:rsidRPr="00200D70" w:rsidRDefault="00BD6543" w:rsidP="001A45D3">
                  <w:pPr>
                    <w:rPr>
                      <w:rFonts w:eastAsiaTheme="minorHAnsi" w:cs="Arial"/>
                      <w:color w:val="000000" w:themeColor="text1"/>
                    </w:rPr>
                  </w:pPr>
                  <w:r>
                    <w:rPr>
                      <w:rFonts w:eastAsiaTheme="minorHAnsi" w:cs="Arial"/>
                      <w:color w:val="000000" w:themeColor="text1"/>
                    </w:rPr>
                    <w:t>rear inner door handle enabled</w:t>
                  </w:r>
                </w:p>
              </w:tc>
            </w:tr>
            <w:tr w:rsidR="00BD6543" w:rsidRPr="00200D70" w14:paraId="60F0D729" w14:textId="77777777" w:rsidTr="001A45D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A34966" w14:textId="77777777" w:rsidR="00BD6543" w:rsidRPr="00200D70" w:rsidRDefault="00BD6543" w:rsidP="001A45D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438D86" w14:textId="77777777" w:rsidR="00BD6543" w:rsidRPr="009A4177" w:rsidRDefault="00BD6543" w:rsidP="001A45D3">
                  <w:pPr>
                    <w:rPr>
                      <w:rFonts w:eastAsiaTheme="minorHAnsi" w:cs="Arial"/>
                      <w:bCs/>
                      <w:lang w:val="en-GB"/>
                    </w:rPr>
                  </w:pPr>
                  <w:r>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8FB63" w14:textId="77777777" w:rsidR="00BD6543" w:rsidRPr="00200D70" w:rsidRDefault="00BD6543" w:rsidP="001A45D3">
                  <w:pPr>
                    <w:rPr>
                      <w:rFonts w:eastAsiaTheme="minorHAnsi" w:cs="Arial"/>
                      <w:color w:val="000000" w:themeColor="text1"/>
                    </w:rPr>
                  </w:pPr>
                  <w:r>
                    <w:rPr>
                      <w:rFonts w:eastAsiaTheme="minorHAnsi" w:cs="Arial"/>
                      <w:color w:val="000000" w:themeColor="text1"/>
                    </w:rPr>
                    <w:t>Rear inner door handle disabled</w:t>
                  </w:r>
                </w:p>
              </w:tc>
            </w:tr>
            <w:tr w:rsidR="00BD6543" w:rsidRPr="00200D70" w14:paraId="645490F1"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7B23B4" w14:textId="77777777" w:rsidR="00BD6543" w:rsidRPr="00200D70" w:rsidRDefault="00BD6543" w:rsidP="001A45D3">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1561C5" w14:textId="77777777" w:rsidR="00BD6543" w:rsidRPr="00200D70" w:rsidRDefault="00BD6543" w:rsidP="001A45D3">
                  <w:pPr>
                    <w:rPr>
                      <w:rFonts w:eastAsiaTheme="minorHAnsi" w:cs="Arial"/>
                      <w:color w:val="000000" w:themeColor="text1"/>
                    </w:rPr>
                  </w:pPr>
                  <w:r>
                    <w:rPr>
                      <w:rFonts w:eastAsiaTheme="minorHAnsi" w:cs="Arial"/>
                      <w:color w:val="000000" w:themeColor="text1"/>
                    </w:rPr>
                    <w:t>n/a</w:t>
                  </w:r>
                </w:p>
              </w:tc>
            </w:tr>
          </w:tbl>
          <w:p w14:paraId="2E1095F0" w14:textId="1B49473E" w:rsidR="00DB45E2" w:rsidRPr="003F473D" w:rsidRDefault="00BD6543" w:rsidP="001A45D3">
            <w:pPr>
              <w:rPr>
                <w:rFonts w:cs="Arial"/>
                <w:color w:val="000000"/>
                <w:sz w:val="18"/>
                <w:szCs w:val="18"/>
              </w:rPr>
            </w:pPr>
            <w:r>
              <w:rPr>
                <w:rFonts w:cs="Arial"/>
                <w:color w:val="000000"/>
                <w:sz w:val="18"/>
                <w:szCs w:val="18"/>
              </w:rPr>
              <w:fldChar w:fldCharType="end"/>
            </w:r>
          </w:p>
        </w:tc>
      </w:tr>
    </w:tbl>
    <w:p w14:paraId="4AD67641" w14:textId="77777777" w:rsidR="00DB45E2" w:rsidRDefault="00DB45E2" w:rsidP="00DB45E2"/>
    <w:p w14:paraId="20837E4C" w14:textId="77777777" w:rsidR="00DB45E2" w:rsidRDefault="00DB45E2" w:rsidP="00DB45E2">
      <w:pPr>
        <w:pStyle w:val="Heading4"/>
        <w:numPr>
          <w:ilvl w:val="3"/>
          <w:numId w:val="5"/>
        </w:numPr>
      </w:pPr>
      <w:r>
        <w:t>Logical</w:t>
      </w:r>
      <w:r w:rsidRPr="00F15706">
        <w:t xml:space="preserve"> Parameters</w:t>
      </w:r>
    </w:p>
    <w:p w14:paraId="6F90E58D" w14:textId="77777777" w:rsidR="00DB45E2" w:rsidRPr="007B3137" w:rsidRDefault="00DB45E2" w:rsidP="00DB45E2">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24C3380D" w14:textId="77777777" w:rsidR="00DB45E2" w:rsidRDefault="00DB45E2" w:rsidP="00DB45E2"/>
    <w:tbl>
      <w:tblPr>
        <w:tblStyle w:val="TableGrid"/>
        <w:tblW w:w="10201" w:type="dxa"/>
        <w:tblInd w:w="0" w:type="dxa"/>
        <w:tblLayout w:type="fixed"/>
        <w:tblLook w:val="04A0" w:firstRow="1" w:lastRow="0" w:firstColumn="1" w:lastColumn="0" w:noHBand="0" w:noVBand="1"/>
      </w:tblPr>
      <w:tblGrid>
        <w:gridCol w:w="2689"/>
        <w:gridCol w:w="7512"/>
      </w:tblGrid>
      <w:tr w:rsidR="00DB45E2" w:rsidRPr="00E54DEA" w14:paraId="17922266" w14:textId="77777777" w:rsidTr="001A45D3">
        <w:trPr>
          <w:trHeight w:val="211"/>
        </w:trPr>
        <w:tc>
          <w:tcPr>
            <w:tcW w:w="2689" w:type="dxa"/>
            <w:shd w:val="clear" w:color="auto" w:fill="D9D9D9" w:themeFill="background1" w:themeFillShade="D9"/>
            <w:noWrap/>
            <w:hideMark/>
          </w:tcPr>
          <w:p w14:paraId="704A1EDD" w14:textId="77777777" w:rsidR="00DB45E2" w:rsidRPr="00E54DEA" w:rsidRDefault="00DB45E2" w:rsidP="001A45D3">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68F03D0" w14:textId="77777777" w:rsidR="00DB45E2" w:rsidRPr="00D90BED" w:rsidRDefault="00DB45E2" w:rsidP="001A45D3">
            <w:pPr>
              <w:overflowPunct/>
              <w:autoSpaceDE/>
              <w:autoSpaceDN/>
              <w:adjustRightInd/>
              <w:textAlignment w:val="auto"/>
              <w:rPr>
                <w:rFonts w:cs="Arial"/>
                <w:b/>
                <w:bCs/>
                <w:color w:val="000000"/>
              </w:rPr>
            </w:pPr>
            <w:r>
              <w:rPr>
                <w:rFonts w:cs="Arial"/>
                <w:b/>
                <w:bCs/>
                <w:color w:val="000000"/>
              </w:rPr>
              <w:t>Description</w:t>
            </w:r>
          </w:p>
        </w:tc>
      </w:tr>
      <w:tr w:rsidR="00DB45E2" w:rsidRPr="003F473D" w14:paraId="36F651D6" w14:textId="77777777" w:rsidTr="001A45D3">
        <w:trPr>
          <w:trHeight w:val="410"/>
        </w:trPr>
        <w:tc>
          <w:tcPr>
            <w:tcW w:w="2689" w:type="dxa"/>
            <w:noWrap/>
          </w:tcPr>
          <w:p w14:paraId="5C3E62BE" w14:textId="77777777" w:rsidR="00DB45E2" w:rsidRPr="003F473D" w:rsidRDefault="00DB45E2" w:rsidP="001A45D3">
            <w:pPr>
              <w:overflowPunct/>
              <w:autoSpaceDE/>
              <w:autoSpaceDN/>
              <w:adjustRightInd/>
              <w:textAlignment w:val="auto"/>
              <w:rPr>
                <w:rFonts w:cs="Arial"/>
                <w:color w:val="000000"/>
                <w:sz w:val="18"/>
                <w:szCs w:val="18"/>
              </w:rPr>
            </w:pPr>
          </w:p>
        </w:tc>
        <w:tc>
          <w:tcPr>
            <w:tcW w:w="7512" w:type="dxa"/>
            <w:noWrap/>
          </w:tcPr>
          <w:p w14:paraId="605EFBFF" w14:textId="77777777" w:rsidR="00DB45E2" w:rsidRPr="003F473D" w:rsidRDefault="00DB45E2" w:rsidP="001A45D3">
            <w:pPr>
              <w:rPr>
                <w:rFonts w:cs="Arial"/>
                <w:color w:val="000000"/>
                <w:sz w:val="18"/>
                <w:szCs w:val="18"/>
              </w:rPr>
            </w:pPr>
          </w:p>
        </w:tc>
      </w:tr>
    </w:tbl>
    <w:p w14:paraId="22AE3D4F" w14:textId="77777777" w:rsidR="00DB45E2" w:rsidRDefault="00DB45E2" w:rsidP="00DB45E2"/>
    <w:p w14:paraId="1172CCE1" w14:textId="77777777" w:rsidR="00DB45E2" w:rsidRDefault="00DB45E2" w:rsidP="00DB45E2">
      <w:pPr>
        <w:pStyle w:val="Heading3"/>
        <w:numPr>
          <w:ilvl w:val="2"/>
          <w:numId w:val="5"/>
        </w:numPr>
      </w:pPr>
      <w:r>
        <w:t>Function Modeling</w:t>
      </w:r>
    </w:p>
    <w:p w14:paraId="7C2A8AA8" w14:textId="77777777" w:rsidR="00DB45E2" w:rsidRDefault="00DB45E2" w:rsidP="00DB45E2">
      <w:pPr>
        <w:shd w:val="clear" w:color="auto" w:fill="D6E3BC" w:themeFill="accent3" w:themeFillTint="66"/>
        <w:rPr>
          <w:rStyle w:val="SubtleEmphasis"/>
        </w:rPr>
      </w:pPr>
      <w:r>
        <w:rPr>
          <w:rStyle w:val="SubtleEmphasis"/>
          <w:b/>
        </w:rPr>
        <w:t xml:space="preserve">#Classification: </w:t>
      </w:r>
      <w:r>
        <w:rPr>
          <w:rStyle w:val="SubtleEmphasis"/>
        </w:rPr>
        <w:t>Mandatory</w:t>
      </w:r>
    </w:p>
    <w:p w14:paraId="071654B5" w14:textId="77777777" w:rsidR="00DB45E2" w:rsidRDefault="00DB45E2" w:rsidP="00DB45E2">
      <w:pPr>
        <w:shd w:val="clear" w:color="auto" w:fill="D6E3BC" w:themeFill="accent3" w:themeFillTint="66"/>
        <w:rPr>
          <w:rStyle w:val="SubtleEmphasis"/>
        </w:rPr>
      </w:pPr>
      <w:r>
        <w:rPr>
          <w:rStyle w:val="SubtleEmphasis"/>
          <w:b/>
        </w:rPr>
        <w:t>#Hint:</w:t>
      </w:r>
      <w:r>
        <w:rPr>
          <w:rStyle w:val="SubtleEmphasis"/>
        </w:rPr>
        <w:t xml:space="preserve"> Typical modeling artifacts in this section are State Machines, Activity Diagrams / Flow Charts, Decision Tables, and possibly Sequence Diagrams, which can all be used as techniques to analyze the function requirements.</w:t>
      </w:r>
    </w:p>
    <w:p w14:paraId="7EBC5906" w14:textId="77777777" w:rsidR="00DB45E2" w:rsidRDefault="00DB45E2" w:rsidP="00DB45E2">
      <w:pPr>
        <w:shd w:val="clear" w:color="auto" w:fill="D6E3BC" w:themeFill="accent3" w:themeFillTint="66"/>
        <w:rPr>
          <w:rStyle w:val="SubtleEmphasis"/>
        </w:rPr>
      </w:pPr>
    </w:p>
    <w:p w14:paraId="1AB04101" w14:textId="77777777" w:rsidR="00DB45E2" w:rsidRDefault="00DB45E2" w:rsidP="00DB45E2">
      <w:pPr>
        <w:shd w:val="clear" w:color="auto" w:fill="D6E3BC" w:themeFill="accent3" w:themeFillTint="66"/>
        <w:rPr>
          <w:rStyle w:val="SubtleEmphasis"/>
        </w:rPr>
      </w:pPr>
      <w:r>
        <w:rPr>
          <w:rStyle w:val="SubtleEmphasis"/>
        </w:rPr>
        <w:t>It is highly recommended to use at least one of the following modeling techniques for modeling and analyzing the Function behavior and derived requirements (refer to sample diagrams below): State Machines, Activity Diagrams / Flow Charts, or Decision Tables</w:t>
      </w:r>
    </w:p>
    <w:p w14:paraId="76BA86B9" w14:textId="77777777" w:rsidR="00DB45E2" w:rsidRDefault="00DB45E2" w:rsidP="00DB45E2">
      <w:pPr>
        <w:shd w:val="clear" w:color="auto" w:fill="D6E3BC" w:themeFill="accent3" w:themeFillTint="66"/>
        <w:rPr>
          <w:rStyle w:val="SubtleEmphasis"/>
        </w:rPr>
      </w:pPr>
    </w:p>
    <w:p w14:paraId="6CCF4C5C" w14:textId="77777777" w:rsidR="00DB45E2" w:rsidRDefault="00DB45E2" w:rsidP="00DB45E2">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103" w:history="1">
        <w:r>
          <w:rPr>
            <w:rStyle w:val="SubtleEmphasis"/>
            <w:color w:val="0000FF"/>
          </w:rPr>
          <w:t>RE Wiki – Analyze / Model Requirements</w:t>
        </w:r>
      </w:hyperlink>
    </w:p>
    <w:p w14:paraId="67B147A7" w14:textId="77777777" w:rsidR="00DB45E2" w:rsidRDefault="00DB45E2" w:rsidP="00DB45E2">
      <w:pPr>
        <w:pStyle w:val="Heading4"/>
        <w:numPr>
          <w:ilvl w:val="3"/>
          <w:numId w:val="5"/>
        </w:numPr>
      </w:pPr>
      <w:r>
        <w:t>State Charts</w:t>
      </w:r>
    </w:p>
    <w:p w14:paraId="1716B09B" w14:textId="77777777" w:rsidR="00DB45E2" w:rsidRDefault="00DB45E2" w:rsidP="00DB45E2">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5C81E31A" w14:textId="77777777" w:rsidR="00DB45E2" w:rsidRDefault="00DB45E2" w:rsidP="00DB45E2">
      <w:pPr>
        <w:shd w:val="clear" w:color="auto" w:fill="D6E3BC" w:themeFill="accent3" w:themeFillTint="66"/>
        <w:rPr>
          <w:rStyle w:val="SubtleEmphasis"/>
        </w:rPr>
      </w:pPr>
      <w:r>
        <w:rPr>
          <w:rStyle w:val="SubtleEmphasis"/>
          <w:b/>
        </w:rPr>
        <w:t>#Hint:</w:t>
      </w:r>
      <w:r>
        <w:rPr>
          <w:rStyle w:val="SubtleEmphasis"/>
        </w:rPr>
        <w:t xml:space="preserve"> State Charts are widely used to describe reactive, event-driven behavior.</w:t>
      </w:r>
    </w:p>
    <w:p w14:paraId="7DF25081" w14:textId="77777777" w:rsidR="00DB45E2" w:rsidRDefault="00DB45E2" w:rsidP="00DB45E2">
      <w:pPr>
        <w:shd w:val="clear" w:color="auto" w:fill="D6E3BC" w:themeFill="accent3" w:themeFillTint="66"/>
        <w:rPr>
          <w:rStyle w:val="SubtleEmphasis"/>
          <w:rFonts w:cs="Arial"/>
          <w:color w:val="0000FF"/>
        </w:rPr>
      </w:pPr>
      <w:r>
        <w:rPr>
          <w:rStyle w:val="SubtleEmphasis"/>
          <w:b/>
        </w:rPr>
        <w:t>#Links:</w:t>
      </w:r>
      <w:r>
        <w:rPr>
          <w:rStyle w:val="SubtleEmphasis"/>
        </w:rPr>
        <w:t xml:space="preserve"> </w:t>
      </w:r>
      <w:r>
        <w:rPr>
          <w:rStyle w:val="SubtleEmphasis"/>
          <w:rFonts w:cs="Arial"/>
        </w:rPr>
        <w:t xml:space="preserve">State Charts </w:t>
      </w:r>
      <w:hyperlink r:id="rId104" w:history="1">
        <w:r>
          <w:rPr>
            <w:rStyle w:val="SubtleEmphasis"/>
            <w:rFonts w:cs="Arial"/>
            <w:color w:val="0000FF"/>
          </w:rPr>
          <w:t>RE Wiki – State Charts</w:t>
        </w:r>
      </w:hyperlink>
    </w:p>
    <w:p w14:paraId="540772ED" w14:textId="77777777" w:rsidR="00DB45E2" w:rsidRDefault="003E5293" w:rsidP="00DB45E2">
      <w:r>
        <w:lastRenderedPageBreak/>
        <w:object w:dxaOrig="1440" w:dyaOrig="1440" w14:anchorId="2E051FAE">
          <v:shape id="_x0000_s1085" type="#_x0000_t75" style="position:absolute;margin-left:3pt;margin-top:14.5pt;width:501.45pt;height:229.5pt;z-index:251753984;mso-position-horizontal-relative:text;mso-position-vertical-relative:text">
            <v:imagedata r:id="rId90" o:title=""/>
            <w10:wrap type="topAndBottom"/>
          </v:shape>
          <o:OLEObject Type="Embed" ProgID="Visio.Drawing.11" ShapeID="_x0000_s1085" DrawAspect="Content" ObjectID="_1692427982" r:id="rId105"/>
        </w:object>
      </w:r>
    </w:p>
    <w:p w14:paraId="3CD0D6EC" w14:textId="77777777" w:rsidR="00DB45E2" w:rsidRDefault="00DB45E2" w:rsidP="00DB45E2">
      <w:pPr>
        <w:pStyle w:val="Caption"/>
      </w:pPr>
      <w:r>
        <w:t xml:space="preserve">Figure </w:t>
      </w:r>
      <w:r>
        <w:fldChar w:fldCharType="begin"/>
      </w:r>
      <w:r>
        <w:rPr>
          <w:noProof/>
        </w:rPr>
        <w:instrText xml:space="preserve"> SEQ Figure \* ARABIC </w:instrText>
      </w:r>
      <w:r>
        <w:fldChar w:fldCharType="separate"/>
      </w:r>
      <w:r>
        <w:rPr>
          <w:noProof/>
        </w:rPr>
        <w:t>8</w:t>
      </w:r>
      <w:r>
        <w:fldChar w:fldCharType="end"/>
      </w:r>
      <w:r>
        <w:rPr>
          <w:noProof/>
        </w:rPr>
        <w:t>: State Machine of Function A</w:t>
      </w:r>
    </w:p>
    <w:p w14:paraId="32D1F9FF" w14:textId="77777777" w:rsidR="00DB45E2" w:rsidRDefault="00DB45E2" w:rsidP="00DB45E2">
      <w:pPr>
        <w:pStyle w:val="Heading4"/>
        <w:numPr>
          <w:ilvl w:val="3"/>
          <w:numId w:val="5"/>
        </w:numPr>
      </w:pPr>
      <w:r>
        <w:t>Decision Tables</w:t>
      </w:r>
    </w:p>
    <w:p w14:paraId="3C707272" w14:textId="77777777" w:rsidR="00DB45E2" w:rsidRDefault="00DB45E2" w:rsidP="00DB45E2">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40E34BD7" w14:textId="77777777" w:rsidR="00DB45E2" w:rsidRDefault="00DB45E2" w:rsidP="00DB45E2">
      <w:pPr>
        <w:shd w:val="clear" w:color="auto" w:fill="D6E3BC" w:themeFill="accent3" w:themeFillTint="66"/>
        <w:rPr>
          <w:rStyle w:val="SubtleEmphasis"/>
        </w:rPr>
      </w:pPr>
      <w:r>
        <w:rPr>
          <w:rStyle w:val="SubtleEmphasis"/>
          <w:b/>
        </w:rPr>
        <w:t>#Hint:</w:t>
      </w:r>
      <w:r>
        <w:rPr>
          <w:rStyle w:val="SubtleEmphasis"/>
        </w:rPr>
        <w:t xml:space="preserve"> Decision Tables are well suited to describe combinatorial logic</w:t>
      </w:r>
    </w:p>
    <w:p w14:paraId="6AE15B6F" w14:textId="77777777" w:rsidR="00DB45E2" w:rsidRDefault="00DB45E2" w:rsidP="00DB45E2"/>
    <w:p w14:paraId="627D937B" w14:textId="77777777" w:rsidR="00DB45E2" w:rsidRPr="00FF7FC7" w:rsidRDefault="00DB45E2" w:rsidP="00DB45E2"/>
    <w:p w14:paraId="068FADBA" w14:textId="77777777" w:rsidR="00DB45E2" w:rsidRDefault="00DB45E2" w:rsidP="00DB45E2">
      <w:pPr>
        <w:pStyle w:val="Heading3"/>
        <w:numPr>
          <w:ilvl w:val="2"/>
          <w:numId w:val="5"/>
        </w:numPr>
      </w:pPr>
      <w:r>
        <w:t>Function Requirements</w:t>
      </w:r>
    </w:p>
    <w:p w14:paraId="51087C74" w14:textId="77777777" w:rsidR="00DB45E2" w:rsidRPr="00347A88" w:rsidRDefault="00DB45E2" w:rsidP="00DB45E2">
      <w:pPr>
        <w:shd w:val="clear" w:color="auto" w:fill="D6E3BC" w:themeFill="accent3" w:themeFillTint="66"/>
        <w:rPr>
          <w:rStyle w:val="SubtleEmphasis"/>
        </w:rPr>
      </w:pPr>
      <w:r w:rsidRPr="00347A88">
        <w:rPr>
          <w:rStyle w:val="SubtleEmphasis"/>
        </w:rPr>
        <w:t xml:space="preserve">#Macro: </w:t>
      </w:r>
      <w:hyperlink r:id="rId106" w:anchor="AddNewRequirement" w:history="1">
        <w:r w:rsidRPr="00347A88">
          <w:rPr>
            <w:rStyle w:val="SubtleEmphasis"/>
          </w:rPr>
          <w:t>Add Ins -&gt; Add Requirement macro</w:t>
        </w:r>
      </w:hyperlink>
      <w:r w:rsidRPr="00347A88">
        <w:rPr>
          <w:rStyle w:val="SubtleEmphasis"/>
        </w:rPr>
        <w:t xml:space="preserve"> (select </w:t>
      </w:r>
      <w:r>
        <w:rPr>
          <w:rStyle w:val="SubtleEmphasis"/>
        </w:rPr>
        <w:t xml:space="preserve">“FNC” as ID Prefix, the </w:t>
      </w:r>
      <w:r w:rsidRPr="009E1EFA">
        <w:rPr>
          <w:rStyle w:val="SubtleEmphasis"/>
          <w:u w:val="single"/>
        </w:rPr>
        <w:t>function</w:t>
      </w:r>
      <w:r>
        <w:rPr>
          <w:rStyle w:val="SubtleEmphasis"/>
        </w:rPr>
        <w:t xml:space="preserve"> name as ID Infix (Short Name)</w:t>
      </w:r>
      <w:r w:rsidRPr="00347A88">
        <w:rPr>
          <w:rStyle w:val="SubtleEmphasis"/>
        </w:rPr>
        <w:t xml:space="preserve"> </w:t>
      </w:r>
      <w:r>
        <w:rPr>
          <w:rStyle w:val="SubtleEmphasis"/>
        </w:rPr>
        <w:t xml:space="preserve">and </w:t>
      </w:r>
      <w:r w:rsidRPr="00347A88">
        <w:rPr>
          <w:rStyle w:val="SubtleEmphasis"/>
        </w:rPr>
        <w:t>“Requirement” as type)</w:t>
      </w:r>
    </w:p>
    <w:p w14:paraId="4D9B5DB5" w14:textId="77777777" w:rsidR="00DB45E2" w:rsidRPr="00D1072B" w:rsidRDefault="00DB45E2" w:rsidP="00DB45E2">
      <w:pPr>
        <w:shd w:val="clear" w:color="auto" w:fill="D6E3BC" w:themeFill="accent3" w:themeFillTint="66"/>
        <w:rPr>
          <w:i/>
          <w:iCs/>
          <w:color w:val="808080" w:themeColor="text1" w:themeTint="7F"/>
        </w:rPr>
      </w:pPr>
      <w:r w:rsidRPr="00347A88">
        <w:rPr>
          <w:rStyle w:val="SubtleEmphasis"/>
        </w:rPr>
        <w:t xml:space="preserve">#Link: </w:t>
      </w:r>
      <w:hyperlink r:id="rId107" w:history="1">
        <w:r w:rsidRPr="00954A43">
          <w:rPr>
            <w:rStyle w:val="Hyperlink"/>
            <w:i/>
            <w:iCs/>
          </w:rPr>
          <w:t>RE Wiki – How to write good requirements</w:t>
        </w:r>
      </w:hyperlink>
    </w:p>
    <w:p w14:paraId="5C66D459" w14:textId="77777777" w:rsidR="00DB45E2" w:rsidRDefault="00DB45E2" w:rsidP="00DB45E2">
      <w:pPr>
        <w:pStyle w:val="Heading4"/>
        <w:numPr>
          <w:ilvl w:val="3"/>
          <w:numId w:val="5"/>
        </w:numPr>
      </w:pPr>
      <w:r>
        <w:t>Functional Requirements</w:t>
      </w:r>
    </w:p>
    <w:p w14:paraId="6FED543D" w14:textId="77777777" w:rsidR="00DB45E2" w:rsidRPr="00400BE3" w:rsidRDefault="00DB45E2" w:rsidP="00DB45E2">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in section</w:t>
      </w:r>
      <w:r>
        <w:rPr>
          <w:rStyle w:val="SubtleEmphasis"/>
        </w:rPr>
        <w:t xml:space="preserve"> “</w:t>
      </w:r>
      <w:r>
        <w:rPr>
          <w:rStyle w:val="SubtleEmphasis"/>
        </w:rPr>
        <w:fldChar w:fldCharType="begin"/>
      </w:r>
      <w:r>
        <w:rPr>
          <w:rStyle w:val="SubtleEmphasis"/>
        </w:rPr>
        <w:instrText xml:space="preserve"> REF _Ref530990375 \h  \* MERGEFORMAT </w:instrText>
      </w:r>
      <w:r>
        <w:rPr>
          <w:rStyle w:val="SubtleEmphasis"/>
        </w:rPr>
      </w:r>
      <w:r>
        <w:rPr>
          <w:rStyle w:val="SubtleEmphasis"/>
        </w:rPr>
        <w:fldChar w:fldCharType="separate"/>
      </w:r>
      <w:r w:rsidRPr="00CE7B51">
        <w:rPr>
          <w:rStyle w:val="SubtleEmphasis"/>
        </w:rPr>
        <w:t>Function Modeling</w:t>
      </w:r>
      <w:r>
        <w:rPr>
          <w:rStyle w:val="SubtleEmphasis"/>
        </w:rPr>
        <w:fldChar w:fldCharType="end"/>
      </w:r>
      <w:r>
        <w:rPr>
          <w:rStyle w:val="SubtleEmphasis"/>
        </w:rPr>
        <w:t>”</w:t>
      </w:r>
      <w:r w:rsidRPr="007B3137">
        <w:rPr>
          <w:rStyle w:val="SubtleEmphasis"/>
        </w:rPr>
        <w:t xml:space="preserve"> might help for better understanding.</w:t>
      </w:r>
    </w:p>
    <w:p w14:paraId="7EC5964D" w14:textId="77777777" w:rsidR="00DB45E2" w:rsidRDefault="00DB45E2" w:rsidP="00DB45E2">
      <w:pPr>
        <w:pStyle w:val="Heading5"/>
        <w:numPr>
          <w:ilvl w:val="4"/>
          <w:numId w:val="5"/>
        </w:numPr>
      </w:pPr>
      <w:r>
        <w:t>Normal Operation</w:t>
      </w:r>
    </w:p>
    <w:p w14:paraId="7D2408C5" w14:textId="77777777" w:rsidR="00DB45E2" w:rsidRDefault="00DB45E2" w:rsidP="00DB45E2">
      <w:pPr>
        <w:rPr>
          <w:rFonts w:cs="Arial"/>
        </w:rPr>
      </w:pPr>
    </w:p>
    <w:p w14:paraId="4CD803E0" w14:textId="4AF5F45B" w:rsidR="00DB45E2" w:rsidRPr="006E54B3" w:rsidRDefault="00991D5F" w:rsidP="00DB45E2">
      <w:r>
        <w:t>Refer to requirements of function “Rear Inner Handle Control left”</w:t>
      </w:r>
    </w:p>
    <w:p w14:paraId="1619958C" w14:textId="77777777" w:rsidR="00DB45E2" w:rsidRDefault="00DB45E2" w:rsidP="00DB45E2">
      <w:pPr>
        <w:pStyle w:val="Heading5"/>
        <w:numPr>
          <w:ilvl w:val="4"/>
          <w:numId w:val="5"/>
        </w:numPr>
      </w:pPr>
      <w:r>
        <w:t>Error Handling</w:t>
      </w:r>
    </w:p>
    <w:p w14:paraId="6E8AE849" w14:textId="77777777" w:rsidR="00DB45E2" w:rsidRPr="00400BE3" w:rsidRDefault="00DB45E2" w:rsidP="00DB45E2">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FMEA counter measures </w:t>
      </w:r>
      <w:r>
        <w:rPr>
          <w:i/>
          <w:color w:val="808080" w:themeColor="background1" w:themeShade="80"/>
        </w:rPr>
        <w:t>could be considered as</w:t>
      </w:r>
      <w:r w:rsidRPr="00400BE3">
        <w:rPr>
          <w:i/>
          <w:color w:val="808080" w:themeColor="background1" w:themeShade="80"/>
        </w:rPr>
        <w:t xml:space="preserve"> requirements in this chapter</w:t>
      </w:r>
    </w:p>
    <w:p w14:paraId="61FE1CD9" w14:textId="77777777" w:rsidR="00DB45E2" w:rsidRDefault="00DB45E2" w:rsidP="00DB45E2">
      <w:pPr>
        <w:pStyle w:val="Heading4"/>
        <w:numPr>
          <w:ilvl w:val="3"/>
          <w:numId w:val="5"/>
        </w:numPr>
      </w:pPr>
      <w:r>
        <w:t>Non-Functional Requirements</w:t>
      </w:r>
    </w:p>
    <w:p w14:paraId="6CA59310" w14:textId="77777777" w:rsidR="00DB45E2" w:rsidRPr="00400BE3" w:rsidRDefault="00DB45E2" w:rsidP="00DB45E2">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2707ABAC" w14:textId="77777777" w:rsidR="00DB45E2" w:rsidRDefault="00DB45E2" w:rsidP="00DB45E2"/>
    <w:p w14:paraId="6C51BDD3" w14:textId="77777777" w:rsidR="00DB45E2" w:rsidRDefault="00DB45E2" w:rsidP="00DB45E2">
      <w:pPr>
        <w:pStyle w:val="Heading4"/>
        <w:numPr>
          <w:ilvl w:val="3"/>
          <w:numId w:val="5"/>
        </w:numPr>
      </w:pPr>
      <w:r>
        <w:t>Functional Safety Requirements</w:t>
      </w:r>
    </w:p>
    <w:p w14:paraId="16EC276A" w14:textId="77777777" w:rsidR="00DB45E2" w:rsidRPr="00347A88" w:rsidRDefault="00DB45E2" w:rsidP="00DB45E2">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CB0C660" w14:textId="77777777" w:rsidR="00DB45E2" w:rsidRDefault="00DB45E2" w:rsidP="00DB45E2">
      <w:pPr>
        <w:shd w:val="clear" w:color="auto" w:fill="D6E3BC" w:themeFill="accent3" w:themeFillTint="66"/>
        <w:rPr>
          <w:i/>
          <w:color w:val="808080" w:themeColor="background1" w:themeShade="80"/>
        </w:rPr>
      </w:pPr>
      <w:r w:rsidRPr="00F15BD1">
        <w:rPr>
          <w:b/>
          <w:i/>
          <w:color w:val="808080" w:themeColor="background1" w:themeShade="80"/>
          <w:lang w:val="en-GB"/>
        </w:rPr>
        <w:lastRenderedPageBreak/>
        <w:t>#Hint:</w:t>
      </w:r>
      <w:r>
        <w:rPr>
          <w:i/>
          <w:color w:val="808080" w:themeColor="background1" w:themeShade="80"/>
          <w:lang w:val="en-GB"/>
        </w:rPr>
        <w:t xml:space="preserve"> </w:t>
      </w:r>
      <w:r>
        <w:rPr>
          <w:i/>
          <w:color w:val="808080" w:themeColor="background1" w:themeShade="80"/>
        </w:rPr>
        <w:t xml:space="preserve">The table references the </w:t>
      </w:r>
      <w:r w:rsidRPr="004D5FAB">
        <w:rPr>
          <w:i/>
          <w:color w:val="808080" w:themeColor="background1" w:themeShade="80"/>
        </w:rPr>
        <w:t xml:space="preserve">Functional Safety Requirements </w:t>
      </w:r>
      <w:r>
        <w:rPr>
          <w:i/>
          <w:color w:val="808080" w:themeColor="background1" w:themeShade="80"/>
        </w:rPr>
        <w:t xml:space="preserve">(FSR) </w:t>
      </w:r>
      <w:r w:rsidRPr="004D5FAB">
        <w:rPr>
          <w:i/>
          <w:color w:val="808080" w:themeColor="background1" w:themeShade="80"/>
        </w:rPr>
        <w:t xml:space="preserve">satisfied by the </w:t>
      </w:r>
      <w:r>
        <w:rPr>
          <w:i/>
          <w:color w:val="808080" w:themeColor="background1" w:themeShade="80"/>
        </w:rPr>
        <w:t>Logical F</w:t>
      </w:r>
      <w:r w:rsidRPr="004D5FAB">
        <w:rPr>
          <w:i/>
          <w:color w:val="808080" w:themeColor="background1" w:themeShade="80"/>
        </w:rPr>
        <w:t>unction</w:t>
      </w:r>
      <w:r>
        <w:rPr>
          <w:i/>
          <w:color w:val="808080" w:themeColor="background1" w:themeShade="80"/>
        </w:rPr>
        <w:t>. The FSRs themselves are listed in the Feature Docs.</w:t>
      </w:r>
    </w:p>
    <w:p w14:paraId="24B74BE9" w14:textId="77777777" w:rsidR="00DB45E2" w:rsidRDefault="00DB45E2" w:rsidP="00DB45E2">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108" w:history="1">
        <w:r w:rsidRPr="00E55931">
          <w:rPr>
            <w:rStyle w:val="Hyperlink"/>
          </w:rPr>
          <w:t>RE Wiki – RE Alignment with Functional Safety (ISO26262)</w:t>
        </w:r>
      </w:hyperlink>
    </w:p>
    <w:p w14:paraId="26E7E703" w14:textId="77777777" w:rsidR="00DB45E2" w:rsidRDefault="003E5293" w:rsidP="00DB45E2">
      <w:pPr>
        <w:shd w:val="clear" w:color="auto" w:fill="D6E3BC" w:themeFill="accent3" w:themeFillTint="66"/>
        <w:ind w:firstLine="720"/>
        <w:rPr>
          <w:rStyle w:val="SubtleEmphasis"/>
        </w:rPr>
      </w:pPr>
      <w:hyperlink r:id="rId109" w:history="1">
        <w:r w:rsidR="00DB45E2" w:rsidRPr="008A4C8A">
          <w:rPr>
            <w:rStyle w:val="Hyperlink"/>
          </w:rPr>
          <w:t>Functional Safety Sharepoint</w:t>
        </w:r>
      </w:hyperlink>
      <w:r w:rsidR="00DB45E2">
        <w:rPr>
          <w:rStyle w:val="SubtleEmphasis"/>
        </w:rPr>
        <w:t xml:space="preserve"> – Functional Safety Concept</w:t>
      </w:r>
    </w:p>
    <w:p w14:paraId="29962EDD" w14:textId="77777777" w:rsidR="00DB45E2" w:rsidRDefault="00DB45E2" w:rsidP="00DB45E2">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122"/>
        <w:gridCol w:w="8079"/>
      </w:tblGrid>
      <w:tr w:rsidR="00DB45E2" w14:paraId="2732F9DB" w14:textId="77777777" w:rsidTr="001A45D3">
        <w:tc>
          <w:tcPr>
            <w:tcW w:w="2122" w:type="dxa"/>
            <w:shd w:val="clear" w:color="auto" w:fill="D9D9D9" w:themeFill="background1" w:themeFillShade="D9"/>
          </w:tcPr>
          <w:p w14:paraId="0190A6C9" w14:textId="77777777" w:rsidR="00DB45E2" w:rsidRDefault="00DB45E2" w:rsidP="001A45D3">
            <w:pPr>
              <w:rPr>
                <w:b/>
              </w:rPr>
            </w:pPr>
            <w:r>
              <w:rPr>
                <w:b/>
              </w:rPr>
              <w:t>FSR</w:t>
            </w:r>
            <w:r w:rsidRPr="00AF169D">
              <w:rPr>
                <w:b/>
              </w:rPr>
              <w:t xml:space="preserve"> ID</w:t>
            </w:r>
          </w:p>
          <w:p w14:paraId="255B1FF9" w14:textId="77777777" w:rsidR="00DB45E2" w:rsidRPr="00AF169D" w:rsidRDefault="00DB45E2" w:rsidP="001A45D3">
            <w:pPr>
              <w:rPr>
                <w:b/>
              </w:rPr>
            </w:pPr>
            <w:r w:rsidRPr="00EB7BB6">
              <w:t>(</w:t>
            </w:r>
            <w:r>
              <w:t>from Feature Doc</w:t>
            </w:r>
            <w:r w:rsidRPr="00EB7BB6">
              <w:t>)</w:t>
            </w:r>
          </w:p>
        </w:tc>
        <w:tc>
          <w:tcPr>
            <w:tcW w:w="8079" w:type="dxa"/>
            <w:shd w:val="clear" w:color="auto" w:fill="D9D9D9" w:themeFill="background1" w:themeFillShade="D9"/>
          </w:tcPr>
          <w:p w14:paraId="33E65AB7" w14:textId="77777777" w:rsidR="00DB45E2" w:rsidRPr="00AF169D" w:rsidRDefault="00DB45E2" w:rsidP="001A45D3">
            <w:pPr>
              <w:rPr>
                <w:b/>
              </w:rPr>
            </w:pPr>
            <w:r w:rsidRPr="00AF169D">
              <w:rPr>
                <w:b/>
              </w:rPr>
              <w:t>Requirement Title</w:t>
            </w:r>
          </w:p>
        </w:tc>
      </w:tr>
      <w:tr w:rsidR="00DB45E2" w14:paraId="735E9151" w14:textId="77777777" w:rsidTr="001A45D3">
        <w:tc>
          <w:tcPr>
            <w:tcW w:w="2122" w:type="dxa"/>
          </w:tcPr>
          <w:p w14:paraId="69A820CF" w14:textId="77777777" w:rsidR="00DB45E2" w:rsidRDefault="00DB45E2" w:rsidP="001A45D3">
            <w:r w:rsidRPr="00AC7F92">
              <w:t>FSR1.5</w:t>
            </w:r>
          </w:p>
        </w:tc>
        <w:tc>
          <w:tcPr>
            <w:tcW w:w="8079" w:type="dxa"/>
          </w:tcPr>
          <w:p w14:paraId="71FF8A03" w14:textId="77777777" w:rsidR="00DB45E2" w:rsidRDefault="00DB45E2" w:rsidP="001A45D3">
            <w:r w:rsidRPr="00AC7F92">
              <w:t>Mechanical considerations</w:t>
            </w:r>
          </w:p>
        </w:tc>
      </w:tr>
      <w:tr w:rsidR="00DB45E2" w14:paraId="3A3CD6F9" w14:textId="77777777" w:rsidTr="001A45D3">
        <w:tc>
          <w:tcPr>
            <w:tcW w:w="2122" w:type="dxa"/>
          </w:tcPr>
          <w:p w14:paraId="0DF9D6ED" w14:textId="77777777" w:rsidR="00DB45E2" w:rsidRDefault="00DB45E2" w:rsidP="001A45D3"/>
        </w:tc>
        <w:tc>
          <w:tcPr>
            <w:tcW w:w="8079" w:type="dxa"/>
          </w:tcPr>
          <w:p w14:paraId="44B6F75F" w14:textId="77777777" w:rsidR="00DB45E2" w:rsidRDefault="00DB45E2" w:rsidP="001A45D3"/>
        </w:tc>
      </w:tr>
      <w:tr w:rsidR="00DB45E2" w14:paraId="39752191" w14:textId="77777777" w:rsidTr="001A45D3">
        <w:tc>
          <w:tcPr>
            <w:tcW w:w="2122" w:type="dxa"/>
          </w:tcPr>
          <w:p w14:paraId="4B0FD1AB" w14:textId="77777777" w:rsidR="00DB45E2" w:rsidRDefault="00DB45E2" w:rsidP="001A45D3">
            <w:r>
              <w:t>…</w:t>
            </w:r>
          </w:p>
        </w:tc>
        <w:tc>
          <w:tcPr>
            <w:tcW w:w="8079" w:type="dxa"/>
          </w:tcPr>
          <w:p w14:paraId="38EB6457" w14:textId="77777777" w:rsidR="00DB45E2" w:rsidRDefault="00DB45E2" w:rsidP="001A45D3"/>
        </w:tc>
      </w:tr>
    </w:tbl>
    <w:p w14:paraId="5D9587D9" w14:textId="77777777" w:rsidR="00DB45E2" w:rsidRPr="00702453" w:rsidRDefault="00DB45E2" w:rsidP="00DB45E2">
      <w:pPr>
        <w:pStyle w:val="Caption"/>
      </w:pPr>
      <w:r w:rsidRPr="00702453">
        <w:t xml:space="preserve">Table </w:t>
      </w:r>
      <w:r w:rsidR="003E5293">
        <w:fldChar w:fldCharType="begin"/>
      </w:r>
      <w:r w:rsidR="003E5293">
        <w:instrText xml:space="preserve"> SEQ Table \* ARABIC </w:instrText>
      </w:r>
      <w:r w:rsidR="003E5293">
        <w:fldChar w:fldCharType="separate"/>
      </w:r>
      <w:r>
        <w:rPr>
          <w:noProof/>
        </w:rPr>
        <w:t>15</w:t>
      </w:r>
      <w:r w:rsidR="003E5293">
        <w:rPr>
          <w:noProof/>
        </w:rPr>
        <w:fldChar w:fldCharType="end"/>
      </w:r>
      <w:r w:rsidRPr="00702453">
        <w:t xml:space="preserve">: </w:t>
      </w:r>
      <w:r>
        <w:t>FSRs satisfied by Logical Function</w:t>
      </w:r>
    </w:p>
    <w:p w14:paraId="4C89774F" w14:textId="77777777" w:rsidR="00DB45E2" w:rsidRDefault="00DB45E2" w:rsidP="00DB45E2">
      <w:pPr>
        <w:pStyle w:val="Heading4"/>
        <w:numPr>
          <w:ilvl w:val="3"/>
          <w:numId w:val="5"/>
        </w:numPr>
      </w:pPr>
      <w:r>
        <w:t>Other Requirements</w:t>
      </w:r>
    </w:p>
    <w:p w14:paraId="50B2E59E" w14:textId="77777777" w:rsidR="00DB45E2" w:rsidRDefault="00DB45E2" w:rsidP="00DB45E2">
      <w:pPr>
        <w:pStyle w:val="Heading5"/>
        <w:numPr>
          <w:ilvl w:val="4"/>
          <w:numId w:val="5"/>
        </w:numPr>
      </w:pPr>
      <w:r>
        <w:t>Design Requirements</w:t>
      </w:r>
    </w:p>
    <w:p w14:paraId="7A1FC905" w14:textId="77777777" w:rsidR="00DB45E2" w:rsidRDefault="00DB45E2" w:rsidP="00DB45E2">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306FB0DD" w14:textId="77777777" w:rsidR="00DB45E2" w:rsidRPr="009A63CC" w:rsidRDefault="00DB45E2" w:rsidP="00DB45E2"/>
    <w:p w14:paraId="39B63227" w14:textId="77777777" w:rsidR="009A63CC" w:rsidRPr="009A63CC" w:rsidRDefault="009A63CC" w:rsidP="009A63CC"/>
    <w:p w14:paraId="2AD5B5FE" w14:textId="3E338D14" w:rsidR="00A20E92" w:rsidRDefault="00A20E92" w:rsidP="00A20E92">
      <w:pPr>
        <w:pStyle w:val="Heading2"/>
      </w:pPr>
      <w:bookmarkStart w:id="214" w:name="_Toc56581807"/>
      <w:bookmarkEnd w:id="193"/>
      <w:r>
        <w:t>Logical Function “</w:t>
      </w:r>
      <w:r w:rsidR="00701F13">
        <w:t>WCL</w:t>
      </w:r>
      <w:r>
        <w:rPr>
          <w:szCs w:val="20"/>
        </w:rPr>
        <w:t xml:space="preserve"> Control</w:t>
      </w:r>
      <w:r>
        <w:t>”</w:t>
      </w:r>
      <w:bookmarkEnd w:id="214"/>
    </w:p>
    <w:p w14:paraId="774B1329" w14:textId="2216712D" w:rsidR="00E96D7E" w:rsidRDefault="00A45AA4" w:rsidP="00E96D7E">
      <w:pPr>
        <w:pStyle w:val="Heading3"/>
      </w:pPr>
      <w:bookmarkStart w:id="215" w:name="_Toc56581808"/>
      <w:r>
        <w:t>Function Overview</w:t>
      </w:r>
      <w:bookmarkEnd w:id="215"/>
    </w:p>
    <w:p w14:paraId="14F568E1" w14:textId="77777777" w:rsidR="00C94ED0" w:rsidRDefault="00C94ED0" w:rsidP="00C94ED0">
      <w:pPr>
        <w:pStyle w:val="Heading4"/>
      </w:pPr>
      <w:r>
        <w:t>Function Description</w:t>
      </w:r>
    </w:p>
    <w:p w14:paraId="25C54679" w14:textId="588418F9" w:rsidR="00C94ED0" w:rsidRDefault="00C94ED0" w:rsidP="00C94ED0">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5B331855" w14:textId="54C8C135" w:rsidR="00041314" w:rsidRDefault="00701F13" w:rsidP="00041314">
      <w:pPr>
        <w:pStyle w:val="scriptNormal"/>
        <w:rPr>
          <w:color w:val="auto"/>
        </w:rPr>
      </w:pPr>
      <w:r>
        <w:rPr>
          <w:color w:val="auto"/>
        </w:rPr>
        <w:t>WCL</w:t>
      </w:r>
      <w:r w:rsidR="00041314" w:rsidRPr="00460DE1">
        <w:rPr>
          <w:color w:val="auto"/>
        </w:rPr>
        <w:t xml:space="preserve"> Control controls </w:t>
      </w:r>
      <w:r>
        <w:rPr>
          <w:color w:val="auto"/>
        </w:rPr>
        <w:t>WCL</w:t>
      </w:r>
      <w:r w:rsidR="00041314" w:rsidRPr="00460DE1">
        <w:rPr>
          <w:color w:val="auto"/>
        </w:rPr>
        <w:t xml:space="preserve"> on rear window switches and gives </w:t>
      </w:r>
      <w:r>
        <w:rPr>
          <w:color w:val="auto"/>
        </w:rPr>
        <w:t>WCL</w:t>
      </w:r>
      <w:r w:rsidR="00041314" w:rsidRPr="00460DE1">
        <w:rPr>
          <w:color w:val="auto"/>
        </w:rPr>
        <w:t xml:space="preserve"> status feedback</w:t>
      </w:r>
      <w:r w:rsidR="0010246F">
        <w:rPr>
          <w:color w:val="auto"/>
        </w:rPr>
        <w:t xml:space="preserve">. </w:t>
      </w:r>
      <w:bookmarkStart w:id="216" w:name="_Hlk50720266"/>
      <w:r w:rsidR="0010246F">
        <w:rPr>
          <w:color w:val="auto"/>
        </w:rPr>
        <w:t>Fun</w:t>
      </w:r>
      <w:r w:rsidR="00E10367">
        <w:rPr>
          <w:color w:val="auto"/>
        </w:rPr>
        <w:t>c</w:t>
      </w:r>
      <w:r w:rsidR="0010246F">
        <w:rPr>
          <w:color w:val="auto"/>
        </w:rPr>
        <w:t>tion already exists in vehicle and will not be affected by RSCL.</w:t>
      </w:r>
    </w:p>
    <w:p w14:paraId="263B3E46" w14:textId="77777777" w:rsidR="00C94ED0" w:rsidRPr="00C94ED0" w:rsidRDefault="00C94ED0" w:rsidP="00C94ED0"/>
    <w:p w14:paraId="32ADB91E" w14:textId="2E285C1D" w:rsidR="00952EA6" w:rsidRDefault="00952EA6">
      <w:pPr>
        <w:pStyle w:val="Heading2"/>
      </w:pPr>
      <w:bookmarkStart w:id="217" w:name="_Toc56581809"/>
      <w:bookmarkEnd w:id="216"/>
      <w:r>
        <w:t>Logical Function “Rear Window Device Control”</w:t>
      </w:r>
      <w:bookmarkEnd w:id="217"/>
    </w:p>
    <w:p w14:paraId="3A9B272D" w14:textId="77777777" w:rsidR="00952EA6" w:rsidRDefault="00952EA6" w:rsidP="00952EA6">
      <w:pPr>
        <w:pStyle w:val="Heading3"/>
        <w:numPr>
          <w:ilvl w:val="2"/>
          <w:numId w:val="5"/>
        </w:numPr>
      </w:pPr>
      <w:bookmarkStart w:id="218" w:name="_Toc56581810"/>
      <w:r>
        <w:t>Function Overview</w:t>
      </w:r>
      <w:bookmarkEnd w:id="218"/>
    </w:p>
    <w:p w14:paraId="6D3ACBE0" w14:textId="77777777" w:rsidR="00952EA6" w:rsidRDefault="00952EA6" w:rsidP="00952EA6">
      <w:pPr>
        <w:pStyle w:val="Heading4"/>
        <w:numPr>
          <w:ilvl w:val="3"/>
          <w:numId w:val="5"/>
        </w:numPr>
      </w:pPr>
      <w:r>
        <w:t>Function Description</w:t>
      </w:r>
    </w:p>
    <w:p w14:paraId="03AC4B1D" w14:textId="77777777" w:rsidR="00952EA6" w:rsidRDefault="00952EA6" w:rsidP="00952EA6">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0FE7F59E" w14:textId="34A90431" w:rsidR="0010246F" w:rsidRPr="0010246F" w:rsidRDefault="0009306D" w:rsidP="0010246F">
      <w:pPr>
        <w:rPr>
          <w:rFonts w:cs="Arial"/>
        </w:rPr>
      </w:pPr>
      <w:r>
        <w:rPr>
          <w:rFonts w:cs="Arial"/>
        </w:rPr>
        <w:t xml:space="preserve">Enable / Disable rear window position </w:t>
      </w:r>
      <w:r w:rsidR="000C0A50">
        <w:rPr>
          <w:rFonts w:cs="Arial"/>
        </w:rPr>
        <w:t>control interface for rear passenger.</w:t>
      </w:r>
      <w:r w:rsidR="0010246F">
        <w:rPr>
          <w:rFonts w:cs="Arial"/>
        </w:rPr>
        <w:t xml:space="preserve"> </w:t>
      </w:r>
      <w:r w:rsidR="0010246F" w:rsidRPr="0010246F">
        <w:rPr>
          <w:rFonts w:cs="Arial"/>
        </w:rPr>
        <w:t>Fun</w:t>
      </w:r>
      <w:r w:rsidR="00E10367">
        <w:rPr>
          <w:rFonts w:cs="Arial"/>
        </w:rPr>
        <w:t>c</w:t>
      </w:r>
      <w:r w:rsidR="0010246F" w:rsidRPr="0010246F">
        <w:rPr>
          <w:rFonts w:cs="Arial"/>
        </w:rPr>
        <w:t>tion already exists in vehicle and will not be affected by RSCL.</w:t>
      </w:r>
    </w:p>
    <w:p w14:paraId="03CA3908" w14:textId="22CF9085" w:rsidR="00952EA6" w:rsidRDefault="00952EA6" w:rsidP="00952EA6">
      <w:pPr>
        <w:rPr>
          <w:rFonts w:cs="Arial"/>
        </w:rPr>
      </w:pPr>
    </w:p>
    <w:p w14:paraId="5D627F94" w14:textId="77777777" w:rsidR="00952EA6" w:rsidRPr="00952EA6" w:rsidRDefault="00952EA6" w:rsidP="00952EA6"/>
    <w:p w14:paraId="3F972137" w14:textId="441237E6" w:rsidR="00652D2B" w:rsidRDefault="00652D2B">
      <w:pPr>
        <w:pStyle w:val="Heading2"/>
      </w:pPr>
      <w:bookmarkStart w:id="219" w:name="_Toc56581811"/>
      <w:r>
        <w:t>Logical Function “RAL Control”</w:t>
      </w:r>
      <w:bookmarkEnd w:id="219"/>
    </w:p>
    <w:p w14:paraId="367AFA2A" w14:textId="77777777" w:rsidR="00DC56F6" w:rsidRDefault="00DC56F6" w:rsidP="00DC56F6">
      <w:pPr>
        <w:pStyle w:val="Heading3"/>
      </w:pPr>
      <w:bookmarkStart w:id="220" w:name="_Toc56581812"/>
      <w:r>
        <w:t>Function Overview</w:t>
      </w:r>
      <w:bookmarkEnd w:id="220"/>
    </w:p>
    <w:p w14:paraId="26DBF467" w14:textId="77777777" w:rsidR="00DC56F6" w:rsidRDefault="00DC56F6" w:rsidP="00DC56F6">
      <w:pPr>
        <w:pStyle w:val="Heading4"/>
      </w:pPr>
      <w:r>
        <w:t>Function Description</w:t>
      </w:r>
    </w:p>
    <w:p w14:paraId="5F3BD068" w14:textId="13943ACB" w:rsidR="00DC56F6" w:rsidRDefault="00DC56F6" w:rsidP="00DC56F6">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512086E8" w14:textId="5312A1E4" w:rsidR="0010246F" w:rsidRDefault="00041314" w:rsidP="0010246F">
      <w:pPr>
        <w:pStyle w:val="scriptNormal"/>
        <w:rPr>
          <w:color w:val="auto"/>
        </w:rPr>
      </w:pPr>
      <w:r w:rsidRPr="00400881">
        <w:rPr>
          <w:color w:val="auto"/>
        </w:rPr>
        <w:t>RAL Control controls RAL on rear audio controls and gives RAL status feedback</w:t>
      </w:r>
      <w:r w:rsidR="0010246F">
        <w:rPr>
          <w:color w:val="auto"/>
        </w:rPr>
        <w:t>. Fun</w:t>
      </w:r>
      <w:r w:rsidR="00E10367">
        <w:rPr>
          <w:color w:val="auto"/>
        </w:rPr>
        <w:t>c</w:t>
      </w:r>
      <w:r w:rsidR="0010246F">
        <w:rPr>
          <w:color w:val="auto"/>
        </w:rPr>
        <w:t>tion already exists in vehicle and will not be affected by RSCL.</w:t>
      </w:r>
    </w:p>
    <w:p w14:paraId="67E44A3F" w14:textId="77777777" w:rsidR="0010246F" w:rsidRPr="00C94ED0" w:rsidRDefault="0010246F" w:rsidP="0010246F"/>
    <w:p w14:paraId="38A042E8" w14:textId="65F05CAF" w:rsidR="00041314" w:rsidRPr="00041314" w:rsidRDefault="00041314" w:rsidP="00041314">
      <w:pPr>
        <w:pStyle w:val="scriptNormal"/>
        <w:rPr>
          <w:rStyle w:val="SubtleEmphasis"/>
          <w:i w:val="0"/>
          <w:iCs w:val="0"/>
          <w:color w:val="auto"/>
        </w:rPr>
      </w:pPr>
    </w:p>
    <w:p w14:paraId="09F74D12" w14:textId="77777777" w:rsidR="00DC56F6" w:rsidRPr="00DC56F6" w:rsidRDefault="00DC56F6" w:rsidP="00DC56F6"/>
    <w:p w14:paraId="1AE7F82A" w14:textId="5547AB48" w:rsidR="00952EA6" w:rsidRDefault="00952EA6">
      <w:pPr>
        <w:pStyle w:val="Heading2"/>
      </w:pPr>
      <w:bookmarkStart w:id="221" w:name="_Toc56581813"/>
      <w:r>
        <w:lastRenderedPageBreak/>
        <w:t>Logical Function “Rear Audio Device Control”</w:t>
      </w:r>
      <w:bookmarkEnd w:id="221"/>
    </w:p>
    <w:p w14:paraId="40933F63" w14:textId="77777777" w:rsidR="00952EA6" w:rsidRDefault="00952EA6" w:rsidP="00952EA6">
      <w:pPr>
        <w:pStyle w:val="Heading3"/>
        <w:numPr>
          <w:ilvl w:val="2"/>
          <w:numId w:val="5"/>
        </w:numPr>
      </w:pPr>
      <w:bookmarkStart w:id="222" w:name="_Toc56581814"/>
      <w:r>
        <w:t>Function Overview</w:t>
      </w:r>
      <w:bookmarkEnd w:id="222"/>
    </w:p>
    <w:p w14:paraId="6BF39EDD" w14:textId="77777777" w:rsidR="00952EA6" w:rsidRDefault="00952EA6" w:rsidP="00952EA6">
      <w:pPr>
        <w:pStyle w:val="Heading4"/>
        <w:numPr>
          <w:ilvl w:val="3"/>
          <w:numId w:val="5"/>
        </w:numPr>
      </w:pPr>
      <w:r>
        <w:t>Function Description</w:t>
      </w:r>
    </w:p>
    <w:p w14:paraId="7C2285AF" w14:textId="77777777" w:rsidR="00952EA6" w:rsidRDefault="00952EA6" w:rsidP="00952EA6">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095AEA7B" w14:textId="0CD99CB8" w:rsidR="005D271E" w:rsidRPr="005D271E" w:rsidRDefault="00867204" w:rsidP="005D271E">
      <w:r>
        <w:t>Read lock/unlock signal and enable / disable rear audio interfaces for rear passenger. Provide status feedback.</w:t>
      </w:r>
      <w:r w:rsidR="005D271E" w:rsidRPr="005D271E">
        <w:t xml:space="preserve"> Fun</w:t>
      </w:r>
      <w:r w:rsidR="00E10367">
        <w:t>c</w:t>
      </w:r>
      <w:r w:rsidR="005D271E" w:rsidRPr="005D271E">
        <w:t>tion already exists in vehicle and will not be affected by RSCL.</w:t>
      </w:r>
    </w:p>
    <w:p w14:paraId="536F7F16" w14:textId="0B00FD5D" w:rsidR="00952EA6" w:rsidRDefault="00952EA6" w:rsidP="00952EA6">
      <w:pPr>
        <w:rPr>
          <w:rFonts w:cs="Arial"/>
        </w:rPr>
      </w:pPr>
    </w:p>
    <w:p w14:paraId="3982DB93" w14:textId="77777777" w:rsidR="00952EA6" w:rsidRPr="00952EA6" w:rsidRDefault="00952EA6" w:rsidP="00952EA6"/>
    <w:p w14:paraId="334F6E33" w14:textId="6DD04671" w:rsidR="00652D2B" w:rsidRDefault="00652D2B">
      <w:pPr>
        <w:pStyle w:val="Heading2"/>
      </w:pPr>
      <w:bookmarkStart w:id="223" w:name="_Toc56581815"/>
      <w:r>
        <w:t xml:space="preserve">Logical Function </w:t>
      </w:r>
      <w:r w:rsidR="00915207">
        <w:t>“</w:t>
      </w:r>
      <w:r>
        <w:t>RCL Control</w:t>
      </w:r>
      <w:r w:rsidR="00915207">
        <w:t>”</w:t>
      </w:r>
      <w:bookmarkEnd w:id="223"/>
    </w:p>
    <w:p w14:paraId="5252F2BE" w14:textId="77777777" w:rsidR="00DC56F6" w:rsidRDefault="00DC56F6" w:rsidP="00DC56F6">
      <w:pPr>
        <w:pStyle w:val="Heading3"/>
      </w:pPr>
      <w:bookmarkStart w:id="224" w:name="_Toc56581816"/>
      <w:r>
        <w:t>Function Overview</w:t>
      </w:r>
      <w:bookmarkEnd w:id="224"/>
    </w:p>
    <w:p w14:paraId="53374B8C" w14:textId="77777777" w:rsidR="00DC56F6" w:rsidRDefault="00DC56F6" w:rsidP="00DC56F6">
      <w:pPr>
        <w:pStyle w:val="Heading4"/>
      </w:pPr>
      <w:r>
        <w:t>Function Description</w:t>
      </w:r>
    </w:p>
    <w:p w14:paraId="0B5A229D" w14:textId="01008E9E" w:rsidR="00DC56F6" w:rsidRDefault="00DC56F6" w:rsidP="00DC56F6">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553CE952" w14:textId="135E001C" w:rsidR="005D271E" w:rsidRDefault="00041314" w:rsidP="005D271E">
      <w:pPr>
        <w:pStyle w:val="scriptNormal"/>
        <w:rPr>
          <w:color w:val="auto"/>
        </w:rPr>
      </w:pPr>
      <w:r w:rsidRPr="0009771C">
        <w:rPr>
          <w:color w:val="auto"/>
        </w:rPr>
        <w:t>Controls RCL on rear climate controls</w:t>
      </w:r>
      <w:r w:rsidR="0009771C">
        <w:rPr>
          <w:color w:val="auto"/>
        </w:rPr>
        <w:t>.</w:t>
      </w:r>
      <w:r w:rsidR="0009771C" w:rsidRPr="0009771C">
        <w:rPr>
          <w:color w:val="auto"/>
        </w:rPr>
        <w:t xml:space="preserve"> </w:t>
      </w:r>
      <w:r w:rsidRPr="0009771C">
        <w:rPr>
          <w:color w:val="auto"/>
        </w:rPr>
        <w:t>RSCL RCL status feedback</w:t>
      </w:r>
      <w:r w:rsidR="005D271E">
        <w:rPr>
          <w:color w:val="auto"/>
        </w:rPr>
        <w:t>. Fun</w:t>
      </w:r>
      <w:r w:rsidR="00E10367">
        <w:rPr>
          <w:color w:val="auto"/>
        </w:rPr>
        <w:t>c</w:t>
      </w:r>
      <w:r w:rsidR="005D271E">
        <w:rPr>
          <w:color w:val="auto"/>
        </w:rPr>
        <w:t>tion already exists in vehicle and will not be affected by RSCL.</w:t>
      </w:r>
    </w:p>
    <w:p w14:paraId="1CCFDE36" w14:textId="77777777" w:rsidR="005D271E" w:rsidRPr="00C94ED0" w:rsidRDefault="005D271E" w:rsidP="005D271E"/>
    <w:p w14:paraId="314C9654" w14:textId="46DE44F9" w:rsidR="00952EA6" w:rsidRDefault="00952EA6">
      <w:pPr>
        <w:pStyle w:val="Heading2"/>
      </w:pPr>
      <w:bookmarkStart w:id="225" w:name="_Toc56581817"/>
      <w:r>
        <w:t>Logical Function “Rear Climate Device Control”</w:t>
      </w:r>
      <w:bookmarkEnd w:id="225"/>
    </w:p>
    <w:p w14:paraId="062350D7" w14:textId="77777777" w:rsidR="00952EA6" w:rsidRDefault="00952EA6" w:rsidP="00952EA6">
      <w:pPr>
        <w:pStyle w:val="Heading3"/>
        <w:numPr>
          <w:ilvl w:val="2"/>
          <w:numId w:val="5"/>
        </w:numPr>
      </w:pPr>
      <w:bookmarkStart w:id="226" w:name="_Toc56581818"/>
      <w:r>
        <w:t>Function Overview</w:t>
      </w:r>
      <w:bookmarkEnd w:id="226"/>
    </w:p>
    <w:p w14:paraId="13E0FBBC" w14:textId="77777777" w:rsidR="00952EA6" w:rsidRDefault="00952EA6" w:rsidP="00952EA6">
      <w:pPr>
        <w:pStyle w:val="Heading4"/>
        <w:numPr>
          <w:ilvl w:val="3"/>
          <w:numId w:val="5"/>
        </w:numPr>
      </w:pPr>
      <w:r>
        <w:t>Function Description</w:t>
      </w:r>
    </w:p>
    <w:p w14:paraId="3926148B" w14:textId="77777777" w:rsidR="00952EA6" w:rsidRDefault="00952EA6" w:rsidP="00952EA6">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5DFA9253" w14:textId="5A9C2AB1" w:rsidR="00D337E0" w:rsidRDefault="002F556D" w:rsidP="00D337E0">
      <w:pPr>
        <w:pStyle w:val="scriptNormal"/>
        <w:rPr>
          <w:color w:val="auto"/>
        </w:rPr>
      </w:pPr>
      <w:r>
        <w:rPr>
          <w:color w:val="auto"/>
        </w:rPr>
        <w:t>Read lock/unlock signal and enable / disable rear climate interfaces for rear passenger. Provide status feedback</w:t>
      </w:r>
      <w:r w:rsidR="00001BD1">
        <w:rPr>
          <w:color w:val="auto"/>
        </w:rPr>
        <w:t>.</w:t>
      </w:r>
      <w:r>
        <w:rPr>
          <w:color w:val="auto"/>
        </w:rPr>
        <w:t xml:space="preserve"> </w:t>
      </w:r>
      <w:r w:rsidR="00D337E0">
        <w:rPr>
          <w:color w:val="auto"/>
        </w:rPr>
        <w:t>Fun</w:t>
      </w:r>
      <w:r w:rsidR="00E10367">
        <w:rPr>
          <w:color w:val="auto"/>
        </w:rPr>
        <w:t>c</w:t>
      </w:r>
      <w:r w:rsidR="00D337E0">
        <w:rPr>
          <w:color w:val="auto"/>
        </w:rPr>
        <w:t>tion already exists in vehicle and will not be affected by RSCL.</w:t>
      </w:r>
    </w:p>
    <w:p w14:paraId="268324B4" w14:textId="5E104E37" w:rsidR="00652D2B" w:rsidRDefault="00652D2B">
      <w:pPr>
        <w:pStyle w:val="Heading2"/>
      </w:pPr>
      <w:bookmarkStart w:id="227" w:name="_Toc56581819"/>
      <w:r>
        <w:t>Logical Function “URCL Control”</w:t>
      </w:r>
      <w:bookmarkEnd w:id="227"/>
    </w:p>
    <w:p w14:paraId="3F7F0A82" w14:textId="77777777" w:rsidR="00DC56F6" w:rsidRDefault="00DC56F6" w:rsidP="00DC56F6">
      <w:pPr>
        <w:pStyle w:val="Heading3"/>
      </w:pPr>
      <w:bookmarkStart w:id="228" w:name="_Toc56581820"/>
      <w:r>
        <w:t>Function Overview</w:t>
      </w:r>
      <w:bookmarkEnd w:id="228"/>
    </w:p>
    <w:p w14:paraId="07C2FCC4" w14:textId="77777777" w:rsidR="00DC56F6" w:rsidRDefault="00DC56F6" w:rsidP="00DC56F6">
      <w:pPr>
        <w:pStyle w:val="Heading4"/>
      </w:pPr>
      <w:r>
        <w:t>Function Description</w:t>
      </w:r>
    </w:p>
    <w:p w14:paraId="5E678F04" w14:textId="14176C15" w:rsidR="00DC56F6" w:rsidRDefault="00DC56F6" w:rsidP="00DC56F6">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619A0DE9" w14:textId="7BE08D54" w:rsidR="00041314" w:rsidRPr="0009771C" w:rsidRDefault="00041314" w:rsidP="0009771C">
      <w:pPr>
        <w:pStyle w:val="scriptNormal"/>
        <w:rPr>
          <w:rStyle w:val="SubtleEmphasis"/>
          <w:i w:val="0"/>
          <w:iCs w:val="0"/>
          <w:color w:val="auto"/>
        </w:rPr>
      </w:pPr>
      <w:r w:rsidRPr="0009771C">
        <w:rPr>
          <w:color w:val="auto"/>
        </w:rPr>
        <w:t>Controls URCL on rear connected mobile devices</w:t>
      </w:r>
      <w:r w:rsidR="0009771C" w:rsidRPr="0009771C">
        <w:rPr>
          <w:color w:val="auto"/>
        </w:rPr>
        <w:t xml:space="preserve"> </w:t>
      </w:r>
      <w:r w:rsidRPr="0009771C">
        <w:rPr>
          <w:color w:val="auto"/>
        </w:rPr>
        <w:t>RSCL URC status feedback</w:t>
      </w:r>
    </w:p>
    <w:p w14:paraId="37AC2658" w14:textId="77777777" w:rsidR="00DC56F6" w:rsidRDefault="00DC56F6" w:rsidP="00DC56F6">
      <w:pPr>
        <w:pStyle w:val="Heading4"/>
      </w:pPr>
      <w:r>
        <w:t>Function Variants (no Variants)</w:t>
      </w:r>
    </w:p>
    <w:p w14:paraId="6247CA9E" w14:textId="77777777" w:rsidR="00DC56F6" w:rsidRDefault="00DC56F6" w:rsidP="00DC56F6">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773508A1"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489904A5" w14:textId="77777777" w:rsidR="00DC56F6" w:rsidRDefault="00DC56F6" w:rsidP="00DC56F6">
      <w:pPr>
        <w:shd w:val="clear" w:color="auto" w:fill="D6E3BC" w:themeFill="accent3" w:themeFillTint="66"/>
        <w:rPr>
          <w:rStyle w:val="SubtleEmphasis"/>
        </w:rPr>
      </w:pPr>
      <w:r>
        <w:rPr>
          <w:rStyle w:val="SubtleEmphasis"/>
        </w:rPr>
        <w:t>Variants on Function level could be driven by e.g. technology or feature content. Example: There could be a “Low Content” and a “High Content” variant of some exterior lighting function. The “Low Content” variant is used for Conventional Headlight technology, the “High Content” variant is used for LED and Xenon technology. In this case we call the different technologies the Variant Options, which the Variant depends on. The optional column “Variant condition” allows to express the dependency of a Variant based on Variant Options. Variant Options should be centrally managed in VSEM.</w:t>
      </w:r>
    </w:p>
    <w:p w14:paraId="31540708" w14:textId="77777777" w:rsidR="00DC56F6" w:rsidRDefault="00DC56F6" w:rsidP="00DC56F6">
      <w:pPr>
        <w:shd w:val="clear" w:color="auto" w:fill="D6E3BC" w:themeFill="accent3" w:themeFillTint="66"/>
        <w:rPr>
          <w:rStyle w:val="SubtleEmphasis"/>
        </w:rPr>
      </w:pPr>
    </w:p>
    <w:p w14:paraId="7F9E969E" w14:textId="77777777" w:rsidR="00DC56F6" w:rsidRDefault="00DC56F6" w:rsidP="00DC56F6">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02052E01" w14:textId="321671B9" w:rsidR="00DC56F6" w:rsidRDefault="00DC56F6" w:rsidP="00DC56F6">
      <w:pPr>
        <w:shd w:val="clear" w:color="auto" w:fill="D6E3BC" w:themeFill="accent3" w:themeFillTint="66"/>
        <w:rPr>
          <w:rStyle w:val="SubtleEmphasis"/>
        </w:rPr>
      </w:pPr>
      <w:r w:rsidRPr="003C3D56">
        <w:rPr>
          <w:rStyle w:val="SubtleEmphasis"/>
          <w:b/>
        </w:rPr>
        <w:t>#Link:</w:t>
      </w:r>
      <w:r>
        <w:rPr>
          <w:rStyle w:val="SubtleEmphasis"/>
        </w:rPr>
        <w:t xml:space="preserve"> </w:t>
      </w:r>
      <w:hyperlink r:id="rId110" w:history="1">
        <w:r w:rsidRPr="00DD553E">
          <w:rPr>
            <w:rStyle w:val="Hyperlink"/>
          </w:rPr>
          <w:t>RE Wiki – Variant Management</w:t>
        </w:r>
      </w:hyperlink>
      <w:r>
        <w:rPr>
          <w:rStyle w:val="SubtleEmphasis"/>
        </w:rPr>
        <w:t>.</w:t>
      </w:r>
    </w:p>
    <w:p w14:paraId="1BC2808E" w14:textId="77777777" w:rsidR="00DC56F6" w:rsidRPr="00282E2C" w:rsidRDefault="00DC56F6" w:rsidP="00DC56F6"/>
    <w:tbl>
      <w:tblPr>
        <w:tblStyle w:val="TableGrid"/>
        <w:tblW w:w="10206" w:type="dxa"/>
        <w:tblInd w:w="-5" w:type="dxa"/>
        <w:tblLook w:val="0620" w:firstRow="1" w:lastRow="0" w:firstColumn="0" w:lastColumn="0" w:noHBand="1" w:noVBand="1"/>
      </w:tblPr>
      <w:tblGrid>
        <w:gridCol w:w="2523"/>
        <w:gridCol w:w="5132"/>
        <w:gridCol w:w="2551"/>
      </w:tblGrid>
      <w:tr w:rsidR="00DC56F6" w:rsidRPr="009E3B7C" w14:paraId="16B09B63" w14:textId="77777777" w:rsidTr="00063850">
        <w:trPr>
          <w:trHeight w:val="314"/>
        </w:trPr>
        <w:tc>
          <w:tcPr>
            <w:tcW w:w="2523" w:type="dxa"/>
            <w:shd w:val="clear" w:color="auto" w:fill="D9D9D9" w:themeFill="background1" w:themeFillShade="D9"/>
          </w:tcPr>
          <w:p w14:paraId="0FCA972A" w14:textId="77777777" w:rsidR="00DC56F6" w:rsidRPr="009E3B7C" w:rsidRDefault="00DC56F6" w:rsidP="00063850">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6A15ECFD" w14:textId="77777777" w:rsidR="00DC56F6" w:rsidRPr="009E3B7C" w:rsidRDefault="00DC56F6" w:rsidP="00063850">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63191BB" w14:textId="77777777" w:rsidR="00DC56F6" w:rsidRPr="00282A36" w:rsidRDefault="00DC56F6" w:rsidP="00063850">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DC56F6" w:rsidRPr="009E3B7C" w14:paraId="20A8A711" w14:textId="77777777" w:rsidTr="00063850">
        <w:trPr>
          <w:trHeight w:val="198"/>
        </w:trPr>
        <w:tc>
          <w:tcPr>
            <w:tcW w:w="2523" w:type="dxa"/>
          </w:tcPr>
          <w:p w14:paraId="1045E063" w14:textId="77777777" w:rsidR="00DC56F6" w:rsidRPr="00C45D3C" w:rsidRDefault="00DC56F6" w:rsidP="00063850">
            <w:pPr>
              <w:rPr>
                <w:rFonts w:cs="Arial"/>
              </w:rPr>
            </w:pPr>
          </w:p>
        </w:tc>
        <w:tc>
          <w:tcPr>
            <w:tcW w:w="5132" w:type="dxa"/>
          </w:tcPr>
          <w:p w14:paraId="63BDEB03" w14:textId="77777777" w:rsidR="00DC56F6" w:rsidRPr="002F556D" w:rsidRDefault="00DC56F6" w:rsidP="00063850">
            <w:pPr>
              <w:overflowPunct/>
              <w:autoSpaceDE/>
              <w:autoSpaceDN/>
              <w:adjustRightInd/>
              <w:jc w:val="center"/>
              <w:textAlignment w:val="center"/>
              <w:rPr>
                <w:rFonts w:cs="Arial"/>
              </w:rPr>
            </w:pPr>
            <w:r w:rsidRPr="002F556D">
              <w:rPr>
                <w:rFonts w:cs="Arial"/>
              </w:rPr>
              <w:t>n/a</w:t>
            </w:r>
          </w:p>
        </w:tc>
        <w:tc>
          <w:tcPr>
            <w:tcW w:w="2551" w:type="dxa"/>
          </w:tcPr>
          <w:p w14:paraId="07EDC303" w14:textId="77777777" w:rsidR="00DC56F6" w:rsidRPr="005A344A" w:rsidRDefault="00DC56F6" w:rsidP="00063850">
            <w:pPr>
              <w:rPr>
                <w:rFonts w:cs="Arial"/>
                <w:lang w:val="en-GB"/>
              </w:rPr>
            </w:pPr>
          </w:p>
          <w:p w14:paraId="475EF34D" w14:textId="77777777" w:rsidR="00DC56F6" w:rsidRPr="005A344A" w:rsidRDefault="00DC56F6" w:rsidP="00063850">
            <w:pPr>
              <w:rPr>
                <w:rFonts w:cs="Arial"/>
                <w:lang w:val="en-GB"/>
              </w:rPr>
            </w:pPr>
          </w:p>
        </w:tc>
      </w:tr>
    </w:tbl>
    <w:p w14:paraId="011E05B4" w14:textId="77777777" w:rsidR="00DC56F6" w:rsidRPr="00282E2C" w:rsidRDefault="00DC56F6" w:rsidP="00DC56F6"/>
    <w:p w14:paraId="77CD8BA6" w14:textId="77777777" w:rsidR="00DC56F6" w:rsidRDefault="00DC56F6" w:rsidP="00DC56F6">
      <w:pPr>
        <w:pStyle w:val="Heading4"/>
      </w:pPr>
      <w:r>
        <w:t>Input Requirements/Documents</w:t>
      </w:r>
    </w:p>
    <w:p w14:paraId="23736787" w14:textId="31B0CA53" w:rsidR="00DC56F6" w:rsidRPr="00FB4FE2" w:rsidRDefault="00DC56F6" w:rsidP="00DC56F6">
      <w:pPr>
        <w:shd w:val="clear" w:color="auto" w:fill="D6E3BC" w:themeFill="accent3" w:themeFillTint="66"/>
        <w:rPr>
          <w:rStyle w:val="SubtleEmphasis"/>
          <w:i w:val="0"/>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function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function owner should check, if all inputs have been properly considered by derived/outgoing requirements </w:t>
      </w:r>
      <w:r>
        <w:rPr>
          <w:rStyle w:val="SubtleEmphasis"/>
        </w:rPr>
        <w:t>in chapter “</w:t>
      </w:r>
      <w:r>
        <w:rPr>
          <w:rStyle w:val="SubtleEmphasis"/>
        </w:rPr>
        <w:fldChar w:fldCharType="begin"/>
      </w:r>
      <w:r>
        <w:rPr>
          <w:rStyle w:val="SubtleEmphasis"/>
        </w:rPr>
        <w:instrText xml:space="preserve"> REF _Ref26372135 \h  \* MERGEFORMAT </w:instrText>
      </w:r>
      <w:r>
        <w:rPr>
          <w:rStyle w:val="SubtleEmphasis"/>
        </w:rPr>
      </w:r>
      <w:r>
        <w:rPr>
          <w:rStyle w:val="SubtleEmphasis"/>
        </w:rPr>
        <w:fldChar w:fldCharType="separate"/>
      </w:r>
      <w:r w:rsidR="00CE7B51" w:rsidRPr="00CE7B51">
        <w:rPr>
          <w:rStyle w:val="SubtleEmphasis"/>
        </w:rPr>
        <w:t>Function Requirements</w:t>
      </w:r>
      <w:r>
        <w:rPr>
          <w:rStyle w:val="SubtleEmphasis"/>
        </w:rPr>
        <w:fldChar w:fldCharType="end"/>
      </w:r>
      <w:r>
        <w:rPr>
          <w:rStyle w:val="SubtleEmphasis"/>
        </w:rPr>
        <w:t>”</w:t>
      </w:r>
      <w:r w:rsidRPr="00FB4FE2">
        <w:rPr>
          <w:rStyle w:val="SubtleEmphasis"/>
          <w:i w:val="0"/>
        </w:rPr>
        <w:t>.</w:t>
      </w:r>
    </w:p>
    <w:p w14:paraId="1D576D9A" w14:textId="77777777" w:rsidR="00DC56F6" w:rsidRDefault="00DC56F6" w:rsidP="00DC56F6">
      <w:pPr>
        <w:shd w:val="clear" w:color="auto" w:fill="D6E3BC" w:themeFill="accent3" w:themeFillTint="66"/>
        <w:rPr>
          <w:rStyle w:val="SubtleEmphasis"/>
        </w:rPr>
      </w:pPr>
      <w:r w:rsidRPr="00FB4FE2">
        <w:rPr>
          <w:rStyle w:val="SubtleEmphasis"/>
          <w:i w:val="0"/>
        </w:rPr>
        <w:t xml:space="preserve">Note: </w:t>
      </w:r>
      <w:r>
        <w:rPr>
          <w:rStyle w:val="SubtleEmphasis"/>
        </w:rPr>
        <w:t>It is not required to list each input requirement individually in this table, referencing the input document is enough (if relevant document section is indicated).</w:t>
      </w:r>
    </w:p>
    <w:p w14:paraId="3E147254" w14:textId="77777777" w:rsidR="00DC56F6" w:rsidRDefault="00DC56F6" w:rsidP="00DC56F6">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DC56F6" w:rsidRPr="007C20FA" w14:paraId="13296F09" w14:textId="77777777" w:rsidTr="00063850">
        <w:trPr>
          <w:trHeight w:val="20"/>
        </w:trPr>
        <w:tc>
          <w:tcPr>
            <w:tcW w:w="1560" w:type="dxa"/>
            <w:shd w:val="clear" w:color="auto" w:fill="D9D9D9" w:themeFill="background1" w:themeFillShade="D9"/>
          </w:tcPr>
          <w:p w14:paraId="3172E200" w14:textId="77777777" w:rsidR="00DC56F6" w:rsidRPr="00054A51" w:rsidRDefault="00DC56F6" w:rsidP="00063850">
            <w:pPr>
              <w:rPr>
                <w:rFonts w:ascii="Helvetica" w:hAnsi="Helvetica" w:cs="Helvetica"/>
                <w:b/>
              </w:rPr>
            </w:pPr>
            <w:r w:rsidRPr="00054A51">
              <w:rPr>
                <w:rFonts w:ascii="Helvetica" w:hAnsi="Helvetica" w:cs="Helvetica"/>
                <w:b/>
              </w:rPr>
              <w:t>Reference</w:t>
            </w:r>
          </w:p>
          <w:p w14:paraId="1F54D98B" w14:textId="77777777" w:rsidR="00DC56F6" w:rsidRDefault="00DC56F6" w:rsidP="00063850">
            <w:pPr>
              <w:rPr>
                <w:rFonts w:ascii="Helvetica" w:hAnsi="Helvetica" w:cs="Helvetica"/>
                <w:sz w:val="16"/>
              </w:rPr>
            </w:pPr>
          </w:p>
          <w:p w14:paraId="152A5E2C" w14:textId="657C7760" w:rsidR="00DC56F6" w:rsidRPr="00B574CB" w:rsidRDefault="00DC56F6" w:rsidP="00063850">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156B8C10" w14:textId="77777777" w:rsidR="00DC56F6" w:rsidRPr="007C20FA" w:rsidRDefault="00DC56F6" w:rsidP="00063850">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59E8FFA1" w14:textId="77777777" w:rsidR="00DC56F6" w:rsidRPr="007C20FA" w:rsidRDefault="00DC56F6" w:rsidP="00063850">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5AA397B5" w14:textId="77777777" w:rsidR="00DC56F6" w:rsidRDefault="00DC56F6" w:rsidP="00063850">
            <w:pPr>
              <w:rPr>
                <w:rFonts w:ascii="Helvetica" w:hAnsi="Helvetica" w:cs="Helvetica"/>
                <w:b/>
              </w:rPr>
            </w:pPr>
            <w:r>
              <w:rPr>
                <w:rFonts w:ascii="Helvetica" w:hAnsi="Helvetica" w:cs="Helvetica"/>
                <w:b/>
              </w:rPr>
              <w:t>Derived Requirement</w:t>
            </w:r>
          </w:p>
          <w:p w14:paraId="50FFDAE3" w14:textId="77777777" w:rsidR="00DC56F6" w:rsidRDefault="00DC56F6" w:rsidP="00063850">
            <w:pPr>
              <w:rPr>
                <w:rFonts w:ascii="Helvetica" w:hAnsi="Helvetica" w:cs="Helvetica"/>
                <w:sz w:val="16"/>
              </w:rPr>
            </w:pPr>
          </w:p>
          <w:p w14:paraId="027D1208" w14:textId="58A0C7EC" w:rsidR="00DC56F6" w:rsidRPr="00B574CB" w:rsidRDefault="00DC56F6" w:rsidP="00063850">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DC56F6" w:rsidRPr="007C20FA" w14:paraId="7B80C8C9" w14:textId="77777777" w:rsidTr="00063850">
        <w:trPr>
          <w:trHeight w:val="20"/>
        </w:trPr>
        <w:tc>
          <w:tcPr>
            <w:tcW w:w="10206" w:type="dxa"/>
            <w:gridSpan w:val="4"/>
            <w:shd w:val="clear" w:color="auto" w:fill="F2F2F2" w:themeFill="background1" w:themeFillShade="F2"/>
          </w:tcPr>
          <w:p w14:paraId="3795739B" w14:textId="77777777" w:rsidR="00DC56F6" w:rsidRDefault="00DC56F6" w:rsidP="00063850">
            <w:pPr>
              <w:rPr>
                <w:rFonts w:ascii="Helvetica" w:hAnsi="Helvetica" w:cs="Helvetica"/>
                <w:b/>
              </w:rPr>
            </w:pPr>
            <w:r>
              <w:rPr>
                <w:rFonts w:ascii="Helvetica" w:hAnsi="Helvetica" w:cs="Helvetica"/>
                <w:b/>
              </w:rPr>
              <w:t>Feature Requirements</w:t>
            </w:r>
          </w:p>
        </w:tc>
      </w:tr>
      <w:tr w:rsidR="00DC56F6" w:rsidRPr="007C20FA" w14:paraId="23EC4ECB" w14:textId="77777777" w:rsidTr="00063850">
        <w:trPr>
          <w:trHeight w:val="20"/>
        </w:trPr>
        <w:tc>
          <w:tcPr>
            <w:tcW w:w="1560" w:type="dxa"/>
          </w:tcPr>
          <w:p w14:paraId="16A3D22A" w14:textId="77777777" w:rsidR="00DC56F6" w:rsidRPr="00D410AE" w:rsidRDefault="00DC56F6" w:rsidP="00063850">
            <w:pPr>
              <w:rPr>
                <w:rFonts w:cs="Arial"/>
              </w:rPr>
            </w:pPr>
            <w:r w:rsidRPr="007F1276">
              <w:rPr>
                <w:rFonts w:cs="Arial"/>
              </w:rPr>
              <w:t>Feature document</w:t>
            </w:r>
          </w:p>
        </w:tc>
        <w:tc>
          <w:tcPr>
            <w:tcW w:w="2693" w:type="dxa"/>
          </w:tcPr>
          <w:p w14:paraId="25C25493" w14:textId="77777777" w:rsidR="00DC56F6" w:rsidRDefault="00DC56F6" w:rsidP="00063850">
            <w:pPr>
              <w:rPr>
                <w:rFonts w:cs="Arial"/>
              </w:rPr>
            </w:pPr>
            <w:r>
              <w:rPr>
                <w:rFonts w:cs="Arial"/>
              </w:rPr>
              <w:t>&lt;Example:</w:t>
            </w:r>
          </w:p>
          <w:p w14:paraId="2B335189" w14:textId="77777777" w:rsidR="00DC56F6" w:rsidRDefault="00DC56F6" w:rsidP="00063850">
            <w:pPr>
              <w:rPr>
                <w:rFonts w:cs="Arial"/>
              </w:rPr>
            </w:pPr>
            <w:r>
              <w:rPr>
                <w:rFonts w:cs="Arial"/>
              </w:rPr>
              <w:t>id + title of relevant Feature Docs&gt;</w:t>
            </w:r>
          </w:p>
          <w:p w14:paraId="6ACBCF35" w14:textId="77777777" w:rsidR="00DC56F6" w:rsidRDefault="00DC56F6" w:rsidP="00063850">
            <w:pPr>
              <w:rPr>
                <w:rFonts w:cs="Arial"/>
              </w:rPr>
            </w:pPr>
          </w:p>
          <w:p w14:paraId="27D90750" w14:textId="77777777" w:rsidR="00DC56F6" w:rsidRPr="00D410AE" w:rsidRDefault="00DC56F6" w:rsidP="00063850">
            <w:pPr>
              <w:rPr>
                <w:rFonts w:cs="Arial"/>
              </w:rPr>
            </w:pPr>
          </w:p>
        </w:tc>
        <w:tc>
          <w:tcPr>
            <w:tcW w:w="2693" w:type="dxa"/>
          </w:tcPr>
          <w:p w14:paraId="4BFA40A2" w14:textId="77777777" w:rsidR="00DC56F6" w:rsidRPr="00D410AE" w:rsidRDefault="00DC56F6" w:rsidP="00063850">
            <w:pPr>
              <w:rPr>
                <w:rFonts w:cs="Arial"/>
              </w:rPr>
            </w:pPr>
            <w:r>
              <w:rPr>
                <w:rFonts w:cs="Arial"/>
              </w:rPr>
              <w:t>&lt;Example: “Requirements of Feature …”&gt;</w:t>
            </w:r>
          </w:p>
        </w:tc>
        <w:tc>
          <w:tcPr>
            <w:tcW w:w="3260" w:type="dxa"/>
          </w:tcPr>
          <w:p w14:paraId="5A8E6602" w14:textId="2B22A125" w:rsidR="00DC56F6" w:rsidRDefault="00DC56F6" w:rsidP="00063850">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1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DC56F6" w:rsidRPr="007C20FA" w14:paraId="1D009480" w14:textId="77777777" w:rsidTr="00063850">
        <w:trPr>
          <w:trHeight w:val="20"/>
        </w:trPr>
        <w:tc>
          <w:tcPr>
            <w:tcW w:w="1560" w:type="dxa"/>
          </w:tcPr>
          <w:p w14:paraId="3B978316" w14:textId="77777777" w:rsidR="00DC56F6" w:rsidRPr="00D410AE" w:rsidRDefault="00DC56F6" w:rsidP="00063850">
            <w:pPr>
              <w:rPr>
                <w:rFonts w:cs="Arial"/>
              </w:rPr>
            </w:pPr>
          </w:p>
        </w:tc>
        <w:tc>
          <w:tcPr>
            <w:tcW w:w="2693" w:type="dxa"/>
          </w:tcPr>
          <w:p w14:paraId="3E8CA574" w14:textId="77777777" w:rsidR="00DC56F6" w:rsidRDefault="00DC56F6" w:rsidP="00063850">
            <w:pPr>
              <w:rPr>
                <w:rFonts w:cs="Arial"/>
              </w:rPr>
            </w:pPr>
          </w:p>
        </w:tc>
        <w:tc>
          <w:tcPr>
            <w:tcW w:w="2693" w:type="dxa"/>
          </w:tcPr>
          <w:p w14:paraId="34B43167" w14:textId="77777777" w:rsidR="00DC56F6" w:rsidRDefault="00DC56F6" w:rsidP="00063850">
            <w:pPr>
              <w:rPr>
                <w:rFonts w:cs="Arial"/>
              </w:rPr>
            </w:pPr>
          </w:p>
        </w:tc>
        <w:tc>
          <w:tcPr>
            <w:tcW w:w="3260" w:type="dxa"/>
          </w:tcPr>
          <w:p w14:paraId="7FD80339" w14:textId="77777777" w:rsidR="00DC56F6" w:rsidRDefault="00DC56F6" w:rsidP="00063850">
            <w:pPr>
              <w:rPr>
                <w:rFonts w:cs="Arial"/>
              </w:rPr>
            </w:pPr>
          </w:p>
        </w:tc>
      </w:tr>
      <w:tr w:rsidR="00DC56F6" w:rsidRPr="007C20FA" w14:paraId="5177A763" w14:textId="77777777" w:rsidTr="00063850">
        <w:trPr>
          <w:trHeight w:val="20"/>
        </w:trPr>
        <w:tc>
          <w:tcPr>
            <w:tcW w:w="10206" w:type="dxa"/>
            <w:gridSpan w:val="4"/>
            <w:shd w:val="clear" w:color="auto" w:fill="F2F2F2" w:themeFill="background1" w:themeFillShade="F2"/>
          </w:tcPr>
          <w:p w14:paraId="3A4DB077" w14:textId="77777777" w:rsidR="00DC56F6" w:rsidRDefault="00DC56F6" w:rsidP="00063850">
            <w:pPr>
              <w:rPr>
                <w:rFonts w:ascii="Helvetica" w:hAnsi="Helvetica" w:cs="Helvetica"/>
                <w:b/>
              </w:rPr>
            </w:pPr>
            <w:r>
              <w:rPr>
                <w:rFonts w:ascii="Helvetica" w:hAnsi="Helvetica" w:cs="Helvetica"/>
                <w:b/>
              </w:rPr>
              <w:t>Ford Engineering Standards</w:t>
            </w:r>
          </w:p>
        </w:tc>
      </w:tr>
      <w:tr w:rsidR="00DC56F6" w:rsidRPr="007C20FA" w14:paraId="36815328" w14:textId="77777777" w:rsidTr="00063850">
        <w:trPr>
          <w:trHeight w:val="20"/>
        </w:trPr>
        <w:tc>
          <w:tcPr>
            <w:tcW w:w="1560" w:type="dxa"/>
          </w:tcPr>
          <w:p w14:paraId="765D58DA" w14:textId="77777777" w:rsidR="00DC56F6" w:rsidRPr="00D410AE" w:rsidRDefault="00DC56F6" w:rsidP="00063850">
            <w:pPr>
              <w:rPr>
                <w:rFonts w:cs="Arial"/>
              </w:rPr>
            </w:pPr>
          </w:p>
        </w:tc>
        <w:tc>
          <w:tcPr>
            <w:tcW w:w="2693" w:type="dxa"/>
          </w:tcPr>
          <w:p w14:paraId="7626A5DE" w14:textId="77777777" w:rsidR="00DC56F6" w:rsidRPr="00D410AE" w:rsidRDefault="00DC56F6" w:rsidP="00063850">
            <w:pPr>
              <w:rPr>
                <w:rFonts w:cs="Arial"/>
              </w:rPr>
            </w:pPr>
            <w:r>
              <w:rPr>
                <w:rFonts w:cs="Arial"/>
              </w:rPr>
              <w:t>&lt;Example: some SDS (requirement)&gt;</w:t>
            </w:r>
          </w:p>
        </w:tc>
        <w:tc>
          <w:tcPr>
            <w:tcW w:w="2693" w:type="dxa"/>
          </w:tcPr>
          <w:p w14:paraId="43B62D75" w14:textId="77777777" w:rsidR="00DC56F6" w:rsidRPr="00D410AE" w:rsidRDefault="00DC56F6" w:rsidP="00063850">
            <w:pPr>
              <w:rPr>
                <w:rFonts w:cs="Arial"/>
              </w:rPr>
            </w:pPr>
          </w:p>
        </w:tc>
        <w:tc>
          <w:tcPr>
            <w:tcW w:w="3260" w:type="dxa"/>
          </w:tcPr>
          <w:p w14:paraId="3EFACC6D" w14:textId="77777777" w:rsidR="00DC56F6" w:rsidRDefault="00DC56F6" w:rsidP="00063850">
            <w:pPr>
              <w:rPr>
                <w:rFonts w:cs="Arial"/>
              </w:rPr>
            </w:pPr>
          </w:p>
        </w:tc>
      </w:tr>
      <w:tr w:rsidR="00DC56F6" w:rsidRPr="007C20FA" w14:paraId="1DBCD6EE" w14:textId="77777777" w:rsidTr="00063850">
        <w:trPr>
          <w:trHeight w:val="20"/>
        </w:trPr>
        <w:tc>
          <w:tcPr>
            <w:tcW w:w="1560" w:type="dxa"/>
          </w:tcPr>
          <w:p w14:paraId="1A5FEC0B" w14:textId="77777777" w:rsidR="00DC56F6" w:rsidRDefault="00DC56F6" w:rsidP="00063850">
            <w:pPr>
              <w:rPr>
                <w:rFonts w:cs="Arial"/>
              </w:rPr>
            </w:pPr>
          </w:p>
        </w:tc>
        <w:tc>
          <w:tcPr>
            <w:tcW w:w="2693" w:type="dxa"/>
          </w:tcPr>
          <w:p w14:paraId="6CEF128C" w14:textId="77777777" w:rsidR="00DC56F6" w:rsidRDefault="00DC56F6" w:rsidP="00063850">
            <w:pPr>
              <w:rPr>
                <w:rFonts w:cs="Arial"/>
              </w:rPr>
            </w:pPr>
          </w:p>
        </w:tc>
        <w:tc>
          <w:tcPr>
            <w:tcW w:w="2693" w:type="dxa"/>
          </w:tcPr>
          <w:p w14:paraId="2AA779AD" w14:textId="77777777" w:rsidR="00DC56F6" w:rsidRDefault="00DC56F6" w:rsidP="00063850">
            <w:pPr>
              <w:rPr>
                <w:rFonts w:cs="Arial"/>
              </w:rPr>
            </w:pPr>
          </w:p>
        </w:tc>
        <w:tc>
          <w:tcPr>
            <w:tcW w:w="3260" w:type="dxa"/>
          </w:tcPr>
          <w:p w14:paraId="75F39C37" w14:textId="77777777" w:rsidR="00DC56F6" w:rsidRDefault="00DC56F6" w:rsidP="00063850">
            <w:pPr>
              <w:rPr>
                <w:rFonts w:cs="Arial"/>
              </w:rPr>
            </w:pPr>
          </w:p>
        </w:tc>
      </w:tr>
      <w:tr w:rsidR="00DC56F6" w:rsidRPr="007C20FA" w14:paraId="1773909F" w14:textId="77777777" w:rsidTr="00063850">
        <w:trPr>
          <w:trHeight w:val="20"/>
        </w:trPr>
        <w:tc>
          <w:tcPr>
            <w:tcW w:w="10206" w:type="dxa"/>
            <w:gridSpan w:val="4"/>
            <w:shd w:val="clear" w:color="auto" w:fill="F2F2F2" w:themeFill="background1" w:themeFillShade="F2"/>
          </w:tcPr>
          <w:p w14:paraId="708E2021" w14:textId="77777777" w:rsidR="00DC56F6" w:rsidRPr="006623A0" w:rsidRDefault="00DC56F6" w:rsidP="00063850">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DC56F6" w:rsidRPr="007C20FA" w14:paraId="5DE27A12" w14:textId="77777777" w:rsidTr="00063850">
        <w:trPr>
          <w:trHeight w:val="20"/>
        </w:trPr>
        <w:tc>
          <w:tcPr>
            <w:tcW w:w="1560" w:type="dxa"/>
          </w:tcPr>
          <w:p w14:paraId="477FD657" w14:textId="77777777" w:rsidR="00DC56F6" w:rsidRPr="00D410AE" w:rsidRDefault="00DC56F6" w:rsidP="00063850">
            <w:pPr>
              <w:rPr>
                <w:rFonts w:cs="Arial"/>
              </w:rPr>
            </w:pPr>
          </w:p>
        </w:tc>
        <w:tc>
          <w:tcPr>
            <w:tcW w:w="2693" w:type="dxa"/>
          </w:tcPr>
          <w:p w14:paraId="0E4E9263" w14:textId="77777777" w:rsidR="00DC56F6" w:rsidRPr="00D410AE" w:rsidRDefault="00DC56F6" w:rsidP="00063850">
            <w:pPr>
              <w:rPr>
                <w:rFonts w:cs="Arial"/>
              </w:rPr>
            </w:pPr>
            <w:r>
              <w:rPr>
                <w:rFonts w:cs="Arial"/>
              </w:rPr>
              <w:t>&lt;Example: some excerpt from ECE or FMVSS&gt;</w:t>
            </w:r>
          </w:p>
        </w:tc>
        <w:tc>
          <w:tcPr>
            <w:tcW w:w="2693" w:type="dxa"/>
          </w:tcPr>
          <w:p w14:paraId="77529E14" w14:textId="77777777" w:rsidR="00DC56F6" w:rsidRPr="00D410AE" w:rsidRDefault="00DC56F6" w:rsidP="00063850">
            <w:pPr>
              <w:rPr>
                <w:rFonts w:cs="Arial"/>
              </w:rPr>
            </w:pPr>
          </w:p>
        </w:tc>
        <w:tc>
          <w:tcPr>
            <w:tcW w:w="3260" w:type="dxa"/>
          </w:tcPr>
          <w:p w14:paraId="3787555C" w14:textId="77777777" w:rsidR="00DC56F6" w:rsidRPr="00D410AE" w:rsidRDefault="00DC56F6" w:rsidP="00063850">
            <w:pPr>
              <w:rPr>
                <w:rFonts w:cs="Arial"/>
              </w:rPr>
            </w:pPr>
          </w:p>
        </w:tc>
      </w:tr>
      <w:tr w:rsidR="00DC56F6" w:rsidRPr="007C20FA" w14:paraId="13680FC2" w14:textId="77777777" w:rsidTr="00063850">
        <w:trPr>
          <w:trHeight w:val="20"/>
        </w:trPr>
        <w:tc>
          <w:tcPr>
            <w:tcW w:w="1560" w:type="dxa"/>
          </w:tcPr>
          <w:p w14:paraId="5471E199" w14:textId="77777777" w:rsidR="00DC56F6" w:rsidRPr="00D410AE" w:rsidRDefault="00DC56F6" w:rsidP="00063850">
            <w:pPr>
              <w:rPr>
                <w:rFonts w:cs="Arial"/>
              </w:rPr>
            </w:pPr>
          </w:p>
        </w:tc>
        <w:tc>
          <w:tcPr>
            <w:tcW w:w="2693" w:type="dxa"/>
          </w:tcPr>
          <w:p w14:paraId="2FE89B5A" w14:textId="77777777" w:rsidR="00DC56F6" w:rsidRPr="00D410AE" w:rsidRDefault="00DC56F6" w:rsidP="00063850">
            <w:pPr>
              <w:rPr>
                <w:rFonts w:cs="Arial"/>
              </w:rPr>
            </w:pPr>
          </w:p>
        </w:tc>
        <w:tc>
          <w:tcPr>
            <w:tcW w:w="2693" w:type="dxa"/>
          </w:tcPr>
          <w:p w14:paraId="099C8D56" w14:textId="77777777" w:rsidR="00DC56F6" w:rsidRPr="00D410AE" w:rsidRDefault="00DC56F6" w:rsidP="00063850">
            <w:pPr>
              <w:rPr>
                <w:rFonts w:cs="Arial"/>
              </w:rPr>
            </w:pPr>
          </w:p>
        </w:tc>
        <w:tc>
          <w:tcPr>
            <w:tcW w:w="3260" w:type="dxa"/>
          </w:tcPr>
          <w:p w14:paraId="55E6D436" w14:textId="77777777" w:rsidR="00DC56F6" w:rsidRPr="00D410AE" w:rsidRDefault="00DC56F6" w:rsidP="00063850">
            <w:pPr>
              <w:rPr>
                <w:rFonts w:cs="Arial"/>
              </w:rPr>
            </w:pPr>
          </w:p>
        </w:tc>
      </w:tr>
      <w:tr w:rsidR="00DC56F6" w:rsidRPr="007C20FA" w14:paraId="7081D65B" w14:textId="77777777" w:rsidTr="00063850">
        <w:trPr>
          <w:trHeight w:val="20"/>
        </w:trPr>
        <w:tc>
          <w:tcPr>
            <w:tcW w:w="10206" w:type="dxa"/>
            <w:gridSpan w:val="4"/>
            <w:shd w:val="clear" w:color="auto" w:fill="F2F2F2" w:themeFill="background1" w:themeFillShade="F2"/>
          </w:tcPr>
          <w:p w14:paraId="1A314DC9" w14:textId="77777777" w:rsidR="00DC56F6" w:rsidRDefault="00DC56F6" w:rsidP="00063850">
            <w:pPr>
              <w:rPr>
                <w:rFonts w:ascii="Helvetica" w:hAnsi="Helvetica" w:cs="Helvetica"/>
                <w:b/>
              </w:rPr>
            </w:pPr>
            <w:r>
              <w:rPr>
                <w:rFonts w:ascii="Helvetica" w:hAnsi="Helvetica" w:cs="Helvetica"/>
                <w:b/>
              </w:rPr>
              <w:t>Industry Standards</w:t>
            </w:r>
          </w:p>
        </w:tc>
      </w:tr>
      <w:tr w:rsidR="00DC56F6" w:rsidRPr="007C20FA" w14:paraId="6B80D34A" w14:textId="77777777" w:rsidTr="00063850">
        <w:trPr>
          <w:trHeight w:val="20"/>
        </w:trPr>
        <w:tc>
          <w:tcPr>
            <w:tcW w:w="1560" w:type="dxa"/>
          </w:tcPr>
          <w:p w14:paraId="4009660E" w14:textId="77777777" w:rsidR="00DC56F6" w:rsidRPr="00D410AE" w:rsidRDefault="00DC56F6" w:rsidP="00063850">
            <w:pPr>
              <w:rPr>
                <w:rFonts w:cs="Arial"/>
              </w:rPr>
            </w:pPr>
          </w:p>
        </w:tc>
        <w:tc>
          <w:tcPr>
            <w:tcW w:w="2693" w:type="dxa"/>
          </w:tcPr>
          <w:p w14:paraId="439D10CF" w14:textId="77777777" w:rsidR="00DC56F6" w:rsidRPr="00D410AE" w:rsidRDefault="00DC56F6" w:rsidP="00063850">
            <w:pPr>
              <w:rPr>
                <w:rFonts w:cs="Arial"/>
              </w:rPr>
            </w:pPr>
            <w:r>
              <w:rPr>
                <w:rFonts w:cs="Arial"/>
              </w:rPr>
              <w:t>&lt;Example: some ISO/IEEE/SAE or other standard&gt;</w:t>
            </w:r>
          </w:p>
        </w:tc>
        <w:tc>
          <w:tcPr>
            <w:tcW w:w="2693" w:type="dxa"/>
          </w:tcPr>
          <w:p w14:paraId="7B9ABA59" w14:textId="77777777" w:rsidR="00DC56F6" w:rsidRPr="00D410AE" w:rsidRDefault="00DC56F6" w:rsidP="00063850">
            <w:pPr>
              <w:rPr>
                <w:rFonts w:cs="Arial"/>
              </w:rPr>
            </w:pPr>
          </w:p>
        </w:tc>
        <w:tc>
          <w:tcPr>
            <w:tcW w:w="3260" w:type="dxa"/>
          </w:tcPr>
          <w:p w14:paraId="79EBF0C6" w14:textId="77777777" w:rsidR="00DC56F6" w:rsidRPr="00D410AE" w:rsidRDefault="00DC56F6" w:rsidP="00063850">
            <w:pPr>
              <w:rPr>
                <w:rFonts w:cs="Arial"/>
              </w:rPr>
            </w:pPr>
          </w:p>
        </w:tc>
      </w:tr>
      <w:tr w:rsidR="00DC56F6" w:rsidRPr="007C20FA" w14:paraId="71370917" w14:textId="77777777" w:rsidTr="00063850">
        <w:trPr>
          <w:trHeight w:val="20"/>
        </w:trPr>
        <w:tc>
          <w:tcPr>
            <w:tcW w:w="1560" w:type="dxa"/>
          </w:tcPr>
          <w:p w14:paraId="4836A55C" w14:textId="77777777" w:rsidR="00DC56F6" w:rsidRPr="00D410AE" w:rsidRDefault="00DC56F6" w:rsidP="00063850">
            <w:pPr>
              <w:rPr>
                <w:rFonts w:cs="Arial"/>
              </w:rPr>
            </w:pPr>
          </w:p>
        </w:tc>
        <w:tc>
          <w:tcPr>
            <w:tcW w:w="2693" w:type="dxa"/>
          </w:tcPr>
          <w:p w14:paraId="73728E6A" w14:textId="77777777" w:rsidR="00DC56F6" w:rsidRPr="00D410AE" w:rsidRDefault="00DC56F6" w:rsidP="00063850">
            <w:pPr>
              <w:rPr>
                <w:rFonts w:cs="Arial"/>
              </w:rPr>
            </w:pPr>
          </w:p>
        </w:tc>
        <w:tc>
          <w:tcPr>
            <w:tcW w:w="2693" w:type="dxa"/>
          </w:tcPr>
          <w:p w14:paraId="0CCE6A1A" w14:textId="77777777" w:rsidR="00DC56F6" w:rsidRPr="00D410AE" w:rsidRDefault="00DC56F6" w:rsidP="00063850">
            <w:pPr>
              <w:rPr>
                <w:rFonts w:cs="Arial"/>
              </w:rPr>
            </w:pPr>
          </w:p>
        </w:tc>
        <w:tc>
          <w:tcPr>
            <w:tcW w:w="3260" w:type="dxa"/>
          </w:tcPr>
          <w:p w14:paraId="65C92901" w14:textId="77777777" w:rsidR="00DC56F6" w:rsidRPr="00D410AE" w:rsidRDefault="00DC56F6" w:rsidP="00063850">
            <w:pPr>
              <w:rPr>
                <w:rFonts w:cs="Arial"/>
              </w:rPr>
            </w:pPr>
          </w:p>
        </w:tc>
      </w:tr>
      <w:tr w:rsidR="00DC56F6" w:rsidRPr="007C20FA" w14:paraId="1CB20868" w14:textId="77777777" w:rsidTr="00063850">
        <w:trPr>
          <w:trHeight w:val="20"/>
        </w:trPr>
        <w:tc>
          <w:tcPr>
            <w:tcW w:w="10206" w:type="dxa"/>
            <w:gridSpan w:val="4"/>
            <w:shd w:val="clear" w:color="auto" w:fill="F2F2F2" w:themeFill="background1" w:themeFillShade="F2"/>
          </w:tcPr>
          <w:p w14:paraId="6764AF9D" w14:textId="77777777" w:rsidR="00DC56F6" w:rsidRDefault="00DC56F6" w:rsidP="00063850">
            <w:pPr>
              <w:rPr>
                <w:rFonts w:ascii="Helvetica" w:hAnsi="Helvetica" w:cs="Helvetica"/>
                <w:b/>
              </w:rPr>
            </w:pPr>
            <w:r>
              <w:rPr>
                <w:rFonts w:ascii="Helvetica" w:hAnsi="Helvetica" w:cs="Helvetica"/>
                <w:b/>
              </w:rPr>
              <w:t>Other Sources</w:t>
            </w:r>
          </w:p>
        </w:tc>
      </w:tr>
      <w:tr w:rsidR="00DC56F6" w:rsidRPr="007C20FA" w14:paraId="2B2D41C9" w14:textId="77777777" w:rsidTr="00063850">
        <w:trPr>
          <w:trHeight w:val="20"/>
        </w:trPr>
        <w:tc>
          <w:tcPr>
            <w:tcW w:w="1560" w:type="dxa"/>
          </w:tcPr>
          <w:p w14:paraId="74F9469C" w14:textId="77777777" w:rsidR="00DC56F6" w:rsidRPr="00D410AE" w:rsidRDefault="00DC56F6" w:rsidP="00063850">
            <w:pPr>
              <w:rPr>
                <w:rFonts w:cs="Arial"/>
              </w:rPr>
            </w:pPr>
          </w:p>
        </w:tc>
        <w:tc>
          <w:tcPr>
            <w:tcW w:w="2693" w:type="dxa"/>
          </w:tcPr>
          <w:p w14:paraId="1A16BDCB" w14:textId="77777777" w:rsidR="00DC56F6" w:rsidRPr="00D410AE" w:rsidRDefault="00DC56F6" w:rsidP="00063850">
            <w:pPr>
              <w:rPr>
                <w:rFonts w:cs="Arial"/>
              </w:rPr>
            </w:pPr>
            <w:r>
              <w:rPr>
                <w:rFonts w:cs="Arial"/>
              </w:rPr>
              <w:t>&lt;Example: some stakeholder document&gt;</w:t>
            </w:r>
          </w:p>
        </w:tc>
        <w:tc>
          <w:tcPr>
            <w:tcW w:w="2693" w:type="dxa"/>
          </w:tcPr>
          <w:p w14:paraId="757BD69B" w14:textId="77777777" w:rsidR="00DC56F6" w:rsidRPr="00D410AE" w:rsidRDefault="00DC56F6" w:rsidP="00063850">
            <w:pPr>
              <w:rPr>
                <w:rFonts w:cs="Arial"/>
              </w:rPr>
            </w:pPr>
          </w:p>
        </w:tc>
        <w:tc>
          <w:tcPr>
            <w:tcW w:w="3260" w:type="dxa"/>
          </w:tcPr>
          <w:p w14:paraId="2AE4EB8D" w14:textId="77777777" w:rsidR="00DC56F6" w:rsidRPr="00D410AE" w:rsidRDefault="00DC56F6" w:rsidP="00063850">
            <w:pPr>
              <w:rPr>
                <w:rFonts w:cs="Arial"/>
              </w:rPr>
            </w:pPr>
          </w:p>
        </w:tc>
      </w:tr>
      <w:tr w:rsidR="00DC56F6" w:rsidRPr="007C20FA" w14:paraId="4D61E094" w14:textId="77777777" w:rsidTr="00063850">
        <w:trPr>
          <w:trHeight w:val="20"/>
        </w:trPr>
        <w:tc>
          <w:tcPr>
            <w:tcW w:w="1560" w:type="dxa"/>
          </w:tcPr>
          <w:p w14:paraId="02419364" w14:textId="77777777" w:rsidR="00DC56F6" w:rsidRPr="00D410AE" w:rsidRDefault="00DC56F6" w:rsidP="00063850">
            <w:pPr>
              <w:rPr>
                <w:rFonts w:cs="Arial"/>
              </w:rPr>
            </w:pPr>
          </w:p>
        </w:tc>
        <w:tc>
          <w:tcPr>
            <w:tcW w:w="2693" w:type="dxa"/>
          </w:tcPr>
          <w:p w14:paraId="28C00EDD" w14:textId="77777777" w:rsidR="00DC56F6" w:rsidRDefault="00DC56F6" w:rsidP="00063850">
            <w:pPr>
              <w:rPr>
                <w:rFonts w:cs="Arial"/>
              </w:rPr>
            </w:pPr>
          </w:p>
        </w:tc>
        <w:tc>
          <w:tcPr>
            <w:tcW w:w="2693" w:type="dxa"/>
          </w:tcPr>
          <w:p w14:paraId="6B06FC37" w14:textId="77777777" w:rsidR="00DC56F6" w:rsidRPr="00D410AE" w:rsidRDefault="00DC56F6" w:rsidP="00063850">
            <w:pPr>
              <w:rPr>
                <w:rFonts w:cs="Arial"/>
              </w:rPr>
            </w:pPr>
          </w:p>
        </w:tc>
        <w:tc>
          <w:tcPr>
            <w:tcW w:w="3260" w:type="dxa"/>
          </w:tcPr>
          <w:p w14:paraId="0606C936" w14:textId="77777777" w:rsidR="00DC56F6" w:rsidRPr="00D410AE" w:rsidRDefault="00DC56F6" w:rsidP="00063850">
            <w:pPr>
              <w:rPr>
                <w:rFonts w:cs="Arial"/>
              </w:rPr>
            </w:pPr>
          </w:p>
        </w:tc>
      </w:tr>
    </w:tbl>
    <w:p w14:paraId="3EF15DF0" w14:textId="2E414C43" w:rsidR="00DC56F6" w:rsidRPr="00C7649D" w:rsidRDefault="00DC56F6" w:rsidP="00DC56F6">
      <w:pPr>
        <w:pStyle w:val="Caption"/>
      </w:pPr>
      <w:bookmarkStart w:id="229" w:name="_Toc56581875"/>
      <w:r w:rsidRPr="001B1565">
        <w:t xml:space="preserve">Table </w:t>
      </w:r>
      <w:r w:rsidR="003E5293">
        <w:fldChar w:fldCharType="begin"/>
      </w:r>
      <w:r w:rsidR="003E5293">
        <w:instrText xml:space="preserve"> SEQ Table \* ARABIC </w:instrText>
      </w:r>
      <w:r w:rsidR="003E5293">
        <w:fldChar w:fldCharType="separate"/>
      </w:r>
      <w:r w:rsidR="00CE7B51">
        <w:rPr>
          <w:noProof/>
        </w:rPr>
        <w:t>16</w:t>
      </w:r>
      <w:r w:rsidR="003E5293">
        <w:rPr>
          <w:noProof/>
        </w:rPr>
        <w:fldChar w:fldCharType="end"/>
      </w:r>
      <w:r w:rsidRPr="001B1565">
        <w:t xml:space="preserve">: </w:t>
      </w:r>
      <w:r>
        <w:t>Input Requirements/Documents</w:t>
      </w:r>
      <w:bookmarkEnd w:id="229"/>
    </w:p>
    <w:p w14:paraId="4CADA7AA" w14:textId="77777777" w:rsidR="00DC56F6" w:rsidRPr="001F2112" w:rsidRDefault="00DC56F6" w:rsidP="00DC56F6"/>
    <w:p w14:paraId="3D05F8AE" w14:textId="77777777" w:rsidR="00DC56F6" w:rsidRDefault="00DC56F6" w:rsidP="00DC56F6">
      <w:pPr>
        <w:pStyle w:val="Heading4"/>
      </w:pPr>
      <w:r>
        <w:t>Assumptions</w:t>
      </w:r>
    </w:p>
    <w:p w14:paraId="2921EF79" w14:textId="77777777" w:rsidR="00DC56F6" w:rsidRDefault="00DC56F6" w:rsidP="00DC56F6">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5ECBAA5"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35C0FC92" w14:textId="77777777" w:rsidR="00DC56F6" w:rsidRPr="00751F5B" w:rsidRDefault="00DC56F6" w:rsidP="00DC56F6">
      <w:pPr>
        <w:rPr>
          <w:rStyle w:val="SubtleEmphasis"/>
          <w:i w:val="0"/>
        </w:rPr>
      </w:pPr>
    </w:p>
    <w:p w14:paraId="47A64275" w14:textId="77777777" w:rsidR="00DC56F6" w:rsidRPr="00ED5270" w:rsidRDefault="00DC56F6" w:rsidP="00DC56F6"/>
    <w:p w14:paraId="50505F0A" w14:textId="77777777" w:rsidR="00DC56F6" w:rsidRDefault="00DC56F6" w:rsidP="00DC56F6">
      <w:pPr>
        <w:pStyle w:val="Heading3"/>
      </w:pPr>
      <w:bookmarkStart w:id="230" w:name="_Toc56581821"/>
      <w:r>
        <w:lastRenderedPageBreak/>
        <w:t>Function Scope</w:t>
      </w:r>
      <w:bookmarkEnd w:id="230"/>
    </w:p>
    <w:p w14:paraId="1D2BC2A7" w14:textId="42139E7B" w:rsidR="008658BB" w:rsidRDefault="007F1276" w:rsidP="00DC56F6">
      <w:pPr>
        <w:pStyle w:val="Caption"/>
      </w:pPr>
      <w:r>
        <w:rPr>
          <w:noProof/>
        </w:rPr>
        <w:drawing>
          <wp:inline distT="0" distB="0" distL="0" distR="0" wp14:anchorId="05B3ACF4" wp14:editId="58FEBF11">
            <wp:extent cx="3609975" cy="666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09975" cy="666750"/>
                    </a:xfrm>
                    <a:prstGeom prst="rect">
                      <a:avLst/>
                    </a:prstGeom>
                  </pic:spPr>
                </pic:pic>
              </a:graphicData>
            </a:graphic>
          </wp:inline>
        </w:drawing>
      </w:r>
    </w:p>
    <w:p w14:paraId="58A8EA08" w14:textId="33142864" w:rsidR="00DC56F6" w:rsidRPr="00B42A06" w:rsidRDefault="00DC56F6" w:rsidP="00DC56F6">
      <w:pPr>
        <w:pStyle w:val="Caption"/>
      </w:pPr>
      <w:bookmarkStart w:id="231" w:name="_Toc56581853"/>
      <w:r w:rsidRPr="00B42A06">
        <w:t xml:space="preserve">Figure </w:t>
      </w:r>
      <w:r>
        <w:rPr>
          <w:noProof/>
        </w:rPr>
        <w:fldChar w:fldCharType="begin"/>
      </w:r>
      <w:r>
        <w:rPr>
          <w:noProof/>
        </w:rPr>
        <w:instrText xml:space="preserve"> SEQ Figure \* ARABIC </w:instrText>
      </w:r>
      <w:r>
        <w:rPr>
          <w:noProof/>
        </w:rPr>
        <w:fldChar w:fldCharType="separate"/>
      </w:r>
      <w:r w:rsidR="00CE7B51">
        <w:rPr>
          <w:noProof/>
        </w:rPr>
        <w:t>9</w:t>
      </w:r>
      <w:r>
        <w:rPr>
          <w:noProof/>
        </w:rPr>
        <w:fldChar w:fldCharType="end"/>
      </w:r>
      <w:r w:rsidRPr="00B42A06">
        <w:t xml:space="preserve">: </w:t>
      </w:r>
      <w:r>
        <w:t xml:space="preserve">Context Diagram of Function </w:t>
      </w:r>
      <w:r w:rsidR="00BF23B5">
        <w:t>“</w:t>
      </w:r>
      <w:r w:rsidR="00915207">
        <w:t>URC</w:t>
      </w:r>
      <w:r>
        <w:t>L Control</w:t>
      </w:r>
      <w:r w:rsidR="00BF23B5">
        <w:t>”</w:t>
      </w:r>
      <w:bookmarkEnd w:id="231"/>
    </w:p>
    <w:p w14:paraId="6327109E" w14:textId="77777777" w:rsidR="00DC56F6" w:rsidRDefault="00DC56F6" w:rsidP="00DC56F6"/>
    <w:p w14:paraId="6CB563D3" w14:textId="77777777" w:rsidR="00DC56F6" w:rsidRDefault="00DC56F6" w:rsidP="00DC56F6">
      <w:pPr>
        <w:pStyle w:val="Heading3"/>
      </w:pPr>
      <w:bookmarkStart w:id="232" w:name="_Toc56581822"/>
      <w:r>
        <w:t>Function Interfaces</w:t>
      </w:r>
      <w:bookmarkEnd w:id="232"/>
    </w:p>
    <w:p w14:paraId="05C37B1C" w14:textId="77777777" w:rsidR="00DC56F6" w:rsidRPr="00A428A4" w:rsidRDefault="00DC56F6" w:rsidP="00DC56F6">
      <w:pPr>
        <w:shd w:val="clear" w:color="auto" w:fill="D6E3BC" w:themeFill="accent3" w:themeFillTint="66"/>
        <w:rPr>
          <w:rStyle w:val="SubtleEmphasis"/>
          <w:b/>
        </w:rPr>
      </w:pPr>
      <w:r w:rsidRPr="00A428A4">
        <w:rPr>
          <w:rStyle w:val="SubtleEmphasis"/>
          <w:b/>
        </w:rPr>
        <w:t xml:space="preserve">#Hint: </w:t>
      </w:r>
    </w:p>
    <w:p w14:paraId="3756928D" w14:textId="1217CD88" w:rsidR="00DC56F6" w:rsidRDefault="00DC56F6" w:rsidP="00DC56F6">
      <w:pPr>
        <w:pStyle w:val="ListParagraph"/>
        <w:numPr>
          <w:ilvl w:val="0"/>
          <w:numId w:val="45"/>
        </w:numPr>
        <w:shd w:val="clear" w:color="auto" w:fill="D6E3BC" w:themeFill="accent3" w:themeFillTint="66"/>
        <w:rPr>
          <w:rStyle w:val="SubtleEmphasis"/>
        </w:rPr>
      </w:pPr>
      <w:r>
        <w:rPr>
          <w:rStyle w:val="SubtleEmphasis"/>
        </w:rPr>
        <w:t>First create a Logical Signal in the ”</w:t>
      </w:r>
      <w:r w:rsidRPr="00751F5B">
        <w:rPr>
          <w:rStyle w:val="SubtleEmphasis"/>
          <w:color w:val="0000FF"/>
        </w:rPr>
        <w:fldChar w:fldCharType="begin"/>
      </w:r>
      <w:r w:rsidRPr="00751F5B">
        <w:rPr>
          <w:rStyle w:val="SubtleEmphasis"/>
          <w:color w:val="0000FF"/>
        </w:rPr>
        <w:instrText xml:space="preserve"> REF _Ref531353605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00CE7B51" w:rsidRPr="00CE7B51">
        <w:rPr>
          <w:rStyle w:val="SubtleEmphasis"/>
          <w:color w:val="0000FF"/>
        </w:rPr>
        <w:t>Logical Signals</w:t>
      </w:r>
      <w:r w:rsidRPr="00751F5B">
        <w:rPr>
          <w:rStyle w:val="SubtleEmphasis"/>
          <w:color w:val="0000FF"/>
        </w:rPr>
        <w:fldChar w:fldCharType="end"/>
      </w:r>
      <w:r>
        <w:rPr>
          <w:rStyle w:val="SubtleEmphasis"/>
        </w:rPr>
        <w:t>” section of the “</w:t>
      </w:r>
      <w:r w:rsidRPr="00751F5B">
        <w:rPr>
          <w:rStyle w:val="SubtleEmphasis"/>
          <w:color w:val="0000FF"/>
        </w:rPr>
        <w:fldChar w:fldCharType="begin"/>
      </w:r>
      <w:r w:rsidRPr="00751F5B">
        <w:rPr>
          <w:rStyle w:val="SubtleEmphasis"/>
          <w:color w:val="0000FF"/>
        </w:rPr>
        <w:instrText xml:space="preserve"> REF _Ref294992274 \h </w:instrText>
      </w:r>
      <w:r>
        <w:rPr>
          <w:rStyle w:val="SubtleEmphasis"/>
          <w:color w:val="0000FF"/>
        </w:rPr>
        <w:instrText xml:space="preserve"> \* MERGEFORMAT </w:instrText>
      </w:r>
      <w:r w:rsidRPr="00751F5B">
        <w:rPr>
          <w:rStyle w:val="SubtleEmphasis"/>
          <w:color w:val="0000FF"/>
        </w:rPr>
      </w:r>
      <w:r w:rsidRPr="00751F5B">
        <w:rPr>
          <w:rStyle w:val="SubtleEmphasis"/>
          <w:color w:val="0000FF"/>
        </w:rPr>
        <w:fldChar w:fldCharType="separate"/>
      </w:r>
      <w:r w:rsidR="00CE7B51" w:rsidRPr="00CE7B51">
        <w:rPr>
          <w:rStyle w:val="SubtleEmphasis"/>
          <w:color w:val="0000FF"/>
        </w:rPr>
        <w:t>Data Dictionary</w:t>
      </w:r>
      <w:r w:rsidRPr="00751F5B">
        <w:rPr>
          <w:rStyle w:val="SubtleEmphasis"/>
          <w:color w:val="0000FF"/>
        </w:rPr>
        <w:fldChar w:fldCharType="end"/>
      </w:r>
      <w:r>
        <w:rPr>
          <w:rStyle w:val="SubtleEmphasis"/>
        </w:rPr>
        <w:t xml:space="preserve">”. Use </w:t>
      </w:r>
      <w:hyperlink r:id="rId113" w:history="1">
        <w:r w:rsidRPr="00EA7B18">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as type)</w:t>
      </w:r>
      <w:r>
        <w:rPr>
          <w:rStyle w:val="SubtleEmphasis"/>
        </w:rPr>
        <w:t>.</w:t>
      </w:r>
    </w:p>
    <w:p w14:paraId="0F40F99A" w14:textId="77777777" w:rsidR="00DC56F6" w:rsidRDefault="00DC56F6" w:rsidP="00DC56F6">
      <w:pPr>
        <w:pStyle w:val="ListParagraph"/>
        <w:numPr>
          <w:ilvl w:val="0"/>
          <w:numId w:val="45"/>
        </w:numPr>
        <w:shd w:val="clear" w:color="auto" w:fill="D6E3BC" w:themeFill="accent3" w:themeFillTint="66"/>
        <w:rPr>
          <w:rStyle w:val="SubtleEmphasis"/>
        </w:rPr>
      </w:pPr>
      <w:r>
        <w:rPr>
          <w:rStyle w:val="SubtleEmphasis"/>
        </w:rPr>
        <w:t>Insert just a Word reference to the Signal ID, Name and Description (which are bookmarks in the signal/parameter definition in the section in the Data Dictionary).</w:t>
      </w:r>
    </w:p>
    <w:p w14:paraId="4AB43C45" w14:textId="36348B69" w:rsidR="00DC56F6" w:rsidRPr="00347A88" w:rsidRDefault="00DC56F6" w:rsidP="00DC56F6">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114" w:history="1">
        <w:r w:rsidRPr="005E2008">
          <w:rPr>
            <w:rStyle w:val="Hyperlink"/>
          </w:rPr>
          <w:t xml:space="preserve">RE Wiki – Adding a </w:t>
        </w:r>
        <w:r>
          <w:rPr>
            <w:rStyle w:val="Hyperlink"/>
          </w:rPr>
          <w:t>Logical Signal or Parameter</w:t>
        </w:r>
      </w:hyperlink>
    </w:p>
    <w:p w14:paraId="7F790D29" w14:textId="77777777" w:rsidR="00DC56F6" w:rsidRDefault="00DC56F6" w:rsidP="00DC56F6">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89"/>
        <w:gridCol w:w="7512"/>
      </w:tblGrid>
      <w:tr w:rsidR="00DC56F6" w:rsidRPr="00E54DEA" w14:paraId="780A4800" w14:textId="77777777" w:rsidTr="00063850">
        <w:trPr>
          <w:trHeight w:val="260"/>
        </w:trPr>
        <w:tc>
          <w:tcPr>
            <w:tcW w:w="2689" w:type="dxa"/>
            <w:shd w:val="clear" w:color="auto" w:fill="D9D9D9" w:themeFill="background1" w:themeFillShade="D9"/>
            <w:noWrap/>
            <w:hideMark/>
          </w:tcPr>
          <w:p w14:paraId="61FAE5E3" w14:textId="77777777" w:rsidR="00DC56F6" w:rsidRPr="00E54DEA" w:rsidRDefault="00DC56F6" w:rsidP="000638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tcPr>
          <w:p w14:paraId="71522960" w14:textId="77777777" w:rsidR="00DC56F6" w:rsidRDefault="00DC56F6" w:rsidP="00063850">
            <w:pPr>
              <w:overflowPunct/>
              <w:autoSpaceDE/>
              <w:autoSpaceDN/>
              <w:adjustRightInd/>
              <w:textAlignment w:val="auto"/>
              <w:rPr>
                <w:rFonts w:cs="Arial"/>
                <w:b/>
                <w:bCs/>
                <w:color w:val="000000"/>
              </w:rPr>
            </w:pPr>
            <w:r>
              <w:rPr>
                <w:rFonts w:cs="Arial"/>
                <w:b/>
                <w:bCs/>
                <w:color w:val="000000"/>
              </w:rPr>
              <w:t>Description</w:t>
            </w:r>
          </w:p>
        </w:tc>
      </w:tr>
      <w:tr w:rsidR="00DC56F6" w:rsidRPr="003F473D" w14:paraId="686FA770" w14:textId="77777777" w:rsidTr="00063850">
        <w:trPr>
          <w:trHeight w:val="410"/>
        </w:trPr>
        <w:tc>
          <w:tcPr>
            <w:tcW w:w="2689" w:type="dxa"/>
            <w:noWrap/>
          </w:tcPr>
          <w:p w14:paraId="3D791938" w14:textId="08D64F08" w:rsidR="00DC56F6" w:rsidRPr="003F473D" w:rsidRDefault="000578AC" w:rsidP="00063850">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LSG_RSCL_URC_rq_N \h </w:instrText>
            </w:r>
            <w:r>
              <w:rPr>
                <w:rFonts w:cs="Arial"/>
                <w:color w:val="000000"/>
                <w:sz w:val="18"/>
                <w:szCs w:val="18"/>
              </w:rPr>
            </w:r>
            <w:r>
              <w:rPr>
                <w:rFonts w:cs="Arial"/>
                <w:color w:val="000000"/>
                <w:sz w:val="18"/>
                <w:szCs w:val="18"/>
              </w:rPr>
              <w:fldChar w:fldCharType="separate"/>
            </w:r>
            <w:r w:rsidR="00CE7B51">
              <w:t>RSCL_URCL_rq</w:t>
            </w:r>
            <w:r>
              <w:rPr>
                <w:rFonts w:cs="Arial"/>
                <w:color w:val="000000"/>
                <w:sz w:val="18"/>
                <w:szCs w:val="18"/>
              </w:rPr>
              <w:fldChar w:fldCharType="end"/>
            </w:r>
          </w:p>
        </w:tc>
        <w:tc>
          <w:tcPr>
            <w:tcW w:w="7512" w:type="dxa"/>
          </w:tcPr>
          <w:p w14:paraId="5939458B" w14:textId="77777777" w:rsidR="00CE7B51" w:rsidRPr="00200D70" w:rsidRDefault="000578AC" w:rsidP="007C1A9B">
            <w:pPr>
              <w:rPr>
                <w:rFonts w:cs="Arial"/>
              </w:rPr>
            </w:pPr>
            <w:r>
              <w:fldChar w:fldCharType="begin"/>
            </w:r>
            <w:r>
              <w:instrText xml:space="preserve"> REF LSG_RSCL_URC_rq_D \h </w:instrText>
            </w:r>
            <w:r w:rsidR="001E4FA4">
              <w:instrText xml:space="preserve"> \* MERGEFORMAT </w:instrText>
            </w:r>
            <w:r>
              <w:fldChar w:fldCharType="separate"/>
            </w:r>
            <w:r w:rsidR="00CE7B51">
              <w:rPr>
                <w:rFonts w:cs="Arial"/>
              </w:rPr>
              <w:t>Signal generated by RSCL Control to request locking/unlocking of URC functionalities individually or globally</w:t>
            </w:r>
          </w:p>
          <w:p w14:paraId="052DC303" w14:textId="77777777" w:rsidR="00CE7B51" w:rsidRPr="00200D70" w:rsidRDefault="00CE7B51" w:rsidP="007C1A9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502"/>
              <w:gridCol w:w="3964"/>
            </w:tblGrid>
            <w:tr w:rsidR="00CE7B51" w:rsidRPr="00200D70" w14:paraId="0B0A8238" w14:textId="77777777" w:rsidTr="00CE7B51">
              <w:trPr>
                <w:trHeight w:val="227"/>
              </w:trPr>
              <w:tc>
                <w:tcPr>
                  <w:tcW w:w="2581"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9EF194"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22273832"/>
                  <w:placeholder>
                    <w:docPart w:val="778B88670831469ABDFDBF766A7FB66E"/>
                  </w:placeholder>
                  <w:comboBox>
                    <w:listItem w:value="Choose an item."/>
                    <w:listItem w:displayText="QM" w:value="QM"/>
                    <w:listItem w:displayText="A" w:value="A"/>
                    <w:listItem w:displayText="B" w:value="B"/>
                    <w:listItem w:displayText="C" w:value="C"/>
                    <w:listItem w:displayText="D" w:value="D"/>
                  </w:comboBox>
                </w:sdtPr>
                <w:sdtEndPr/>
                <w:sdtContent>
                  <w:tc>
                    <w:tcPr>
                      <w:tcW w:w="396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A68A0A" w14:textId="77777777" w:rsidR="00CE7B51" w:rsidRPr="00320989" w:rsidRDefault="00CE7B51" w:rsidP="0054401A">
                      <w:pPr>
                        <w:pStyle w:val="scriptNormal"/>
                        <w:rPr>
                          <w:color w:val="auto"/>
                        </w:rPr>
                      </w:pPr>
                      <w:r>
                        <w:rPr>
                          <w:color w:val="auto"/>
                        </w:rPr>
                        <w:t>QM</w:t>
                      </w:r>
                    </w:p>
                  </w:tc>
                </w:sdtContent>
              </w:sdt>
            </w:tr>
            <w:tr w:rsidR="00CE7B51" w:rsidRPr="00200D70" w14:paraId="57675F36" w14:textId="77777777" w:rsidTr="00CE7B51">
              <w:trPr>
                <w:trHeight w:val="227"/>
              </w:trPr>
              <w:tc>
                <w:tcPr>
                  <w:tcW w:w="2581"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3256FE"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396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400E09"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69CBFC10" w14:textId="77777777" w:rsidTr="00CE7B51">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33BC82D8" w14:textId="77777777" w:rsidR="00CE7B51" w:rsidRPr="00200D70" w:rsidRDefault="00CE7B51" w:rsidP="0054401A">
                  <w:pPr>
                    <w:rPr>
                      <w:rFonts w:cs="Arial"/>
                      <w:b/>
                      <w:bCs/>
                      <w:lang w:val="en-GB"/>
                    </w:rPr>
                  </w:pPr>
                  <w:r w:rsidRPr="00200D70">
                    <w:rPr>
                      <w:rFonts w:cs="Arial"/>
                      <w:b/>
                      <w:bCs/>
                      <w:lang w:val="en-GB"/>
                    </w:rPr>
                    <w:t>Value</w:t>
                  </w:r>
                </w:p>
                <w:p w14:paraId="61F46558"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502"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E0C8BE" w14:textId="77777777" w:rsidR="00CE7B51" w:rsidRPr="00200D70" w:rsidRDefault="00CE7B51" w:rsidP="0054401A">
                  <w:pPr>
                    <w:rPr>
                      <w:rFonts w:eastAsiaTheme="minorHAnsi" w:cs="Arial"/>
                      <w:b/>
                      <w:bCs/>
                      <w:lang w:val="en-GB"/>
                    </w:rPr>
                  </w:pPr>
                  <w:r>
                    <w:rPr>
                      <w:rFonts w:eastAsiaTheme="minorHAnsi" w:cs="Arial"/>
                      <w:color w:val="000000" w:themeColor="text1"/>
                    </w:rPr>
                    <w:t>Lock all</w:t>
                  </w:r>
                </w:p>
              </w:tc>
              <w:tc>
                <w:tcPr>
                  <w:tcW w:w="3964"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8210D2"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all URC HHD</w:t>
                  </w:r>
                </w:p>
              </w:tc>
            </w:tr>
            <w:tr w:rsidR="00CE7B51" w:rsidRPr="00200D70" w14:paraId="672C1330" w14:textId="77777777" w:rsidTr="00CE7B51">
              <w:trPr>
                <w:trHeight w:val="227"/>
              </w:trPr>
              <w:tc>
                <w:tcPr>
                  <w:tcW w:w="1079" w:type="dxa"/>
                  <w:vMerge/>
                  <w:tcBorders>
                    <w:left w:val="single" w:sz="8" w:space="0" w:color="000000"/>
                    <w:right w:val="single" w:sz="8" w:space="0" w:color="000000"/>
                  </w:tcBorders>
                  <w:shd w:val="clear" w:color="auto" w:fill="D9D9D9"/>
                  <w:vAlign w:val="center"/>
                  <w:hideMark/>
                </w:tcPr>
                <w:p w14:paraId="5191DF5B" w14:textId="77777777" w:rsidR="00CE7B51" w:rsidRPr="00200D70" w:rsidRDefault="00CE7B51" w:rsidP="0054401A">
                  <w:pPr>
                    <w:rPr>
                      <w:rFonts w:eastAsiaTheme="minorHAnsi" w:cs="Arial"/>
                      <w:b/>
                      <w:bCs/>
                    </w:rPr>
                  </w:pPr>
                </w:p>
              </w:tc>
              <w:tc>
                <w:tcPr>
                  <w:tcW w:w="1502"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329553" w14:textId="77777777" w:rsidR="00CE7B51" w:rsidRPr="00200D70" w:rsidRDefault="00CE7B51" w:rsidP="0054401A">
                  <w:pPr>
                    <w:rPr>
                      <w:rFonts w:eastAsiaTheme="minorHAnsi" w:cs="Arial"/>
                      <w:b/>
                      <w:bCs/>
                      <w:lang w:val="en-GB"/>
                    </w:rPr>
                  </w:pPr>
                  <w:r>
                    <w:rPr>
                      <w:rFonts w:eastAsiaTheme="minorHAnsi" w:cs="Arial"/>
                      <w:color w:val="000000" w:themeColor="text1"/>
                    </w:rPr>
                    <w:t>Unlock all</w:t>
                  </w:r>
                </w:p>
              </w:tc>
              <w:tc>
                <w:tcPr>
                  <w:tcW w:w="396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97873E"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all URC HHD</w:t>
                  </w:r>
                </w:p>
              </w:tc>
            </w:tr>
            <w:tr w:rsidR="00CE7B51" w:rsidRPr="00200D70" w14:paraId="385911E2" w14:textId="77777777" w:rsidTr="00CE7B51">
              <w:trPr>
                <w:trHeight w:val="227"/>
              </w:trPr>
              <w:tc>
                <w:tcPr>
                  <w:tcW w:w="1079" w:type="dxa"/>
                  <w:vMerge/>
                  <w:tcBorders>
                    <w:left w:val="single" w:sz="8" w:space="0" w:color="000000"/>
                    <w:right w:val="single" w:sz="8" w:space="0" w:color="000000"/>
                  </w:tcBorders>
                  <w:shd w:val="clear" w:color="auto" w:fill="D9D9D9"/>
                  <w:vAlign w:val="center"/>
                  <w:hideMark/>
                </w:tcPr>
                <w:p w14:paraId="20E90516" w14:textId="77777777" w:rsidR="00CE7B51" w:rsidRPr="00200D70" w:rsidRDefault="00CE7B51" w:rsidP="0054401A">
                  <w:pPr>
                    <w:rPr>
                      <w:rFonts w:eastAsiaTheme="minorHAnsi" w:cs="Arial"/>
                      <w:b/>
                      <w:bCs/>
                    </w:rPr>
                  </w:pPr>
                </w:p>
              </w:tc>
              <w:tc>
                <w:tcPr>
                  <w:tcW w:w="1502"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74DF02" w14:textId="77777777" w:rsidR="00CE7B51" w:rsidRPr="007C12AE" w:rsidRDefault="00CE7B51" w:rsidP="0054401A">
                  <w:pPr>
                    <w:rPr>
                      <w:rFonts w:eastAsiaTheme="minorHAnsi" w:cs="Arial"/>
                      <w:color w:val="000000" w:themeColor="text1"/>
                    </w:rPr>
                  </w:pPr>
                  <w:r>
                    <w:rPr>
                      <w:rFonts w:eastAsiaTheme="minorHAnsi" w:cs="Arial"/>
                      <w:color w:val="000000" w:themeColor="text1"/>
                    </w:rPr>
                    <w:t>Lock Audio</w:t>
                  </w:r>
                </w:p>
              </w:tc>
              <w:tc>
                <w:tcPr>
                  <w:tcW w:w="396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9C042D"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Audio</w:t>
                  </w:r>
                </w:p>
              </w:tc>
            </w:tr>
            <w:tr w:rsidR="00CE7B51" w:rsidRPr="00200D70" w14:paraId="0DFAD223" w14:textId="77777777" w:rsidTr="00CE7B51">
              <w:trPr>
                <w:trHeight w:val="227"/>
              </w:trPr>
              <w:tc>
                <w:tcPr>
                  <w:tcW w:w="1079" w:type="dxa"/>
                  <w:vMerge/>
                  <w:tcBorders>
                    <w:left w:val="single" w:sz="8" w:space="0" w:color="000000"/>
                    <w:right w:val="single" w:sz="8" w:space="0" w:color="000000"/>
                  </w:tcBorders>
                  <w:shd w:val="clear" w:color="auto" w:fill="D9D9D9"/>
                  <w:vAlign w:val="center"/>
                  <w:hideMark/>
                </w:tcPr>
                <w:p w14:paraId="4C0FD55B" w14:textId="77777777" w:rsidR="00CE7B51" w:rsidRPr="00200D70" w:rsidRDefault="00CE7B51" w:rsidP="0054401A">
                  <w:pPr>
                    <w:rPr>
                      <w:rFonts w:eastAsiaTheme="minorHAnsi" w:cs="Arial"/>
                      <w:b/>
                      <w:bCs/>
                    </w:rPr>
                  </w:pPr>
                </w:p>
              </w:tc>
              <w:tc>
                <w:tcPr>
                  <w:tcW w:w="1502"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78DE20" w14:textId="77777777" w:rsidR="00CE7B51" w:rsidRPr="007C12AE" w:rsidRDefault="00CE7B51" w:rsidP="0054401A">
                  <w:pPr>
                    <w:rPr>
                      <w:rFonts w:eastAsiaTheme="minorHAnsi" w:cs="Arial"/>
                      <w:color w:val="000000" w:themeColor="text1"/>
                    </w:rPr>
                  </w:pPr>
                  <w:r>
                    <w:rPr>
                      <w:rFonts w:eastAsiaTheme="minorHAnsi" w:cs="Arial"/>
                      <w:color w:val="000000" w:themeColor="text1"/>
                    </w:rPr>
                    <w:t>Lock Climate</w:t>
                  </w:r>
                </w:p>
              </w:tc>
              <w:tc>
                <w:tcPr>
                  <w:tcW w:w="396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EE31D7" w14:textId="77777777" w:rsidR="00CE7B51" w:rsidRPr="00200D70" w:rsidRDefault="00CE7B51" w:rsidP="0054401A">
                  <w:pPr>
                    <w:rPr>
                      <w:rFonts w:eastAsiaTheme="minorHAnsi" w:cs="Arial"/>
                      <w:color w:val="000000" w:themeColor="text1"/>
                    </w:rPr>
                  </w:pPr>
                  <w:r>
                    <w:rPr>
                      <w:rFonts w:eastAsiaTheme="minorHAnsi" w:cs="Arial"/>
                      <w:color w:val="000000" w:themeColor="text1"/>
                    </w:rPr>
                    <w:t>Lock Climate</w:t>
                  </w:r>
                </w:p>
              </w:tc>
            </w:tr>
            <w:tr w:rsidR="00CE7B51" w:rsidRPr="00200D70" w14:paraId="13A7D43F" w14:textId="77777777" w:rsidTr="00CE7B51">
              <w:trPr>
                <w:trHeight w:val="227"/>
              </w:trPr>
              <w:tc>
                <w:tcPr>
                  <w:tcW w:w="1079" w:type="dxa"/>
                  <w:vMerge/>
                  <w:tcBorders>
                    <w:left w:val="single" w:sz="8" w:space="0" w:color="000000"/>
                    <w:right w:val="single" w:sz="8" w:space="0" w:color="000000"/>
                  </w:tcBorders>
                  <w:shd w:val="clear" w:color="auto" w:fill="D9D9D9"/>
                  <w:vAlign w:val="center"/>
                  <w:hideMark/>
                </w:tcPr>
                <w:p w14:paraId="6A5C31B3" w14:textId="77777777" w:rsidR="00CE7B51" w:rsidRPr="00200D70" w:rsidRDefault="00CE7B51" w:rsidP="0054401A">
                  <w:pPr>
                    <w:rPr>
                      <w:rFonts w:eastAsiaTheme="minorHAnsi" w:cs="Arial"/>
                      <w:b/>
                      <w:bCs/>
                    </w:rPr>
                  </w:pPr>
                </w:p>
              </w:tc>
              <w:tc>
                <w:tcPr>
                  <w:tcW w:w="1502"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EB8793" w14:textId="77777777" w:rsidR="00CE7B51" w:rsidRPr="007C12AE" w:rsidRDefault="00CE7B51" w:rsidP="0054401A">
                  <w:pPr>
                    <w:rPr>
                      <w:rFonts w:eastAsiaTheme="minorHAnsi" w:cs="Arial"/>
                      <w:color w:val="000000" w:themeColor="text1"/>
                    </w:rPr>
                  </w:pPr>
                  <w:r>
                    <w:rPr>
                      <w:rFonts w:eastAsiaTheme="minorHAnsi" w:cs="Arial"/>
                      <w:color w:val="000000" w:themeColor="text1"/>
                    </w:rPr>
                    <w:t>Unlock Audio</w:t>
                  </w:r>
                </w:p>
              </w:tc>
              <w:tc>
                <w:tcPr>
                  <w:tcW w:w="396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BD13A6"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Audio</w:t>
                  </w:r>
                </w:p>
              </w:tc>
            </w:tr>
            <w:tr w:rsidR="00CE7B51" w:rsidRPr="00200D70" w14:paraId="78EED2C2" w14:textId="77777777" w:rsidTr="00CE7B51">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288641FD" w14:textId="77777777" w:rsidR="00CE7B51" w:rsidRPr="00200D70" w:rsidRDefault="00CE7B51" w:rsidP="0054401A">
                  <w:pPr>
                    <w:rPr>
                      <w:rFonts w:eastAsiaTheme="minorHAnsi" w:cs="Arial"/>
                      <w:b/>
                      <w:bCs/>
                    </w:rPr>
                  </w:pPr>
                </w:p>
              </w:tc>
              <w:tc>
                <w:tcPr>
                  <w:tcW w:w="1502"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19E5D3A" w14:textId="77777777" w:rsidR="00CE7B51" w:rsidRPr="007C12AE" w:rsidRDefault="00CE7B51" w:rsidP="0054401A">
                  <w:pPr>
                    <w:rPr>
                      <w:rFonts w:eastAsiaTheme="minorHAnsi" w:cs="Arial"/>
                      <w:color w:val="000000" w:themeColor="text1"/>
                    </w:rPr>
                  </w:pPr>
                  <w:r>
                    <w:rPr>
                      <w:rFonts w:eastAsiaTheme="minorHAnsi" w:cs="Arial"/>
                      <w:color w:val="000000" w:themeColor="text1"/>
                    </w:rPr>
                    <w:t>Unlock Climate</w:t>
                  </w:r>
                </w:p>
              </w:tc>
              <w:tc>
                <w:tcPr>
                  <w:tcW w:w="396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6B5D7F" w14:textId="77777777" w:rsidR="00CE7B51" w:rsidRPr="00200D70" w:rsidRDefault="00CE7B51" w:rsidP="0054401A">
                  <w:pPr>
                    <w:rPr>
                      <w:rFonts w:eastAsiaTheme="minorHAnsi" w:cs="Arial"/>
                      <w:color w:val="000000" w:themeColor="text1"/>
                    </w:rPr>
                  </w:pPr>
                  <w:r>
                    <w:rPr>
                      <w:rFonts w:eastAsiaTheme="minorHAnsi" w:cs="Arial"/>
                      <w:color w:val="000000" w:themeColor="text1"/>
                    </w:rPr>
                    <w:t>Unlock Climate</w:t>
                  </w:r>
                </w:p>
              </w:tc>
            </w:tr>
            <w:tr w:rsidR="00CE7B51" w:rsidRPr="00200D70" w14:paraId="0051F1E2" w14:textId="77777777" w:rsidTr="00CE7B51">
              <w:trPr>
                <w:trHeight w:val="227"/>
              </w:trPr>
              <w:tc>
                <w:tcPr>
                  <w:tcW w:w="2581"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1865F7"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396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0CC0EC"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69C93E80" w14:textId="0F58AE35" w:rsidR="00DC56F6" w:rsidRDefault="000578AC" w:rsidP="00063850">
            <w:r>
              <w:fldChar w:fldCharType="end"/>
            </w:r>
          </w:p>
        </w:tc>
      </w:tr>
    </w:tbl>
    <w:p w14:paraId="2C06FCC9" w14:textId="77777777" w:rsidR="00DC56F6" w:rsidRDefault="00DC56F6" w:rsidP="00DC56F6">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DC56F6" w:rsidRPr="00E54DEA" w14:paraId="175ABA95" w14:textId="77777777" w:rsidTr="00063850">
        <w:trPr>
          <w:trHeight w:val="260"/>
        </w:trPr>
        <w:tc>
          <w:tcPr>
            <w:tcW w:w="2689" w:type="dxa"/>
            <w:shd w:val="clear" w:color="auto" w:fill="D9D9D9" w:themeFill="background1" w:themeFillShade="D9"/>
            <w:noWrap/>
            <w:hideMark/>
          </w:tcPr>
          <w:p w14:paraId="231C676A" w14:textId="77777777" w:rsidR="00DC56F6" w:rsidRPr="00E54DEA" w:rsidRDefault="00DC56F6" w:rsidP="00063850">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3B8106C" w14:textId="77777777" w:rsidR="00DC56F6" w:rsidRPr="00E54DEA" w:rsidRDefault="00DC56F6" w:rsidP="00063850">
            <w:pPr>
              <w:overflowPunct/>
              <w:autoSpaceDE/>
              <w:autoSpaceDN/>
              <w:adjustRightInd/>
              <w:textAlignment w:val="auto"/>
              <w:rPr>
                <w:rFonts w:cs="Arial"/>
                <w:b/>
                <w:bCs/>
                <w:color w:val="000000"/>
              </w:rPr>
            </w:pPr>
            <w:r>
              <w:rPr>
                <w:rFonts w:cs="Arial"/>
                <w:b/>
                <w:bCs/>
                <w:color w:val="000000"/>
              </w:rPr>
              <w:t>Description</w:t>
            </w:r>
          </w:p>
        </w:tc>
      </w:tr>
      <w:tr w:rsidR="00DC56F6" w:rsidRPr="003F473D" w14:paraId="54DFCE72" w14:textId="77777777" w:rsidTr="00063850">
        <w:trPr>
          <w:trHeight w:val="410"/>
        </w:trPr>
        <w:tc>
          <w:tcPr>
            <w:tcW w:w="2689" w:type="dxa"/>
            <w:noWrap/>
          </w:tcPr>
          <w:p w14:paraId="0EB49437" w14:textId="17414936" w:rsidR="00DC56F6" w:rsidRPr="003F473D" w:rsidRDefault="000578AC" w:rsidP="00063850">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LSG_RSCL_URC_stat_N \h </w:instrText>
            </w:r>
            <w:r>
              <w:rPr>
                <w:rFonts w:cs="Arial"/>
                <w:color w:val="000000"/>
                <w:sz w:val="18"/>
                <w:szCs w:val="18"/>
              </w:rPr>
            </w:r>
            <w:r>
              <w:rPr>
                <w:rFonts w:cs="Arial"/>
                <w:color w:val="000000"/>
                <w:sz w:val="18"/>
                <w:szCs w:val="18"/>
              </w:rPr>
              <w:fldChar w:fldCharType="separate"/>
            </w:r>
            <w:r w:rsidR="00CE7B51">
              <w:t>RSCL_URCL_stat</w:t>
            </w:r>
            <w:r>
              <w:rPr>
                <w:rFonts w:cs="Arial"/>
                <w:color w:val="000000"/>
                <w:sz w:val="18"/>
                <w:szCs w:val="18"/>
              </w:rPr>
              <w:fldChar w:fldCharType="end"/>
            </w:r>
          </w:p>
        </w:tc>
        <w:tc>
          <w:tcPr>
            <w:tcW w:w="7512" w:type="dxa"/>
            <w:noWrap/>
          </w:tcPr>
          <w:p w14:paraId="0E3B6239" w14:textId="77777777" w:rsidR="00CE7B51" w:rsidRPr="00200D70" w:rsidRDefault="000578AC" w:rsidP="00FE40AD">
            <w:pPr>
              <w:rPr>
                <w:rFonts w:cs="Arial"/>
              </w:rPr>
            </w:pPr>
            <w:r>
              <w:rPr>
                <w:rFonts w:cs="Arial"/>
                <w:color w:val="000000"/>
                <w:sz w:val="18"/>
                <w:szCs w:val="18"/>
              </w:rPr>
              <w:fldChar w:fldCharType="begin"/>
            </w:r>
            <w:r>
              <w:rPr>
                <w:rFonts w:cs="Arial"/>
                <w:color w:val="000000"/>
                <w:sz w:val="18"/>
                <w:szCs w:val="18"/>
              </w:rPr>
              <w:instrText xml:space="preserve"> REF LSG_RSCL_URC_stat_D \h </w:instrText>
            </w:r>
            <w:r w:rsidR="00A6752E">
              <w:rPr>
                <w:rFonts w:cs="Arial"/>
                <w:color w:val="000000"/>
                <w:sz w:val="18"/>
                <w:szCs w:val="18"/>
              </w:rPr>
              <w:instrText xml:space="preserve"> \* MERGEFORMAT </w:instrText>
            </w:r>
            <w:r>
              <w:rPr>
                <w:rFonts w:cs="Arial"/>
                <w:color w:val="000000"/>
                <w:sz w:val="18"/>
                <w:szCs w:val="18"/>
              </w:rPr>
            </w:r>
            <w:r>
              <w:rPr>
                <w:rFonts w:cs="Arial"/>
                <w:color w:val="000000"/>
                <w:sz w:val="18"/>
                <w:szCs w:val="18"/>
              </w:rPr>
              <w:fldChar w:fldCharType="separate"/>
            </w:r>
            <w:r w:rsidR="00CE7B51">
              <w:rPr>
                <w:rFonts w:cs="Arial"/>
              </w:rPr>
              <w:t>Signal from URCL Control providing the actual URCL status</w:t>
            </w:r>
          </w:p>
          <w:p w14:paraId="1733D351" w14:textId="77777777" w:rsidR="00CE7B51" w:rsidRPr="00200D70" w:rsidRDefault="00CE7B51" w:rsidP="00FE40AD">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493"/>
              <w:gridCol w:w="3973"/>
            </w:tblGrid>
            <w:tr w:rsidR="00CE7B51" w:rsidRPr="00200D70" w14:paraId="5771CF56" w14:textId="77777777" w:rsidTr="00CE7B51">
              <w:trPr>
                <w:trHeight w:val="227"/>
              </w:trPr>
              <w:tc>
                <w:tcPr>
                  <w:tcW w:w="257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3E7D27"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913278324"/>
                  <w:placeholder>
                    <w:docPart w:val="0933DE4D755D480EA8B48E3C72686B7B"/>
                  </w:placeholder>
                  <w:comboBox>
                    <w:listItem w:value="Choose an item."/>
                    <w:listItem w:displayText="QM" w:value="QM"/>
                    <w:listItem w:displayText="A" w:value="A"/>
                    <w:listItem w:displayText="B" w:value="B"/>
                    <w:listItem w:displayText="C" w:value="C"/>
                    <w:listItem w:displayText="D" w:value="D"/>
                  </w:comboBox>
                </w:sdtPr>
                <w:sdtEndPr/>
                <w:sdtContent>
                  <w:tc>
                    <w:tcPr>
                      <w:tcW w:w="397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5419E3" w14:textId="77777777" w:rsidR="00CE7B51" w:rsidRPr="00320989" w:rsidRDefault="00CE7B51" w:rsidP="0054401A">
                      <w:pPr>
                        <w:pStyle w:val="scriptNormal"/>
                        <w:rPr>
                          <w:color w:val="auto"/>
                        </w:rPr>
                      </w:pPr>
                      <w:r>
                        <w:rPr>
                          <w:color w:val="auto"/>
                        </w:rPr>
                        <w:t>QM</w:t>
                      </w:r>
                    </w:p>
                  </w:tc>
                </w:sdtContent>
              </w:sdt>
            </w:tr>
            <w:tr w:rsidR="00CE7B51" w:rsidRPr="00200D70" w14:paraId="13AF8ACC" w14:textId="77777777" w:rsidTr="00CE7B51">
              <w:trPr>
                <w:trHeight w:val="227"/>
              </w:trPr>
              <w:tc>
                <w:tcPr>
                  <w:tcW w:w="257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2C0716"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397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189F98"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6BF09964" w14:textId="77777777" w:rsidTr="00CE7B5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6C8242" w14:textId="77777777" w:rsidR="00CE7B51" w:rsidRPr="00200D70" w:rsidRDefault="00CE7B51" w:rsidP="00A6752E">
                  <w:pPr>
                    <w:rPr>
                      <w:rFonts w:cs="Arial"/>
                      <w:b/>
                      <w:bCs/>
                      <w:lang w:val="en-GB"/>
                    </w:rPr>
                  </w:pPr>
                  <w:r w:rsidRPr="00200D70">
                    <w:rPr>
                      <w:rFonts w:cs="Arial"/>
                      <w:b/>
                      <w:bCs/>
                      <w:lang w:val="en-GB"/>
                    </w:rPr>
                    <w:t>Value</w:t>
                  </w:r>
                </w:p>
                <w:p w14:paraId="6DCE091F" w14:textId="77777777" w:rsidR="00CE7B51" w:rsidRPr="00200D70" w:rsidRDefault="00CE7B51" w:rsidP="00A6752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49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40E0BA" w14:textId="77777777" w:rsidR="00CE7B51" w:rsidRPr="00200D70" w:rsidRDefault="00CE7B51" w:rsidP="00A6752E">
                  <w:pPr>
                    <w:rPr>
                      <w:rFonts w:eastAsiaTheme="minorHAnsi" w:cs="Arial"/>
                      <w:b/>
                      <w:bCs/>
                      <w:lang w:val="en-GB"/>
                    </w:rPr>
                  </w:pPr>
                  <w:r w:rsidRPr="00500D17">
                    <w:t>all</w:t>
                  </w:r>
                  <w:r>
                    <w:t xml:space="preserve"> locked</w:t>
                  </w:r>
                </w:p>
              </w:tc>
              <w:tc>
                <w:tcPr>
                  <w:tcW w:w="397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9F9CB" w14:textId="77777777" w:rsidR="00CE7B51" w:rsidRPr="00200D70" w:rsidRDefault="00CE7B51" w:rsidP="00A6752E">
                  <w:pPr>
                    <w:rPr>
                      <w:rFonts w:eastAsiaTheme="minorHAnsi" w:cs="Arial"/>
                      <w:color w:val="000000" w:themeColor="text1"/>
                    </w:rPr>
                  </w:pPr>
                  <w:r>
                    <w:rPr>
                      <w:rFonts w:eastAsiaTheme="minorHAnsi" w:cs="Arial"/>
                      <w:color w:val="000000" w:themeColor="text1"/>
                    </w:rPr>
                    <w:t>All URC HHD locked</w:t>
                  </w:r>
                </w:p>
              </w:tc>
            </w:tr>
            <w:tr w:rsidR="00CE7B51" w:rsidRPr="00200D70" w14:paraId="3EA0B696"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397776" w14:textId="77777777" w:rsidR="00CE7B51" w:rsidRPr="00200D70" w:rsidRDefault="00CE7B51" w:rsidP="00A6752E">
                  <w:pPr>
                    <w:rPr>
                      <w:rFonts w:eastAsiaTheme="minorHAnsi" w:cs="Arial"/>
                      <w:b/>
                      <w:bCs/>
                    </w:rPr>
                  </w:pPr>
                </w:p>
              </w:tc>
              <w:tc>
                <w:tcPr>
                  <w:tcW w:w="149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A88D29" w14:textId="77777777" w:rsidR="00CE7B51" w:rsidRPr="00200D70" w:rsidRDefault="00CE7B51" w:rsidP="00A6752E">
                  <w:pPr>
                    <w:rPr>
                      <w:rFonts w:eastAsiaTheme="minorHAnsi" w:cs="Arial"/>
                      <w:b/>
                      <w:bCs/>
                      <w:lang w:val="en-GB"/>
                    </w:rPr>
                  </w:pPr>
                  <w:r w:rsidRPr="00500D17">
                    <w:t>all</w:t>
                  </w:r>
                  <w:r>
                    <w:t xml:space="preserve"> unlocked</w:t>
                  </w:r>
                </w:p>
              </w:tc>
              <w:tc>
                <w:tcPr>
                  <w:tcW w:w="397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3C2694" w14:textId="77777777" w:rsidR="00CE7B51" w:rsidRPr="00200D70" w:rsidRDefault="00CE7B51" w:rsidP="00A6752E">
                  <w:pPr>
                    <w:rPr>
                      <w:rFonts w:eastAsiaTheme="minorHAnsi" w:cs="Arial"/>
                      <w:color w:val="000000" w:themeColor="text1"/>
                    </w:rPr>
                  </w:pPr>
                  <w:r>
                    <w:rPr>
                      <w:rFonts w:eastAsiaTheme="minorHAnsi" w:cs="Arial"/>
                      <w:color w:val="000000" w:themeColor="text1"/>
                    </w:rPr>
                    <w:t>All URC HHD unlocked</w:t>
                  </w:r>
                </w:p>
              </w:tc>
            </w:tr>
            <w:tr w:rsidR="00CE7B51" w:rsidRPr="00200D70" w14:paraId="4857C47A"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896286" w14:textId="77777777" w:rsidR="00CE7B51" w:rsidRPr="00200D70" w:rsidRDefault="00CE7B51" w:rsidP="00A6752E">
                  <w:pPr>
                    <w:rPr>
                      <w:rFonts w:eastAsiaTheme="minorHAnsi" w:cs="Arial"/>
                      <w:b/>
                      <w:bCs/>
                    </w:rPr>
                  </w:pPr>
                </w:p>
              </w:tc>
              <w:tc>
                <w:tcPr>
                  <w:tcW w:w="149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9573D6" w14:textId="77777777" w:rsidR="00CE7B51" w:rsidRPr="00200D70" w:rsidRDefault="00CE7B51" w:rsidP="00A6752E">
                  <w:pPr>
                    <w:rPr>
                      <w:rFonts w:eastAsiaTheme="minorHAnsi" w:cs="Arial"/>
                      <w:b/>
                      <w:bCs/>
                      <w:lang w:val="en-GB"/>
                    </w:rPr>
                  </w:pPr>
                  <w:r w:rsidRPr="00500D17">
                    <w:t>Audio</w:t>
                  </w:r>
                  <w:r>
                    <w:t xml:space="preserve"> locked</w:t>
                  </w:r>
                </w:p>
              </w:tc>
              <w:tc>
                <w:tcPr>
                  <w:tcW w:w="397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3389CBAF" w14:textId="77777777" w:rsidR="00CE7B51" w:rsidRPr="00200D70" w:rsidRDefault="00CE7B51" w:rsidP="00A6752E">
                  <w:pPr>
                    <w:rPr>
                      <w:rFonts w:eastAsiaTheme="minorHAnsi" w:cs="Arial"/>
                      <w:color w:val="000000" w:themeColor="text1"/>
                    </w:rPr>
                  </w:pPr>
                  <w:r>
                    <w:rPr>
                      <w:rFonts w:cs="Arial"/>
                      <w:color w:val="000000"/>
                    </w:rPr>
                    <w:t>Audio locked</w:t>
                  </w:r>
                </w:p>
              </w:tc>
            </w:tr>
            <w:tr w:rsidR="00CE7B51" w:rsidRPr="00200D70" w14:paraId="2713429B"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19563B" w14:textId="77777777" w:rsidR="00CE7B51" w:rsidRPr="00200D70" w:rsidRDefault="00CE7B51" w:rsidP="00A6752E">
                  <w:pPr>
                    <w:rPr>
                      <w:rFonts w:eastAsiaTheme="minorHAnsi" w:cs="Arial"/>
                      <w:b/>
                      <w:bCs/>
                    </w:rPr>
                  </w:pPr>
                </w:p>
              </w:tc>
              <w:tc>
                <w:tcPr>
                  <w:tcW w:w="149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0E146F" w14:textId="77777777" w:rsidR="00CE7B51" w:rsidRPr="00200D70" w:rsidRDefault="00CE7B51" w:rsidP="00A6752E">
                  <w:pPr>
                    <w:rPr>
                      <w:rFonts w:eastAsiaTheme="minorHAnsi" w:cs="Arial"/>
                      <w:b/>
                      <w:bCs/>
                      <w:lang w:val="en-GB"/>
                    </w:rPr>
                  </w:pPr>
                  <w:r w:rsidRPr="00500D17">
                    <w:t>Climate</w:t>
                  </w:r>
                  <w:r>
                    <w:t xml:space="preserve"> locked</w:t>
                  </w:r>
                </w:p>
              </w:tc>
              <w:tc>
                <w:tcPr>
                  <w:tcW w:w="397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5C32E1F4" w14:textId="77777777" w:rsidR="00CE7B51" w:rsidRPr="00200D70" w:rsidRDefault="00CE7B51" w:rsidP="00A6752E">
                  <w:pPr>
                    <w:rPr>
                      <w:rFonts w:eastAsiaTheme="minorHAnsi" w:cs="Arial"/>
                      <w:color w:val="000000" w:themeColor="text1"/>
                    </w:rPr>
                  </w:pPr>
                  <w:r>
                    <w:rPr>
                      <w:rFonts w:cs="Arial"/>
                      <w:color w:val="000000"/>
                    </w:rPr>
                    <w:t>Climate locked</w:t>
                  </w:r>
                </w:p>
              </w:tc>
            </w:tr>
            <w:tr w:rsidR="00CE7B51" w:rsidRPr="00200D70" w14:paraId="502A92D7"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8EEFC8B" w14:textId="77777777" w:rsidR="00CE7B51" w:rsidRPr="00200D70" w:rsidRDefault="00CE7B51" w:rsidP="00A6752E">
                  <w:pPr>
                    <w:rPr>
                      <w:rFonts w:eastAsiaTheme="minorHAnsi" w:cs="Arial"/>
                      <w:b/>
                      <w:bCs/>
                    </w:rPr>
                  </w:pPr>
                </w:p>
              </w:tc>
              <w:tc>
                <w:tcPr>
                  <w:tcW w:w="149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35B17DE" w14:textId="77777777" w:rsidR="00CE7B51" w:rsidRPr="00200D70" w:rsidRDefault="00CE7B51" w:rsidP="00A6752E">
                  <w:pPr>
                    <w:rPr>
                      <w:rFonts w:eastAsiaTheme="minorHAnsi" w:cs="Arial"/>
                      <w:b/>
                      <w:bCs/>
                      <w:lang w:val="en-GB"/>
                    </w:rPr>
                  </w:pPr>
                  <w:r w:rsidRPr="00500D17">
                    <w:t>Audio</w:t>
                  </w:r>
                  <w:r>
                    <w:t xml:space="preserve"> unlocked</w:t>
                  </w:r>
                </w:p>
              </w:tc>
              <w:tc>
                <w:tcPr>
                  <w:tcW w:w="397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08AF8268" w14:textId="77777777" w:rsidR="00CE7B51" w:rsidRPr="00200D70" w:rsidRDefault="00CE7B51" w:rsidP="00A6752E">
                  <w:pPr>
                    <w:rPr>
                      <w:rFonts w:eastAsiaTheme="minorHAnsi" w:cs="Arial"/>
                      <w:color w:val="000000" w:themeColor="text1"/>
                    </w:rPr>
                  </w:pPr>
                  <w:r>
                    <w:rPr>
                      <w:rFonts w:cs="Arial"/>
                      <w:color w:val="000000"/>
                    </w:rPr>
                    <w:t>Audio unlocked</w:t>
                  </w:r>
                </w:p>
              </w:tc>
            </w:tr>
            <w:tr w:rsidR="00CE7B51" w:rsidRPr="00200D70" w14:paraId="49C80255"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5031C1" w14:textId="77777777" w:rsidR="00CE7B51" w:rsidRPr="00200D70" w:rsidRDefault="00CE7B51" w:rsidP="00A6752E">
                  <w:pPr>
                    <w:rPr>
                      <w:rFonts w:eastAsiaTheme="minorHAnsi" w:cs="Arial"/>
                      <w:b/>
                      <w:bCs/>
                    </w:rPr>
                  </w:pPr>
                </w:p>
              </w:tc>
              <w:tc>
                <w:tcPr>
                  <w:tcW w:w="149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915EF3" w14:textId="77777777" w:rsidR="00CE7B51" w:rsidRPr="00200D70" w:rsidRDefault="00CE7B51" w:rsidP="00A6752E">
                  <w:pPr>
                    <w:rPr>
                      <w:rFonts w:eastAsiaTheme="minorHAnsi" w:cs="Arial"/>
                      <w:b/>
                      <w:bCs/>
                      <w:lang w:val="en-GB"/>
                    </w:rPr>
                  </w:pPr>
                  <w:r w:rsidRPr="00500D17">
                    <w:t>Climate</w:t>
                  </w:r>
                  <w:r>
                    <w:t xml:space="preserve"> unlocked</w:t>
                  </w:r>
                </w:p>
              </w:tc>
              <w:tc>
                <w:tcPr>
                  <w:tcW w:w="397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12F48611" w14:textId="77777777" w:rsidR="00CE7B51" w:rsidRPr="00200D70" w:rsidRDefault="00CE7B51" w:rsidP="00A6752E">
                  <w:pPr>
                    <w:rPr>
                      <w:rFonts w:eastAsiaTheme="minorHAnsi" w:cs="Arial"/>
                      <w:color w:val="000000" w:themeColor="text1"/>
                    </w:rPr>
                  </w:pPr>
                  <w:r>
                    <w:rPr>
                      <w:rFonts w:cs="Arial"/>
                      <w:color w:val="000000"/>
                    </w:rPr>
                    <w:t>Climate unlocked</w:t>
                  </w:r>
                </w:p>
              </w:tc>
            </w:tr>
            <w:tr w:rsidR="00CE7B51" w:rsidRPr="00200D70" w14:paraId="3BAACFD3" w14:textId="77777777" w:rsidTr="00CE7B51">
              <w:trPr>
                <w:trHeight w:val="227"/>
              </w:trPr>
              <w:tc>
                <w:tcPr>
                  <w:tcW w:w="257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0E4DA6" w14:textId="77777777" w:rsidR="00CE7B51" w:rsidRPr="00200D70" w:rsidRDefault="00CE7B51" w:rsidP="007C12AE">
                  <w:pPr>
                    <w:ind w:left="138"/>
                    <w:rPr>
                      <w:rFonts w:eastAsiaTheme="minorHAnsi" w:cs="Arial"/>
                      <w:b/>
                      <w:bCs/>
                      <w:lang w:val="en-GB"/>
                    </w:rPr>
                  </w:pPr>
                  <w:r w:rsidRPr="00200D70">
                    <w:rPr>
                      <w:rFonts w:eastAsiaTheme="minorHAnsi" w:cs="Arial"/>
                      <w:b/>
                      <w:bCs/>
                      <w:lang w:val="en-GB"/>
                    </w:rPr>
                    <w:t>Unit</w:t>
                  </w:r>
                </w:p>
              </w:tc>
              <w:tc>
                <w:tcPr>
                  <w:tcW w:w="397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C599D1" w14:textId="77777777" w:rsidR="00CE7B51" w:rsidRPr="00200D70" w:rsidRDefault="00CE7B51" w:rsidP="007C12AE">
                  <w:pPr>
                    <w:rPr>
                      <w:rFonts w:eastAsiaTheme="minorHAnsi" w:cs="Arial"/>
                      <w:color w:val="000000" w:themeColor="text1"/>
                    </w:rPr>
                  </w:pPr>
                  <w:r>
                    <w:rPr>
                      <w:rFonts w:eastAsiaTheme="minorHAnsi" w:cs="Arial"/>
                      <w:color w:val="000000" w:themeColor="text1"/>
                    </w:rPr>
                    <w:t>n/a</w:t>
                  </w:r>
                </w:p>
              </w:tc>
            </w:tr>
          </w:tbl>
          <w:p w14:paraId="40A6AA4B" w14:textId="5FA692AA" w:rsidR="00DC56F6" w:rsidRPr="003F473D" w:rsidRDefault="000578AC" w:rsidP="00063850">
            <w:pPr>
              <w:rPr>
                <w:rFonts w:cs="Arial"/>
                <w:color w:val="000000"/>
                <w:sz w:val="18"/>
                <w:szCs w:val="18"/>
              </w:rPr>
            </w:pPr>
            <w:r>
              <w:rPr>
                <w:rFonts w:cs="Arial"/>
                <w:color w:val="000000"/>
                <w:sz w:val="18"/>
                <w:szCs w:val="18"/>
              </w:rPr>
              <w:fldChar w:fldCharType="end"/>
            </w:r>
          </w:p>
        </w:tc>
      </w:tr>
    </w:tbl>
    <w:p w14:paraId="0BF4ED6A" w14:textId="77777777" w:rsidR="00DC56F6" w:rsidRDefault="00DC56F6" w:rsidP="00DC56F6"/>
    <w:p w14:paraId="4E44B966" w14:textId="77777777" w:rsidR="00DC56F6" w:rsidRDefault="00DC56F6" w:rsidP="00DC56F6">
      <w:pPr>
        <w:pStyle w:val="Heading4"/>
      </w:pPr>
      <w:r>
        <w:t>Logical</w:t>
      </w:r>
      <w:r w:rsidRPr="00F15706">
        <w:t xml:space="preserve"> Parameters</w:t>
      </w:r>
    </w:p>
    <w:p w14:paraId="3D8964BF" w14:textId="77777777" w:rsidR="00DC56F6" w:rsidRPr="007B3137" w:rsidRDefault="00DC56F6" w:rsidP="00DC56F6">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AEAB7B8" w14:textId="77777777" w:rsidR="00DC56F6" w:rsidRDefault="00DC56F6" w:rsidP="00DC56F6"/>
    <w:tbl>
      <w:tblPr>
        <w:tblStyle w:val="TableGrid"/>
        <w:tblW w:w="10201" w:type="dxa"/>
        <w:tblInd w:w="0" w:type="dxa"/>
        <w:tblLayout w:type="fixed"/>
        <w:tblLook w:val="04A0" w:firstRow="1" w:lastRow="0" w:firstColumn="1" w:lastColumn="0" w:noHBand="0" w:noVBand="1"/>
      </w:tblPr>
      <w:tblGrid>
        <w:gridCol w:w="2689"/>
        <w:gridCol w:w="7512"/>
      </w:tblGrid>
      <w:tr w:rsidR="00DC56F6" w:rsidRPr="00E54DEA" w14:paraId="3958A3B1" w14:textId="77777777" w:rsidTr="00063850">
        <w:trPr>
          <w:trHeight w:val="211"/>
        </w:trPr>
        <w:tc>
          <w:tcPr>
            <w:tcW w:w="2689" w:type="dxa"/>
            <w:shd w:val="clear" w:color="auto" w:fill="D9D9D9" w:themeFill="background1" w:themeFillShade="D9"/>
            <w:noWrap/>
            <w:hideMark/>
          </w:tcPr>
          <w:p w14:paraId="799700DB" w14:textId="77777777" w:rsidR="00DC56F6" w:rsidRPr="00E54DEA" w:rsidRDefault="00DC56F6" w:rsidP="00063850">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108CACB" w14:textId="77777777" w:rsidR="00DC56F6" w:rsidRPr="00D90BED" w:rsidRDefault="00DC56F6" w:rsidP="00063850">
            <w:pPr>
              <w:overflowPunct/>
              <w:autoSpaceDE/>
              <w:autoSpaceDN/>
              <w:adjustRightInd/>
              <w:textAlignment w:val="auto"/>
              <w:rPr>
                <w:rFonts w:cs="Arial"/>
                <w:b/>
                <w:bCs/>
                <w:color w:val="000000"/>
              </w:rPr>
            </w:pPr>
            <w:r>
              <w:rPr>
                <w:rFonts w:cs="Arial"/>
                <w:b/>
                <w:bCs/>
                <w:color w:val="000000"/>
              </w:rPr>
              <w:t>Description</w:t>
            </w:r>
          </w:p>
        </w:tc>
      </w:tr>
      <w:tr w:rsidR="00DC56F6" w:rsidRPr="003F473D" w14:paraId="34F766FD" w14:textId="77777777" w:rsidTr="00063850">
        <w:trPr>
          <w:trHeight w:val="410"/>
        </w:trPr>
        <w:tc>
          <w:tcPr>
            <w:tcW w:w="2689" w:type="dxa"/>
            <w:noWrap/>
          </w:tcPr>
          <w:p w14:paraId="188C7DE4" w14:textId="3009C3DC" w:rsidR="00DC56F6" w:rsidRPr="003F473D" w:rsidRDefault="00DC56F6" w:rsidP="00063850">
            <w:pPr>
              <w:overflowPunct/>
              <w:autoSpaceDE/>
              <w:autoSpaceDN/>
              <w:adjustRightInd/>
              <w:textAlignment w:val="auto"/>
              <w:rPr>
                <w:rFonts w:cs="Arial"/>
                <w:color w:val="000000"/>
                <w:sz w:val="18"/>
                <w:szCs w:val="18"/>
              </w:rPr>
            </w:pPr>
          </w:p>
        </w:tc>
        <w:tc>
          <w:tcPr>
            <w:tcW w:w="7512" w:type="dxa"/>
            <w:noWrap/>
          </w:tcPr>
          <w:p w14:paraId="60C65D55" w14:textId="45EA70AC" w:rsidR="00DC56F6" w:rsidRPr="003F473D" w:rsidRDefault="00DC56F6" w:rsidP="00063850">
            <w:pPr>
              <w:rPr>
                <w:rFonts w:cs="Arial"/>
                <w:color w:val="000000"/>
                <w:sz w:val="18"/>
                <w:szCs w:val="18"/>
              </w:rPr>
            </w:pPr>
          </w:p>
        </w:tc>
      </w:tr>
    </w:tbl>
    <w:p w14:paraId="7BBE16B5" w14:textId="77777777" w:rsidR="00DC56F6" w:rsidRDefault="00DC56F6" w:rsidP="00DC56F6"/>
    <w:p w14:paraId="467A0C46" w14:textId="77777777" w:rsidR="00DC56F6" w:rsidRDefault="00DC56F6" w:rsidP="00DC56F6">
      <w:pPr>
        <w:pStyle w:val="Heading3"/>
      </w:pPr>
      <w:bookmarkStart w:id="233" w:name="_Toc56581823"/>
      <w:r>
        <w:t>Function Modeling</w:t>
      </w:r>
      <w:bookmarkEnd w:id="233"/>
    </w:p>
    <w:p w14:paraId="5335B045" w14:textId="77777777" w:rsidR="00DC56F6" w:rsidRDefault="00DC56F6" w:rsidP="00DC56F6">
      <w:pPr>
        <w:shd w:val="clear" w:color="auto" w:fill="D6E3BC" w:themeFill="accent3" w:themeFillTint="66"/>
        <w:rPr>
          <w:rStyle w:val="SubtleEmphasis"/>
        </w:rPr>
      </w:pPr>
      <w:r>
        <w:rPr>
          <w:rStyle w:val="SubtleEmphasis"/>
          <w:b/>
        </w:rPr>
        <w:t xml:space="preserve">#Classification: </w:t>
      </w:r>
      <w:r>
        <w:rPr>
          <w:rStyle w:val="SubtleEmphasis"/>
        </w:rPr>
        <w:t>Mandatory</w:t>
      </w:r>
    </w:p>
    <w:p w14:paraId="4DB834E9"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Typical modeling artifacts in this section are State Machines, Activity Diagrams / Flow Charts, Decision Tables, and possibly Sequence Diagrams, which can all be used as techniques to analyze the function requirements.</w:t>
      </w:r>
    </w:p>
    <w:p w14:paraId="2ED2B36D" w14:textId="77777777" w:rsidR="00DC56F6" w:rsidRDefault="00DC56F6" w:rsidP="00DC56F6">
      <w:pPr>
        <w:shd w:val="clear" w:color="auto" w:fill="D6E3BC" w:themeFill="accent3" w:themeFillTint="66"/>
        <w:rPr>
          <w:rStyle w:val="SubtleEmphasis"/>
        </w:rPr>
      </w:pPr>
    </w:p>
    <w:p w14:paraId="643A1BD6" w14:textId="77777777" w:rsidR="00DC56F6" w:rsidRDefault="00DC56F6" w:rsidP="00DC56F6">
      <w:pPr>
        <w:shd w:val="clear" w:color="auto" w:fill="D6E3BC" w:themeFill="accent3" w:themeFillTint="66"/>
        <w:rPr>
          <w:rStyle w:val="SubtleEmphasis"/>
        </w:rPr>
      </w:pPr>
      <w:r>
        <w:rPr>
          <w:rStyle w:val="SubtleEmphasis"/>
        </w:rPr>
        <w:t>It is highly recommended to use at least one of the following modeling techniques for modeling and analyzing the Function behavior and derived requirements (refer to sample diagrams below): State Machines, Activity Diagrams / Flow Charts, or Decision Tables</w:t>
      </w:r>
    </w:p>
    <w:p w14:paraId="244AC646" w14:textId="77777777" w:rsidR="00DC56F6" w:rsidRDefault="00DC56F6" w:rsidP="00DC56F6">
      <w:pPr>
        <w:shd w:val="clear" w:color="auto" w:fill="D6E3BC" w:themeFill="accent3" w:themeFillTint="66"/>
        <w:rPr>
          <w:rStyle w:val="SubtleEmphasis"/>
        </w:rPr>
      </w:pPr>
    </w:p>
    <w:p w14:paraId="63A523A0" w14:textId="23846453" w:rsidR="00DC56F6" w:rsidRDefault="00DC56F6" w:rsidP="00DC56F6">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Analyze / Model Requirements:</w:t>
      </w:r>
      <w:r>
        <w:rPr>
          <w:rStyle w:val="SubtleEmphasis"/>
          <w:rFonts w:cs="Arial"/>
          <w:color w:val="0000FF"/>
        </w:rPr>
        <w:t xml:space="preserve"> </w:t>
      </w:r>
      <w:hyperlink r:id="rId115" w:history="1">
        <w:r>
          <w:rPr>
            <w:rStyle w:val="SubtleEmphasis"/>
            <w:color w:val="0000FF"/>
          </w:rPr>
          <w:t>RE Wiki – Analyze / Model Requirements</w:t>
        </w:r>
      </w:hyperlink>
    </w:p>
    <w:p w14:paraId="515493CE" w14:textId="77777777" w:rsidR="00DC56F6" w:rsidRDefault="00DC56F6" w:rsidP="00DC56F6">
      <w:pPr>
        <w:pStyle w:val="Heading4"/>
      </w:pPr>
      <w:r>
        <w:t>Use Cases</w:t>
      </w:r>
    </w:p>
    <w:p w14:paraId="34B72825" w14:textId="77777777" w:rsidR="00DC56F6" w:rsidRDefault="00DC56F6" w:rsidP="00DC56F6">
      <w:pPr>
        <w:shd w:val="clear" w:color="auto" w:fill="D6E3BC" w:themeFill="accent3" w:themeFillTint="66"/>
        <w:rPr>
          <w:rStyle w:val="SubtleEmphasis"/>
        </w:rPr>
      </w:pPr>
      <w:r>
        <w:rPr>
          <w:rStyle w:val="SubtleEmphasis"/>
          <w:b/>
        </w:rPr>
        <w:t xml:space="preserve">#Classification: </w:t>
      </w:r>
      <w:r>
        <w:rPr>
          <w:rStyle w:val="SubtleEmphasis"/>
        </w:rPr>
        <w:t>Infotainment Only (remove section, if not used)</w:t>
      </w:r>
    </w:p>
    <w:p w14:paraId="718BD2E7"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1C26E25A" w14:textId="77777777" w:rsidR="00DC56F6" w:rsidRDefault="00DC56F6" w:rsidP="00DC56F6">
      <w:pPr>
        <w:shd w:val="clear" w:color="auto" w:fill="D6E3BC" w:themeFill="accent3" w:themeFillTint="66"/>
        <w:rPr>
          <w:rStyle w:val="SubtleEmphasis"/>
        </w:rPr>
      </w:pPr>
      <w:r>
        <w:rPr>
          <w:rStyle w:val="SubtleEmphasis"/>
          <w:b/>
        </w:rPr>
        <w:t>#Links:</w:t>
      </w:r>
      <w:r>
        <w:rPr>
          <w:rStyle w:val="SubtleEmphasis"/>
        </w:rPr>
        <w:t xml:space="preserve"> Infotainment – “Harmony Systems Engineering” Approach</w:t>
      </w:r>
    </w:p>
    <w:p w14:paraId="1AC6690B" w14:textId="77777777" w:rsidR="00DC56F6" w:rsidRDefault="00DC56F6" w:rsidP="00DC56F6"/>
    <w:p w14:paraId="48B89660" w14:textId="77777777" w:rsidR="00DC56F6" w:rsidRDefault="00DC56F6" w:rsidP="00DC56F6">
      <w:pPr>
        <w:pStyle w:val="Heading4"/>
      </w:pPr>
      <w:r>
        <w:t>State Charts</w:t>
      </w:r>
    </w:p>
    <w:p w14:paraId="6C6DB05F" w14:textId="77777777" w:rsidR="00DC56F6" w:rsidRDefault="00DC56F6" w:rsidP="00DC56F6">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47142200"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State Charts are widely used to describe reactive, event-driven behavior.</w:t>
      </w:r>
    </w:p>
    <w:p w14:paraId="6A692CA5" w14:textId="29098F3B" w:rsidR="00DC56F6" w:rsidRDefault="00DC56F6" w:rsidP="00DC56F6">
      <w:pPr>
        <w:shd w:val="clear" w:color="auto" w:fill="D6E3BC" w:themeFill="accent3" w:themeFillTint="66"/>
        <w:rPr>
          <w:rStyle w:val="SubtleEmphasis"/>
          <w:rFonts w:cs="Arial"/>
          <w:color w:val="0000FF"/>
        </w:rPr>
      </w:pPr>
      <w:r>
        <w:rPr>
          <w:rStyle w:val="SubtleEmphasis"/>
          <w:b/>
        </w:rPr>
        <w:t>#Links:</w:t>
      </w:r>
      <w:r>
        <w:rPr>
          <w:rStyle w:val="SubtleEmphasis"/>
        </w:rPr>
        <w:t xml:space="preserve"> </w:t>
      </w:r>
      <w:r>
        <w:rPr>
          <w:rStyle w:val="SubtleEmphasis"/>
          <w:rFonts w:cs="Arial"/>
        </w:rPr>
        <w:t xml:space="preserve">State Charts </w:t>
      </w:r>
      <w:hyperlink r:id="rId116" w:history="1">
        <w:r>
          <w:rPr>
            <w:rStyle w:val="SubtleEmphasis"/>
            <w:rFonts w:cs="Arial"/>
            <w:color w:val="0000FF"/>
          </w:rPr>
          <w:t>RE Wiki – State Charts</w:t>
        </w:r>
      </w:hyperlink>
    </w:p>
    <w:p w14:paraId="5FE29D31" w14:textId="77777777" w:rsidR="00DC56F6" w:rsidRDefault="003E5293" w:rsidP="00DC56F6">
      <w:r>
        <w:object w:dxaOrig="1440" w:dyaOrig="1440" w14:anchorId="293CD784">
          <v:shape id="_x0000_s1080" type="#_x0000_t75" style="position:absolute;margin-left:3pt;margin-top:14.5pt;width:501.45pt;height:229.5pt;z-index:251715072;mso-position-horizontal-relative:text;mso-position-vertical-relative:text">
            <v:imagedata r:id="rId90" o:title=""/>
            <w10:wrap type="topAndBottom"/>
          </v:shape>
          <o:OLEObject Type="Embed" ProgID="Visio.Drawing.11" ShapeID="_x0000_s1080" DrawAspect="Content" ObjectID="_1692427983" r:id="rId117"/>
        </w:object>
      </w:r>
    </w:p>
    <w:p w14:paraId="13B5462F" w14:textId="74B9C15F" w:rsidR="00DC56F6" w:rsidRDefault="00DC56F6" w:rsidP="00DC56F6">
      <w:pPr>
        <w:pStyle w:val="Caption"/>
      </w:pPr>
      <w:bookmarkStart w:id="234" w:name="_Toc56581854"/>
      <w:r>
        <w:t xml:space="preserve">Figure </w:t>
      </w:r>
      <w:r>
        <w:fldChar w:fldCharType="begin"/>
      </w:r>
      <w:r>
        <w:rPr>
          <w:noProof/>
        </w:rPr>
        <w:instrText xml:space="preserve"> SEQ Figure \* ARABIC </w:instrText>
      </w:r>
      <w:r>
        <w:fldChar w:fldCharType="separate"/>
      </w:r>
      <w:r w:rsidR="00CE7B51">
        <w:rPr>
          <w:noProof/>
        </w:rPr>
        <w:t>10</w:t>
      </w:r>
      <w:r>
        <w:fldChar w:fldCharType="end"/>
      </w:r>
      <w:r>
        <w:rPr>
          <w:noProof/>
        </w:rPr>
        <w:t>: State Machine of Function A</w:t>
      </w:r>
      <w:bookmarkEnd w:id="234"/>
    </w:p>
    <w:p w14:paraId="2C522356" w14:textId="77777777" w:rsidR="00DC56F6" w:rsidRDefault="00DC56F6" w:rsidP="00DC56F6"/>
    <w:p w14:paraId="66225ECD" w14:textId="77777777" w:rsidR="00DC56F6" w:rsidRDefault="00DC56F6" w:rsidP="00DC56F6">
      <w:pPr>
        <w:pStyle w:val="Heading4"/>
      </w:pPr>
      <w:r>
        <w:t>Activity Diagrams</w:t>
      </w:r>
    </w:p>
    <w:p w14:paraId="4F9BC007" w14:textId="77777777" w:rsidR="00DC56F6" w:rsidRDefault="00DC56F6" w:rsidP="00DC56F6">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2522B96A"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Activity diagrams are well suited to describe a flow of actions (e.g. to refine the an use case).</w:t>
      </w:r>
    </w:p>
    <w:p w14:paraId="402FEE6D" w14:textId="441FF7B2" w:rsidR="00DC56F6" w:rsidRDefault="00DC56F6" w:rsidP="00DC56F6">
      <w:pPr>
        <w:shd w:val="clear" w:color="auto" w:fill="D6E3BC" w:themeFill="accent3" w:themeFillTint="66"/>
        <w:rPr>
          <w:rStyle w:val="Hyperlink"/>
        </w:rPr>
      </w:pPr>
      <w:r>
        <w:rPr>
          <w:rStyle w:val="SubtleEmphasis"/>
          <w:b/>
        </w:rPr>
        <w:t>#Links:</w:t>
      </w:r>
      <w:r>
        <w:rPr>
          <w:rStyle w:val="SubtleEmphasis"/>
        </w:rPr>
        <w:t xml:space="preserve"> </w:t>
      </w:r>
      <w:r>
        <w:rPr>
          <w:rStyle w:val="SubtleEmphasis"/>
          <w:rFonts w:cs="Arial"/>
        </w:rPr>
        <w:t>Activity Diagrams:</w:t>
      </w:r>
      <w:r>
        <w:rPr>
          <w:rStyle w:val="SubtleEmphasis"/>
          <w:rFonts w:cs="Arial"/>
          <w:color w:val="0000FF"/>
        </w:rPr>
        <w:t xml:space="preserve"> </w:t>
      </w:r>
      <w:hyperlink r:id="rId118" w:history="1">
        <w:r>
          <w:rPr>
            <w:rStyle w:val="SubtleEmphasis"/>
            <w:color w:val="0000FF"/>
          </w:rPr>
          <w:t>RE Wiki – Activity Diagram</w:t>
        </w:r>
      </w:hyperlink>
      <w:r>
        <w:rPr>
          <w:rStyle w:val="SubtleEmphasis"/>
          <w:color w:val="0000FF"/>
        </w:rPr>
        <w:t xml:space="preserve">, </w:t>
      </w:r>
      <w:hyperlink r:id="rId119" w:history="1">
        <w:r>
          <w:rPr>
            <w:rStyle w:val="Hyperlink"/>
          </w:rPr>
          <w:t>SysML User Group – Activity Diagram Basics</w:t>
        </w:r>
      </w:hyperlink>
    </w:p>
    <w:p w14:paraId="09DA9A0D" w14:textId="77777777" w:rsidR="00DC56F6" w:rsidRDefault="00DC56F6" w:rsidP="00DC56F6"/>
    <w:p w14:paraId="22549F05" w14:textId="77777777" w:rsidR="00DC56F6" w:rsidRDefault="003E5293" w:rsidP="00DC56F6">
      <w:r>
        <w:object w:dxaOrig="1440" w:dyaOrig="1440" w14:anchorId="1E24B1B5">
          <v:shape id="_x0000_s1081" type="#_x0000_t75" style="position:absolute;margin-left:-11.35pt;margin-top:9.8pt;width:550.05pt;height:275.05pt;z-index:251716096;mso-position-horizontal-relative:text;mso-position-vertical-relative:text">
            <v:imagedata r:id="rId120" o:title=""/>
            <w10:wrap type="topAndBottom"/>
          </v:shape>
          <o:OLEObject Type="Embed" ProgID="Visio.Drawing.11" ShapeID="_x0000_s1081" DrawAspect="Content" ObjectID="_1692427984" r:id="rId121"/>
        </w:object>
      </w:r>
    </w:p>
    <w:p w14:paraId="2365426F" w14:textId="0F7A8B2E" w:rsidR="00DC56F6" w:rsidRDefault="00DC56F6" w:rsidP="00DC56F6">
      <w:pPr>
        <w:pStyle w:val="Caption"/>
        <w:rPr>
          <w:noProof/>
        </w:rPr>
      </w:pPr>
      <w:bookmarkStart w:id="235" w:name="_Toc56581855"/>
      <w:r>
        <w:t xml:space="preserve">Figure </w:t>
      </w:r>
      <w:r>
        <w:fldChar w:fldCharType="begin"/>
      </w:r>
      <w:r>
        <w:rPr>
          <w:noProof/>
        </w:rPr>
        <w:instrText xml:space="preserve"> SEQ Figure \* ARABIC </w:instrText>
      </w:r>
      <w:r>
        <w:fldChar w:fldCharType="separate"/>
      </w:r>
      <w:r w:rsidR="00CE7B51">
        <w:rPr>
          <w:noProof/>
        </w:rPr>
        <w:t>11</w:t>
      </w:r>
      <w:r>
        <w:fldChar w:fldCharType="end"/>
      </w:r>
      <w:r>
        <w:rPr>
          <w:noProof/>
        </w:rPr>
        <w:t>: Activity Diagram of Function A</w:t>
      </w:r>
      <w:bookmarkEnd w:id="235"/>
    </w:p>
    <w:p w14:paraId="7EB257F7" w14:textId="77777777" w:rsidR="00DC56F6" w:rsidRDefault="00DC56F6" w:rsidP="00DC56F6"/>
    <w:p w14:paraId="1AE58F0D" w14:textId="77777777" w:rsidR="00DC56F6" w:rsidRDefault="00DC56F6" w:rsidP="00DC56F6">
      <w:pPr>
        <w:pStyle w:val="Heading4"/>
      </w:pPr>
      <w:r>
        <w:t xml:space="preserve">Sequence </w:t>
      </w:r>
      <w:commentRangeStart w:id="236"/>
      <w:r>
        <w:t>Diagrams</w:t>
      </w:r>
      <w:commentRangeEnd w:id="236"/>
      <w:r w:rsidR="002B3755">
        <w:rPr>
          <w:rStyle w:val="CommentReference"/>
          <w:rFonts w:ascii="Times New Roman" w:hAnsi="Times New Roman" w:cs="Times New Roman"/>
          <w:iCs w:val="0"/>
          <w:kern w:val="0"/>
          <w:szCs w:val="20"/>
        </w:rPr>
        <w:commentReference w:id="236"/>
      </w:r>
    </w:p>
    <w:p w14:paraId="73ADA3FC" w14:textId="77777777" w:rsidR="00DC56F6" w:rsidRDefault="00DC56F6" w:rsidP="00DC56F6">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6778F893"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Sequence diagrams may help to analyze the interaction between Functions in specific scenarios.</w:t>
      </w:r>
    </w:p>
    <w:p w14:paraId="26E50D53" w14:textId="2DE34642" w:rsidR="00DC56F6" w:rsidRDefault="00DC56F6" w:rsidP="00DC56F6">
      <w:pPr>
        <w:shd w:val="clear" w:color="auto" w:fill="D6E3BC" w:themeFill="accent3" w:themeFillTint="66"/>
        <w:rPr>
          <w:rStyle w:val="SubtleEmphasis"/>
          <w:rFonts w:cs="Arial"/>
        </w:rPr>
      </w:pPr>
      <w:r>
        <w:rPr>
          <w:rStyle w:val="SubtleEmphasis"/>
          <w:b/>
        </w:rPr>
        <w:t>#Links:</w:t>
      </w:r>
      <w:r>
        <w:rPr>
          <w:rStyle w:val="SubtleEmphasis"/>
        </w:rPr>
        <w:t xml:space="preserve"> </w:t>
      </w:r>
      <w:r>
        <w:rPr>
          <w:rStyle w:val="SubtleEmphasis"/>
          <w:rFonts w:cs="Arial"/>
        </w:rPr>
        <w:t xml:space="preserve">Sequence Diagrams: </w:t>
      </w:r>
      <w:hyperlink r:id="rId122" w:history="1">
        <w:r>
          <w:rPr>
            <w:rStyle w:val="SubtleEmphasis"/>
            <w:color w:val="0000FF"/>
          </w:rPr>
          <w:t>RE Wiki – Sequence Chart</w:t>
        </w:r>
      </w:hyperlink>
      <w:r>
        <w:rPr>
          <w:rStyle w:val="SubtleEmphasis"/>
          <w:color w:val="0000FF"/>
        </w:rPr>
        <w:t xml:space="preserve">, </w:t>
      </w:r>
      <w:hyperlink r:id="rId123" w:history="1">
        <w:r>
          <w:rPr>
            <w:rStyle w:val="Hyperlink"/>
          </w:rPr>
          <w:t>SysML User Group – Sequence Diagram Basics</w:t>
        </w:r>
      </w:hyperlink>
    </w:p>
    <w:p w14:paraId="0897DF41" w14:textId="7A1A4796" w:rsidR="00DC56F6" w:rsidRDefault="00DC56F6" w:rsidP="00DC56F6"/>
    <w:p w14:paraId="77924653" w14:textId="77777777" w:rsidR="00DC56F6" w:rsidRDefault="00DC56F6" w:rsidP="00DC56F6">
      <w:pPr>
        <w:pStyle w:val="Heading4"/>
      </w:pPr>
      <w:r>
        <w:t>Decision Tables</w:t>
      </w:r>
    </w:p>
    <w:p w14:paraId="41A0E8B2" w14:textId="77777777" w:rsidR="00DC56F6" w:rsidRDefault="00DC56F6" w:rsidP="00DC56F6">
      <w:pPr>
        <w:shd w:val="clear" w:color="auto" w:fill="D6E3BC" w:themeFill="accent3" w:themeFillTint="66"/>
        <w:rPr>
          <w:rStyle w:val="SubtleEmphasis"/>
        </w:rPr>
      </w:pPr>
      <w:r>
        <w:rPr>
          <w:rStyle w:val="SubtleEmphasis"/>
          <w:b/>
        </w:rPr>
        <w:t xml:space="preserve">#Classification: </w:t>
      </w:r>
      <w:r>
        <w:rPr>
          <w:rStyle w:val="SubtleEmphasis"/>
        </w:rPr>
        <w:t>Optional (remove section, if not used)</w:t>
      </w:r>
    </w:p>
    <w:p w14:paraId="550BC8F5" w14:textId="77777777" w:rsidR="00DC56F6" w:rsidRDefault="00DC56F6" w:rsidP="00DC56F6">
      <w:pPr>
        <w:shd w:val="clear" w:color="auto" w:fill="D6E3BC" w:themeFill="accent3" w:themeFillTint="66"/>
        <w:rPr>
          <w:rStyle w:val="SubtleEmphasis"/>
        </w:rPr>
      </w:pPr>
      <w:r>
        <w:rPr>
          <w:rStyle w:val="SubtleEmphasis"/>
          <w:b/>
        </w:rPr>
        <w:t>#Hint:</w:t>
      </w:r>
      <w:r>
        <w:rPr>
          <w:rStyle w:val="SubtleEmphasis"/>
        </w:rPr>
        <w:t xml:space="preserve"> Decision Tables are well suited to describe combinatorial logic</w:t>
      </w:r>
    </w:p>
    <w:p w14:paraId="4029461B" w14:textId="77777777" w:rsidR="00DC56F6" w:rsidRDefault="00DC56F6" w:rsidP="00DC56F6"/>
    <w:p w14:paraId="0A735141" w14:textId="77777777" w:rsidR="00DC56F6" w:rsidRPr="00FF7FC7" w:rsidRDefault="00DC56F6" w:rsidP="00DC56F6"/>
    <w:p w14:paraId="0500DD1E" w14:textId="77777777" w:rsidR="00DC56F6" w:rsidRDefault="00DC56F6" w:rsidP="00DC56F6">
      <w:pPr>
        <w:pStyle w:val="Heading3"/>
      </w:pPr>
      <w:bookmarkStart w:id="237" w:name="_Toc56581824"/>
      <w:r>
        <w:t>Function Requirements</w:t>
      </w:r>
      <w:bookmarkEnd w:id="237"/>
    </w:p>
    <w:p w14:paraId="0D2F8BB6" w14:textId="030B2287" w:rsidR="00DC56F6" w:rsidRPr="00347A88" w:rsidRDefault="00DC56F6" w:rsidP="00DC56F6">
      <w:pPr>
        <w:shd w:val="clear" w:color="auto" w:fill="D6E3BC" w:themeFill="accent3" w:themeFillTint="66"/>
        <w:rPr>
          <w:rStyle w:val="SubtleEmphasis"/>
        </w:rPr>
      </w:pPr>
      <w:r w:rsidRPr="00347A88">
        <w:rPr>
          <w:rStyle w:val="SubtleEmphasis"/>
        </w:rPr>
        <w:t xml:space="preserve">#Macro: </w:t>
      </w:r>
      <w:hyperlink r:id="rId124" w:anchor="AddNewRequirement" w:history="1">
        <w:r w:rsidRPr="00347A88">
          <w:rPr>
            <w:rStyle w:val="SubtleEmphasis"/>
          </w:rPr>
          <w:t>Add Ins -&gt; Add Requirement macro</w:t>
        </w:r>
      </w:hyperlink>
      <w:r w:rsidRPr="00347A88">
        <w:rPr>
          <w:rStyle w:val="SubtleEmphasis"/>
        </w:rPr>
        <w:t xml:space="preserve"> (select </w:t>
      </w:r>
      <w:r>
        <w:rPr>
          <w:rStyle w:val="SubtleEmphasis"/>
        </w:rPr>
        <w:t xml:space="preserve">“FNC” as ID Prefix, the </w:t>
      </w:r>
      <w:r w:rsidRPr="009E1EFA">
        <w:rPr>
          <w:rStyle w:val="SubtleEmphasis"/>
          <w:u w:val="single"/>
        </w:rPr>
        <w:t>function</w:t>
      </w:r>
      <w:r>
        <w:rPr>
          <w:rStyle w:val="SubtleEmphasis"/>
        </w:rPr>
        <w:t xml:space="preserve"> name as ID Infix (Short Name)</w:t>
      </w:r>
      <w:r w:rsidRPr="00347A88">
        <w:rPr>
          <w:rStyle w:val="SubtleEmphasis"/>
        </w:rPr>
        <w:t xml:space="preserve"> </w:t>
      </w:r>
      <w:r>
        <w:rPr>
          <w:rStyle w:val="SubtleEmphasis"/>
        </w:rPr>
        <w:t xml:space="preserve">and </w:t>
      </w:r>
      <w:r w:rsidRPr="00347A88">
        <w:rPr>
          <w:rStyle w:val="SubtleEmphasis"/>
        </w:rPr>
        <w:t>“Requirement” as type)</w:t>
      </w:r>
    </w:p>
    <w:p w14:paraId="740F875A" w14:textId="5D3852A2" w:rsidR="00DC56F6" w:rsidRPr="00D1072B" w:rsidRDefault="00DC56F6" w:rsidP="00DC56F6">
      <w:pPr>
        <w:shd w:val="clear" w:color="auto" w:fill="D6E3BC" w:themeFill="accent3" w:themeFillTint="66"/>
        <w:rPr>
          <w:i/>
          <w:iCs/>
          <w:color w:val="808080" w:themeColor="text1" w:themeTint="7F"/>
        </w:rPr>
      </w:pPr>
      <w:r w:rsidRPr="00347A88">
        <w:rPr>
          <w:rStyle w:val="SubtleEmphasis"/>
        </w:rPr>
        <w:t xml:space="preserve">#Link: </w:t>
      </w:r>
      <w:hyperlink r:id="rId125" w:history="1">
        <w:r w:rsidRPr="00954A43">
          <w:rPr>
            <w:rStyle w:val="Hyperlink"/>
            <w:i/>
            <w:iCs/>
          </w:rPr>
          <w:t>RE Wiki – How to write good requirements</w:t>
        </w:r>
      </w:hyperlink>
    </w:p>
    <w:p w14:paraId="12C8776B" w14:textId="77777777" w:rsidR="00DC56F6" w:rsidRDefault="00DC56F6" w:rsidP="00DC56F6">
      <w:pPr>
        <w:pStyle w:val="Heading4"/>
      </w:pPr>
      <w:r>
        <w:t>Functional Requirements</w:t>
      </w:r>
    </w:p>
    <w:p w14:paraId="2F99F0C1" w14:textId="633E51DE" w:rsidR="00DC56F6" w:rsidRPr="00400BE3" w:rsidRDefault="00DC56F6" w:rsidP="00DC56F6">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in section</w:t>
      </w:r>
      <w:r>
        <w:rPr>
          <w:rStyle w:val="SubtleEmphasis"/>
        </w:rPr>
        <w:t xml:space="preserve"> “</w:t>
      </w:r>
      <w:r>
        <w:rPr>
          <w:rStyle w:val="SubtleEmphasis"/>
        </w:rPr>
        <w:fldChar w:fldCharType="begin"/>
      </w:r>
      <w:r>
        <w:rPr>
          <w:rStyle w:val="SubtleEmphasis"/>
        </w:rPr>
        <w:instrText xml:space="preserve"> REF _Ref530990375 \h  \* MERGEFORMAT </w:instrText>
      </w:r>
      <w:r>
        <w:rPr>
          <w:rStyle w:val="SubtleEmphasis"/>
        </w:rPr>
      </w:r>
      <w:r>
        <w:rPr>
          <w:rStyle w:val="SubtleEmphasis"/>
        </w:rPr>
        <w:fldChar w:fldCharType="separate"/>
      </w:r>
      <w:r w:rsidR="00CE7B51" w:rsidRPr="00CE7B51">
        <w:rPr>
          <w:rStyle w:val="SubtleEmphasis"/>
        </w:rPr>
        <w:t>Function Modeling</w:t>
      </w:r>
      <w:r>
        <w:rPr>
          <w:rStyle w:val="SubtleEmphasis"/>
        </w:rPr>
        <w:fldChar w:fldCharType="end"/>
      </w:r>
      <w:r>
        <w:rPr>
          <w:rStyle w:val="SubtleEmphasis"/>
        </w:rPr>
        <w:t>”</w:t>
      </w:r>
      <w:r w:rsidRPr="007B3137">
        <w:rPr>
          <w:rStyle w:val="SubtleEmphasis"/>
        </w:rPr>
        <w:t xml:space="preserve"> might help for better understanding.</w:t>
      </w:r>
    </w:p>
    <w:p w14:paraId="3FB5EE63" w14:textId="77777777" w:rsidR="00DC56F6" w:rsidRDefault="00DC56F6" w:rsidP="00DC56F6">
      <w:pPr>
        <w:pStyle w:val="Heading5"/>
      </w:pPr>
      <w:r>
        <w:t>Normal Operation</w:t>
      </w:r>
    </w:p>
    <w:p w14:paraId="646AFC83" w14:textId="77777777" w:rsidR="000578AC" w:rsidRDefault="000578AC" w:rsidP="000578AC">
      <w:pPr>
        <w:rPr>
          <w:rFonts w:cs="Arial"/>
        </w:rPr>
      </w:pPr>
    </w:p>
    <w:p w14:paraId="7766137D" w14:textId="023D0B75" w:rsidR="000578AC" w:rsidRPr="0017445F" w:rsidRDefault="000578AC" w:rsidP="000578AC">
      <w:pPr>
        <w:pStyle w:val="RERequirement"/>
        <w:shd w:val="clear" w:color="auto" w:fill="F2F2F2" w:themeFill="background1" w:themeFillShade="F2"/>
      </w:pPr>
      <w:r w:rsidRPr="0017445F">
        <w:t>###</w:t>
      </w:r>
      <w:bookmarkStart w:id="238" w:name="R_FNC_00025_ID_Lock_URC_Functionalities"/>
      <w:r>
        <w:t>R_FNC_RSCL_00025</w:t>
      </w:r>
      <w:bookmarkEnd w:id="238"/>
      <w:r w:rsidRPr="0017445F">
        <w:t xml:space="preserve">### </w:t>
      </w:r>
      <w:r>
        <w:t>Lock URC Functionalities</w:t>
      </w:r>
    </w:p>
    <w:p w14:paraId="2206A3D0" w14:textId="5FDB0E40" w:rsidR="000578AC" w:rsidRDefault="00CB49D6" w:rsidP="000578AC">
      <w:pPr>
        <w:rPr>
          <w:rFonts w:cs="Arial"/>
        </w:rPr>
      </w:pPr>
      <w:r>
        <w:rPr>
          <w:rFonts w:cs="Arial"/>
        </w:rPr>
        <w:lastRenderedPageBreak/>
        <w:t xml:space="preserve">If RSCL </w:t>
      </w:r>
      <w:r w:rsidR="004A29B4">
        <w:rPr>
          <w:rFonts w:cs="Arial"/>
        </w:rPr>
        <w:t xml:space="preserve">URCL rq is set to </w:t>
      </w:r>
      <w:r w:rsidR="001B27E5">
        <w:rPr>
          <w:rFonts w:cs="Arial"/>
        </w:rPr>
        <w:t>lock all</w:t>
      </w:r>
      <w:r w:rsidR="004A29B4">
        <w:rPr>
          <w:rFonts w:cs="Arial"/>
        </w:rPr>
        <w:t xml:space="preserve">, </w:t>
      </w:r>
      <w:r w:rsidR="000578AC">
        <w:rPr>
          <w:rFonts w:cs="Arial"/>
        </w:rPr>
        <w:t>URC</w:t>
      </w:r>
      <w:r w:rsidR="00653294">
        <w:rPr>
          <w:rFonts w:cs="Arial"/>
        </w:rPr>
        <w:t>L</w:t>
      </w:r>
      <w:r w:rsidR="000578AC">
        <w:rPr>
          <w:rFonts w:cs="Arial"/>
        </w:rPr>
        <w:t xml:space="preserve"> Control shall </w:t>
      </w:r>
      <w:r w:rsidR="004A29B4">
        <w:rPr>
          <w:rFonts w:cs="Arial"/>
        </w:rPr>
        <w:t>disable</w:t>
      </w:r>
      <w:r w:rsidR="000578AC">
        <w:rPr>
          <w:rFonts w:cs="Arial"/>
        </w:rPr>
        <w:t xml:space="preserve"> URC functionalities</w:t>
      </w:r>
      <w:r w:rsidR="004A29B4">
        <w:rPr>
          <w:rFonts w:cs="Arial"/>
        </w:rPr>
        <w:t xml:space="preserve"> for</w:t>
      </w:r>
      <w:r w:rsidR="00313707">
        <w:rPr>
          <w:rFonts w:cs="Arial"/>
        </w:rPr>
        <w:t xml:space="preserve"> rear linked </w:t>
      </w:r>
      <w:r w:rsidR="004A29B4">
        <w:rPr>
          <w:rFonts w:cs="Arial"/>
        </w:rPr>
        <w:t>hand held</w:t>
      </w:r>
      <w:r w:rsidR="00313707">
        <w:rPr>
          <w:rFonts w:cs="Arial"/>
        </w:rPr>
        <w:t xml:space="preserve"> devices</w:t>
      </w:r>
      <w:r w:rsidR="001B27E5">
        <w:rPr>
          <w:rFonts w:cs="Arial"/>
        </w:rPr>
        <w:t>.</w:t>
      </w:r>
    </w:p>
    <w:p w14:paraId="21F81E5A" w14:textId="79EF98F7" w:rsidR="004A29B4" w:rsidRDefault="004A29B4" w:rsidP="000578AC">
      <w:pPr>
        <w:rPr>
          <w:rFonts w:cs="Arial"/>
        </w:rPr>
      </w:pPr>
      <w:r>
        <w:rPr>
          <w:rFonts w:cs="Arial"/>
        </w:rPr>
        <w:t xml:space="preserve">If RSCL URCL rq is set to </w:t>
      </w:r>
      <w:r w:rsidR="001B27E5">
        <w:rPr>
          <w:rFonts w:cs="Arial"/>
        </w:rPr>
        <w:t>unlock all</w:t>
      </w:r>
      <w:r>
        <w:rPr>
          <w:rFonts w:cs="Arial"/>
        </w:rPr>
        <w:t>, URCL Control shall enable URC functionalities for rear linked hand held devices.</w:t>
      </w:r>
    </w:p>
    <w:p w14:paraId="73C730B6" w14:textId="77777777" w:rsidR="000578AC" w:rsidRPr="00C66B68" w:rsidRDefault="000578AC" w:rsidP="000578A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578AC" w:rsidRPr="00D90A13" w14:paraId="35CB7DF4" w14:textId="77777777" w:rsidTr="00D74D22">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4A144" w14:textId="7B2D3325" w:rsidR="000578AC" w:rsidRPr="001E7824" w:rsidRDefault="000578AC" w:rsidP="00D74D22">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R_FNC_RSCL_00025</w:t>
            </w:r>
            <w:r w:rsidRPr="001E7824">
              <w:rPr>
                <w:rFonts w:cs="Arial"/>
                <w:bCs/>
                <w:vanish/>
                <w:color w:val="808080" w:themeColor="background1" w:themeShade="80"/>
                <w:sz w:val="16"/>
                <w:szCs w:val="14"/>
              </w:rPr>
              <w:t>###</w:t>
            </w:r>
          </w:p>
        </w:tc>
      </w:tr>
      <w:tr w:rsidR="000578AC" w:rsidRPr="0060165D" w14:paraId="7A745F5C"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BC1B8" w14:textId="77777777" w:rsidR="000578AC" w:rsidRPr="0060165D" w:rsidRDefault="000578AC" w:rsidP="00D74D22">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3A602" w14:textId="77777777" w:rsidR="000578AC" w:rsidRPr="0060165D" w:rsidRDefault="000578AC" w:rsidP="00D74D22">
            <w:pPr>
              <w:rPr>
                <w:rFonts w:cs="Arial"/>
                <w:vanish/>
                <w:color w:val="000000" w:themeColor="text1"/>
                <w:sz w:val="16"/>
                <w:szCs w:val="14"/>
              </w:rPr>
            </w:pPr>
          </w:p>
        </w:tc>
      </w:tr>
      <w:tr w:rsidR="000578AC" w:rsidRPr="0060165D" w14:paraId="6FAE00EB"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B34F2" w14:textId="77777777" w:rsidR="000578AC" w:rsidRPr="0060165D" w:rsidRDefault="000578AC" w:rsidP="00D74D22">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B10BD" w14:textId="77777777" w:rsidR="000578AC" w:rsidRPr="0060165D" w:rsidRDefault="000578AC" w:rsidP="00D74D22">
            <w:pPr>
              <w:rPr>
                <w:rFonts w:cs="Arial"/>
                <w:vanish/>
                <w:color w:val="000000" w:themeColor="text1"/>
                <w:sz w:val="16"/>
                <w:szCs w:val="14"/>
              </w:rPr>
            </w:pPr>
          </w:p>
        </w:tc>
      </w:tr>
      <w:tr w:rsidR="000578AC" w:rsidRPr="0060165D" w14:paraId="51F085EF"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6248C" w14:textId="77777777" w:rsidR="000578AC" w:rsidRPr="0060165D" w:rsidRDefault="000578AC" w:rsidP="00D74D22">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4B4FF" w14:textId="77777777" w:rsidR="000578AC" w:rsidRPr="0060165D" w:rsidRDefault="000578AC" w:rsidP="00D74D22">
            <w:pPr>
              <w:rPr>
                <w:rFonts w:cs="Arial"/>
                <w:vanish/>
                <w:color w:val="000000" w:themeColor="text1"/>
                <w:sz w:val="16"/>
                <w:szCs w:val="14"/>
              </w:rPr>
            </w:pPr>
          </w:p>
        </w:tc>
      </w:tr>
      <w:tr w:rsidR="000578AC" w:rsidRPr="0060165D" w14:paraId="4EA0FEAE"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F0B54" w14:textId="77777777" w:rsidR="000578AC" w:rsidRPr="0060165D" w:rsidRDefault="000578AC" w:rsidP="00D74D22">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23F66" w14:textId="38F467F6" w:rsidR="000578AC" w:rsidRPr="0060165D" w:rsidRDefault="000578AC" w:rsidP="00D74D22">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71A7F" w14:textId="77777777" w:rsidR="000578AC" w:rsidRPr="0060165D" w:rsidRDefault="000578AC" w:rsidP="00D74D22">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0704E" w14:textId="77777777" w:rsidR="000578AC" w:rsidRPr="0060165D" w:rsidRDefault="000578AC" w:rsidP="00D74D22">
            <w:pPr>
              <w:ind w:left="141"/>
              <w:rPr>
                <w:rFonts w:cs="Arial"/>
                <w:vanish/>
                <w:color w:val="000000" w:themeColor="text1"/>
                <w:sz w:val="16"/>
                <w:szCs w:val="14"/>
              </w:rPr>
            </w:pPr>
          </w:p>
        </w:tc>
      </w:tr>
      <w:tr w:rsidR="000578AC" w:rsidRPr="0060165D" w14:paraId="6E468733"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748B6" w14:textId="77777777" w:rsidR="000578AC" w:rsidRPr="0060165D" w:rsidRDefault="000578AC" w:rsidP="00D74D22">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D1D05" w14:textId="42166372" w:rsidR="000578AC" w:rsidRPr="0060165D" w:rsidRDefault="00D524C4" w:rsidP="00D74D22">
            <w:pPr>
              <w:rPr>
                <w:rFonts w:cs="Arial"/>
                <w:vanish/>
                <w:color w:val="000000" w:themeColor="text1"/>
                <w:sz w:val="16"/>
                <w:szCs w:val="16"/>
              </w:rPr>
            </w:pPr>
            <w:r w:rsidRPr="00D524C4">
              <w:rPr>
                <w:rFonts w:cs="Arial"/>
                <w:vanish/>
                <w:color w:val="000000" w:themeColor="text1"/>
                <w:sz w:val="16"/>
                <w:szCs w:val="16"/>
              </w:rPr>
              <w:t xml:space="preserve">R_F_RSCL_11 </w:t>
            </w:r>
            <w:r w:rsidR="00313707">
              <w:rPr>
                <w:rFonts w:cs="Arial"/>
                <w:vanish/>
                <w:color w:val="000000" w:themeColor="text1"/>
                <w:sz w:val="16"/>
                <w:szCs w:val="16"/>
              </w:rPr>
              <w:t xml:space="preserve">&amp; </w:t>
            </w:r>
            <w:r w:rsidRPr="00D524C4">
              <w:rPr>
                <w:rFonts w:cs="Arial"/>
                <w:vanish/>
                <w:color w:val="000000" w:themeColor="text1"/>
                <w:sz w:val="16"/>
                <w:szCs w:val="16"/>
              </w:rPr>
              <w:t>R_F_RSCL_27</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F3DC8" w14:textId="77777777" w:rsidR="000578AC" w:rsidRPr="0060165D" w:rsidRDefault="000578AC" w:rsidP="00D74D22">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11E9E2" w14:textId="77777777" w:rsidR="000578AC" w:rsidRPr="001F0889" w:rsidRDefault="000578AC" w:rsidP="00D74D22">
            <w:pPr>
              <w:ind w:left="141"/>
              <w:rPr>
                <w:rFonts w:cs="Arial"/>
                <w:vanish/>
                <w:color w:val="000000" w:themeColor="text1"/>
                <w:sz w:val="16"/>
                <w:szCs w:val="14"/>
              </w:rPr>
            </w:pPr>
          </w:p>
        </w:tc>
      </w:tr>
      <w:tr w:rsidR="000578AC" w:rsidRPr="0060165D" w14:paraId="4FE827DE" w14:textId="77777777" w:rsidTr="00D74D22">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D925C" w14:textId="77777777" w:rsidR="000578AC" w:rsidRPr="0060165D" w:rsidRDefault="000578AC" w:rsidP="00D74D22">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85841272"/>
            <w:placeholder>
              <w:docPart w:val="DBA898F3508E4C2CB57608EC6B15E242"/>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A49D60" w14:textId="77777777" w:rsidR="000578AC" w:rsidRPr="0060165D" w:rsidRDefault="000578AC" w:rsidP="00D74D22">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6506F" w14:textId="77777777" w:rsidR="000578AC" w:rsidRPr="0060165D" w:rsidRDefault="000578AC" w:rsidP="00D74D22">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760176099"/>
            <w:placeholder>
              <w:docPart w:val="5BE8803D8CE341459B9C5E0425407665"/>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85CA9" w14:textId="77777777" w:rsidR="000578AC" w:rsidRPr="0060165D" w:rsidRDefault="000578AC" w:rsidP="00D74D22">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C78AED" w14:textId="77777777" w:rsidR="000578AC" w:rsidRPr="0060165D" w:rsidRDefault="000578AC" w:rsidP="00D74D22">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61532634"/>
            <w:placeholder>
              <w:docPart w:val="549234D8DD224BEEA80A98AAEED6E0B9"/>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295D2B" w14:textId="77777777" w:rsidR="000578AC" w:rsidRPr="0060165D" w:rsidRDefault="000578AC" w:rsidP="00D74D22">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0578AC" w:rsidRPr="00D90A13" w14:paraId="4B82619A" w14:textId="77777777" w:rsidTr="00D74D22">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4E430C" w14:textId="68D795AD" w:rsidR="000578AC" w:rsidRPr="001E7824" w:rsidRDefault="003E5293" w:rsidP="00D74D22">
            <w:pPr>
              <w:rPr>
                <w:rFonts w:cs="Arial"/>
                <w:bCs/>
                <w:vanish/>
                <w:color w:val="808080" w:themeColor="background1" w:themeShade="80"/>
                <w:sz w:val="16"/>
                <w:szCs w:val="14"/>
              </w:rPr>
            </w:pPr>
            <w:hyperlink r:id="rId126" w:history="1">
              <w:r w:rsidR="000578AC">
                <w:rPr>
                  <w:rStyle w:val="Hyperlink"/>
                  <w:rFonts w:cs="Arial"/>
                  <w:bCs/>
                  <w:vanish/>
                  <w:sz w:val="16"/>
                  <w:szCs w:val="14"/>
                </w:rPr>
                <w:t>Req. Template</w:t>
              </w:r>
            </w:hyperlink>
            <w:r w:rsidR="000578A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6EDD35" w14:textId="5CFEE4EE" w:rsidR="000578AC" w:rsidRPr="001E7824" w:rsidRDefault="000578AC" w:rsidP="00D74D22">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28F66B" w14:textId="77777777" w:rsidR="000578AC" w:rsidRPr="009B56B1" w:rsidRDefault="000578AC" w:rsidP="00D74D22">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3E73F2A" w14:textId="77777777" w:rsidR="000578AC" w:rsidRPr="00C66B68" w:rsidRDefault="000578AC" w:rsidP="000578AC">
      <w:pPr>
        <w:rPr>
          <w:rFonts w:cs="Arial"/>
        </w:rPr>
      </w:pPr>
    </w:p>
    <w:p w14:paraId="17B403F5" w14:textId="77777777" w:rsidR="000C1660" w:rsidRDefault="000C1660" w:rsidP="000C1660">
      <w:pPr>
        <w:rPr>
          <w:rFonts w:cs="Arial"/>
        </w:rPr>
      </w:pPr>
    </w:p>
    <w:p w14:paraId="70087B68" w14:textId="4B389192" w:rsidR="000C1660" w:rsidRPr="0017445F" w:rsidRDefault="000C1660" w:rsidP="000C1660">
      <w:pPr>
        <w:pStyle w:val="RERequirement"/>
        <w:shd w:val="clear" w:color="auto" w:fill="F2F2F2" w:themeFill="background1" w:themeFillShade="F2"/>
      </w:pPr>
      <w:r w:rsidRPr="0017445F">
        <w:t>###</w:t>
      </w:r>
      <w:bookmarkStart w:id="239" w:name="R_FNC_00051_ID_URC_Audio_lockunlock"/>
      <w:r>
        <w:t>R_FNC_RSCL_00051</w:t>
      </w:r>
      <w:bookmarkEnd w:id="239"/>
      <w:r w:rsidRPr="00362230">
        <w:t>### URC Rear Audio lock/unlock</w:t>
      </w:r>
    </w:p>
    <w:p w14:paraId="239CE470" w14:textId="5D28EB4C" w:rsidR="00343180" w:rsidRPr="00C66B68" w:rsidRDefault="002B3755" w:rsidP="00343180">
      <w:pPr>
        <w:rPr>
          <w:rFonts w:cs="Arial"/>
        </w:rPr>
      </w:pPr>
      <w:r>
        <w:rPr>
          <w:rFonts w:cs="Arial"/>
        </w:rPr>
        <w:t xml:space="preserve">If URCL Control receives </w:t>
      </w:r>
      <w:r w:rsidR="00343180" w:rsidRPr="00343180">
        <w:rPr>
          <w:rFonts w:cs="Arial"/>
        </w:rPr>
        <w:t xml:space="preserve">URCL_HMI_rq </w:t>
      </w:r>
      <w:r w:rsidR="00343180">
        <w:rPr>
          <w:rFonts w:cs="Arial"/>
        </w:rPr>
        <w:t>= lock audio</w:t>
      </w:r>
      <w:r>
        <w:rPr>
          <w:rFonts w:cs="Arial"/>
        </w:rPr>
        <w:t xml:space="preserve"> it shall disable the rear audio </w:t>
      </w:r>
      <w:r w:rsidR="00362230">
        <w:rPr>
          <w:rFonts w:cs="Arial"/>
        </w:rPr>
        <w:t>settings</w:t>
      </w:r>
      <w:r>
        <w:rPr>
          <w:rFonts w:cs="Arial"/>
        </w:rPr>
        <w:t xml:space="preserve"> on the linked hand held devices and send</w:t>
      </w:r>
      <w:r w:rsidR="00882CA7">
        <w:rPr>
          <w:rFonts w:cs="Arial"/>
        </w:rPr>
        <w:t xml:space="preserve"> RSCL_URCL_stat = locked Audio.</w:t>
      </w:r>
    </w:p>
    <w:p w14:paraId="107347D6" w14:textId="55E070C0" w:rsidR="000C1660" w:rsidRPr="00C66B68" w:rsidRDefault="00362230" w:rsidP="000C1660">
      <w:pPr>
        <w:rPr>
          <w:rFonts w:cs="Arial"/>
        </w:rPr>
      </w:pPr>
      <w:r>
        <w:rPr>
          <w:rFonts w:cs="Arial"/>
        </w:rPr>
        <w:t xml:space="preserve">If URCL Control receives </w:t>
      </w:r>
      <w:r w:rsidRPr="00343180">
        <w:rPr>
          <w:rFonts w:cs="Arial"/>
        </w:rPr>
        <w:t xml:space="preserve">URCL_HMI_rq </w:t>
      </w:r>
      <w:r>
        <w:rPr>
          <w:rFonts w:cs="Arial"/>
        </w:rPr>
        <w:t>= unlock audio it shall enable the rear audio settings on the linked hand held devices and send RSCL_URCL_stat = unlocked Audio</w:t>
      </w:r>
    </w:p>
    <w:p w14:paraId="31978461" w14:textId="77777777" w:rsidR="000C1660" w:rsidRPr="00C66B68" w:rsidRDefault="000C1660" w:rsidP="000C1660">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C1660" w:rsidRPr="00D90A13" w14:paraId="4DA0C61E" w14:textId="77777777" w:rsidTr="0049135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E5A74" w14:textId="4766C4FC" w:rsidR="000C1660" w:rsidRPr="001E7824" w:rsidRDefault="000C1660" w:rsidP="0049135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R_FNC_RSCL_00051</w:t>
            </w:r>
            <w:r w:rsidRPr="001E7824">
              <w:rPr>
                <w:rFonts w:cs="Arial"/>
                <w:bCs/>
                <w:vanish/>
                <w:color w:val="808080" w:themeColor="background1" w:themeShade="80"/>
                <w:sz w:val="16"/>
                <w:szCs w:val="14"/>
              </w:rPr>
              <w:t>###</w:t>
            </w:r>
          </w:p>
        </w:tc>
      </w:tr>
      <w:tr w:rsidR="000C1660" w:rsidRPr="0060165D" w14:paraId="23884DA2"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D4CA9" w14:textId="77777777" w:rsidR="000C1660" w:rsidRPr="0060165D" w:rsidRDefault="000C1660" w:rsidP="0049135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D2A81D" w14:textId="77777777" w:rsidR="000C1660" w:rsidRPr="0060165D" w:rsidRDefault="000C1660" w:rsidP="00491357">
            <w:pPr>
              <w:rPr>
                <w:rFonts w:cs="Arial"/>
                <w:vanish/>
                <w:color w:val="000000" w:themeColor="text1"/>
                <w:sz w:val="16"/>
                <w:szCs w:val="14"/>
              </w:rPr>
            </w:pPr>
          </w:p>
        </w:tc>
      </w:tr>
      <w:tr w:rsidR="000C1660" w:rsidRPr="0060165D" w14:paraId="622DE396"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7054F" w14:textId="77777777" w:rsidR="000C1660" w:rsidRPr="0060165D" w:rsidRDefault="000C1660" w:rsidP="0049135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39026" w14:textId="77777777" w:rsidR="000C1660" w:rsidRPr="0060165D" w:rsidRDefault="000C1660" w:rsidP="00491357">
            <w:pPr>
              <w:rPr>
                <w:rFonts w:cs="Arial"/>
                <w:vanish/>
                <w:color w:val="000000" w:themeColor="text1"/>
                <w:sz w:val="16"/>
                <w:szCs w:val="14"/>
              </w:rPr>
            </w:pPr>
          </w:p>
        </w:tc>
      </w:tr>
      <w:tr w:rsidR="000C1660" w:rsidRPr="0060165D" w14:paraId="258A0D35"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80CCFC" w14:textId="77777777" w:rsidR="000C1660" w:rsidRPr="0060165D" w:rsidRDefault="000C1660" w:rsidP="0049135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48AB6" w14:textId="77777777" w:rsidR="000C1660" w:rsidRPr="0060165D" w:rsidRDefault="000C1660" w:rsidP="00491357">
            <w:pPr>
              <w:rPr>
                <w:rFonts w:cs="Arial"/>
                <w:vanish/>
                <w:color w:val="000000" w:themeColor="text1"/>
                <w:sz w:val="16"/>
                <w:szCs w:val="14"/>
              </w:rPr>
            </w:pPr>
          </w:p>
        </w:tc>
      </w:tr>
      <w:tr w:rsidR="000C1660" w:rsidRPr="0060165D" w14:paraId="1718F2B1"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2980B9" w14:textId="77777777" w:rsidR="000C1660" w:rsidRPr="0060165D" w:rsidRDefault="000C1660" w:rsidP="0049135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C0436" w14:textId="5002314D" w:rsidR="000C1660" w:rsidRPr="0060165D" w:rsidRDefault="00D524C4" w:rsidP="00491357">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A5EA3" w14:textId="77777777" w:rsidR="000C1660" w:rsidRPr="0060165D" w:rsidRDefault="000C1660" w:rsidP="0049135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8D76F1" w14:textId="77777777" w:rsidR="000C1660" w:rsidRPr="0060165D" w:rsidRDefault="000C1660" w:rsidP="00491357">
            <w:pPr>
              <w:ind w:left="141"/>
              <w:rPr>
                <w:rFonts w:cs="Arial"/>
                <w:vanish/>
                <w:color w:val="000000" w:themeColor="text1"/>
                <w:sz w:val="16"/>
                <w:szCs w:val="14"/>
              </w:rPr>
            </w:pPr>
          </w:p>
        </w:tc>
      </w:tr>
      <w:tr w:rsidR="000C1660" w:rsidRPr="0060165D" w14:paraId="7E3722FF"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31C6F" w14:textId="77777777" w:rsidR="000C1660" w:rsidRPr="0060165D" w:rsidRDefault="000C1660" w:rsidP="0049135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6A7A3" w14:textId="535B3F7E" w:rsidR="000C1660" w:rsidRPr="0060165D" w:rsidRDefault="00D524C4" w:rsidP="00491357">
            <w:pPr>
              <w:rPr>
                <w:rFonts w:cs="Arial"/>
                <w:vanish/>
                <w:color w:val="000000" w:themeColor="text1"/>
                <w:sz w:val="16"/>
                <w:szCs w:val="16"/>
              </w:rPr>
            </w:pPr>
            <w:r w:rsidRPr="00D524C4">
              <w:rPr>
                <w:rFonts w:cs="Arial"/>
                <w:vanish/>
                <w:color w:val="000000" w:themeColor="text1"/>
                <w:sz w:val="16"/>
                <w:szCs w:val="16"/>
              </w:rPr>
              <w:t>R_F_RSCL_25</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5A05D6" w14:textId="77777777" w:rsidR="000C1660" w:rsidRPr="0060165D" w:rsidRDefault="000C1660" w:rsidP="0049135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EB29D" w14:textId="77777777" w:rsidR="000C1660" w:rsidRPr="001F0889" w:rsidRDefault="000C1660" w:rsidP="00491357">
            <w:pPr>
              <w:ind w:left="141"/>
              <w:rPr>
                <w:rFonts w:cs="Arial"/>
                <w:vanish/>
                <w:color w:val="000000" w:themeColor="text1"/>
                <w:sz w:val="16"/>
                <w:szCs w:val="14"/>
              </w:rPr>
            </w:pPr>
          </w:p>
        </w:tc>
      </w:tr>
      <w:tr w:rsidR="000C1660" w:rsidRPr="0060165D" w14:paraId="6A86B318" w14:textId="77777777" w:rsidTr="0049135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69B68" w14:textId="77777777" w:rsidR="000C1660" w:rsidRPr="0060165D" w:rsidRDefault="000C1660" w:rsidP="0049135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73171967"/>
            <w:placeholder>
              <w:docPart w:val="A49431E116F140BD9870CA1A9159DD0D"/>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C4A78B" w14:textId="77777777" w:rsidR="000C1660" w:rsidRPr="0060165D" w:rsidRDefault="000C1660" w:rsidP="00491357">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C5343" w14:textId="77777777" w:rsidR="000C1660" w:rsidRPr="0060165D" w:rsidRDefault="000C1660" w:rsidP="0049135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59498602"/>
            <w:placeholder>
              <w:docPart w:val="97A6154644584839A09786622B088E5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33463" w14:textId="77777777" w:rsidR="000C1660" w:rsidRPr="0060165D" w:rsidRDefault="000C1660" w:rsidP="00491357">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DAE40" w14:textId="77777777" w:rsidR="000C1660" w:rsidRPr="0060165D" w:rsidRDefault="000C1660" w:rsidP="0049135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435976494"/>
            <w:placeholder>
              <w:docPart w:val="AA7F836615694993825C0D075BAF7F3A"/>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2C9DB" w14:textId="77777777" w:rsidR="000C1660" w:rsidRPr="0060165D" w:rsidRDefault="000C1660" w:rsidP="0049135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0C1660" w:rsidRPr="00D90A13" w14:paraId="07A1A542" w14:textId="77777777" w:rsidTr="0049135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918612" w14:textId="39A16F01" w:rsidR="000C1660" w:rsidRPr="001E7824" w:rsidRDefault="003E5293" w:rsidP="00491357">
            <w:pPr>
              <w:rPr>
                <w:rFonts w:cs="Arial"/>
                <w:bCs/>
                <w:vanish/>
                <w:color w:val="808080" w:themeColor="background1" w:themeShade="80"/>
                <w:sz w:val="16"/>
                <w:szCs w:val="14"/>
              </w:rPr>
            </w:pPr>
            <w:hyperlink r:id="rId127" w:history="1">
              <w:r w:rsidR="000C1660">
                <w:rPr>
                  <w:rStyle w:val="Hyperlink"/>
                  <w:rFonts w:cs="Arial"/>
                  <w:bCs/>
                  <w:vanish/>
                  <w:sz w:val="16"/>
                  <w:szCs w:val="14"/>
                </w:rPr>
                <w:t>Req. Template</w:t>
              </w:r>
            </w:hyperlink>
            <w:r w:rsidR="000C1660"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D13F07" w14:textId="581354DE" w:rsidR="000C1660" w:rsidRPr="001E7824" w:rsidRDefault="000C1660" w:rsidP="0049135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6BA4E4" w14:textId="77777777" w:rsidR="000C1660" w:rsidRPr="009B56B1" w:rsidRDefault="000C1660" w:rsidP="0049135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5F4D9411" w14:textId="77777777" w:rsidR="000C1660" w:rsidRPr="00C66B68" w:rsidRDefault="000C1660" w:rsidP="000C1660">
      <w:pPr>
        <w:rPr>
          <w:rFonts w:cs="Arial"/>
        </w:rPr>
      </w:pPr>
    </w:p>
    <w:p w14:paraId="7E259765" w14:textId="77777777" w:rsidR="000C1660" w:rsidRDefault="000C1660" w:rsidP="000C1660">
      <w:pPr>
        <w:rPr>
          <w:rFonts w:cs="Arial"/>
        </w:rPr>
      </w:pPr>
    </w:p>
    <w:p w14:paraId="032DF668" w14:textId="1FC235B5" w:rsidR="000C1660" w:rsidRPr="0017445F" w:rsidRDefault="000C1660" w:rsidP="000C1660">
      <w:pPr>
        <w:pStyle w:val="RERequirement"/>
        <w:shd w:val="clear" w:color="auto" w:fill="F2F2F2" w:themeFill="background1" w:themeFillShade="F2"/>
      </w:pPr>
      <w:r w:rsidRPr="0017445F">
        <w:t>###</w:t>
      </w:r>
      <w:bookmarkStart w:id="240" w:name="R_FNC_00052_ID_URC_Rear_Climate_Lockunlo"/>
      <w:r>
        <w:t>R_FNC_RSCL_00052</w:t>
      </w:r>
      <w:bookmarkEnd w:id="240"/>
      <w:r w:rsidRPr="0017445F">
        <w:t xml:space="preserve">### </w:t>
      </w:r>
      <w:r w:rsidRPr="00362230">
        <w:t>URC Rear Climate lock/unlock</w:t>
      </w:r>
    </w:p>
    <w:p w14:paraId="142D010F" w14:textId="7A0685F6" w:rsidR="00362230" w:rsidRPr="00C66B68" w:rsidRDefault="00362230" w:rsidP="00362230">
      <w:pPr>
        <w:rPr>
          <w:rFonts w:cs="Arial"/>
        </w:rPr>
      </w:pPr>
      <w:r>
        <w:rPr>
          <w:rFonts w:cs="Arial"/>
        </w:rPr>
        <w:t xml:space="preserve">If URCL Control receives </w:t>
      </w:r>
      <w:r w:rsidRPr="00343180">
        <w:rPr>
          <w:rFonts w:cs="Arial"/>
        </w:rPr>
        <w:t xml:space="preserve">URCL_HMI_rq </w:t>
      </w:r>
      <w:r>
        <w:rPr>
          <w:rFonts w:cs="Arial"/>
        </w:rPr>
        <w:t>= lock climate it shall disable the rear climate settings on the linked hand held devices and send RSCL_URCL_stat = locked Climate.</w:t>
      </w:r>
    </w:p>
    <w:p w14:paraId="155298E0" w14:textId="5C242DF9" w:rsidR="000C1660" w:rsidRPr="00C66B68" w:rsidRDefault="00362230" w:rsidP="000C1660">
      <w:pPr>
        <w:rPr>
          <w:rFonts w:cs="Arial"/>
        </w:rPr>
      </w:pPr>
      <w:r>
        <w:rPr>
          <w:rFonts w:cs="Arial"/>
        </w:rPr>
        <w:t xml:space="preserve">If URCL Control receives </w:t>
      </w:r>
      <w:r w:rsidRPr="00343180">
        <w:rPr>
          <w:rFonts w:cs="Arial"/>
        </w:rPr>
        <w:t xml:space="preserve">URCL_HMI_rq </w:t>
      </w:r>
      <w:r>
        <w:rPr>
          <w:rFonts w:cs="Arial"/>
        </w:rPr>
        <w:t>= unlock climate it shall enable the rear audio settings on the linked hand held devices and send RSCL_URCL_stat = unlocked Climate</w:t>
      </w:r>
    </w:p>
    <w:p w14:paraId="1CBF797C" w14:textId="77777777" w:rsidR="000C1660" w:rsidRPr="00C66B68" w:rsidRDefault="000C1660" w:rsidP="000C1660">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C1660" w:rsidRPr="00D90A13" w14:paraId="51126141" w14:textId="77777777" w:rsidTr="0049135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445B0" w14:textId="7B31D896" w:rsidR="000C1660" w:rsidRPr="001E7824" w:rsidRDefault="000C1660" w:rsidP="0049135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R_FNC_RSCL_00052</w:t>
            </w:r>
            <w:r w:rsidRPr="001E7824">
              <w:rPr>
                <w:rFonts w:cs="Arial"/>
                <w:bCs/>
                <w:vanish/>
                <w:color w:val="808080" w:themeColor="background1" w:themeShade="80"/>
                <w:sz w:val="16"/>
                <w:szCs w:val="14"/>
              </w:rPr>
              <w:t>###</w:t>
            </w:r>
          </w:p>
        </w:tc>
      </w:tr>
      <w:tr w:rsidR="000C1660" w:rsidRPr="0060165D" w14:paraId="77AD9034"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9DF3E" w14:textId="77777777" w:rsidR="000C1660" w:rsidRPr="0060165D" w:rsidRDefault="000C1660" w:rsidP="0049135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62530" w14:textId="77777777" w:rsidR="000C1660" w:rsidRPr="0060165D" w:rsidRDefault="000C1660" w:rsidP="00491357">
            <w:pPr>
              <w:rPr>
                <w:rFonts w:cs="Arial"/>
                <w:vanish/>
                <w:color w:val="000000" w:themeColor="text1"/>
                <w:sz w:val="16"/>
                <w:szCs w:val="14"/>
              </w:rPr>
            </w:pPr>
          </w:p>
        </w:tc>
      </w:tr>
      <w:tr w:rsidR="000C1660" w:rsidRPr="0060165D" w14:paraId="657876EC"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21F10" w14:textId="77777777" w:rsidR="000C1660" w:rsidRPr="0060165D" w:rsidRDefault="000C1660" w:rsidP="0049135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E928A" w14:textId="77777777" w:rsidR="000C1660" w:rsidRPr="0060165D" w:rsidRDefault="000C1660" w:rsidP="00491357">
            <w:pPr>
              <w:rPr>
                <w:rFonts w:cs="Arial"/>
                <w:vanish/>
                <w:color w:val="000000" w:themeColor="text1"/>
                <w:sz w:val="16"/>
                <w:szCs w:val="14"/>
              </w:rPr>
            </w:pPr>
          </w:p>
        </w:tc>
      </w:tr>
      <w:tr w:rsidR="000C1660" w:rsidRPr="0060165D" w14:paraId="59308443"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771DD0" w14:textId="77777777" w:rsidR="000C1660" w:rsidRPr="0060165D" w:rsidRDefault="000C1660" w:rsidP="0049135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FABD9" w14:textId="77777777" w:rsidR="000C1660" w:rsidRPr="0060165D" w:rsidRDefault="000C1660" w:rsidP="00491357">
            <w:pPr>
              <w:rPr>
                <w:rFonts w:cs="Arial"/>
                <w:vanish/>
                <w:color w:val="000000" w:themeColor="text1"/>
                <w:sz w:val="16"/>
                <w:szCs w:val="14"/>
              </w:rPr>
            </w:pPr>
          </w:p>
        </w:tc>
      </w:tr>
      <w:tr w:rsidR="000C1660" w:rsidRPr="0060165D" w14:paraId="05999D02"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EF5C7" w14:textId="77777777" w:rsidR="000C1660" w:rsidRPr="0060165D" w:rsidRDefault="000C1660" w:rsidP="0049135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79B4D" w14:textId="1A4665FB" w:rsidR="000C1660" w:rsidRPr="0060165D" w:rsidRDefault="00D524C4" w:rsidP="00491357">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4DA1CE" w14:textId="77777777" w:rsidR="000C1660" w:rsidRPr="0060165D" w:rsidRDefault="000C1660" w:rsidP="0049135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452497" w14:textId="77777777" w:rsidR="000C1660" w:rsidRPr="0060165D" w:rsidRDefault="000C1660" w:rsidP="00491357">
            <w:pPr>
              <w:ind w:left="141"/>
              <w:rPr>
                <w:rFonts w:cs="Arial"/>
                <w:vanish/>
                <w:color w:val="000000" w:themeColor="text1"/>
                <w:sz w:val="16"/>
                <w:szCs w:val="14"/>
              </w:rPr>
            </w:pPr>
          </w:p>
        </w:tc>
      </w:tr>
      <w:tr w:rsidR="000C1660" w:rsidRPr="0060165D" w14:paraId="0497B2EE" w14:textId="77777777" w:rsidTr="0049135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91BA2" w14:textId="77777777" w:rsidR="000C1660" w:rsidRPr="0060165D" w:rsidRDefault="000C1660" w:rsidP="0049135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601BF" w14:textId="7B75236E" w:rsidR="000C1660" w:rsidRPr="0060165D" w:rsidRDefault="00D524C4" w:rsidP="00491357">
            <w:pPr>
              <w:rPr>
                <w:rFonts w:cs="Arial"/>
                <w:vanish/>
                <w:color w:val="000000" w:themeColor="text1"/>
                <w:sz w:val="16"/>
                <w:szCs w:val="16"/>
              </w:rPr>
            </w:pPr>
            <w:r w:rsidRPr="00D524C4">
              <w:rPr>
                <w:rFonts w:cs="Arial"/>
                <w:vanish/>
                <w:color w:val="000000" w:themeColor="text1"/>
                <w:sz w:val="16"/>
                <w:szCs w:val="16"/>
              </w:rPr>
              <w:t>R_F_RSCL_26 RCL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DEBCE" w14:textId="77777777" w:rsidR="000C1660" w:rsidRPr="0060165D" w:rsidRDefault="000C1660" w:rsidP="0049135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5C1B7F" w14:textId="77777777" w:rsidR="000C1660" w:rsidRPr="001F0889" w:rsidRDefault="000C1660" w:rsidP="00491357">
            <w:pPr>
              <w:ind w:left="141"/>
              <w:rPr>
                <w:rFonts w:cs="Arial"/>
                <w:vanish/>
                <w:color w:val="000000" w:themeColor="text1"/>
                <w:sz w:val="16"/>
                <w:szCs w:val="14"/>
              </w:rPr>
            </w:pPr>
          </w:p>
        </w:tc>
      </w:tr>
      <w:tr w:rsidR="000C1660" w:rsidRPr="0060165D" w14:paraId="309667EA" w14:textId="77777777" w:rsidTr="0049135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7F521" w14:textId="77777777" w:rsidR="000C1660" w:rsidRPr="0060165D" w:rsidRDefault="000C1660" w:rsidP="0049135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63899238"/>
            <w:placeholder>
              <w:docPart w:val="5DD9CB811E7F449A83E5404CA71BC610"/>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43D453" w14:textId="77777777" w:rsidR="000C1660" w:rsidRPr="0060165D" w:rsidRDefault="000C1660" w:rsidP="00491357">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525C1" w14:textId="77777777" w:rsidR="000C1660" w:rsidRPr="0060165D" w:rsidRDefault="000C1660" w:rsidP="0049135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2119818847"/>
            <w:placeholder>
              <w:docPart w:val="DD8A24CABFDE4A6D9780366B322BC1E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64065" w14:textId="77777777" w:rsidR="000C1660" w:rsidRPr="0060165D" w:rsidRDefault="000C1660" w:rsidP="00491357">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113005" w14:textId="77777777" w:rsidR="000C1660" w:rsidRPr="0060165D" w:rsidRDefault="000C1660" w:rsidP="0049135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046938355"/>
            <w:placeholder>
              <w:docPart w:val="2DABA4DEBC534953B31B97597DC746D2"/>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BF4AE" w14:textId="77777777" w:rsidR="000C1660" w:rsidRPr="0060165D" w:rsidRDefault="000C1660" w:rsidP="0049135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0C1660" w:rsidRPr="00D90A13" w14:paraId="08CF17BC" w14:textId="77777777" w:rsidTr="0049135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1D5866" w14:textId="78ABAD0D" w:rsidR="000C1660" w:rsidRPr="001E7824" w:rsidRDefault="003E5293" w:rsidP="00491357">
            <w:pPr>
              <w:rPr>
                <w:rFonts w:cs="Arial"/>
                <w:bCs/>
                <w:vanish/>
                <w:color w:val="808080" w:themeColor="background1" w:themeShade="80"/>
                <w:sz w:val="16"/>
                <w:szCs w:val="14"/>
              </w:rPr>
            </w:pPr>
            <w:hyperlink r:id="rId128" w:history="1">
              <w:r w:rsidR="000C1660">
                <w:rPr>
                  <w:rStyle w:val="Hyperlink"/>
                  <w:rFonts w:cs="Arial"/>
                  <w:bCs/>
                  <w:vanish/>
                  <w:sz w:val="16"/>
                  <w:szCs w:val="14"/>
                </w:rPr>
                <w:t>Req. Template</w:t>
              </w:r>
            </w:hyperlink>
            <w:r w:rsidR="000C1660"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D4F31C" w14:textId="0DD42A8B" w:rsidR="000C1660" w:rsidRPr="001E7824" w:rsidRDefault="000C1660" w:rsidP="0049135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7F398A" w14:textId="77777777" w:rsidR="000C1660" w:rsidRPr="009B56B1" w:rsidRDefault="000C1660" w:rsidP="0049135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0BCE4E69" w14:textId="77777777" w:rsidR="000C1660" w:rsidRPr="00C66B68" w:rsidRDefault="000C1660" w:rsidP="000C1660">
      <w:pPr>
        <w:rPr>
          <w:rFonts w:cs="Arial"/>
        </w:rPr>
      </w:pPr>
    </w:p>
    <w:p w14:paraId="4EDDA5D2" w14:textId="77777777" w:rsidR="000578AC" w:rsidRDefault="000578AC" w:rsidP="000578AC">
      <w:pPr>
        <w:rPr>
          <w:rFonts w:cs="Arial"/>
        </w:rPr>
      </w:pPr>
    </w:p>
    <w:p w14:paraId="282F3A97" w14:textId="04E90A3C" w:rsidR="000578AC" w:rsidRPr="0017445F" w:rsidRDefault="000578AC" w:rsidP="000578AC">
      <w:pPr>
        <w:pStyle w:val="RERequirement"/>
        <w:shd w:val="clear" w:color="auto" w:fill="F2F2F2" w:themeFill="background1" w:themeFillShade="F2"/>
      </w:pPr>
      <w:r w:rsidRPr="0017445F">
        <w:t>###</w:t>
      </w:r>
      <w:bookmarkStart w:id="241" w:name="R_FNC_00026_ID_Provide_URC_feature_feedb"/>
      <w:r>
        <w:t>R_FNC_RSCL_00026</w:t>
      </w:r>
      <w:bookmarkEnd w:id="241"/>
      <w:r w:rsidRPr="0017445F">
        <w:t xml:space="preserve">### </w:t>
      </w:r>
      <w:r>
        <w:t>Provide URC feature feedback</w:t>
      </w:r>
    </w:p>
    <w:p w14:paraId="36E76967" w14:textId="06D1E2F3" w:rsidR="000578AC" w:rsidRPr="00C66B68" w:rsidRDefault="00653294" w:rsidP="000578AC">
      <w:pPr>
        <w:rPr>
          <w:rFonts w:cs="Arial"/>
        </w:rPr>
      </w:pPr>
      <w:r>
        <w:rPr>
          <w:rFonts w:cs="Arial"/>
        </w:rPr>
        <w:t xml:space="preserve">URCL Control shall provide URCL status feedback </w:t>
      </w:r>
      <w:r w:rsidR="004A29B4">
        <w:rPr>
          <w:rFonts w:cs="Arial"/>
        </w:rPr>
        <w:t>via RSCL URCL stat</w:t>
      </w:r>
    </w:p>
    <w:p w14:paraId="66C3773F" w14:textId="77777777" w:rsidR="000578AC" w:rsidRPr="00C66B68" w:rsidRDefault="000578AC" w:rsidP="000578A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578AC" w:rsidRPr="00D90A13" w14:paraId="0BEC7B94" w14:textId="77777777" w:rsidTr="00D74D22">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29C20" w14:textId="0A1D5923" w:rsidR="000578AC" w:rsidRPr="001E7824" w:rsidRDefault="000578AC" w:rsidP="00D74D22">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R_FNC_RSCL_00026</w:t>
            </w:r>
            <w:r w:rsidRPr="001E7824">
              <w:rPr>
                <w:rFonts w:cs="Arial"/>
                <w:bCs/>
                <w:vanish/>
                <w:color w:val="808080" w:themeColor="background1" w:themeShade="80"/>
                <w:sz w:val="16"/>
                <w:szCs w:val="14"/>
              </w:rPr>
              <w:t>###</w:t>
            </w:r>
          </w:p>
        </w:tc>
      </w:tr>
      <w:tr w:rsidR="000578AC" w:rsidRPr="0060165D" w14:paraId="165346C6"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D8B4D" w14:textId="77777777" w:rsidR="000578AC" w:rsidRPr="0060165D" w:rsidRDefault="000578AC" w:rsidP="00D74D22">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5B4BB" w14:textId="77777777" w:rsidR="000578AC" w:rsidRPr="0060165D" w:rsidRDefault="000578AC" w:rsidP="00D74D22">
            <w:pPr>
              <w:rPr>
                <w:rFonts w:cs="Arial"/>
                <w:vanish/>
                <w:color w:val="000000" w:themeColor="text1"/>
                <w:sz w:val="16"/>
                <w:szCs w:val="14"/>
              </w:rPr>
            </w:pPr>
          </w:p>
        </w:tc>
      </w:tr>
      <w:tr w:rsidR="000578AC" w:rsidRPr="0060165D" w14:paraId="7ADEC693"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ECF6E" w14:textId="77777777" w:rsidR="000578AC" w:rsidRPr="0060165D" w:rsidRDefault="000578AC" w:rsidP="00D74D22">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87CF5" w14:textId="77777777" w:rsidR="000578AC" w:rsidRPr="0060165D" w:rsidRDefault="000578AC" w:rsidP="00D74D22">
            <w:pPr>
              <w:rPr>
                <w:rFonts w:cs="Arial"/>
                <w:vanish/>
                <w:color w:val="000000" w:themeColor="text1"/>
                <w:sz w:val="16"/>
                <w:szCs w:val="14"/>
              </w:rPr>
            </w:pPr>
          </w:p>
        </w:tc>
      </w:tr>
      <w:tr w:rsidR="000578AC" w:rsidRPr="0060165D" w14:paraId="3A246CA2"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4F41B" w14:textId="77777777" w:rsidR="000578AC" w:rsidRPr="0060165D" w:rsidRDefault="000578AC" w:rsidP="00D74D22">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58FA4" w14:textId="77777777" w:rsidR="000578AC" w:rsidRPr="0060165D" w:rsidRDefault="000578AC" w:rsidP="00D74D22">
            <w:pPr>
              <w:rPr>
                <w:rFonts w:cs="Arial"/>
                <w:vanish/>
                <w:color w:val="000000" w:themeColor="text1"/>
                <w:sz w:val="16"/>
                <w:szCs w:val="14"/>
              </w:rPr>
            </w:pPr>
          </w:p>
        </w:tc>
      </w:tr>
      <w:tr w:rsidR="000578AC" w:rsidRPr="0060165D" w14:paraId="34AE65F7"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84577" w14:textId="77777777" w:rsidR="000578AC" w:rsidRPr="0060165D" w:rsidRDefault="000578AC" w:rsidP="00D74D22">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DAC11" w14:textId="4040CA47" w:rsidR="000578AC" w:rsidRPr="0060165D" w:rsidRDefault="00653294" w:rsidP="00D74D22">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FEC6BD" w14:textId="77777777" w:rsidR="000578AC" w:rsidRPr="0060165D" w:rsidRDefault="000578AC" w:rsidP="00D74D22">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B3433" w14:textId="77777777" w:rsidR="000578AC" w:rsidRPr="0060165D" w:rsidRDefault="000578AC" w:rsidP="00D74D22">
            <w:pPr>
              <w:ind w:left="141"/>
              <w:rPr>
                <w:rFonts w:cs="Arial"/>
                <w:vanish/>
                <w:color w:val="000000" w:themeColor="text1"/>
                <w:sz w:val="16"/>
                <w:szCs w:val="14"/>
              </w:rPr>
            </w:pPr>
          </w:p>
        </w:tc>
      </w:tr>
      <w:tr w:rsidR="000578AC" w:rsidRPr="0060165D" w14:paraId="001A998B" w14:textId="77777777" w:rsidTr="00D74D2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A7B9D" w14:textId="77777777" w:rsidR="000578AC" w:rsidRPr="0060165D" w:rsidRDefault="000578AC" w:rsidP="00D74D22">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5096E" w14:textId="0128FA1D" w:rsidR="000578AC" w:rsidRPr="0060165D" w:rsidRDefault="00D524C4" w:rsidP="00D74D22">
            <w:pPr>
              <w:rPr>
                <w:rFonts w:cs="Arial"/>
                <w:vanish/>
                <w:color w:val="000000" w:themeColor="text1"/>
                <w:sz w:val="16"/>
                <w:szCs w:val="16"/>
              </w:rPr>
            </w:pPr>
            <w:r w:rsidRPr="00D524C4">
              <w:rPr>
                <w:rFonts w:cs="Arial"/>
                <w:vanish/>
                <w:color w:val="000000" w:themeColor="text1"/>
                <w:sz w:val="16"/>
                <w:szCs w:val="16"/>
              </w:rPr>
              <w:t>R_F_RSCL_14</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7A12B" w14:textId="77777777" w:rsidR="000578AC" w:rsidRPr="0060165D" w:rsidRDefault="000578AC" w:rsidP="00D74D22">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2ED127" w14:textId="77777777" w:rsidR="000578AC" w:rsidRPr="001F0889" w:rsidRDefault="000578AC" w:rsidP="00D74D22">
            <w:pPr>
              <w:ind w:left="141"/>
              <w:rPr>
                <w:rFonts w:cs="Arial"/>
                <w:vanish/>
                <w:color w:val="000000" w:themeColor="text1"/>
                <w:sz w:val="16"/>
                <w:szCs w:val="14"/>
              </w:rPr>
            </w:pPr>
          </w:p>
        </w:tc>
      </w:tr>
      <w:tr w:rsidR="000578AC" w:rsidRPr="0060165D" w14:paraId="5684EC3D" w14:textId="77777777" w:rsidTr="00D74D22">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10AD8" w14:textId="77777777" w:rsidR="000578AC" w:rsidRPr="0060165D" w:rsidRDefault="000578AC" w:rsidP="00D74D22">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376734354"/>
            <w:placeholder>
              <w:docPart w:val="99B85C35BBDE41B09B3376A80B46C852"/>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89AD6D" w14:textId="77777777" w:rsidR="000578AC" w:rsidRPr="0060165D" w:rsidRDefault="000578AC" w:rsidP="00D74D22">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F1634" w14:textId="77777777" w:rsidR="000578AC" w:rsidRPr="0060165D" w:rsidRDefault="000578AC" w:rsidP="00D74D22">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802693470"/>
            <w:placeholder>
              <w:docPart w:val="D08532C61D0844D883EF0FCE7E00268F"/>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3B29E" w14:textId="77777777" w:rsidR="000578AC" w:rsidRPr="0060165D" w:rsidRDefault="000578AC" w:rsidP="00D74D22">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381631" w14:textId="77777777" w:rsidR="000578AC" w:rsidRPr="0060165D" w:rsidRDefault="000578AC" w:rsidP="00D74D22">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302503271"/>
            <w:placeholder>
              <w:docPart w:val="5F7CB5B8E9B3413CA9D2EC27F181B7BE"/>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81184" w14:textId="77777777" w:rsidR="000578AC" w:rsidRPr="0060165D" w:rsidRDefault="000578AC" w:rsidP="00D74D22">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0578AC" w:rsidRPr="00D90A13" w14:paraId="25BF6F72" w14:textId="77777777" w:rsidTr="00D74D22">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67C098" w14:textId="1F70C2A2" w:rsidR="000578AC" w:rsidRPr="001E7824" w:rsidRDefault="003E5293" w:rsidP="00D74D22">
            <w:pPr>
              <w:rPr>
                <w:rFonts w:cs="Arial"/>
                <w:bCs/>
                <w:vanish/>
                <w:color w:val="808080" w:themeColor="background1" w:themeShade="80"/>
                <w:sz w:val="16"/>
                <w:szCs w:val="14"/>
              </w:rPr>
            </w:pPr>
            <w:hyperlink r:id="rId129" w:history="1">
              <w:r w:rsidR="000578AC">
                <w:rPr>
                  <w:rStyle w:val="Hyperlink"/>
                  <w:rFonts w:cs="Arial"/>
                  <w:bCs/>
                  <w:vanish/>
                  <w:sz w:val="16"/>
                  <w:szCs w:val="14"/>
                </w:rPr>
                <w:t>Req. Template</w:t>
              </w:r>
            </w:hyperlink>
            <w:r w:rsidR="000578A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54584A" w14:textId="36B9EFD3" w:rsidR="000578AC" w:rsidRPr="001E7824" w:rsidRDefault="000578AC" w:rsidP="00D74D22">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CBFD40" w14:textId="77777777" w:rsidR="000578AC" w:rsidRPr="009B56B1" w:rsidRDefault="000578AC" w:rsidP="00D74D22">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3C23312C" w14:textId="77777777" w:rsidR="000578AC" w:rsidRPr="00C66B68" w:rsidRDefault="000578AC" w:rsidP="000578AC">
      <w:pPr>
        <w:rPr>
          <w:rFonts w:cs="Arial"/>
        </w:rPr>
      </w:pPr>
    </w:p>
    <w:p w14:paraId="41871060" w14:textId="77777777" w:rsidR="00DC56F6" w:rsidRPr="006E54B3" w:rsidRDefault="00DC56F6" w:rsidP="00DC56F6"/>
    <w:p w14:paraId="758C067E" w14:textId="77777777" w:rsidR="00DC56F6" w:rsidRDefault="00DC56F6" w:rsidP="00DC56F6">
      <w:pPr>
        <w:pStyle w:val="Heading5"/>
      </w:pPr>
      <w:r>
        <w:t>Error Handling</w:t>
      </w:r>
    </w:p>
    <w:p w14:paraId="17E204E4" w14:textId="77777777" w:rsidR="00DC56F6" w:rsidRPr="00400BE3" w:rsidRDefault="00DC56F6" w:rsidP="00DC56F6">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FMEA counter measures </w:t>
      </w:r>
      <w:r>
        <w:rPr>
          <w:i/>
          <w:color w:val="808080" w:themeColor="background1" w:themeShade="80"/>
        </w:rPr>
        <w:t>could be considered as</w:t>
      </w:r>
      <w:r w:rsidRPr="00400BE3">
        <w:rPr>
          <w:i/>
          <w:color w:val="808080" w:themeColor="background1" w:themeShade="80"/>
        </w:rPr>
        <w:t xml:space="preserve"> requirements in this chapter</w:t>
      </w:r>
    </w:p>
    <w:p w14:paraId="54E24EB5" w14:textId="77777777" w:rsidR="00DC56F6" w:rsidRDefault="00DC56F6" w:rsidP="00DC56F6">
      <w:pPr>
        <w:pStyle w:val="Heading4"/>
      </w:pPr>
      <w:r>
        <w:t>Non-Functional Requirements</w:t>
      </w:r>
    </w:p>
    <w:p w14:paraId="08F25238" w14:textId="77777777" w:rsidR="00DC56F6" w:rsidRPr="00400BE3" w:rsidRDefault="00DC56F6" w:rsidP="00DC56F6">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5348E75D" w14:textId="77777777" w:rsidR="00DC56F6" w:rsidRDefault="00DC56F6" w:rsidP="00DC56F6"/>
    <w:p w14:paraId="2EE0BD64" w14:textId="77777777" w:rsidR="00DC56F6" w:rsidRDefault="00DC56F6" w:rsidP="00DC56F6">
      <w:pPr>
        <w:pStyle w:val="Heading4"/>
        <w:numPr>
          <w:ilvl w:val="3"/>
          <w:numId w:val="5"/>
        </w:numPr>
      </w:pPr>
      <w:r>
        <w:t>Functional Safety Requirements</w:t>
      </w:r>
    </w:p>
    <w:p w14:paraId="7ECE80AA" w14:textId="77777777" w:rsidR="00DC56F6" w:rsidRPr="00347A88" w:rsidRDefault="00DC56F6" w:rsidP="00DC56F6">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32AE3B5" w14:textId="77777777" w:rsidR="00DC56F6" w:rsidRDefault="00DC56F6" w:rsidP="00DC56F6">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The table references the </w:t>
      </w:r>
      <w:r w:rsidRPr="004D5FAB">
        <w:rPr>
          <w:i/>
          <w:color w:val="808080" w:themeColor="background1" w:themeShade="80"/>
        </w:rPr>
        <w:t xml:space="preserve">Functional Safety Requirements </w:t>
      </w:r>
      <w:r>
        <w:rPr>
          <w:i/>
          <w:color w:val="808080" w:themeColor="background1" w:themeShade="80"/>
        </w:rPr>
        <w:t xml:space="preserve">(FSR) </w:t>
      </w:r>
      <w:r w:rsidRPr="004D5FAB">
        <w:rPr>
          <w:i/>
          <w:color w:val="808080" w:themeColor="background1" w:themeShade="80"/>
        </w:rPr>
        <w:t xml:space="preserve">satisfied by the </w:t>
      </w:r>
      <w:r>
        <w:rPr>
          <w:i/>
          <w:color w:val="808080" w:themeColor="background1" w:themeShade="80"/>
        </w:rPr>
        <w:t>Logical F</w:t>
      </w:r>
      <w:r w:rsidRPr="004D5FAB">
        <w:rPr>
          <w:i/>
          <w:color w:val="808080" w:themeColor="background1" w:themeShade="80"/>
        </w:rPr>
        <w:t>unction</w:t>
      </w:r>
      <w:r>
        <w:rPr>
          <w:i/>
          <w:color w:val="808080" w:themeColor="background1" w:themeShade="80"/>
        </w:rPr>
        <w:t>. The FSRs themselves are listed in the Feature Docs.</w:t>
      </w:r>
    </w:p>
    <w:p w14:paraId="2F6E6A9A" w14:textId="16322FC5" w:rsidR="00DC56F6" w:rsidRDefault="00DC56F6" w:rsidP="00DC56F6">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130" w:history="1">
        <w:r w:rsidRPr="00E55931">
          <w:rPr>
            <w:rStyle w:val="Hyperlink"/>
          </w:rPr>
          <w:t>RE Wiki – RE Alignment with Functional Safety (ISO26262)</w:t>
        </w:r>
      </w:hyperlink>
    </w:p>
    <w:p w14:paraId="39FC533D" w14:textId="1E5F624C" w:rsidR="00DC56F6" w:rsidRDefault="003E5293" w:rsidP="00DC56F6">
      <w:pPr>
        <w:shd w:val="clear" w:color="auto" w:fill="D6E3BC" w:themeFill="accent3" w:themeFillTint="66"/>
        <w:ind w:firstLine="720"/>
        <w:rPr>
          <w:rStyle w:val="SubtleEmphasis"/>
        </w:rPr>
      </w:pPr>
      <w:hyperlink r:id="rId131" w:history="1">
        <w:r w:rsidR="00DC56F6" w:rsidRPr="008A4C8A">
          <w:rPr>
            <w:rStyle w:val="Hyperlink"/>
          </w:rPr>
          <w:t>Functional Safety Sharepoint</w:t>
        </w:r>
      </w:hyperlink>
      <w:r w:rsidR="00DC56F6">
        <w:rPr>
          <w:rStyle w:val="SubtleEmphasis"/>
        </w:rPr>
        <w:t xml:space="preserve"> – Functional Safety Concept</w:t>
      </w:r>
    </w:p>
    <w:p w14:paraId="201214F8" w14:textId="77777777" w:rsidR="00DC56F6" w:rsidRDefault="00DC56F6" w:rsidP="00DC56F6">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122"/>
        <w:gridCol w:w="8079"/>
      </w:tblGrid>
      <w:tr w:rsidR="00DC56F6" w14:paraId="31965A9B" w14:textId="77777777" w:rsidTr="00063850">
        <w:tc>
          <w:tcPr>
            <w:tcW w:w="2122" w:type="dxa"/>
            <w:shd w:val="clear" w:color="auto" w:fill="D9D9D9" w:themeFill="background1" w:themeFillShade="D9"/>
          </w:tcPr>
          <w:p w14:paraId="70BB1E58" w14:textId="77777777" w:rsidR="00DC56F6" w:rsidRDefault="00DC56F6" w:rsidP="00063850">
            <w:pPr>
              <w:rPr>
                <w:b/>
              </w:rPr>
            </w:pPr>
            <w:r>
              <w:rPr>
                <w:b/>
              </w:rPr>
              <w:t>FSR</w:t>
            </w:r>
            <w:r w:rsidRPr="00AF169D">
              <w:rPr>
                <w:b/>
              </w:rPr>
              <w:t xml:space="preserve"> ID</w:t>
            </w:r>
          </w:p>
          <w:p w14:paraId="55881545" w14:textId="77777777" w:rsidR="00DC56F6" w:rsidRPr="00AF169D" w:rsidRDefault="00DC56F6" w:rsidP="00063850">
            <w:pPr>
              <w:rPr>
                <w:b/>
              </w:rPr>
            </w:pPr>
            <w:r w:rsidRPr="00EB7BB6">
              <w:t>(</w:t>
            </w:r>
            <w:r>
              <w:t>from Feature Doc</w:t>
            </w:r>
            <w:r w:rsidRPr="00EB7BB6">
              <w:t>)</w:t>
            </w:r>
          </w:p>
        </w:tc>
        <w:tc>
          <w:tcPr>
            <w:tcW w:w="8079" w:type="dxa"/>
            <w:shd w:val="clear" w:color="auto" w:fill="D9D9D9" w:themeFill="background1" w:themeFillShade="D9"/>
          </w:tcPr>
          <w:p w14:paraId="60A4E948" w14:textId="77777777" w:rsidR="00DC56F6" w:rsidRPr="00AF169D" w:rsidRDefault="00DC56F6" w:rsidP="00063850">
            <w:pPr>
              <w:rPr>
                <w:b/>
              </w:rPr>
            </w:pPr>
            <w:r w:rsidRPr="00AF169D">
              <w:rPr>
                <w:b/>
              </w:rPr>
              <w:t>Requirement Title</w:t>
            </w:r>
          </w:p>
        </w:tc>
      </w:tr>
      <w:tr w:rsidR="00DC56F6" w14:paraId="5C5E803B" w14:textId="77777777" w:rsidTr="00063850">
        <w:tc>
          <w:tcPr>
            <w:tcW w:w="2122" w:type="dxa"/>
          </w:tcPr>
          <w:p w14:paraId="701EB1EA" w14:textId="77777777" w:rsidR="00DC56F6" w:rsidRDefault="00DC56F6" w:rsidP="00063850"/>
        </w:tc>
        <w:tc>
          <w:tcPr>
            <w:tcW w:w="8079" w:type="dxa"/>
          </w:tcPr>
          <w:p w14:paraId="649C5465" w14:textId="77777777" w:rsidR="00DC56F6" w:rsidRDefault="00DC56F6" w:rsidP="00063850"/>
        </w:tc>
      </w:tr>
      <w:tr w:rsidR="00DC56F6" w14:paraId="33D114E9" w14:textId="77777777" w:rsidTr="00063850">
        <w:tc>
          <w:tcPr>
            <w:tcW w:w="2122" w:type="dxa"/>
          </w:tcPr>
          <w:p w14:paraId="09AE9842" w14:textId="77777777" w:rsidR="00DC56F6" w:rsidRDefault="00DC56F6" w:rsidP="00063850">
            <w:r>
              <w:t>…</w:t>
            </w:r>
          </w:p>
        </w:tc>
        <w:tc>
          <w:tcPr>
            <w:tcW w:w="8079" w:type="dxa"/>
          </w:tcPr>
          <w:p w14:paraId="0A13C74A" w14:textId="77777777" w:rsidR="00DC56F6" w:rsidRDefault="00DC56F6" w:rsidP="00063850"/>
        </w:tc>
      </w:tr>
    </w:tbl>
    <w:p w14:paraId="771BFCDE" w14:textId="0333AD59" w:rsidR="00DC56F6" w:rsidRPr="00702453" w:rsidRDefault="00DC56F6" w:rsidP="00DC56F6">
      <w:pPr>
        <w:pStyle w:val="Caption"/>
      </w:pPr>
      <w:bookmarkStart w:id="242" w:name="_Toc56581876"/>
      <w:r w:rsidRPr="00702453">
        <w:lastRenderedPageBreak/>
        <w:t xml:space="preserve">Table </w:t>
      </w:r>
      <w:r w:rsidR="003E5293">
        <w:fldChar w:fldCharType="begin"/>
      </w:r>
      <w:r w:rsidR="003E5293">
        <w:instrText xml:space="preserve"> SEQ Table \* ARABIC </w:instrText>
      </w:r>
      <w:r w:rsidR="003E5293">
        <w:fldChar w:fldCharType="separate"/>
      </w:r>
      <w:r w:rsidR="00CE7B51">
        <w:rPr>
          <w:noProof/>
        </w:rPr>
        <w:t>17</w:t>
      </w:r>
      <w:r w:rsidR="003E5293">
        <w:rPr>
          <w:noProof/>
        </w:rPr>
        <w:fldChar w:fldCharType="end"/>
      </w:r>
      <w:r w:rsidRPr="00702453">
        <w:t xml:space="preserve">: </w:t>
      </w:r>
      <w:r>
        <w:t>FSRs satisfied by Logical Function</w:t>
      </w:r>
      <w:bookmarkEnd w:id="242"/>
    </w:p>
    <w:p w14:paraId="07C0C2C5" w14:textId="77777777" w:rsidR="00DC56F6" w:rsidRDefault="00DC56F6" w:rsidP="00DC56F6">
      <w:pPr>
        <w:pStyle w:val="Heading4"/>
      </w:pPr>
      <w:r>
        <w:t>Other Requirements</w:t>
      </w:r>
    </w:p>
    <w:p w14:paraId="08FCA542" w14:textId="77777777" w:rsidR="00DC56F6" w:rsidRDefault="00DC56F6" w:rsidP="00DC56F6">
      <w:pPr>
        <w:pStyle w:val="Heading5"/>
      </w:pPr>
      <w:r>
        <w:t>Design Requirements</w:t>
      </w:r>
    </w:p>
    <w:p w14:paraId="5F5C9676" w14:textId="77777777" w:rsidR="00DC56F6" w:rsidRDefault="00DC56F6" w:rsidP="00DC56F6">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32956B29" w14:textId="77777777" w:rsidR="00DC56F6" w:rsidRPr="00DC56F6" w:rsidRDefault="00DC56F6" w:rsidP="00DC56F6"/>
    <w:p w14:paraId="1526A1FB" w14:textId="3EEF8E65" w:rsidR="00686F65" w:rsidRDefault="00686F65" w:rsidP="00686F65">
      <w:pPr>
        <w:pStyle w:val="Heading2"/>
      </w:pPr>
      <w:bookmarkStart w:id="243" w:name="_Toc56581825"/>
      <w:r>
        <w:t>H</w:t>
      </w:r>
      <w:r w:rsidR="00427220">
        <w:t>MI</w:t>
      </w:r>
      <w:r w:rsidR="001E6F9C">
        <w:t xml:space="preserve"> </w:t>
      </w:r>
      <w:r>
        <w:t>Function</w:t>
      </w:r>
      <w:r w:rsidR="001E6F9C">
        <w:t xml:space="preserve"> </w:t>
      </w:r>
      <w:r w:rsidR="004C091C">
        <w:t>“</w:t>
      </w:r>
      <w:r w:rsidR="00C94ED0">
        <w:t xml:space="preserve">RSCL </w:t>
      </w:r>
      <w:r w:rsidR="00B353B1">
        <w:rPr>
          <w:szCs w:val="20"/>
        </w:rPr>
        <w:t>HMI</w:t>
      </w:r>
      <w:r w:rsidR="00C94ED0">
        <w:rPr>
          <w:szCs w:val="20"/>
        </w:rPr>
        <w:t xml:space="preserve"> Control</w:t>
      </w:r>
      <w:r w:rsidR="004C091C">
        <w:t>”</w:t>
      </w:r>
      <w:bookmarkEnd w:id="243"/>
    </w:p>
    <w:p w14:paraId="0620CB91" w14:textId="77777777" w:rsidR="00B80A09" w:rsidRDefault="00B80A09" w:rsidP="00B80A09">
      <w:pPr>
        <w:shd w:val="clear" w:color="auto" w:fill="D6E3BC" w:themeFill="accent3" w:themeFillTint="66"/>
        <w:rPr>
          <w:rStyle w:val="SubtleEmphasis"/>
        </w:rPr>
      </w:pPr>
      <w:r>
        <w:rPr>
          <w:rStyle w:val="SubtleEmphasis"/>
          <w:b/>
        </w:rPr>
        <w:t>#Classification</w:t>
      </w:r>
      <w:r>
        <w:rPr>
          <w:rStyle w:val="SubtleEmphasis"/>
        </w:rPr>
        <w:t>: Optional (Remove section, if not used)</w:t>
      </w:r>
    </w:p>
    <w:p w14:paraId="332E21B0" w14:textId="77777777" w:rsidR="004C091C" w:rsidRDefault="004C091C" w:rsidP="007D0044">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HMI </w:t>
      </w:r>
      <w:r>
        <w:rPr>
          <w:i/>
          <w:color w:val="808080" w:themeColor="background1" w:themeShade="80"/>
        </w:rPr>
        <w:t>functions shall be defined in close cooperation between Function Owner and HMI team. There are currently 2 approaches in the HMI team for the specification of GUIs:</w:t>
      </w:r>
    </w:p>
    <w:p w14:paraId="0BCF36A1" w14:textId="77777777" w:rsidR="004C091C" w:rsidRPr="007E0C44" w:rsidRDefault="004C091C" w:rsidP="007D0044">
      <w:pPr>
        <w:shd w:val="clear" w:color="auto" w:fill="D6E3BC" w:themeFill="accent3" w:themeFillTint="66"/>
        <w:rPr>
          <w:i/>
          <w:color w:val="808080" w:themeColor="background1" w:themeShade="80"/>
        </w:rPr>
      </w:pPr>
      <w:r w:rsidRPr="007E0C44">
        <w:rPr>
          <w:i/>
          <w:color w:val="808080" w:themeColor="background1" w:themeShade="80"/>
        </w:rPr>
        <w:t>1.</w:t>
      </w:r>
      <w:r w:rsidRPr="007E0C44">
        <w:rPr>
          <w:i/>
          <w:color w:val="808080" w:themeColor="background1" w:themeShade="80"/>
        </w:rPr>
        <w:tab/>
        <w:t>Visio Wallpapers with textual behavior descriptions</w:t>
      </w:r>
    </w:p>
    <w:p w14:paraId="276F823A" w14:textId="77777777" w:rsidR="004C091C" w:rsidRDefault="004C091C" w:rsidP="007D0044">
      <w:pPr>
        <w:shd w:val="clear" w:color="auto" w:fill="D6E3BC" w:themeFill="accent3" w:themeFillTint="66"/>
        <w:rPr>
          <w:i/>
          <w:color w:val="808080" w:themeColor="background1" w:themeShade="80"/>
        </w:rPr>
      </w:pPr>
      <w:r w:rsidRPr="007E0C44">
        <w:rPr>
          <w:i/>
          <w:color w:val="808080" w:themeColor="background1" w:themeShade="80"/>
        </w:rPr>
        <w:t>2.</w:t>
      </w:r>
      <w:r w:rsidRPr="007E0C44">
        <w:rPr>
          <w:i/>
          <w:color w:val="808080" w:themeColor="background1" w:themeShade="80"/>
        </w:rPr>
        <w:tab/>
        <w:t>An executable model according to the Model-View-Control approach.</w:t>
      </w:r>
    </w:p>
    <w:p w14:paraId="7BE3A656" w14:textId="708DEE45" w:rsidR="004C091C" w:rsidRPr="00587489" w:rsidRDefault="004C091C" w:rsidP="007D0044">
      <w:pPr>
        <w:shd w:val="clear" w:color="auto" w:fill="D6E3BC" w:themeFill="accent3" w:themeFillTint="66"/>
        <w:rPr>
          <w:i/>
          <w:color w:val="808080" w:themeColor="background1" w:themeShade="80"/>
        </w:rPr>
      </w:pPr>
      <w:r>
        <w:rPr>
          <w:i/>
          <w:color w:val="808080" w:themeColor="background1" w:themeShade="80"/>
        </w:rPr>
        <w:t xml:space="preserve">Both approaches can be used with this specification. The QPIP approach separates the feature logic from the HMI logic. The HMI logic (either the Controller / View part of the MVC approach or the Visio Wallpaper centered logic) is encapsulated in a separate HMI Function. The internal structure of the HMI Function section slightly differs from the section for normal Logical Functions. The use of HMI functions is explained at </w:t>
      </w:r>
      <w:hyperlink r:id="rId132" w:history="1">
        <w:r w:rsidRPr="001B2292">
          <w:rPr>
            <w:rStyle w:val="Hyperlink"/>
            <w:i/>
          </w:rPr>
          <w:t>RE Wiki – HMI Funcitons</w:t>
        </w:r>
      </w:hyperlink>
      <w:r w:rsidRPr="001B2292">
        <w:rPr>
          <w:i/>
          <w:color w:val="0000FF"/>
        </w:rPr>
        <w:t>.</w:t>
      </w:r>
    </w:p>
    <w:p w14:paraId="67712514" w14:textId="77777777" w:rsidR="004C091C" w:rsidRPr="00D5081E" w:rsidRDefault="004C091C" w:rsidP="004C091C"/>
    <w:p w14:paraId="7AA86992" w14:textId="77777777" w:rsidR="003D0FE0" w:rsidRDefault="003D0FE0" w:rsidP="003D0FE0">
      <w:pPr>
        <w:pStyle w:val="Heading3"/>
      </w:pPr>
      <w:bookmarkStart w:id="244" w:name="_Toc56581826"/>
      <w:r>
        <w:t xml:space="preserve">Function </w:t>
      </w:r>
      <w:r w:rsidR="00283752">
        <w:t>Overview</w:t>
      </w:r>
      <w:bookmarkEnd w:id="244"/>
    </w:p>
    <w:p w14:paraId="29E7092A" w14:textId="77777777" w:rsidR="00427220" w:rsidRDefault="00DB474A" w:rsidP="00427220">
      <w:pPr>
        <w:pStyle w:val="Heading4"/>
      </w:pPr>
      <w:r>
        <w:t xml:space="preserve">Function </w:t>
      </w:r>
      <w:r w:rsidR="00283752">
        <w:t>Description</w:t>
      </w:r>
    </w:p>
    <w:p w14:paraId="1F57654E" w14:textId="77777777" w:rsidR="006A36EA" w:rsidRDefault="006A36EA" w:rsidP="006A36EA">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6C6BD552" w14:textId="77777777" w:rsidR="007430F9" w:rsidRDefault="007430F9" w:rsidP="007430F9">
      <w:pPr>
        <w:pStyle w:val="scriptNormal"/>
      </w:pPr>
      <w:r>
        <w:rPr>
          <w:color w:val="auto"/>
        </w:rPr>
        <w:t>Provides HMI controls for RSCL options and c</w:t>
      </w:r>
      <w:r w:rsidRPr="00B605F0">
        <w:rPr>
          <w:color w:val="auto"/>
        </w:rPr>
        <w:t>onvert</w:t>
      </w:r>
      <w:r>
        <w:rPr>
          <w:color w:val="auto"/>
        </w:rPr>
        <w:t>s</w:t>
      </w:r>
      <w:r w:rsidRPr="00B605F0">
        <w:rPr>
          <w:color w:val="auto"/>
        </w:rPr>
        <w:t xml:space="preserve"> user input (e.g. physical button press) in</w:t>
      </w:r>
      <w:r>
        <w:rPr>
          <w:color w:val="auto"/>
        </w:rPr>
        <w:t>to</w:t>
      </w:r>
      <w:r w:rsidRPr="00B605F0">
        <w:rPr>
          <w:color w:val="auto"/>
        </w:rPr>
        <w:t xml:space="preserve"> logical signals for further processing by RSCL control. Provide</w:t>
      </w:r>
      <w:r>
        <w:rPr>
          <w:color w:val="auto"/>
        </w:rPr>
        <w:t>s</w:t>
      </w:r>
      <w:r w:rsidRPr="00B605F0">
        <w:rPr>
          <w:color w:val="auto"/>
        </w:rPr>
        <w:t xml:space="preserve"> feedback </w:t>
      </w:r>
      <w:r>
        <w:rPr>
          <w:color w:val="auto"/>
        </w:rPr>
        <w:t xml:space="preserve">to the user about </w:t>
      </w:r>
      <w:r w:rsidRPr="00B605F0">
        <w:rPr>
          <w:color w:val="auto"/>
        </w:rPr>
        <w:t>feature status.</w:t>
      </w:r>
    </w:p>
    <w:p w14:paraId="0ED7D681" w14:textId="77777777" w:rsidR="000D5205" w:rsidRDefault="00DB474A" w:rsidP="000D5205">
      <w:pPr>
        <w:pStyle w:val="Heading4"/>
      </w:pPr>
      <w:r>
        <w:t xml:space="preserve">Function </w:t>
      </w:r>
      <w:r w:rsidR="000D5205">
        <w:t>Variants</w:t>
      </w:r>
    </w:p>
    <w:p w14:paraId="094CC931" w14:textId="77777777" w:rsidR="000D5205" w:rsidRDefault="000D5205" w:rsidP="000D5205">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1CF045C" w14:textId="77777777" w:rsidR="009F1B2C" w:rsidRDefault="009F1B2C" w:rsidP="009F1B2C">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w:t>
      </w:r>
      <w:r w:rsidR="00C70257">
        <w:rPr>
          <w:rStyle w:val="SubtleEmphasis"/>
        </w:rPr>
        <w:t>specification</w:t>
      </w:r>
      <w:r>
        <w:rPr>
          <w:rStyle w:val="SubtleEmphasis"/>
        </w:rPr>
        <w:t xml:space="preserve">, list those variants in the table below. </w:t>
      </w:r>
    </w:p>
    <w:p w14:paraId="5DE73A07" w14:textId="77777777" w:rsidR="009F1B2C" w:rsidRDefault="009F1B2C" w:rsidP="009F1B2C">
      <w:pPr>
        <w:shd w:val="clear" w:color="auto" w:fill="D6E3BC" w:themeFill="accent3" w:themeFillTint="66"/>
        <w:rPr>
          <w:rStyle w:val="SubtleEmphasis"/>
        </w:rPr>
      </w:pPr>
      <w:r>
        <w:rPr>
          <w:rStyle w:val="SubtleEmphasis"/>
        </w:rPr>
        <w:t xml:space="preserve">Variants on Function level could be driven </w:t>
      </w:r>
      <w:r w:rsidR="00C4713A">
        <w:rPr>
          <w:rStyle w:val="SubtleEmphasis"/>
        </w:rPr>
        <w:t xml:space="preserve">by e.g. </w:t>
      </w:r>
      <w:r>
        <w:rPr>
          <w:rStyle w:val="SubtleEmphasis"/>
        </w:rPr>
        <w:t>technology or feature content. The optional column “Variant condition” allows to express the dependency of a V</w:t>
      </w:r>
      <w:r w:rsidR="00C4713A">
        <w:rPr>
          <w:rStyle w:val="SubtleEmphasis"/>
        </w:rPr>
        <w:t>ariant based on Variant Options</w:t>
      </w:r>
      <w:r>
        <w:rPr>
          <w:rStyle w:val="SubtleEmphasis"/>
        </w:rPr>
        <w:t xml:space="preserve">. </w:t>
      </w:r>
      <w:r w:rsidR="00BC00EF">
        <w:rPr>
          <w:rStyle w:val="SubtleEmphasis"/>
        </w:rPr>
        <w:t>Variant Options should be centrally managed in VSEM.</w:t>
      </w:r>
    </w:p>
    <w:p w14:paraId="0AA9FB02" w14:textId="77777777" w:rsidR="009F1B2C" w:rsidRDefault="009F1B2C" w:rsidP="009F1B2C">
      <w:pPr>
        <w:shd w:val="clear" w:color="auto" w:fill="D6E3BC" w:themeFill="accent3" w:themeFillTint="66"/>
        <w:rPr>
          <w:rStyle w:val="SubtleEmphasis"/>
        </w:rPr>
      </w:pPr>
    </w:p>
    <w:p w14:paraId="360F34BF" w14:textId="77777777" w:rsidR="009F1B2C" w:rsidRDefault="009F1B2C" w:rsidP="009F1B2C">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006765FF" w14:textId="0FFABD17" w:rsidR="000D5205" w:rsidRDefault="000D5205" w:rsidP="000D5205">
      <w:pPr>
        <w:shd w:val="clear" w:color="auto" w:fill="D6E3BC" w:themeFill="accent3" w:themeFillTint="66"/>
        <w:rPr>
          <w:rStyle w:val="SubtleEmphasis"/>
        </w:rPr>
      </w:pPr>
      <w:r w:rsidRPr="003C3D56">
        <w:rPr>
          <w:rStyle w:val="SubtleEmphasis"/>
          <w:b/>
        </w:rPr>
        <w:t>#Link:</w:t>
      </w:r>
      <w:r>
        <w:rPr>
          <w:rStyle w:val="SubtleEmphasis"/>
        </w:rPr>
        <w:t xml:space="preserve"> </w:t>
      </w:r>
      <w:hyperlink r:id="rId133" w:history="1">
        <w:r w:rsidRPr="00F72CA0">
          <w:rPr>
            <w:rStyle w:val="Hyperlink"/>
          </w:rPr>
          <w:t>RE Wiki – Variant Management</w:t>
        </w:r>
      </w:hyperlink>
    </w:p>
    <w:p w14:paraId="19C09C9D" w14:textId="77777777" w:rsidR="000D5205" w:rsidRPr="00282E2C" w:rsidRDefault="000D5205" w:rsidP="000D5205"/>
    <w:tbl>
      <w:tblPr>
        <w:tblStyle w:val="TableGrid"/>
        <w:tblW w:w="10206" w:type="dxa"/>
        <w:tblInd w:w="-5" w:type="dxa"/>
        <w:tblLook w:val="0620" w:firstRow="1" w:lastRow="0" w:firstColumn="0" w:lastColumn="0" w:noHBand="1" w:noVBand="1"/>
      </w:tblPr>
      <w:tblGrid>
        <w:gridCol w:w="2523"/>
        <w:gridCol w:w="5132"/>
        <w:gridCol w:w="2551"/>
      </w:tblGrid>
      <w:tr w:rsidR="000D5205" w:rsidRPr="009E3B7C" w14:paraId="6CEA404E" w14:textId="77777777" w:rsidTr="00206FF8">
        <w:trPr>
          <w:trHeight w:val="314"/>
        </w:trPr>
        <w:tc>
          <w:tcPr>
            <w:tcW w:w="2523" w:type="dxa"/>
            <w:shd w:val="clear" w:color="auto" w:fill="D9D9D9" w:themeFill="background1" w:themeFillShade="D9"/>
          </w:tcPr>
          <w:p w14:paraId="0D44F6A0" w14:textId="77777777" w:rsidR="000D5205" w:rsidRPr="009E3B7C" w:rsidRDefault="000D5205" w:rsidP="00F22E3C">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9B613D3" w14:textId="77777777" w:rsidR="000D5205" w:rsidRPr="009E3B7C" w:rsidRDefault="000D5205" w:rsidP="00F22E3C">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9235E6C" w14:textId="77777777" w:rsidR="000D5205" w:rsidRPr="009E3B7C" w:rsidRDefault="000D5205" w:rsidP="00F22E3C">
            <w:pPr>
              <w:pStyle w:val="Caption"/>
              <w:rPr>
                <w:rFonts w:cs="Arial"/>
                <w:lang w:val="en-GB"/>
              </w:rPr>
            </w:pPr>
            <w:r>
              <w:rPr>
                <w:rFonts w:cs="Arial"/>
                <w:lang w:val="en-GB"/>
              </w:rPr>
              <w:t>Variant Condition</w:t>
            </w:r>
            <w:r w:rsidR="00610C61">
              <w:rPr>
                <w:rFonts w:cs="Arial"/>
                <w:lang w:val="en-GB"/>
              </w:rPr>
              <w:br/>
            </w:r>
            <w:r w:rsidR="00610C61" w:rsidRPr="008F7552">
              <w:rPr>
                <w:b w:val="0"/>
                <w:lang w:val="en-GB"/>
              </w:rPr>
              <w:t>(optional)</w:t>
            </w:r>
          </w:p>
        </w:tc>
      </w:tr>
      <w:tr w:rsidR="000D5205" w:rsidRPr="009E3B7C" w14:paraId="6CD9C0F2" w14:textId="77777777" w:rsidTr="00206FF8">
        <w:trPr>
          <w:trHeight w:val="198"/>
        </w:trPr>
        <w:tc>
          <w:tcPr>
            <w:tcW w:w="2523" w:type="dxa"/>
          </w:tcPr>
          <w:p w14:paraId="71B1DFD4" w14:textId="77777777" w:rsidR="000D5205" w:rsidRPr="009E3B7C" w:rsidRDefault="000D5205" w:rsidP="00F22E3C">
            <w:pPr>
              <w:rPr>
                <w:rFonts w:cs="Arial"/>
                <w:b/>
              </w:rPr>
            </w:pPr>
          </w:p>
        </w:tc>
        <w:tc>
          <w:tcPr>
            <w:tcW w:w="5132" w:type="dxa"/>
          </w:tcPr>
          <w:p w14:paraId="4FE4ACA5" w14:textId="79FE0B08" w:rsidR="000D5205" w:rsidRPr="009E3B7C" w:rsidRDefault="007B7E29" w:rsidP="0035717D">
            <w:pPr>
              <w:overflowPunct/>
              <w:autoSpaceDE/>
              <w:autoSpaceDN/>
              <w:adjustRightInd/>
              <w:jc w:val="center"/>
              <w:textAlignment w:val="center"/>
              <w:rPr>
                <w:rFonts w:cs="Arial"/>
              </w:rPr>
            </w:pPr>
            <w:r>
              <w:rPr>
                <w:rFonts w:cs="Arial"/>
              </w:rPr>
              <w:t>n/a</w:t>
            </w:r>
          </w:p>
        </w:tc>
        <w:tc>
          <w:tcPr>
            <w:tcW w:w="2551" w:type="dxa"/>
          </w:tcPr>
          <w:p w14:paraId="12C00DAF" w14:textId="77777777" w:rsidR="000D5205" w:rsidRPr="005A344A" w:rsidRDefault="000D5205" w:rsidP="00F22E3C">
            <w:pPr>
              <w:rPr>
                <w:rFonts w:cs="Arial"/>
                <w:lang w:val="en-GB"/>
              </w:rPr>
            </w:pPr>
          </w:p>
        </w:tc>
      </w:tr>
    </w:tbl>
    <w:p w14:paraId="78CC03F7" w14:textId="77777777" w:rsidR="000D5205" w:rsidRPr="00282E2C" w:rsidRDefault="000D5205" w:rsidP="000D5205"/>
    <w:p w14:paraId="45C104E7" w14:textId="77777777" w:rsidR="00427220" w:rsidRDefault="00427220" w:rsidP="00427220">
      <w:pPr>
        <w:pStyle w:val="Heading4"/>
      </w:pPr>
      <w:r>
        <w:t>Input Requirements</w:t>
      </w:r>
      <w:r w:rsidR="0046131D">
        <w:t>/Documents</w:t>
      </w:r>
    </w:p>
    <w:p w14:paraId="18E5FA98" w14:textId="349B1D94" w:rsidR="00024A2B" w:rsidRPr="00152F17" w:rsidRDefault="00024A2B" w:rsidP="00024A2B">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w:t>
      </w:r>
      <w:r w:rsidR="003A2871">
        <w:rPr>
          <w:i/>
          <w:color w:val="808080" w:themeColor="background1" w:themeShade="80"/>
        </w:rPr>
        <w:t>function</w:t>
      </w:r>
      <w:r>
        <w:rPr>
          <w:i/>
          <w:color w:val="808080" w:themeColor="background1" w:themeShade="80"/>
        </w:rPr>
        <w:t xml:space="preserve">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w:t>
      </w:r>
      <w:r w:rsidR="003A2871">
        <w:rPr>
          <w:i/>
          <w:color w:val="808080" w:themeColor="background1" w:themeShade="80"/>
        </w:rPr>
        <w:t>function</w:t>
      </w:r>
      <w:r>
        <w:rPr>
          <w:i/>
          <w:color w:val="808080" w:themeColor="background1" w:themeShade="80"/>
        </w:rPr>
        <w:t xml:space="preserve"> owner </w:t>
      </w:r>
      <w:r w:rsidRPr="00152F17">
        <w:rPr>
          <w:rStyle w:val="SubtleEmphasis"/>
          <w:i w:val="0"/>
        </w:rPr>
        <w:t xml:space="preserve">should check, if all inputs have been properly considered by derived/outgoing requirements </w:t>
      </w:r>
      <w:r>
        <w:rPr>
          <w:rStyle w:val="SubtleEmphasis"/>
        </w:rPr>
        <w:t>in chapter “</w:t>
      </w:r>
      <w:r w:rsidR="00152F17" w:rsidRPr="00152F17">
        <w:rPr>
          <w:rStyle w:val="SubtleEmphasis"/>
        </w:rPr>
        <w:fldChar w:fldCharType="begin"/>
      </w:r>
      <w:r w:rsidR="00152F17" w:rsidRPr="00152F17">
        <w:rPr>
          <w:rStyle w:val="SubtleEmphasis"/>
        </w:rPr>
        <w:instrText xml:space="preserve"> REF _Ref26372394 \h  \* MERGEFORMAT </w:instrText>
      </w:r>
      <w:r w:rsidR="00152F17" w:rsidRPr="00152F17">
        <w:rPr>
          <w:rStyle w:val="SubtleEmphasis"/>
        </w:rPr>
      </w:r>
      <w:r w:rsidR="00152F17" w:rsidRPr="00152F17">
        <w:rPr>
          <w:rStyle w:val="SubtleEmphasis"/>
        </w:rPr>
        <w:fldChar w:fldCharType="separate"/>
      </w:r>
      <w:r w:rsidR="00CE7B51" w:rsidRPr="00CE7B51">
        <w:rPr>
          <w:rStyle w:val="SubtleEmphasis"/>
        </w:rPr>
        <w:t>Function Requirements</w:t>
      </w:r>
      <w:r w:rsidR="00152F17" w:rsidRPr="00152F17">
        <w:rPr>
          <w:rStyle w:val="SubtleEmphasis"/>
        </w:rPr>
        <w:fldChar w:fldCharType="end"/>
      </w:r>
      <w:r>
        <w:rPr>
          <w:rStyle w:val="SubtleEmphasis"/>
        </w:rPr>
        <w:t>”</w:t>
      </w:r>
      <w:r w:rsidRPr="00152F17">
        <w:rPr>
          <w:rStyle w:val="SubtleEmphasis"/>
        </w:rPr>
        <w:t>.</w:t>
      </w:r>
    </w:p>
    <w:p w14:paraId="49CB698B" w14:textId="77777777" w:rsidR="00024A2B" w:rsidRDefault="00024A2B" w:rsidP="00024A2B">
      <w:pPr>
        <w:shd w:val="clear" w:color="auto" w:fill="D6E3BC" w:themeFill="accent3" w:themeFillTint="66"/>
        <w:rPr>
          <w:rStyle w:val="SubtleEmphasis"/>
        </w:rPr>
      </w:pPr>
      <w:r w:rsidRPr="00152F17">
        <w:rPr>
          <w:rStyle w:val="SubtleEmphasis"/>
        </w:rPr>
        <w:t xml:space="preserve">Note: </w:t>
      </w:r>
      <w:r>
        <w:rPr>
          <w:rStyle w:val="SubtleEmphasis"/>
        </w:rPr>
        <w:t>It is not required to list each input requirement individually in this table, referencing the input document is enough (if relevant document section is indicated).</w:t>
      </w:r>
    </w:p>
    <w:p w14:paraId="1B9CC88C" w14:textId="77777777" w:rsidR="00024A2B" w:rsidRDefault="00024A2B" w:rsidP="00024A2B">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024A2B" w:rsidRPr="007C20FA" w14:paraId="4CA0FA9F" w14:textId="77777777" w:rsidTr="009B2F85">
        <w:trPr>
          <w:trHeight w:val="20"/>
        </w:trPr>
        <w:tc>
          <w:tcPr>
            <w:tcW w:w="1560" w:type="dxa"/>
            <w:shd w:val="clear" w:color="auto" w:fill="D9D9D9" w:themeFill="background1" w:themeFillShade="D9"/>
          </w:tcPr>
          <w:p w14:paraId="68C66E89" w14:textId="77777777" w:rsidR="00024A2B" w:rsidRPr="00206FF8" w:rsidRDefault="00024A2B" w:rsidP="00893CD2">
            <w:pPr>
              <w:rPr>
                <w:rFonts w:ascii="Helvetica" w:hAnsi="Helvetica" w:cs="Helvetica"/>
                <w:b/>
              </w:rPr>
            </w:pPr>
            <w:r w:rsidRPr="00206FF8">
              <w:rPr>
                <w:rFonts w:ascii="Helvetica" w:hAnsi="Helvetica" w:cs="Helvetica"/>
                <w:b/>
              </w:rPr>
              <w:t>Reference</w:t>
            </w:r>
          </w:p>
          <w:p w14:paraId="1F8B6925" w14:textId="77777777" w:rsidR="00206FF8" w:rsidRPr="00206FF8" w:rsidRDefault="00206FF8" w:rsidP="00893CD2">
            <w:pPr>
              <w:rPr>
                <w:rFonts w:ascii="Helvetica" w:hAnsi="Helvetica" w:cs="Helvetica"/>
                <w:sz w:val="16"/>
              </w:rPr>
            </w:pPr>
          </w:p>
          <w:p w14:paraId="424D6F15" w14:textId="3D300E55" w:rsidR="00024A2B" w:rsidRPr="00206FF8" w:rsidRDefault="00024A2B" w:rsidP="00893CD2">
            <w:pPr>
              <w:rPr>
                <w:rFonts w:ascii="Helvetica" w:hAnsi="Helvetica" w:cs="Helvetica"/>
                <w:sz w:val="16"/>
              </w:rPr>
            </w:pPr>
            <w:r w:rsidRPr="00B574CB">
              <w:rPr>
                <w:rFonts w:ascii="Helvetica" w:hAnsi="Helvetica" w:cs="Helvetica"/>
                <w:sz w:val="16"/>
              </w:rPr>
              <w:t>(Reference as listed in ch. “</w:t>
            </w:r>
            <w:r w:rsidR="00206FF8">
              <w:rPr>
                <w:rFonts w:ascii="Helvetica" w:hAnsi="Helvetica" w:cs="Helvetica"/>
                <w:sz w:val="16"/>
              </w:rPr>
              <w:fldChar w:fldCharType="begin"/>
            </w:r>
            <w:r w:rsidR="00206FF8">
              <w:rPr>
                <w:rFonts w:ascii="Helvetica" w:hAnsi="Helvetica" w:cs="Helvetica"/>
                <w:sz w:val="16"/>
              </w:rPr>
              <w:instrText xml:space="preserve"> REF _Ref26441964 \h  \* MERGEFORMAT </w:instrText>
            </w:r>
            <w:r w:rsidR="00206FF8">
              <w:rPr>
                <w:rFonts w:ascii="Helvetica" w:hAnsi="Helvetica" w:cs="Helvetica"/>
                <w:sz w:val="16"/>
              </w:rPr>
            </w:r>
            <w:r w:rsidR="00206FF8">
              <w:rPr>
                <w:rFonts w:ascii="Helvetica" w:hAnsi="Helvetica" w:cs="Helvetica"/>
                <w:sz w:val="16"/>
              </w:rPr>
              <w:fldChar w:fldCharType="separate"/>
            </w:r>
            <w:r w:rsidR="00CE7B51" w:rsidRPr="00CE7B51">
              <w:rPr>
                <w:rFonts w:ascii="Helvetica" w:hAnsi="Helvetica" w:cs="Helvetica"/>
                <w:sz w:val="16"/>
              </w:rPr>
              <w:t>References</w:t>
            </w:r>
            <w:r w:rsidR="00206FF8">
              <w:rPr>
                <w:rFonts w:ascii="Helvetica" w:hAnsi="Helvetica" w:cs="Helvetica"/>
                <w:sz w:val="16"/>
              </w:rPr>
              <w:fldChar w:fldCharType="end"/>
            </w:r>
            <w:r w:rsidR="00206FF8">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2FAB4CC6" w14:textId="77777777" w:rsidR="00024A2B" w:rsidRPr="007C20FA" w:rsidRDefault="00024A2B" w:rsidP="00893CD2">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59AD2118" w14:textId="77777777" w:rsidR="00024A2B" w:rsidRPr="007C20FA" w:rsidRDefault="00024A2B" w:rsidP="00893CD2">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61DB7567" w14:textId="77777777" w:rsidR="00024A2B" w:rsidRDefault="00024A2B" w:rsidP="00893CD2">
            <w:pPr>
              <w:rPr>
                <w:rFonts w:ascii="Helvetica" w:hAnsi="Helvetica" w:cs="Helvetica"/>
                <w:b/>
              </w:rPr>
            </w:pPr>
            <w:r>
              <w:rPr>
                <w:rFonts w:ascii="Helvetica" w:hAnsi="Helvetica" w:cs="Helvetica"/>
                <w:b/>
              </w:rPr>
              <w:t>Derived Requirement</w:t>
            </w:r>
          </w:p>
          <w:p w14:paraId="3B33C889" w14:textId="33018A33" w:rsidR="00024A2B" w:rsidRPr="00B574CB" w:rsidRDefault="00024A2B" w:rsidP="00893CD2">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_Ref26372394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24A2B" w:rsidRPr="007C20FA" w14:paraId="74BE8A39" w14:textId="77777777" w:rsidTr="009B2F85">
        <w:trPr>
          <w:trHeight w:val="20"/>
        </w:trPr>
        <w:tc>
          <w:tcPr>
            <w:tcW w:w="10206" w:type="dxa"/>
            <w:gridSpan w:val="4"/>
            <w:shd w:val="clear" w:color="auto" w:fill="F2F2F2" w:themeFill="background1" w:themeFillShade="F2"/>
          </w:tcPr>
          <w:p w14:paraId="56BB9135" w14:textId="77777777" w:rsidR="00024A2B" w:rsidRDefault="008931BC" w:rsidP="00893CD2">
            <w:pPr>
              <w:rPr>
                <w:rFonts w:ascii="Helvetica" w:hAnsi="Helvetica" w:cs="Helvetica"/>
                <w:b/>
              </w:rPr>
            </w:pPr>
            <w:r>
              <w:rPr>
                <w:rFonts w:ascii="Helvetica" w:hAnsi="Helvetica" w:cs="Helvetica"/>
                <w:b/>
              </w:rPr>
              <w:lastRenderedPageBreak/>
              <w:t>Feature</w:t>
            </w:r>
            <w:r w:rsidR="00024A2B">
              <w:rPr>
                <w:rFonts w:ascii="Helvetica" w:hAnsi="Helvetica" w:cs="Helvetica"/>
                <w:b/>
              </w:rPr>
              <w:t xml:space="preserve"> Requirements</w:t>
            </w:r>
          </w:p>
        </w:tc>
      </w:tr>
      <w:tr w:rsidR="00024A2B" w:rsidRPr="007C20FA" w14:paraId="0EA2BBC1" w14:textId="77777777" w:rsidTr="009B2F85">
        <w:trPr>
          <w:trHeight w:val="20"/>
        </w:trPr>
        <w:tc>
          <w:tcPr>
            <w:tcW w:w="1560" w:type="dxa"/>
          </w:tcPr>
          <w:p w14:paraId="4CC9A318" w14:textId="7E0CE9B8" w:rsidR="00024A2B" w:rsidRPr="00D410AE" w:rsidRDefault="005D013B" w:rsidP="00893CD2">
            <w:pPr>
              <w:rPr>
                <w:rFonts w:cs="Arial"/>
              </w:rPr>
            </w:pPr>
            <w:r w:rsidRPr="002F556D">
              <w:rPr>
                <w:rFonts w:cs="Arial"/>
              </w:rPr>
              <w:t>Feature document</w:t>
            </w:r>
          </w:p>
        </w:tc>
        <w:tc>
          <w:tcPr>
            <w:tcW w:w="2693" w:type="dxa"/>
          </w:tcPr>
          <w:p w14:paraId="6E82A941" w14:textId="77777777" w:rsidR="00024A2B" w:rsidRDefault="00024A2B" w:rsidP="00893CD2">
            <w:pPr>
              <w:rPr>
                <w:rFonts w:cs="Arial"/>
              </w:rPr>
            </w:pPr>
            <w:r>
              <w:rPr>
                <w:rFonts w:cs="Arial"/>
              </w:rPr>
              <w:t>&lt;Example:</w:t>
            </w:r>
          </w:p>
          <w:p w14:paraId="25A42524" w14:textId="77777777" w:rsidR="00024A2B" w:rsidRPr="00D410AE" w:rsidRDefault="00024A2B" w:rsidP="00893CD2">
            <w:pPr>
              <w:rPr>
                <w:rFonts w:cs="Arial"/>
              </w:rPr>
            </w:pPr>
            <w:r>
              <w:rPr>
                <w:rFonts w:cs="Arial"/>
              </w:rPr>
              <w:t>id + title of relevant Feature Docs&gt;</w:t>
            </w:r>
          </w:p>
        </w:tc>
        <w:tc>
          <w:tcPr>
            <w:tcW w:w="2693" w:type="dxa"/>
          </w:tcPr>
          <w:p w14:paraId="253199BE" w14:textId="77777777" w:rsidR="00024A2B" w:rsidRPr="00D410AE" w:rsidRDefault="00024A2B" w:rsidP="00893CD2">
            <w:pPr>
              <w:rPr>
                <w:rFonts w:cs="Arial"/>
              </w:rPr>
            </w:pPr>
            <w:r>
              <w:rPr>
                <w:rFonts w:cs="Arial"/>
              </w:rPr>
              <w:t>&lt;Example: “Requirements of Feature …”&gt;</w:t>
            </w:r>
          </w:p>
        </w:tc>
        <w:tc>
          <w:tcPr>
            <w:tcW w:w="3260" w:type="dxa"/>
          </w:tcPr>
          <w:p w14:paraId="7AE3C252" w14:textId="5D1F9A39" w:rsidR="00024A2B" w:rsidRDefault="00024A2B" w:rsidP="00893CD2">
            <w:pPr>
              <w:rPr>
                <w:rFonts w:cs="Arial"/>
              </w:rPr>
            </w:pPr>
            <w:r>
              <w:rPr>
                <w:rFonts w:cs="Arial"/>
              </w:rPr>
              <w:t>&lt;</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3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24A2B" w:rsidRPr="007C20FA" w14:paraId="114E06D1" w14:textId="77777777" w:rsidTr="009B2F85">
        <w:trPr>
          <w:trHeight w:val="20"/>
        </w:trPr>
        <w:tc>
          <w:tcPr>
            <w:tcW w:w="1560" w:type="dxa"/>
          </w:tcPr>
          <w:p w14:paraId="14098740" w14:textId="77777777" w:rsidR="00024A2B" w:rsidRPr="00D410AE" w:rsidRDefault="00024A2B" w:rsidP="00893CD2">
            <w:pPr>
              <w:rPr>
                <w:rFonts w:cs="Arial"/>
              </w:rPr>
            </w:pPr>
          </w:p>
        </w:tc>
        <w:tc>
          <w:tcPr>
            <w:tcW w:w="2693" w:type="dxa"/>
          </w:tcPr>
          <w:p w14:paraId="4C965533" w14:textId="77777777" w:rsidR="00024A2B" w:rsidRDefault="00024A2B" w:rsidP="00893CD2">
            <w:pPr>
              <w:rPr>
                <w:rFonts w:cs="Arial"/>
              </w:rPr>
            </w:pPr>
          </w:p>
        </w:tc>
        <w:tc>
          <w:tcPr>
            <w:tcW w:w="2693" w:type="dxa"/>
          </w:tcPr>
          <w:p w14:paraId="3E4F7326" w14:textId="77777777" w:rsidR="00024A2B" w:rsidRDefault="00024A2B" w:rsidP="00893CD2">
            <w:pPr>
              <w:rPr>
                <w:rFonts w:cs="Arial"/>
              </w:rPr>
            </w:pPr>
          </w:p>
        </w:tc>
        <w:tc>
          <w:tcPr>
            <w:tcW w:w="3260" w:type="dxa"/>
          </w:tcPr>
          <w:p w14:paraId="090148AF" w14:textId="77777777" w:rsidR="00024A2B" w:rsidRDefault="00024A2B" w:rsidP="00893CD2">
            <w:pPr>
              <w:rPr>
                <w:rFonts w:cs="Arial"/>
              </w:rPr>
            </w:pPr>
          </w:p>
        </w:tc>
      </w:tr>
      <w:tr w:rsidR="00024A2B" w:rsidRPr="007C20FA" w14:paraId="2F1E15DB" w14:textId="77777777" w:rsidTr="009B2F85">
        <w:trPr>
          <w:trHeight w:val="20"/>
        </w:trPr>
        <w:tc>
          <w:tcPr>
            <w:tcW w:w="10206" w:type="dxa"/>
            <w:gridSpan w:val="4"/>
            <w:shd w:val="clear" w:color="auto" w:fill="F2F2F2" w:themeFill="background1" w:themeFillShade="F2"/>
          </w:tcPr>
          <w:p w14:paraId="79683DF7" w14:textId="77777777" w:rsidR="00024A2B" w:rsidRDefault="00024A2B" w:rsidP="00893CD2">
            <w:pPr>
              <w:rPr>
                <w:rFonts w:ascii="Helvetica" w:hAnsi="Helvetica" w:cs="Helvetica"/>
                <w:b/>
              </w:rPr>
            </w:pPr>
            <w:r>
              <w:rPr>
                <w:rFonts w:ascii="Helvetica" w:hAnsi="Helvetica" w:cs="Helvetica"/>
                <w:b/>
              </w:rPr>
              <w:t>Ford Engineering Standards</w:t>
            </w:r>
          </w:p>
        </w:tc>
      </w:tr>
      <w:tr w:rsidR="00024A2B" w:rsidRPr="007C20FA" w14:paraId="4A556A74" w14:textId="77777777" w:rsidTr="009B2F85">
        <w:trPr>
          <w:trHeight w:val="20"/>
        </w:trPr>
        <w:tc>
          <w:tcPr>
            <w:tcW w:w="1560" w:type="dxa"/>
          </w:tcPr>
          <w:p w14:paraId="30394668" w14:textId="77777777" w:rsidR="00024A2B" w:rsidRPr="00D410AE" w:rsidRDefault="00024A2B" w:rsidP="00893CD2">
            <w:pPr>
              <w:rPr>
                <w:rFonts w:cs="Arial"/>
              </w:rPr>
            </w:pPr>
          </w:p>
        </w:tc>
        <w:tc>
          <w:tcPr>
            <w:tcW w:w="2693" w:type="dxa"/>
          </w:tcPr>
          <w:p w14:paraId="204EC113" w14:textId="77777777" w:rsidR="00024A2B" w:rsidRPr="00D410AE" w:rsidRDefault="00024A2B" w:rsidP="00893CD2">
            <w:pPr>
              <w:rPr>
                <w:rFonts w:cs="Arial"/>
              </w:rPr>
            </w:pPr>
            <w:r>
              <w:rPr>
                <w:rFonts w:cs="Arial"/>
              </w:rPr>
              <w:t>&lt;Example: some SDS (requirement)&gt;</w:t>
            </w:r>
          </w:p>
        </w:tc>
        <w:tc>
          <w:tcPr>
            <w:tcW w:w="2693" w:type="dxa"/>
          </w:tcPr>
          <w:p w14:paraId="0851BFB6" w14:textId="77777777" w:rsidR="00024A2B" w:rsidRPr="00D410AE" w:rsidRDefault="00024A2B" w:rsidP="00893CD2">
            <w:pPr>
              <w:rPr>
                <w:rFonts w:cs="Arial"/>
              </w:rPr>
            </w:pPr>
          </w:p>
        </w:tc>
        <w:tc>
          <w:tcPr>
            <w:tcW w:w="3260" w:type="dxa"/>
          </w:tcPr>
          <w:p w14:paraId="4334595F" w14:textId="77777777" w:rsidR="00024A2B" w:rsidRDefault="00024A2B" w:rsidP="00893CD2">
            <w:pPr>
              <w:rPr>
                <w:rFonts w:cs="Arial"/>
              </w:rPr>
            </w:pPr>
          </w:p>
        </w:tc>
      </w:tr>
      <w:tr w:rsidR="00024A2B" w:rsidRPr="007C20FA" w14:paraId="55A74C72" w14:textId="77777777" w:rsidTr="009B2F85">
        <w:trPr>
          <w:trHeight w:val="20"/>
        </w:trPr>
        <w:tc>
          <w:tcPr>
            <w:tcW w:w="1560" w:type="dxa"/>
          </w:tcPr>
          <w:p w14:paraId="49E1AEEB" w14:textId="77777777" w:rsidR="00024A2B" w:rsidRDefault="00024A2B" w:rsidP="00893CD2">
            <w:pPr>
              <w:rPr>
                <w:rFonts w:cs="Arial"/>
              </w:rPr>
            </w:pPr>
          </w:p>
        </w:tc>
        <w:tc>
          <w:tcPr>
            <w:tcW w:w="2693" w:type="dxa"/>
          </w:tcPr>
          <w:p w14:paraId="720051D9" w14:textId="77777777" w:rsidR="00024A2B" w:rsidRDefault="00024A2B" w:rsidP="00893CD2">
            <w:pPr>
              <w:rPr>
                <w:rFonts w:cs="Arial"/>
              </w:rPr>
            </w:pPr>
          </w:p>
        </w:tc>
        <w:tc>
          <w:tcPr>
            <w:tcW w:w="2693" w:type="dxa"/>
          </w:tcPr>
          <w:p w14:paraId="1150E1EE" w14:textId="77777777" w:rsidR="00024A2B" w:rsidRDefault="00024A2B" w:rsidP="00893CD2">
            <w:pPr>
              <w:rPr>
                <w:rFonts w:cs="Arial"/>
              </w:rPr>
            </w:pPr>
          </w:p>
        </w:tc>
        <w:tc>
          <w:tcPr>
            <w:tcW w:w="3260" w:type="dxa"/>
          </w:tcPr>
          <w:p w14:paraId="66F810BF" w14:textId="77777777" w:rsidR="00024A2B" w:rsidRDefault="00024A2B" w:rsidP="00893CD2">
            <w:pPr>
              <w:rPr>
                <w:rFonts w:cs="Arial"/>
              </w:rPr>
            </w:pPr>
          </w:p>
        </w:tc>
      </w:tr>
      <w:tr w:rsidR="00024A2B" w:rsidRPr="007C20FA" w14:paraId="6156A6B6" w14:textId="77777777" w:rsidTr="009B2F85">
        <w:trPr>
          <w:trHeight w:val="20"/>
        </w:trPr>
        <w:tc>
          <w:tcPr>
            <w:tcW w:w="10206" w:type="dxa"/>
            <w:gridSpan w:val="4"/>
            <w:shd w:val="clear" w:color="auto" w:fill="F2F2F2" w:themeFill="background1" w:themeFillShade="F2"/>
          </w:tcPr>
          <w:p w14:paraId="0E2CA22F" w14:textId="77777777" w:rsidR="00024A2B" w:rsidRPr="006623A0" w:rsidRDefault="00024A2B" w:rsidP="00893CD2">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24A2B" w:rsidRPr="007C20FA" w14:paraId="02E420DC" w14:textId="77777777" w:rsidTr="009B2F85">
        <w:trPr>
          <w:trHeight w:val="20"/>
        </w:trPr>
        <w:tc>
          <w:tcPr>
            <w:tcW w:w="1560" w:type="dxa"/>
          </w:tcPr>
          <w:p w14:paraId="54467273" w14:textId="77777777" w:rsidR="00024A2B" w:rsidRPr="00D410AE" w:rsidRDefault="00024A2B" w:rsidP="00893CD2">
            <w:pPr>
              <w:rPr>
                <w:rFonts w:cs="Arial"/>
              </w:rPr>
            </w:pPr>
          </w:p>
        </w:tc>
        <w:tc>
          <w:tcPr>
            <w:tcW w:w="2693" w:type="dxa"/>
          </w:tcPr>
          <w:p w14:paraId="2DA199EB" w14:textId="77777777" w:rsidR="00024A2B" w:rsidRPr="00D410AE" w:rsidRDefault="00024A2B" w:rsidP="00893CD2">
            <w:pPr>
              <w:rPr>
                <w:rFonts w:cs="Arial"/>
              </w:rPr>
            </w:pPr>
            <w:r>
              <w:rPr>
                <w:rFonts w:cs="Arial"/>
              </w:rPr>
              <w:t>&lt;Example: some excerpt from ECE or FMVSS&gt;</w:t>
            </w:r>
          </w:p>
        </w:tc>
        <w:tc>
          <w:tcPr>
            <w:tcW w:w="2693" w:type="dxa"/>
          </w:tcPr>
          <w:p w14:paraId="2B9A94AE" w14:textId="77777777" w:rsidR="00024A2B" w:rsidRPr="00D410AE" w:rsidRDefault="00024A2B" w:rsidP="00893CD2">
            <w:pPr>
              <w:rPr>
                <w:rFonts w:cs="Arial"/>
              </w:rPr>
            </w:pPr>
          </w:p>
        </w:tc>
        <w:tc>
          <w:tcPr>
            <w:tcW w:w="3260" w:type="dxa"/>
          </w:tcPr>
          <w:p w14:paraId="6446958D" w14:textId="77777777" w:rsidR="00024A2B" w:rsidRPr="00D410AE" w:rsidRDefault="00024A2B" w:rsidP="00893CD2">
            <w:pPr>
              <w:rPr>
                <w:rFonts w:cs="Arial"/>
              </w:rPr>
            </w:pPr>
          </w:p>
        </w:tc>
      </w:tr>
      <w:tr w:rsidR="00024A2B" w:rsidRPr="007C20FA" w14:paraId="7C3D8512" w14:textId="77777777" w:rsidTr="009B2F85">
        <w:trPr>
          <w:trHeight w:val="20"/>
        </w:trPr>
        <w:tc>
          <w:tcPr>
            <w:tcW w:w="1560" w:type="dxa"/>
          </w:tcPr>
          <w:p w14:paraId="04CD5B36" w14:textId="77777777" w:rsidR="00024A2B" w:rsidRPr="00D410AE" w:rsidRDefault="00024A2B" w:rsidP="00893CD2">
            <w:pPr>
              <w:rPr>
                <w:rFonts w:cs="Arial"/>
              </w:rPr>
            </w:pPr>
          </w:p>
        </w:tc>
        <w:tc>
          <w:tcPr>
            <w:tcW w:w="2693" w:type="dxa"/>
          </w:tcPr>
          <w:p w14:paraId="5530DE71" w14:textId="77777777" w:rsidR="00024A2B" w:rsidRPr="00D410AE" w:rsidRDefault="00024A2B" w:rsidP="00893CD2">
            <w:pPr>
              <w:rPr>
                <w:rFonts w:cs="Arial"/>
              </w:rPr>
            </w:pPr>
          </w:p>
        </w:tc>
        <w:tc>
          <w:tcPr>
            <w:tcW w:w="2693" w:type="dxa"/>
          </w:tcPr>
          <w:p w14:paraId="4ED26BE2" w14:textId="77777777" w:rsidR="00024A2B" w:rsidRPr="00D410AE" w:rsidRDefault="00024A2B" w:rsidP="00893CD2">
            <w:pPr>
              <w:rPr>
                <w:rFonts w:cs="Arial"/>
              </w:rPr>
            </w:pPr>
          </w:p>
        </w:tc>
        <w:tc>
          <w:tcPr>
            <w:tcW w:w="3260" w:type="dxa"/>
          </w:tcPr>
          <w:p w14:paraId="79819BA8" w14:textId="77777777" w:rsidR="00024A2B" w:rsidRPr="00D410AE" w:rsidRDefault="00024A2B" w:rsidP="00893CD2">
            <w:pPr>
              <w:rPr>
                <w:rFonts w:cs="Arial"/>
              </w:rPr>
            </w:pPr>
          </w:p>
        </w:tc>
      </w:tr>
      <w:tr w:rsidR="00024A2B" w:rsidRPr="007C20FA" w14:paraId="780F1306" w14:textId="77777777" w:rsidTr="009B2F85">
        <w:trPr>
          <w:trHeight w:val="20"/>
        </w:trPr>
        <w:tc>
          <w:tcPr>
            <w:tcW w:w="10206" w:type="dxa"/>
            <w:gridSpan w:val="4"/>
            <w:shd w:val="clear" w:color="auto" w:fill="F2F2F2" w:themeFill="background1" w:themeFillShade="F2"/>
          </w:tcPr>
          <w:p w14:paraId="5F270C48" w14:textId="77777777" w:rsidR="00024A2B" w:rsidRDefault="00024A2B" w:rsidP="00893CD2">
            <w:pPr>
              <w:rPr>
                <w:rFonts w:ascii="Helvetica" w:hAnsi="Helvetica" w:cs="Helvetica"/>
                <w:b/>
              </w:rPr>
            </w:pPr>
            <w:r>
              <w:rPr>
                <w:rFonts w:ascii="Helvetica" w:hAnsi="Helvetica" w:cs="Helvetica"/>
                <w:b/>
              </w:rPr>
              <w:t>Industry Standards</w:t>
            </w:r>
          </w:p>
        </w:tc>
      </w:tr>
      <w:tr w:rsidR="00024A2B" w:rsidRPr="007C20FA" w14:paraId="094D0436" w14:textId="77777777" w:rsidTr="009B2F85">
        <w:trPr>
          <w:trHeight w:val="20"/>
        </w:trPr>
        <w:tc>
          <w:tcPr>
            <w:tcW w:w="1560" w:type="dxa"/>
          </w:tcPr>
          <w:p w14:paraId="7559CA75" w14:textId="77777777" w:rsidR="00024A2B" w:rsidRPr="00D410AE" w:rsidRDefault="00024A2B" w:rsidP="00893CD2">
            <w:pPr>
              <w:rPr>
                <w:rFonts w:cs="Arial"/>
              </w:rPr>
            </w:pPr>
          </w:p>
        </w:tc>
        <w:tc>
          <w:tcPr>
            <w:tcW w:w="2693" w:type="dxa"/>
          </w:tcPr>
          <w:p w14:paraId="10B8DF52" w14:textId="77777777" w:rsidR="00024A2B" w:rsidRPr="00D410AE" w:rsidRDefault="00024A2B" w:rsidP="00893CD2">
            <w:pPr>
              <w:rPr>
                <w:rFonts w:cs="Arial"/>
              </w:rPr>
            </w:pPr>
            <w:r>
              <w:rPr>
                <w:rFonts w:cs="Arial"/>
              </w:rPr>
              <w:t>&lt;Example: some ISO/IEEE/SAE or other standard&gt;</w:t>
            </w:r>
          </w:p>
        </w:tc>
        <w:tc>
          <w:tcPr>
            <w:tcW w:w="2693" w:type="dxa"/>
          </w:tcPr>
          <w:p w14:paraId="1F5C0729" w14:textId="77777777" w:rsidR="00024A2B" w:rsidRPr="00D410AE" w:rsidRDefault="00024A2B" w:rsidP="00893CD2">
            <w:pPr>
              <w:rPr>
                <w:rFonts w:cs="Arial"/>
              </w:rPr>
            </w:pPr>
          </w:p>
        </w:tc>
        <w:tc>
          <w:tcPr>
            <w:tcW w:w="3260" w:type="dxa"/>
          </w:tcPr>
          <w:p w14:paraId="288B767B" w14:textId="77777777" w:rsidR="00024A2B" w:rsidRPr="00D410AE" w:rsidRDefault="00024A2B" w:rsidP="00893CD2">
            <w:pPr>
              <w:rPr>
                <w:rFonts w:cs="Arial"/>
              </w:rPr>
            </w:pPr>
          </w:p>
        </w:tc>
      </w:tr>
      <w:tr w:rsidR="00024A2B" w:rsidRPr="007C20FA" w14:paraId="503353FC" w14:textId="77777777" w:rsidTr="009B2F85">
        <w:trPr>
          <w:trHeight w:val="20"/>
        </w:trPr>
        <w:tc>
          <w:tcPr>
            <w:tcW w:w="1560" w:type="dxa"/>
          </w:tcPr>
          <w:p w14:paraId="6AA72F95" w14:textId="77777777" w:rsidR="00024A2B" w:rsidRPr="00D410AE" w:rsidRDefault="00024A2B" w:rsidP="00893CD2">
            <w:pPr>
              <w:rPr>
                <w:rFonts w:cs="Arial"/>
              </w:rPr>
            </w:pPr>
          </w:p>
        </w:tc>
        <w:tc>
          <w:tcPr>
            <w:tcW w:w="2693" w:type="dxa"/>
          </w:tcPr>
          <w:p w14:paraId="2AD9482A" w14:textId="77777777" w:rsidR="00024A2B" w:rsidRPr="00D410AE" w:rsidRDefault="00024A2B" w:rsidP="00893CD2">
            <w:pPr>
              <w:rPr>
                <w:rFonts w:cs="Arial"/>
              </w:rPr>
            </w:pPr>
          </w:p>
        </w:tc>
        <w:tc>
          <w:tcPr>
            <w:tcW w:w="2693" w:type="dxa"/>
          </w:tcPr>
          <w:p w14:paraId="6CB22F59" w14:textId="77777777" w:rsidR="00024A2B" w:rsidRPr="00D410AE" w:rsidRDefault="00024A2B" w:rsidP="00893CD2">
            <w:pPr>
              <w:rPr>
                <w:rFonts w:cs="Arial"/>
              </w:rPr>
            </w:pPr>
          </w:p>
        </w:tc>
        <w:tc>
          <w:tcPr>
            <w:tcW w:w="3260" w:type="dxa"/>
          </w:tcPr>
          <w:p w14:paraId="0ACF5D1A" w14:textId="77777777" w:rsidR="00024A2B" w:rsidRPr="00D410AE" w:rsidRDefault="00024A2B" w:rsidP="00893CD2">
            <w:pPr>
              <w:rPr>
                <w:rFonts w:cs="Arial"/>
              </w:rPr>
            </w:pPr>
          </w:p>
        </w:tc>
      </w:tr>
      <w:tr w:rsidR="00024A2B" w:rsidRPr="007C20FA" w14:paraId="4962BB82" w14:textId="77777777" w:rsidTr="009B2F85">
        <w:trPr>
          <w:trHeight w:val="20"/>
        </w:trPr>
        <w:tc>
          <w:tcPr>
            <w:tcW w:w="10206" w:type="dxa"/>
            <w:gridSpan w:val="4"/>
            <w:shd w:val="clear" w:color="auto" w:fill="F2F2F2" w:themeFill="background1" w:themeFillShade="F2"/>
          </w:tcPr>
          <w:p w14:paraId="5C29C476" w14:textId="77777777" w:rsidR="00024A2B" w:rsidRDefault="00024A2B" w:rsidP="00893CD2">
            <w:pPr>
              <w:rPr>
                <w:rFonts w:ascii="Helvetica" w:hAnsi="Helvetica" w:cs="Helvetica"/>
                <w:b/>
              </w:rPr>
            </w:pPr>
            <w:r>
              <w:rPr>
                <w:rFonts w:ascii="Helvetica" w:hAnsi="Helvetica" w:cs="Helvetica"/>
                <w:b/>
              </w:rPr>
              <w:t>Other Sources</w:t>
            </w:r>
          </w:p>
        </w:tc>
      </w:tr>
      <w:tr w:rsidR="00024A2B" w:rsidRPr="007C20FA" w14:paraId="7041CFF5" w14:textId="77777777" w:rsidTr="009B2F85">
        <w:trPr>
          <w:trHeight w:val="20"/>
        </w:trPr>
        <w:tc>
          <w:tcPr>
            <w:tcW w:w="1560" w:type="dxa"/>
          </w:tcPr>
          <w:p w14:paraId="6BC03F7E" w14:textId="77777777" w:rsidR="00024A2B" w:rsidRPr="00D410AE" w:rsidRDefault="00024A2B" w:rsidP="00893CD2">
            <w:pPr>
              <w:rPr>
                <w:rFonts w:cs="Arial"/>
              </w:rPr>
            </w:pPr>
          </w:p>
        </w:tc>
        <w:tc>
          <w:tcPr>
            <w:tcW w:w="2693" w:type="dxa"/>
          </w:tcPr>
          <w:p w14:paraId="4950B9BC" w14:textId="77777777" w:rsidR="00024A2B" w:rsidRPr="00D410AE" w:rsidRDefault="00024A2B" w:rsidP="00893CD2">
            <w:pPr>
              <w:rPr>
                <w:rFonts w:cs="Arial"/>
              </w:rPr>
            </w:pPr>
            <w:r>
              <w:rPr>
                <w:rFonts w:cs="Arial"/>
              </w:rPr>
              <w:t>&lt;Example: some stakeholder document&gt;</w:t>
            </w:r>
          </w:p>
        </w:tc>
        <w:tc>
          <w:tcPr>
            <w:tcW w:w="2693" w:type="dxa"/>
          </w:tcPr>
          <w:p w14:paraId="38F24FF7" w14:textId="77777777" w:rsidR="00024A2B" w:rsidRPr="00D410AE" w:rsidRDefault="00024A2B" w:rsidP="00893CD2">
            <w:pPr>
              <w:rPr>
                <w:rFonts w:cs="Arial"/>
              </w:rPr>
            </w:pPr>
          </w:p>
        </w:tc>
        <w:tc>
          <w:tcPr>
            <w:tcW w:w="3260" w:type="dxa"/>
          </w:tcPr>
          <w:p w14:paraId="42F29B6F" w14:textId="77777777" w:rsidR="00024A2B" w:rsidRPr="00D410AE" w:rsidRDefault="00024A2B" w:rsidP="00893CD2">
            <w:pPr>
              <w:rPr>
                <w:rFonts w:cs="Arial"/>
              </w:rPr>
            </w:pPr>
          </w:p>
        </w:tc>
      </w:tr>
      <w:tr w:rsidR="00024A2B" w:rsidRPr="007C20FA" w14:paraId="7C2D3D4D" w14:textId="77777777" w:rsidTr="009B2F85">
        <w:trPr>
          <w:trHeight w:val="20"/>
        </w:trPr>
        <w:tc>
          <w:tcPr>
            <w:tcW w:w="1560" w:type="dxa"/>
          </w:tcPr>
          <w:p w14:paraId="27D3D3A8" w14:textId="77777777" w:rsidR="00024A2B" w:rsidRPr="00D410AE" w:rsidRDefault="00024A2B" w:rsidP="00893CD2">
            <w:pPr>
              <w:rPr>
                <w:rFonts w:cs="Arial"/>
              </w:rPr>
            </w:pPr>
          </w:p>
        </w:tc>
        <w:tc>
          <w:tcPr>
            <w:tcW w:w="2693" w:type="dxa"/>
          </w:tcPr>
          <w:p w14:paraId="046B8C02" w14:textId="77777777" w:rsidR="00024A2B" w:rsidRDefault="00024A2B" w:rsidP="00893CD2">
            <w:pPr>
              <w:rPr>
                <w:rFonts w:cs="Arial"/>
              </w:rPr>
            </w:pPr>
          </w:p>
        </w:tc>
        <w:tc>
          <w:tcPr>
            <w:tcW w:w="2693" w:type="dxa"/>
          </w:tcPr>
          <w:p w14:paraId="2CE6D024" w14:textId="77777777" w:rsidR="00024A2B" w:rsidRPr="00D410AE" w:rsidRDefault="00024A2B" w:rsidP="00893CD2">
            <w:pPr>
              <w:rPr>
                <w:rFonts w:cs="Arial"/>
              </w:rPr>
            </w:pPr>
          </w:p>
        </w:tc>
        <w:tc>
          <w:tcPr>
            <w:tcW w:w="3260" w:type="dxa"/>
          </w:tcPr>
          <w:p w14:paraId="2DCBBD63" w14:textId="77777777" w:rsidR="00024A2B" w:rsidRPr="00D410AE" w:rsidRDefault="00024A2B" w:rsidP="00893CD2">
            <w:pPr>
              <w:rPr>
                <w:rFonts w:cs="Arial"/>
              </w:rPr>
            </w:pPr>
          </w:p>
        </w:tc>
      </w:tr>
    </w:tbl>
    <w:p w14:paraId="6E95B7F8" w14:textId="4BE71155" w:rsidR="00024A2B" w:rsidRPr="00C7649D" w:rsidRDefault="00024A2B" w:rsidP="00024A2B">
      <w:pPr>
        <w:pStyle w:val="Caption"/>
      </w:pPr>
      <w:bookmarkStart w:id="245" w:name="_Toc56581877"/>
      <w:r w:rsidRPr="001B1565">
        <w:t xml:space="preserve">Table </w:t>
      </w:r>
      <w:r w:rsidR="003E5293">
        <w:fldChar w:fldCharType="begin"/>
      </w:r>
      <w:r w:rsidR="003E5293">
        <w:instrText xml:space="preserve"> SEQ Table \* ARABIC </w:instrText>
      </w:r>
      <w:r w:rsidR="003E5293">
        <w:fldChar w:fldCharType="separate"/>
      </w:r>
      <w:r w:rsidR="00CE7B51">
        <w:rPr>
          <w:noProof/>
        </w:rPr>
        <w:t>18</w:t>
      </w:r>
      <w:r w:rsidR="003E5293">
        <w:rPr>
          <w:noProof/>
        </w:rPr>
        <w:fldChar w:fldCharType="end"/>
      </w:r>
      <w:r w:rsidRPr="001B1565">
        <w:t xml:space="preserve">: </w:t>
      </w:r>
      <w:r>
        <w:t>Input Requirements/Documents</w:t>
      </w:r>
      <w:bookmarkEnd w:id="245"/>
    </w:p>
    <w:p w14:paraId="00BF8ED2" w14:textId="77777777" w:rsidR="00427220" w:rsidRDefault="00427220" w:rsidP="00427220">
      <w:pPr>
        <w:pStyle w:val="Heading4"/>
      </w:pPr>
      <w:r>
        <w:t>Assumptions</w:t>
      </w:r>
    </w:p>
    <w:p w14:paraId="4FD6CD27" w14:textId="77777777" w:rsidR="007D0044" w:rsidRDefault="007D0044"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7E893A37" w14:textId="77777777" w:rsidR="007D0044" w:rsidRDefault="007D0044" w:rsidP="007D0044">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718B4E9B" w14:textId="77777777" w:rsidR="007D0044" w:rsidRPr="007D0044" w:rsidRDefault="007D0044" w:rsidP="007D0044"/>
    <w:p w14:paraId="08538F9E" w14:textId="77777777" w:rsidR="003D0FE0" w:rsidRDefault="003D0FE0" w:rsidP="003D0FE0">
      <w:pPr>
        <w:pStyle w:val="Heading3"/>
      </w:pPr>
      <w:bookmarkStart w:id="246" w:name="_Toc56581827"/>
      <w:r>
        <w:t>Function Scope</w:t>
      </w:r>
      <w:bookmarkEnd w:id="246"/>
    </w:p>
    <w:p w14:paraId="08B944E4" w14:textId="77777777" w:rsidR="00545E67" w:rsidRDefault="00545E67" w:rsidP="00545E67"/>
    <w:p w14:paraId="4694A3E9" w14:textId="4A837907" w:rsidR="00263BF3" w:rsidRDefault="001F1432" w:rsidP="007B7E29">
      <w:pPr>
        <w:jc w:val="center"/>
      </w:pPr>
      <w:r>
        <w:rPr>
          <w:noProof/>
        </w:rPr>
        <w:drawing>
          <wp:inline distT="0" distB="0" distL="0" distR="0" wp14:anchorId="30C6CE59" wp14:editId="55E6E6C6">
            <wp:extent cx="2847975" cy="14001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47975" cy="1400175"/>
                    </a:xfrm>
                    <a:prstGeom prst="rect">
                      <a:avLst/>
                    </a:prstGeom>
                  </pic:spPr>
                </pic:pic>
              </a:graphicData>
            </a:graphic>
          </wp:inline>
        </w:drawing>
      </w:r>
    </w:p>
    <w:p w14:paraId="4F610D9E" w14:textId="106EE2BB" w:rsidR="00287EB8" w:rsidRDefault="00797407" w:rsidP="00797407">
      <w:pPr>
        <w:pStyle w:val="Caption"/>
      </w:pPr>
      <w:bookmarkStart w:id="247" w:name="_Toc56581856"/>
      <w:r>
        <w:t xml:space="preserve">Figure </w:t>
      </w:r>
      <w:r w:rsidR="006330E0">
        <w:rPr>
          <w:noProof/>
        </w:rPr>
        <w:fldChar w:fldCharType="begin"/>
      </w:r>
      <w:r w:rsidR="006330E0">
        <w:rPr>
          <w:noProof/>
        </w:rPr>
        <w:instrText xml:space="preserve"> SEQ Figure \* ARABIC </w:instrText>
      </w:r>
      <w:r w:rsidR="006330E0">
        <w:rPr>
          <w:noProof/>
        </w:rPr>
        <w:fldChar w:fldCharType="separate"/>
      </w:r>
      <w:r w:rsidR="00CE7B51">
        <w:rPr>
          <w:noProof/>
        </w:rPr>
        <w:t>12</w:t>
      </w:r>
      <w:r w:rsidR="006330E0">
        <w:rPr>
          <w:noProof/>
        </w:rPr>
        <w:fldChar w:fldCharType="end"/>
      </w:r>
      <w:r>
        <w:t xml:space="preserve">: Context </w:t>
      </w:r>
      <w:r w:rsidR="001525D3">
        <w:t xml:space="preserve">Diagram </w:t>
      </w:r>
      <w:r>
        <w:t>of</w:t>
      </w:r>
      <w:r w:rsidR="00915207">
        <w:t xml:space="preserve"> RSCL</w:t>
      </w:r>
      <w:r>
        <w:t xml:space="preserve"> HMI </w:t>
      </w:r>
      <w:r w:rsidR="00915207">
        <w:t>Control</w:t>
      </w:r>
      <w:bookmarkEnd w:id="247"/>
    </w:p>
    <w:p w14:paraId="5954366C" w14:textId="77777777" w:rsidR="003D0FE0" w:rsidRDefault="003D0FE0" w:rsidP="003D0FE0">
      <w:pPr>
        <w:pStyle w:val="Heading3"/>
      </w:pPr>
      <w:bookmarkStart w:id="248" w:name="_Toc56581828"/>
      <w:r>
        <w:t>Function Interfaces</w:t>
      </w:r>
      <w:bookmarkEnd w:id="248"/>
    </w:p>
    <w:p w14:paraId="0EB8A6C7" w14:textId="77777777" w:rsidR="002E777A" w:rsidRPr="00A428A4" w:rsidRDefault="002E777A" w:rsidP="00A72B37">
      <w:pPr>
        <w:shd w:val="clear" w:color="auto" w:fill="D6E3BC" w:themeFill="accent3" w:themeFillTint="66"/>
        <w:rPr>
          <w:rStyle w:val="SubtleEmphasis"/>
          <w:b/>
        </w:rPr>
      </w:pPr>
      <w:r w:rsidRPr="00A428A4">
        <w:rPr>
          <w:rStyle w:val="SubtleEmphasis"/>
          <w:b/>
        </w:rPr>
        <w:t xml:space="preserve">#Hint: </w:t>
      </w:r>
    </w:p>
    <w:p w14:paraId="5CE2D617" w14:textId="4E27EECD" w:rsidR="002E777A" w:rsidRDefault="002E777A" w:rsidP="00A72B37">
      <w:pPr>
        <w:pStyle w:val="ListParagraph"/>
        <w:numPr>
          <w:ilvl w:val="0"/>
          <w:numId w:val="45"/>
        </w:numPr>
        <w:shd w:val="clear" w:color="auto" w:fill="D6E3BC" w:themeFill="accent3" w:themeFillTint="66"/>
        <w:rPr>
          <w:rStyle w:val="SubtleEmphasis"/>
        </w:rPr>
      </w:pPr>
      <w:r>
        <w:rPr>
          <w:rStyle w:val="SubtleEmphasis"/>
        </w:rPr>
        <w:t>First create a Logical Signal in the “</w:t>
      </w:r>
      <w:r w:rsidRPr="002E777A">
        <w:rPr>
          <w:rStyle w:val="SubtleEmphasis"/>
          <w:color w:val="0000FF"/>
        </w:rPr>
        <w:fldChar w:fldCharType="begin"/>
      </w:r>
      <w:r w:rsidRPr="002E777A">
        <w:rPr>
          <w:rStyle w:val="SubtleEmphasis"/>
          <w:color w:val="0000FF"/>
        </w:rPr>
        <w:instrText xml:space="preserve"> REF _Ref531353605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CE7B51" w:rsidRPr="00CE7B51">
        <w:rPr>
          <w:rStyle w:val="SubtleEmphasis"/>
          <w:color w:val="0000FF"/>
        </w:rPr>
        <w:t>Logical Signals</w:t>
      </w:r>
      <w:r w:rsidRPr="002E777A">
        <w:rPr>
          <w:rStyle w:val="SubtleEmphasis"/>
          <w:color w:val="0000FF"/>
        </w:rPr>
        <w:fldChar w:fldCharType="end"/>
      </w:r>
      <w:r>
        <w:rPr>
          <w:rStyle w:val="SubtleEmphasis"/>
        </w:rPr>
        <w:t>” section of the “</w:t>
      </w:r>
      <w:r w:rsidRPr="002E777A">
        <w:rPr>
          <w:rStyle w:val="SubtleEmphasis"/>
          <w:color w:val="0000FF"/>
        </w:rPr>
        <w:fldChar w:fldCharType="begin"/>
      </w:r>
      <w:r w:rsidRPr="002E777A">
        <w:rPr>
          <w:rStyle w:val="SubtleEmphasis"/>
          <w:color w:val="0000FF"/>
        </w:rPr>
        <w:instrText xml:space="preserve"> REF _Ref294992274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00CE7B51" w:rsidRPr="00CE7B51">
        <w:rPr>
          <w:rStyle w:val="SubtleEmphasis"/>
          <w:color w:val="0000FF"/>
        </w:rPr>
        <w:t>Data Dictionary</w:t>
      </w:r>
      <w:r w:rsidRPr="002E777A">
        <w:rPr>
          <w:rStyle w:val="SubtleEmphasis"/>
          <w:color w:val="0000FF"/>
        </w:rPr>
        <w:fldChar w:fldCharType="end"/>
      </w:r>
      <w:r>
        <w:rPr>
          <w:rStyle w:val="SubtleEmphasis"/>
        </w:rPr>
        <w:t xml:space="preserve">”. Use </w:t>
      </w:r>
      <w:hyperlink r:id="rId136" w:history="1">
        <w:r w:rsidRPr="00EA7B18">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as type)</w:t>
      </w:r>
      <w:r>
        <w:rPr>
          <w:rStyle w:val="SubtleEmphasis"/>
        </w:rPr>
        <w:t>.</w:t>
      </w:r>
    </w:p>
    <w:p w14:paraId="053C1A3C" w14:textId="77777777" w:rsidR="002E777A" w:rsidRDefault="002E777A" w:rsidP="00A72B37">
      <w:pPr>
        <w:pStyle w:val="ListParagraph"/>
        <w:numPr>
          <w:ilvl w:val="0"/>
          <w:numId w:val="45"/>
        </w:numPr>
        <w:shd w:val="clear" w:color="auto" w:fill="D6E3BC" w:themeFill="accent3" w:themeFillTint="66"/>
        <w:rPr>
          <w:rStyle w:val="SubtleEmphasis"/>
        </w:rPr>
      </w:pPr>
      <w:r>
        <w:rPr>
          <w:rStyle w:val="SubtleEmphasis"/>
        </w:rPr>
        <w:t>Insert just a Word reference to the Signal ID, Name and Description (which are bookmarks in the signal/parameter definition in the section in the Data Dictionary).</w:t>
      </w:r>
    </w:p>
    <w:p w14:paraId="6DC71628" w14:textId="6D011319" w:rsidR="002E777A" w:rsidRPr="00347A88" w:rsidRDefault="002E777A" w:rsidP="00A72B37">
      <w:pPr>
        <w:shd w:val="clear" w:color="auto" w:fill="D6E3BC" w:themeFill="accent3" w:themeFillTint="66"/>
        <w:rPr>
          <w:rStyle w:val="SubtleEmphasis"/>
        </w:rPr>
      </w:pPr>
      <w:r w:rsidRPr="00A428A4">
        <w:rPr>
          <w:rStyle w:val="SubtleEmphasis"/>
          <w:b/>
        </w:rPr>
        <w:lastRenderedPageBreak/>
        <w:t>#Link:</w:t>
      </w:r>
      <w:r w:rsidRPr="00264CAE">
        <w:rPr>
          <w:rStyle w:val="SubtleEmphasis"/>
        </w:rPr>
        <w:t xml:space="preserve"> </w:t>
      </w:r>
      <w:hyperlink r:id="rId137" w:history="1">
        <w:r w:rsidRPr="005E2008">
          <w:rPr>
            <w:rStyle w:val="Hyperlink"/>
          </w:rPr>
          <w:t xml:space="preserve">RE Wiki – Adding a </w:t>
        </w:r>
        <w:r>
          <w:rPr>
            <w:rStyle w:val="Hyperlink"/>
          </w:rPr>
          <w:t>Logical Signal or Parameter</w:t>
        </w:r>
      </w:hyperlink>
    </w:p>
    <w:p w14:paraId="09A9FCBD" w14:textId="77777777" w:rsidR="0016093C" w:rsidRPr="0016093C" w:rsidRDefault="0016093C" w:rsidP="0016093C"/>
    <w:p w14:paraId="59518A0B" w14:textId="77777777" w:rsidR="003D0FE0" w:rsidRDefault="003D0FE0" w:rsidP="003D0FE0">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1979864" w14:textId="77777777" w:rsidTr="00A07A81">
        <w:trPr>
          <w:trHeight w:val="260"/>
        </w:trPr>
        <w:tc>
          <w:tcPr>
            <w:tcW w:w="2547" w:type="dxa"/>
            <w:shd w:val="clear" w:color="auto" w:fill="D9D9D9" w:themeFill="background1" w:themeFillShade="D9"/>
            <w:noWrap/>
            <w:hideMark/>
          </w:tcPr>
          <w:p w14:paraId="2829A85B" w14:textId="77777777" w:rsidR="00A07A81" w:rsidRPr="00E54DEA" w:rsidRDefault="00A07A81" w:rsidP="00A72B37">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12C7529" w14:textId="77777777" w:rsidR="00A07A81" w:rsidRDefault="00A07A81" w:rsidP="00A72B37">
            <w:pPr>
              <w:overflowPunct/>
              <w:autoSpaceDE/>
              <w:autoSpaceDN/>
              <w:adjustRightInd/>
              <w:textAlignment w:val="auto"/>
              <w:rPr>
                <w:rFonts w:cs="Arial"/>
                <w:b/>
                <w:bCs/>
                <w:color w:val="000000"/>
              </w:rPr>
            </w:pPr>
            <w:r>
              <w:rPr>
                <w:rFonts w:cs="Arial"/>
                <w:b/>
                <w:bCs/>
                <w:color w:val="000000"/>
              </w:rPr>
              <w:t>Description</w:t>
            </w:r>
          </w:p>
        </w:tc>
      </w:tr>
      <w:tr w:rsidR="00412CBA" w:rsidRPr="003F473D" w14:paraId="13CA776D" w14:textId="77777777" w:rsidTr="00A07A81">
        <w:trPr>
          <w:trHeight w:val="410"/>
        </w:trPr>
        <w:tc>
          <w:tcPr>
            <w:tcW w:w="2547" w:type="dxa"/>
            <w:noWrap/>
          </w:tcPr>
          <w:p w14:paraId="561E1216" w14:textId="518A4113" w:rsidR="00412CBA" w:rsidRDefault="00412CBA" w:rsidP="00A72B37">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LSG_Button_pressed_N \h </w:instrText>
            </w:r>
            <w:r>
              <w:rPr>
                <w:rFonts w:cs="Arial"/>
                <w:color w:val="000000"/>
                <w:sz w:val="18"/>
                <w:szCs w:val="18"/>
              </w:rPr>
            </w:r>
            <w:r>
              <w:rPr>
                <w:rFonts w:cs="Arial"/>
                <w:color w:val="000000"/>
                <w:sz w:val="18"/>
                <w:szCs w:val="18"/>
              </w:rPr>
              <w:fldChar w:fldCharType="separate"/>
            </w:r>
            <w:r w:rsidR="00CE7B51">
              <w:t>Button_pressed</w:t>
            </w:r>
            <w:r>
              <w:rPr>
                <w:rFonts w:cs="Arial"/>
                <w:color w:val="000000"/>
                <w:sz w:val="18"/>
                <w:szCs w:val="18"/>
              </w:rPr>
              <w:fldChar w:fldCharType="end"/>
            </w:r>
          </w:p>
        </w:tc>
        <w:tc>
          <w:tcPr>
            <w:tcW w:w="7654" w:type="dxa"/>
          </w:tcPr>
          <w:p w14:paraId="31374AE0" w14:textId="77777777" w:rsidR="00CE7B51" w:rsidRPr="00200D70" w:rsidRDefault="00412CBA" w:rsidP="00E102D8">
            <w:pPr>
              <w:rPr>
                <w:rFonts w:cs="Arial"/>
              </w:rPr>
            </w:pPr>
            <w:r>
              <w:fldChar w:fldCharType="begin"/>
            </w:r>
            <w:r>
              <w:instrText xml:space="preserve"> REF LSG_Button_pressed_D \h </w:instrText>
            </w:r>
            <w:r>
              <w:fldChar w:fldCharType="separate"/>
            </w:r>
            <w:r w:rsidR="00CE7B51">
              <w:rPr>
                <w:rFonts w:cs="Arial"/>
              </w:rPr>
              <w:t xml:space="preserve">Physical user input requesting feature status by pressing softbutton on HMI </w:t>
            </w:r>
          </w:p>
          <w:p w14:paraId="31403550" w14:textId="77777777" w:rsidR="00CE7B51" w:rsidRPr="00200D70" w:rsidRDefault="00CE7B51" w:rsidP="00E102D8">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345"/>
              <w:gridCol w:w="4121"/>
            </w:tblGrid>
            <w:tr w:rsidR="00CE7B51" w:rsidRPr="00200D70" w14:paraId="24FEC4FE" w14:textId="77777777" w:rsidTr="00537573">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4A11E9" w14:textId="77777777" w:rsidR="00CE7B51" w:rsidRPr="00200D70" w:rsidRDefault="00CE7B51"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904295576"/>
                  <w:placeholder>
                    <w:docPart w:val="B7E034D5003B4193A64745C81F574755"/>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9DD4F0" w14:textId="77777777" w:rsidR="00CE7B51" w:rsidRPr="00320989" w:rsidRDefault="00CE7B51" w:rsidP="00545472">
                      <w:pPr>
                        <w:pStyle w:val="scriptNormal"/>
                        <w:rPr>
                          <w:color w:val="auto"/>
                        </w:rPr>
                      </w:pPr>
                      <w:r w:rsidRPr="00320989">
                        <w:rPr>
                          <w:color w:val="000000" w:themeColor="text1"/>
                        </w:rPr>
                        <w:t>Choose an item.</w:t>
                      </w:r>
                    </w:p>
                  </w:tc>
                </w:sdtContent>
              </w:sdt>
            </w:tr>
            <w:tr w:rsidR="00CE7B51" w:rsidRPr="00200D70" w14:paraId="4C8ED158" w14:textId="77777777" w:rsidTr="00537573">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D81AE4"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Encoding Type Name</w:t>
                  </w:r>
                </w:p>
              </w:tc>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8C75C4"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r w:rsidR="00CE7B51" w:rsidRPr="00200D70" w14:paraId="30AF2B42" w14:textId="77777777" w:rsidTr="0053757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020173" w14:textId="77777777" w:rsidR="00CE7B51" w:rsidRPr="00200D70" w:rsidRDefault="00CE7B51" w:rsidP="00537573">
                  <w:pPr>
                    <w:rPr>
                      <w:rFonts w:cs="Arial"/>
                      <w:b/>
                      <w:bCs/>
                      <w:lang w:val="en-GB"/>
                    </w:rPr>
                  </w:pPr>
                  <w:r w:rsidRPr="00200D70">
                    <w:rPr>
                      <w:rFonts w:cs="Arial"/>
                      <w:b/>
                      <w:bCs/>
                      <w:lang w:val="en-GB"/>
                    </w:rPr>
                    <w:t>Value</w:t>
                  </w:r>
                </w:p>
                <w:p w14:paraId="4DFE6282" w14:textId="77777777" w:rsidR="00CE7B51" w:rsidRPr="00200D70" w:rsidRDefault="00CE7B51" w:rsidP="0053757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345"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15E4E0" w14:textId="77777777" w:rsidR="00CE7B51" w:rsidRPr="00537573" w:rsidRDefault="00CE7B51" w:rsidP="00537573">
                  <w:pPr>
                    <w:rPr>
                      <w:rFonts w:eastAsiaTheme="minorHAnsi" w:cs="Arial"/>
                      <w:bCs/>
                      <w:lang w:val="en-GB"/>
                    </w:rPr>
                  </w:pPr>
                  <w:r w:rsidRPr="00537573">
                    <w:rPr>
                      <w:rFonts w:eastAsiaTheme="minorHAnsi" w:cs="Arial"/>
                      <w:color w:val="000000" w:themeColor="text1"/>
                    </w:rPr>
                    <w:t>Global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FA426F" w14:textId="77777777" w:rsidR="00CE7B51" w:rsidRDefault="00CE7B51" w:rsidP="00537573">
                  <w:pPr>
                    <w:rPr>
                      <w:rFonts w:eastAsiaTheme="minorHAnsi" w:cs="Arial"/>
                      <w:color w:val="000000" w:themeColor="text1"/>
                    </w:rPr>
                  </w:pPr>
                  <w:r>
                    <w:rPr>
                      <w:rFonts w:eastAsiaTheme="minorHAnsi" w:cs="Arial"/>
                      <w:color w:val="000000" w:themeColor="text1"/>
                    </w:rPr>
                    <w:t>Lock all RSCL functions</w:t>
                  </w:r>
                </w:p>
                <w:p w14:paraId="40D38D17"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0ED8935C"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2599E865"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1C753878"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58041BE6" w14:textId="77777777" w:rsidR="00CE7B51" w:rsidRPr="00537573" w:rsidRDefault="00CE7B51" w:rsidP="00537573">
                  <w:pPr>
                    <w:pStyle w:val="ListParagraph"/>
                    <w:numPr>
                      <w:ilvl w:val="0"/>
                      <w:numId w:val="45"/>
                    </w:numPr>
                    <w:rPr>
                      <w:rFonts w:eastAsiaTheme="minorHAnsi" w:cs="Arial"/>
                      <w:color w:val="000000" w:themeColor="text1"/>
                    </w:rPr>
                  </w:pPr>
                  <w:r w:rsidRPr="00537573">
                    <w:rPr>
                      <w:rFonts w:eastAsiaTheme="minorHAnsi" w:cs="Arial"/>
                      <w:color w:val="000000" w:themeColor="text1"/>
                    </w:rPr>
                    <w:t>URCL</w:t>
                  </w:r>
                </w:p>
              </w:tc>
            </w:tr>
            <w:tr w:rsidR="00CE7B51" w:rsidRPr="00200D70" w14:paraId="33D931D6" w14:textId="77777777" w:rsidTr="0053757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1B619C"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7C8751" w14:textId="77777777" w:rsidR="00CE7B51" w:rsidRPr="00537573" w:rsidRDefault="00CE7B51" w:rsidP="00537573">
                  <w:pPr>
                    <w:rPr>
                      <w:rFonts w:eastAsiaTheme="minorHAnsi" w:cs="Arial"/>
                      <w:bCs/>
                      <w:lang w:val="en-GB"/>
                    </w:rPr>
                  </w:pPr>
                  <w:r w:rsidRPr="00537573">
                    <w:rPr>
                      <w:rFonts w:eastAsiaTheme="minorHAnsi" w:cs="Arial"/>
                      <w:color w:val="000000" w:themeColor="text1"/>
                    </w:rPr>
                    <w:t>Global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6032F9" w14:textId="77777777" w:rsidR="00CE7B51" w:rsidRDefault="00CE7B51" w:rsidP="00537573">
                  <w:pPr>
                    <w:rPr>
                      <w:rFonts w:eastAsiaTheme="minorHAnsi" w:cs="Arial"/>
                      <w:color w:val="000000" w:themeColor="text1"/>
                    </w:rPr>
                  </w:pPr>
                  <w:r>
                    <w:rPr>
                      <w:rFonts w:eastAsiaTheme="minorHAnsi" w:cs="Arial"/>
                      <w:color w:val="000000" w:themeColor="text1"/>
                    </w:rPr>
                    <w:t>Unlock all RSCL functions</w:t>
                  </w:r>
                </w:p>
                <w:p w14:paraId="4D9060BC"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36DBE3D0"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2CBF8266"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49FA42BE" w14:textId="77777777" w:rsidR="00CE7B51" w:rsidRDefault="00CE7B51" w:rsidP="00537573">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20DF5C00" w14:textId="77777777" w:rsidR="00CE7B51" w:rsidRPr="00537573" w:rsidRDefault="00CE7B51" w:rsidP="00537573">
                  <w:pPr>
                    <w:pStyle w:val="ListParagraph"/>
                    <w:numPr>
                      <w:ilvl w:val="0"/>
                      <w:numId w:val="45"/>
                    </w:numPr>
                    <w:rPr>
                      <w:rFonts w:eastAsiaTheme="minorHAnsi" w:cs="Arial"/>
                      <w:color w:val="000000" w:themeColor="text1"/>
                    </w:rPr>
                  </w:pPr>
                  <w:r w:rsidRPr="00537573">
                    <w:rPr>
                      <w:rFonts w:eastAsiaTheme="minorHAnsi" w:cs="Arial"/>
                      <w:color w:val="000000" w:themeColor="text1"/>
                    </w:rPr>
                    <w:t>URCL</w:t>
                  </w:r>
                </w:p>
              </w:tc>
            </w:tr>
            <w:tr w:rsidR="00CE7B51" w:rsidRPr="00200D70" w14:paraId="446F34B4" w14:textId="77777777" w:rsidTr="0053757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599D4F"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F4ACE0" w14:textId="77777777" w:rsidR="00CE7B51" w:rsidRPr="00537573" w:rsidRDefault="00CE7B51" w:rsidP="00537573">
                  <w:pPr>
                    <w:rPr>
                      <w:rFonts w:eastAsiaTheme="minorHAnsi" w:cs="Arial"/>
                      <w:bCs/>
                      <w:lang w:val="en-GB"/>
                    </w:rPr>
                  </w:pPr>
                  <w:r w:rsidRPr="00537573">
                    <w:rPr>
                      <w:rFonts w:eastAsiaTheme="minorHAnsi" w:cs="Arial"/>
                      <w:bCs/>
                      <w:lang w:val="en-GB"/>
                    </w:rPr>
                    <w:t>PCL 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8EAA9"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enable PCL. Disable rear inner door handles.</w:t>
                  </w:r>
                </w:p>
              </w:tc>
            </w:tr>
            <w:tr w:rsidR="00CE7B51" w:rsidRPr="00200D70" w14:paraId="447E2C5D" w14:textId="77777777" w:rsidTr="0053757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45B906"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D82101" w14:textId="77777777" w:rsidR="00CE7B51" w:rsidRPr="00537573" w:rsidRDefault="00CE7B51" w:rsidP="00537573">
                  <w:pPr>
                    <w:rPr>
                      <w:rFonts w:eastAsiaTheme="minorHAnsi" w:cs="Arial"/>
                      <w:bCs/>
                      <w:lang w:val="en-GB"/>
                    </w:rPr>
                  </w:pPr>
                  <w:r w:rsidRPr="00537573">
                    <w:rPr>
                      <w:rFonts w:eastAsiaTheme="minorHAnsi" w:cs="Arial"/>
                      <w:bCs/>
                      <w:lang w:val="en-GB"/>
                    </w:rPr>
                    <w:t>PCL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76E6B9"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disable PCL. Enable rear inner door handles.</w:t>
                  </w:r>
                </w:p>
              </w:tc>
            </w:tr>
            <w:tr w:rsidR="00CE7B51" w:rsidRPr="00200D70" w14:paraId="6F7C5476"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78BE82"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314916" w14:textId="77777777" w:rsidR="00CE7B51" w:rsidRPr="00537573" w:rsidRDefault="00CE7B51" w:rsidP="00537573">
                  <w:pPr>
                    <w:rPr>
                      <w:rFonts w:eastAsiaTheme="minorHAnsi" w:cs="Arial"/>
                      <w:bCs/>
                      <w:lang w:val="en-GB"/>
                    </w:rPr>
                  </w:pPr>
                  <w:r w:rsidRPr="00537573">
                    <w:rPr>
                      <w:rFonts w:eastAsiaTheme="minorHAnsi" w:cs="Arial"/>
                      <w:bCs/>
                      <w:lang w:val="en-GB"/>
                    </w:rPr>
                    <w:t>WCL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CD8BE3"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disable rear window switches</w:t>
                  </w:r>
                </w:p>
              </w:tc>
            </w:tr>
            <w:tr w:rsidR="00CE7B51" w:rsidRPr="00200D70" w14:paraId="410397FC"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0FC11A46"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7E199604" w14:textId="77777777" w:rsidR="00CE7B51" w:rsidRPr="00537573" w:rsidRDefault="00CE7B51" w:rsidP="00537573">
                  <w:pPr>
                    <w:rPr>
                      <w:rFonts w:eastAsiaTheme="minorHAnsi" w:cs="Arial"/>
                      <w:bCs/>
                      <w:lang w:val="en-GB"/>
                    </w:rPr>
                  </w:pPr>
                  <w:r w:rsidRPr="00537573">
                    <w:rPr>
                      <w:rFonts w:eastAsiaTheme="minorHAnsi" w:cs="Arial"/>
                      <w:bCs/>
                      <w:lang w:val="en-GB"/>
                    </w:rPr>
                    <w:t>WCL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9D0633"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enable rear window switches</w:t>
                  </w:r>
                </w:p>
              </w:tc>
            </w:tr>
            <w:tr w:rsidR="00CE7B51" w:rsidRPr="00200D70" w14:paraId="2E890513"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41EA86FF"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D49C66B" w14:textId="77777777" w:rsidR="00CE7B51" w:rsidRPr="00537573" w:rsidRDefault="00CE7B51" w:rsidP="00537573">
                  <w:pPr>
                    <w:rPr>
                      <w:rFonts w:eastAsiaTheme="minorHAnsi" w:cs="Arial"/>
                      <w:bCs/>
                      <w:lang w:val="en-GB"/>
                    </w:rPr>
                  </w:pPr>
                  <w:r w:rsidRPr="00537573">
                    <w:rPr>
                      <w:rFonts w:eastAsiaTheme="minorHAnsi" w:cs="Arial"/>
                      <w:bCs/>
                      <w:lang w:val="en-GB"/>
                    </w:rPr>
                    <w:t>RAL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4DD248"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disable rear audio devices</w:t>
                  </w:r>
                </w:p>
              </w:tc>
            </w:tr>
            <w:tr w:rsidR="00CE7B51" w:rsidRPr="00200D70" w14:paraId="5A0FA2BC"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5994798D"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007F349" w14:textId="77777777" w:rsidR="00CE7B51" w:rsidRPr="00537573" w:rsidRDefault="00CE7B51" w:rsidP="00537573">
                  <w:pPr>
                    <w:rPr>
                      <w:rFonts w:eastAsiaTheme="minorHAnsi" w:cs="Arial"/>
                      <w:bCs/>
                      <w:lang w:val="en-GB"/>
                    </w:rPr>
                  </w:pPr>
                  <w:r w:rsidRPr="00537573">
                    <w:rPr>
                      <w:rFonts w:eastAsiaTheme="minorHAnsi" w:cs="Arial"/>
                      <w:bCs/>
                      <w:lang w:val="en-GB"/>
                    </w:rPr>
                    <w:t>RAL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0D01ED"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enable rear audio devices</w:t>
                  </w:r>
                </w:p>
              </w:tc>
            </w:tr>
            <w:tr w:rsidR="00CE7B51" w:rsidRPr="00200D70" w14:paraId="7472C072"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4E2E4A2"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2F69E8A1" w14:textId="77777777" w:rsidR="00CE7B51" w:rsidRPr="00537573" w:rsidRDefault="00CE7B51" w:rsidP="00537573">
                  <w:pPr>
                    <w:rPr>
                      <w:rFonts w:eastAsiaTheme="minorHAnsi" w:cs="Arial"/>
                      <w:bCs/>
                      <w:lang w:val="en-GB"/>
                    </w:rPr>
                  </w:pPr>
                  <w:r w:rsidRPr="00537573">
                    <w:rPr>
                      <w:rFonts w:eastAsiaTheme="minorHAnsi" w:cs="Arial"/>
                      <w:bCs/>
                      <w:lang w:val="en-GB"/>
                    </w:rPr>
                    <w:t>RCL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0E30CC"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Request to disable rear climate devices</w:t>
                  </w:r>
                </w:p>
              </w:tc>
            </w:tr>
            <w:tr w:rsidR="00CE7B51" w:rsidRPr="00200D70" w14:paraId="162D2E6D"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714DDA69" w14:textId="77777777" w:rsidR="00CE7B51" w:rsidRPr="00200D70" w:rsidRDefault="00CE7B51"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2C0D7DE" w14:textId="77777777" w:rsidR="00CE7B51" w:rsidRPr="00537573" w:rsidRDefault="00CE7B51" w:rsidP="00537573">
                  <w:pPr>
                    <w:rPr>
                      <w:rFonts w:eastAsiaTheme="minorHAnsi" w:cs="Arial"/>
                      <w:bCs/>
                      <w:lang w:val="en-GB"/>
                    </w:rPr>
                  </w:pPr>
                  <w:r w:rsidRPr="00537573">
                    <w:rPr>
                      <w:rFonts w:eastAsiaTheme="minorHAnsi" w:cs="Arial"/>
                      <w:bCs/>
                      <w:lang w:val="en-GB"/>
                    </w:rPr>
                    <w:t>RCL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2644E0" w14:textId="77777777" w:rsidR="00CE7B51" w:rsidRPr="00200D70" w:rsidRDefault="00CE7B51" w:rsidP="00537573">
                  <w:pPr>
                    <w:rPr>
                      <w:rFonts w:eastAsiaTheme="minorHAnsi" w:cs="Arial"/>
                      <w:color w:val="000000" w:themeColor="text1"/>
                    </w:rPr>
                  </w:pPr>
                  <w:r>
                    <w:rPr>
                      <w:rFonts w:eastAsiaTheme="minorHAnsi" w:cs="Arial"/>
                      <w:color w:val="000000" w:themeColor="text1"/>
                    </w:rPr>
                    <w:t>Requet to enable rear climate devices</w:t>
                  </w:r>
                </w:p>
              </w:tc>
            </w:tr>
            <w:tr w:rsidR="00CE7B51" w:rsidRPr="00200D70" w14:paraId="4EA4B381"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5E5AD866" w14:textId="77777777" w:rsidR="00CE7B51" w:rsidRPr="00200D70" w:rsidRDefault="00CE7B51" w:rsidP="003D7DBF">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E2CA1DC" w14:textId="77777777" w:rsidR="00CE7B51" w:rsidRPr="00537573" w:rsidRDefault="00CE7B51" w:rsidP="003D7DBF">
                  <w:pPr>
                    <w:rPr>
                      <w:rFonts w:eastAsiaTheme="minorHAnsi" w:cs="Arial"/>
                      <w:bCs/>
                      <w:lang w:val="en-GB"/>
                    </w:rPr>
                  </w:pPr>
                  <w:r w:rsidRPr="00537573">
                    <w:rPr>
                      <w:rFonts w:eastAsiaTheme="minorHAnsi" w:cs="Arial"/>
                      <w:bCs/>
                      <w:lang w:val="en-GB"/>
                    </w:rPr>
                    <w:t>URCL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4A68D5" w14:textId="77777777" w:rsidR="00CE7B51" w:rsidRPr="00200D70" w:rsidRDefault="00CE7B51" w:rsidP="003D7DBF">
                  <w:pPr>
                    <w:rPr>
                      <w:rFonts w:eastAsiaTheme="minorHAnsi" w:cs="Arial"/>
                      <w:color w:val="000000" w:themeColor="text1"/>
                    </w:rPr>
                  </w:pPr>
                  <w:r>
                    <w:rPr>
                      <w:rFonts w:eastAsiaTheme="minorHAnsi" w:cs="Arial"/>
                      <w:color w:val="000000" w:themeColor="text1"/>
                    </w:rPr>
                    <w:t>Lock all URC HHD</w:t>
                  </w:r>
                </w:p>
              </w:tc>
            </w:tr>
            <w:tr w:rsidR="00CE7B51" w:rsidRPr="00200D70" w14:paraId="4E23A761"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1F874D15" w14:textId="77777777" w:rsidR="00CE7B51" w:rsidRPr="00200D70" w:rsidRDefault="00CE7B51" w:rsidP="003D7DBF">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24A4E3B7" w14:textId="77777777" w:rsidR="00CE7B51" w:rsidRPr="00537573" w:rsidRDefault="00CE7B51" w:rsidP="003D7DBF">
                  <w:pPr>
                    <w:rPr>
                      <w:rFonts w:eastAsiaTheme="minorHAnsi" w:cs="Arial"/>
                      <w:bCs/>
                      <w:lang w:val="en-GB"/>
                    </w:rPr>
                  </w:pPr>
                  <w:r w:rsidRPr="00537573">
                    <w:rPr>
                      <w:rFonts w:eastAsiaTheme="minorHAnsi" w:cs="Arial"/>
                      <w:bCs/>
                      <w:lang w:val="en-GB"/>
                    </w:rPr>
                    <w:t>URCL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C0A916" w14:textId="77777777" w:rsidR="00CE7B51" w:rsidRPr="00200D70" w:rsidRDefault="00CE7B51" w:rsidP="003D7DBF">
                  <w:pPr>
                    <w:rPr>
                      <w:rFonts w:eastAsiaTheme="minorHAnsi" w:cs="Arial"/>
                      <w:color w:val="000000" w:themeColor="text1"/>
                    </w:rPr>
                  </w:pPr>
                  <w:r>
                    <w:rPr>
                      <w:rFonts w:eastAsiaTheme="minorHAnsi" w:cs="Arial"/>
                      <w:color w:val="000000" w:themeColor="text1"/>
                    </w:rPr>
                    <w:t>Unlock all URC HHD</w:t>
                  </w:r>
                </w:p>
              </w:tc>
            </w:tr>
            <w:tr w:rsidR="00CE7B51" w:rsidRPr="00200D70" w14:paraId="7377B703" w14:textId="77777777" w:rsidTr="00537573">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D90DC7" w14:textId="77777777" w:rsidR="00CE7B51" w:rsidRPr="00200D70" w:rsidRDefault="00CE7B51" w:rsidP="00537573">
                  <w:pPr>
                    <w:ind w:left="138"/>
                    <w:rPr>
                      <w:rFonts w:eastAsiaTheme="minorHAnsi" w:cs="Arial"/>
                      <w:b/>
                      <w:bCs/>
                      <w:lang w:val="en-GB"/>
                    </w:rPr>
                  </w:pPr>
                  <w:r w:rsidRPr="00200D70">
                    <w:rPr>
                      <w:rFonts w:eastAsiaTheme="minorHAnsi" w:cs="Arial"/>
                      <w:b/>
                      <w:bCs/>
                      <w:lang w:val="en-GB"/>
                    </w:rPr>
                    <w:t>Unit</w:t>
                  </w:r>
                </w:p>
              </w:tc>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F26774" w14:textId="77777777" w:rsidR="00CE7B51" w:rsidRPr="00200D70" w:rsidRDefault="00CE7B51" w:rsidP="00537573">
                  <w:pPr>
                    <w:rPr>
                      <w:rFonts w:eastAsiaTheme="minorHAnsi" w:cs="Arial"/>
                      <w:color w:val="000000" w:themeColor="text1"/>
                    </w:rPr>
                  </w:pPr>
                  <w:r>
                    <w:rPr>
                      <w:rFonts w:eastAsiaTheme="minorHAnsi" w:cs="Arial"/>
                      <w:color w:val="000000" w:themeColor="text1"/>
                    </w:rPr>
                    <w:t>n/a</w:t>
                  </w:r>
                </w:p>
              </w:tc>
            </w:tr>
          </w:tbl>
          <w:p w14:paraId="5AA8AB8F" w14:textId="3C7056DE" w:rsidR="00412CBA" w:rsidRDefault="00412CBA" w:rsidP="00BE2635">
            <w:r>
              <w:fldChar w:fldCharType="end"/>
            </w:r>
          </w:p>
        </w:tc>
      </w:tr>
      <w:tr w:rsidR="00A07A81" w:rsidRPr="003F473D" w14:paraId="0EF4B87D" w14:textId="77777777" w:rsidTr="00A07A81">
        <w:trPr>
          <w:trHeight w:val="410"/>
        </w:trPr>
        <w:tc>
          <w:tcPr>
            <w:tcW w:w="2547" w:type="dxa"/>
            <w:noWrap/>
          </w:tcPr>
          <w:p w14:paraId="2FBDD66C" w14:textId="4A55CFF2" w:rsidR="00A07A81" w:rsidRPr="003F473D" w:rsidRDefault="007B7E29" w:rsidP="00A72B37">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LSG_RSCL_HMI_stat_N \h </w:instrText>
            </w:r>
            <w:r>
              <w:rPr>
                <w:rFonts w:cs="Arial"/>
                <w:color w:val="000000"/>
                <w:sz w:val="18"/>
                <w:szCs w:val="18"/>
              </w:rPr>
            </w:r>
            <w:r>
              <w:rPr>
                <w:rFonts w:cs="Arial"/>
                <w:color w:val="000000"/>
                <w:sz w:val="18"/>
                <w:szCs w:val="18"/>
              </w:rPr>
              <w:fldChar w:fldCharType="separate"/>
            </w:r>
            <w:r w:rsidR="00CE7B51">
              <w:t>RSCL_HMI_stat</w:t>
            </w:r>
            <w:r>
              <w:rPr>
                <w:rFonts w:cs="Arial"/>
                <w:color w:val="000000"/>
                <w:sz w:val="18"/>
                <w:szCs w:val="18"/>
              </w:rPr>
              <w:fldChar w:fldCharType="end"/>
            </w:r>
          </w:p>
        </w:tc>
        <w:tc>
          <w:tcPr>
            <w:tcW w:w="7654" w:type="dxa"/>
          </w:tcPr>
          <w:p w14:paraId="4A7EE0A4" w14:textId="77777777" w:rsidR="00CE7B51" w:rsidRDefault="007B7E29" w:rsidP="00CA7DEF">
            <w:pPr>
              <w:rPr>
                <w:rFonts w:cs="Arial"/>
                <w:color w:val="000000"/>
              </w:rPr>
            </w:pPr>
            <w:r>
              <w:fldChar w:fldCharType="begin"/>
            </w:r>
            <w:r>
              <w:instrText xml:space="preserve"> REF LSG_RSCL_HMI_stat_D \h </w:instrText>
            </w:r>
            <w:r>
              <w:fldChar w:fldCharType="separate"/>
            </w:r>
            <w:r w:rsidR="00CE7B51">
              <w:rPr>
                <w:rFonts w:cs="Arial"/>
                <w:color w:val="000000"/>
              </w:rPr>
              <w:t>Signal between RSCL HMI Control and RSCL control describing the feature status incl. error detection.</w:t>
            </w:r>
          </w:p>
          <w:p w14:paraId="007CDA3C" w14:textId="77777777" w:rsidR="00CE7B51" w:rsidRPr="00200D70" w:rsidRDefault="00CE7B51" w:rsidP="00CA7DEF">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604374D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CCDD6D"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428048873"/>
                  <w:placeholder>
                    <w:docPart w:val="F6D5E33806654DAF9848B182A7A5510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579030" w14:textId="77777777" w:rsidR="00CE7B51" w:rsidRPr="00320989" w:rsidRDefault="00CE7B51" w:rsidP="0054401A">
                      <w:pPr>
                        <w:pStyle w:val="scriptNormal"/>
                        <w:rPr>
                          <w:color w:val="auto"/>
                        </w:rPr>
                      </w:pPr>
                      <w:r>
                        <w:rPr>
                          <w:color w:val="auto"/>
                        </w:rPr>
                        <w:t>A</w:t>
                      </w:r>
                    </w:p>
                  </w:tc>
                </w:sdtContent>
              </w:sdt>
            </w:tr>
            <w:tr w:rsidR="00CE7B51" w:rsidRPr="00200D70" w14:paraId="4AF9512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E5B85E"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DEAF57"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15DDECE1" w14:textId="77777777" w:rsidTr="00AE0BA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AA457D" w14:textId="77777777" w:rsidR="00CE7B51" w:rsidRPr="00200D70" w:rsidRDefault="00CE7B51" w:rsidP="0054401A">
                  <w:pPr>
                    <w:rPr>
                      <w:rFonts w:cs="Arial"/>
                      <w:b/>
                      <w:bCs/>
                      <w:lang w:val="en-GB"/>
                    </w:rPr>
                  </w:pPr>
                  <w:r w:rsidRPr="00200D70">
                    <w:rPr>
                      <w:rFonts w:cs="Arial"/>
                      <w:b/>
                      <w:bCs/>
                      <w:lang w:val="en-GB"/>
                    </w:rPr>
                    <w:t>Value</w:t>
                  </w:r>
                </w:p>
                <w:p w14:paraId="7438B8D4"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F1796D9" w14:textId="77777777" w:rsidR="00CE7B51" w:rsidRPr="00C05552" w:rsidRDefault="00CE7B51" w:rsidP="0054401A">
                  <w:pPr>
                    <w:rPr>
                      <w:rFonts w:eastAsiaTheme="minorHAnsi" w:cs="Arial"/>
                      <w:bCs/>
                      <w:lang w:val="en-GB"/>
                    </w:rPr>
                  </w:pPr>
                  <w:r w:rsidRPr="00C05552">
                    <w:rPr>
                      <w:rFonts w:eastAsiaTheme="minorHAnsi" w:cs="Arial"/>
                      <w:bCs/>
                      <w:lang w:val="en-GB"/>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02EA29" w14:textId="77777777" w:rsidR="00CE7B51" w:rsidRPr="00200D70" w:rsidRDefault="00CE7B51" w:rsidP="0054401A">
                  <w:pPr>
                    <w:rPr>
                      <w:rFonts w:eastAsiaTheme="minorHAnsi" w:cs="Arial"/>
                      <w:color w:val="000000" w:themeColor="text1"/>
                    </w:rPr>
                  </w:pPr>
                  <w:r>
                    <w:rPr>
                      <w:rFonts w:eastAsiaTheme="minorHAnsi" w:cs="Arial"/>
                      <w:color w:val="000000" w:themeColor="text1"/>
                    </w:rPr>
                    <w:t>TBD</w:t>
                  </w:r>
                </w:p>
              </w:tc>
            </w:tr>
            <w:tr w:rsidR="00CE7B51" w:rsidRPr="00200D70" w14:paraId="05DF9B7A" w14:textId="77777777" w:rsidTr="00AE0BA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D5403D"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90E4F74" w14:textId="77777777" w:rsidR="00CE7B51" w:rsidRPr="00C05552" w:rsidRDefault="00CE7B51" w:rsidP="0054401A">
                  <w:pPr>
                    <w:rPr>
                      <w:rFonts w:eastAsiaTheme="minorHAnsi" w:cs="Arial"/>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0B198A" w14:textId="77777777" w:rsidR="00CE7B51" w:rsidRPr="00200D70" w:rsidRDefault="00CE7B51" w:rsidP="0054401A">
                  <w:pPr>
                    <w:rPr>
                      <w:rFonts w:eastAsiaTheme="minorHAnsi" w:cs="Arial"/>
                      <w:color w:val="000000" w:themeColor="text1"/>
                    </w:rPr>
                  </w:pPr>
                  <w:r w:rsidRPr="00200D70">
                    <w:rPr>
                      <w:rFonts w:eastAsiaTheme="minorHAnsi" w:cs="Arial"/>
                      <w:color w:val="000000" w:themeColor="text1"/>
                    </w:rPr>
                    <w:t>…</w:t>
                  </w:r>
                </w:p>
              </w:tc>
            </w:tr>
            <w:tr w:rsidR="00CE7B51" w:rsidRPr="00200D70" w14:paraId="531DB179"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5C50B6"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915B90" w14:textId="77777777" w:rsidR="00CE7B51" w:rsidRPr="00C05552" w:rsidRDefault="00CE7B51" w:rsidP="006169BA">
                  <w:pPr>
                    <w:rPr>
                      <w:rFonts w:eastAsiaTheme="minorHAnsi" w:cs="Arial"/>
                      <w:bCs/>
                      <w:lang w:val="en-GB"/>
                    </w:rPr>
                  </w:pPr>
                  <w:r>
                    <w:rPr>
                      <w:rFonts w:eastAsiaTheme="minorHAnsi" w:cs="Arial"/>
                      <w:bCs/>
                      <w:lang w:val="en-GB"/>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72907B" w14:textId="77777777" w:rsidR="00CE7B51" w:rsidRPr="00200D70" w:rsidRDefault="00CE7B51" w:rsidP="006169BA">
                  <w:pPr>
                    <w:rPr>
                      <w:rFonts w:eastAsiaTheme="minorHAnsi" w:cs="Arial"/>
                      <w:color w:val="000000" w:themeColor="text1"/>
                    </w:rPr>
                  </w:pPr>
                  <w:r w:rsidRPr="00200D70">
                    <w:rPr>
                      <w:rFonts w:eastAsiaTheme="minorHAnsi" w:cs="Arial"/>
                      <w:color w:val="000000" w:themeColor="text1"/>
                    </w:rPr>
                    <w:t>…</w:t>
                  </w:r>
                </w:p>
              </w:tc>
            </w:tr>
            <w:tr w:rsidR="00CE7B51" w:rsidRPr="00200D70" w14:paraId="66D3E3F8"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2E5349"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3DF9AD" w14:textId="77777777" w:rsidR="00CE7B51" w:rsidRPr="00C05552" w:rsidRDefault="00CE7B51" w:rsidP="006169BA">
                  <w:pPr>
                    <w:rPr>
                      <w:rFonts w:eastAsiaTheme="minorHAnsi" w:cs="Arial"/>
                      <w:bCs/>
                      <w:lang w:val="en-GB"/>
                    </w:rPr>
                  </w:pPr>
                  <w:r w:rsidRPr="00C05552">
                    <w:rPr>
                      <w:rFonts w:eastAsiaTheme="minorHAnsi" w:cs="Arial"/>
                      <w:bCs/>
                      <w:lang w:val="en-GB"/>
                    </w:rPr>
                    <w:t>Error</w:t>
                  </w:r>
                  <w:r>
                    <w:rPr>
                      <w:rFonts w:eastAsiaTheme="minorHAnsi" w:cs="Arial"/>
                      <w:bCs/>
                      <w:lang w:val="en-GB"/>
                    </w:rPr>
                    <w:t xml:space="preserve"> PCL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A039BD"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PCL system</w:t>
                  </w:r>
                </w:p>
              </w:tc>
            </w:tr>
            <w:tr w:rsidR="00CE7B51" w:rsidRPr="00200D70" w14:paraId="1DC5AB74"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9DD98E7"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53FC0C3" w14:textId="77777777" w:rsidR="00CE7B51" w:rsidRPr="00C05552" w:rsidRDefault="00CE7B51" w:rsidP="006169BA">
                  <w:pPr>
                    <w:rPr>
                      <w:rFonts w:eastAsiaTheme="minorHAnsi" w:cs="Arial"/>
                      <w:bCs/>
                      <w:lang w:val="en-GB"/>
                    </w:rPr>
                  </w:pPr>
                  <w:r>
                    <w:rPr>
                      <w:rFonts w:eastAsiaTheme="minorHAnsi" w:cs="Arial"/>
                      <w:bCs/>
                      <w:lang w:val="en-GB"/>
                    </w:rPr>
                    <w:t>Error WCL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D2F9CB"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WCL system</w:t>
                  </w:r>
                </w:p>
              </w:tc>
            </w:tr>
            <w:tr w:rsidR="00CE7B51" w:rsidRPr="00200D70" w14:paraId="6FAA0C9E"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434F384A"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512F3CBC" w14:textId="77777777" w:rsidR="00CE7B51" w:rsidRPr="00C05552" w:rsidRDefault="00CE7B51" w:rsidP="006169BA">
                  <w:pPr>
                    <w:rPr>
                      <w:rFonts w:eastAsiaTheme="minorHAnsi" w:cs="Arial"/>
                      <w:bCs/>
                      <w:lang w:val="en-GB"/>
                    </w:rPr>
                  </w:pPr>
                  <w:r>
                    <w:rPr>
                      <w:rFonts w:eastAsiaTheme="minorHAnsi" w:cs="Arial"/>
                      <w:bCs/>
                      <w:lang w:val="en-GB"/>
                    </w:rPr>
                    <w:t>Error RAL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9C793"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RAL system</w:t>
                  </w:r>
                </w:p>
              </w:tc>
            </w:tr>
            <w:tr w:rsidR="00CE7B51" w:rsidRPr="00200D70" w14:paraId="4BAC5999" w14:textId="77777777" w:rsidTr="001703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9B30EC5"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54A81B2" w14:textId="77777777" w:rsidR="00CE7B51" w:rsidRPr="00C05552" w:rsidRDefault="00CE7B51" w:rsidP="006169BA">
                  <w:pPr>
                    <w:rPr>
                      <w:rFonts w:eastAsiaTheme="minorHAnsi" w:cs="Arial"/>
                      <w:bCs/>
                      <w:lang w:val="en-GB"/>
                    </w:rPr>
                  </w:pPr>
                  <w:r>
                    <w:rPr>
                      <w:rFonts w:eastAsiaTheme="minorHAnsi" w:cs="Arial"/>
                      <w:bCs/>
                      <w:lang w:val="en-GB"/>
                    </w:rPr>
                    <w:t>Error 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5E533E"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RCL system</w:t>
                  </w:r>
                </w:p>
              </w:tc>
            </w:tr>
            <w:tr w:rsidR="00CE7B51" w:rsidRPr="00200D70" w14:paraId="77D018BB" w14:textId="77777777" w:rsidTr="001703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DF627E3" w14:textId="77777777" w:rsidR="00CE7B51" w:rsidRPr="00200D70" w:rsidRDefault="00CE7B51" w:rsidP="006169B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764F91E" w14:textId="77777777" w:rsidR="00CE7B51" w:rsidRPr="00C05552" w:rsidRDefault="00CE7B51" w:rsidP="006169BA">
                  <w:pPr>
                    <w:rPr>
                      <w:rFonts w:eastAsiaTheme="minorHAnsi" w:cs="Arial"/>
                      <w:bCs/>
                      <w:lang w:val="en-GB"/>
                    </w:rPr>
                  </w:pPr>
                  <w:r>
                    <w:rPr>
                      <w:rFonts w:eastAsiaTheme="minorHAnsi" w:cs="Arial"/>
                      <w:bCs/>
                      <w:lang w:val="en-GB"/>
                    </w:rPr>
                    <w:t>Error URCL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5E2F1" w14:textId="77777777" w:rsidR="00CE7B51" w:rsidRPr="00200D70" w:rsidRDefault="00CE7B51" w:rsidP="006169BA">
                  <w:pPr>
                    <w:rPr>
                      <w:rFonts w:eastAsiaTheme="minorHAnsi" w:cs="Arial"/>
                      <w:color w:val="000000" w:themeColor="text1"/>
                    </w:rPr>
                  </w:pPr>
                  <w:r>
                    <w:rPr>
                      <w:rFonts w:eastAsiaTheme="minorHAnsi" w:cs="Arial"/>
                      <w:color w:val="000000" w:themeColor="text1"/>
                    </w:rPr>
                    <w:t>No feedback signal from URCL system</w:t>
                  </w:r>
                </w:p>
              </w:tc>
            </w:tr>
            <w:tr w:rsidR="00CE7B51" w:rsidRPr="00200D70" w14:paraId="0376666E"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51AE54" w14:textId="77777777" w:rsidR="00CE7B51" w:rsidRPr="00200D70" w:rsidRDefault="00CE7B51" w:rsidP="006169B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9991AD" w14:textId="77777777" w:rsidR="00CE7B51" w:rsidRPr="00200D70" w:rsidRDefault="00CE7B51" w:rsidP="006169BA">
                  <w:pPr>
                    <w:rPr>
                      <w:rFonts w:eastAsiaTheme="minorHAnsi" w:cs="Arial"/>
                      <w:color w:val="000000" w:themeColor="text1"/>
                    </w:rPr>
                  </w:pPr>
                  <w:r>
                    <w:rPr>
                      <w:rFonts w:eastAsiaTheme="minorHAnsi" w:cs="Arial"/>
                      <w:color w:val="000000" w:themeColor="text1"/>
                    </w:rPr>
                    <w:t>n/a</w:t>
                  </w:r>
                </w:p>
              </w:tc>
            </w:tr>
          </w:tbl>
          <w:p w14:paraId="20D7B984" w14:textId="0B3205AE" w:rsidR="00A07A81" w:rsidRDefault="007B7E29" w:rsidP="00A72B37">
            <w:r>
              <w:fldChar w:fldCharType="end"/>
            </w:r>
          </w:p>
        </w:tc>
      </w:tr>
    </w:tbl>
    <w:p w14:paraId="26607A9B" w14:textId="0A0562A4" w:rsidR="003D0FE0" w:rsidRDefault="003D0FE0" w:rsidP="003D0FE0">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7B7E29" w:rsidRPr="00E54DEA" w14:paraId="73065278" w14:textId="77777777" w:rsidTr="007B7E29">
        <w:trPr>
          <w:trHeight w:val="260"/>
        </w:trPr>
        <w:tc>
          <w:tcPr>
            <w:tcW w:w="2689" w:type="dxa"/>
            <w:shd w:val="clear" w:color="auto" w:fill="D9D9D9" w:themeFill="background1" w:themeFillShade="D9"/>
            <w:noWrap/>
            <w:hideMark/>
          </w:tcPr>
          <w:p w14:paraId="08E4C4C9" w14:textId="77777777" w:rsidR="007B7E29" w:rsidRPr="00E54DEA" w:rsidRDefault="007B7E29" w:rsidP="007B7E29">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B5E12DC" w14:textId="77777777" w:rsidR="007B7E29" w:rsidRPr="00E54DEA" w:rsidRDefault="007B7E29" w:rsidP="007B7E29">
            <w:pPr>
              <w:overflowPunct/>
              <w:autoSpaceDE/>
              <w:autoSpaceDN/>
              <w:adjustRightInd/>
              <w:textAlignment w:val="auto"/>
              <w:rPr>
                <w:rFonts w:cs="Arial"/>
                <w:b/>
                <w:bCs/>
                <w:color w:val="000000"/>
              </w:rPr>
            </w:pPr>
            <w:r>
              <w:rPr>
                <w:rFonts w:cs="Arial"/>
                <w:b/>
                <w:bCs/>
                <w:color w:val="000000"/>
              </w:rPr>
              <w:t>Description</w:t>
            </w:r>
          </w:p>
        </w:tc>
      </w:tr>
      <w:tr w:rsidR="007B7E29" w:rsidRPr="003F473D" w14:paraId="39C54502" w14:textId="77777777" w:rsidTr="007B7E29">
        <w:trPr>
          <w:trHeight w:val="410"/>
        </w:trPr>
        <w:tc>
          <w:tcPr>
            <w:tcW w:w="2689" w:type="dxa"/>
            <w:noWrap/>
          </w:tcPr>
          <w:p w14:paraId="5496A98C" w14:textId="319F5226" w:rsidR="007B7E29" w:rsidRPr="003F473D" w:rsidRDefault="00412CBA" w:rsidP="007B7E29">
            <w:pPr>
              <w:overflowPunct/>
              <w:autoSpaceDE/>
              <w:autoSpaceDN/>
              <w:adjustRightInd/>
              <w:textAlignment w:val="auto"/>
              <w:rPr>
                <w:rFonts w:cs="Arial"/>
                <w:color w:val="000000"/>
                <w:sz w:val="18"/>
                <w:szCs w:val="18"/>
              </w:rPr>
            </w:pPr>
            <w:r>
              <w:fldChar w:fldCharType="begin"/>
            </w:r>
            <w:r>
              <w:rPr>
                <w:rFonts w:cs="Arial"/>
                <w:color w:val="000000"/>
                <w:sz w:val="18"/>
                <w:szCs w:val="18"/>
              </w:rPr>
              <w:instrText xml:space="preserve"> REF LSG_Global_RSCL_HMI_rq_N \h </w:instrText>
            </w:r>
            <w:r>
              <w:fldChar w:fldCharType="separate"/>
            </w:r>
            <w:r w:rsidR="00CE7B51">
              <w:t>Global_RSCL_HMI_rq</w:t>
            </w:r>
            <w:r>
              <w:fldChar w:fldCharType="end"/>
            </w:r>
          </w:p>
        </w:tc>
        <w:tc>
          <w:tcPr>
            <w:tcW w:w="7512" w:type="dxa"/>
            <w:noWrap/>
          </w:tcPr>
          <w:p w14:paraId="7C9A9DDA" w14:textId="77777777" w:rsidR="00CE7B51" w:rsidRDefault="00412CBA" w:rsidP="00280250">
            <w:pPr>
              <w:rPr>
                <w:rFonts w:cs="Arial"/>
              </w:rPr>
            </w:pPr>
            <w:r>
              <w:fldChar w:fldCharType="begin"/>
            </w:r>
            <w:r>
              <w:rPr>
                <w:rFonts w:cs="Arial"/>
                <w:color w:val="000000"/>
                <w:sz w:val="18"/>
                <w:szCs w:val="18"/>
              </w:rPr>
              <w:instrText xml:space="preserve"> REF LSG_Global_RSCL_HMI_rq_D \h </w:instrText>
            </w:r>
            <w:r>
              <w:fldChar w:fldCharType="separate"/>
            </w:r>
            <w:r w:rsidR="00CE7B51" w:rsidRPr="00E276D9">
              <w:rPr>
                <w:rFonts w:cs="Arial"/>
              </w:rPr>
              <w:t>Signal between RSCL HMI Control and RSCL Control describing the user request for feature status.</w:t>
            </w:r>
          </w:p>
          <w:p w14:paraId="52A6B3CC"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7C5459D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4C7FD6"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09015615"/>
                  <w:placeholder>
                    <w:docPart w:val="40AEFE1772904842BA550B2C46B1E154"/>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D10FB4" w14:textId="77777777" w:rsidR="00CE7B51" w:rsidRPr="00320989" w:rsidRDefault="00CE7B51" w:rsidP="0054401A">
                      <w:pPr>
                        <w:pStyle w:val="scriptNormal"/>
                        <w:rPr>
                          <w:color w:val="auto"/>
                        </w:rPr>
                      </w:pPr>
                      <w:r w:rsidRPr="00375269">
                        <w:rPr>
                          <w:color w:val="000000" w:themeColor="text1"/>
                        </w:rPr>
                        <w:t>Choose an item.</w:t>
                      </w:r>
                    </w:p>
                  </w:tc>
                </w:sdtContent>
              </w:sdt>
            </w:tr>
            <w:tr w:rsidR="00CE7B51" w:rsidRPr="00200D70" w14:paraId="0FB511A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08354C"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F17F80"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338A05D2"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7286A3" w14:textId="77777777" w:rsidR="00CE7B51" w:rsidRPr="00200D70" w:rsidRDefault="00CE7B51" w:rsidP="006B1D73">
                  <w:pPr>
                    <w:rPr>
                      <w:rFonts w:cs="Arial"/>
                      <w:b/>
                      <w:bCs/>
                      <w:lang w:val="en-GB"/>
                    </w:rPr>
                  </w:pPr>
                  <w:r w:rsidRPr="00200D70">
                    <w:rPr>
                      <w:rFonts w:cs="Arial"/>
                      <w:b/>
                      <w:bCs/>
                      <w:lang w:val="en-GB"/>
                    </w:rPr>
                    <w:t>Value</w:t>
                  </w:r>
                </w:p>
                <w:p w14:paraId="34A3EEB0" w14:textId="77777777" w:rsidR="00CE7B51" w:rsidRPr="00200D70" w:rsidRDefault="00CE7B51" w:rsidP="006B1D7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0896C1" w14:textId="77777777" w:rsidR="00CE7B51" w:rsidRPr="00200D70" w:rsidRDefault="00CE7B51" w:rsidP="006B1D73">
                  <w:pPr>
                    <w:rPr>
                      <w:rFonts w:eastAsiaTheme="minorHAnsi" w:cs="Arial"/>
                      <w:b/>
                      <w:bCs/>
                      <w:lang w:val="en-GB"/>
                    </w:rPr>
                  </w:pPr>
                  <w:r>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C2229" w14:textId="77777777" w:rsidR="00CE7B51" w:rsidRDefault="00CE7B51" w:rsidP="006B1D73">
                  <w:pPr>
                    <w:rPr>
                      <w:rFonts w:eastAsiaTheme="minorHAnsi" w:cs="Arial"/>
                      <w:color w:val="000000" w:themeColor="text1"/>
                    </w:rPr>
                  </w:pPr>
                  <w:r>
                    <w:rPr>
                      <w:rFonts w:eastAsiaTheme="minorHAnsi" w:cs="Arial"/>
                      <w:color w:val="000000" w:themeColor="text1"/>
                    </w:rPr>
                    <w:t>Lock all RSCL functions</w:t>
                  </w:r>
                </w:p>
                <w:p w14:paraId="7F0753A3"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57207EC3"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14ABE412"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2159493A"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795B02DE" w14:textId="77777777" w:rsidR="00CE7B51" w:rsidRPr="008C326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URCL</w:t>
                  </w:r>
                </w:p>
              </w:tc>
            </w:tr>
            <w:tr w:rsidR="00CE7B51" w:rsidRPr="00200D70" w14:paraId="6F887D55"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0E16D7" w14:textId="77777777" w:rsidR="00CE7B51" w:rsidRPr="00200D70" w:rsidRDefault="00CE7B51" w:rsidP="006B1D7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8F0FDF" w14:textId="77777777" w:rsidR="00CE7B51" w:rsidRPr="00200D70" w:rsidRDefault="00CE7B51" w:rsidP="006B1D73">
                  <w:pPr>
                    <w:rPr>
                      <w:rFonts w:eastAsiaTheme="minorHAnsi" w:cs="Arial"/>
                      <w:b/>
                      <w:bCs/>
                      <w:lang w:val="en-GB"/>
                    </w:rPr>
                  </w:pPr>
                  <w:r>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60A8B8" w14:textId="77777777" w:rsidR="00CE7B51" w:rsidRDefault="00CE7B51" w:rsidP="006B1D73">
                  <w:pPr>
                    <w:rPr>
                      <w:rFonts w:eastAsiaTheme="minorHAnsi" w:cs="Arial"/>
                      <w:color w:val="000000" w:themeColor="text1"/>
                    </w:rPr>
                  </w:pPr>
                  <w:r>
                    <w:rPr>
                      <w:rFonts w:eastAsiaTheme="minorHAnsi" w:cs="Arial"/>
                      <w:color w:val="000000" w:themeColor="text1"/>
                    </w:rPr>
                    <w:t>Unlock all RSCL functions</w:t>
                  </w:r>
                </w:p>
                <w:p w14:paraId="5A3551FD"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4A974B20"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2929D9E7"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45992D23" w14:textId="77777777" w:rsidR="00CE7B5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206576BA" w14:textId="77777777" w:rsidR="00CE7B51" w:rsidRPr="008C3261" w:rsidRDefault="00CE7B51" w:rsidP="008C3261">
                  <w:pPr>
                    <w:pStyle w:val="ListParagraph"/>
                    <w:numPr>
                      <w:ilvl w:val="0"/>
                      <w:numId w:val="45"/>
                    </w:numPr>
                    <w:rPr>
                      <w:rFonts w:eastAsiaTheme="minorHAnsi" w:cs="Arial"/>
                      <w:color w:val="000000" w:themeColor="text1"/>
                    </w:rPr>
                  </w:pPr>
                  <w:r>
                    <w:rPr>
                      <w:rFonts w:eastAsiaTheme="minorHAnsi" w:cs="Arial"/>
                      <w:color w:val="000000" w:themeColor="text1"/>
                    </w:rPr>
                    <w:t>URCL</w:t>
                  </w:r>
                </w:p>
              </w:tc>
            </w:tr>
            <w:tr w:rsidR="00CE7B51" w:rsidRPr="00200D70" w14:paraId="75F5F1D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3D15D2"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7B0183"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32F345B0" w14:textId="78258402" w:rsidR="007B7E29" w:rsidRPr="003F473D" w:rsidRDefault="00412CBA" w:rsidP="007B7E29">
            <w:pPr>
              <w:rPr>
                <w:rFonts w:cs="Arial"/>
                <w:color w:val="000000"/>
                <w:sz w:val="18"/>
                <w:szCs w:val="18"/>
              </w:rPr>
            </w:pPr>
            <w:r>
              <w:fldChar w:fldCharType="end"/>
            </w:r>
          </w:p>
        </w:tc>
      </w:tr>
      <w:tr w:rsidR="007B7E29" w:rsidRPr="003F473D" w14:paraId="118409E1" w14:textId="77777777" w:rsidTr="007B7E29">
        <w:trPr>
          <w:trHeight w:val="410"/>
        </w:trPr>
        <w:tc>
          <w:tcPr>
            <w:tcW w:w="2689" w:type="dxa"/>
            <w:noWrap/>
          </w:tcPr>
          <w:p w14:paraId="5FF52FEC" w14:textId="2307C1DF" w:rsidR="007B7E29" w:rsidRDefault="00412CBA" w:rsidP="007B7E29">
            <w:pPr>
              <w:overflowPunct/>
              <w:autoSpaceDE/>
              <w:autoSpaceDN/>
              <w:adjustRightInd/>
              <w:textAlignment w:val="auto"/>
            </w:pPr>
            <w:r>
              <w:lastRenderedPageBreak/>
              <w:fldChar w:fldCharType="begin"/>
            </w:r>
            <w:r>
              <w:instrText xml:space="preserve"> REF LSG_PCL_HMI_rq_N \h </w:instrText>
            </w:r>
            <w:r>
              <w:fldChar w:fldCharType="separate"/>
            </w:r>
            <w:r w:rsidR="00CE7B51">
              <w:t>PCL_HMI_rq</w:t>
            </w:r>
            <w:r>
              <w:fldChar w:fldCharType="end"/>
            </w:r>
          </w:p>
        </w:tc>
        <w:tc>
          <w:tcPr>
            <w:tcW w:w="7512" w:type="dxa"/>
            <w:noWrap/>
          </w:tcPr>
          <w:p w14:paraId="177FF7EB" w14:textId="77777777" w:rsidR="00CE7B51" w:rsidRDefault="00412CBA" w:rsidP="00280250">
            <w:pPr>
              <w:rPr>
                <w:rFonts w:cs="Arial"/>
              </w:rPr>
            </w:pPr>
            <w:r>
              <w:rPr>
                <w:rFonts w:cs="Arial"/>
                <w:color w:val="000000"/>
                <w:sz w:val="18"/>
                <w:szCs w:val="18"/>
              </w:rPr>
              <w:fldChar w:fldCharType="begin"/>
            </w:r>
            <w:r>
              <w:rPr>
                <w:rFonts w:cs="Arial"/>
                <w:color w:val="000000"/>
                <w:sz w:val="18"/>
                <w:szCs w:val="18"/>
              </w:rPr>
              <w:instrText xml:space="preserve"> REF LSG_PCL_HMI_rq_D \h </w:instrText>
            </w:r>
            <w:r>
              <w:rPr>
                <w:rFonts w:cs="Arial"/>
                <w:color w:val="000000"/>
                <w:sz w:val="18"/>
                <w:szCs w:val="18"/>
              </w:rPr>
            </w:r>
            <w:r>
              <w:rPr>
                <w:rFonts w:cs="Arial"/>
                <w:color w:val="000000"/>
                <w:sz w:val="18"/>
                <w:szCs w:val="18"/>
              </w:rPr>
              <w:fldChar w:fldCharType="separate"/>
            </w:r>
            <w:r w:rsidR="00CE7B51" w:rsidRPr="00E276D9">
              <w:rPr>
                <w:rFonts w:cs="Arial"/>
              </w:rPr>
              <w:t xml:space="preserve">Signal between RSCL HMI Control and RSCL Control describing the user request for </w:t>
            </w:r>
            <w:r w:rsidR="00CE7B51">
              <w:rPr>
                <w:rFonts w:cs="Arial"/>
              </w:rPr>
              <w:t>PCL</w:t>
            </w:r>
            <w:r w:rsidR="00CE7B51" w:rsidRPr="00E276D9">
              <w:rPr>
                <w:rFonts w:cs="Arial"/>
              </w:rPr>
              <w:t xml:space="preserve"> status</w:t>
            </w:r>
          </w:p>
          <w:p w14:paraId="2356B522"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71AEA3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6FAD1F"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61060807"/>
                  <w:placeholder>
                    <w:docPart w:val="486322BD1A7F47BB8E1637AF180D4216"/>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515AF2" w14:textId="77777777" w:rsidR="00CE7B51" w:rsidRPr="00320989" w:rsidRDefault="00CE7B51" w:rsidP="0054401A">
                      <w:pPr>
                        <w:pStyle w:val="scriptNormal"/>
                        <w:rPr>
                          <w:color w:val="auto"/>
                        </w:rPr>
                      </w:pPr>
                      <w:r>
                        <w:rPr>
                          <w:color w:val="auto"/>
                        </w:rPr>
                        <w:t>A</w:t>
                      </w:r>
                    </w:p>
                  </w:tc>
                </w:sdtContent>
              </w:sdt>
            </w:tr>
            <w:tr w:rsidR="00CE7B51" w:rsidRPr="00200D70" w14:paraId="304FA9F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97A323"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5A2BD0"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54AA8D54"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378B84" w14:textId="77777777" w:rsidR="00CE7B51" w:rsidRPr="00200D70" w:rsidRDefault="00CE7B51" w:rsidP="0054401A">
                  <w:pPr>
                    <w:rPr>
                      <w:rFonts w:cs="Arial"/>
                      <w:b/>
                      <w:bCs/>
                      <w:lang w:val="en-GB"/>
                    </w:rPr>
                  </w:pPr>
                  <w:r w:rsidRPr="00200D70">
                    <w:rPr>
                      <w:rFonts w:cs="Arial"/>
                      <w:b/>
                      <w:bCs/>
                      <w:lang w:val="en-GB"/>
                    </w:rPr>
                    <w:t>Value</w:t>
                  </w:r>
                </w:p>
                <w:p w14:paraId="1CF048A8"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2018B1"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018F6"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PCL. Disable rear inner door handles.</w:t>
                  </w:r>
                </w:p>
              </w:tc>
            </w:tr>
            <w:tr w:rsidR="00CE7B51" w:rsidRPr="00200D70" w14:paraId="3735EE82"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FCA203"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E02667"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2E2B09"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PCL. Enable rear inner door handles.</w:t>
                  </w:r>
                </w:p>
              </w:tc>
            </w:tr>
            <w:tr w:rsidR="00CE7B51" w:rsidRPr="00200D70" w14:paraId="556EF2F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0BBCD5"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57F56B"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5C3C548A" w14:textId="38EFE1FD" w:rsidR="007B7E29" w:rsidRPr="003F473D" w:rsidRDefault="00412CBA" w:rsidP="007B7E29">
            <w:pPr>
              <w:rPr>
                <w:rFonts w:cs="Arial"/>
                <w:color w:val="000000"/>
                <w:sz w:val="18"/>
                <w:szCs w:val="18"/>
              </w:rPr>
            </w:pPr>
            <w:r>
              <w:rPr>
                <w:rFonts w:cs="Arial"/>
                <w:color w:val="000000"/>
                <w:sz w:val="18"/>
                <w:szCs w:val="18"/>
              </w:rPr>
              <w:fldChar w:fldCharType="end"/>
            </w:r>
          </w:p>
        </w:tc>
      </w:tr>
      <w:tr w:rsidR="000C0F32" w:rsidRPr="003F473D" w14:paraId="752C46FE" w14:textId="77777777" w:rsidTr="007B7E29">
        <w:trPr>
          <w:trHeight w:val="410"/>
        </w:trPr>
        <w:tc>
          <w:tcPr>
            <w:tcW w:w="2689" w:type="dxa"/>
            <w:noWrap/>
          </w:tcPr>
          <w:p w14:paraId="40B237BC" w14:textId="22465591" w:rsidR="000C0F32" w:rsidRDefault="000C0F32" w:rsidP="007B7E29">
            <w:pPr>
              <w:overflowPunct/>
              <w:autoSpaceDE/>
              <w:autoSpaceDN/>
              <w:adjustRightInd/>
              <w:textAlignment w:val="auto"/>
            </w:pPr>
            <w:r>
              <w:fldChar w:fldCharType="begin"/>
            </w:r>
            <w:r>
              <w:instrText xml:space="preserve"> REF LSG_WCL_HMI_rq_N \h </w:instrText>
            </w:r>
            <w:r>
              <w:fldChar w:fldCharType="separate"/>
            </w:r>
            <w:r w:rsidR="00CE7B51">
              <w:t>WCL_HMI_rq</w:t>
            </w:r>
            <w:r>
              <w:fldChar w:fldCharType="end"/>
            </w:r>
          </w:p>
        </w:tc>
        <w:tc>
          <w:tcPr>
            <w:tcW w:w="7512" w:type="dxa"/>
            <w:noWrap/>
          </w:tcPr>
          <w:p w14:paraId="51DDFCA0" w14:textId="77777777" w:rsidR="00CE7B51" w:rsidRDefault="000C0F32" w:rsidP="00280250">
            <w:pPr>
              <w:rPr>
                <w:rFonts w:cs="Arial"/>
              </w:rPr>
            </w:pPr>
            <w:r>
              <w:rPr>
                <w:rFonts w:cs="Arial"/>
                <w:color w:val="000000"/>
                <w:sz w:val="18"/>
                <w:szCs w:val="18"/>
              </w:rPr>
              <w:fldChar w:fldCharType="begin"/>
            </w:r>
            <w:r>
              <w:rPr>
                <w:rFonts w:cs="Arial"/>
                <w:color w:val="000000"/>
                <w:sz w:val="18"/>
                <w:szCs w:val="18"/>
              </w:rPr>
              <w:instrText xml:space="preserve"> REF LSG_WCL_HMI_rq_D \h </w:instrText>
            </w:r>
            <w:r>
              <w:rPr>
                <w:rFonts w:cs="Arial"/>
                <w:color w:val="000000"/>
                <w:sz w:val="18"/>
                <w:szCs w:val="18"/>
              </w:rPr>
            </w:r>
            <w:r>
              <w:rPr>
                <w:rFonts w:cs="Arial"/>
                <w:color w:val="000000"/>
                <w:sz w:val="18"/>
                <w:szCs w:val="18"/>
              </w:rPr>
              <w:fldChar w:fldCharType="separate"/>
            </w:r>
            <w:r w:rsidR="00CE7B51" w:rsidRPr="00B44D71">
              <w:rPr>
                <w:rFonts w:cs="Arial"/>
              </w:rPr>
              <w:t xml:space="preserve">Signal between RSCL HMI Control and RSCL Control describing the user request for </w:t>
            </w:r>
            <w:r w:rsidR="00CE7B51">
              <w:rPr>
                <w:rFonts w:cs="Arial"/>
              </w:rPr>
              <w:t>W</w:t>
            </w:r>
            <w:r w:rsidR="00CE7B51" w:rsidRPr="00B44D71">
              <w:rPr>
                <w:rFonts w:cs="Arial"/>
              </w:rPr>
              <w:t>CL status</w:t>
            </w:r>
          </w:p>
          <w:p w14:paraId="4C3169B4"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F72CDC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B10798"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64675837"/>
                  <w:placeholder>
                    <w:docPart w:val="E2B97074C05545F7A0775C36C750C1F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7D0699" w14:textId="77777777" w:rsidR="00CE7B51" w:rsidRPr="00320989" w:rsidRDefault="00CE7B51" w:rsidP="0054401A">
                      <w:pPr>
                        <w:pStyle w:val="scriptNormal"/>
                        <w:rPr>
                          <w:color w:val="auto"/>
                        </w:rPr>
                      </w:pPr>
                      <w:r>
                        <w:rPr>
                          <w:color w:val="auto"/>
                        </w:rPr>
                        <w:t>QM</w:t>
                      </w:r>
                    </w:p>
                  </w:tc>
                </w:sdtContent>
              </w:sdt>
            </w:tr>
            <w:tr w:rsidR="00CE7B51" w:rsidRPr="00200D70" w14:paraId="6A7AAB7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4D6652"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5B2A82"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5145CC30"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1015AB" w14:textId="77777777" w:rsidR="00CE7B51" w:rsidRPr="00200D70" w:rsidRDefault="00CE7B51" w:rsidP="0054401A">
                  <w:pPr>
                    <w:rPr>
                      <w:rFonts w:cs="Arial"/>
                      <w:b/>
                      <w:bCs/>
                      <w:lang w:val="en-GB"/>
                    </w:rPr>
                  </w:pPr>
                  <w:r w:rsidRPr="00200D70">
                    <w:rPr>
                      <w:rFonts w:cs="Arial"/>
                      <w:b/>
                      <w:bCs/>
                      <w:lang w:val="en-GB"/>
                    </w:rPr>
                    <w:t>Value</w:t>
                  </w:r>
                </w:p>
                <w:p w14:paraId="271C387C"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AFAE2A"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B92ED0"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window switches</w:t>
                  </w:r>
                </w:p>
              </w:tc>
            </w:tr>
            <w:tr w:rsidR="00CE7B51" w:rsidRPr="00200D70" w14:paraId="1CF9C0F3"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B71EBB"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22EF34"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3FA715"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window switches</w:t>
                  </w:r>
                </w:p>
              </w:tc>
            </w:tr>
            <w:tr w:rsidR="00CE7B51" w:rsidRPr="00200D70" w14:paraId="72914CC5"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6BE87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C2144B"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1010F24E" w14:textId="1B06DC97" w:rsidR="000C0F32" w:rsidRDefault="000C0F32" w:rsidP="00BE2635">
            <w:pPr>
              <w:rPr>
                <w:rFonts w:cs="Arial"/>
                <w:color w:val="000000"/>
                <w:sz w:val="18"/>
                <w:szCs w:val="18"/>
              </w:rPr>
            </w:pPr>
            <w:r>
              <w:rPr>
                <w:rFonts w:cs="Arial"/>
                <w:color w:val="000000"/>
                <w:sz w:val="18"/>
                <w:szCs w:val="18"/>
              </w:rPr>
              <w:fldChar w:fldCharType="end"/>
            </w:r>
          </w:p>
        </w:tc>
      </w:tr>
      <w:tr w:rsidR="000C0F32" w:rsidRPr="003F473D" w14:paraId="6EDCA661" w14:textId="77777777" w:rsidTr="007B7E29">
        <w:trPr>
          <w:trHeight w:val="410"/>
        </w:trPr>
        <w:tc>
          <w:tcPr>
            <w:tcW w:w="2689" w:type="dxa"/>
            <w:noWrap/>
          </w:tcPr>
          <w:p w14:paraId="7F7E45D4" w14:textId="42BAEA08" w:rsidR="000C0F32" w:rsidRDefault="000C0F32" w:rsidP="007B7E29">
            <w:pPr>
              <w:overflowPunct/>
              <w:autoSpaceDE/>
              <w:autoSpaceDN/>
              <w:adjustRightInd/>
              <w:textAlignment w:val="auto"/>
            </w:pPr>
            <w:r>
              <w:fldChar w:fldCharType="begin"/>
            </w:r>
            <w:r>
              <w:instrText xml:space="preserve"> REF LSG_RAL_HMI_rq_N \h </w:instrText>
            </w:r>
            <w:r>
              <w:fldChar w:fldCharType="separate"/>
            </w:r>
            <w:r w:rsidR="00CE7B51">
              <w:t>RAL_HMI_rq</w:t>
            </w:r>
            <w:r>
              <w:fldChar w:fldCharType="end"/>
            </w:r>
          </w:p>
        </w:tc>
        <w:tc>
          <w:tcPr>
            <w:tcW w:w="7512" w:type="dxa"/>
            <w:noWrap/>
          </w:tcPr>
          <w:p w14:paraId="71BBBB47" w14:textId="77777777" w:rsidR="00CE7B51" w:rsidRPr="00200D70" w:rsidRDefault="000C0F32" w:rsidP="00280250">
            <w:pPr>
              <w:rPr>
                <w:rFonts w:cs="Arial"/>
              </w:rPr>
            </w:pPr>
            <w:r>
              <w:rPr>
                <w:rFonts w:cs="Arial"/>
                <w:color w:val="000000"/>
                <w:sz w:val="18"/>
                <w:szCs w:val="18"/>
              </w:rPr>
              <w:fldChar w:fldCharType="begin"/>
            </w:r>
            <w:r>
              <w:rPr>
                <w:rFonts w:cs="Arial"/>
                <w:color w:val="000000"/>
                <w:sz w:val="18"/>
                <w:szCs w:val="18"/>
              </w:rPr>
              <w:instrText xml:space="preserve"> REF LSG_RAL_HMI_rq_D \h </w:instrText>
            </w:r>
            <w:r>
              <w:rPr>
                <w:rFonts w:cs="Arial"/>
                <w:color w:val="000000"/>
                <w:sz w:val="18"/>
                <w:szCs w:val="18"/>
              </w:rPr>
            </w:r>
            <w:r>
              <w:rPr>
                <w:rFonts w:cs="Arial"/>
                <w:color w:val="000000"/>
                <w:sz w:val="18"/>
                <w:szCs w:val="18"/>
              </w:rPr>
              <w:fldChar w:fldCharType="separate"/>
            </w:r>
            <w:r w:rsidR="00CE7B51" w:rsidRPr="00280250">
              <w:rPr>
                <w:rFonts w:cs="Arial"/>
              </w:rPr>
              <w:t xml:space="preserve">Signal between RSCL HMI Control and RSCL Control describing the user request for </w:t>
            </w:r>
            <w:r w:rsidR="00CE7B51">
              <w:rPr>
                <w:rFonts w:cs="Arial"/>
              </w:rPr>
              <w:t>RA</w:t>
            </w:r>
            <w:r w:rsidR="00CE7B51" w:rsidRPr="00280250">
              <w:rPr>
                <w:rFonts w:cs="Arial"/>
              </w:rPr>
              <w:t>L status</w:t>
            </w:r>
          </w:p>
          <w:p w14:paraId="4A0C7F10"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86B668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7374C8"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96978392"/>
                  <w:placeholder>
                    <w:docPart w:val="716C0B05E18D4E3A9B1359F3F61195A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54130B" w14:textId="77777777" w:rsidR="00CE7B51" w:rsidRPr="00320989" w:rsidRDefault="00CE7B51" w:rsidP="0054401A">
                      <w:pPr>
                        <w:pStyle w:val="scriptNormal"/>
                        <w:rPr>
                          <w:color w:val="auto"/>
                        </w:rPr>
                      </w:pPr>
                      <w:r>
                        <w:rPr>
                          <w:color w:val="auto"/>
                        </w:rPr>
                        <w:t>QM</w:t>
                      </w:r>
                    </w:p>
                  </w:tc>
                </w:sdtContent>
              </w:sdt>
            </w:tr>
            <w:tr w:rsidR="00CE7B51" w:rsidRPr="00200D70" w14:paraId="15CE2CF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4971EF"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A4A156"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514D69D1"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9FFFEF" w14:textId="77777777" w:rsidR="00CE7B51" w:rsidRPr="00200D70" w:rsidRDefault="00CE7B51" w:rsidP="0054401A">
                  <w:pPr>
                    <w:rPr>
                      <w:rFonts w:cs="Arial"/>
                      <w:b/>
                      <w:bCs/>
                      <w:lang w:val="en-GB"/>
                    </w:rPr>
                  </w:pPr>
                  <w:r w:rsidRPr="00200D70">
                    <w:rPr>
                      <w:rFonts w:cs="Arial"/>
                      <w:b/>
                      <w:bCs/>
                      <w:lang w:val="en-GB"/>
                    </w:rPr>
                    <w:t>Value</w:t>
                  </w:r>
                </w:p>
                <w:p w14:paraId="122A4580"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B8F286"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3CF345"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audio devices</w:t>
                  </w:r>
                </w:p>
              </w:tc>
            </w:tr>
            <w:tr w:rsidR="00CE7B51" w:rsidRPr="00200D70" w14:paraId="7EB361BB"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E16945"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903695"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8AED03"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audio devices</w:t>
                  </w:r>
                </w:p>
              </w:tc>
            </w:tr>
            <w:tr w:rsidR="00CE7B51" w:rsidRPr="00200D70" w14:paraId="69CE5DA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B93460"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1B2103"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2A49DE29" w14:textId="10B14D8F" w:rsidR="000C0F32" w:rsidRDefault="000C0F32" w:rsidP="00BE2635">
            <w:pPr>
              <w:rPr>
                <w:rFonts w:cs="Arial"/>
                <w:color w:val="000000"/>
                <w:sz w:val="18"/>
                <w:szCs w:val="18"/>
              </w:rPr>
            </w:pPr>
            <w:r>
              <w:rPr>
                <w:rFonts w:cs="Arial"/>
                <w:color w:val="000000"/>
                <w:sz w:val="18"/>
                <w:szCs w:val="18"/>
              </w:rPr>
              <w:fldChar w:fldCharType="end"/>
            </w:r>
          </w:p>
        </w:tc>
      </w:tr>
      <w:tr w:rsidR="000C0F32" w:rsidRPr="003F473D" w14:paraId="0E2F2141" w14:textId="77777777" w:rsidTr="007B7E29">
        <w:trPr>
          <w:trHeight w:val="410"/>
        </w:trPr>
        <w:tc>
          <w:tcPr>
            <w:tcW w:w="2689" w:type="dxa"/>
            <w:noWrap/>
          </w:tcPr>
          <w:p w14:paraId="15904BAA" w14:textId="145627F0" w:rsidR="000C0F32" w:rsidRDefault="000C0F32" w:rsidP="007B7E29">
            <w:pPr>
              <w:overflowPunct/>
              <w:autoSpaceDE/>
              <w:autoSpaceDN/>
              <w:adjustRightInd/>
              <w:textAlignment w:val="auto"/>
            </w:pPr>
            <w:r>
              <w:fldChar w:fldCharType="begin"/>
            </w:r>
            <w:r>
              <w:instrText xml:space="preserve"> REF LSG_RCL_HMI_rq_N \h </w:instrText>
            </w:r>
            <w:r>
              <w:fldChar w:fldCharType="separate"/>
            </w:r>
            <w:r w:rsidR="00CE7B51">
              <w:t>RCL_HMI_rq</w:t>
            </w:r>
            <w:r>
              <w:fldChar w:fldCharType="end"/>
            </w:r>
          </w:p>
        </w:tc>
        <w:tc>
          <w:tcPr>
            <w:tcW w:w="7512" w:type="dxa"/>
            <w:noWrap/>
          </w:tcPr>
          <w:p w14:paraId="3F571ED7" w14:textId="77777777" w:rsidR="00CE7B51" w:rsidRPr="00200D70" w:rsidRDefault="000C0F32" w:rsidP="00280250">
            <w:pPr>
              <w:rPr>
                <w:rFonts w:cs="Arial"/>
              </w:rPr>
            </w:pPr>
            <w:r>
              <w:rPr>
                <w:rFonts w:cs="Arial"/>
                <w:color w:val="000000"/>
                <w:sz w:val="18"/>
                <w:szCs w:val="18"/>
              </w:rPr>
              <w:fldChar w:fldCharType="begin"/>
            </w:r>
            <w:r>
              <w:rPr>
                <w:rFonts w:cs="Arial"/>
                <w:color w:val="000000"/>
                <w:sz w:val="18"/>
                <w:szCs w:val="18"/>
              </w:rPr>
              <w:instrText xml:space="preserve"> REF LSG_RCL_HMI_rq_D \h </w:instrText>
            </w:r>
            <w:r>
              <w:rPr>
                <w:rFonts w:cs="Arial"/>
                <w:color w:val="000000"/>
                <w:sz w:val="18"/>
                <w:szCs w:val="18"/>
              </w:rPr>
            </w:r>
            <w:r>
              <w:rPr>
                <w:rFonts w:cs="Arial"/>
                <w:color w:val="000000"/>
                <w:sz w:val="18"/>
                <w:szCs w:val="18"/>
              </w:rPr>
              <w:fldChar w:fldCharType="separate"/>
            </w:r>
            <w:r w:rsidR="00CE7B51" w:rsidRPr="00280250">
              <w:rPr>
                <w:rFonts w:cs="Arial"/>
              </w:rPr>
              <w:t>Signal between RSCL HMI Control and RSCL Control describing the user request for R</w:t>
            </w:r>
            <w:r w:rsidR="00CE7B51">
              <w:rPr>
                <w:rFonts w:cs="Arial"/>
              </w:rPr>
              <w:t>C</w:t>
            </w:r>
            <w:r w:rsidR="00CE7B51" w:rsidRPr="00280250">
              <w:rPr>
                <w:rFonts w:cs="Arial"/>
              </w:rPr>
              <w:t>L status</w:t>
            </w:r>
          </w:p>
          <w:p w14:paraId="0C470549"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04CAE76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A27992"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83180461"/>
                  <w:placeholder>
                    <w:docPart w:val="5C50408F6FB94551AD6C2CA19A61CAB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1E846B" w14:textId="77777777" w:rsidR="00CE7B51" w:rsidRPr="00320989" w:rsidRDefault="00CE7B51" w:rsidP="0054401A">
                      <w:pPr>
                        <w:pStyle w:val="scriptNormal"/>
                        <w:rPr>
                          <w:color w:val="auto"/>
                        </w:rPr>
                      </w:pPr>
                      <w:r>
                        <w:rPr>
                          <w:color w:val="auto"/>
                        </w:rPr>
                        <w:t>QM</w:t>
                      </w:r>
                    </w:p>
                  </w:tc>
                </w:sdtContent>
              </w:sdt>
            </w:tr>
            <w:tr w:rsidR="00CE7B51" w:rsidRPr="00200D70" w14:paraId="455D7A5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1CD8F2"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BBBD64"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7EF789CC"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2C6E92" w14:textId="77777777" w:rsidR="00CE7B51" w:rsidRPr="00200D70" w:rsidRDefault="00CE7B51" w:rsidP="0054401A">
                  <w:pPr>
                    <w:rPr>
                      <w:rFonts w:cs="Arial"/>
                      <w:b/>
                      <w:bCs/>
                      <w:lang w:val="en-GB"/>
                    </w:rPr>
                  </w:pPr>
                  <w:r w:rsidRPr="00200D70">
                    <w:rPr>
                      <w:rFonts w:cs="Arial"/>
                      <w:b/>
                      <w:bCs/>
                      <w:lang w:val="en-GB"/>
                    </w:rPr>
                    <w:t>Value</w:t>
                  </w:r>
                </w:p>
                <w:p w14:paraId="799AABA1"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B74277" w14:textId="77777777" w:rsidR="00CE7B51" w:rsidRPr="00FE19EA" w:rsidRDefault="00CE7B51" w:rsidP="0054401A">
                  <w:pPr>
                    <w:rPr>
                      <w:rFonts w:eastAsiaTheme="minorHAnsi" w:cs="Arial"/>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D9630"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rear climate devices</w:t>
                  </w:r>
                </w:p>
              </w:tc>
            </w:tr>
            <w:tr w:rsidR="00CE7B51" w:rsidRPr="00200D70" w14:paraId="71B6200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6E598E"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6EA5EF"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0735A"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rear climate devices</w:t>
                  </w:r>
                </w:p>
              </w:tc>
            </w:tr>
            <w:tr w:rsidR="00CE7B51" w:rsidRPr="00200D70" w14:paraId="06930DE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F6BE2C"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EA88E7"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5BB37227" w14:textId="21B51F59" w:rsidR="000C0F32" w:rsidRDefault="000C0F32" w:rsidP="00BE2635">
            <w:pPr>
              <w:rPr>
                <w:rFonts w:cs="Arial"/>
                <w:color w:val="000000"/>
                <w:sz w:val="18"/>
                <w:szCs w:val="18"/>
              </w:rPr>
            </w:pPr>
            <w:r>
              <w:rPr>
                <w:rFonts w:cs="Arial"/>
                <w:color w:val="000000"/>
                <w:sz w:val="18"/>
                <w:szCs w:val="18"/>
              </w:rPr>
              <w:fldChar w:fldCharType="end"/>
            </w:r>
          </w:p>
        </w:tc>
      </w:tr>
      <w:tr w:rsidR="000C0F32" w:rsidRPr="003F473D" w14:paraId="69CAA423" w14:textId="77777777" w:rsidTr="007B7E29">
        <w:trPr>
          <w:trHeight w:val="410"/>
        </w:trPr>
        <w:tc>
          <w:tcPr>
            <w:tcW w:w="2689" w:type="dxa"/>
            <w:noWrap/>
          </w:tcPr>
          <w:p w14:paraId="3C8106C1" w14:textId="303FCDE5" w:rsidR="000C0F32" w:rsidRDefault="000C0F32" w:rsidP="007B7E29">
            <w:pPr>
              <w:overflowPunct/>
              <w:autoSpaceDE/>
              <w:autoSpaceDN/>
              <w:adjustRightInd/>
              <w:textAlignment w:val="auto"/>
            </w:pPr>
            <w:r>
              <w:lastRenderedPageBreak/>
              <w:fldChar w:fldCharType="begin"/>
            </w:r>
            <w:r>
              <w:instrText xml:space="preserve"> REF LSG_URCL_HMI_rq_N \h </w:instrText>
            </w:r>
            <w:r>
              <w:fldChar w:fldCharType="separate"/>
            </w:r>
            <w:r w:rsidR="00CE7B51">
              <w:t>URCL_HMI_rq</w:t>
            </w:r>
            <w:r>
              <w:fldChar w:fldCharType="end"/>
            </w:r>
          </w:p>
        </w:tc>
        <w:tc>
          <w:tcPr>
            <w:tcW w:w="7512" w:type="dxa"/>
            <w:noWrap/>
          </w:tcPr>
          <w:p w14:paraId="69B027ED" w14:textId="77777777" w:rsidR="00CE7B51" w:rsidRPr="00200D70" w:rsidRDefault="000C0F32" w:rsidP="00280250">
            <w:pPr>
              <w:rPr>
                <w:rFonts w:cs="Arial"/>
              </w:rPr>
            </w:pPr>
            <w:r>
              <w:rPr>
                <w:rFonts w:cs="Arial"/>
                <w:color w:val="000000"/>
                <w:sz w:val="18"/>
                <w:szCs w:val="18"/>
              </w:rPr>
              <w:fldChar w:fldCharType="begin"/>
            </w:r>
            <w:r>
              <w:rPr>
                <w:rFonts w:cs="Arial"/>
                <w:color w:val="000000"/>
                <w:sz w:val="18"/>
                <w:szCs w:val="18"/>
              </w:rPr>
              <w:instrText xml:space="preserve"> REF LSG_URCL_HMI_rq_D \h </w:instrText>
            </w:r>
            <w:r>
              <w:rPr>
                <w:rFonts w:cs="Arial"/>
                <w:color w:val="000000"/>
                <w:sz w:val="18"/>
                <w:szCs w:val="18"/>
              </w:rPr>
            </w:r>
            <w:r>
              <w:rPr>
                <w:rFonts w:cs="Arial"/>
                <w:color w:val="000000"/>
                <w:sz w:val="18"/>
                <w:szCs w:val="18"/>
              </w:rPr>
              <w:fldChar w:fldCharType="separate"/>
            </w:r>
            <w:r w:rsidR="00CE7B51" w:rsidRPr="00280250">
              <w:rPr>
                <w:rFonts w:cs="Arial"/>
              </w:rPr>
              <w:t xml:space="preserve">Signal between RSCL HMI Control and RSCL Control describing the user request for </w:t>
            </w:r>
            <w:r w:rsidR="00CE7B51">
              <w:rPr>
                <w:rFonts w:cs="Arial"/>
              </w:rPr>
              <w:t>U</w:t>
            </w:r>
            <w:r w:rsidR="00CE7B51" w:rsidRPr="00280250">
              <w:rPr>
                <w:rFonts w:cs="Arial"/>
              </w:rPr>
              <w:t>RCL status</w:t>
            </w:r>
          </w:p>
          <w:p w14:paraId="25F88EEF" w14:textId="77777777" w:rsidR="00CE7B51" w:rsidRPr="00200D70" w:rsidRDefault="00CE7B51" w:rsidP="00280250">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64AC788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902683" w14:textId="77777777" w:rsidR="00CE7B51" w:rsidRPr="00200D70" w:rsidRDefault="00CE7B51"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52405758"/>
                  <w:placeholder>
                    <w:docPart w:val="64D3E9EBBA5C45B2B57ACD7754FE295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225890" w14:textId="77777777" w:rsidR="00CE7B51" w:rsidRPr="00320989" w:rsidRDefault="00CE7B51" w:rsidP="0054401A">
                      <w:pPr>
                        <w:pStyle w:val="scriptNormal"/>
                        <w:rPr>
                          <w:color w:val="auto"/>
                        </w:rPr>
                      </w:pPr>
                      <w:r>
                        <w:rPr>
                          <w:color w:val="auto"/>
                        </w:rPr>
                        <w:t>QM</w:t>
                      </w:r>
                    </w:p>
                  </w:tc>
                </w:sdtContent>
              </w:sdt>
            </w:tr>
            <w:tr w:rsidR="00CE7B51" w:rsidRPr="00200D70" w14:paraId="2B87740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97F828"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17E3B5"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r w:rsidR="00CE7B51" w:rsidRPr="00200D70" w14:paraId="421ED76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7B82F2" w14:textId="77777777" w:rsidR="00CE7B51" w:rsidRPr="00200D70" w:rsidRDefault="00CE7B51" w:rsidP="0054401A">
                  <w:pPr>
                    <w:rPr>
                      <w:rFonts w:cs="Arial"/>
                      <w:b/>
                      <w:bCs/>
                      <w:lang w:val="en-GB"/>
                    </w:rPr>
                  </w:pPr>
                  <w:r w:rsidRPr="00200D70">
                    <w:rPr>
                      <w:rFonts w:cs="Arial"/>
                      <w:b/>
                      <w:bCs/>
                      <w:lang w:val="en-GB"/>
                    </w:rPr>
                    <w:t>Value</w:t>
                  </w:r>
                </w:p>
                <w:p w14:paraId="4B5B3330" w14:textId="77777777" w:rsidR="00CE7B51" w:rsidRPr="00200D70" w:rsidRDefault="00CE7B51"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C797E6" w14:textId="77777777" w:rsidR="00CE7B51" w:rsidRPr="00200D70" w:rsidRDefault="00CE7B51"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1B15C3"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disable all URC HHD</w:t>
                  </w:r>
                </w:p>
              </w:tc>
            </w:tr>
            <w:tr w:rsidR="00CE7B51" w:rsidRPr="00200D70" w14:paraId="6C214CC3"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3B0E32" w14:textId="77777777" w:rsidR="00CE7B51" w:rsidRPr="00200D70" w:rsidRDefault="00CE7B51"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9C6456" w14:textId="77777777" w:rsidR="00CE7B51" w:rsidRPr="00FE19EA" w:rsidRDefault="00CE7B51"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C21EB9" w14:textId="77777777" w:rsidR="00CE7B51" w:rsidRPr="00200D70" w:rsidRDefault="00CE7B51" w:rsidP="0054401A">
                  <w:pPr>
                    <w:rPr>
                      <w:rFonts w:eastAsiaTheme="minorHAnsi" w:cs="Arial"/>
                      <w:color w:val="000000" w:themeColor="text1"/>
                    </w:rPr>
                  </w:pPr>
                  <w:r>
                    <w:rPr>
                      <w:rFonts w:eastAsiaTheme="minorHAnsi" w:cs="Arial"/>
                      <w:color w:val="000000" w:themeColor="text1"/>
                    </w:rPr>
                    <w:t>Request to enable all URC HHD</w:t>
                  </w:r>
                </w:p>
              </w:tc>
            </w:tr>
            <w:tr w:rsidR="00CE7B51" w:rsidRPr="00200D70" w14:paraId="548F494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8ABF77" w14:textId="77777777" w:rsidR="00CE7B51" w:rsidRPr="00200D70" w:rsidRDefault="00CE7B51"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E014EA" w14:textId="77777777" w:rsidR="00CE7B51" w:rsidRPr="00200D70" w:rsidRDefault="00CE7B51" w:rsidP="0054401A">
                  <w:pPr>
                    <w:rPr>
                      <w:rFonts w:eastAsiaTheme="minorHAnsi" w:cs="Arial"/>
                      <w:color w:val="000000" w:themeColor="text1"/>
                    </w:rPr>
                  </w:pPr>
                  <w:r>
                    <w:rPr>
                      <w:rFonts w:eastAsiaTheme="minorHAnsi" w:cs="Arial"/>
                      <w:color w:val="000000" w:themeColor="text1"/>
                    </w:rPr>
                    <w:t>n/a</w:t>
                  </w:r>
                </w:p>
              </w:tc>
            </w:tr>
          </w:tbl>
          <w:p w14:paraId="3CECF6F3" w14:textId="666F9175" w:rsidR="000C0F32" w:rsidRDefault="000C0F32" w:rsidP="00BE2635">
            <w:pPr>
              <w:rPr>
                <w:rFonts w:cs="Arial"/>
                <w:color w:val="000000"/>
                <w:sz w:val="18"/>
                <w:szCs w:val="18"/>
              </w:rPr>
            </w:pPr>
            <w:r>
              <w:rPr>
                <w:rFonts w:cs="Arial"/>
                <w:color w:val="000000"/>
                <w:sz w:val="18"/>
                <w:szCs w:val="18"/>
              </w:rPr>
              <w:fldChar w:fldCharType="end"/>
            </w:r>
          </w:p>
        </w:tc>
      </w:tr>
      <w:tr w:rsidR="00412CBA" w:rsidRPr="003F473D" w14:paraId="0C033812" w14:textId="77777777" w:rsidTr="007B7E29">
        <w:trPr>
          <w:trHeight w:val="410"/>
        </w:trPr>
        <w:tc>
          <w:tcPr>
            <w:tcW w:w="2689" w:type="dxa"/>
            <w:noWrap/>
          </w:tcPr>
          <w:p w14:paraId="61CAC7BD" w14:textId="14283189" w:rsidR="00412CBA" w:rsidRDefault="00412CBA" w:rsidP="007B7E29">
            <w:pPr>
              <w:overflowPunct/>
              <w:autoSpaceDE/>
              <w:autoSpaceDN/>
              <w:adjustRightInd/>
              <w:textAlignment w:val="auto"/>
            </w:pPr>
            <w:r>
              <w:fldChar w:fldCharType="begin"/>
            </w:r>
            <w:r>
              <w:instrText xml:space="preserve"> REF LSG_Visual_Feedback_N \h </w:instrText>
            </w:r>
            <w:r>
              <w:fldChar w:fldCharType="separate"/>
            </w:r>
            <w:r w:rsidR="00CE7B51">
              <w:t>Visual_Feedback</w:t>
            </w:r>
            <w:r>
              <w:fldChar w:fldCharType="end"/>
            </w:r>
          </w:p>
        </w:tc>
        <w:tc>
          <w:tcPr>
            <w:tcW w:w="7512" w:type="dxa"/>
            <w:noWrap/>
          </w:tcPr>
          <w:p w14:paraId="752FAA76" w14:textId="77777777" w:rsidR="00CE7B51" w:rsidRPr="00200D70" w:rsidRDefault="00412CBA" w:rsidP="00E102D8">
            <w:pPr>
              <w:rPr>
                <w:rFonts w:cs="Arial"/>
              </w:rPr>
            </w:pPr>
            <w:r>
              <w:rPr>
                <w:rFonts w:cs="Arial"/>
                <w:color w:val="000000"/>
                <w:sz w:val="18"/>
                <w:szCs w:val="18"/>
              </w:rPr>
              <w:fldChar w:fldCharType="begin"/>
            </w:r>
            <w:r>
              <w:rPr>
                <w:rFonts w:cs="Arial"/>
                <w:color w:val="000000"/>
                <w:sz w:val="18"/>
                <w:szCs w:val="18"/>
              </w:rPr>
              <w:instrText xml:space="preserve"> REF LSG_Visual_Feedback_D \h </w:instrText>
            </w:r>
            <w:r>
              <w:rPr>
                <w:rFonts w:cs="Arial"/>
                <w:color w:val="000000"/>
                <w:sz w:val="18"/>
                <w:szCs w:val="18"/>
              </w:rPr>
            </w:r>
            <w:r>
              <w:rPr>
                <w:rFonts w:cs="Arial"/>
                <w:color w:val="000000"/>
                <w:sz w:val="18"/>
                <w:szCs w:val="18"/>
              </w:rPr>
              <w:fldChar w:fldCharType="separate"/>
            </w:r>
            <w:r w:rsidR="00CE7B51">
              <w:rPr>
                <w:rFonts w:cs="Arial"/>
              </w:rPr>
              <w:t>Visual feedback to user on feature status incl. tell tale for PCL activation</w:t>
            </w:r>
          </w:p>
          <w:p w14:paraId="40AB63CF" w14:textId="77777777" w:rsidR="00CE7B51" w:rsidRPr="00200D70" w:rsidRDefault="00CE7B51" w:rsidP="00E102D8">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287BE0D8"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20C841" w14:textId="77777777" w:rsidR="00CE7B51" w:rsidRPr="00200D70" w:rsidRDefault="00CE7B51"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910126543"/>
                  <w:placeholder>
                    <w:docPart w:val="95DEA80EAC2E4B25B0D35E3828CB10D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AF271A" w14:textId="77777777" w:rsidR="00CE7B51" w:rsidRPr="00320989" w:rsidRDefault="00CE7B51" w:rsidP="00545472">
                      <w:pPr>
                        <w:pStyle w:val="scriptNormal"/>
                        <w:rPr>
                          <w:color w:val="auto"/>
                        </w:rPr>
                      </w:pPr>
                      <w:r>
                        <w:rPr>
                          <w:color w:val="auto"/>
                        </w:rPr>
                        <w:t>QM</w:t>
                      </w:r>
                    </w:p>
                  </w:tc>
                </w:sdtContent>
              </w:sdt>
            </w:tr>
            <w:tr w:rsidR="00CE7B51" w:rsidRPr="00200D70" w14:paraId="563D5D7A"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6D947D"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E646F8"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r w:rsidR="00CE7B51" w:rsidRPr="00200D70" w14:paraId="3E5179AE"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37F2CE" w14:textId="77777777" w:rsidR="00CE7B51" w:rsidRPr="00200D70" w:rsidRDefault="00CE7B51" w:rsidP="00545472">
                  <w:pPr>
                    <w:rPr>
                      <w:rFonts w:cs="Arial"/>
                      <w:b/>
                      <w:bCs/>
                      <w:lang w:val="en-GB"/>
                    </w:rPr>
                  </w:pPr>
                  <w:r w:rsidRPr="00200D70">
                    <w:rPr>
                      <w:rFonts w:cs="Arial"/>
                      <w:b/>
                      <w:bCs/>
                      <w:lang w:val="en-GB"/>
                    </w:rPr>
                    <w:t>Value</w:t>
                  </w:r>
                </w:p>
                <w:p w14:paraId="7C6A885F" w14:textId="77777777" w:rsidR="00CE7B51" w:rsidRPr="00200D70" w:rsidRDefault="00CE7B51" w:rsidP="0054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FEA5EA" w14:textId="77777777" w:rsidR="00CE7B51" w:rsidRPr="00200D70" w:rsidRDefault="00CE7B51" w:rsidP="00545472">
                  <w:pPr>
                    <w:rPr>
                      <w:rFonts w:eastAsiaTheme="minorHAnsi" w:cs="Arial"/>
                      <w:b/>
                      <w:bCs/>
                      <w:lang w:val="en-GB"/>
                    </w:rPr>
                  </w:pPr>
                  <w:r>
                    <w:rPr>
                      <w:rFonts w:eastAsiaTheme="minorHAnsi" w:cs="Arial"/>
                      <w:color w:val="000000" w:themeColor="text1"/>
                    </w:rPr>
                    <w:t>All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2FD028" w14:textId="77777777" w:rsidR="00CE7B51" w:rsidRPr="00200D70" w:rsidRDefault="00CE7B51" w:rsidP="00545472">
                  <w:pPr>
                    <w:rPr>
                      <w:rFonts w:eastAsiaTheme="minorHAnsi" w:cs="Arial"/>
                      <w:color w:val="000000" w:themeColor="text1"/>
                    </w:rPr>
                  </w:pPr>
                  <w:r>
                    <w:rPr>
                      <w:rFonts w:eastAsiaTheme="minorHAnsi" w:cs="Arial"/>
                      <w:color w:val="000000" w:themeColor="text1"/>
                    </w:rPr>
                    <w:t>TBD</w:t>
                  </w:r>
                </w:p>
              </w:tc>
            </w:tr>
            <w:tr w:rsidR="00CE7B51" w:rsidRPr="00200D70" w14:paraId="604B137E"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B5D84F"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382F36" w14:textId="77777777" w:rsidR="00CE7B51" w:rsidRPr="00200D70" w:rsidRDefault="00CE7B51" w:rsidP="00545472">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77DC4C" w14:textId="77777777" w:rsidR="00CE7B51" w:rsidRPr="00200D70" w:rsidRDefault="00CE7B51" w:rsidP="00545472">
                  <w:pPr>
                    <w:rPr>
                      <w:rFonts w:eastAsiaTheme="minorHAnsi" w:cs="Arial"/>
                      <w:color w:val="000000" w:themeColor="text1"/>
                    </w:rPr>
                  </w:pPr>
                </w:p>
              </w:tc>
            </w:tr>
            <w:tr w:rsidR="00CE7B51" w:rsidRPr="00200D70" w14:paraId="1527EB79"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37B858"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A7CD33" w14:textId="77777777" w:rsidR="00CE7B51" w:rsidRPr="00200D70" w:rsidRDefault="00CE7B51" w:rsidP="00545472">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781770" w14:textId="77777777" w:rsidR="00CE7B51" w:rsidRPr="00200D70" w:rsidRDefault="00CE7B51" w:rsidP="00545472">
                  <w:pPr>
                    <w:rPr>
                      <w:rFonts w:eastAsiaTheme="minorHAnsi" w:cs="Arial"/>
                      <w:color w:val="000000" w:themeColor="text1"/>
                    </w:rPr>
                  </w:pPr>
                </w:p>
              </w:tc>
            </w:tr>
            <w:tr w:rsidR="00CE7B51" w:rsidRPr="00200D70" w14:paraId="5BF0DB0F"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134E2"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D69738" w14:textId="77777777" w:rsidR="00CE7B51" w:rsidRPr="00200D70" w:rsidRDefault="00CE7B51" w:rsidP="00545472">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74265F" w14:textId="77777777" w:rsidR="00CE7B51" w:rsidRPr="00200D70" w:rsidRDefault="00CE7B51" w:rsidP="00545472">
                  <w:pPr>
                    <w:rPr>
                      <w:rFonts w:eastAsiaTheme="minorHAnsi" w:cs="Arial"/>
                      <w:color w:val="000000" w:themeColor="text1"/>
                    </w:rPr>
                  </w:pPr>
                </w:p>
              </w:tc>
            </w:tr>
            <w:tr w:rsidR="00CE7B51" w:rsidRPr="00200D70" w14:paraId="0E36A06C"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10B267" w14:textId="77777777" w:rsidR="00CE7B51" w:rsidRPr="00200D70" w:rsidRDefault="00CE7B51" w:rsidP="00545472">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98FF19" w14:textId="77777777" w:rsidR="00CE7B51" w:rsidRPr="00200D70" w:rsidRDefault="00CE7B51" w:rsidP="00545472">
                  <w:pPr>
                    <w:rPr>
                      <w:rFonts w:eastAsiaTheme="minorHAnsi" w:cs="Arial"/>
                      <w:b/>
                      <w:bCs/>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7F2837" w14:textId="77777777" w:rsidR="00CE7B51" w:rsidRPr="00200D70" w:rsidRDefault="00CE7B51" w:rsidP="00545472">
                  <w:pPr>
                    <w:rPr>
                      <w:rFonts w:eastAsiaTheme="minorHAnsi" w:cs="Arial"/>
                      <w:color w:val="000000" w:themeColor="text1"/>
                    </w:rPr>
                  </w:pPr>
                </w:p>
              </w:tc>
            </w:tr>
            <w:tr w:rsidR="00CE7B51" w:rsidRPr="00200D70" w14:paraId="7692EC52"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B50BED" w14:textId="77777777" w:rsidR="00CE7B51" w:rsidRPr="00200D70" w:rsidRDefault="00CE7B51"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9761E2" w14:textId="77777777" w:rsidR="00CE7B51" w:rsidRPr="00200D70" w:rsidRDefault="00CE7B51" w:rsidP="00545472">
                  <w:pPr>
                    <w:rPr>
                      <w:rFonts w:eastAsiaTheme="minorHAnsi" w:cs="Arial"/>
                      <w:color w:val="000000" w:themeColor="text1"/>
                    </w:rPr>
                  </w:pPr>
                  <w:r>
                    <w:rPr>
                      <w:rFonts w:eastAsiaTheme="minorHAnsi" w:cs="Arial"/>
                      <w:color w:val="000000" w:themeColor="text1"/>
                    </w:rPr>
                    <w:t>n/a</w:t>
                  </w:r>
                </w:p>
              </w:tc>
            </w:tr>
          </w:tbl>
          <w:p w14:paraId="3B5D794C" w14:textId="69E310CC" w:rsidR="00412CBA" w:rsidRPr="003F473D" w:rsidRDefault="00412CBA" w:rsidP="007B7E29">
            <w:pPr>
              <w:rPr>
                <w:rFonts w:cs="Arial"/>
                <w:color w:val="000000"/>
                <w:sz w:val="18"/>
                <w:szCs w:val="18"/>
              </w:rPr>
            </w:pPr>
            <w:r>
              <w:rPr>
                <w:rFonts w:cs="Arial"/>
                <w:color w:val="000000"/>
                <w:sz w:val="18"/>
                <w:szCs w:val="18"/>
              </w:rPr>
              <w:fldChar w:fldCharType="end"/>
            </w:r>
          </w:p>
        </w:tc>
      </w:tr>
    </w:tbl>
    <w:p w14:paraId="5E4C603A" w14:textId="77777777" w:rsidR="003D0FE0" w:rsidRDefault="000B4D22" w:rsidP="003D0FE0">
      <w:pPr>
        <w:pStyle w:val="Heading4"/>
      </w:pPr>
      <w:r>
        <w:t>Logical</w:t>
      </w:r>
      <w:r w:rsidR="003D0FE0" w:rsidRPr="00F15706">
        <w:t xml:space="preserve"> Parameters</w:t>
      </w:r>
    </w:p>
    <w:p w14:paraId="3314897B" w14:textId="77777777" w:rsidR="000B4D22" w:rsidRPr="007B3137" w:rsidRDefault="000B4D22" w:rsidP="00D97780">
      <w:pPr>
        <w:shd w:val="clear" w:color="auto" w:fill="D6E3BC" w:themeFill="accent3" w:themeFillTint="66"/>
        <w:rPr>
          <w:rStyle w:val="SubtleEmphasis"/>
        </w:rPr>
      </w:pPr>
      <w:r w:rsidRPr="00642B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35EB098D" w14:textId="77777777" w:rsidR="00E623E9" w:rsidRDefault="00E623E9" w:rsidP="00E623E9"/>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4FA9479" w14:textId="77777777" w:rsidTr="00A07A81">
        <w:trPr>
          <w:trHeight w:val="211"/>
        </w:trPr>
        <w:tc>
          <w:tcPr>
            <w:tcW w:w="2689" w:type="dxa"/>
            <w:shd w:val="clear" w:color="auto" w:fill="D9D9D9" w:themeFill="background1" w:themeFillShade="D9"/>
            <w:noWrap/>
            <w:hideMark/>
          </w:tcPr>
          <w:p w14:paraId="14DA4635" w14:textId="77777777" w:rsidR="00A07A81" w:rsidRPr="00E54DEA" w:rsidRDefault="00A07A81" w:rsidP="00A72B3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4C42CE2" w14:textId="77777777" w:rsidR="00A07A81" w:rsidRPr="00D90BED" w:rsidRDefault="00A07A81" w:rsidP="00A72B37">
            <w:pPr>
              <w:overflowPunct/>
              <w:autoSpaceDE/>
              <w:autoSpaceDN/>
              <w:adjustRightInd/>
              <w:textAlignment w:val="auto"/>
              <w:rPr>
                <w:rFonts w:cs="Arial"/>
                <w:b/>
                <w:bCs/>
                <w:color w:val="000000"/>
              </w:rPr>
            </w:pPr>
            <w:r>
              <w:rPr>
                <w:rFonts w:cs="Arial"/>
                <w:b/>
                <w:bCs/>
                <w:color w:val="000000"/>
              </w:rPr>
              <w:t>Description</w:t>
            </w:r>
          </w:p>
        </w:tc>
      </w:tr>
      <w:tr w:rsidR="00A07A81" w:rsidRPr="003F473D" w14:paraId="3E167225" w14:textId="77777777" w:rsidTr="00A07A81">
        <w:trPr>
          <w:trHeight w:val="410"/>
        </w:trPr>
        <w:tc>
          <w:tcPr>
            <w:tcW w:w="2689" w:type="dxa"/>
            <w:noWrap/>
          </w:tcPr>
          <w:p w14:paraId="5C1EAC8A" w14:textId="6D36A2E9" w:rsidR="00A07A81" w:rsidRPr="003F473D" w:rsidRDefault="00A07A81" w:rsidP="00A72B37">
            <w:pPr>
              <w:overflowPunct/>
              <w:autoSpaceDE/>
              <w:autoSpaceDN/>
              <w:adjustRightInd/>
              <w:textAlignment w:val="auto"/>
              <w:rPr>
                <w:rFonts w:cs="Arial"/>
                <w:color w:val="000000"/>
                <w:sz w:val="18"/>
                <w:szCs w:val="18"/>
              </w:rPr>
            </w:pPr>
          </w:p>
        </w:tc>
        <w:tc>
          <w:tcPr>
            <w:tcW w:w="7512" w:type="dxa"/>
            <w:noWrap/>
          </w:tcPr>
          <w:p w14:paraId="1FCE0805" w14:textId="69C91BCB" w:rsidR="00A07A81" w:rsidRPr="003F473D" w:rsidRDefault="00A07A81" w:rsidP="00A72B37">
            <w:pPr>
              <w:rPr>
                <w:rFonts w:cs="Arial"/>
                <w:color w:val="000000"/>
                <w:sz w:val="18"/>
                <w:szCs w:val="18"/>
              </w:rPr>
            </w:pPr>
          </w:p>
        </w:tc>
      </w:tr>
      <w:tr w:rsidR="00A07A81" w:rsidRPr="003F473D" w14:paraId="34AC2A0F" w14:textId="77777777" w:rsidTr="00A07A81">
        <w:trPr>
          <w:trHeight w:val="410"/>
        </w:trPr>
        <w:tc>
          <w:tcPr>
            <w:tcW w:w="2689" w:type="dxa"/>
            <w:noWrap/>
          </w:tcPr>
          <w:p w14:paraId="7E25D678" w14:textId="77777777" w:rsidR="00A07A81" w:rsidRPr="003F473D" w:rsidRDefault="00A07A81" w:rsidP="00A72B37">
            <w:pPr>
              <w:overflowPunct/>
              <w:autoSpaceDE/>
              <w:autoSpaceDN/>
              <w:adjustRightInd/>
              <w:textAlignment w:val="auto"/>
              <w:rPr>
                <w:rFonts w:cs="Arial"/>
                <w:color w:val="000000"/>
                <w:sz w:val="18"/>
                <w:szCs w:val="18"/>
              </w:rPr>
            </w:pPr>
          </w:p>
        </w:tc>
        <w:tc>
          <w:tcPr>
            <w:tcW w:w="7512" w:type="dxa"/>
            <w:noWrap/>
          </w:tcPr>
          <w:p w14:paraId="0CA1C26B" w14:textId="77777777" w:rsidR="00A07A81" w:rsidRPr="003F473D" w:rsidRDefault="00A07A81" w:rsidP="00A72B37">
            <w:pPr>
              <w:rPr>
                <w:rFonts w:cs="Arial"/>
                <w:color w:val="000000"/>
                <w:sz w:val="18"/>
                <w:szCs w:val="18"/>
              </w:rPr>
            </w:pPr>
          </w:p>
        </w:tc>
      </w:tr>
    </w:tbl>
    <w:p w14:paraId="4BD65B37" w14:textId="77777777" w:rsidR="00AF5392" w:rsidRDefault="00AF5392" w:rsidP="00AF5392"/>
    <w:p w14:paraId="797617AE" w14:textId="77777777" w:rsidR="00AF5392" w:rsidRDefault="00AF5392" w:rsidP="00AF5392">
      <w:pPr>
        <w:pStyle w:val="Heading3"/>
      </w:pPr>
      <w:bookmarkStart w:id="249" w:name="_Ref530990375"/>
      <w:bookmarkStart w:id="250" w:name="_Toc56581829"/>
      <w:r>
        <w:t>Function Modeling</w:t>
      </w:r>
      <w:bookmarkEnd w:id="249"/>
      <w:bookmarkEnd w:id="250"/>
    </w:p>
    <w:p w14:paraId="42777216" w14:textId="77777777" w:rsidR="00C76C0B" w:rsidRPr="00C31FB7" w:rsidRDefault="00C76C0B" w:rsidP="00C76C0B">
      <w:pPr>
        <w:shd w:val="clear" w:color="auto" w:fill="D6E3BC" w:themeFill="accent3" w:themeFillTint="66"/>
        <w:rPr>
          <w:rStyle w:val="SubtleEmphasis"/>
        </w:rPr>
      </w:pPr>
      <w:r w:rsidRPr="007E0C44">
        <w:rPr>
          <w:rStyle w:val="SubtleEmphasis"/>
          <w:b/>
        </w:rPr>
        <w:t>#</w:t>
      </w:r>
      <w:r>
        <w:rPr>
          <w:rStyle w:val="SubtleEmphasis"/>
          <w:b/>
        </w:rPr>
        <w:t xml:space="preserve">Classification: </w:t>
      </w:r>
      <w:r w:rsidRPr="00C31FB7">
        <w:rPr>
          <w:rStyle w:val="SubtleEmphasis"/>
        </w:rPr>
        <w:t>Mandatory</w:t>
      </w:r>
    </w:p>
    <w:p w14:paraId="7B6083D7" w14:textId="77777777" w:rsidR="00C76C0B" w:rsidRDefault="00C76C0B" w:rsidP="00C76C0B">
      <w:pPr>
        <w:shd w:val="clear" w:color="auto" w:fill="D6E3BC" w:themeFill="accent3" w:themeFillTint="66"/>
        <w:rPr>
          <w:rStyle w:val="SubtleEmphasis"/>
        </w:rPr>
      </w:pPr>
      <w:r>
        <w:rPr>
          <w:rStyle w:val="SubtleEmphasis"/>
          <w:b/>
        </w:rPr>
        <w:t>#</w:t>
      </w:r>
      <w:r w:rsidRPr="007E0C44">
        <w:rPr>
          <w:rStyle w:val="SubtleEmphasis"/>
          <w:b/>
        </w:rPr>
        <w:t>Hint:</w:t>
      </w:r>
      <w:r w:rsidRPr="007E0C44">
        <w:rPr>
          <w:rStyle w:val="SubtleEmphasis"/>
        </w:rPr>
        <w:t xml:space="preserve"> </w:t>
      </w:r>
      <w:r>
        <w:rPr>
          <w:rStyle w:val="SubtleEmphasis"/>
        </w:rPr>
        <w:t>Typical modeling artifacts in this section are State Machines, Activity Diagrams / Flow Charts, Decision Tables, and possibly Sequence Diagrams, which can all be used as techniques to analyze the function requirements.</w:t>
      </w:r>
    </w:p>
    <w:p w14:paraId="40AEC4BE" w14:textId="77777777" w:rsidR="00C76C0B" w:rsidRDefault="00C76C0B" w:rsidP="00C76C0B">
      <w:pPr>
        <w:shd w:val="clear" w:color="auto" w:fill="D6E3BC" w:themeFill="accent3" w:themeFillTint="66"/>
        <w:rPr>
          <w:rStyle w:val="SubtleEmphasis"/>
        </w:rPr>
      </w:pPr>
    </w:p>
    <w:p w14:paraId="0BBE8DC2" w14:textId="77777777" w:rsidR="00C76C0B" w:rsidRDefault="00C76C0B" w:rsidP="00C76C0B">
      <w:pPr>
        <w:shd w:val="clear" w:color="auto" w:fill="D6E3BC" w:themeFill="accent3" w:themeFillTint="66"/>
        <w:rPr>
          <w:rStyle w:val="SubtleEmphasis"/>
        </w:rPr>
      </w:pPr>
      <w:r>
        <w:rPr>
          <w:rStyle w:val="SubtleEmphasis"/>
        </w:rPr>
        <w:t>It is highly recommended to use at least one of the following modeling techniques for modeling and analyzing the Function behavior and derived requirements (refer to sample diagrams below): State Machines, Activity Diagrams / Flow Charts, or Decision Tables</w:t>
      </w:r>
    </w:p>
    <w:p w14:paraId="28511210" w14:textId="77777777" w:rsidR="00C76C0B" w:rsidRDefault="00C76C0B" w:rsidP="00C76C0B">
      <w:pPr>
        <w:shd w:val="clear" w:color="auto" w:fill="D6E3BC" w:themeFill="accent3" w:themeFillTint="66"/>
        <w:rPr>
          <w:rStyle w:val="SubtleEmphasis"/>
        </w:rPr>
      </w:pPr>
    </w:p>
    <w:p w14:paraId="492EA756" w14:textId="34009997" w:rsidR="00C76C0B" w:rsidRPr="00C37F5C" w:rsidRDefault="00C76C0B" w:rsidP="00C76C0B">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138" w:history="1">
        <w:r w:rsidRPr="00EF5443">
          <w:rPr>
            <w:rStyle w:val="SubtleEmphasis"/>
            <w:color w:val="0000FF"/>
          </w:rPr>
          <w:t>RE Wiki – Analyze / Model Requirements</w:t>
        </w:r>
      </w:hyperlink>
    </w:p>
    <w:p w14:paraId="73964890" w14:textId="77777777" w:rsidR="00627DE2" w:rsidRPr="00C76C0B" w:rsidRDefault="00627DE2" w:rsidP="00627DE2">
      <w:pPr>
        <w:pStyle w:val="Heading4"/>
        <w:numPr>
          <w:ilvl w:val="3"/>
          <w:numId w:val="5"/>
        </w:numPr>
      </w:pPr>
      <w:r>
        <w:t>Wire-Frames/Wallpapers</w:t>
      </w:r>
    </w:p>
    <w:p w14:paraId="4310BA12" w14:textId="77777777" w:rsidR="00C76C0B" w:rsidRPr="00C31FB7" w:rsidRDefault="00C76C0B" w:rsidP="00C76C0B">
      <w:pPr>
        <w:shd w:val="clear" w:color="auto" w:fill="D6E3BC" w:themeFill="accent3" w:themeFillTint="66"/>
        <w:rPr>
          <w:rStyle w:val="SubtleEmphasis"/>
        </w:rPr>
      </w:pPr>
      <w:r w:rsidRPr="007E0C44">
        <w:rPr>
          <w:rStyle w:val="SubtleEmphasis"/>
          <w:b/>
        </w:rPr>
        <w:t>#</w:t>
      </w:r>
      <w:r>
        <w:rPr>
          <w:rStyle w:val="SubtleEmphasis"/>
          <w:b/>
        </w:rPr>
        <w:t xml:space="preserve">Classification: </w:t>
      </w:r>
      <w:r>
        <w:rPr>
          <w:rStyle w:val="SubtleEmphasis"/>
        </w:rPr>
        <w:t>Infotainment Only (remove section, if not used)</w:t>
      </w:r>
    </w:p>
    <w:p w14:paraId="73BF26FE" w14:textId="77777777" w:rsidR="00C76C0B" w:rsidRDefault="00C76C0B" w:rsidP="00C76C0B">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0747D20B" w14:textId="77777777" w:rsidR="00C76C0B" w:rsidRDefault="00C76C0B" w:rsidP="00C76C0B">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9519588" w14:textId="5C9AA92C" w:rsidR="00C76C0B" w:rsidRDefault="005255E6" w:rsidP="005255E6">
      <w:pPr>
        <w:jc w:val="center"/>
      </w:pPr>
      <w:r w:rsidRPr="00C2541D">
        <w:rPr>
          <w:noProof/>
        </w:rPr>
        <w:lastRenderedPageBreak/>
        <w:drawing>
          <wp:inline distT="0" distB="0" distL="0" distR="0" wp14:anchorId="3458D314" wp14:editId="4EA674CA">
            <wp:extent cx="4783571" cy="2885703"/>
            <wp:effectExtent l="0" t="0" r="0" b="0"/>
            <wp:docPr id="34" name="Grafik 8">
              <a:extLst xmlns:a="http://schemas.openxmlformats.org/drawingml/2006/main">
                <a:ext uri="{FF2B5EF4-FFF2-40B4-BE49-F238E27FC236}">
                  <a16:creationId xmlns:a16="http://schemas.microsoft.com/office/drawing/2014/main" id="{A993D9C2-23B1-4890-9359-A0B39AC8AE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A993D9C2-23B1-4890-9359-A0B39AC8AE71}"/>
                        </a:ext>
                      </a:extLst>
                    </pic:cNvPr>
                    <pic:cNvPicPr>
                      <a:picLocks noChangeAspect="1"/>
                    </pic:cNvPicPr>
                  </pic:nvPicPr>
                  <pic:blipFill>
                    <a:blip r:embed="rId139"/>
                    <a:stretch>
                      <a:fillRect/>
                    </a:stretch>
                  </pic:blipFill>
                  <pic:spPr>
                    <a:xfrm>
                      <a:off x="0" y="0"/>
                      <a:ext cx="4803987" cy="2898019"/>
                    </a:xfrm>
                    <a:prstGeom prst="rect">
                      <a:avLst/>
                    </a:prstGeom>
                  </pic:spPr>
                </pic:pic>
              </a:graphicData>
            </a:graphic>
          </wp:inline>
        </w:drawing>
      </w:r>
    </w:p>
    <w:p w14:paraId="2C9CEB21" w14:textId="7ADE1BB2" w:rsidR="005255E6" w:rsidRPr="002535EC" w:rsidRDefault="005255E6" w:rsidP="005255E6">
      <w:pPr>
        <w:pStyle w:val="Caption"/>
      </w:pPr>
      <w:bookmarkStart w:id="251" w:name="_Toc56581857"/>
      <w:r w:rsidRPr="002535EC">
        <w:t xml:space="preserve">Figure </w:t>
      </w:r>
      <w:r w:rsidR="003E5293">
        <w:fldChar w:fldCharType="begin"/>
      </w:r>
      <w:r w:rsidR="003E5293">
        <w:instrText xml:space="preserve"> SEQ Figure \* ARABIC </w:instrText>
      </w:r>
      <w:r w:rsidR="003E5293">
        <w:fldChar w:fldCharType="separate"/>
      </w:r>
      <w:r w:rsidR="00CE7B51">
        <w:rPr>
          <w:noProof/>
        </w:rPr>
        <w:t>13</w:t>
      </w:r>
      <w:r w:rsidR="003E5293">
        <w:rPr>
          <w:noProof/>
        </w:rPr>
        <w:fldChar w:fldCharType="end"/>
      </w:r>
      <w:r w:rsidRPr="002535EC">
        <w:t>: HMI Global Setting</w:t>
      </w:r>
      <w:bookmarkEnd w:id="251"/>
    </w:p>
    <w:p w14:paraId="52F8CBB5" w14:textId="365945C3" w:rsidR="00627DE2" w:rsidRDefault="003077D7" w:rsidP="005255E6">
      <w:pPr>
        <w:jc w:val="center"/>
      </w:pPr>
      <w:r w:rsidRPr="003077D7">
        <w:rPr>
          <w:noProof/>
        </w:rPr>
        <w:drawing>
          <wp:inline distT="0" distB="0" distL="0" distR="0" wp14:anchorId="19D60B8E" wp14:editId="015E2164">
            <wp:extent cx="4926841" cy="308610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r="3456"/>
                    <a:stretch/>
                  </pic:blipFill>
                  <pic:spPr bwMode="auto">
                    <a:xfrm>
                      <a:off x="0" y="0"/>
                      <a:ext cx="4970349" cy="3113353"/>
                    </a:xfrm>
                    <a:prstGeom prst="rect">
                      <a:avLst/>
                    </a:prstGeom>
                    <a:ln>
                      <a:noFill/>
                    </a:ln>
                    <a:extLst>
                      <a:ext uri="{53640926-AAD7-44D8-BBD7-CCE9431645EC}">
                        <a14:shadowObscured xmlns:a14="http://schemas.microsoft.com/office/drawing/2010/main"/>
                      </a:ext>
                    </a:extLst>
                  </pic:spPr>
                </pic:pic>
              </a:graphicData>
            </a:graphic>
          </wp:inline>
        </w:drawing>
      </w:r>
    </w:p>
    <w:p w14:paraId="7D15A413" w14:textId="0EF23670" w:rsidR="005255E6" w:rsidRDefault="005255E6" w:rsidP="005255E6">
      <w:pPr>
        <w:pStyle w:val="Caption"/>
      </w:pPr>
      <w:bookmarkStart w:id="252" w:name="_Ref50477038"/>
      <w:bookmarkStart w:id="253" w:name="_Toc56581858"/>
      <w:r>
        <w:t xml:space="preserve">Figure </w:t>
      </w:r>
      <w:r w:rsidR="003E5293">
        <w:fldChar w:fldCharType="begin"/>
      </w:r>
      <w:r w:rsidR="003E5293">
        <w:instrText xml:space="preserve"> SEQ Figure \* ARABIC </w:instrText>
      </w:r>
      <w:r w:rsidR="003E5293">
        <w:fldChar w:fldCharType="separate"/>
      </w:r>
      <w:r w:rsidR="00CE7B51">
        <w:rPr>
          <w:noProof/>
        </w:rPr>
        <w:t>14</w:t>
      </w:r>
      <w:r w:rsidR="003E5293">
        <w:rPr>
          <w:noProof/>
        </w:rPr>
        <w:fldChar w:fldCharType="end"/>
      </w:r>
      <w:r>
        <w:t>: HMI Individual settings</w:t>
      </w:r>
      <w:bookmarkEnd w:id="252"/>
      <w:bookmarkEnd w:id="253"/>
    </w:p>
    <w:p w14:paraId="17518B91" w14:textId="77777777" w:rsidR="005143B6" w:rsidRDefault="005143B6" w:rsidP="00CA2861">
      <w:pPr>
        <w:pStyle w:val="Heading3"/>
      </w:pPr>
      <w:bookmarkStart w:id="254" w:name="_Ref26372394"/>
      <w:bookmarkStart w:id="255" w:name="_Toc56581830"/>
      <w:r>
        <w:t>Function Requirements</w:t>
      </w:r>
      <w:bookmarkEnd w:id="254"/>
      <w:bookmarkEnd w:id="255"/>
    </w:p>
    <w:p w14:paraId="2E63FFA9" w14:textId="7D1F11B1" w:rsidR="00747C6B" w:rsidRPr="00347A88" w:rsidRDefault="00747C6B" w:rsidP="00A72B37">
      <w:pPr>
        <w:shd w:val="clear" w:color="auto" w:fill="D6E3BC" w:themeFill="accent3" w:themeFillTint="66"/>
        <w:rPr>
          <w:rStyle w:val="SubtleEmphasis"/>
        </w:rPr>
      </w:pPr>
      <w:r w:rsidRPr="00137F46">
        <w:rPr>
          <w:rStyle w:val="SubtleEmphasis"/>
          <w:b/>
        </w:rPr>
        <w:t>#Macro:</w:t>
      </w:r>
      <w:r w:rsidRPr="00347A88">
        <w:rPr>
          <w:rStyle w:val="SubtleEmphasis"/>
        </w:rPr>
        <w:t xml:space="preserve"> </w:t>
      </w:r>
      <w:hyperlink r:id="rId141" w:anchor="AddNewRequirement" w:history="1">
        <w:r w:rsidRPr="00347A88">
          <w:rPr>
            <w:rStyle w:val="SubtleEmphasis"/>
          </w:rPr>
          <w:t>Add Ins -&gt; Add Requirement macro</w:t>
        </w:r>
      </w:hyperlink>
      <w:r w:rsidRPr="00347A88">
        <w:rPr>
          <w:rStyle w:val="SubtleEmphasis"/>
        </w:rPr>
        <w:t xml:space="preserve"> (select </w:t>
      </w:r>
      <w:r>
        <w:rPr>
          <w:rStyle w:val="SubtleEmphasis"/>
        </w:rPr>
        <w:t xml:space="preserve">“FNC” as ID Prefix, the </w:t>
      </w:r>
      <w:r w:rsidRPr="009E1EFA">
        <w:rPr>
          <w:rStyle w:val="SubtleEmphasis"/>
          <w:u w:val="single"/>
        </w:rPr>
        <w:t>function</w:t>
      </w:r>
      <w:r>
        <w:rPr>
          <w:rStyle w:val="SubtleEmphasis"/>
        </w:rPr>
        <w:t xml:space="preserve"> name as ID Infix (Short Name)</w:t>
      </w:r>
      <w:r w:rsidRPr="00347A88">
        <w:rPr>
          <w:rStyle w:val="SubtleEmphasis"/>
        </w:rPr>
        <w:t xml:space="preserve"> </w:t>
      </w:r>
      <w:r>
        <w:rPr>
          <w:rStyle w:val="SubtleEmphasis"/>
        </w:rPr>
        <w:t xml:space="preserve">and </w:t>
      </w:r>
      <w:r w:rsidRPr="00347A88">
        <w:rPr>
          <w:rStyle w:val="SubtleEmphasis"/>
        </w:rPr>
        <w:t>“Requirement” as type)</w:t>
      </w:r>
    </w:p>
    <w:p w14:paraId="4D53C2E5" w14:textId="2BF6BD8C" w:rsidR="00747C6B" w:rsidRPr="00D1072B" w:rsidRDefault="00747C6B" w:rsidP="00A72B37">
      <w:pPr>
        <w:shd w:val="clear" w:color="auto" w:fill="D6E3BC" w:themeFill="accent3" w:themeFillTint="66"/>
        <w:rPr>
          <w:i/>
          <w:iCs/>
          <w:color w:val="808080" w:themeColor="text1" w:themeTint="7F"/>
        </w:rPr>
      </w:pPr>
      <w:r w:rsidRPr="00347A88">
        <w:rPr>
          <w:rStyle w:val="SubtleEmphasis"/>
        </w:rPr>
        <w:t xml:space="preserve">#Link: </w:t>
      </w:r>
      <w:hyperlink r:id="rId142" w:history="1">
        <w:r w:rsidRPr="00954A43">
          <w:rPr>
            <w:rStyle w:val="Hyperlink"/>
            <w:i/>
            <w:iCs/>
          </w:rPr>
          <w:t>RE Wiki – How to write good requirements</w:t>
        </w:r>
      </w:hyperlink>
    </w:p>
    <w:p w14:paraId="2168B67E" w14:textId="77777777" w:rsidR="00CA2861" w:rsidRDefault="00CA2861" w:rsidP="00CA2861"/>
    <w:p w14:paraId="492DB772" w14:textId="77777777" w:rsidR="00203108" w:rsidRDefault="00203108" w:rsidP="00203108">
      <w:pPr>
        <w:pStyle w:val="Heading4"/>
      </w:pPr>
      <w:r>
        <w:t>Functional Requirements</w:t>
      </w:r>
    </w:p>
    <w:p w14:paraId="79E368AD" w14:textId="15C6EA2F" w:rsidR="00203108" w:rsidRPr="00137F46" w:rsidRDefault="00137F46" w:rsidP="00A72B37">
      <w:pPr>
        <w:shd w:val="clear" w:color="auto" w:fill="D6E3BC" w:themeFill="accent3" w:themeFillTint="66"/>
        <w:rPr>
          <w:i/>
          <w:iCs/>
          <w:color w:val="808080" w:themeColor="text1" w:themeTint="7F"/>
        </w:rPr>
      </w:pPr>
      <w:r w:rsidRPr="007B3137">
        <w:rPr>
          <w:rStyle w:val="SubtleEmphasis"/>
          <w:b/>
        </w:rPr>
        <w:t>#Hint:</w:t>
      </w:r>
      <w:r w:rsidRPr="007B3137">
        <w:rPr>
          <w:rStyle w:val="SubtleEmphasis"/>
        </w:rPr>
        <w:t xml:space="preserve"> Place requirements on the HMI behavior here. Those requirements should leave sufficient room for the HMI team to come up with a suitable solution. A state chart might be already to be too restrictive, because, the HMI might behave differently on different displays. </w:t>
      </w:r>
      <w:r w:rsidR="007649CC">
        <w:rPr>
          <w:rStyle w:val="SubtleEmphasis"/>
        </w:rPr>
        <w:t>On the other hand</w:t>
      </w:r>
      <w:r w:rsidRPr="007B3137">
        <w:rPr>
          <w:rStyle w:val="SubtleEmphasis"/>
        </w:rPr>
        <w:t xml:space="preserve"> a</w:t>
      </w:r>
      <w:r>
        <w:rPr>
          <w:rStyle w:val="SubtleEmphasis"/>
        </w:rPr>
        <w:t xml:space="preserve"> </w:t>
      </w:r>
      <w:r w:rsidRPr="007B3137">
        <w:rPr>
          <w:rStyle w:val="SubtleEmphasis"/>
        </w:rPr>
        <w:t xml:space="preserve">state chart </w:t>
      </w:r>
      <w:r>
        <w:rPr>
          <w:rStyle w:val="SubtleEmphasis"/>
        </w:rPr>
        <w:t xml:space="preserve">or activity diagram </w:t>
      </w:r>
      <w:r w:rsidRPr="007B3137">
        <w:rPr>
          <w:rStyle w:val="SubtleEmphasis"/>
        </w:rPr>
        <w:t>in section</w:t>
      </w:r>
      <w:r>
        <w:rPr>
          <w:rStyle w:val="SubtleEmphasis"/>
        </w:rPr>
        <w:t xml:space="preserve"> “</w:t>
      </w:r>
      <w:r>
        <w:rPr>
          <w:rStyle w:val="SubtleEmphasis"/>
        </w:rPr>
        <w:fldChar w:fldCharType="begin"/>
      </w:r>
      <w:r>
        <w:rPr>
          <w:rStyle w:val="SubtleEmphasis"/>
        </w:rPr>
        <w:instrText xml:space="preserve"> REF _Ref530990375 \h  \* MERGEFORMAT </w:instrText>
      </w:r>
      <w:r>
        <w:rPr>
          <w:rStyle w:val="SubtleEmphasis"/>
        </w:rPr>
      </w:r>
      <w:r>
        <w:rPr>
          <w:rStyle w:val="SubtleEmphasis"/>
        </w:rPr>
        <w:fldChar w:fldCharType="separate"/>
      </w:r>
      <w:r w:rsidR="00CE7B51" w:rsidRPr="00CE7B51">
        <w:rPr>
          <w:rStyle w:val="SubtleEmphasis"/>
        </w:rPr>
        <w:t>Function Modeling</w:t>
      </w:r>
      <w:r>
        <w:rPr>
          <w:rStyle w:val="SubtleEmphasis"/>
        </w:rPr>
        <w:fldChar w:fldCharType="end"/>
      </w:r>
      <w:r>
        <w:rPr>
          <w:rStyle w:val="SubtleEmphasis"/>
        </w:rPr>
        <w:t>”</w:t>
      </w:r>
      <w:r w:rsidRPr="007B3137">
        <w:rPr>
          <w:rStyle w:val="SubtleEmphasis"/>
        </w:rPr>
        <w:t xml:space="preserve"> might help for better understanding</w:t>
      </w:r>
      <w:r w:rsidR="00203108">
        <w:rPr>
          <w:i/>
          <w:color w:val="808080" w:themeColor="background1" w:themeShade="80"/>
        </w:rPr>
        <w:t>.</w:t>
      </w:r>
    </w:p>
    <w:p w14:paraId="2433B401" w14:textId="77777777" w:rsidR="00203108" w:rsidRDefault="00203108" w:rsidP="00203108"/>
    <w:p w14:paraId="62BB5108" w14:textId="13492715" w:rsidR="005255E6" w:rsidRDefault="005255E6" w:rsidP="005255E6">
      <w:pPr>
        <w:pStyle w:val="Heading5"/>
      </w:pPr>
      <w:r>
        <w:lastRenderedPageBreak/>
        <w:t>User Requests</w:t>
      </w:r>
    </w:p>
    <w:p w14:paraId="7155DEE4" w14:textId="77777777" w:rsidR="001F24C4" w:rsidRDefault="001F24C4" w:rsidP="001F24C4">
      <w:pPr>
        <w:rPr>
          <w:rFonts w:cs="Arial"/>
        </w:rPr>
      </w:pPr>
    </w:p>
    <w:p w14:paraId="0654BCA7" w14:textId="20DC0A8F" w:rsidR="001F24C4" w:rsidRPr="0017445F" w:rsidRDefault="001F24C4" w:rsidP="001F24C4">
      <w:pPr>
        <w:pStyle w:val="RERequirement"/>
        <w:shd w:val="clear" w:color="auto" w:fill="F2F2F2" w:themeFill="background1" w:themeFillShade="F2"/>
      </w:pPr>
      <w:r w:rsidRPr="0017445F">
        <w:t>###</w:t>
      </w:r>
      <w:bookmarkStart w:id="256" w:name="R_FNC_00056_ID_HMI_availability"/>
      <w:r>
        <w:t>R_FNC_RSCL_00056</w:t>
      </w:r>
      <w:bookmarkEnd w:id="256"/>
      <w:r w:rsidRPr="0017445F">
        <w:t>###</w:t>
      </w:r>
      <w:r w:rsidR="00DE02C7">
        <w:t xml:space="preserve"> RSCL menu </w:t>
      </w:r>
      <w:r>
        <w:t>availability</w:t>
      </w:r>
    </w:p>
    <w:p w14:paraId="08233EBF" w14:textId="77777777" w:rsidR="00DE02C7" w:rsidRDefault="00DE02C7" w:rsidP="00DE02C7">
      <w:pPr>
        <w:rPr>
          <w:rFonts w:cs="Arial"/>
          <w:szCs w:val="22"/>
        </w:rPr>
      </w:pPr>
      <w:r>
        <w:rPr>
          <w:rFonts w:cs="Arial"/>
        </w:rPr>
        <w:t xml:space="preserve">RSCL HMI Control shall be available to change settings </w:t>
      </w:r>
      <w:r>
        <w:rPr>
          <w:rFonts w:cs="Arial"/>
          <w:szCs w:val="22"/>
        </w:rPr>
        <w:t>until Delayed Accessory timer times out or driver opens the driver door</w:t>
      </w:r>
    </w:p>
    <w:p w14:paraId="7BD614D4" w14:textId="590714EF" w:rsidR="001F24C4" w:rsidRPr="00C66B68" w:rsidRDefault="00DE02C7" w:rsidP="001F24C4">
      <w:pPr>
        <w:rPr>
          <w:rFonts w:cs="Arial"/>
        </w:rPr>
      </w:pPr>
      <w:r>
        <w:rPr>
          <w:rFonts w:cs="Arial"/>
          <w:szCs w:val="22"/>
        </w:rPr>
        <w:t>Settings for locking of rear climate control will not be available as soon as ignition is off.</w:t>
      </w:r>
    </w:p>
    <w:p w14:paraId="5EE9F1C4" w14:textId="77777777" w:rsidR="001F24C4" w:rsidRPr="00C66B68" w:rsidRDefault="001F24C4" w:rsidP="001F24C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F24C4" w:rsidRPr="00D90A13" w14:paraId="491A69CE" w14:textId="77777777" w:rsidTr="001F24C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CC3A5" w14:textId="3F1B379F" w:rsidR="001F24C4" w:rsidRPr="001E7824" w:rsidRDefault="001F24C4" w:rsidP="001F24C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R_FNC_RSCL_00056</w:t>
            </w:r>
            <w:r w:rsidRPr="001E7824">
              <w:rPr>
                <w:rFonts w:cs="Arial"/>
                <w:bCs/>
                <w:vanish/>
                <w:color w:val="808080" w:themeColor="background1" w:themeShade="80"/>
                <w:sz w:val="16"/>
                <w:szCs w:val="14"/>
              </w:rPr>
              <w:t>###</w:t>
            </w:r>
          </w:p>
        </w:tc>
      </w:tr>
      <w:tr w:rsidR="001F24C4" w:rsidRPr="0060165D" w14:paraId="1F157EDF" w14:textId="77777777" w:rsidTr="001F24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9EE03" w14:textId="77777777" w:rsidR="001F24C4" w:rsidRPr="0060165D" w:rsidRDefault="001F24C4" w:rsidP="001F24C4">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CAB54" w14:textId="77777777" w:rsidR="001F24C4" w:rsidRPr="0060165D" w:rsidRDefault="001F24C4" w:rsidP="001F24C4">
            <w:pPr>
              <w:rPr>
                <w:rFonts w:cs="Arial"/>
                <w:vanish/>
                <w:color w:val="000000" w:themeColor="text1"/>
                <w:sz w:val="16"/>
                <w:szCs w:val="14"/>
              </w:rPr>
            </w:pPr>
          </w:p>
        </w:tc>
      </w:tr>
      <w:tr w:rsidR="001F24C4" w:rsidRPr="0060165D" w14:paraId="600433C4" w14:textId="77777777" w:rsidTr="001F24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1042F" w14:textId="77777777" w:rsidR="001F24C4" w:rsidRPr="0060165D" w:rsidRDefault="001F24C4" w:rsidP="001F24C4">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A4A61" w14:textId="77777777" w:rsidR="001F24C4" w:rsidRPr="0060165D" w:rsidRDefault="001F24C4" w:rsidP="001F24C4">
            <w:pPr>
              <w:rPr>
                <w:rFonts w:cs="Arial"/>
                <w:vanish/>
                <w:color w:val="000000" w:themeColor="text1"/>
                <w:sz w:val="16"/>
                <w:szCs w:val="14"/>
              </w:rPr>
            </w:pPr>
          </w:p>
        </w:tc>
      </w:tr>
      <w:tr w:rsidR="001F24C4" w:rsidRPr="0060165D" w14:paraId="71D9D626" w14:textId="77777777" w:rsidTr="001F24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2DFD0" w14:textId="77777777" w:rsidR="001F24C4" w:rsidRPr="0060165D" w:rsidRDefault="001F24C4" w:rsidP="001F24C4">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100D5" w14:textId="77777777" w:rsidR="001F24C4" w:rsidRPr="0060165D" w:rsidRDefault="001F24C4" w:rsidP="001F24C4">
            <w:pPr>
              <w:rPr>
                <w:rFonts w:cs="Arial"/>
                <w:vanish/>
                <w:color w:val="000000" w:themeColor="text1"/>
                <w:sz w:val="16"/>
                <w:szCs w:val="14"/>
              </w:rPr>
            </w:pPr>
          </w:p>
        </w:tc>
      </w:tr>
      <w:tr w:rsidR="001F24C4" w:rsidRPr="0060165D" w14:paraId="5F23BAB4" w14:textId="77777777" w:rsidTr="001F24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969CA" w14:textId="77777777" w:rsidR="001F24C4" w:rsidRPr="0060165D" w:rsidRDefault="001F24C4" w:rsidP="001F24C4">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C3923" w14:textId="77777777" w:rsidR="001F24C4" w:rsidRPr="0060165D" w:rsidRDefault="001F24C4" w:rsidP="001F24C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08A385" w14:textId="77777777" w:rsidR="001F24C4" w:rsidRPr="0060165D" w:rsidRDefault="001F24C4" w:rsidP="001F24C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5FAD0" w14:textId="77777777" w:rsidR="001F24C4" w:rsidRPr="0060165D" w:rsidRDefault="001F24C4" w:rsidP="001F24C4">
            <w:pPr>
              <w:ind w:left="141"/>
              <w:rPr>
                <w:rFonts w:cs="Arial"/>
                <w:vanish/>
                <w:color w:val="000000" w:themeColor="text1"/>
                <w:sz w:val="16"/>
                <w:szCs w:val="14"/>
              </w:rPr>
            </w:pPr>
          </w:p>
        </w:tc>
      </w:tr>
      <w:tr w:rsidR="001F24C4" w:rsidRPr="0060165D" w14:paraId="5E4ABDF9" w14:textId="77777777" w:rsidTr="001F24C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E6D9E" w14:textId="77777777" w:rsidR="001F24C4" w:rsidRPr="0060165D" w:rsidRDefault="001F24C4" w:rsidP="001F24C4">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04B9F" w14:textId="77777777" w:rsidR="001F24C4" w:rsidRPr="0060165D" w:rsidRDefault="001F24C4" w:rsidP="001F24C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E1EB1B" w14:textId="77777777" w:rsidR="001F24C4" w:rsidRPr="0060165D" w:rsidRDefault="001F24C4" w:rsidP="001F24C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052435" w14:textId="77777777" w:rsidR="001F24C4" w:rsidRPr="001F0889" w:rsidRDefault="001F24C4" w:rsidP="001F24C4">
            <w:pPr>
              <w:ind w:left="141"/>
              <w:rPr>
                <w:rFonts w:cs="Arial"/>
                <w:vanish/>
                <w:color w:val="000000" w:themeColor="text1"/>
                <w:sz w:val="16"/>
                <w:szCs w:val="14"/>
              </w:rPr>
            </w:pPr>
          </w:p>
        </w:tc>
      </w:tr>
      <w:tr w:rsidR="001F24C4" w:rsidRPr="0060165D" w14:paraId="5F0CDD62" w14:textId="77777777" w:rsidTr="001F24C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66E68D" w14:textId="77777777" w:rsidR="001F24C4" w:rsidRPr="0060165D" w:rsidRDefault="001F24C4" w:rsidP="001F24C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586373899"/>
            <w:placeholder>
              <w:docPart w:val="4713678A993B441FA2AAC699E3C0C64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79B0C" w14:textId="77777777" w:rsidR="001F24C4" w:rsidRPr="0060165D" w:rsidRDefault="001F24C4" w:rsidP="001F24C4">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3DD85" w14:textId="77777777" w:rsidR="001F24C4" w:rsidRPr="0060165D" w:rsidRDefault="001F24C4" w:rsidP="001F24C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403711799"/>
            <w:placeholder>
              <w:docPart w:val="C7E2D9DA948141FFAE103578DC0CD43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62010" w14:textId="77777777" w:rsidR="001F24C4" w:rsidRPr="0060165D" w:rsidRDefault="001F24C4" w:rsidP="001F24C4">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9039E" w14:textId="77777777" w:rsidR="001F24C4" w:rsidRPr="0060165D" w:rsidRDefault="001F24C4" w:rsidP="001F24C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837803272"/>
            <w:placeholder>
              <w:docPart w:val="2DB8D68B7D154ACFA264315D18386966"/>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C9D57" w14:textId="77777777" w:rsidR="001F24C4" w:rsidRPr="0060165D" w:rsidRDefault="001F24C4" w:rsidP="001F24C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1F24C4" w:rsidRPr="00D90A13" w14:paraId="2FFA1C9A" w14:textId="77777777" w:rsidTr="001F24C4">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95DD15" w14:textId="77777777" w:rsidR="001F24C4" w:rsidRPr="001E7824" w:rsidRDefault="003E5293" w:rsidP="001F24C4">
            <w:pPr>
              <w:rPr>
                <w:rFonts w:cs="Arial"/>
                <w:bCs/>
                <w:vanish/>
                <w:color w:val="808080" w:themeColor="background1" w:themeShade="80"/>
                <w:sz w:val="16"/>
                <w:szCs w:val="14"/>
              </w:rPr>
            </w:pPr>
            <w:hyperlink r:id="rId143" w:history="1">
              <w:r w:rsidR="001F24C4">
                <w:rPr>
                  <w:rStyle w:val="Hyperlink"/>
                  <w:rFonts w:cs="Arial"/>
                  <w:bCs/>
                  <w:vanish/>
                  <w:sz w:val="16"/>
                  <w:szCs w:val="14"/>
                </w:rPr>
                <w:t>Req. Template</w:t>
              </w:r>
            </w:hyperlink>
            <w:r w:rsidR="001F24C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4F385D" w14:textId="77777777" w:rsidR="001F24C4" w:rsidRPr="001E7824" w:rsidRDefault="001F24C4" w:rsidP="001F24C4">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31F111" w14:textId="77777777" w:rsidR="001F24C4" w:rsidRPr="009B56B1" w:rsidRDefault="001F24C4" w:rsidP="001F24C4">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9280A80" w14:textId="77777777" w:rsidR="001F24C4" w:rsidRPr="00C66B68" w:rsidRDefault="001F24C4" w:rsidP="001F24C4">
      <w:pPr>
        <w:rPr>
          <w:rFonts w:cs="Arial"/>
        </w:rPr>
      </w:pPr>
    </w:p>
    <w:p w14:paraId="07F3009E" w14:textId="77777777" w:rsidR="005255E6" w:rsidRDefault="005255E6" w:rsidP="005255E6">
      <w:pPr>
        <w:rPr>
          <w:rFonts w:cs="Arial"/>
        </w:rPr>
      </w:pPr>
    </w:p>
    <w:p w14:paraId="106B4FF2" w14:textId="77777777" w:rsidR="005255E6" w:rsidRPr="0017445F" w:rsidRDefault="005255E6" w:rsidP="005255E6">
      <w:pPr>
        <w:pStyle w:val="RERequirement"/>
        <w:shd w:val="clear" w:color="auto" w:fill="F2F2F2" w:themeFill="background1" w:themeFillShade="F2"/>
      </w:pPr>
      <w:r w:rsidRPr="0017445F">
        <w:t>###</w:t>
      </w:r>
      <w:bookmarkStart w:id="257" w:name="R_FNC_00004_ID_HMI_individual_settings_s"/>
      <w:r>
        <w:t>R</w:t>
      </w:r>
      <w:r w:rsidRPr="00102195">
        <w:t>_FNC_RSCL_00004</w:t>
      </w:r>
      <w:bookmarkEnd w:id="257"/>
      <w:r w:rsidRPr="0017445F">
        <w:t xml:space="preserve">### </w:t>
      </w:r>
      <w:r>
        <w:t>HMI individual settings screen</w:t>
      </w:r>
    </w:p>
    <w:p w14:paraId="7FE6A045" w14:textId="3D3C6D8A" w:rsidR="005255E6" w:rsidRDefault="005255E6" w:rsidP="005255E6">
      <w:pPr>
        <w:rPr>
          <w:rFonts w:cs="Arial"/>
        </w:rPr>
      </w:pPr>
      <w:r>
        <w:rPr>
          <w:rFonts w:cs="Arial"/>
        </w:rPr>
        <w:t xml:space="preserve">RSCL HMI Control shall provide </w:t>
      </w:r>
      <w:r w:rsidR="000542D2">
        <w:rPr>
          <w:rFonts w:cs="Arial"/>
        </w:rPr>
        <w:t xml:space="preserve">menu options </w:t>
      </w:r>
      <w:r>
        <w:rPr>
          <w:rFonts w:cs="Arial"/>
        </w:rPr>
        <w:t>to activate / deactivate</w:t>
      </w:r>
      <w:r w:rsidR="004C4A39">
        <w:rPr>
          <w:rFonts w:cs="Arial"/>
        </w:rPr>
        <w:t>:</w:t>
      </w:r>
    </w:p>
    <w:p w14:paraId="1EA47A26" w14:textId="77777777" w:rsidR="004C4A39" w:rsidRDefault="004C4A39" w:rsidP="004C4A39">
      <w:pPr>
        <w:pStyle w:val="ListParagraph"/>
        <w:numPr>
          <w:ilvl w:val="0"/>
          <w:numId w:val="45"/>
        </w:numPr>
        <w:rPr>
          <w:rFonts w:cs="Arial"/>
        </w:rPr>
      </w:pPr>
      <w:r>
        <w:rPr>
          <w:rFonts w:cs="Arial"/>
        </w:rPr>
        <w:t>PCL (if supported) individually</w:t>
      </w:r>
    </w:p>
    <w:p w14:paraId="26EECCB6" w14:textId="77777777" w:rsidR="004C4A39" w:rsidRDefault="004C4A39" w:rsidP="004C4A39">
      <w:pPr>
        <w:pStyle w:val="ListParagraph"/>
        <w:numPr>
          <w:ilvl w:val="0"/>
          <w:numId w:val="45"/>
        </w:numPr>
        <w:rPr>
          <w:rFonts w:cs="Arial"/>
        </w:rPr>
      </w:pPr>
      <w:r>
        <w:rPr>
          <w:rFonts w:cs="Arial"/>
        </w:rPr>
        <w:t>WCL (if supported) individually</w:t>
      </w:r>
    </w:p>
    <w:p w14:paraId="323031D8" w14:textId="77777777" w:rsidR="004C4A39" w:rsidRDefault="004C4A39" w:rsidP="004C4A39">
      <w:pPr>
        <w:pStyle w:val="ListParagraph"/>
        <w:numPr>
          <w:ilvl w:val="0"/>
          <w:numId w:val="45"/>
        </w:numPr>
        <w:rPr>
          <w:rFonts w:cs="Arial"/>
        </w:rPr>
      </w:pPr>
      <w:r>
        <w:rPr>
          <w:rFonts w:cs="Arial"/>
        </w:rPr>
        <w:t>RAL (if supported) individually</w:t>
      </w:r>
    </w:p>
    <w:p w14:paraId="7DF4E922" w14:textId="77777777" w:rsidR="004C4A39" w:rsidRDefault="004C4A39" w:rsidP="004C4A39">
      <w:pPr>
        <w:pStyle w:val="ListParagraph"/>
        <w:numPr>
          <w:ilvl w:val="0"/>
          <w:numId w:val="45"/>
        </w:numPr>
        <w:rPr>
          <w:rFonts w:cs="Arial"/>
        </w:rPr>
      </w:pPr>
      <w:r>
        <w:rPr>
          <w:rFonts w:cs="Arial"/>
        </w:rPr>
        <w:t>RCL (if supported) individually</w:t>
      </w:r>
    </w:p>
    <w:p w14:paraId="37A0AA00" w14:textId="77777777" w:rsidR="004C4A39" w:rsidRDefault="004C4A39" w:rsidP="004C4A39">
      <w:pPr>
        <w:pStyle w:val="ListParagraph"/>
        <w:numPr>
          <w:ilvl w:val="0"/>
          <w:numId w:val="45"/>
        </w:numPr>
        <w:rPr>
          <w:rFonts w:cs="Arial"/>
        </w:rPr>
      </w:pPr>
      <w:r>
        <w:rPr>
          <w:rFonts w:cs="Arial"/>
        </w:rPr>
        <w:t>URCL (if supported) individually</w:t>
      </w:r>
    </w:p>
    <w:p w14:paraId="29A6842A" w14:textId="589FA3FD" w:rsidR="004C4A39" w:rsidRDefault="004C4A39" w:rsidP="004C4A39">
      <w:pPr>
        <w:pStyle w:val="ListParagraph"/>
        <w:numPr>
          <w:ilvl w:val="0"/>
          <w:numId w:val="45"/>
        </w:numPr>
        <w:rPr>
          <w:rFonts w:cs="Arial"/>
        </w:rPr>
      </w:pPr>
      <w:r>
        <w:rPr>
          <w:rFonts w:cs="Arial"/>
        </w:rPr>
        <w:t>All above functions</w:t>
      </w:r>
      <w:r w:rsidR="00A72546">
        <w:rPr>
          <w:rFonts w:cs="Arial"/>
        </w:rPr>
        <w:t xml:space="preserve"> </w:t>
      </w:r>
      <w:r w:rsidR="00DD4CF6">
        <w:rPr>
          <w:rFonts w:cs="Arial"/>
        </w:rPr>
        <w:t>(as</w:t>
      </w:r>
      <w:r w:rsidR="00A72546">
        <w:rPr>
          <w:rFonts w:cs="Arial"/>
        </w:rPr>
        <w:t xml:space="preserve"> supported</w:t>
      </w:r>
      <w:r>
        <w:rPr>
          <w:rFonts w:cs="Arial"/>
        </w:rPr>
        <w:t>) globally</w:t>
      </w:r>
    </w:p>
    <w:p w14:paraId="4D9F8175" w14:textId="77777777" w:rsidR="005255E6" w:rsidRPr="00C66B68" w:rsidRDefault="005255E6" w:rsidP="005255E6">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255E6" w:rsidRPr="00D90A13" w14:paraId="6DFD440C" w14:textId="77777777" w:rsidTr="004C749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365239" w14:textId="77777777" w:rsidR="005255E6" w:rsidRPr="001E7824" w:rsidRDefault="005255E6" w:rsidP="004C749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R_FNC_RSCL_00004</w:t>
            </w:r>
            <w:r w:rsidRPr="001E7824">
              <w:rPr>
                <w:rFonts w:cs="Arial"/>
                <w:bCs/>
                <w:vanish/>
                <w:color w:val="808080" w:themeColor="background1" w:themeShade="80"/>
                <w:sz w:val="16"/>
                <w:szCs w:val="14"/>
              </w:rPr>
              <w:t>###</w:t>
            </w:r>
          </w:p>
        </w:tc>
      </w:tr>
      <w:tr w:rsidR="005255E6" w:rsidRPr="0060165D" w14:paraId="44FE222E"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87D91" w14:textId="77777777" w:rsidR="005255E6" w:rsidRPr="0060165D" w:rsidRDefault="005255E6" w:rsidP="004C749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5EB3C" w14:textId="77777777" w:rsidR="005255E6" w:rsidRPr="0060165D" w:rsidRDefault="005255E6" w:rsidP="004C7497">
            <w:pPr>
              <w:rPr>
                <w:rFonts w:cs="Arial"/>
                <w:vanish/>
                <w:color w:val="000000" w:themeColor="text1"/>
                <w:sz w:val="16"/>
                <w:szCs w:val="14"/>
              </w:rPr>
            </w:pPr>
          </w:p>
        </w:tc>
      </w:tr>
      <w:tr w:rsidR="005255E6" w:rsidRPr="0060165D" w14:paraId="71CB1D6D"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722031" w14:textId="77777777" w:rsidR="005255E6" w:rsidRPr="0060165D" w:rsidRDefault="005255E6" w:rsidP="004C749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9DDB5" w14:textId="77777777" w:rsidR="005255E6" w:rsidRPr="0060165D" w:rsidRDefault="005255E6" w:rsidP="004C7497">
            <w:pPr>
              <w:rPr>
                <w:rFonts w:cs="Arial"/>
                <w:vanish/>
                <w:color w:val="000000" w:themeColor="text1"/>
                <w:sz w:val="16"/>
                <w:szCs w:val="14"/>
              </w:rPr>
            </w:pPr>
          </w:p>
        </w:tc>
      </w:tr>
      <w:tr w:rsidR="005255E6" w:rsidRPr="0060165D" w14:paraId="7A9EA3BC"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4D30A" w14:textId="77777777" w:rsidR="005255E6" w:rsidRPr="0060165D" w:rsidRDefault="005255E6" w:rsidP="004C749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0E499" w14:textId="0DDD802C" w:rsidR="005255E6" w:rsidRPr="0060165D" w:rsidRDefault="005255E6" w:rsidP="004C7497">
            <w:pPr>
              <w:rPr>
                <w:rFonts w:cs="Arial"/>
                <w:vanish/>
                <w:color w:val="000000" w:themeColor="text1"/>
                <w:sz w:val="16"/>
                <w:szCs w:val="14"/>
              </w:rPr>
            </w:pPr>
            <w:r>
              <w:rPr>
                <w:rFonts w:cs="Arial"/>
                <w:vanish/>
                <w:color w:val="000000" w:themeColor="text1"/>
                <w:sz w:val="16"/>
                <w:szCs w:val="14"/>
              </w:rPr>
              <w:fldChar w:fldCharType="begin"/>
            </w:r>
            <w:r>
              <w:rPr>
                <w:rFonts w:cs="Arial"/>
                <w:vanish/>
                <w:color w:val="000000" w:themeColor="text1"/>
                <w:sz w:val="16"/>
                <w:szCs w:val="14"/>
              </w:rPr>
              <w:instrText xml:space="preserve"> REF _Ref50477038 \h  \* MERGEFORMAT </w:instrText>
            </w:r>
            <w:r>
              <w:rPr>
                <w:rFonts w:cs="Arial"/>
                <w:vanish/>
                <w:color w:val="000000" w:themeColor="text1"/>
                <w:sz w:val="16"/>
                <w:szCs w:val="14"/>
              </w:rPr>
            </w:r>
            <w:r>
              <w:rPr>
                <w:rFonts w:cs="Arial"/>
                <w:vanish/>
                <w:color w:val="000000" w:themeColor="text1"/>
                <w:sz w:val="16"/>
                <w:szCs w:val="14"/>
              </w:rPr>
              <w:fldChar w:fldCharType="separate"/>
            </w:r>
            <w:r w:rsidR="00CE7B51" w:rsidRPr="00CE7B51">
              <w:rPr>
                <w:rFonts w:cs="Arial"/>
                <w:vanish/>
                <w:color w:val="000000" w:themeColor="text1"/>
                <w:sz w:val="16"/>
                <w:szCs w:val="14"/>
              </w:rPr>
              <w:t>Figure 14: HMI Individual settings</w:t>
            </w:r>
            <w:r>
              <w:rPr>
                <w:rFonts w:cs="Arial"/>
                <w:vanish/>
                <w:color w:val="000000" w:themeColor="text1"/>
                <w:sz w:val="16"/>
                <w:szCs w:val="14"/>
              </w:rPr>
              <w:fldChar w:fldCharType="end"/>
            </w:r>
            <w:r w:rsidR="004C4A39">
              <w:rPr>
                <w:rFonts w:cs="Arial"/>
                <w:vanish/>
                <w:color w:val="000000" w:themeColor="text1"/>
                <w:sz w:val="16"/>
                <w:szCs w:val="14"/>
              </w:rPr>
              <w:t xml:space="preserve"> shows a sample GUI</w:t>
            </w:r>
          </w:p>
        </w:tc>
      </w:tr>
      <w:tr w:rsidR="005255E6" w:rsidRPr="0060165D" w14:paraId="53607ACE"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C618D" w14:textId="77777777" w:rsidR="005255E6" w:rsidRPr="0060165D" w:rsidRDefault="005255E6" w:rsidP="004C749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73A9D" w14:textId="77777777" w:rsidR="005255E6" w:rsidRPr="0060165D" w:rsidRDefault="005255E6" w:rsidP="004C7497">
            <w:pPr>
              <w:rPr>
                <w:rFonts w:cs="Arial"/>
                <w:vanish/>
                <w:color w:val="000000" w:themeColor="text1"/>
                <w:sz w:val="16"/>
                <w:szCs w:val="14"/>
              </w:rPr>
            </w:pPr>
            <w:r>
              <w:rPr>
                <w:rFonts w:cs="Arial"/>
                <w:vanish/>
                <w:color w:val="000000" w:themeColor="text1"/>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04B16" w14:textId="77777777" w:rsidR="005255E6" w:rsidRPr="0060165D" w:rsidRDefault="005255E6" w:rsidP="004C749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D71B9" w14:textId="77777777" w:rsidR="005255E6" w:rsidRPr="0060165D" w:rsidRDefault="005255E6" w:rsidP="004C7497">
            <w:pPr>
              <w:ind w:left="141"/>
              <w:rPr>
                <w:rFonts w:cs="Arial"/>
                <w:vanish/>
                <w:color w:val="000000" w:themeColor="text1"/>
                <w:sz w:val="16"/>
                <w:szCs w:val="14"/>
              </w:rPr>
            </w:pPr>
          </w:p>
        </w:tc>
      </w:tr>
      <w:tr w:rsidR="005255E6" w:rsidRPr="0060165D" w14:paraId="48F90B9D"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41E4F" w14:textId="77777777" w:rsidR="005255E6" w:rsidRPr="0060165D" w:rsidRDefault="005255E6" w:rsidP="004C749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B7EA3" w14:textId="6A71FF19" w:rsidR="005255E6" w:rsidRPr="0060165D" w:rsidRDefault="00D524C4" w:rsidP="004C7497">
            <w:pPr>
              <w:rPr>
                <w:rFonts w:cs="Arial"/>
                <w:vanish/>
                <w:color w:val="000000" w:themeColor="text1"/>
                <w:sz w:val="16"/>
                <w:szCs w:val="16"/>
              </w:rPr>
            </w:pPr>
            <w:r w:rsidRPr="00D524C4">
              <w:rPr>
                <w:rFonts w:cs="Arial"/>
                <w:vanish/>
                <w:color w:val="000000" w:themeColor="text1"/>
                <w:sz w:val="16"/>
                <w:szCs w:val="16"/>
              </w:rPr>
              <w:t>R_F_RSCL_11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60710" w14:textId="77777777" w:rsidR="005255E6" w:rsidRPr="0060165D" w:rsidRDefault="005255E6" w:rsidP="004C749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D9AE1A" w14:textId="77777777" w:rsidR="005255E6" w:rsidRPr="001F0889" w:rsidRDefault="005255E6" w:rsidP="004C7497">
            <w:pPr>
              <w:ind w:left="141"/>
              <w:rPr>
                <w:rFonts w:cs="Arial"/>
                <w:vanish/>
                <w:color w:val="000000" w:themeColor="text1"/>
                <w:sz w:val="16"/>
                <w:szCs w:val="14"/>
              </w:rPr>
            </w:pPr>
          </w:p>
        </w:tc>
      </w:tr>
      <w:tr w:rsidR="005255E6" w:rsidRPr="0060165D" w14:paraId="5FCD1E7A" w14:textId="77777777" w:rsidTr="004C749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F5CA8" w14:textId="77777777" w:rsidR="005255E6" w:rsidRPr="0060165D" w:rsidRDefault="005255E6" w:rsidP="004C749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367565764"/>
            <w:placeholder>
              <w:docPart w:val="22CD3A2975AB4BF9A217E90442A05600"/>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D24B9C" w14:textId="77777777" w:rsidR="005255E6" w:rsidRPr="0060165D" w:rsidRDefault="005255E6" w:rsidP="004C7497">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B6A74" w14:textId="77777777" w:rsidR="005255E6" w:rsidRPr="0060165D" w:rsidRDefault="005255E6" w:rsidP="004C749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460223084"/>
            <w:placeholder>
              <w:docPart w:val="CCAA97590E3F481183A3EEB85BEF5E34"/>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FA242" w14:textId="77777777" w:rsidR="005255E6" w:rsidRPr="0060165D" w:rsidRDefault="005255E6" w:rsidP="004C749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A087B5" w14:textId="77777777" w:rsidR="005255E6" w:rsidRPr="0060165D" w:rsidRDefault="005255E6" w:rsidP="004C749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616480919"/>
            <w:placeholder>
              <w:docPart w:val="9CCF9F8DB1764188A3E95B7512EB2D16"/>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82FA66" w14:textId="77777777" w:rsidR="005255E6" w:rsidRPr="0060165D" w:rsidRDefault="005255E6" w:rsidP="004C749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5255E6" w:rsidRPr="00D90A13" w14:paraId="399BEADB" w14:textId="77777777" w:rsidTr="004C749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171F3C" w14:textId="058AC10D" w:rsidR="005255E6" w:rsidRPr="001E7824" w:rsidRDefault="003E5293" w:rsidP="004C7497">
            <w:pPr>
              <w:rPr>
                <w:rFonts w:cs="Arial"/>
                <w:bCs/>
                <w:vanish/>
                <w:color w:val="808080" w:themeColor="background1" w:themeShade="80"/>
                <w:sz w:val="16"/>
                <w:szCs w:val="14"/>
              </w:rPr>
            </w:pPr>
            <w:hyperlink r:id="rId144" w:history="1">
              <w:r w:rsidR="005255E6">
                <w:rPr>
                  <w:rStyle w:val="Hyperlink"/>
                  <w:rFonts w:cs="Arial"/>
                  <w:bCs/>
                  <w:vanish/>
                  <w:sz w:val="16"/>
                  <w:szCs w:val="14"/>
                </w:rPr>
                <w:t>Req. Template</w:t>
              </w:r>
            </w:hyperlink>
            <w:r w:rsidR="005255E6"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1636BC" w14:textId="1EEBF3BF" w:rsidR="005255E6" w:rsidRPr="001E7824" w:rsidRDefault="005255E6" w:rsidP="004C749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3EA063" w14:textId="77777777" w:rsidR="005255E6" w:rsidRPr="009B56B1" w:rsidRDefault="005255E6" w:rsidP="004C749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86CFB56" w14:textId="71EC1536" w:rsidR="005255E6" w:rsidRDefault="005255E6" w:rsidP="005255E6"/>
    <w:p w14:paraId="40C278B7" w14:textId="0981E0ED" w:rsidR="005255E6" w:rsidRDefault="005255E6">
      <w:pPr>
        <w:pStyle w:val="Heading5"/>
      </w:pPr>
      <w:r>
        <w:t>User Feedback</w:t>
      </w:r>
    </w:p>
    <w:p w14:paraId="1B5DC8C5" w14:textId="77777777" w:rsidR="007558B5" w:rsidRDefault="007558B5" w:rsidP="007558B5">
      <w:pPr>
        <w:rPr>
          <w:rFonts w:cs="Arial"/>
        </w:rPr>
      </w:pPr>
    </w:p>
    <w:p w14:paraId="77EBE7C8" w14:textId="77777777" w:rsidR="007558B5" w:rsidRPr="0017445F" w:rsidRDefault="007558B5" w:rsidP="007558B5">
      <w:pPr>
        <w:pStyle w:val="RERequirement"/>
        <w:shd w:val="clear" w:color="auto" w:fill="F2F2F2" w:themeFill="background1" w:themeFillShade="F2"/>
      </w:pPr>
      <w:r w:rsidRPr="0017445F">
        <w:t>###</w:t>
      </w:r>
      <w:bookmarkStart w:id="258" w:name="R_FNC_00006_ID_PCL_activationdeactivatio"/>
      <w:r>
        <w:t>R_FNC_RSCL_00006</w:t>
      </w:r>
      <w:bookmarkEnd w:id="258"/>
      <w:r w:rsidRPr="0017445F">
        <w:t xml:space="preserve">### </w:t>
      </w:r>
      <w:r>
        <w:t>PCL activation/deactivation feedback</w:t>
      </w:r>
    </w:p>
    <w:p w14:paraId="3027E908" w14:textId="6E8B9BF2" w:rsidR="007558B5" w:rsidRPr="00C66B68" w:rsidRDefault="007558B5" w:rsidP="007558B5">
      <w:pPr>
        <w:rPr>
          <w:rFonts w:cs="Arial"/>
        </w:rPr>
      </w:pPr>
      <w:r>
        <w:rPr>
          <w:rFonts w:cs="Arial"/>
        </w:rPr>
        <w:t xml:space="preserve">If PCL is supported RSCL HMI Control shall </w:t>
      </w:r>
      <w:r w:rsidR="00A72546">
        <w:rPr>
          <w:rFonts w:cs="Arial"/>
        </w:rPr>
        <w:t>support</w:t>
      </w:r>
      <w:r>
        <w:rPr>
          <w:rFonts w:cs="Arial"/>
        </w:rPr>
        <w:t xml:space="preserve"> a visual PCL confirmation within tbd msec when </w:t>
      </w:r>
      <w:r w:rsidRPr="00DF757A">
        <w:rPr>
          <w:rFonts w:cs="Arial"/>
        </w:rPr>
        <w:t xml:space="preserve">user activates / deactivates </w:t>
      </w:r>
      <w:r>
        <w:rPr>
          <w:rFonts w:cs="Arial"/>
        </w:rPr>
        <w:t>PCL</w:t>
      </w:r>
      <w:r w:rsidR="00A72546">
        <w:rPr>
          <w:rFonts w:cs="Arial"/>
        </w:rPr>
        <w:t xml:space="preserve"> with RSCL HMI stat.</w:t>
      </w:r>
    </w:p>
    <w:p w14:paraId="062397AD" w14:textId="77777777" w:rsidR="007558B5" w:rsidRPr="00C66B68" w:rsidRDefault="007558B5" w:rsidP="007558B5">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7558B5" w:rsidRPr="00D90A13" w14:paraId="72DE2CE3" w14:textId="77777777" w:rsidTr="004C749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E6B11" w14:textId="77777777" w:rsidR="007558B5" w:rsidRPr="001E7824" w:rsidRDefault="007558B5" w:rsidP="004C749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R_FNC_RSCL_00006</w:t>
            </w:r>
            <w:r w:rsidRPr="001E7824">
              <w:rPr>
                <w:rFonts w:cs="Arial"/>
                <w:bCs/>
                <w:vanish/>
                <w:color w:val="808080" w:themeColor="background1" w:themeShade="80"/>
                <w:sz w:val="16"/>
                <w:szCs w:val="14"/>
              </w:rPr>
              <w:t>###</w:t>
            </w:r>
          </w:p>
        </w:tc>
      </w:tr>
      <w:tr w:rsidR="007558B5" w:rsidRPr="0060165D" w14:paraId="26BED364"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CE5C4" w14:textId="77777777" w:rsidR="007558B5" w:rsidRPr="0060165D" w:rsidRDefault="007558B5" w:rsidP="004C749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78038" w14:textId="77777777" w:rsidR="007558B5" w:rsidRPr="0060165D" w:rsidRDefault="007558B5" w:rsidP="004C7497">
            <w:pPr>
              <w:rPr>
                <w:rFonts w:cs="Arial"/>
                <w:vanish/>
                <w:color w:val="000000" w:themeColor="text1"/>
                <w:sz w:val="16"/>
                <w:szCs w:val="14"/>
              </w:rPr>
            </w:pPr>
          </w:p>
        </w:tc>
      </w:tr>
      <w:tr w:rsidR="007558B5" w:rsidRPr="0060165D" w14:paraId="132227B0"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05E4D" w14:textId="77777777" w:rsidR="007558B5" w:rsidRPr="0060165D" w:rsidRDefault="007558B5" w:rsidP="004C749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E6193" w14:textId="77777777" w:rsidR="007558B5" w:rsidRPr="0060165D" w:rsidRDefault="007558B5" w:rsidP="004C7497">
            <w:pPr>
              <w:rPr>
                <w:rFonts w:cs="Arial"/>
                <w:vanish/>
                <w:color w:val="000000" w:themeColor="text1"/>
                <w:sz w:val="16"/>
                <w:szCs w:val="14"/>
              </w:rPr>
            </w:pPr>
          </w:p>
        </w:tc>
      </w:tr>
      <w:tr w:rsidR="007558B5" w:rsidRPr="0060165D" w14:paraId="1092B8CC"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948E8" w14:textId="77777777" w:rsidR="007558B5" w:rsidRPr="0060165D" w:rsidRDefault="007558B5" w:rsidP="004C749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EA814"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Asil A</w:t>
            </w:r>
          </w:p>
        </w:tc>
      </w:tr>
      <w:tr w:rsidR="007558B5" w:rsidRPr="0060165D" w14:paraId="47179356"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C8200E" w14:textId="77777777" w:rsidR="007558B5" w:rsidRPr="0060165D" w:rsidRDefault="007558B5" w:rsidP="004C749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2B0E6"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92C0A" w14:textId="77777777" w:rsidR="007558B5" w:rsidRPr="0060165D" w:rsidRDefault="007558B5" w:rsidP="004C749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B563A" w14:textId="77777777" w:rsidR="007558B5" w:rsidRPr="0060165D" w:rsidRDefault="007558B5" w:rsidP="004C7497">
            <w:pPr>
              <w:ind w:left="141"/>
              <w:rPr>
                <w:rFonts w:cs="Arial"/>
                <w:vanish/>
                <w:color w:val="000000" w:themeColor="text1"/>
                <w:sz w:val="16"/>
                <w:szCs w:val="14"/>
              </w:rPr>
            </w:pPr>
          </w:p>
        </w:tc>
      </w:tr>
      <w:tr w:rsidR="007558B5" w:rsidRPr="0060165D" w14:paraId="043A0664"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C20C8" w14:textId="77777777" w:rsidR="007558B5" w:rsidRPr="0060165D" w:rsidRDefault="007558B5" w:rsidP="004C749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290FE" w14:textId="4D3F968F" w:rsidR="007558B5" w:rsidRPr="0060165D" w:rsidRDefault="00D524C4" w:rsidP="004C7497">
            <w:pPr>
              <w:rPr>
                <w:rFonts w:cs="Arial"/>
                <w:vanish/>
                <w:color w:val="000000" w:themeColor="text1"/>
                <w:sz w:val="16"/>
                <w:szCs w:val="16"/>
              </w:rPr>
            </w:pPr>
            <w:r w:rsidRPr="00D524C4">
              <w:rPr>
                <w:rFonts w:cs="Arial"/>
                <w:vanish/>
                <w:color w:val="000000" w:themeColor="text1"/>
                <w:sz w:val="16"/>
                <w:szCs w:val="16"/>
              </w:rPr>
              <w:t>R_F_RSCL_12</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12F53" w14:textId="77777777" w:rsidR="007558B5" w:rsidRPr="0060165D" w:rsidRDefault="007558B5" w:rsidP="004C749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014ED5" w14:textId="77777777" w:rsidR="007558B5" w:rsidRPr="001F0889" w:rsidRDefault="007558B5" w:rsidP="004C7497">
            <w:pPr>
              <w:ind w:left="141"/>
              <w:rPr>
                <w:rFonts w:cs="Arial"/>
                <w:vanish/>
                <w:color w:val="000000" w:themeColor="text1"/>
                <w:sz w:val="16"/>
                <w:szCs w:val="14"/>
              </w:rPr>
            </w:pPr>
          </w:p>
        </w:tc>
      </w:tr>
      <w:tr w:rsidR="007558B5" w:rsidRPr="0060165D" w14:paraId="3214E861" w14:textId="77777777" w:rsidTr="004C749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3E8F8" w14:textId="77777777" w:rsidR="007558B5" w:rsidRPr="0060165D" w:rsidRDefault="007558B5" w:rsidP="004C749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939829795"/>
            <w:placeholder>
              <w:docPart w:val="D3731EE183694EDEA62F94080944E660"/>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D463D"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C6B53" w14:textId="77777777" w:rsidR="007558B5" w:rsidRPr="0060165D" w:rsidRDefault="007558B5" w:rsidP="004C749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617480620"/>
            <w:placeholder>
              <w:docPart w:val="5E7AA9BFB51045ADA1E9D05738822048"/>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0E2ED7"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79FDD" w14:textId="77777777" w:rsidR="007558B5" w:rsidRPr="0060165D" w:rsidRDefault="007558B5" w:rsidP="004C749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80213210"/>
            <w:placeholder>
              <w:docPart w:val="A4803D50E8334FEAB00C4AD5D5A76B95"/>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C85C6" w14:textId="77777777" w:rsidR="007558B5" w:rsidRPr="0060165D" w:rsidRDefault="007558B5" w:rsidP="004C749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7558B5" w:rsidRPr="00D90A13" w14:paraId="2E869C3F" w14:textId="77777777" w:rsidTr="004C749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2396D8" w14:textId="5CF2A540" w:rsidR="007558B5" w:rsidRPr="001E7824" w:rsidRDefault="003E5293" w:rsidP="004C7497">
            <w:pPr>
              <w:rPr>
                <w:rFonts w:cs="Arial"/>
                <w:bCs/>
                <w:vanish/>
                <w:color w:val="808080" w:themeColor="background1" w:themeShade="80"/>
                <w:sz w:val="16"/>
                <w:szCs w:val="14"/>
              </w:rPr>
            </w:pPr>
            <w:hyperlink r:id="rId145" w:history="1">
              <w:r w:rsidR="007558B5">
                <w:rPr>
                  <w:rStyle w:val="Hyperlink"/>
                  <w:rFonts w:cs="Arial"/>
                  <w:bCs/>
                  <w:vanish/>
                  <w:sz w:val="16"/>
                  <w:szCs w:val="14"/>
                </w:rPr>
                <w:t>Req. Template</w:t>
              </w:r>
            </w:hyperlink>
            <w:r w:rsidR="007558B5"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5ED2DB" w14:textId="6FEBB736" w:rsidR="007558B5" w:rsidRPr="001E7824" w:rsidRDefault="007558B5" w:rsidP="004C749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CBF519" w14:textId="77777777" w:rsidR="007558B5" w:rsidRPr="009B56B1" w:rsidRDefault="007558B5" w:rsidP="004C749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569E8B95" w14:textId="14219248" w:rsidR="007558B5" w:rsidRDefault="007558B5" w:rsidP="007558B5"/>
    <w:p w14:paraId="76806B14" w14:textId="77777777" w:rsidR="007C0B7E" w:rsidRDefault="007C0B7E" w:rsidP="007C0B7E">
      <w:pPr>
        <w:rPr>
          <w:rFonts w:cs="Arial"/>
        </w:rPr>
      </w:pPr>
    </w:p>
    <w:p w14:paraId="3798D268" w14:textId="6D6C653E" w:rsidR="007C0B7E" w:rsidRPr="0017445F" w:rsidRDefault="007C0B7E" w:rsidP="007C0B7E">
      <w:pPr>
        <w:pStyle w:val="RERequirement"/>
        <w:shd w:val="clear" w:color="auto" w:fill="F2F2F2" w:themeFill="background1" w:themeFillShade="F2"/>
      </w:pPr>
      <w:r w:rsidRPr="0017445F">
        <w:t>###</w:t>
      </w:r>
      <w:bookmarkStart w:id="259" w:name="R_FNC_00008_ID_User_Notification_if_PCL_"/>
      <w:r>
        <w:t>R_FNC_RSCL_</w:t>
      </w:r>
      <w:r w:rsidRPr="00C412A9">
        <w:t>00008</w:t>
      </w:r>
      <w:bookmarkEnd w:id="259"/>
      <w:r w:rsidRPr="00C412A9">
        <w:t xml:space="preserve">### User Notification </w:t>
      </w:r>
      <w:r w:rsidR="004C4A39" w:rsidRPr="00C412A9">
        <w:t xml:space="preserve">for manual </w:t>
      </w:r>
      <w:r w:rsidRPr="00C412A9">
        <w:t>PCL</w:t>
      </w:r>
    </w:p>
    <w:p w14:paraId="45ECF658" w14:textId="36AA137A" w:rsidR="004C4A39" w:rsidRDefault="004C4A39" w:rsidP="004C4A39">
      <w:pPr>
        <w:rPr>
          <w:rFonts w:cs="Arial"/>
        </w:rPr>
      </w:pPr>
      <w:r>
        <w:rPr>
          <w:rFonts w:cs="Arial"/>
        </w:rPr>
        <w:t>If “Manual PCL” is supported only</w:t>
      </w:r>
      <w:r w:rsidR="00C412A9">
        <w:rPr>
          <w:rFonts w:cs="Arial"/>
        </w:rPr>
        <w:t xml:space="preserve">, </w:t>
      </w:r>
      <w:r w:rsidR="00A72546">
        <w:rPr>
          <w:rFonts w:cs="Arial"/>
        </w:rPr>
        <w:t>RSCL content</w:t>
      </w:r>
      <w:r w:rsidR="00C412A9">
        <w:rPr>
          <w:rFonts w:cs="Arial"/>
        </w:rPr>
        <w:t xml:space="preserve"> = PCLoff</w:t>
      </w:r>
      <w:r>
        <w:rPr>
          <w:rFonts w:cs="Arial"/>
        </w:rPr>
        <w:t>, RSCL HMI Control shall provide a visual information to the user that</w:t>
      </w:r>
      <w:r w:rsidRPr="00592837">
        <w:rPr>
          <w:rFonts w:cs="Arial"/>
        </w:rPr>
        <w:t xml:space="preserve"> </w:t>
      </w:r>
      <w:r>
        <w:rPr>
          <w:rFonts w:cs="Arial"/>
        </w:rPr>
        <w:t>PCL</w:t>
      </w:r>
      <w:r w:rsidRPr="00592837">
        <w:rPr>
          <w:rFonts w:cs="Arial"/>
        </w:rPr>
        <w:t xml:space="preserve"> </w:t>
      </w:r>
      <w:r>
        <w:rPr>
          <w:rFonts w:cs="Arial"/>
        </w:rPr>
        <w:t>needs to be enabled/disabled manually.</w:t>
      </w:r>
      <w:r w:rsidRPr="00592837">
        <w:rPr>
          <w:rFonts w:cs="Arial"/>
        </w:rPr>
        <w:t xml:space="preserve"> </w:t>
      </w:r>
    </w:p>
    <w:p w14:paraId="525EF870" w14:textId="77777777" w:rsidR="007C0B7E" w:rsidRPr="00C66B68" w:rsidRDefault="007C0B7E" w:rsidP="007C0B7E">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7C0B7E" w:rsidRPr="00D90A13" w14:paraId="2C1B2468" w14:textId="77777777" w:rsidTr="004C749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DB73B" w14:textId="77777777" w:rsidR="007C0B7E" w:rsidRPr="001E7824" w:rsidRDefault="007C0B7E" w:rsidP="004C749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R_FNC_RSCL_00008</w:t>
            </w:r>
            <w:r w:rsidRPr="001E7824">
              <w:rPr>
                <w:rFonts w:cs="Arial"/>
                <w:bCs/>
                <w:vanish/>
                <w:color w:val="808080" w:themeColor="background1" w:themeShade="80"/>
                <w:sz w:val="16"/>
                <w:szCs w:val="14"/>
              </w:rPr>
              <w:t>###</w:t>
            </w:r>
          </w:p>
        </w:tc>
      </w:tr>
      <w:tr w:rsidR="007C0B7E" w:rsidRPr="0060165D" w14:paraId="58B0E3AD"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5078AF" w14:textId="77777777" w:rsidR="007C0B7E" w:rsidRPr="0060165D" w:rsidRDefault="007C0B7E" w:rsidP="004C749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28F51" w14:textId="77777777" w:rsidR="007C0B7E" w:rsidRPr="0060165D" w:rsidRDefault="007C0B7E" w:rsidP="004C7497">
            <w:pPr>
              <w:rPr>
                <w:rFonts w:cs="Arial"/>
                <w:vanish/>
                <w:color w:val="000000" w:themeColor="text1"/>
                <w:sz w:val="16"/>
                <w:szCs w:val="14"/>
              </w:rPr>
            </w:pPr>
          </w:p>
        </w:tc>
      </w:tr>
      <w:tr w:rsidR="007C0B7E" w:rsidRPr="0060165D" w14:paraId="5B4E6ADD"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1B481B" w14:textId="77777777" w:rsidR="007C0B7E" w:rsidRPr="0060165D" w:rsidRDefault="007C0B7E" w:rsidP="004C749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9E8A2" w14:textId="77777777" w:rsidR="007C0B7E" w:rsidRPr="0060165D" w:rsidRDefault="007C0B7E" w:rsidP="004C7497">
            <w:pPr>
              <w:rPr>
                <w:rFonts w:cs="Arial"/>
                <w:vanish/>
                <w:color w:val="000000" w:themeColor="text1"/>
                <w:sz w:val="16"/>
                <w:szCs w:val="14"/>
              </w:rPr>
            </w:pPr>
          </w:p>
        </w:tc>
      </w:tr>
      <w:tr w:rsidR="007C0B7E" w:rsidRPr="0060165D" w14:paraId="5607A4F0"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67C38" w14:textId="77777777" w:rsidR="007C0B7E" w:rsidRPr="0060165D" w:rsidRDefault="007C0B7E" w:rsidP="004C749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86BAC" w14:textId="340F1F12" w:rsidR="007C0B7E" w:rsidRPr="0060165D" w:rsidRDefault="004C4A39" w:rsidP="004C7497">
            <w:pPr>
              <w:rPr>
                <w:rFonts w:cs="Arial"/>
                <w:vanish/>
                <w:color w:val="000000" w:themeColor="text1"/>
                <w:sz w:val="16"/>
                <w:szCs w:val="14"/>
              </w:rPr>
            </w:pPr>
            <w:r>
              <w:rPr>
                <w:rFonts w:cs="Arial"/>
                <w:vanish/>
                <w:color w:val="000000" w:themeColor="text1"/>
                <w:sz w:val="16"/>
                <w:szCs w:val="14"/>
              </w:rPr>
              <w:t>PCL functionality depends on capabilities of door</w:t>
            </w:r>
            <w:r w:rsidRPr="00525DD6">
              <w:rPr>
                <w:rFonts w:cs="Arial"/>
                <w:vanish/>
                <w:color w:val="000000" w:themeColor="text1"/>
                <w:sz w:val="16"/>
                <w:szCs w:val="14"/>
              </w:rPr>
              <w:t xml:space="preserve"> latches</w:t>
            </w:r>
            <w:r>
              <w:rPr>
                <w:rFonts w:cs="Arial"/>
                <w:vanish/>
                <w:color w:val="000000" w:themeColor="text1"/>
                <w:sz w:val="16"/>
                <w:szCs w:val="14"/>
              </w:rPr>
              <w:t>. Manual PCL implies the</w:t>
            </w:r>
            <w:r w:rsidRPr="00525DD6">
              <w:rPr>
                <w:rFonts w:cs="Arial"/>
                <w:vanish/>
                <w:color w:val="000000" w:themeColor="text1"/>
                <w:sz w:val="16"/>
                <w:szCs w:val="14"/>
              </w:rPr>
              <w:t xml:space="preserve"> </w:t>
            </w:r>
            <w:r>
              <w:rPr>
                <w:rFonts w:cs="Arial"/>
                <w:vanish/>
                <w:color w:val="000000" w:themeColor="text1"/>
                <w:sz w:val="16"/>
                <w:szCs w:val="14"/>
              </w:rPr>
              <w:t>has to</w:t>
            </w:r>
            <w:r w:rsidRPr="00525DD6">
              <w:rPr>
                <w:rFonts w:cs="Arial"/>
                <w:vanish/>
                <w:color w:val="000000" w:themeColor="text1"/>
                <w:sz w:val="16"/>
                <w:szCs w:val="14"/>
              </w:rPr>
              <w:t xml:space="preserve"> enable / disable child lock by inserting the mechanical device in</w:t>
            </w:r>
            <w:r>
              <w:rPr>
                <w:rFonts w:cs="Arial"/>
                <w:vanish/>
                <w:color w:val="000000" w:themeColor="text1"/>
                <w:sz w:val="16"/>
                <w:szCs w:val="14"/>
              </w:rPr>
              <w:t>to</w:t>
            </w:r>
            <w:r w:rsidRPr="00525DD6">
              <w:rPr>
                <w:rFonts w:cs="Arial"/>
                <w:vanish/>
                <w:color w:val="000000" w:themeColor="text1"/>
                <w:sz w:val="16"/>
                <w:szCs w:val="14"/>
              </w:rPr>
              <w:t xml:space="preserve"> the door shut face</w:t>
            </w:r>
          </w:p>
        </w:tc>
      </w:tr>
      <w:tr w:rsidR="007C0B7E" w:rsidRPr="0060165D" w14:paraId="205FD340"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F63F9" w14:textId="77777777" w:rsidR="007C0B7E" w:rsidRPr="0060165D" w:rsidRDefault="007C0B7E" w:rsidP="004C749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B5106" w14:textId="77777777" w:rsidR="007C0B7E" w:rsidRPr="0060165D" w:rsidRDefault="007C0B7E" w:rsidP="004C7497">
            <w:pPr>
              <w:rPr>
                <w:rFonts w:cs="Arial"/>
                <w:vanish/>
                <w:color w:val="000000" w:themeColor="text1"/>
                <w:sz w:val="16"/>
                <w:szCs w:val="14"/>
              </w:rPr>
            </w:pPr>
            <w:r>
              <w:rPr>
                <w:rFonts w:cs="Arial"/>
                <w:vanish/>
                <w:color w:val="000000" w:themeColor="text1"/>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203FE7" w14:textId="77777777" w:rsidR="007C0B7E" w:rsidRPr="0060165D" w:rsidRDefault="007C0B7E" w:rsidP="004C749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4049E6" w14:textId="77777777" w:rsidR="007C0B7E" w:rsidRPr="0060165D" w:rsidRDefault="007C0B7E" w:rsidP="004C7497">
            <w:pPr>
              <w:ind w:left="141"/>
              <w:rPr>
                <w:rFonts w:cs="Arial"/>
                <w:vanish/>
                <w:color w:val="000000" w:themeColor="text1"/>
                <w:sz w:val="16"/>
                <w:szCs w:val="14"/>
              </w:rPr>
            </w:pPr>
          </w:p>
        </w:tc>
      </w:tr>
      <w:tr w:rsidR="007C0B7E" w:rsidRPr="0060165D" w14:paraId="3466A270"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7F7CC" w14:textId="77777777" w:rsidR="007C0B7E" w:rsidRPr="0060165D" w:rsidRDefault="007C0B7E" w:rsidP="004C749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A13C4" w14:textId="7437140C" w:rsidR="007C0B7E" w:rsidRPr="0060165D" w:rsidRDefault="00D524C4" w:rsidP="004C7497">
            <w:pPr>
              <w:rPr>
                <w:rFonts w:cs="Arial"/>
                <w:vanish/>
                <w:color w:val="000000" w:themeColor="text1"/>
                <w:sz w:val="16"/>
                <w:szCs w:val="16"/>
              </w:rPr>
            </w:pPr>
            <w:r w:rsidRPr="00D524C4">
              <w:rPr>
                <w:rFonts w:cs="Arial"/>
                <w:vanish/>
                <w:color w:val="000000" w:themeColor="text1"/>
                <w:sz w:val="16"/>
                <w:szCs w:val="16"/>
              </w:rPr>
              <w:t>R_F_RSCL_16</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452B0F" w14:textId="77777777" w:rsidR="007C0B7E" w:rsidRPr="0060165D" w:rsidRDefault="007C0B7E" w:rsidP="004C749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1A4A7" w14:textId="77777777" w:rsidR="007C0B7E" w:rsidRPr="001F0889" w:rsidRDefault="007C0B7E" w:rsidP="004C7497">
            <w:pPr>
              <w:ind w:left="141"/>
              <w:rPr>
                <w:rFonts w:cs="Arial"/>
                <w:vanish/>
                <w:color w:val="000000" w:themeColor="text1"/>
                <w:sz w:val="16"/>
                <w:szCs w:val="14"/>
              </w:rPr>
            </w:pPr>
          </w:p>
        </w:tc>
      </w:tr>
      <w:tr w:rsidR="007C0B7E" w:rsidRPr="0060165D" w14:paraId="13D4F770" w14:textId="77777777" w:rsidTr="004C749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2819F" w14:textId="77777777" w:rsidR="007C0B7E" w:rsidRPr="0060165D" w:rsidRDefault="007C0B7E" w:rsidP="004C749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45491400"/>
            <w:placeholder>
              <w:docPart w:val="8C21891A27C04429B211E53D0CC9B43D"/>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E38FEC" w14:textId="77777777" w:rsidR="007C0B7E" w:rsidRPr="0060165D" w:rsidRDefault="007C0B7E" w:rsidP="004C7497">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51E6F" w14:textId="77777777" w:rsidR="007C0B7E" w:rsidRPr="0060165D" w:rsidRDefault="007C0B7E" w:rsidP="004C749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649876831"/>
            <w:placeholder>
              <w:docPart w:val="A5A3C03C9852469ABD89E616D745BA50"/>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D7007" w14:textId="77777777" w:rsidR="007C0B7E" w:rsidRPr="0060165D" w:rsidRDefault="007C0B7E" w:rsidP="004C7497">
                <w:pPr>
                  <w:rPr>
                    <w:rFonts w:cs="Arial"/>
                    <w:vanish/>
                    <w:color w:val="000000" w:themeColor="text1"/>
                    <w:sz w:val="16"/>
                    <w:szCs w:val="14"/>
                  </w:rPr>
                </w:pPr>
                <w:r>
                  <w:rPr>
                    <w:rFonts w:cs="Arial"/>
                    <w:vanish/>
                    <w:color w:val="000000" w:themeColor="text1"/>
                    <w:sz w:val="16"/>
                    <w:szCs w:val="14"/>
                  </w:rPr>
                  <w:t>Low (Optional)</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F7F01" w14:textId="77777777" w:rsidR="007C0B7E" w:rsidRPr="0060165D" w:rsidRDefault="007C0B7E" w:rsidP="004C749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937628164"/>
            <w:placeholder>
              <w:docPart w:val="14665ADD255048ADAAE02ED5D59C5B2B"/>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B8279F" w14:textId="77777777" w:rsidR="007C0B7E" w:rsidRPr="0060165D" w:rsidRDefault="007C0B7E" w:rsidP="004C749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7C0B7E" w:rsidRPr="00D90A13" w14:paraId="2DB252D1" w14:textId="77777777" w:rsidTr="004C749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25386F" w14:textId="40E08362" w:rsidR="007C0B7E" w:rsidRPr="001E7824" w:rsidRDefault="003E5293" w:rsidP="004C7497">
            <w:pPr>
              <w:rPr>
                <w:rFonts w:cs="Arial"/>
                <w:bCs/>
                <w:vanish/>
                <w:color w:val="808080" w:themeColor="background1" w:themeShade="80"/>
                <w:sz w:val="16"/>
                <w:szCs w:val="14"/>
              </w:rPr>
            </w:pPr>
            <w:hyperlink r:id="rId146" w:history="1">
              <w:r w:rsidR="007C0B7E">
                <w:rPr>
                  <w:rStyle w:val="Hyperlink"/>
                  <w:rFonts w:cs="Arial"/>
                  <w:bCs/>
                  <w:vanish/>
                  <w:sz w:val="16"/>
                  <w:szCs w:val="14"/>
                </w:rPr>
                <w:t>Req. Template</w:t>
              </w:r>
            </w:hyperlink>
            <w:r w:rsidR="007C0B7E"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F2F5BB" w14:textId="13DDBACC" w:rsidR="007C0B7E" w:rsidRPr="001E7824" w:rsidRDefault="007C0B7E" w:rsidP="004C749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C9E712" w14:textId="77777777" w:rsidR="007C0B7E" w:rsidRPr="009B56B1" w:rsidRDefault="007C0B7E" w:rsidP="004C749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6F595CB" w14:textId="7E49187A" w:rsidR="007C0B7E" w:rsidRDefault="007C0B7E" w:rsidP="007558B5"/>
    <w:p w14:paraId="6423E328" w14:textId="77777777" w:rsidR="007C0B7E" w:rsidRDefault="007C0B7E" w:rsidP="007C0B7E">
      <w:pPr>
        <w:rPr>
          <w:rFonts w:cs="Arial"/>
        </w:rPr>
      </w:pPr>
    </w:p>
    <w:p w14:paraId="4FCE566A" w14:textId="3801DE54" w:rsidR="007C0B7E" w:rsidRPr="0017445F" w:rsidRDefault="007C0B7E" w:rsidP="007C0B7E">
      <w:pPr>
        <w:pStyle w:val="RERequirement"/>
        <w:shd w:val="clear" w:color="auto" w:fill="F2F2F2" w:themeFill="background1" w:themeFillShade="F2"/>
      </w:pPr>
      <w:r w:rsidRPr="0017445F">
        <w:t>###</w:t>
      </w:r>
      <w:bookmarkStart w:id="260" w:name="R_FNC_00017_ID_PCL_Error_Indication"/>
      <w:r>
        <w:t>R_FNC_RSCL_00017</w:t>
      </w:r>
      <w:bookmarkEnd w:id="260"/>
      <w:r w:rsidRPr="0017445F">
        <w:t xml:space="preserve">### </w:t>
      </w:r>
      <w:r w:rsidR="00DE5EF7">
        <w:t>HMI</w:t>
      </w:r>
      <w:r>
        <w:t xml:space="preserve"> Error Indication</w:t>
      </w:r>
    </w:p>
    <w:p w14:paraId="16C1D5EC" w14:textId="42BCCE5E" w:rsidR="004C4A39" w:rsidRPr="00C66B68" w:rsidRDefault="004C4A39" w:rsidP="004C4A39">
      <w:pPr>
        <w:rPr>
          <w:rFonts w:cs="Arial"/>
        </w:rPr>
      </w:pPr>
      <w:bookmarkStart w:id="261" w:name="_Hlk56584908"/>
      <w:r>
        <w:rPr>
          <w:rFonts w:cs="Arial"/>
        </w:rPr>
        <w:t>I</w:t>
      </w:r>
      <w:r w:rsidRPr="004B7FE5">
        <w:rPr>
          <w:rFonts w:cs="Arial"/>
        </w:rPr>
        <w:t>f a</w:t>
      </w:r>
      <w:r w:rsidR="00DE5EF7">
        <w:rPr>
          <w:rFonts w:cs="Arial"/>
        </w:rPr>
        <w:t>n</w:t>
      </w:r>
      <w:r w:rsidRPr="004B7FE5">
        <w:rPr>
          <w:rFonts w:cs="Arial"/>
        </w:rPr>
        <w:t xml:space="preserve"> error is </w:t>
      </w:r>
      <w:r>
        <w:rPr>
          <w:rFonts w:cs="Arial"/>
        </w:rPr>
        <w:t>detected (refer to signal:</w:t>
      </w:r>
      <w:r w:rsidR="005236B6">
        <w:rPr>
          <w:rFonts w:cs="Arial"/>
        </w:rPr>
        <w:t>RSCL PCL stat</w:t>
      </w:r>
      <w:r>
        <w:rPr>
          <w:rFonts w:cs="Arial"/>
        </w:rPr>
        <w:t>), RSCL HMI Control s</w:t>
      </w:r>
      <w:r w:rsidRPr="004B7FE5">
        <w:rPr>
          <w:rFonts w:cs="Arial"/>
        </w:rPr>
        <w:t xml:space="preserve">hall indicate </w:t>
      </w:r>
      <w:r>
        <w:rPr>
          <w:rFonts w:cs="Arial"/>
        </w:rPr>
        <w:t xml:space="preserve">an error </w:t>
      </w:r>
      <w:r w:rsidRPr="004B7FE5">
        <w:rPr>
          <w:rFonts w:cs="Arial"/>
        </w:rPr>
        <w:t>to the user</w:t>
      </w:r>
      <w:r w:rsidR="00DE02C7">
        <w:rPr>
          <w:rFonts w:cs="Arial"/>
        </w:rPr>
        <w:t xml:space="preserve"> with a service notification.</w:t>
      </w:r>
      <w:r w:rsidR="00DE5EF7">
        <w:rPr>
          <w:rFonts w:cs="Arial"/>
        </w:rPr>
        <w:t xml:space="preserve"> </w:t>
      </w:r>
    </w:p>
    <w:bookmarkEnd w:id="261"/>
    <w:p w14:paraId="6025E32F" w14:textId="77777777" w:rsidR="007C0B7E" w:rsidRPr="00C66B68" w:rsidRDefault="007C0B7E" w:rsidP="007C0B7E">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7C0B7E" w:rsidRPr="00D90A13" w14:paraId="3C2168F1" w14:textId="77777777" w:rsidTr="004C749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97384" w14:textId="77777777" w:rsidR="007C0B7E" w:rsidRPr="001E7824" w:rsidRDefault="007C0B7E" w:rsidP="004C749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R_FNC_RSCL_00017</w:t>
            </w:r>
            <w:r w:rsidRPr="001E7824">
              <w:rPr>
                <w:rFonts w:cs="Arial"/>
                <w:bCs/>
                <w:vanish/>
                <w:color w:val="808080" w:themeColor="background1" w:themeShade="80"/>
                <w:sz w:val="16"/>
                <w:szCs w:val="14"/>
              </w:rPr>
              <w:t>###</w:t>
            </w:r>
          </w:p>
        </w:tc>
      </w:tr>
      <w:tr w:rsidR="007C0B7E" w:rsidRPr="0060165D" w14:paraId="069C7FF9"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3C528" w14:textId="77777777" w:rsidR="007C0B7E" w:rsidRPr="0060165D" w:rsidRDefault="007C0B7E" w:rsidP="004C749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F870B" w14:textId="77777777" w:rsidR="007C0B7E" w:rsidRPr="0060165D" w:rsidRDefault="007C0B7E" w:rsidP="004C7497">
            <w:pPr>
              <w:rPr>
                <w:rFonts w:cs="Arial"/>
                <w:vanish/>
                <w:color w:val="000000" w:themeColor="text1"/>
                <w:sz w:val="16"/>
                <w:szCs w:val="14"/>
              </w:rPr>
            </w:pPr>
          </w:p>
        </w:tc>
      </w:tr>
      <w:tr w:rsidR="007C0B7E" w:rsidRPr="0060165D" w14:paraId="5BDBB461"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6382B" w14:textId="77777777" w:rsidR="007C0B7E" w:rsidRPr="0060165D" w:rsidRDefault="007C0B7E" w:rsidP="004C749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0592C0" w14:textId="77777777" w:rsidR="007C0B7E" w:rsidRPr="0060165D" w:rsidRDefault="007C0B7E" w:rsidP="004C7497">
            <w:pPr>
              <w:rPr>
                <w:rFonts w:cs="Arial"/>
                <w:vanish/>
                <w:color w:val="000000" w:themeColor="text1"/>
                <w:sz w:val="16"/>
                <w:szCs w:val="14"/>
              </w:rPr>
            </w:pPr>
          </w:p>
        </w:tc>
      </w:tr>
      <w:tr w:rsidR="007C0B7E" w:rsidRPr="0060165D" w14:paraId="7457A0BF"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3C4E8" w14:textId="77777777" w:rsidR="007C0B7E" w:rsidRPr="0060165D" w:rsidRDefault="007C0B7E" w:rsidP="004C749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5BFB1" w14:textId="77777777" w:rsidR="007C0B7E" w:rsidRPr="0060165D" w:rsidRDefault="007C0B7E" w:rsidP="004C7497">
            <w:pPr>
              <w:rPr>
                <w:rFonts w:cs="Arial"/>
                <w:vanish/>
                <w:color w:val="000000" w:themeColor="text1"/>
                <w:sz w:val="16"/>
                <w:szCs w:val="14"/>
              </w:rPr>
            </w:pPr>
          </w:p>
        </w:tc>
      </w:tr>
      <w:tr w:rsidR="007C0B7E" w:rsidRPr="0060165D" w14:paraId="0054677C"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EA91C" w14:textId="77777777" w:rsidR="007C0B7E" w:rsidRPr="0060165D" w:rsidRDefault="007C0B7E" w:rsidP="004C749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A7C67" w14:textId="77777777" w:rsidR="007C0B7E" w:rsidRPr="0060165D" w:rsidRDefault="007C0B7E" w:rsidP="004C7497">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33E1B" w14:textId="77777777" w:rsidR="007C0B7E" w:rsidRPr="0060165D" w:rsidRDefault="007C0B7E" w:rsidP="004C749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E25E9C" w14:textId="77777777" w:rsidR="007C0B7E" w:rsidRPr="0060165D" w:rsidRDefault="007C0B7E" w:rsidP="004C7497">
            <w:pPr>
              <w:ind w:left="141"/>
              <w:rPr>
                <w:rFonts w:cs="Arial"/>
                <w:vanish/>
                <w:color w:val="000000" w:themeColor="text1"/>
                <w:sz w:val="16"/>
                <w:szCs w:val="14"/>
              </w:rPr>
            </w:pPr>
          </w:p>
        </w:tc>
      </w:tr>
      <w:tr w:rsidR="007C0B7E" w:rsidRPr="0060165D" w14:paraId="00593B98"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2A73C" w14:textId="77777777" w:rsidR="007C0B7E" w:rsidRPr="0060165D" w:rsidRDefault="007C0B7E" w:rsidP="004C749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68291" w14:textId="5E2A7822" w:rsidR="007C0B7E" w:rsidRPr="0060165D" w:rsidRDefault="000C5932" w:rsidP="004C7497">
            <w:pPr>
              <w:rPr>
                <w:rFonts w:cs="Arial"/>
                <w:vanish/>
                <w:color w:val="000000" w:themeColor="text1"/>
                <w:sz w:val="16"/>
                <w:szCs w:val="16"/>
              </w:rPr>
            </w:pPr>
            <w:r w:rsidRPr="000C5932">
              <w:rPr>
                <w:rFonts w:cs="Arial"/>
                <w:vanish/>
                <w:color w:val="000000" w:themeColor="text1"/>
                <w:sz w:val="16"/>
                <w:szCs w:val="16"/>
              </w:rPr>
              <w:t>R_F_RSCL_9</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BA767" w14:textId="77777777" w:rsidR="007C0B7E" w:rsidRPr="0060165D" w:rsidRDefault="007C0B7E" w:rsidP="004C749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1F322" w14:textId="77777777" w:rsidR="007C0B7E" w:rsidRPr="001F0889" w:rsidRDefault="007C0B7E" w:rsidP="004C7497">
            <w:pPr>
              <w:ind w:left="141"/>
              <w:rPr>
                <w:rFonts w:cs="Arial"/>
                <w:vanish/>
                <w:color w:val="000000" w:themeColor="text1"/>
                <w:sz w:val="16"/>
                <w:szCs w:val="14"/>
              </w:rPr>
            </w:pPr>
          </w:p>
        </w:tc>
      </w:tr>
      <w:tr w:rsidR="007C0B7E" w:rsidRPr="0060165D" w14:paraId="3CA2D90D" w14:textId="77777777" w:rsidTr="004C749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FDA55" w14:textId="77777777" w:rsidR="007C0B7E" w:rsidRPr="0060165D" w:rsidRDefault="007C0B7E" w:rsidP="004C749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924757470"/>
            <w:placeholder>
              <w:docPart w:val="4CC92915756A4BEE9B6DAC6A17245F4B"/>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77DDD9" w14:textId="77777777" w:rsidR="007C0B7E" w:rsidRPr="0060165D" w:rsidRDefault="007C0B7E" w:rsidP="004C7497">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6B681" w14:textId="77777777" w:rsidR="007C0B7E" w:rsidRPr="0060165D" w:rsidRDefault="007C0B7E" w:rsidP="004C749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897057651"/>
            <w:placeholder>
              <w:docPart w:val="426FFEFAC73745B8BEA919FE7B86C047"/>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14698C" w14:textId="77777777" w:rsidR="007C0B7E" w:rsidRPr="0060165D" w:rsidRDefault="007C0B7E" w:rsidP="004C749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21546" w14:textId="77777777" w:rsidR="007C0B7E" w:rsidRPr="0060165D" w:rsidRDefault="007C0B7E" w:rsidP="004C749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351529924"/>
            <w:placeholder>
              <w:docPart w:val="4C8A5F056DD84830BCF0F6FB3B355711"/>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6EA2E" w14:textId="77777777" w:rsidR="007C0B7E" w:rsidRPr="0060165D" w:rsidRDefault="007C0B7E" w:rsidP="004C749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7C0B7E" w:rsidRPr="00D90A13" w14:paraId="243F567A" w14:textId="77777777" w:rsidTr="004C749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6DA89B" w14:textId="3C53E11A" w:rsidR="007C0B7E" w:rsidRPr="001E7824" w:rsidRDefault="003E5293" w:rsidP="004C7497">
            <w:pPr>
              <w:rPr>
                <w:rFonts w:cs="Arial"/>
                <w:bCs/>
                <w:vanish/>
                <w:color w:val="808080" w:themeColor="background1" w:themeShade="80"/>
                <w:sz w:val="16"/>
                <w:szCs w:val="14"/>
              </w:rPr>
            </w:pPr>
            <w:hyperlink r:id="rId147" w:history="1">
              <w:r w:rsidR="007C0B7E">
                <w:rPr>
                  <w:rStyle w:val="Hyperlink"/>
                  <w:rFonts w:cs="Arial"/>
                  <w:bCs/>
                  <w:vanish/>
                  <w:sz w:val="16"/>
                  <w:szCs w:val="14"/>
                </w:rPr>
                <w:t>Req. Template</w:t>
              </w:r>
            </w:hyperlink>
            <w:r w:rsidR="007C0B7E"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EA16D3" w14:textId="340F8206" w:rsidR="007C0B7E" w:rsidRPr="001E7824" w:rsidRDefault="007C0B7E" w:rsidP="004C749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A98A9" w14:textId="77777777" w:rsidR="007C0B7E" w:rsidRPr="009B56B1" w:rsidRDefault="007C0B7E" w:rsidP="004C749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CE539F3" w14:textId="37C12892" w:rsidR="007C0B7E" w:rsidRDefault="007C0B7E" w:rsidP="007C0B7E">
      <w:pPr>
        <w:rPr>
          <w:rFonts w:cs="Arial"/>
        </w:rPr>
      </w:pPr>
    </w:p>
    <w:p w14:paraId="6E8D4747" w14:textId="77777777" w:rsidR="00203108" w:rsidRDefault="00203108" w:rsidP="00203108">
      <w:pPr>
        <w:pStyle w:val="Heading4"/>
      </w:pPr>
      <w:r>
        <w:t>Non-Functional Requirements</w:t>
      </w:r>
    </w:p>
    <w:p w14:paraId="3CF4627C" w14:textId="77777777" w:rsidR="00203108" w:rsidRPr="00400BE3" w:rsidRDefault="00203108" w:rsidP="00A72B3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DF047C8" w14:textId="40A42B2F" w:rsidR="002216A0" w:rsidRDefault="002216A0" w:rsidP="00F54947">
      <w:pPr>
        <w:keepNext/>
        <w:jc w:val="center"/>
      </w:pPr>
    </w:p>
    <w:p w14:paraId="149BB17F" w14:textId="76CA4F05" w:rsidR="00B623C8" w:rsidRDefault="00B623C8" w:rsidP="00B623C8">
      <w:pPr>
        <w:jc w:val="center"/>
      </w:pPr>
      <w:bookmarkStart w:id="262" w:name="_Ref50476993"/>
    </w:p>
    <w:bookmarkEnd w:id="262"/>
    <w:p w14:paraId="34AEEC99" w14:textId="4A051ED2" w:rsidR="002216A0" w:rsidRDefault="002216A0" w:rsidP="00F54947">
      <w:pPr>
        <w:keepNext/>
        <w:jc w:val="center"/>
      </w:pPr>
    </w:p>
    <w:p w14:paraId="6C88437F" w14:textId="77777777" w:rsidR="00155AE1" w:rsidRDefault="00155AE1" w:rsidP="00155AE1">
      <w:pPr>
        <w:rPr>
          <w:rFonts w:cs="Arial"/>
        </w:rPr>
      </w:pPr>
    </w:p>
    <w:p w14:paraId="4292403E" w14:textId="09BEDAC3" w:rsidR="00155AE1" w:rsidRPr="0017445F" w:rsidRDefault="00155AE1" w:rsidP="00155AE1">
      <w:pPr>
        <w:pStyle w:val="RERequirement"/>
        <w:shd w:val="clear" w:color="auto" w:fill="F2F2F2" w:themeFill="background1" w:themeFillShade="F2"/>
      </w:pPr>
      <w:r w:rsidRPr="0017445F">
        <w:t>###</w:t>
      </w:r>
      <w:bookmarkStart w:id="263" w:name="R_FNC_00055_ID_Use_of_Symbols"/>
      <w:r>
        <w:t>R_FNC_RSCL_00055</w:t>
      </w:r>
      <w:bookmarkEnd w:id="263"/>
      <w:r w:rsidRPr="0017445F">
        <w:t xml:space="preserve">### </w:t>
      </w:r>
      <w:r>
        <w:t>Use of Symbols</w:t>
      </w:r>
    </w:p>
    <w:p w14:paraId="7FB773F2" w14:textId="42114C88" w:rsidR="00155AE1" w:rsidRDefault="00155AE1" w:rsidP="00155AE1">
      <w:pPr>
        <w:rPr>
          <w:rFonts w:cs="Arial"/>
        </w:rPr>
      </w:pPr>
      <w:r>
        <w:rPr>
          <w:rFonts w:cs="Arial"/>
        </w:rPr>
        <w:t>RSCL HMI Control shall use the following symbols for WCL and PCL:</w:t>
      </w:r>
    </w:p>
    <w:p w14:paraId="7A6889B3" w14:textId="4E6E2DBE" w:rsidR="00155AE1" w:rsidRDefault="00155AE1" w:rsidP="00155AE1">
      <w:pPr>
        <w:rPr>
          <w:rFonts w:cs="Arial"/>
        </w:rPr>
      </w:pPr>
      <w:r>
        <w:rPr>
          <w:rFonts w:cs="Arial"/>
        </w:rPr>
        <w:t xml:space="preserve">WCL </w:t>
      </w:r>
      <w:r w:rsidRPr="00155AE1">
        <w:rPr>
          <w:noProof/>
        </w:rPr>
        <w:drawing>
          <wp:inline distT="0" distB="0" distL="0" distR="0" wp14:anchorId="28D5C4B2" wp14:editId="2BE7AAD8">
            <wp:extent cx="323850" cy="3714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3850" cy="371475"/>
                    </a:xfrm>
                    <a:prstGeom prst="rect">
                      <a:avLst/>
                    </a:prstGeom>
                  </pic:spPr>
                </pic:pic>
              </a:graphicData>
            </a:graphic>
          </wp:inline>
        </w:drawing>
      </w:r>
    </w:p>
    <w:p w14:paraId="73DDA4E4" w14:textId="106BB5B3" w:rsidR="00155AE1" w:rsidRDefault="00155AE1" w:rsidP="00155AE1">
      <w:pPr>
        <w:rPr>
          <w:rFonts w:cs="Arial"/>
        </w:rPr>
      </w:pPr>
    </w:p>
    <w:p w14:paraId="0F265E82" w14:textId="0A049F27" w:rsidR="00155AE1" w:rsidRPr="00C66B68" w:rsidRDefault="00155AE1" w:rsidP="00155AE1">
      <w:pPr>
        <w:rPr>
          <w:rFonts w:cs="Arial"/>
        </w:rPr>
      </w:pPr>
      <w:r>
        <w:rPr>
          <w:rFonts w:cs="Arial"/>
        </w:rPr>
        <w:t xml:space="preserve">PCL </w:t>
      </w:r>
      <w:r w:rsidRPr="00155AE1">
        <w:rPr>
          <w:noProof/>
        </w:rPr>
        <w:drawing>
          <wp:inline distT="0" distB="0" distL="0" distR="0" wp14:anchorId="6E5A5FA6" wp14:editId="1C146442">
            <wp:extent cx="361950" cy="381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1950" cy="381000"/>
                    </a:xfrm>
                    <a:prstGeom prst="rect">
                      <a:avLst/>
                    </a:prstGeom>
                  </pic:spPr>
                </pic:pic>
              </a:graphicData>
            </a:graphic>
          </wp:inline>
        </w:drawing>
      </w:r>
    </w:p>
    <w:p w14:paraId="3BE7FA8F" w14:textId="77777777" w:rsidR="00155AE1" w:rsidRPr="00C66B68" w:rsidRDefault="00155AE1" w:rsidP="00155AE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55AE1" w:rsidRPr="00D90A13" w14:paraId="5DD8C355" w14:textId="77777777" w:rsidTr="00CF4E3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40C4D" w14:textId="67910ACD" w:rsidR="00155AE1" w:rsidRPr="001E7824" w:rsidRDefault="00155AE1" w:rsidP="00CF4E3E">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R_FNC_RSCL_00055</w:t>
            </w:r>
            <w:r w:rsidRPr="001E7824">
              <w:rPr>
                <w:rFonts w:cs="Arial"/>
                <w:bCs/>
                <w:vanish/>
                <w:color w:val="808080" w:themeColor="background1" w:themeShade="80"/>
                <w:sz w:val="16"/>
                <w:szCs w:val="14"/>
              </w:rPr>
              <w:t>###</w:t>
            </w:r>
          </w:p>
        </w:tc>
      </w:tr>
      <w:tr w:rsidR="00155AE1" w:rsidRPr="0060165D" w14:paraId="74B63431" w14:textId="77777777" w:rsidTr="00CF4E3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CA7A28" w14:textId="77777777" w:rsidR="00155AE1" w:rsidRPr="0060165D" w:rsidRDefault="00155AE1" w:rsidP="00CF4E3E">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D280B" w14:textId="41F84283" w:rsidR="00155AE1" w:rsidRPr="0060165D" w:rsidRDefault="00155AE1" w:rsidP="00CF4E3E">
            <w:pPr>
              <w:rPr>
                <w:rFonts w:cs="Arial"/>
                <w:vanish/>
                <w:color w:val="000000" w:themeColor="text1"/>
                <w:sz w:val="16"/>
                <w:szCs w:val="14"/>
              </w:rPr>
            </w:pPr>
            <w:r>
              <w:rPr>
                <w:rFonts w:cs="Arial"/>
                <w:vanish/>
                <w:color w:val="000000" w:themeColor="text1"/>
                <w:sz w:val="16"/>
                <w:szCs w:val="14"/>
              </w:rPr>
              <w:t>To comply with ASO requirments and have common look and feel</w:t>
            </w:r>
          </w:p>
        </w:tc>
      </w:tr>
      <w:tr w:rsidR="00155AE1" w:rsidRPr="0060165D" w14:paraId="5FFF5494" w14:textId="77777777" w:rsidTr="00CF4E3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D21EE" w14:textId="77777777" w:rsidR="00155AE1" w:rsidRPr="0060165D" w:rsidRDefault="00155AE1" w:rsidP="00CF4E3E">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B711D" w14:textId="77777777" w:rsidR="00155AE1" w:rsidRPr="0060165D" w:rsidRDefault="00155AE1" w:rsidP="00CF4E3E">
            <w:pPr>
              <w:rPr>
                <w:rFonts w:cs="Arial"/>
                <w:vanish/>
                <w:color w:val="000000" w:themeColor="text1"/>
                <w:sz w:val="16"/>
                <w:szCs w:val="14"/>
              </w:rPr>
            </w:pPr>
          </w:p>
        </w:tc>
      </w:tr>
      <w:tr w:rsidR="00155AE1" w:rsidRPr="0060165D" w14:paraId="012921DD" w14:textId="77777777" w:rsidTr="00CF4E3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C92F2" w14:textId="77777777" w:rsidR="00155AE1" w:rsidRPr="0060165D" w:rsidRDefault="00155AE1" w:rsidP="00CF4E3E">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E3E4F" w14:textId="77777777" w:rsidR="00155AE1" w:rsidRPr="0060165D" w:rsidRDefault="00155AE1" w:rsidP="00CF4E3E">
            <w:pPr>
              <w:rPr>
                <w:rFonts w:cs="Arial"/>
                <w:vanish/>
                <w:color w:val="000000" w:themeColor="text1"/>
                <w:sz w:val="16"/>
                <w:szCs w:val="14"/>
              </w:rPr>
            </w:pPr>
          </w:p>
        </w:tc>
      </w:tr>
      <w:tr w:rsidR="00155AE1" w:rsidRPr="0060165D" w14:paraId="615526EA" w14:textId="77777777" w:rsidTr="00CF4E3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4C180" w14:textId="77777777" w:rsidR="00155AE1" w:rsidRPr="0060165D" w:rsidRDefault="00155AE1" w:rsidP="00CF4E3E">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01768" w14:textId="27D5DF9A" w:rsidR="00155AE1" w:rsidRPr="0060165D" w:rsidRDefault="00155AE1" w:rsidP="00CF4E3E">
            <w:pPr>
              <w:rPr>
                <w:rFonts w:cs="Arial"/>
                <w:vanish/>
                <w:color w:val="000000" w:themeColor="text1"/>
                <w:sz w:val="16"/>
                <w:szCs w:val="14"/>
              </w:rPr>
            </w:pPr>
            <w:r>
              <w:rPr>
                <w:rFonts w:cs="Arial"/>
                <w:vanish/>
                <w:color w:val="000000" w:themeColor="text1"/>
                <w:sz w:val="16"/>
                <w:szCs w:val="14"/>
              </w:rPr>
              <w:t>FD-RSCL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0EAFD5" w14:textId="77777777" w:rsidR="00155AE1" w:rsidRPr="0060165D" w:rsidRDefault="00155AE1" w:rsidP="00CF4E3E">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C65AC" w14:textId="77777777" w:rsidR="00155AE1" w:rsidRPr="0060165D" w:rsidRDefault="00155AE1" w:rsidP="00CF4E3E">
            <w:pPr>
              <w:ind w:left="141"/>
              <w:rPr>
                <w:rFonts w:cs="Arial"/>
                <w:vanish/>
                <w:color w:val="000000" w:themeColor="text1"/>
                <w:sz w:val="16"/>
                <w:szCs w:val="14"/>
              </w:rPr>
            </w:pPr>
          </w:p>
        </w:tc>
      </w:tr>
      <w:tr w:rsidR="00155AE1" w:rsidRPr="0060165D" w14:paraId="686345CC" w14:textId="77777777" w:rsidTr="00CF4E3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2B806" w14:textId="77777777" w:rsidR="00155AE1" w:rsidRPr="0060165D" w:rsidRDefault="00155AE1" w:rsidP="00CF4E3E">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A8FED" w14:textId="5D82A942" w:rsidR="00155AE1" w:rsidRPr="0060165D" w:rsidRDefault="00155AE1" w:rsidP="00CF4E3E">
            <w:pPr>
              <w:rPr>
                <w:rFonts w:cs="Arial"/>
                <w:vanish/>
                <w:color w:val="000000" w:themeColor="text1"/>
                <w:sz w:val="16"/>
                <w:szCs w:val="16"/>
              </w:rPr>
            </w:pPr>
            <w:r>
              <w:rPr>
                <w:rFonts w:cs="Arial"/>
                <w:vanish/>
                <w:color w:val="000000" w:themeColor="text1"/>
                <w:sz w:val="16"/>
                <w:szCs w:val="16"/>
              </w:rPr>
              <w:t>TBD</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05776" w14:textId="77777777" w:rsidR="00155AE1" w:rsidRPr="0060165D" w:rsidRDefault="00155AE1" w:rsidP="00CF4E3E">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F7ED9B" w14:textId="77777777" w:rsidR="00155AE1" w:rsidRPr="001F0889" w:rsidRDefault="00155AE1" w:rsidP="00CF4E3E">
            <w:pPr>
              <w:ind w:left="141"/>
              <w:rPr>
                <w:rFonts w:cs="Arial"/>
                <w:vanish/>
                <w:color w:val="000000" w:themeColor="text1"/>
                <w:sz w:val="16"/>
                <w:szCs w:val="14"/>
              </w:rPr>
            </w:pPr>
          </w:p>
        </w:tc>
      </w:tr>
      <w:tr w:rsidR="00155AE1" w:rsidRPr="0060165D" w14:paraId="2526D73A" w14:textId="77777777" w:rsidTr="00CF4E3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7991EE" w14:textId="77777777" w:rsidR="00155AE1" w:rsidRPr="0060165D" w:rsidRDefault="00155AE1" w:rsidP="00CF4E3E">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337730719"/>
            <w:placeholder>
              <w:docPart w:val="F1125AEB7E2F4D8C97F891B83C92FF74"/>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E023BD" w14:textId="77777777" w:rsidR="00155AE1" w:rsidRPr="0060165D" w:rsidRDefault="00155AE1" w:rsidP="00CF4E3E">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7E00E" w14:textId="77777777" w:rsidR="00155AE1" w:rsidRPr="0060165D" w:rsidRDefault="00155AE1" w:rsidP="00CF4E3E">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36268704"/>
            <w:placeholder>
              <w:docPart w:val="C3FEEE4C269C4CC59B558D22F66F760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B3D20" w14:textId="77777777" w:rsidR="00155AE1" w:rsidRPr="0060165D" w:rsidRDefault="00155AE1" w:rsidP="00CF4E3E">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4A567" w14:textId="77777777" w:rsidR="00155AE1" w:rsidRPr="0060165D" w:rsidRDefault="00155AE1" w:rsidP="00CF4E3E">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484592499"/>
            <w:placeholder>
              <w:docPart w:val="C699EFF4693E4F31A0DC592D9291F730"/>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9A43C5" w14:textId="77777777" w:rsidR="00155AE1" w:rsidRPr="0060165D" w:rsidRDefault="00155AE1" w:rsidP="00CF4E3E">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155AE1" w:rsidRPr="00D90A13" w14:paraId="20838D3A" w14:textId="77777777" w:rsidTr="00CF4E3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1B8CCF" w14:textId="77777777" w:rsidR="00155AE1" w:rsidRPr="001E7824" w:rsidRDefault="003E5293" w:rsidP="00CF4E3E">
            <w:pPr>
              <w:rPr>
                <w:rFonts w:cs="Arial"/>
                <w:bCs/>
                <w:vanish/>
                <w:color w:val="808080" w:themeColor="background1" w:themeShade="80"/>
                <w:sz w:val="16"/>
                <w:szCs w:val="14"/>
              </w:rPr>
            </w:pPr>
            <w:hyperlink r:id="rId150" w:history="1">
              <w:r w:rsidR="00155AE1">
                <w:rPr>
                  <w:rStyle w:val="Hyperlink"/>
                  <w:rFonts w:cs="Arial"/>
                  <w:bCs/>
                  <w:vanish/>
                  <w:sz w:val="16"/>
                  <w:szCs w:val="14"/>
                </w:rPr>
                <w:t>Req. Template</w:t>
              </w:r>
            </w:hyperlink>
            <w:r w:rsidR="00155AE1"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5B8A4" w14:textId="77777777" w:rsidR="00155AE1" w:rsidRPr="001E7824" w:rsidRDefault="00155AE1" w:rsidP="00CF4E3E">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B94472" w14:textId="77777777" w:rsidR="00155AE1" w:rsidRPr="009B56B1" w:rsidRDefault="00155AE1" w:rsidP="00CF4E3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71CDAC4E" w14:textId="77777777" w:rsidR="00155AE1" w:rsidRPr="00C66B68" w:rsidRDefault="00155AE1" w:rsidP="00155AE1">
      <w:pPr>
        <w:rPr>
          <w:rFonts w:cs="Arial"/>
        </w:rPr>
      </w:pPr>
    </w:p>
    <w:p w14:paraId="160CE847" w14:textId="77777777" w:rsidR="004C6304" w:rsidRDefault="004C6304" w:rsidP="004C6304">
      <w:pPr>
        <w:rPr>
          <w:rFonts w:cs="Arial"/>
        </w:rPr>
      </w:pPr>
    </w:p>
    <w:p w14:paraId="0837B514" w14:textId="6FC481E0" w:rsidR="004C6304" w:rsidRPr="0017445F" w:rsidRDefault="004C6304" w:rsidP="004C6304">
      <w:pPr>
        <w:pStyle w:val="RERequirement"/>
        <w:shd w:val="clear" w:color="auto" w:fill="F2F2F2" w:themeFill="background1" w:themeFillShade="F2"/>
      </w:pPr>
      <w:r w:rsidRPr="0017445F">
        <w:t>###</w:t>
      </w:r>
      <w:bookmarkStart w:id="264" w:name="R_FNC_00003_ID_HMI_Start_Screen"/>
      <w:r>
        <w:t>R_FNC_RSCL_00003</w:t>
      </w:r>
      <w:bookmarkEnd w:id="264"/>
      <w:r w:rsidRPr="0017445F">
        <w:t xml:space="preserve">### </w:t>
      </w:r>
      <w:r>
        <w:t xml:space="preserve">HMI </w:t>
      </w:r>
      <w:r w:rsidR="00F54947">
        <w:t>global settings</w:t>
      </w:r>
      <w:r>
        <w:t xml:space="preserve"> </w:t>
      </w:r>
      <w:r w:rsidR="00F54947">
        <w:t>s</w:t>
      </w:r>
      <w:r>
        <w:t>creen</w:t>
      </w:r>
    </w:p>
    <w:p w14:paraId="330972E5" w14:textId="43ED85E1" w:rsidR="00CB385C" w:rsidRDefault="00CB385C" w:rsidP="004C6304">
      <w:pPr>
        <w:rPr>
          <w:rFonts w:cs="Arial"/>
        </w:rPr>
      </w:pPr>
      <w:r>
        <w:rPr>
          <w:rFonts w:cs="Arial"/>
        </w:rPr>
        <w:t>RSCL HMI Control shall allow to access the RSCL feature menu in at most 2 steps (i.e., 2 actions) – starting from  any HMI state</w:t>
      </w:r>
    </w:p>
    <w:p w14:paraId="619BE93B" w14:textId="77777777" w:rsidR="004C6304" w:rsidRPr="00C66B68" w:rsidRDefault="004C6304" w:rsidP="004C6304">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4C6304" w:rsidRPr="00D90A13" w14:paraId="42C6E968" w14:textId="77777777" w:rsidTr="00B605F0">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4F6AF4" w14:textId="2A4CB5BB" w:rsidR="004C6304" w:rsidRPr="001E7824" w:rsidRDefault="004C6304" w:rsidP="00B605F0">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R_FNC_RSCL_00003</w:t>
            </w:r>
            <w:r w:rsidRPr="001E7824">
              <w:rPr>
                <w:rFonts w:cs="Arial"/>
                <w:bCs/>
                <w:vanish/>
                <w:color w:val="808080" w:themeColor="background1" w:themeShade="80"/>
                <w:sz w:val="16"/>
                <w:szCs w:val="14"/>
              </w:rPr>
              <w:t>###</w:t>
            </w:r>
          </w:p>
        </w:tc>
      </w:tr>
      <w:tr w:rsidR="004C6304" w:rsidRPr="0060165D" w14:paraId="32F819B1" w14:textId="77777777" w:rsidTr="00B605F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521A8" w14:textId="77777777" w:rsidR="004C6304" w:rsidRPr="0060165D" w:rsidRDefault="004C6304" w:rsidP="00B605F0">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1912EE" w14:textId="1565C659" w:rsidR="004C6304" w:rsidRPr="0060165D" w:rsidRDefault="00ED6233" w:rsidP="00B605F0">
            <w:pPr>
              <w:rPr>
                <w:rFonts w:cs="Arial"/>
                <w:vanish/>
                <w:color w:val="000000" w:themeColor="text1"/>
                <w:sz w:val="16"/>
                <w:szCs w:val="14"/>
              </w:rPr>
            </w:pPr>
            <w:r>
              <w:rPr>
                <w:rFonts w:cs="Arial"/>
                <w:vanish/>
                <w:color w:val="000000" w:themeColor="text1"/>
                <w:sz w:val="16"/>
                <w:szCs w:val="14"/>
              </w:rPr>
              <w:t>Quick</w:t>
            </w:r>
            <w:r w:rsidR="00CB385C">
              <w:rPr>
                <w:rFonts w:cs="Arial"/>
                <w:vanish/>
                <w:color w:val="000000" w:themeColor="text1"/>
                <w:sz w:val="16"/>
                <w:szCs w:val="14"/>
              </w:rPr>
              <w:t xml:space="preserve"> access to relevant HMI controls</w:t>
            </w:r>
            <w:r w:rsidR="00985916">
              <w:rPr>
                <w:rFonts w:cs="Arial"/>
                <w:vanish/>
                <w:color w:val="000000" w:themeColor="text1"/>
                <w:sz w:val="16"/>
                <w:szCs w:val="14"/>
              </w:rPr>
              <w:t xml:space="preserve"> to reduce driver distraction</w:t>
            </w:r>
          </w:p>
        </w:tc>
      </w:tr>
      <w:tr w:rsidR="004C6304" w:rsidRPr="0060165D" w14:paraId="7AF849FF" w14:textId="77777777" w:rsidTr="00B605F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FE5DFC" w14:textId="77777777" w:rsidR="004C6304" w:rsidRPr="0060165D" w:rsidRDefault="004C6304" w:rsidP="00B605F0">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87FB7" w14:textId="77777777" w:rsidR="004C6304" w:rsidRPr="0060165D" w:rsidRDefault="004C6304" w:rsidP="00B605F0">
            <w:pPr>
              <w:rPr>
                <w:rFonts w:cs="Arial"/>
                <w:vanish/>
                <w:color w:val="000000" w:themeColor="text1"/>
                <w:sz w:val="16"/>
                <w:szCs w:val="14"/>
              </w:rPr>
            </w:pPr>
          </w:p>
        </w:tc>
      </w:tr>
      <w:tr w:rsidR="004C6304" w:rsidRPr="0060165D" w14:paraId="134A6573" w14:textId="77777777" w:rsidTr="00B605F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BB685" w14:textId="77777777" w:rsidR="004C6304" w:rsidRPr="0060165D" w:rsidRDefault="004C6304" w:rsidP="00B605F0">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EEFF2" w14:textId="77777777" w:rsidR="00CE7B51" w:rsidRPr="00CE7B51" w:rsidRDefault="00FD02E2" w:rsidP="00CE7B51">
            <w:pPr>
              <w:rPr>
                <w:rFonts w:cs="Arial"/>
                <w:vanish/>
                <w:color w:val="000000" w:themeColor="text1"/>
                <w:sz w:val="16"/>
                <w:szCs w:val="14"/>
              </w:rPr>
            </w:pPr>
            <w:r>
              <w:rPr>
                <w:rFonts w:cs="Arial"/>
                <w:vanish/>
                <w:color w:val="000000" w:themeColor="text1"/>
                <w:sz w:val="16"/>
                <w:szCs w:val="14"/>
              </w:rPr>
              <w:t xml:space="preserve">As example refer to </w:t>
            </w:r>
            <w:r w:rsidR="008D6E17">
              <w:rPr>
                <w:rFonts w:cs="Arial"/>
                <w:vanish/>
                <w:color w:val="000000" w:themeColor="text1"/>
                <w:sz w:val="16"/>
                <w:szCs w:val="14"/>
              </w:rPr>
              <w:t>Figure Global settings</w:t>
            </w:r>
            <w:r>
              <w:rPr>
                <w:rFonts w:cs="Arial"/>
                <w:vanish/>
                <w:color w:val="000000" w:themeColor="text1"/>
                <w:sz w:val="16"/>
                <w:szCs w:val="14"/>
              </w:rPr>
              <w:fldChar w:fldCharType="begin"/>
            </w:r>
            <w:r>
              <w:rPr>
                <w:rFonts w:cs="Arial"/>
                <w:vanish/>
                <w:color w:val="000000" w:themeColor="text1"/>
                <w:sz w:val="16"/>
                <w:szCs w:val="14"/>
              </w:rPr>
              <w:instrText xml:space="preserve"> REF _Ref50476993 \h  \* MERGEFORMAT </w:instrText>
            </w:r>
            <w:r>
              <w:rPr>
                <w:rFonts w:cs="Arial"/>
                <w:vanish/>
                <w:color w:val="000000" w:themeColor="text1"/>
                <w:sz w:val="16"/>
                <w:szCs w:val="14"/>
              </w:rPr>
            </w:r>
            <w:r>
              <w:rPr>
                <w:rFonts w:cs="Arial"/>
                <w:vanish/>
                <w:color w:val="000000" w:themeColor="text1"/>
                <w:sz w:val="16"/>
                <w:szCs w:val="14"/>
              </w:rPr>
              <w:fldChar w:fldCharType="separate"/>
            </w:r>
          </w:p>
          <w:p w14:paraId="67D5E1F5" w14:textId="7170047D" w:rsidR="004C6304" w:rsidRPr="0060165D" w:rsidRDefault="00FD02E2" w:rsidP="00B605F0">
            <w:pPr>
              <w:rPr>
                <w:rFonts w:cs="Arial"/>
                <w:vanish/>
                <w:color w:val="000000" w:themeColor="text1"/>
                <w:sz w:val="16"/>
                <w:szCs w:val="14"/>
              </w:rPr>
            </w:pPr>
            <w:r>
              <w:rPr>
                <w:rFonts w:cs="Arial"/>
                <w:vanish/>
                <w:color w:val="000000" w:themeColor="text1"/>
                <w:sz w:val="16"/>
                <w:szCs w:val="14"/>
              </w:rPr>
              <w:fldChar w:fldCharType="end"/>
            </w:r>
          </w:p>
        </w:tc>
      </w:tr>
      <w:tr w:rsidR="004C6304" w:rsidRPr="0060165D" w14:paraId="20F4F981" w14:textId="77777777" w:rsidTr="00B605F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2A068" w14:textId="77777777" w:rsidR="004C6304" w:rsidRPr="0060165D" w:rsidRDefault="004C6304" w:rsidP="00B605F0">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06F07" w14:textId="03173FC7" w:rsidR="004C6304" w:rsidRPr="0060165D" w:rsidRDefault="00510F5A" w:rsidP="00B605F0">
            <w:pPr>
              <w:rPr>
                <w:rFonts w:cs="Arial"/>
                <w:vanish/>
                <w:color w:val="000000" w:themeColor="text1"/>
                <w:sz w:val="16"/>
                <w:szCs w:val="14"/>
              </w:rPr>
            </w:pPr>
            <w:r>
              <w:rPr>
                <w:rFonts w:cs="Arial"/>
                <w:vanish/>
                <w:color w:val="000000" w:themeColor="text1"/>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6030B1" w14:textId="77777777" w:rsidR="004C6304" w:rsidRPr="0060165D" w:rsidRDefault="004C6304" w:rsidP="00B605F0">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38C546" w14:textId="77777777" w:rsidR="004C6304" w:rsidRPr="0060165D" w:rsidRDefault="004C6304" w:rsidP="00B605F0">
            <w:pPr>
              <w:ind w:left="141"/>
              <w:rPr>
                <w:rFonts w:cs="Arial"/>
                <w:vanish/>
                <w:color w:val="000000" w:themeColor="text1"/>
                <w:sz w:val="16"/>
                <w:szCs w:val="14"/>
              </w:rPr>
            </w:pPr>
          </w:p>
        </w:tc>
      </w:tr>
      <w:tr w:rsidR="004C6304" w:rsidRPr="0060165D" w14:paraId="18B62F68" w14:textId="77777777" w:rsidTr="00B605F0">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1492FE" w14:textId="77777777" w:rsidR="004C6304" w:rsidRPr="0060165D" w:rsidRDefault="004C6304" w:rsidP="00B605F0">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57FEE7" w14:textId="718BB8DF" w:rsidR="004C6304" w:rsidRPr="0060165D" w:rsidRDefault="000C5932" w:rsidP="00B605F0">
            <w:pPr>
              <w:rPr>
                <w:rFonts w:cs="Arial"/>
                <w:vanish/>
                <w:color w:val="000000" w:themeColor="text1"/>
                <w:sz w:val="16"/>
                <w:szCs w:val="16"/>
              </w:rPr>
            </w:pPr>
            <w:r w:rsidRPr="000C5932">
              <w:rPr>
                <w:rFonts w:cs="Arial"/>
                <w:vanish/>
                <w:color w:val="000000" w:themeColor="text1"/>
                <w:sz w:val="16"/>
                <w:szCs w:val="16"/>
              </w:rPr>
              <w:t>R_F_RSCL_11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DABBA8" w14:textId="77777777" w:rsidR="004C6304" w:rsidRPr="0060165D" w:rsidRDefault="004C6304" w:rsidP="00B605F0">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E10C5" w14:textId="77777777" w:rsidR="004C6304" w:rsidRPr="001F0889" w:rsidRDefault="004C6304" w:rsidP="00B605F0">
            <w:pPr>
              <w:ind w:left="141"/>
              <w:rPr>
                <w:rFonts w:cs="Arial"/>
                <w:vanish/>
                <w:color w:val="000000" w:themeColor="text1"/>
                <w:sz w:val="16"/>
                <w:szCs w:val="14"/>
              </w:rPr>
            </w:pPr>
          </w:p>
        </w:tc>
      </w:tr>
      <w:tr w:rsidR="004C6304" w:rsidRPr="0060165D" w14:paraId="7588E8AD" w14:textId="77777777" w:rsidTr="00B605F0">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57A75" w14:textId="77777777" w:rsidR="004C6304" w:rsidRPr="0060165D" w:rsidRDefault="004C6304" w:rsidP="00B605F0">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3558902"/>
            <w:placeholder>
              <w:docPart w:val="800B6618DC13425191D2F85A3D34EDBF"/>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778D88" w14:textId="62F0ECAD" w:rsidR="004C6304" w:rsidRPr="0060165D" w:rsidRDefault="00FD02E2" w:rsidP="00B605F0">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D68A2" w14:textId="77777777" w:rsidR="004C6304" w:rsidRPr="0060165D" w:rsidRDefault="004C6304" w:rsidP="00B605F0">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23066648"/>
            <w:placeholder>
              <w:docPart w:val="4E30E06CD1F24076AABF315D452B4598"/>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3DA9A" w14:textId="2267724B" w:rsidR="004C6304" w:rsidRPr="0060165D" w:rsidRDefault="00AB337F" w:rsidP="00B605F0">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6384A" w14:textId="77777777" w:rsidR="004C6304" w:rsidRPr="0060165D" w:rsidRDefault="004C6304" w:rsidP="00B605F0">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117600971"/>
            <w:placeholder>
              <w:docPart w:val="9E2040C6D27E4BFA82F6B087853ACC3C"/>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A298E" w14:textId="77777777" w:rsidR="004C6304" w:rsidRPr="0060165D" w:rsidRDefault="004C6304" w:rsidP="00B605F0">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4C6304" w:rsidRPr="00D90A13" w14:paraId="19C0D517" w14:textId="77777777" w:rsidTr="00B605F0">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53289D" w14:textId="4FE7EA15" w:rsidR="004C6304" w:rsidRPr="001E7824" w:rsidRDefault="003E5293" w:rsidP="00B605F0">
            <w:pPr>
              <w:rPr>
                <w:rFonts w:cs="Arial"/>
                <w:bCs/>
                <w:vanish/>
                <w:color w:val="808080" w:themeColor="background1" w:themeShade="80"/>
                <w:sz w:val="16"/>
                <w:szCs w:val="14"/>
              </w:rPr>
            </w:pPr>
            <w:hyperlink r:id="rId151" w:history="1">
              <w:r w:rsidR="004C6304">
                <w:rPr>
                  <w:rStyle w:val="Hyperlink"/>
                  <w:rFonts w:cs="Arial"/>
                  <w:bCs/>
                  <w:vanish/>
                  <w:sz w:val="16"/>
                  <w:szCs w:val="14"/>
                </w:rPr>
                <w:t>Req. Template</w:t>
              </w:r>
            </w:hyperlink>
            <w:r w:rsidR="004C6304"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49DAF0" w14:textId="7142A36C" w:rsidR="004C6304" w:rsidRPr="001E7824" w:rsidRDefault="004C6304" w:rsidP="00B605F0">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10319" w14:textId="77777777" w:rsidR="004C6304" w:rsidRPr="009B56B1" w:rsidRDefault="004C6304" w:rsidP="00B605F0">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15BB8257" w14:textId="7591B170" w:rsidR="004C6304" w:rsidRDefault="004C6304" w:rsidP="004C6304">
      <w:pPr>
        <w:rPr>
          <w:rFonts w:cs="Arial"/>
        </w:rPr>
      </w:pPr>
    </w:p>
    <w:p w14:paraId="7E697935" w14:textId="77777777" w:rsidR="007558B5" w:rsidRDefault="007558B5" w:rsidP="007558B5">
      <w:pPr>
        <w:rPr>
          <w:rFonts w:cs="Arial"/>
        </w:rPr>
      </w:pPr>
    </w:p>
    <w:p w14:paraId="2F5BF25F" w14:textId="295C61F6" w:rsidR="007558B5" w:rsidRPr="0017445F" w:rsidRDefault="007558B5" w:rsidP="007558B5">
      <w:pPr>
        <w:pStyle w:val="RERequirement"/>
        <w:shd w:val="clear" w:color="auto" w:fill="F2F2F2" w:themeFill="background1" w:themeFillShade="F2"/>
      </w:pPr>
      <w:r w:rsidRPr="0017445F">
        <w:t>###</w:t>
      </w:r>
      <w:bookmarkStart w:id="265" w:name="R_FNC_00007_ID_RSCL_visual_status_feedba"/>
      <w:r>
        <w:t>R_FNC_RSCL_00007</w:t>
      </w:r>
      <w:bookmarkEnd w:id="265"/>
      <w:r w:rsidRPr="0017445F">
        <w:t xml:space="preserve">### </w:t>
      </w:r>
      <w:r w:rsidR="00CB385C">
        <w:t>RSCL Status Indicators</w:t>
      </w:r>
    </w:p>
    <w:p w14:paraId="1320B6C5" w14:textId="184036B4" w:rsidR="00CB385C" w:rsidRPr="00B45EB3" w:rsidRDefault="00CB385C" w:rsidP="00CB385C">
      <w:pPr>
        <w:rPr>
          <w:rFonts w:cs="Arial"/>
        </w:rPr>
      </w:pPr>
      <w:r w:rsidRPr="00B45EB3">
        <w:rPr>
          <w:rFonts w:cs="Arial"/>
        </w:rPr>
        <w:t xml:space="preserve">RSCL HMI Control shall provide visual status indicators to the user to indicate activation state </w:t>
      </w:r>
      <w:r>
        <w:rPr>
          <w:rFonts w:cs="Arial"/>
        </w:rPr>
        <w:t xml:space="preserve">of </w:t>
      </w:r>
    </w:p>
    <w:p w14:paraId="69104DC0" w14:textId="77777777" w:rsidR="00CB385C" w:rsidRDefault="00CB385C" w:rsidP="00CB385C">
      <w:pPr>
        <w:pStyle w:val="ListParagraph"/>
        <w:numPr>
          <w:ilvl w:val="0"/>
          <w:numId w:val="45"/>
        </w:numPr>
        <w:rPr>
          <w:rFonts w:cs="Arial"/>
        </w:rPr>
      </w:pPr>
      <w:r>
        <w:rPr>
          <w:rFonts w:cs="Arial"/>
        </w:rPr>
        <w:t xml:space="preserve">PCL (if supported) </w:t>
      </w:r>
    </w:p>
    <w:p w14:paraId="3183A2B5" w14:textId="77777777" w:rsidR="00CB385C" w:rsidRDefault="00CB385C" w:rsidP="00CB385C">
      <w:pPr>
        <w:pStyle w:val="ListParagraph"/>
        <w:numPr>
          <w:ilvl w:val="0"/>
          <w:numId w:val="45"/>
        </w:numPr>
        <w:rPr>
          <w:rFonts w:cs="Arial"/>
        </w:rPr>
      </w:pPr>
      <w:r>
        <w:rPr>
          <w:rFonts w:cs="Arial"/>
        </w:rPr>
        <w:t>WCL (if supported)</w:t>
      </w:r>
    </w:p>
    <w:p w14:paraId="2205B912" w14:textId="77777777" w:rsidR="00CB385C" w:rsidRDefault="00CB385C" w:rsidP="00CB385C">
      <w:pPr>
        <w:pStyle w:val="ListParagraph"/>
        <w:numPr>
          <w:ilvl w:val="0"/>
          <w:numId w:val="45"/>
        </w:numPr>
        <w:rPr>
          <w:rFonts w:cs="Arial"/>
        </w:rPr>
      </w:pPr>
      <w:r>
        <w:rPr>
          <w:rFonts w:cs="Arial"/>
        </w:rPr>
        <w:t xml:space="preserve">RAL (if supported) </w:t>
      </w:r>
    </w:p>
    <w:p w14:paraId="5099ADAC" w14:textId="77777777" w:rsidR="00CB385C" w:rsidRDefault="00CB385C" w:rsidP="00CB385C">
      <w:pPr>
        <w:pStyle w:val="ListParagraph"/>
        <w:numPr>
          <w:ilvl w:val="0"/>
          <w:numId w:val="45"/>
        </w:numPr>
        <w:rPr>
          <w:rFonts w:cs="Arial"/>
        </w:rPr>
      </w:pPr>
      <w:r>
        <w:rPr>
          <w:rFonts w:cs="Arial"/>
        </w:rPr>
        <w:t xml:space="preserve">RCL (if supported) </w:t>
      </w:r>
    </w:p>
    <w:p w14:paraId="32A879ED" w14:textId="77777777" w:rsidR="00CB385C" w:rsidRDefault="00CB385C" w:rsidP="00CB385C">
      <w:pPr>
        <w:pStyle w:val="ListParagraph"/>
        <w:numPr>
          <w:ilvl w:val="0"/>
          <w:numId w:val="45"/>
        </w:numPr>
        <w:rPr>
          <w:rFonts w:cs="Arial"/>
        </w:rPr>
      </w:pPr>
      <w:r>
        <w:rPr>
          <w:rFonts w:cs="Arial"/>
        </w:rPr>
        <w:t xml:space="preserve">URCL (if supported) </w:t>
      </w:r>
    </w:p>
    <w:p w14:paraId="162D6419" w14:textId="6EDD72C9" w:rsidR="007558B5" w:rsidRDefault="00CB385C" w:rsidP="00CB385C">
      <w:pPr>
        <w:pStyle w:val="ListParagraph"/>
        <w:numPr>
          <w:ilvl w:val="0"/>
          <w:numId w:val="45"/>
        </w:numPr>
        <w:rPr>
          <w:rFonts w:cs="Arial"/>
        </w:rPr>
      </w:pPr>
      <w:r w:rsidRPr="00CB385C">
        <w:rPr>
          <w:rFonts w:cs="Arial"/>
        </w:rPr>
        <w:t>RSCL globally</w:t>
      </w:r>
    </w:p>
    <w:p w14:paraId="40897B83" w14:textId="2CA82F03" w:rsidR="00A72546" w:rsidRPr="00A72546" w:rsidRDefault="00A72546" w:rsidP="00A72546">
      <w:pPr>
        <w:rPr>
          <w:rFonts w:cs="Arial"/>
        </w:rPr>
      </w:pPr>
      <w:r>
        <w:rPr>
          <w:rFonts w:cs="Arial"/>
        </w:rPr>
        <w:t xml:space="preserve">based on </w:t>
      </w:r>
      <w:r w:rsidR="00DD4CF6">
        <w:rPr>
          <w:rFonts w:cs="Arial"/>
        </w:rPr>
        <w:t>RSCL HMI stat</w:t>
      </w:r>
      <w:r>
        <w:rPr>
          <w:rFonts w:cs="Arial"/>
        </w:rPr>
        <w:t xml:space="preserve"> </w:t>
      </w: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7558B5" w:rsidRPr="00D90A13" w14:paraId="69B8AB08" w14:textId="77777777" w:rsidTr="004C7497">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5C80E" w14:textId="77777777" w:rsidR="007558B5" w:rsidRPr="001E7824" w:rsidRDefault="007558B5" w:rsidP="004C7497">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R_FNC_RSCL_00007</w:t>
            </w:r>
            <w:r w:rsidRPr="001E7824">
              <w:rPr>
                <w:rFonts w:cs="Arial"/>
                <w:bCs/>
                <w:vanish/>
                <w:color w:val="808080" w:themeColor="background1" w:themeShade="80"/>
                <w:sz w:val="16"/>
                <w:szCs w:val="14"/>
              </w:rPr>
              <w:t>###</w:t>
            </w:r>
          </w:p>
        </w:tc>
      </w:tr>
      <w:tr w:rsidR="007558B5" w:rsidRPr="0060165D" w14:paraId="323FC5D3"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64BF6" w14:textId="77777777" w:rsidR="007558B5" w:rsidRPr="0060165D" w:rsidRDefault="007558B5" w:rsidP="004C7497">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D1872" w14:textId="77777777" w:rsidR="007558B5" w:rsidRPr="0060165D" w:rsidRDefault="007558B5" w:rsidP="004C7497">
            <w:pPr>
              <w:rPr>
                <w:rFonts w:cs="Arial"/>
                <w:vanish/>
                <w:color w:val="000000" w:themeColor="text1"/>
                <w:sz w:val="16"/>
                <w:szCs w:val="14"/>
              </w:rPr>
            </w:pPr>
          </w:p>
        </w:tc>
      </w:tr>
      <w:tr w:rsidR="007558B5" w:rsidRPr="0060165D" w14:paraId="228F847E"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950598" w14:textId="77777777" w:rsidR="007558B5" w:rsidRPr="0060165D" w:rsidRDefault="007558B5" w:rsidP="004C7497">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047F2C" w14:textId="77777777" w:rsidR="007558B5" w:rsidRPr="0060165D" w:rsidRDefault="007558B5" w:rsidP="004C7497">
            <w:pPr>
              <w:rPr>
                <w:rFonts w:cs="Arial"/>
                <w:vanish/>
                <w:color w:val="000000" w:themeColor="text1"/>
                <w:sz w:val="16"/>
                <w:szCs w:val="14"/>
              </w:rPr>
            </w:pPr>
          </w:p>
        </w:tc>
      </w:tr>
      <w:tr w:rsidR="007558B5" w:rsidRPr="0060165D" w14:paraId="6E2CAF97"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DA9084" w14:textId="77777777" w:rsidR="007558B5" w:rsidRPr="0060165D" w:rsidRDefault="007558B5" w:rsidP="004C7497">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70161" w14:textId="77777777" w:rsidR="007558B5" w:rsidRPr="0060165D" w:rsidRDefault="007558B5" w:rsidP="004C7497">
            <w:pPr>
              <w:rPr>
                <w:rFonts w:cs="Arial"/>
                <w:vanish/>
                <w:color w:val="000000" w:themeColor="text1"/>
                <w:sz w:val="16"/>
                <w:szCs w:val="14"/>
              </w:rPr>
            </w:pPr>
          </w:p>
        </w:tc>
      </w:tr>
      <w:tr w:rsidR="007558B5" w:rsidRPr="0060165D" w14:paraId="2A279883"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92D64" w14:textId="77777777" w:rsidR="007558B5" w:rsidRPr="0060165D" w:rsidRDefault="007558B5" w:rsidP="004C7497">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F20C8"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96F1F" w14:textId="77777777" w:rsidR="007558B5" w:rsidRPr="0060165D" w:rsidRDefault="007558B5" w:rsidP="004C7497">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8E9A1" w14:textId="77777777" w:rsidR="007558B5" w:rsidRPr="0060165D" w:rsidRDefault="007558B5" w:rsidP="004C7497">
            <w:pPr>
              <w:ind w:left="141"/>
              <w:rPr>
                <w:rFonts w:cs="Arial"/>
                <w:vanish/>
                <w:color w:val="000000" w:themeColor="text1"/>
                <w:sz w:val="16"/>
                <w:szCs w:val="14"/>
              </w:rPr>
            </w:pPr>
          </w:p>
        </w:tc>
      </w:tr>
      <w:tr w:rsidR="007558B5" w:rsidRPr="0060165D" w14:paraId="5FCA6BAB" w14:textId="77777777" w:rsidTr="004C7497">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296F5" w14:textId="77777777" w:rsidR="007558B5" w:rsidRPr="0060165D" w:rsidRDefault="007558B5" w:rsidP="004C7497">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605C8" w14:textId="35DABDF3" w:rsidR="007558B5" w:rsidRPr="0060165D" w:rsidRDefault="000C5932" w:rsidP="004C7497">
            <w:pPr>
              <w:rPr>
                <w:rFonts w:cs="Arial"/>
                <w:vanish/>
                <w:color w:val="000000" w:themeColor="text1"/>
                <w:sz w:val="16"/>
                <w:szCs w:val="16"/>
              </w:rPr>
            </w:pPr>
            <w:r w:rsidRPr="000C5932">
              <w:rPr>
                <w:rFonts w:cs="Arial"/>
                <w:vanish/>
                <w:color w:val="000000" w:themeColor="text1"/>
                <w:sz w:val="16"/>
                <w:szCs w:val="16"/>
              </w:rPr>
              <w:t>R_F_RSCL_14</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875CA" w14:textId="77777777" w:rsidR="007558B5" w:rsidRPr="0060165D" w:rsidRDefault="007558B5" w:rsidP="004C7497">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B9FB4" w14:textId="77777777" w:rsidR="007558B5" w:rsidRPr="001F0889" w:rsidRDefault="007558B5" w:rsidP="004C7497">
            <w:pPr>
              <w:ind w:left="141"/>
              <w:rPr>
                <w:rFonts w:cs="Arial"/>
                <w:vanish/>
                <w:color w:val="000000" w:themeColor="text1"/>
                <w:sz w:val="16"/>
                <w:szCs w:val="14"/>
              </w:rPr>
            </w:pPr>
          </w:p>
        </w:tc>
      </w:tr>
      <w:tr w:rsidR="007558B5" w:rsidRPr="0060165D" w14:paraId="4643E04B" w14:textId="77777777" w:rsidTr="004C7497">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1708F" w14:textId="77777777" w:rsidR="007558B5" w:rsidRPr="0060165D" w:rsidRDefault="007558B5" w:rsidP="004C7497">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365764780"/>
            <w:placeholder>
              <w:docPart w:val="E5200B01A6434C5CA4919DAE3CBCB8AB"/>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981E4E"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F4FA8" w14:textId="77777777" w:rsidR="007558B5" w:rsidRPr="0060165D" w:rsidRDefault="007558B5" w:rsidP="004C7497">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02583533"/>
            <w:placeholder>
              <w:docPart w:val="FF311F2FF38642609B4C2445747C1A83"/>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FB826" w14:textId="77777777" w:rsidR="007558B5" w:rsidRPr="0060165D" w:rsidRDefault="007558B5" w:rsidP="004C7497">
                <w:pPr>
                  <w:rPr>
                    <w:rFonts w:cs="Arial"/>
                    <w:vanish/>
                    <w:color w:val="000000" w:themeColor="text1"/>
                    <w:sz w:val="16"/>
                    <w:szCs w:val="14"/>
                  </w:rPr>
                </w:pPr>
                <w:r>
                  <w:rPr>
                    <w:rFonts w:cs="Arial"/>
                    <w:vanish/>
                    <w:color w:val="000000" w:themeColor="text1"/>
                    <w:sz w:val="16"/>
                    <w:szCs w:val="14"/>
                  </w:rPr>
                  <w:t>High (Mandatory)</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854A9" w14:textId="77777777" w:rsidR="007558B5" w:rsidRPr="0060165D" w:rsidRDefault="007558B5" w:rsidP="004C7497">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381521671"/>
            <w:placeholder>
              <w:docPart w:val="576388F85CFB4F019D5B652721CFB50E"/>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49C7B" w14:textId="77777777" w:rsidR="007558B5" w:rsidRPr="0060165D" w:rsidRDefault="007558B5" w:rsidP="004C7497">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7558B5" w:rsidRPr="00D90A13" w14:paraId="3B4DB49E" w14:textId="77777777" w:rsidTr="004C7497">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006D45" w14:textId="24845129" w:rsidR="007558B5" w:rsidRPr="001E7824" w:rsidRDefault="003E5293" w:rsidP="004C7497">
            <w:pPr>
              <w:rPr>
                <w:rFonts w:cs="Arial"/>
                <w:bCs/>
                <w:vanish/>
                <w:color w:val="808080" w:themeColor="background1" w:themeShade="80"/>
                <w:sz w:val="16"/>
                <w:szCs w:val="14"/>
              </w:rPr>
            </w:pPr>
            <w:hyperlink r:id="rId152" w:history="1">
              <w:r w:rsidR="007558B5">
                <w:rPr>
                  <w:rStyle w:val="Hyperlink"/>
                  <w:rFonts w:cs="Arial"/>
                  <w:bCs/>
                  <w:vanish/>
                  <w:sz w:val="16"/>
                  <w:szCs w:val="14"/>
                </w:rPr>
                <w:t>Req. Template</w:t>
              </w:r>
            </w:hyperlink>
            <w:r w:rsidR="007558B5"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6CC99A" w14:textId="64807A89" w:rsidR="007558B5" w:rsidRPr="001E7824" w:rsidRDefault="007558B5" w:rsidP="004C7497">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7F1B79" w14:textId="77777777" w:rsidR="007558B5" w:rsidRPr="009B56B1" w:rsidRDefault="007558B5" w:rsidP="004C7497">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5FB65FA4" w14:textId="77777777" w:rsidR="00F54947" w:rsidRPr="00C66B68" w:rsidRDefault="00F54947" w:rsidP="00F54947">
      <w:pPr>
        <w:rPr>
          <w:rFonts w:cs="Arial"/>
        </w:rPr>
      </w:pPr>
    </w:p>
    <w:p w14:paraId="0303E25A" w14:textId="77777777" w:rsidR="00621BAB" w:rsidRDefault="00621BAB" w:rsidP="00621BAB">
      <w:pPr>
        <w:pStyle w:val="Heading4"/>
        <w:numPr>
          <w:ilvl w:val="3"/>
          <w:numId w:val="5"/>
        </w:numPr>
      </w:pPr>
      <w:r>
        <w:t>Functional Safety Requirements</w:t>
      </w:r>
    </w:p>
    <w:p w14:paraId="470F4CB8" w14:textId="77777777" w:rsidR="000D0C5C" w:rsidRPr="00347A88" w:rsidRDefault="000D0C5C" w:rsidP="000D0C5C">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0FF0743" w14:textId="77777777" w:rsidR="004D5FAB" w:rsidRDefault="000D0C5C" w:rsidP="004D5FAB">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sidR="004D5FAB">
        <w:rPr>
          <w:i/>
          <w:color w:val="808080" w:themeColor="background1" w:themeShade="80"/>
        </w:rPr>
        <w:t xml:space="preserve">The table references the </w:t>
      </w:r>
      <w:r w:rsidR="004D5FAB" w:rsidRPr="004D5FAB">
        <w:rPr>
          <w:i/>
          <w:color w:val="808080" w:themeColor="background1" w:themeShade="80"/>
        </w:rPr>
        <w:t xml:space="preserve">Functional Safety Requirements </w:t>
      </w:r>
      <w:r w:rsidR="004D5FAB">
        <w:rPr>
          <w:i/>
          <w:color w:val="808080" w:themeColor="background1" w:themeShade="80"/>
        </w:rPr>
        <w:t xml:space="preserve">(FSR) </w:t>
      </w:r>
      <w:r w:rsidR="004D5FAB" w:rsidRPr="004D5FAB">
        <w:rPr>
          <w:i/>
          <w:color w:val="808080" w:themeColor="background1" w:themeShade="80"/>
        </w:rPr>
        <w:t xml:space="preserve">satisfied by the </w:t>
      </w:r>
      <w:r w:rsidR="004D5FAB">
        <w:rPr>
          <w:i/>
          <w:color w:val="808080" w:themeColor="background1" w:themeShade="80"/>
        </w:rPr>
        <w:t>Logical F</w:t>
      </w:r>
      <w:r w:rsidR="004D5FAB" w:rsidRPr="004D5FAB">
        <w:rPr>
          <w:i/>
          <w:color w:val="808080" w:themeColor="background1" w:themeShade="80"/>
        </w:rPr>
        <w:t>unction</w:t>
      </w:r>
      <w:r w:rsidR="004D5FAB">
        <w:rPr>
          <w:i/>
          <w:color w:val="808080" w:themeColor="background1" w:themeShade="80"/>
        </w:rPr>
        <w:t>. The FSRs themselves are listed in the Feature Docs.</w:t>
      </w:r>
    </w:p>
    <w:p w14:paraId="42C66CB5" w14:textId="2FE9C4FE" w:rsidR="000D0C5C" w:rsidRDefault="000D0C5C" w:rsidP="000D0C5C">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153" w:history="1">
        <w:r w:rsidRPr="00E55931">
          <w:rPr>
            <w:rStyle w:val="Hyperlink"/>
          </w:rPr>
          <w:t>RE Wiki – RE Alignment with Functional Safety (ISO26262)</w:t>
        </w:r>
      </w:hyperlink>
    </w:p>
    <w:p w14:paraId="51452DA6" w14:textId="36371B57" w:rsidR="000D0C5C" w:rsidRDefault="003E5293" w:rsidP="000D0C5C">
      <w:pPr>
        <w:shd w:val="clear" w:color="auto" w:fill="D6E3BC" w:themeFill="accent3" w:themeFillTint="66"/>
        <w:ind w:firstLine="720"/>
        <w:rPr>
          <w:rStyle w:val="SubtleEmphasis"/>
        </w:rPr>
      </w:pPr>
      <w:hyperlink r:id="rId154" w:history="1">
        <w:r w:rsidR="000D0C5C" w:rsidRPr="008A4C8A">
          <w:rPr>
            <w:rStyle w:val="Hyperlink"/>
          </w:rPr>
          <w:t>Functional Safety Sharepoint</w:t>
        </w:r>
      </w:hyperlink>
      <w:r w:rsidR="000D0C5C">
        <w:rPr>
          <w:rStyle w:val="SubtleEmphasis"/>
        </w:rPr>
        <w:t xml:space="preserve"> – Functional Safety Concept</w:t>
      </w:r>
    </w:p>
    <w:p w14:paraId="65F52799" w14:textId="77777777" w:rsidR="000D0C5C" w:rsidRDefault="000D0C5C" w:rsidP="000D0C5C">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405"/>
        <w:gridCol w:w="7796"/>
      </w:tblGrid>
      <w:tr w:rsidR="00B34E25" w14:paraId="78C27EB6" w14:textId="77777777" w:rsidTr="00B34E25">
        <w:tc>
          <w:tcPr>
            <w:tcW w:w="2405" w:type="dxa"/>
            <w:shd w:val="clear" w:color="auto" w:fill="D9D9D9" w:themeFill="background1" w:themeFillShade="D9"/>
          </w:tcPr>
          <w:p w14:paraId="08FD00D0" w14:textId="77777777" w:rsidR="00B34E25" w:rsidRDefault="00B34E25" w:rsidP="00E7293E">
            <w:pPr>
              <w:rPr>
                <w:b/>
              </w:rPr>
            </w:pPr>
            <w:r>
              <w:rPr>
                <w:b/>
              </w:rPr>
              <w:t>FSR</w:t>
            </w:r>
            <w:r w:rsidRPr="00AF169D">
              <w:rPr>
                <w:b/>
              </w:rPr>
              <w:t xml:space="preserve"> ID</w:t>
            </w:r>
          </w:p>
          <w:p w14:paraId="6D14D213" w14:textId="77777777" w:rsidR="00B34E25" w:rsidRPr="00AF169D" w:rsidRDefault="00B34E25" w:rsidP="00E7293E">
            <w:pPr>
              <w:rPr>
                <w:b/>
              </w:rPr>
            </w:pPr>
            <w:r w:rsidRPr="00EB7BB6">
              <w:t>(</w:t>
            </w:r>
            <w:r>
              <w:t>from Feature Doc</w:t>
            </w:r>
            <w:r w:rsidRPr="00EB7BB6">
              <w:t>)</w:t>
            </w:r>
          </w:p>
        </w:tc>
        <w:tc>
          <w:tcPr>
            <w:tcW w:w="7796" w:type="dxa"/>
            <w:shd w:val="clear" w:color="auto" w:fill="D9D9D9" w:themeFill="background1" w:themeFillShade="D9"/>
          </w:tcPr>
          <w:p w14:paraId="52CC0AAD" w14:textId="77777777" w:rsidR="00B34E25" w:rsidRPr="00AF169D" w:rsidRDefault="00B34E25" w:rsidP="00E7293E">
            <w:pPr>
              <w:rPr>
                <w:b/>
              </w:rPr>
            </w:pPr>
            <w:r w:rsidRPr="00AF169D">
              <w:rPr>
                <w:b/>
              </w:rPr>
              <w:t>Requirement Title</w:t>
            </w:r>
          </w:p>
        </w:tc>
      </w:tr>
      <w:tr w:rsidR="00572C80" w14:paraId="6676E2A6" w14:textId="77777777" w:rsidTr="00B34E25">
        <w:tc>
          <w:tcPr>
            <w:tcW w:w="2405" w:type="dxa"/>
          </w:tcPr>
          <w:p w14:paraId="58841396" w14:textId="6162EA48" w:rsidR="00572C80" w:rsidRDefault="00572C80" w:rsidP="00572C80">
            <w:r w:rsidRPr="00AC7F92">
              <w:t>FSR1.4</w:t>
            </w:r>
          </w:p>
        </w:tc>
        <w:tc>
          <w:tcPr>
            <w:tcW w:w="7796" w:type="dxa"/>
          </w:tcPr>
          <w:p w14:paraId="5DF04AEA" w14:textId="2AC2BC53" w:rsidR="00572C80" w:rsidRDefault="00572C80" w:rsidP="00572C80">
            <w:r w:rsidRPr="00AC7F92">
              <w:t>Inform customer about PCL status</w:t>
            </w:r>
          </w:p>
        </w:tc>
      </w:tr>
      <w:tr w:rsidR="00B34E25" w14:paraId="6922EED7" w14:textId="77777777" w:rsidTr="00B34E25">
        <w:tc>
          <w:tcPr>
            <w:tcW w:w="2405" w:type="dxa"/>
          </w:tcPr>
          <w:p w14:paraId="79E1ECDE" w14:textId="77777777" w:rsidR="00B34E25" w:rsidRDefault="00B34E25" w:rsidP="00E7293E"/>
        </w:tc>
        <w:tc>
          <w:tcPr>
            <w:tcW w:w="7796" w:type="dxa"/>
          </w:tcPr>
          <w:p w14:paraId="6B48F66F" w14:textId="77777777" w:rsidR="00B34E25" w:rsidRDefault="00B34E25" w:rsidP="00E7293E"/>
        </w:tc>
      </w:tr>
      <w:tr w:rsidR="00B34E25" w14:paraId="6377306C" w14:textId="77777777" w:rsidTr="00B34E25">
        <w:tc>
          <w:tcPr>
            <w:tcW w:w="2405" w:type="dxa"/>
          </w:tcPr>
          <w:p w14:paraId="7C31AB4F" w14:textId="77777777" w:rsidR="00B34E25" w:rsidRDefault="00B34E25" w:rsidP="00E7293E">
            <w:r>
              <w:t>…</w:t>
            </w:r>
          </w:p>
        </w:tc>
        <w:tc>
          <w:tcPr>
            <w:tcW w:w="7796" w:type="dxa"/>
          </w:tcPr>
          <w:p w14:paraId="1885E38C" w14:textId="77777777" w:rsidR="00B34E25" w:rsidRDefault="00B34E25" w:rsidP="00E7293E"/>
        </w:tc>
      </w:tr>
    </w:tbl>
    <w:p w14:paraId="6E8992C5" w14:textId="25526EB9" w:rsidR="000D0C5C" w:rsidRPr="00702453" w:rsidRDefault="000D0C5C" w:rsidP="000D0C5C">
      <w:pPr>
        <w:pStyle w:val="Caption"/>
      </w:pPr>
      <w:bookmarkStart w:id="266" w:name="_Toc56581878"/>
      <w:r w:rsidRPr="00702453">
        <w:t xml:space="preserve">Table </w:t>
      </w:r>
      <w:r w:rsidR="003E5293">
        <w:fldChar w:fldCharType="begin"/>
      </w:r>
      <w:r w:rsidR="003E5293">
        <w:instrText xml:space="preserve"> SEQ Table \* ARABIC </w:instrText>
      </w:r>
      <w:r w:rsidR="003E5293">
        <w:fldChar w:fldCharType="separate"/>
      </w:r>
      <w:r w:rsidR="00CE7B51">
        <w:rPr>
          <w:noProof/>
        </w:rPr>
        <w:t>19</w:t>
      </w:r>
      <w:r w:rsidR="003E5293">
        <w:rPr>
          <w:noProof/>
        </w:rPr>
        <w:fldChar w:fldCharType="end"/>
      </w:r>
      <w:r w:rsidRPr="00702453">
        <w:t xml:space="preserve">: </w:t>
      </w:r>
      <w:r>
        <w:t>FSRs</w:t>
      </w:r>
      <w:r w:rsidR="000D799A">
        <w:t xml:space="preserve"> satisfied by Logical Function</w:t>
      </w:r>
      <w:bookmarkEnd w:id="266"/>
    </w:p>
    <w:p w14:paraId="2ED09337" w14:textId="77777777" w:rsidR="00621BAB" w:rsidRDefault="00621BAB" w:rsidP="00621BAB">
      <w:pPr>
        <w:rPr>
          <w:highlight w:val="yellow"/>
        </w:rPr>
      </w:pPr>
    </w:p>
    <w:p w14:paraId="6562A74C" w14:textId="77777777" w:rsidR="00CB385C" w:rsidRDefault="00CB385C" w:rsidP="00CB385C">
      <w:pPr>
        <w:pStyle w:val="Heading2"/>
        <w:numPr>
          <w:ilvl w:val="1"/>
          <w:numId w:val="5"/>
        </w:numPr>
      </w:pPr>
      <w:bookmarkStart w:id="267" w:name="_Power_Locks_Arbitrator_1"/>
      <w:bookmarkStart w:id="268" w:name="_Power_Locks_Output"/>
      <w:bookmarkStart w:id="269" w:name="_PCL_State_Indicator"/>
      <w:bookmarkStart w:id="270" w:name="_RR_Door_Latch"/>
      <w:bookmarkStart w:id="271" w:name="_RL_Door_Latch"/>
      <w:bookmarkStart w:id="272" w:name="_DTC_Manager"/>
      <w:bookmarkStart w:id="273" w:name="_Function_B"/>
      <w:bookmarkStart w:id="274" w:name="_Message_Center"/>
      <w:bookmarkStart w:id="275" w:name="_Toc56581831"/>
      <w:bookmarkEnd w:id="267"/>
      <w:bookmarkEnd w:id="268"/>
      <w:bookmarkEnd w:id="269"/>
      <w:bookmarkEnd w:id="270"/>
      <w:bookmarkEnd w:id="271"/>
      <w:bookmarkEnd w:id="272"/>
      <w:bookmarkEnd w:id="273"/>
      <w:bookmarkEnd w:id="274"/>
      <w:r>
        <w:lastRenderedPageBreak/>
        <w:t>HMI Function “RSCL Voice Command Control”</w:t>
      </w:r>
      <w:bookmarkEnd w:id="275"/>
    </w:p>
    <w:p w14:paraId="14B8E980" w14:textId="77777777" w:rsidR="00CB385C" w:rsidRDefault="00CB385C" w:rsidP="00CB385C">
      <w:pPr>
        <w:pStyle w:val="Heading3"/>
        <w:numPr>
          <w:ilvl w:val="2"/>
          <w:numId w:val="5"/>
        </w:numPr>
      </w:pPr>
      <w:bookmarkStart w:id="276" w:name="_Toc56581832"/>
      <w:r>
        <w:t>Function Overview</w:t>
      </w:r>
      <w:bookmarkEnd w:id="276"/>
    </w:p>
    <w:p w14:paraId="14E293A4" w14:textId="77777777" w:rsidR="00CB385C" w:rsidRDefault="00CB385C" w:rsidP="00CB385C">
      <w:pPr>
        <w:pStyle w:val="Heading4"/>
        <w:numPr>
          <w:ilvl w:val="3"/>
          <w:numId w:val="5"/>
        </w:numPr>
      </w:pPr>
      <w:r>
        <w:t>Function Description</w:t>
      </w:r>
    </w:p>
    <w:p w14:paraId="5346C0A3" w14:textId="5C29A3C4" w:rsidR="00CB385C" w:rsidRPr="00102195" w:rsidRDefault="00CB385C" w:rsidP="00CB385C">
      <w:pPr>
        <w:pStyle w:val="scriptNormal"/>
        <w:rPr>
          <w:color w:val="auto"/>
        </w:rPr>
      </w:pPr>
      <w:r w:rsidRPr="00B605F0">
        <w:rPr>
          <w:color w:val="auto"/>
        </w:rPr>
        <w:t>Convert user voice command in logical signals for further processing by RSCL control.</w:t>
      </w:r>
    </w:p>
    <w:p w14:paraId="5C5900AF" w14:textId="77777777" w:rsidR="00CB385C" w:rsidRDefault="00CB385C" w:rsidP="00CB385C">
      <w:pPr>
        <w:pStyle w:val="Heading4"/>
        <w:numPr>
          <w:ilvl w:val="3"/>
          <w:numId w:val="5"/>
        </w:numPr>
      </w:pPr>
      <w:r>
        <w:t>Function Variants</w:t>
      </w:r>
    </w:p>
    <w:p w14:paraId="5D7C20C0" w14:textId="77777777" w:rsidR="00CB385C" w:rsidRPr="00282E2C" w:rsidRDefault="00CB385C" w:rsidP="00CB385C">
      <w:r>
        <w:t>Not Applicable</w:t>
      </w:r>
    </w:p>
    <w:p w14:paraId="7E014428" w14:textId="77777777" w:rsidR="00CB385C" w:rsidRDefault="00CB385C" w:rsidP="00CB385C">
      <w:pPr>
        <w:pStyle w:val="Heading4"/>
        <w:numPr>
          <w:ilvl w:val="3"/>
          <w:numId w:val="5"/>
        </w:numPr>
      </w:pPr>
      <w:r>
        <w:t>Input Requirements/Documents</w:t>
      </w:r>
    </w:p>
    <w:p w14:paraId="11A0ADA4" w14:textId="28FC9AA2" w:rsidR="00CB385C" w:rsidRPr="00152F17" w:rsidRDefault="00CB385C" w:rsidP="00CB385C">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function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function owner </w:t>
      </w:r>
      <w:r w:rsidRPr="00152F17">
        <w:rPr>
          <w:rStyle w:val="SubtleEmphasis"/>
          <w:i w:val="0"/>
        </w:rPr>
        <w:t xml:space="preserve">should check, if all inputs have been properly considered by derived/outgoing requirements </w:t>
      </w:r>
      <w:r>
        <w:rPr>
          <w:rStyle w:val="SubtleEmphasis"/>
        </w:rPr>
        <w:t>in chapter “</w:t>
      </w:r>
      <w:r w:rsidRPr="00152F17">
        <w:rPr>
          <w:rStyle w:val="SubtleEmphasis"/>
        </w:rPr>
        <w:fldChar w:fldCharType="begin"/>
      </w:r>
      <w:r w:rsidRPr="00152F17">
        <w:rPr>
          <w:rStyle w:val="SubtleEmphasis"/>
        </w:rPr>
        <w:instrText xml:space="preserve"> REF _Ref26372394 \h  \* MERGEFORMAT </w:instrText>
      </w:r>
      <w:r w:rsidRPr="00152F17">
        <w:rPr>
          <w:rStyle w:val="SubtleEmphasis"/>
        </w:rPr>
      </w:r>
      <w:r w:rsidRPr="00152F17">
        <w:rPr>
          <w:rStyle w:val="SubtleEmphasis"/>
        </w:rPr>
        <w:fldChar w:fldCharType="separate"/>
      </w:r>
      <w:r w:rsidR="00CE7B51" w:rsidRPr="00CE7B51">
        <w:rPr>
          <w:rStyle w:val="SubtleEmphasis"/>
        </w:rPr>
        <w:t>Function Requirements</w:t>
      </w:r>
      <w:r w:rsidRPr="00152F17">
        <w:rPr>
          <w:rStyle w:val="SubtleEmphasis"/>
        </w:rPr>
        <w:fldChar w:fldCharType="end"/>
      </w:r>
      <w:r>
        <w:rPr>
          <w:rStyle w:val="SubtleEmphasis"/>
        </w:rPr>
        <w:t>”</w:t>
      </w:r>
      <w:r w:rsidRPr="00152F17">
        <w:rPr>
          <w:rStyle w:val="SubtleEmphasis"/>
        </w:rPr>
        <w:t>.</w:t>
      </w:r>
    </w:p>
    <w:p w14:paraId="5C3230D6" w14:textId="77777777" w:rsidR="00CB385C" w:rsidRDefault="00CB385C" w:rsidP="00CB385C">
      <w:pPr>
        <w:shd w:val="clear" w:color="auto" w:fill="D6E3BC" w:themeFill="accent3" w:themeFillTint="66"/>
        <w:rPr>
          <w:rStyle w:val="SubtleEmphasis"/>
        </w:rPr>
      </w:pPr>
      <w:r w:rsidRPr="00152F17">
        <w:rPr>
          <w:rStyle w:val="SubtleEmphasis"/>
        </w:rPr>
        <w:t xml:space="preserve">Note: </w:t>
      </w:r>
      <w:r>
        <w:rPr>
          <w:rStyle w:val="SubtleEmphasis"/>
        </w:rPr>
        <w:t>It is not required to list each input requirement individually in this table, referencing the input document is enough (if relevant document section is indicated).</w:t>
      </w:r>
    </w:p>
    <w:p w14:paraId="0C886DCB" w14:textId="77777777" w:rsidR="00CB385C" w:rsidRDefault="00CB385C" w:rsidP="00CB385C">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CB385C" w:rsidRPr="007C20FA" w14:paraId="5F0D3601" w14:textId="77777777" w:rsidTr="00CF2AF3">
        <w:trPr>
          <w:trHeight w:val="20"/>
        </w:trPr>
        <w:tc>
          <w:tcPr>
            <w:tcW w:w="1560" w:type="dxa"/>
            <w:shd w:val="clear" w:color="auto" w:fill="D9D9D9" w:themeFill="background1" w:themeFillShade="D9"/>
          </w:tcPr>
          <w:p w14:paraId="68E8B55F" w14:textId="77777777" w:rsidR="00CB385C" w:rsidRPr="00206FF8" w:rsidRDefault="00CB385C" w:rsidP="00CF2AF3">
            <w:pPr>
              <w:rPr>
                <w:rFonts w:ascii="Helvetica" w:hAnsi="Helvetica" w:cs="Helvetica"/>
                <w:b/>
              </w:rPr>
            </w:pPr>
            <w:r w:rsidRPr="00206FF8">
              <w:rPr>
                <w:rFonts w:ascii="Helvetica" w:hAnsi="Helvetica" w:cs="Helvetica"/>
                <w:b/>
              </w:rPr>
              <w:t>Reference</w:t>
            </w:r>
          </w:p>
          <w:p w14:paraId="4282F94B" w14:textId="77777777" w:rsidR="00CB385C" w:rsidRPr="00206FF8" w:rsidRDefault="00CB385C" w:rsidP="00CF2AF3">
            <w:pPr>
              <w:rPr>
                <w:rFonts w:ascii="Helvetica" w:hAnsi="Helvetica" w:cs="Helvetica"/>
                <w:sz w:val="16"/>
              </w:rPr>
            </w:pPr>
          </w:p>
          <w:p w14:paraId="35A28EC9" w14:textId="0CF363AD" w:rsidR="00CB385C" w:rsidRPr="00206FF8" w:rsidRDefault="00CB385C" w:rsidP="00CF2AF3">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_Ref26441964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384C7502" w14:textId="77777777" w:rsidR="00CB385C" w:rsidRPr="007C20FA" w:rsidRDefault="00CB385C" w:rsidP="00CF2AF3">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6831AC36" w14:textId="77777777" w:rsidR="00CB385C" w:rsidRPr="007C20FA" w:rsidRDefault="00CB385C" w:rsidP="00CF2AF3">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54A86F54" w14:textId="77777777" w:rsidR="00CB385C" w:rsidRDefault="00CB385C" w:rsidP="00CF2AF3">
            <w:pPr>
              <w:rPr>
                <w:rFonts w:ascii="Helvetica" w:hAnsi="Helvetica" w:cs="Helvetica"/>
                <w:b/>
              </w:rPr>
            </w:pPr>
            <w:r>
              <w:rPr>
                <w:rFonts w:ascii="Helvetica" w:hAnsi="Helvetica" w:cs="Helvetica"/>
                <w:b/>
              </w:rPr>
              <w:t>Derived Requirement</w:t>
            </w:r>
          </w:p>
          <w:p w14:paraId="5CC3CFF1" w14:textId="3F76FBF2" w:rsidR="00CB385C" w:rsidRPr="00B574CB" w:rsidRDefault="00CB385C" w:rsidP="00CF2AF3">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_Ref26372394 \h  \* MERGEFORMAT </w:instrText>
            </w:r>
            <w:r>
              <w:rPr>
                <w:rFonts w:ascii="Helvetica" w:hAnsi="Helvetica" w:cs="Helvetica"/>
                <w:sz w:val="16"/>
              </w:rPr>
            </w:r>
            <w:r>
              <w:rPr>
                <w:rFonts w:ascii="Helvetica" w:hAnsi="Helvetica" w:cs="Helvetica"/>
                <w:sz w:val="16"/>
              </w:rPr>
              <w:fldChar w:fldCharType="separate"/>
            </w:r>
            <w:r w:rsidR="00CE7B51" w:rsidRPr="00CE7B51">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CB385C" w:rsidRPr="007C20FA" w14:paraId="08B4C672" w14:textId="77777777" w:rsidTr="00CF2AF3">
        <w:trPr>
          <w:trHeight w:val="20"/>
        </w:trPr>
        <w:tc>
          <w:tcPr>
            <w:tcW w:w="10206" w:type="dxa"/>
            <w:gridSpan w:val="4"/>
            <w:shd w:val="clear" w:color="auto" w:fill="F2F2F2" w:themeFill="background1" w:themeFillShade="F2"/>
          </w:tcPr>
          <w:p w14:paraId="18DD9BF5" w14:textId="77777777" w:rsidR="00CB385C" w:rsidRDefault="00CB385C" w:rsidP="00CF2AF3">
            <w:pPr>
              <w:rPr>
                <w:rFonts w:ascii="Helvetica" w:hAnsi="Helvetica" w:cs="Helvetica"/>
                <w:b/>
              </w:rPr>
            </w:pPr>
            <w:r>
              <w:rPr>
                <w:rFonts w:ascii="Helvetica" w:hAnsi="Helvetica" w:cs="Helvetica"/>
                <w:b/>
              </w:rPr>
              <w:t>Feature Requirements</w:t>
            </w:r>
          </w:p>
        </w:tc>
      </w:tr>
      <w:tr w:rsidR="00CB385C" w:rsidRPr="007C20FA" w14:paraId="6A19EFFA" w14:textId="77777777" w:rsidTr="00CF2AF3">
        <w:trPr>
          <w:trHeight w:val="20"/>
        </w:trPr>
        <w:tc>
          <w:tcPr>
            <w:tcW w:w="1560" w:type="dxa"/>
          </w:tcPr>
          <w:p w14:paraId="1A2DBEFC" w14:textId="77777777" w:rsidR="00CB385C" w:rsidRPr="00D410AE" w:rsidRDefault="00CB385C" w:rsidP="00CF2AF3">
            <w:pPr>
              <w:rPr>
                <w:rFonts w:cs="Arial"/>
              </w:rPr>
            </w:pPr>
            <w:r w:rsidRPr="002F556D">
              <w:rPr>
                <w:rFonts w:cs="Arial"/>
              </w:rPr>
              <w:t>Feature document</w:t>
            </w:r>
          </w:p>
        </w:tc>
        <w:tc>
          <w:tcPr>
            <w:tcW w:w="2693" w:type="dxa"/>
          </w:tcPr>
          <w:p w14:paraId="68048C88" w14:textId="77777777" w:rsidR="00CB385C" w:rsidRDefault="00CB385C" w:rsidP="00CF2AF3">
            <w:pPr>
              <w:rPr>
                <w:rFonts w:cs="Arial"/>
              </w:rPr>
            </w:pPr>
            <w:r>
              <w:rPr>
                <w:rFonts w:cs="Arial"/>
              </w:rPr>
              <w:t>&lt;Example:</w:t>
            </w:r>
          </w:p>
          <w:p w14:paraId="11902616" w14:textId="77777777" w:rsidR="00CB385C" w:rsidRPr="00D410AE" w:rsidRDefault="00CB385C" w:rsidP="00CF2AF3">
            <w:pPr>
              <w:rPr>
                <w:rFonts w:cs="Arial"/>
              </w:rPr>
            </w:pPr>
            <w:r>
              <w:rPr>
                <w:rFonts w:cs="Arial"/>
              </w:rPr>
              <w:t>id + title of relevant Feature Docs&gt;</w:t>
            </w:r>
          </w:p>
        </w:tc>
        <w:tc>
          <w:tcPr>
            <w:tcW w:w="2693" w:type="dxa"/>
          </w:tcPr>
          <w:p w14:paraId="6211C3F3" w14:textId="77777777" w:rsidR="00CB385C" w:rsidRPr="00D410AE" w:rsidRDefault="00CB385C" w:rsidP="00CF2AF3">
            <w:pPr>
              <w:rPr>
                <w:rFonts w:cs="Arial"/>
              </w:rPr>
            </w:pPr>
            <w:r>
              <w:rPr>
                <w:rFonts w:cs="Arial"/>
              </w:rPr>
              <w:t>&lt;Example: “Requirements of Feature …”&gt;</w:t>
            </w:r>
          </w:p>
        </w:tc>
        <w:tc>
          <w:tcPr>
            <w:tcW w:w="3260" w:type="dxa"/>
          </w:tcPr>
          <w:p w14:paraId="5E9736B0" w14:textId="52AC5093" w:rsidR="00CB385C" w:rsidRDefault="00CB385C" w:rsidP="00CF2AF3">
            <w:pPr>
              <w:rPr>
                <w:rFonts w:cs="Arial"/>
              </w:rPr>
            </w:pPr>
            <w:r>
              <w:rPr>
                <w:rFonts w:cs="Arial"/>
              </w:rPr>
              <w:t>&lt;</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CB385C" w:rsidRPr="007C20FA" w14:paraId="1D126F7B" w14:textId="77777777" w:rsidTr="00CF2AF3">
        <w:trPr>
          <w:trHeight w:val="20"/>
        </w:trPr>
        <w:tc>
          <w:tcPr>
            <w:tcW w:w="1560" w:type="dxa"/>
          </w:tcPr>
          <w:p w14:paraId="00183532" w14:textId="77777777" w:rsidR="00CB385C" w:rsidRPr="00D410AE" w:rsidRDefault="00CB385C" w:rsidP="00CF2AF3">
            <w:pPr>
              <w:rPr>
                <w:rFonts w:cs="Arial"/>
              </w:rPr>
            </w:pPr>
          </w:p>
        </w:tc>
        <w:tc>
          <w:tcPr>
            <w:tcW w:w="2693" w:type="dxa"/>
          </w:tcPr>
          <w:p w14:paraId="3BBD7DCE" w14:textId="77777777" w:rsidR="00CB385C" w:rsidRDefault="00CB385C" w:rsidP="00CF2AF3">
            <w:pPr>
              <w:rPr>
                <w:rFonts w:cs="Arial"/>
              </w:rPr>
            </w:pPr>
          </w:p>
        </w:tc>
        <w:tc>
          <w:tcPr>
            <w:tcW w:w="2693" w:type="dxa"/>
          </w:tcPr>
          <w:p w14:paraId="6F901BFB" w14:textId="77777777" w:rsidR="00CB385C" w:rsidRDefault="00CB385C" w:rsidP="00CF2AF3">
            <w:pPr>
              <w:rPr>
                <w:rFonts w:cs="Arial"/>
              </w:rPr>
            </w:pPr>
          </w:p>
        </w:tc>
        <w:tc>
          <w:tcPr>
            <w:tcW w:w="3260" w:type="dxa"/>
          </w:tcPr>
          <w:p w14:paraId="068E52FD" w14:textId="77777777" w:rsidR="00CB385C" w:rsidRDefault="00CB385C" w:rsidP="00CF2AF3">
            <w:pPr>
              <w:rPr>
                <w:rFonts w:cs="Arial"/>
              </w:rPr>
            </w:pPr>
          </w:p>
        </w:tc>
      </w:tr>
      <w:tr w:rsidR="00CB385C" w:rsidRPr="007C20FA" w14:paraId="572D7CCB" w14:textId="77777777" w:rsidTr="00CF2AF3">
        <w:trPr>
          <w:trHeight w:val="20"/>
        </w:trPr>
        <w:tc>
          <w:tcPr>
            <w:tcW w:w="10206" w:type="dxa"/>
            <w:gridSpan w:val="4"/>
            <w:shd w:val="clear" w:color="auto" w:fill="F2F2F2" w:themeFill="background1" w:themeFillShade="F2"/>
          </w:tcPr>
          <w:p w14:paraId="674B84AB" w14:textId="77777777" w:rsidR="00CB385C" w:rsidRDefault="00CB385C" w:rsidP="00CF2AF3">
            <w:pPr>
              <w:rPr>
                <w:rFonts w:ascii="Helvetica" w:hAnsi="Helvetica" w:cs="Helvetica"/>
                <w:b/>
              </w:rPr>
            </w:pPr>
            <w:r>
              <w:rPr>
                <w:rFonts w:ascii="Helvetica" w:hAnsi="Helvetica" w:cs="Helvetica"/>
                <w:b/>
              </w:rPr>
              <w:t>Ford Engineering Standards</w:t>
            </w:r>
          </w:p>
        </w:tc>
      </w:tr>
      <w:tr w:rsidR="00CB385C" w:rsidRPr="007C20FA" w14:paraId="217CE8F7" w14:textId="77777777" w:rsidTr="00CF2AF3">
        <w:trPr>
          <w:trHeight w:val="20"/>
        </w:trPr>
        <w:tc>
          <w:tcPr>
            <w:tcW w:w="1560" w:type="dxa"/>
          </w:tcPr>
          <w:p w14:paraId="07196E70" w14:textId="77777777" w:rsidR="00CB385C" w:rsidRPr="00D410AE" w:rsidRDefault="00CB385C" w:rsidP="00CF2AF3">
            <w:pPr>
              <w:rPr>
                <w:rFonts w:cs="Arial"/>
              </w:rPr>
            </w:pPr>
          </w:p>
        </w:tc>
        <w:tc>
          <w:tcPr>
            <w:tcW w:w="2693" w:type="dxa"/>
          </w:tcPr>
          <w:p w14:paraId="75AE675F" w14:textId="77777777" w:rsidR="00CB385C" w:rsidRPr="00D410AE" w:rsidRDefault="00CB385C" w:rsidP="00CF2AF3">
            <w:pPr>
              <w:rPr>
                <w:rFonts w:cs="Arial"/>
              </w:rPr>
            </w:pPr>
            <w:r>
              <w:rPr>
                <w:rFonts w:cs="Arial"/>
              </w:rPr>
              <w:t>&lt;Example: some SDS (requirement)&gt;</w:t>
            </w:r>
          </w:p>
        </w:tc>
        <w:tc>
          <w:tcPr>
            <w:tcW w:w="2693" w:type="dxa"/>
          </w:tcPr>
          <w:p w14:paraId="3EC0998E" w14:textId="77777777" w:rsidR="00CB385C" w:rsidRPr="00D410AE" w:rsidRDefault="00CB385C" w:rsidP="00CF2AF3">
            <w:pPr>
              <w:rPr>
                <w:rFonts w:cs="Arial"/>
              </w:rPr>
            </w:pPr>
          </w:p>
        </w:tc>
        <w:tc>
          <w:tcPr>
            <w:tcW w:w="3260" w:type="dxa"/>
          </w:tcPr>
          <w:p w14:paraId="7DCFA1BE" w14:textId="77777777" w:rsidR="00CB385C" w:rsidRDefault="00CB385C" w:rsidP="00CF2AF3">
            <w:pPr>
              <w:rPr>
                <w:rFonts w:cs="Arial"/>
              </w:rPr>
            </w:pPr>
          </w:p>
        </w:tc>
      </w:tr>
      <w:tr w:rsidR="00CB385C" w:rsidRPr="007C20FA" w14:paraId="36DACCDF" w14:textId="77777777" w:rsidTr="00CF2AF3">
        <w:trPr>
          <w:trHeight w:val="20"/>
        </w:trPr>
        <w:tc>
          <w:tcPr>
            <w:tcW w:w="1560" w:type="dxa"/>
          </w:tcPr>
          <w:p w14:paraId="500217C8" w14:textId="77777777" w:rsidR="00CB385C" w:rsidRDefault="00CB385C" w:rsidP="00CF2AF3">
            <w:pPr>
              <w:rPr>
                <w:rFonts w:cs="Arial"/>
              </w:rPr>
            </w:pPr>
          </w:p>
        </w:tc>
        <w:tc>
          <w:tcPr>
            <w:tcW w:w="2693" w:type="dxa"/>
          </w:tcPr>
          <w:p w14:paraId="7B573B81" w14:textId="77777777" w:rsidR="00CB385C" w:rsidRDefault="00CB385C" w:rsidP="00CF2AF3">
            <w:pPr>
              <w:rPr>
                <w:rFonts w:cs="Arial"/>
              </w:rPr>
            </w:pPr>
          </w:p>
        </w:tc>
        <w:tc>
          <w:tcPr>
            <w:tcW w:w="2693" w:type="dxa"/>
          </w:tcPr>
          <w:p w14:paraId="5C92BAA0" w14:textId="77777777" w:rsidR="00CB385C" w:rsidRDefault="00CB385C" w:rsidP="00CF2AF3">
            <w:pPr>
              <w:rPr>
                <w:rFonts w:cs="Arial"/>
              </w:rPr>
            </w:pPr>
          </w:p>
        </w:tc>
        <w:tc>
          <w:tcPr>
            <w:tcW w:w="3260" w:type="dxa"/>
          </w:tcPr>
          <w:p w14:paraId="040E6239" w14:textId="77777777" w:rsidR="00CB385C" w:rsidRDefault="00CB385C" w:rsidP="00CF2AF3">
            <w:pPr>
              <w:rPr>
                <w:rFonts w:cs="Arial"/>
              </w:rPr>
            </w:pPr>
          </w:p>
        </w:tc>
      </w:tr>
      <w:tr w:rsidR="00CB385C" w:rsidRPr="007C20FA" w14:paraId="23CB874A" w14:textId="77777777" w:rsidTr="00CF2AF3">
        <w:trPr>
          <w:trHeight w:val="20"/>
        </w:trPr>
        <w:tc>
          <w:tcPr>
            <w:tcW w:w="10206" w:type="dxa"/>
            <w:gridSpan w:val="4"/>
            <w:shd w:val="clear" w:color="auto" w:fill="F2F2F2" w:themeFill="background1" w:themeFillShade="F2"/>
          </w:tcPr>
          <w:p w14:paraId="02F24847" w14:textId="77777777" w:rsidR="00CB385C" w:rsidRPr="006623A0" w:rsidRDefault="00CB385C" w:rsidP="00CF2AF3">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CB385C" w:rsidRPr="007C20FA" w14:paraId="2F5F9920" w14:textId="77777777" w:rsidTr="00CF2AF3">
        <w:trPr>
          <w:trHeight w:val="20"/>
        </w:trPr>
        <w:tc>
          <w:tcPr>
            <w:tcW w:w="1560" w:type="dxa"/>
          </w:tcPr>
          <w:p w14:paraId="5211DDE7" w14:textId="77777777" w:rsidR="00CB385C" w:rsidRPr="00D410AE" w:rsidRDefault="00CB385C" w:rsidP="00CF2AF3">
            <w:pPr>
              <w:rPr>
                <w:rFonts w:cs="Arial"/>
              </w:rPr>
            </w:pPr>
          </w:p>
        </w:tc>
        <w:tc>
          <w:tcPr>
            <w:tcW w:w="2693" w:type="dxa"/>
          </w:tcPr>
          <w:p w14:paraId="127AC45B" w14:textId="77777777" w:rsidR="00CB385C" w:rsidRPr="00D410AE" w:rsidRDefault="00CB385C" w:rsidP="00CF2AF3">
            <w:pPr>
              <w:rPr>
                <w:rFonts w:cs="Arial"/>
              </w:rPr>
            </w:pPr>
            <w:r>
              <w:rPr>
                <w:rFonts w:cs="Arial"/>
              </w:rPr>
              <w:t>&lt;Example: some excerpt from ECE or FMVSS&gt;</w:t>
            </w:r>
          </w:p>
        </w:tc>
        <w:tc>
          <w:tcPr>
            <w:tcW w:w="2693" w:type="dxa"/>
          </w:tcPr>
          <w:p w14:paraId="0ACB9DF2" w14:textId="77777777" w:rsidR="00CB385C" w:rsidRPr="00D410AE" w:rsidRDefault="00CB385C" w:rsidP="00CF2AF3">
            <w:pPr>
              <w:rPr>
                <w:rFonts w:cs="Arial"/>
              </w:rPr>
            </w:pPr>
          </w:p>
        </w:tc>
        <w:tc>
          <w:tcPr>
            <w:tcW w:w="3260" w:type="dxa"/>
          </w:tcPr>
          <w:p w14:paraId="4076F9F2" w14:textId="77777777" w:rsidR="00CB385C" w:rsidRPr="00D410AE" w:rsidRDefault="00CB385C" w:rsidP="00CF2AF3">
            <w:pPr>
              <w:rPr>
                <w:rFonts w:cs="Arial"/>
              </w:rPr>
            </w:pPr>
          </w:p>
        </w:tc>
      </w:tr>
      <w:tr w:rsidR="00CB385C" w:rsidRPr="007C20FA" w14:paraId="347C50AF" w14:textId="77777777" w:rsidTr="00CF2AF3">
        <w:trPr>
          <w:trHeight w:val="20"/>
        </w:trPr>
        <w:tc>
          <w:tcPr>
            <w:tcW w:w="1560" w:type="dxa"/>
          </w:tcPr>
          <w:p w14:paraId="01821CCC" w14:textId="77777777" w:rsidR="00CB385C" w:rsidRPr="00D410AE" w:rsidRDefault="00CB385C" w:rsidP="00CF2AF3">
            <w:pPr>
              <w:rPr>
                <w:rFonts w:cs="Arial"/>
              </w:rPr>
            </w:pPr>
          </w:p>
        </w:tc>
        <w:tc>
          <w:tcPr>
            <w:tcW w:w="2693" w:type="dxa"/>
          </w:tcPr>
          <w:p w14:paraId="77976C1D" w14:textId="77777777" w:rsidR="00CB385C" w:rsidRPr="00D410AE" w:rsidRDefault="00CB385C" w:rsidP="00CF2AF3">
            <w:pPr>
              <w:rPr>
                <w:rFonts w:cs="Arial"/>
              </w:rPr>
            </w:pPr>
          </w:p>
        </w:tc>
        <w:tc>
          <w:tcPr>
            <w:tcW w:w="2693" w:type="dxa"/>
          </w:tcPr>
          <w:p w14:paraId="071B829C" w14:textId="77777777" w:rsidR="00CB385C" w:rsidRPr="00D410AE" w:rsidRDefault="00CB385C" w:rsidP="00CF2AF3">
            <w:pPr>
              <w:rPr>
                <w:rFonts w:cs="Arial"/>
              </w:rPr>
            </w:pPr>
          </w:p>
        </w:tc>
        <w:tc>
          <w:tcPr>
            <w:tcW w:w="3260" w:type="dxa"/>
          </w:tcPr>
          <w:p w14:paraId="456E533E" w14:textId="77777777" w:rsidR="00CB385C" w:rsidRPr="00D410AE" w:rsidRDefault="00CB385C" w:rsidP="00CF2AF3">
            <w:pPr>
              <w:rPr>
                <w:rFonts w:cs="Arial"/>
              </w:rPr>
            </w:pPr>
          </w:p>
        </w:tc>
      </w:tr>
      <w:tr w:rsidR="00CB385C" w:rsidRPr="007C20FA" w14:paraId="6FF9C021" w14:textId="77777777" w:rsidTr="00CF2AF3">
        <w:trPr>
          <w:trHeight w:val="20"/>
        </w:trPr>
        <w:tc>
          <w:tcPr>
            <w:tcW w:w="10206" w:type="dxa"/>
            <w:gridSpan w:val="4"/>
            <w:shd w:val="clear" w:color="auto" w:fill="F2F2F2" w:themeFill="background1" w:themeFillShade="F2"/>
          </w:tcPr>
          <w:p w14:paraId="20301747" w14:textId="77777777" w:rsidR="00CB385C" w:rsidRDefault="00CB385C" w:rsidP="00CF2AF3">
            <w:pPr>
              <w:rPr>
                <w:rFonts w:ascii="Helvetica" w:hAnsi="Helvetica" w:cs="Helvetica"/>
                <w:b/>
              </w:rPr>
            </w:pPr>
            <w:r>
              <w:rPr>
                <w:rFonts w:ascii="Helvetica" w:hAnsi="Helvetica" w:cs="Helvetica"/>
                <w:b/>
              </w:rPr>
              <w:t>Industry Standards</w:t>
            </w:r>
          </w:p>
        </w:tc>
      </w:tr>
      <w:tr w:rsidR="00CB385C" w:rsidRPr="007C20FA" w14:paraId="6B8954C7" w14:textId="77777777" w:rsidTr="00CF2AF3">
        <w:trPr>
          <w:trHeight w:val="20"/>
        </w:trPr>
        <w:tc>
          <w:tcPr>
            <w:tcW w:w="1560" w:type="dxa"/>
          </w:tcPr>
          <w:p w14:paraId="5B4C9AD0" w14:textId="77777777" w:rsidR="00CB385C" w:rsidRPr="00D410AE" w:rsidRDefault="00CB385C" w:rsidP="00CF2AF3">
            <w:pPr>
              <w:rPr>
                <w:rFonts w:cs="Arial"/>
              </w:rPr>
            </w:pPr>
          </w:p>
        </w:tc>
        <w:tc>
          <w:tcPr>
            <w:tcW w:w="2693" w:type="dxa"/>
          </w:tcPr>
          <w:p w14:paraId="24DBFBE6" w14:textId="77777777" w:rsidR="00CB385C" w:rsidRPr="00D410AE" w:rsidRDefault="00CB385C" w:rsidP="00CF2AF3">
            <w:pPr>
              <w:rPr>
                <w:rFonts w:cs="Arial"/>
              </w:rPr>
            </w:pPr>
            <w:r>
              <w:rPr>
                <w:rFonts w:cs="Arial"/>
              </w:rPr>
              <w:t>&lt;Example: some ISO/IEEE/SAE or other standard&gt;</w:t>
            </w:r>
          </w:p>
        </w:tc>
        <w:tc>
          <w:tcPr>
            <w:tcW w:w="2693" w:type="dxa"/>
          </w:tcPr>
          <w:p w14:paraId="265B7455" w14:textId="77777777" w:rsidR="00CB385C" w:rsidRPr="00D410AE" w:rsidRDefault="00CB385C" w:rsidP="00CF2AF3">
            <w:pPr>
              <w:rPr>
                <w:rFonts w:cs="Arial"/>
              </w:rPr>
            </w:pPr>
          </w:p>
        </w:tc>
        <w:tc>
          <w:tcPr>
            <w:tcW w:w="3260" w:type="dxa"/>
          </w:tcPr>
          <w:p w14:paraId="1D8AA930" w14:textId="77777777" w:rsidR="00CB385C" w:rsidRPr="00D410AE" w:rsidRDefault="00CB385C" w:rsidP="00CF2AF3">
            <w:pPr>
              <w:rPr>
                <w:rFonts w:cs="Arial"/>
              </w:rPr>
            </w:pPr>
          </w:p>
        </w:tc>
      </w:tr>
      <w:tr w:rsidR="00CB385C" w:rsidRPr="007C20FA" w14:paraId="6A017059" w14:textId="77777777" w:rsidTr="00CF2AF3">
        <w:trPr>
          <w:trHeight w:val="20"/>
        </w:trPr>
        <w:tc>
          <w:tcPr>
            <w:tcW w:w="1560" w:type="dxa"/>
          </w:tcPr>
          <w:p w14:paraId="0E8634EE" w14:textId="77777777" w:rsidR="00CB385C" w:rsidRPr="00D410AE" w:rsidRDefault="00CB385C" w:rsidP="00CF2AF3">
            <w:pPr>
              <w:rPr>
                <w:rFonts w:cs="Arial"/>
              </w:rPr>
            </w:pPr>
          </w:p>
        </w:tc>
        <w:tc>
          <w:tcPr>
            <w:tcW w:w="2693" w:type="dxa"/>
          </w:tcPr>
          <w:p w14:paraId="4DA951D2" w14:textId="77777777" w:rsidR="00CB385C" w:rsidRPr="00D410AE" w:rsidRDefault="00CB385C" w:rsidP="00CF2AF3">
            <w:pPr>
              <w:rPr>
                <w:rFonts w:cs="Arial"/>
              </w:rPr>
            </w:pPr>
          </w:p>
        </w:tc>
        <w:tc>
          <w:tcPr>
            <w:tcW w:w="2693" w:type="dxa"/>
          </w:tcPr>
          <w:p w14:paraId="73B4CA70" w14:textId="77777777" w:rsidR="00CB385C" w:rsidRPr="00D410AE" w:rsidRDefault="00CB385C" w:rsidP="00CF2AF3">
            <w:pPr>
              <w:rPr>
                <w:rFonts w:cs="Arial"/>
              </w:rPr>
            </w:pPr>
          </w:p>
        </w:tc>
        <w:tc>
          <w:tcPr>
            <w:tcW w:w="3260" w:type="dxa"/>
          </w:tcPr>
          <w:p w14:paraId="79C73321" w14:textId="77777777" w:rsidR="00CB385C" w:rsidRPr="00D410AE" w:rsidRDefault="00CB385C" w:rsidP="00CF2AF3">
            <w:pPr>
              <w:rPr>
                <w:rFonts w:cs="Arial"/>
              </w:rPr>
            </w:pPr>
          </w:p>
        </w:tc>
      </w:tr>
      <w:tr w:rsidR="00CB385C" w:rsidRPr="007C20FA" w14:paraId="3392F21F" w14:textId="77777777" w:rsidTr="00CF2AF3">
        <w:trPr>
          <w:trHeight w:val="20"/>
        </w:trPr>
        <w:tc>
          <w:tcPr>
            <w:tcW w:w="10206" w:type="dxa"/>
            <w:gridSpan w:val="4"/>
            <w:shd w:val="clear" w:color="auto" w:fill="F2F2F2" w:themeFill="background1" w:themeFillShade="F2"/>
          </w:tcPr>
          <w:p w14:paraId="543FEDCF" w14:textId="77777777" w:rsidR="00CB385C" w:rsidRDefault="00CB385C" w:rsidP="00CF2AF3">
            <w:pPr>
              <w:rPr>
                <w:rFonts w:ascii="Helvetica" w:hAnsi="Helvetica" w:cs="Helvetica"/>
                <w:b/>
              </w:rPr>
            </w:pPr>
            <w:r>
              <w:rPr>
                <w:rFonts w:ascii="Helvetica" w:hAnsi="Helvetica" w:cs="Helvetica"/>
                <w:b/>
              </w:rPr>
              <w:t>Other Sources</w:t>
            </w:r>
          </w:p>
        </w:tc>
      </w:tr>
      <w:tr w:rsidR="00CB385C" w:rsidRPr="007C20FA" w14:paraId="53D048A7" w14:textId="77777777" w:rsidTr="00CF2AF3">
        <w:trPr>
          <w:trHeight w:val="20"/>
        </w:trPr>
        <w:tc>
          <w:tcPr>
            <w:tcW w:w="1560" w:type="dxa"/>
          </w:tcPr>
          <w:p w14:paraId="275F5386" w14:textId="77777777" w:rsidR="00CB385C" w:rsidRPr="00D410AE" w:rsidRDefault="00CB385C" w:rsidP="00CF2AF3">
            <w:pPr>
              <w:rPr>
                <w:rFonts w:cs="Arial"/>
              </w:rPr>
            </w:pPr>
          </w:p>
        </w:tc>
        <w:tc>
          <w:tcPr>
            <w:tcW w:w="2693" w:type="dxa"/>
          </w:tcPr>
          <w:p w14:paraId="0F14015E" w14:textId="77777777" w:rsidR="00CB385C" w:rsidRPr="00D410AE" w:rsidRDefault="00CB385C" w:rsidP="00CF2AF3">
            <w:pPr>
              <w:rPr>
                <w:rFonts w:cs="Arial"/>
              </w:rPr>
            </w:pPr>
            <w:r>
              <w:rPr>
                <w:rFonts w:cs="Arial"/>
              </w:rPr>
              <w:t>&lt;Example: some stakeholder document&gt;</w:t>
            </w:r>
          </w:p>
        </w:tc>
        <w:tc>
          <w:tcPr>
            <w:tcW w:w="2693" w:type="dxa"/>
          </w:tcPr>
          <w:p w14:paraId="0D8523C8" w14:textId="77777777" w:rsidR="00CB385C" w:rsidRPr="00D410AE" w:rsidRDefault="00CB385C" w:rsidP="00CF2AF3">
            <w:pPr>
              <w:rPr>
                <w:rFonts w:cs="Arial"/>
              </w:rPr>
            </w:pPr>
          </w:p>
        </w:tc>
        <w:tc>
          <w:tcPr>
            <w:tcW w:w="3260" w:type="dxa"/>
          </w:tcPr>
          <w:p w14:paraId="47BA5EB6" w14:textId="77777777" w:rsidR="00CB385C" w:rsidRPr="00D410AE" w:rsidRDefault="00CB385C" w:rsidP="00CF2AF3">
            <w:pPr>
              <w:rPr>
                <w:rFonts w:cs="Arial"/>
              </w:rPr>
            </w:pPr>
          </w:p>
        </w:tc>
      </w:tr>
      <w:tr w:rsidR="00CB385C" w:rsidRPr="007C20FA" w14:paraId="46BA7758" w14:textId="77777777" w:rsidTr="00CF2AF3">
        <w:trPr>
          <w:trHeight w:val="20"/>
        </w:trPr>
        <w:tc>
          <w:tcPr>
            <w:tcW w:w="1560" w:type="dxa"/>
          </w:tcPr>
          <w:p w14:paraId="78801504" w14:textId="77777777" w:rsidR="00CB385C" w:rsidRPr="00D410AE" w:rsidRDefault="00CB385C" w:rsidP="00CF2AF3">
            <w:pPr>
              <w:rPr>
                <w:rFonts w:cs="Arial"/>
              </w:rPr>
            </w:pPr>
          </w:p>
        </w:tc>
        <w:tc>
          <w:tcPr>
            <w:tcW w:w="2693" w:type="dxa"/>
          </w:tcPr>
          <w:p w14:paraId="64B33F4D" w14:textId="77777777" w:rsidR="00CB385C" w:rsidRDefault="00CB385C" w:rsidP="00CF2AF3">
            <w:pPr>
              <w:rPr>
                <w:rFonts w:cs="Arial"/>
              </w:rPr>
            </w:pPr>
          </w:p>
        </w:tc>
        <w:tc>
          <w:tcPr>
            <w:tcW w:w="2693" w:type="dxa"/>
          </w:tcPr>
          <w:p w14:paraId="4B9048C2" w14:textId="77777777" w:rsidR="00CB385C" w:rsidRPr="00D410AE" w:rsidRDefault="00CB385C" w:rsidP="00CF2AF3">
            <w:pPr>
              <w:rPr>
                <w:rFonts w:cs="Arial"/>
              </w:rPr>
            </w:pPr>
          </w:p>
        </w:tc>
        <w:tc>
          <w:tcPr>
            <w:tcW w:w="3260" w:type="dxa"/>
          </w:tcPr>
          <w:p w14:paraId="794427DE" w14:textId="77777777" w:rsidR="00CB385C" w:rsidRPr="00D410AE" w:rsidRDefault="00CB385C" w:rsidP="00CF2AF3">
            <w:pPr>
              <w:rPr>
                <w:rFonts w:cs="Arial"/>
              </w:rPr>
            </w:pPr>
          </w:p>
        </w:tc>
      </w:tr>
    </w:tbl>
    <w:p w14:paraId="7A814302" w14:textId="548B8728" w:rsidR="00CB385C" w:rsidRPr="00C7649D" w:rsidRDefault="00CB385C" w:rsidP="00CB385C">
      <w:pPr>
        <w:pStyle w:val="Caption"/>
      </w:pPr>
      <w:bookmarkStart w:id="277" w:name="_Toc56581879"/>
      <w:r w:rsidRPr="001B1565">
        <w:t xml:space="preserve">Table </w:t>
      </w:r>
      <w:r w:rsidR="003E5293">
        <w:fldChar w:fldCharType="begin"/>
      </w:r>
      <w:r w:rsidR="003E5293">
        <w:instrText xml:space="preserve"> SEQ Table \* ARABIC </w:instrText>
      </w:r>
      <w:r w:rsidR="003E5293">
        <w:fldChar w:fldCharType="separate"/>
      </w:r>
      <w:r w:rsidR="00CE7B51">
        <w:rPr>
          <w:noProof/>
        </w:rPr>
        <w:t>20</w:t>
      </w:r>
      <w:r w:rsidR="003E5293">
        <w:rPr>
          <w:noProof/>
        </w:rPr>
        <w:fldChar w:fldCharType="end"/>
      </w:r>
      <w:r w:rsidRPr="001B1565">
        <w:t xml:space="preserve">: </w:t>
      </w:r>
      <w:r>
        <w:t>Input Requirements/Documents</w:t>
      </w:r>
      <w:bookmarkEnd w:id="277"/>
    </w:p>
    <w:p w14:paraId="4BF48DF9" w14:textId="77777777" w:rsidR="00CB385C" w:rsidRDefault="00CB385C" w:rsidP="00CB385C">
      <w:pPr>
        <w:pStyle w:val="Heading4"/>
        <w:numPr>
          <w:ilvl w:val="3"/>
          <w:numId w:val="5"/>
        </w:numPr>
      </w:pPr>
      <w:r>
        <w:t>Assumptions</w:t>
      </w:r>
    </w:p>
    <w:p w14:paraId="7FF7792C" w14:textId="77777777" w:rsidR="00CB385C" w:rsidRPr="00B47106" w:rsidRDefault="00CB385C" w:rsidP="00CB385C">
      <w:r>
        <w:t>Not Applicable</w:t>
      </w:r>
    </w:p>
    <w:p w14:paraId="53F08684" w14:textId="77777777" w:rsidR="00CB385C" w:rsidRDefault="00CB385C" w:rsidP="00CB385C">
      <w:pPr>
        <w:pStyle w:val="Heading3"/>
        <w:numPr>
          <w:ilvl w:val="2"/>
          <w:numId w:val="5"/>
        </w:numPr>
      </w:pPr>
      <w:bookmarkStart w:id="278" w:name="_Toc56581833"/>
      <w:r>
        <w:t>Function Scope</w:t>
      </w:r>
      <w:bookmarkEnd w:id="278"/>
    </w:p>
    <w:p w14:paraId="4D6567C5" w14:textId="77777777" w:rsidR="00CB385C" w:rsidRDefault="00CB385C" w:rsidP="00CB385C"/>
    <w:p w14:paraId="464AC709" w14:textId="3A86C849" w:rsidR="00CB385C" w:rsidRDefault="002E1F97" w:rsidP="00CB385C">
      <w:pPr>
        <w:jc w:val="center"/>
      </w:pPr>
      <w:r>
        <w:rPr>
          <w:noProof/>
        </w:rPr>
        <w:lastRenderedPageBreak/>
        <w:drawing>
          <wp:inline distT="0" distB="0" distL="0" distR="0" wp14:anchorId="5FBE5F2D" wp14:editId="25562634">
            <wp:extent cx="3429000" cy="17240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429000" cy="1724025"/>
                    </a:xfrm>
                    <a:prstGeom prst="rect">
                      <a:avLst/>
                    </a:prstGeom>
                  </pic:spPr>
                </pic:pic>
              </a:graphicData>
            </a:graphic>
          </wp:inline>
        </w:drawing>
      </w:r>
    </w:p>
    <w:p w14:paraId="3DC26F46" w14:textId="3C6580DD" w:rsidR="00CB385C" w:rsidRDefault="00CB385C" w:rsidP="00CB385C">
      <w:pPr>
        <w:pStyle w:val="Caption"/>
      </w:pPr>
      <w:bookmarkStart w:id="279" w:name="_Toc56581859"/>
      <w:r>
        <w:t xml:space="preserve">Figure </w:t>
      </w:r>
      <w:r>
        <w:rPr>
          <w:noProof/>
        </w:rPr>
        <w:fldChar w:fldCharType="begin"/>
      </w:r>
      <w:r>
        <w:rPr>
          <w:noProof/>
        </w:rPr>
        <w:instrText xml:space="preserve"> SEQ Figure \* ARABIC </w:instrText>
      </w:r>
      <w:r>
        <w:rPr>
          <w:noProof/>
        </w:rPr>
        <w:fldChar w:fldCharType="separate"/>
      </w:r>
      <w:r w:rsidR="00CE7B51">
        <w:rPr>
          <w:noProof/>
        </w:rPr>
        <w:t>15</w:t>
      </w:r>
      <w:r>
        <w:rPr>
          <w:noProof/>
        </w:rPr>
        <w:fldChar w:fldCharType="end"/>
      </w:r>
      <w:r>
        <w:t>: Context Diagram of RSCL</w:t>
      </w:r>
      <w:r w:rsidR="00521DCD">
        <w:t xml:space="preserve"> Voice Command</w:t>
      </w:r>
      <w:r>
        <w:t xml:space="preserve"> Control</w:t>
      </w:r>
      <w:bookmarkEnd w:id="279"/>
    </w:p>
    <w:p w14:paraId="6733A373" w14:textId="77777777" w:rsidR="00CB385C" w:rsidRDefault="00CB385C" w:rsidP="00CB385C">
      <w:pPr>
        <w:pStyle w:val="Heading3"/>
        <w:numPr>
          <w:ilvl w:val="2"/>
          <w:numId w:val="5"/>
        </w:numPr>
      </w:pPr>
      <w:bookmarkStart w:id="280" w:name="_Toc56581834"/>
      <w:r>
        <w:t>Function Interfaces</w:t>
      </w:r>
      <w:bookmarkEnd w:id="280"/>
    </w:p>
    <w:p w14:paraId="43125682" w14:textId="77777777" w:rsidR="00CB385C" w:rsidRDefault="00CB385C" w:rsidP="00CB385C">
      <w:pPr>
        <w:pStyle w:val="Heading4"/>
        <w:numPr>
          <w:ilvl w:val="3"/>
          <w:numId w:val="5"/>
        </w:numPr>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CB385C" w:rsidRPr="00E54DEA" w14:paraId="32F78574" w14:textId="77777777" w:rsidTr="00CF2AF3">
        <w:trPr>
          <w:trHeight w:val="260"/>
        </w:trPr>
        <w:tc>
          <w:tcPr>
            <w:tcW w:w="2547" w:type="dxa"/>
            <w:shd w:val="clear" w:color="auto" w:fill="D9D9D9" w:themeFill="background1" w:themeFillShade="D9"/>
            <w:noWrap/>
            <w:hideMark/>
          </w:tcPr>
          <w:p w14:paraId="318D8A00" w14:textId="77777777" w:rsidR="00CB385C" w:rsidRPr="00E54DEA" w:rsidRDefault="00CB385C" w:rsidP="00CF2AF3">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DF3F480" w14:textId="77777777" w:rsidR="00CB385C" w:rsidRDefault="00CB385C" w:rsidP="00CF2AF3">
            <w:pPr>
              <w:overflowPunct/>
              <w:autoSpaceDE/>
              <w:autoSpaceDN/>
              <w:adjustRightInd/>
              <w:textAlignment w:val="auto"/>
              <w:rPr>
                <w:rFonts w:cs="Arial"/>
                <w:b/>
                <w:bCs/>
                <w:color w:val="000000"/>
              </w:rPr>
            </w:pPr>
            <w:r>
              <w:rPr>
                <w:rFonts w:cs="Arial"/>
                <w:b/>
                <w:bCs/>
                <w:color w:val="000000"/>
              </w:rPr>
              <w:t>Description</w:t>
            </w:r>
          </w:p>
        </w:tc>
      </w:tr>
      <w:tr w:rsidR="00CB385C" w:rsidRPr="003F473D" w14:paraId="5E54255A" w14:textId="77777777" w:rsidTr="00CF2AF3">
        <w:trPr>
          <w:trHeight w:val="410"/>
        </w:trPr>
        <w:tc>
          <w:tcPr>
            <w:tcW w:w="2547" w:type="dxa"/>
            <w:noWrap/>
          </w:tcPr>
          <w:p w14:paraId="512A624A" w14:textId="54D2135C" w:rsidR="00CB385C" w:rsidRDefault="00CB385C" w:rsidP="00CF2AF3">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LSG_Voice_Command_N \h  \* MERGEFORMAT </w:instrText>
            </w:r>
            <w:r>
              <w:rPr>
                <w:rFonts w:cs="Arial"/>
                <w:color w:val="000000"/>
                <w:sz w:val="18"/>
                <w:szCs w:val="18"/>
              </w:rPr>
            </w:r>
            <w:r>
              <w:rPr>
                <w:rFonts w:cs="Arial"/>
                <w:color w:val="000000"/>
                <w:sz w:val="18"/>
                <w:szCs w:val="18"/>
              </w:rPr>
              <w:fldChar w:fldCharType="separate"/>
            </w:r>
            <w:r w:rsidR="00CE7B51">
              <w:t>Voice_Command</w:t>
            </w:r>
            <w:r>
              <w:rPr>
                <w:rFonts w:cs="Arial"/>
                <w:color w:val="000000"/>
                <w:sz w:val="18"/>
                <w:szCs w:val="18"/>
              </w:rPr>
              <w:fldChar w:fldCharType="end"/>
            </w:r>
          </w:p>
        </w:tc>
        <w:tc>
          <w:tcPr>
            <w:tcW w:w="7654" w:type="dxa"/>
          </w:tcPr>
          <w:p w14:paraId="08F5CC80" w14:textId="77777777" w:rsidR="00CE7B51" w:rsidRPr="00CE7B51" w:rsidRDefault="00CB385C" w:rsidP="00E102D8">
            <w:pPr>
              <w:rPr>
                <w:rFonts w:cs="Arial"/>
                <w:sz w:val="16"/>
                <w:szCs w:val="16"/>
              </w:rPr>
            </w:pPr>
            <w:r w:rsidRPr="00B47106">
              <w:rPr>
                <w:sz w:val="16"/>
                <w:szCs w:val="16"/>
              </w:rPr>
              <w:fldChar w:fldCharType="begin"/>
            </w:r>
            <w:r w:rsidRPr="00B47106">
              <w:rPr>
                <w:sz w:val="16"/>
                <w:szCs w:val="16"/>
              </w:rPr>
              <w:instrText xml:space="preserve"> REF LSG_Voice_Command_D \h </w:instrText>
            </w:r>
            <w:r>
              <w:rPr>
                <w:sz w:val="16"/>
                <w:szCs w:val="16"/>
              </w:rPr>
              <w:instrText xml:space="preserve"> \* MERGEFORMAT </w:instrText>
            </w:r>
            <w:r w:rsidRPr="00B47106">
              <w:rPr>
                <w:sz w:val="16"/>
                <w:szCs w:val="16"/>
              </w:rPr>
            </w:r>
            <w:r w:rsidRPr="00B47106">
              <w:rPr>
                <w:sz w:val="16"/>
                <w:szCs w:val="16"/>
              </w:rPr>
              <w:fldChar w:fldCharType="separate"/>
            </w:r>
            <w:r w:rsidR="00CE7B51" w:rsidRPr="00CE7B51">
              <w:rPr>
                <w:rFonts w:cs="Arial"/>
                <w:sz w:val="16"/>
                <w:szCs w:val="16"/>
              </w:rPr>
              <w:t>Acoustical user input requesting feature status by speaking out voice command</w:t>
            </w:r>
          </w:p>
          <w:p w14:paraId="58B2F91B" w14:textId="77777777" w:rsidR="00CE7B51" w:rsidRPr="00CE7B51" w:rsidRDefault="00CE7B51" w:rsidP="00E102D8">
            <w:pPr>
              <w:rPr>
                <w:rFonts w:cs="Arial"/>
                <w:sz w:val="16"/>
                <w:szCs w:val="16"/>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1EC5244E" w14:textId="77777777" w:rsidTr="00CE7B5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0B59E5" w14:textId="77777777" w:rsidR="00CE7B51" w:rsidRPr="00CE7B51" w:rsidRDefault="00CE7B51" w:rsidP="00545472">
                  <w:pPr>
                    <w:ind w:left="138"/>
                    <w:rPr>
                      <w:rFonts w:eastAsiaTheme="minorHAnsi" w:cs="Arial"/>
                      <w:b/>
                      <w:bCs/>
                      <w:sz w:val="16"/>
                      <w:szCs w:val="16"/>
                      <w:lang w:val="en-GB"/>
                    </w:rPr>
                  </w:pPr>
                  <w:r w:rsidRPr="00CE7B51">
                    <w:rPr>
                      <w:rFonts w:eastAsiaTheme="minorHAnsi" w:cs="Arial"/>
                      <w:b/>
                      <w:bCs/>
                      <w:sz w:val="16"/>
                      <w:szCs w:val="16"/>
                      <w:lang w:val="en-GB"/>
                    </w:rPr>
                    <w:t>ASIL</w:t>
                  </w:r>
                </w:p>
              </w:tc>
              <w:sdt>
                <w:sdtPr>
                  <w:rPr>
                    <w:color w:val="auto"/>
                    <w:sz w:val="16"/>
                    <w:szCs w:val="16"/>
                  </w:rPr>
                  <w:alias w:val="ASIL"/>
                  <w:tag w:val="ASIL"/>
                  <w:id w:val="-419093359"/>
                  <w:placeholder>
                    <w:docPart w:val="DFAC2FFF7A1A4553B01F1D8B3186F5EA"/>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84A544" w14:textId="77777777" w:rsidR="00CE7B51" w:rsidRPr="00CE7B51" w:rsidRDefault="00CE7B51" w:rsidP="00545472">
                      <w:pPr>
                        <w:pStyle w:val="scriptNormal"/>
                        <w:rPr>
                          <w:color w:val="auto"/>
                          <w:sz w:val="16"/>
                          <w:szCs w:val="16"/>
                        </w:rPr>
                      </w:pPr>
                      <w:r w:rsidRPr="00CE7B51">
                        <w:rPr>
                          <w:color w:val="000000" w:themeColor="text1"/>
                          <w:sz w:val="16"/>
                          <w:szCs w:val="16"/>
                        </w:rPr>
                        <w:t>Choose an item.</w:t>
                      </w:r>
                    </w:p>
                  </w:tc>
                </w:sdtContent>
              </w:sdt>
            </w:tr>
            <w:tr w:rsidR="00CE7B51" w:rsidRPr="00200D70" w14:paraId="1C8C9583" w14:textId="77777777" w:rsidTr="00CE7B5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0E8EE5" w14:textId="77777777" w:rsidR="00CE7B51" w:rsidRPr="00CE7B51" w:rsidRDefault="00CE7B51" w:rsidP="00545472">
                  <w:pPr>
                    <w:ind w:left="138"/>
                    <w:rPr>
                      <w:rFonts w:eastAsiaTheme="minorHAnsi" w:cs="Arial"/>
                      <w:b/>
                      <w:bCs/>
                      <w:sz w:val="16"/>
                      <w:szCs w:val="16"/>
                      <w:lang w:val="en-GB"/>
                    </w:rPr>
                  </w:pPr>
                  <w:r w:rsidRPr="00CE7B51">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8C9067" w14:textId="77777777" w:rsidR="00CE7B51" w:rsidRPr="00CE7B51" w:rsidRDefault="00CE7B51" w:rsidP="00545472">
                  <w:pPr>
                    <w:rPr>
                      <w:rFonts w:eastAsiaTheme="minorHAnsi" w:cs="Arial"/>
                      <w:color w:val="000000" w:themeColor="text1"/>
                      <w:sz w:val="16"/>
                      <w:szCs w:val="16"/>
                    </w:rPr>
                  </w:pPr>
                  <w:r w:rsidRPr="00CE7B51">
                    <w:rPr>
                      <w:rFonts w:eastAsiaTheme="minorHAnsi" w:cs="Arial"/>
                      <w:color w:val="000000" w:themeColor="text1"/>
                      <w:sz w:val="16"/>
                      <w:szCs w:val="16"/>
                    </w:rPr>
                    <w:t>n/a</w:t>
                  </w:r>
                </w:p>
              </w:tc>
            </w:tr>
            <w:tr w:rsidR="00CE7B51" w:rsidRPr="00200D70" w14:paraId="4807B5D8" w14:textId="77777777" w:rsidTr="00CE7B5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50911D" w14:textId="77777777" w:rsidR="00CE7B51" w:rsidRPr="00CE7B51" w:rsidRDefault="00CE7B51" w:rsidP="003D7DBF">
                  <w:pPr>
                    <w:rPr>
                      <w:rFonts w:cs="Arial"/>
                      <w:b/>
                      <w:bCs/>
                      <w:sz w:val="16"/>
                      <w:szCs w:val="16"/>
                      <w:lang w:val="en-GB"/>
                    </w:rPr>
                  </w:pPr>
                  <w:r w:rsidRPr="00CE7B51">
                    <w:rPr>
                      <w:rFonts w:cs="Arial"/>
                      <w:b/>
                      <w:bCs/>
                      <w:sz w:val="16"/>
                      <w:szCs w:val="16"/>
                      <w:lang w:val="en-GB"/>
                    </w:rPr>
                    <w:t>Value</w:t>
                  </w:r>
                </w:p>
                <w:p w14:paraId="25DBED2A" w14:textId="77777777" w:rsidR="00CE7B51" w:rsidRPr="00CE7B51" w:rsidRDefault="00CE7B51" w:rsidP="003D7DBF">
                  <w:pPr>
                    <w:rPr>
                      <w:rFonts w:eastAsiaTheme="minorHAnsi" w:cs="Arial"/>
                      <w:bCs/>
                      <w:sz w:val="16"/>
                      <w:szCs w:val="16"/>
                    </w:rPr>
                  </w:pPr>
                  <w:r w:rsidRPr="00CE7B51">
                    <w:rPr>
                      <w:rFonts w:cs="Arial"/>
                      <w:bCs/>
                      <w:sz w:val="16"/>
                      <w:szCs w:val="16"/>
                      <w:lang w:val="en-GB"/>
                    </w:rPr>
                    <w:t xml:space="preserve">(Discrete </w:t>
                  </w:r>
                  <w:r w:rsidRPr="00CE7B51">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261FC1" w14:textId="77777777" w:rsidR="00CE7B51" w:rsidRPr="00CE7B51" w:rsidRDefault="00CE7B51" w:rsidP="003D7DBF">
                  <w:pPr>
                    <w:rPr>
                      <w:rFonts w:eastAsiaTheme="minorHAnsi" w:cs="Arial"/>
                      <w:b/>
                      <w:bCs/>
                      <w:sz w:val="16"/>
                      <w:szCs w:val="16"/>
                      <w:lang w:val="en-GB"/>
                    </w:rPr>
                  </w:pPr>
                  <w:r w:rsidRPr="00CE7B51">
                    <w:rPr>
                      <w:rFonts w:eastAsiaTheme="minorHAnsi" w:cs="Arial"/>
                      <w:color w:val="000000" w:themeColor="text1"/>
                      <w:sz w:val="16"/>
                      <w:szCs w:val="16"/>
                    </w:rPr>
                    <w:t>Global 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9CEB22" w14:textId="77777777" w:rsidR="00CE7B51" w:rsidRDefault="00CE7B51" w:rsidP="003D7DBF">
                  <w:pPr>
                    <w:rPr>
                      <w:rFonts w:eastAsiaTheme="minorHAnsi" w:cs="Arial"/>
                      <w:color w:val="000000" w:themeColor="text1"/>
                    </w:rPr>
                  </w:pPr>
                  <w:r w:rsidRPr="00CE7B51">
                    <w:rPr>
                      <w:rFonts w:eastAsiaTheme="minorHAnsi" w:cs="Arial"/>
                      <w:color w:val="000000" w:themeColor="text1"/>
                      <w:sz w:val="16"/>
                      <w:szCs w:val="16"/>
                    </w:rPr>
                    <w:t>Lock</w:t>
                  </w:r>
                  <w:r>
                    <w:rPr>
                      <w:rFonts w:eastAsiaTheme="minorHAnsi" w:cs="Arial"/>
                      <w:color w:val="000000" w:themeColor="text1"/>
                    </w:rPr>
                    <w:t xml:space="preserve"> all RSCL functions</w:t>
                  </w:r>
                </w:p>
                <w:p w14:paraId="54F53DC9"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5F502378"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206D93DA"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26CDE332"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4391B634" w14:textId="77777777" w:rsidR="00CE7B51" w:rsidRPr="00DE390D" w:rsidRDefault="00CE7B51" w:rsidP="00DE390D">
                  <w:pPr>
                    <w:pStyle w:val="ListParagraph"/>
                    <w:numPr>
                      <w:ilvl w:val="0"/>
                      <w:numId w:val="45"/>
                    </w:numPr>
                    <w:rPr>
                      <w:rFonts w:eastAsiaTheme="minorHAnsi" w:cs="Arial"/>
                      <w:color w:val="000000" w:themeColor="text1"/>
                    </w:rPr>
                  </w:pPr>
                  <w:r w:rsidRPr="00DE390D">
                    <w:rPr>
                      <w:rFonts w:eastAsiaTheme="minorHAnsi" w:cs="Arial"/>
                      <w:color w:val="000000" w:themeColor="text1"/>
                    </w:rPr>
                    <w:t>URCL</w:t>
                  </w:r>
                </w:p>
              </w:tc>
            </w:tr>
            <w:tr w:rsidR="00CE7B51" w:rsidRPr="00200D70" w14:paraId="2EA3D304"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D7E7D9"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E65B80" w14:textId="77777777" w:rsidR="00CE7B51" w:rsidRPr="00CE7B51" w:rsidRDefault="00CE7B51" w:rsidP="003D7DBF">
                  <w:pPr>
                    <w:rPr>
                      <w:rFonts w:eastAsiaTheme="minorHAnsi" w:cs="Arial"/>
                      <w:b/>
                      <w:bCs/>
                      <w:sz w:val="16"/>
                      <w:szCs w:val="16"/>
                      <w:lang w:val="en-GB"/>
                    </w:rPr>
                  </w:pPr>
                  <w:r w:rsidRPr="00CE7B51">
                    <w:rPr>
                      <w:rFonts w:eastAsiaTheme="minorHAnsi" w:cs="Arial"/>
                      <w:color w:val="000000" w:themeColor="text1"/>
                      <w:sz w:val="16"/>
                      <w:szCs w:val="16"/>
                    </w:rPr>
                    <w:t>Global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513E73" w14:textId="77777777" w:rsidR="00CE7B51" w:rsidRDefault="00CE7B51" w:rsidP="003D7DBF">
                  <w:pPr>
                    <w:rPr>
                      <w:rFonts w:eastAsiaTheme="minorHAnsi" w:cs="Arial"/>
                      <w:color w:val="000000" w:themeColor="text1"/>
                    </w:rPr>
                  </w:pPr>
                  <w:r w:rsidRPr="00CE7B51">
                    <w:rPr>
                      <w:rFonts w:eastAsiaTheme="minorHAnsi" w:cs="Arial"/>
                      <w:color w:val="000000" w:themeColor="text1"/>
                      <w:sz w:val="16"/>
                      <w:szCs w:val="16"/>
                    </w:rPr>
                    <w:t>Unlock</w:t>
                  </w:r>
                  <w:r>
                    <w:rPr>
                      <w:rFonts w:eastAsiaTheme="minorHAnsi" w:cs="Arial"/>
                      <w:color w:val="000000" w:themeColor="text1"/>
                    </w:rPr>
                    <w:t xml:space="preserve"> all RSCL functions</w:t>
                  </w:r>
                </w:p>
                <w:p w14:paraId="56D5B2D8"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5F3AE5FA"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71959C08"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138FD48C" w14:textId="77777777" w:rsidR="00CE7B51" w:rsidRDefault="00CE7B51" w:rsidP="003D7DBF">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0FD9B93B" w14:textId="77777777" w:rsidR="00CE7B51" w:rsidRPr="00DE390D" w:rsidRDefault="00CE7B51" w:rsidP="00DE390D">
                  <w:pPr>
                    <w:pStyle w:val="ListParagraph"/>
                    <w:numPr>
                      <w:ilvl w:val="0"/>
                      <w:numId w:val="45"/>
                    </w:numPr>
                    <w:rPr>
                      <w:rFonts w:eastAsiaTheme="minorHAnsi" w:cs="Arial"/>
                      <w:color w:val="000000" w:themeColor="text1"/>
                    </w:rPr>
                  </w:pPr>
                  <w:r w:rsidRPr="00DE390D">
                    <w:rPr>
                      <w:rFonts w:eastAsiaTheme="minorHAnsi" w:cs="Arial"/>
                      <w:color w:val="000000" w:themeColor="text1"/>
                    </w:rPr>
                    <w:t>URCL</w:t>
                  </w:r>
                </w:p>
              </w:tc>
            </w:tr>
            <w:tr w:rsidR="00CE7B51" w:rsidRPr="00200D70" w14:paraId="7A114216"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E31E56"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0FB9EF"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PCL 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5CE6DC"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enable PCL. Disable rear inner door handles.</w:t>
                  </w:r>
                </w:p>
              </w:tc>
            </w:tr>
            <w:tr w:rsidR="00CE7B51" w:rsidRPr="00200D70" w14:paraId="03AAB690"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2140BB"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BCE76E"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PCL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721DB"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disable PCL. Enable rear inner door handles.</w:t>
                  </w:r>
                </w:p>
              </w:tc>
            </w:tr>
            <w:tr w:rsidR="00CE7B51" w:rsidRPr="00200D70" w14:paraId="7CE7D4B5"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472A6A49"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13C404C"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WCL 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7B6BEA"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disable rear window switches</w:t>
                  </w:r>
                </w:p>
              </w:tc>
            </w:tr>
            <w:tr w:rsidR="00CE7B51" w:rsidRPr="00200D70" w14:paraId="0AC6CE42"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4D828C0"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3A03779"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WCL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7D021C"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enable rear window switches</w:t>
                  </w:r>
                </w:p>
              </w:tc>
            </w:tr>
            <w:tr w:rsidR="00CE7B51" w:rsidRPr="00200D70" w14:paraId="4943B6BC"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07E3648A"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994BC34"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RAL 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04E7F7"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disable rear audio devices</w:t>
                  </w:r>
                </w:p>
              </w:tc>
            </w:tr>
            <w:tr w:rsidR="00CE7B51" w:rsidRPr="00200D70" w14:paraId="18159213"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45C6397E"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0985F87"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RAL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95A631"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enable rear audio devices</w:t>
                  </w:r>
                </w:p>
              </w:tc>
            </w:tr>
            <w:tr w:rsidR="00CE7B51" w:rsidRPr="00200D70" w14:paraId="754B745C"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0E91A870"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04F799BF"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RCL 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D1EBAF"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Request</w:t>
                  </w:r>
                  <w:r>
                    <w:rPr>
                      <w:rFonts w:eastAsiaTheme="minorHAnsi" w:cs="Arial"/>
                      <w:color w:val="000000" w:themeColor="text1"/>
                    </w:rPr>
                    <w:t xml:space="preserve"> to disable rear climate devices</w:t>
                  </w:r>
                </w:p>
              </w:tc>
            </w:tr>
            <w:tr w:rsidR="00CE7B51" w:rsidRPr="00200D70" w14:paraId="5C8B3CD4"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ABBDAD1"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3C66542"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RCL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276CF2"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Requet</w:t>
                  </w:r>
                  <w:r>
                    <w:rPr>
                      <w:rFonts w:eastAsiaTheme="minorHAnsi" w:cs="Arial"/>
                      <w:color w:val="000000" w:themeColor="text1"/>
                    </w:rPr>
                    <w:t xml:space="preserve"> to enable rear climate devices</w:t>
                  </w:r>
                </w:p>
              </w:tc>
            </w:tr>
            <w:tr w:rsidR="00CE7B51" w:rsidRPr="00200D70" w14:paraId="71507FD4"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4A984B4"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5654D89D"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URCL 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06D61B"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Lock</w:t>
                  </w:r>
                  <w:r>
                    <w:rPr>
                      <w:rFonts w:eastAsiaTheme="minorHAnsi" w:cs="Arial"/>
                      <w:color w:val="000000" w:themeColor="text1"/>
                    </w:rPr>
                    <w:t xml:space="preserve"> all URC HHD</w:t>
                  </w:r>
                </w:p>
              </w:tc>
            </w:tr>
            <w:tr w:rsidR="00CE7B51" w:rsidRPr="00200D70" w14:paraId="0C6F90D8" w14:textId="77777777" w:rsidTr="00CE7B5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44E6CC" w14:textId="77777777" w:rsidR="00CE7B51" w:rsidRPr="00CE7B51" w:rsidRDefault="00CE7B51" w:rsidP="003D7DBF">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56E079" w14:textId="77777777" w:rsidR="00CE7B51" w:rsidRPr="00CE7B51" w:rsidRDefault="00CE7B51" w:rsidP="003D7DBF">
                  <w:pPr>
                    <w:rPr>
                      <w:rFonts w:eastAsiaTheme="minorHAnsi" w:cs="Arial"/>
                      <w:b/>
                      <w:bCs/>
                      <w:sz w:val="16"/>
                      <w:szCs w:val="16"/>
                      <w:lang w:val="en-GB"/>
                    </w:rPr>
                  </w:pPr>
                  <w:r w:rsidRPr="00CE7B51">
                    <w:rPr>
                      <w:rFonts w:eastAsiaTheme="minorHAnsi" w:cs="Arial"/>
                      <w:b/>
                      <w:bCs/>
                      <w:sz w:val="16"/>
                      <w:szCs w:val="16"/>
                      <w:lang w:val="en-GB"/>
                    </w:rPr>
                    <w:t>URCL Unlock</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EE5CEC" w14:textId="77777777" w:rsidR="00CE7B51" w:rsidRPr="00200D70" w:rsidRDefault="00CE7B51" w:rsidP="003D7DBF">
                  <w:pPr>
                    <w:rPr>
                      <w:rFonts w:eastAsiaTheme="minorHAnsi" w:cs="Arial"/>
                      <w:color w:val="000000" w:themeColor="text1"/>
                    </w:rPr>
                  </w:pPr>
                  <w:r w:rsidRPr="00CE7B51">
                    <w:rPr>
                      <w:rFonts w:eastAsiaTheme="minorHAnsi" w:cs="Arial"/>
                      <w:color w:val="000000" w:themeColor="text1"/>
                      <w:sz w:val="16"/>
                      <w:szCs w:val="16"/>
                    </w:rPr>
                    <w:t>Unlock</w:t>
                  </w:r>
                  <w:r>
                    <w:rPr>
                      <w:rFonts w:eastAsiaTheme="minorHAnsi" w:cs="Arial"/>
                      <w:color w:val="000000" w:themeColor="text1"/>
                    </w:rPr>
                    <w:t xml:space="preserve"> all URC HHD</w:t>
                  </w:r>
                </w:p>
              </w:tc>
            </w:tr>
            <w:tr w:rsidR="00CE7B51" w:rsidRPr="00200D70" w14:paraId="49C8F2C8" w14:textId="77777777" w:rsidTr="00CE7B5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147068" w14:textId="77777777" w:rsidR="00CE7B51" w:rsidRPr="00CE7B51" w:rsidRDefault="00CE7B51" w:rsidP="00545472">
                  <w:pPr>
                    <w:ind w:left="138"/>
                    <w:rPr>
                      <w:rFonts w:eastAsiaTheme="minorHAnsi" w:cs="Arial"/>
                      <w:b/>
                      <w:bCs/>
                      <w:sz w:val="16"/>
                      <w:szCs w:val="16"/>
                      <w:lang w:val="en-GB"/>
                    </w:rPr>
                  </w:pPr>
                  <w:r w:rsidRPr="00CE7B51">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2919A0" w14:textId="77777777" w:rsidR="00CE7B51" w:rsidRPr="00CE7B51" w:rsidRDefault="00CE7B51" w:rsidP="00545472">
                  <w:pPr>
                    <w:rPr>
                      <w:rFonts w:eastAsiaTheme="minorHAnsi" w:cs="Arial"/>
                      <w:color w:val="000000" w:themeColor="text1"/>
                      <w:sz w:val="16"/>
                      <w:szCs w:val="16"/>
                    </w:rPr>
                  </w:pPr>
                  <w:r w:rsidRPr="00CE7B51">
                    <w:rPr>
                      <w:rFonts w:eastAsiaTheme="minorHAnsi" w:cs="Arial"/>
                      <w:color w:val="000000" w:themeColor="text1"/>
                      <w:sz w:val="16"/>
                      <w:szCs w:val="16"/>
                    </w:rPr>
                    <w:t>n/a</w:t>
                  </w:r>
                </w:p>
              </w:tc>
            </w:tr>
          </w:tbl>
          <w:p w14:paraId="503A0EBC" w14:textId="77777777" w:rsidR="00CB385C" w:rsidRPr="00B47106" w:rsidRDefault="00CB385C" w:rsidP="00CF2AF3">
            <w:pPr>
              <w:rPr>
                <w:sz w:val="16"/>
                <w:szCs w:val="16"/>
              </w:rPr>
            </w:pPr>
            <w:r w:rsidRPr="00B47106">
              <w:rPr>
                <w:sz w:val="16"/>
                <w:szCs w:val="16"/>
              </w:rPr>
              <w:fldChar w:fldCharType="end"/>
            </w:r>
          </w:p>
        </w:tc>
      </w:tr>
      <w:tr w:rsidR="00F82CFA" w:rsidRPr="003F473D" w14:paraId="13400D69" w14:textId="77777777" w:rsidTr="00CF2AF3">
        <w:trPr>
          <w:trHeight w:val="410"/>
        </w:trPr>
        <w:tc>
          <w:tcPr>
            <w:tcW w:w="2547" w:type="dxa"/>
            <w:noWrap/>
          </w:tcPr>
          <w:p w14:paraId="70811313" w14:textId="385E475B" w:rsidR="00F82CFA" w:rsidRDefault="00D81C0C" w:rsidP="00CF2AF3">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LSG_RSCL_Voice_stat_N \h </w:instrText>
            </w:r>
            <w:r>
              <w:rPr>
                <w:rFonts w:cs="Arial"/>
                <w:color w:val="000000"/>
                <w:sz w:val="18"/>
                <w:szCs w:val="18"/>
              </w:rPr>
            </w:r>
            <w:r>
              <w:rPr>
                <w:rFonts w:cs="Arial"/>
                <w:color w:val="000000"/>
                <w:sz w:val="18"/>
                <w:szCs w:val="18"/>
              </w:rPr>
              <w:fldChar w:fldCharType="separate"/>
            </w:r>
            <w:r w:rsidR="00CE7B51">
              <w:t>RSCL_Voice_stat</w:t>
            </w:r>
            <w:r>
              <w:rPr>
                <w:rFonts w:cs="Arial"/>
                <w:color w:val="000000"/>
                <w:sz w:val="18"/>
                <w:szCs w:val="18"/>
              </w:rPr>
              <w:fldChar w:fldCharType="end"/>
            </w:r>
          </w:p>
        </w:tc>
        <w:tc>
          <w:tcPr>
            <w:tcW w:w="7654" w:type="dxa"/>
          </w:tcPr>
          <w:p w14:paraId="01BFFA33" w14:textId="77777777" w:rsidR="00CE7B51" w:rsidRPr="00BE0358" w:rsidRDefault="00D81C0C" w:rsidP="004C748C">
            <w:pPr>
              <w:rPr>
                <w:rFonts w:cs="Arial"/>
                <w:color w:val="000000"/>
              </w:rPr>
            </w:pPr>
            <w:r>
              <w:rPr>
                <w:sz w:val="16"/>
                <w:szCs w:val="16"/>
              </w:rPr>
              <w:fldChar w:fldCharType="begin"/>
            </w:r>
            <w:r>
              <w:rPr>
                <w:sz w:val="16"/>
                <w:szCs w:val="16"/>
              </w:rPr>
              <w:instrText xml:space="preserve"> REF LSG_RSCL_Voice_stat_D \h </w:instrText>
            </w:r>
            <w:r>
              <w:rPr>
                <w:sz w:val="16"/>
                <w:szCs w:val="16"/>
              </w:rPr>
            </w:r>
            <w:r>
              <w:rPr>
                <w:sz w:val="16"/>
                <w:szCs w:val="16"/>
              </w:rPr>
              <w:fldChar w:fldCharType="separate"/>
            </w:r>
            <w:r w:rsidR="00CE7B51">
              <w:rPr>
                <w:rFonts w:cs="Arial"/>
                <w:color w:val="000000"/>
              </w:rPr>
              <w:t>Signal between RSCL Voice Control and RSCL control describing the feature status incl. error detection.</w:t>
            </w:r>
          </w:p>
          <w:p w14:paraId="3CEE25CF" w14:textId="77777777" w:rsidR="00CE7B51" w:rsidRPr="00200D70" w:rsidRDefault="00CE7B51" w:rsidP="004C748C">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0D38C291"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2D4148"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00001036"/>
                  <w:placeholder>
                    <w:docPart w:val="DBB4F659900E48AA843C1BB9B0990EF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2E31C9" w14:textId="77777777" w:rsidR="00CE7B51" w:rsidRPr="00320989" w:rsidRDefault="00CE7B51" w:rsidP="00B95D65">
                      <w:pPr>
                        <w:pStyle w:val="scriptNormal"/>
                        <w:rPr>
                          <w:color w:val="auto"/>
                        </w:rPr>
                      </w:pPr>
                      <w:r>
                        <w:rPr>
                          <w:color w:val="auto"/>
                        </w:rPr>
                        <w:t>A</w:t>
                      </w:r>
                    </w:p>
                  </w:tc>
                </w:sdtContent>
              </w:sdt>
            </w:tr>
            <w:tr w:rsidR="00CE7B51" w:rsidRPr="00200D70" w14:paraId="322D31CB"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8CE048" w14:textId="77777777" w:rsidR="00CE7B51" w:rsidRPr="00200D70" w:rsidRDefault="00CE7B51" w:rsidP="00B95D65">
                  <w:pPr>
                    <w:rPr>
                      <w:rFonts w:cs="Arial"/>
                      <w:b/>
                      <w:bCs/>
                      <w:lang w:val="en-GB"/>
                    </w:rPr>
                  </w:pPr>
                  <w:r w:rsidRPr="00200D70">
                    <w:rPr>
                      <w:rFonts w:cs="Arial"/>
                      <w:b/>
                      <w:bCs/>
                      <w:lang w:val="en-GB"/>
                    </w:rPr>
                    <w:t>Value</w:t>
                  </w:r>
                </w:p>
                <w:p w14:paraId="18851F6C" w14:textId="77777777" w:rsidR="00CE7B51" w:rsidRPr="00200D70" w:rsidRDefault="00CE7B51" w:rsidP="00B95D6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132FFA" w14:textId="77777777" w:rsidR="00CE7B51" w:rsidRPr="00200D70" w:rsidRDefault="00CE7B51" w:rsidP="00B95D65">
                  <w:pPr>
                    <w:rPr>
                      <w:rFonts w:eastAsiaTheme="minorHAnsi" w:cs="Arial"/>
                      <w:b/>
                      <w:bCs/>
                      <w:lang w:val="en-GB"/>
                    </w:rPr>
                  </w:pPr>
                  <w:r>
                    <w:rPr>
                      <w:rFonts w:eastAsiaTheme="minorHAnsi" w:cs="Arial"/>
                      <w:color w:val="000000" w:themeColor="text1"/>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45712" w14:textId="77777777" w:rsidR="00CE7B51" w:rsidRPr="00200D70" w:rsidRDefault="00CE7B51" w:rsidP="00B95D65">
                  <w:pPr>
                    <w:rPr>
                      <w:rFonts w:eastAsiaTheme="minorHAnsi" w:cs="Arial"/>
                      <w:color w:val="000000" w:themeColor="text1"/>
                    </w:rPr>
                  </w:pPr>
                  <w:r>
                    <w:rPr>
                      <w:rFonts w:eastAsiaTheme="minorHAnsi" w:cs="Arial"/>
                      <w:color w:val="000000" w:themeColor="text1"/>
                    </w:rPr>
                    <w:t>TBD</w:t>
                  </w:r>
                </w:p>
              </w:tc>
            </w:tr>
            <w:tr w:rsidR="00CE7B51" w:rsidRPr="00200D70" w14:paraId="0FFE6C2F"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DC13F0"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F593D6" w14:textId="77777777" w:rsidR="00CE7B51" w:rsidRPr="00200D70" w:rsidRDefault="00CE7B51" w:rsidP="00B95D6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3554AD" w14:textId="77777777" w:rsidR="00CE7B51" w:rsidRPr="00200D70" w:rsidRDefault="00CE7B51" w:rsidP="00B95D65">
                  <w:pPr>
                    <w:rPr>
                      <w:rFonts w:eastAsiaTheme="minorHAnsi" w:cs="Arial"/>
                      <w:color w:val="000000" w:themeColor="text1"/>
                    </w:rPr>
                  </w:pPr>
                  <w:r w:rsidRPr="00200D70">
                    <w:rPr>
                      <w:rFonts w:eastAsiaTheme="minorHAnsi" w:cs="Arial"/>
                      <w:color w:val="000000" w:themeColor="text1"/>
                    </w:rPr>
                    <w:t>…</w:t>
                  </w:r>
                </w:p>
              </w:tc>
            </w:tr>
            <w:tr w:rsidR="00CE7B51" w:rsidRPr="00200D70" w14:paraId="3FD42654"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88F9CD"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E40630" w14:textId="77777777" w:rsidR="00CE7B51" w:rsidRPr="00200D70" w:rsidRDefault="00CE7B51" w:rsidP="00B95D6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CE3BAC" w14:textId="77777777" w:rsidR="00CE7B51" w:rsidRPr="00200D70" w:rsidRDefault="00CE7B51" w:rsidP="00B95D65">
                  <w:pPr>
                    <w:rPr>
                      <w:rFonts w:eastAsiaTheme="minorHAnsi" w:cs="Arial"/>
                      <w:color w:val="000000" w:themeColor="text1"/>
                    </w:rPr>
                  </w:pPr>
                  <w:r w:rsidRPr="00200D70">
                    <w:rPr>
                      <w:rFonts w:eastAsiaTheme="minorHAnsi" w:cs="Arial"/>
                      <w:color w:val="000000" w:themeColor="text1"/>
                    </w:rPr>
                    <w:t>…</w:t>
                  </w:r>
                </w:p>
              </w:tc>
            </w:tr>
            <w:tr w:rsidR="00CE7B51" w:rsidRPr="00200D70" w14:paraId="5D617CBD"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CF2D1F"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2D87A" w14:textId="77777777" w:rsidR="00CE7B51" w:rsidRPr="00200D70" w:rsidRDefault="00CE7B51" w:rsidP="00B95D6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378E79" w14:textId="77777777" w:rsidR="00CE7B51" w:rsidRPr="00200D70" w:rsidRDefault="00CE7B51" w:rsidP="00B95D65">
                  <w:pPr>
                    <w:rPr>
                      <w:rFonts w:eastAsiaTheme="minorHAnsi" w:cs="Arial"/>
                      <w:color w:val="000000" w:themeColor="text1"/>
                    </w:rPr>
                  </w:pPr>
                </w:p>
              </w:tc>
            </w:tr>
            <w:tr w:rsidR="00CE7B51" w:rsidRPr="00200D70" w14:paraId="1799038F"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FB551E"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FD66C4" w14:textId="77777777" w:rsidR="00CE7B51" w:rsidRPr="00BE0358" w:rsidRDefault="00CE7B51" w:rsidP="00B95D65">
                  <w:pPr>
                    <w:rPr>
                      <w:rFonts w:eastAsiaTheme="minorHAnsi" w:cs="Arial"/>
                      <w:bCs/>
                      <w:lang w:val="en-GB"/>
                    </w:rPr>
                  </w:pPr>
                  <w:r w:rsidRPr="00BE0358">
                    <w:rPr>
                      <w:rFonts w:eastAsiaTheme="minorHAnsi" w:cs="Arial"/>
                      <w:bCs/>
                      <w:lang w:val="en-GB"/>
                    </w:rPr>
                    <w:t>Error</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5C6B9B" w14:textId="77777777" w:rsidR="00CE7B51" w:rsidRPr="00200D70" w:rsidRDefault="00CE7B51" w:rsidP="00B95D65">
                  <w:pPr>
                    <w:rPr>
                      <w:rFonts w:eastAsiaTheme="minorHAnsi" w:cs="Arial"/>
                      <w:color w:val="000000" w:themeColor="text1"/>
                    </w:rPr>
                  </w:pPr>
                </w:p>
              </w:tc>
            </w:tr>
            <w:tr w:rsidR="00CE7B51" w:rsidRPr="00200D70" w14:paraId="29471B88"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2A4E4D"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0AD982"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22C5A462" w14:textId="5B338AC3" w:rsidR="00F82CFA" w:rsidRPr="00B47106" w:rsidRDefault="00D81C0C" w:rsidP="00CF2AF3">
            <w:pPr>
              <w:rPr>
                <w:sz w:val="16"/>
                <w:szCs w:val="16"/>
              </w:rPr>
            </w:pPr>
            <w:r>
              <w:rPr>
                <w:sz w:val="16"/>
                <w:szCs w:val="16"/>
              </w:rPr>
              <w:fldChar w:fldCharType="end"/>
            </w:r>
          </w:p>
        </w:tc>
      </w:tr>
    </w:tbl>
    <w:p w14:paraId="563D62CE" w14:textId="77777777" w:rsidR="00CB385C" w:rsidRDefault="00CB385C" w:rsidP="00CB385C">
      <w:pPr>
        <w:pStyle w:val="Heading4"/>
        <w:numPr>
          <w:ilvl w:val="3"/>
          <w:numId w:val="5"/>
        </w:numPr>
      </w:pPr>
      <w:r>
        <w:lastRenderedPageBreak/>
        <w:t xml:space="preserve">Logical </w:t>
      </w:r>
      <w:commentRangeStart w:id="281"/>
      <w:r>
        <w:t>Outputs</w:t>
      </w:r>
      <w:commentRangeEnd w:id="281"/>
      <w:r w:rsidR="002E1F97">
        <w:rPr>
          <w:rStyle w:val="CommentReference"/>
          <w:rFonts w:ascii="Times New Roman" w:hAnsi="Times New Roman" w:cs="Times New Roman"/>
          <w:iCs w:val="0"/>
          <w:kern w:val="0"/>
          <w:szCs w:val="20"/>
        </w:rPr>
        <w:commentReference w:id="281"/>
      </w:r>
    </w:p>
    <w:tbl>
      <w:tblPr>
        <w:tblStyle w:val="TableGrid"/>
        <w:tblW w:w="10201" w:type="dxa"/>
        <w:tblInd w:w="0" w:type="dxa"/>
        <w:tblLayout w:type="fixed"/>
        <w:tblLook w:val="04A0" w:firstRow="1" w:lastRow="0" w:firstColumn="1" w:lastColumn="0" w:noHBand="0" w:noVBand="1"/>
      </w:tblPr>
      <w:tblGrid>
        <w:gridCol w:w="2689"/>
        <w:gridCol w:w="7512"/>
      </w:tblGrid>
      <w:tr w:rsidR="00CB385C" w:rsidRPr="00E54DEA" w14:paraId="2BCF5D19" w14:textId="77777777" w:rsidTr="00CF2AF3">
        <w:trPr>
          <w:trHeight w:val="260"/>
        </w:trPr>
        <w:tc>
          <w:tcPr>
            <w:tcW w:w="2689" w:type="dxa"/>
            <w:shd w:val="clear" w:color="auto" w:fill="D9D9D9" w:themeFill="background1" w:themeFillShade="D9"/>
            <w:noWrap/>
            <w:hideMark/>
          </w:tcPr>
          <w:p w14:paraId="0C04505B" w14:textId="77777777" w:rsidR="00CB385C" w:rsidRPr="00E54DEA" w:rsidRDefault="00CB385C" w:rsidP="00CF2AF3">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C8B6C88" w14:textId="77777777" w:rsidR="00CB385C" w:rsidRPr="00E54DEA" w:rsidRDefault="00CB385C" w:rsidP="00CF2AF3">
            <w:pPr>
              <w:overflowPunct/>
              <w:autoSpaceDE/>
              <w:autoSpaceDN/>
              <w:adjustRightInd/>
              <w:textAlignment w:val="auto"/>
              <w:rPr>
                <w:rFonts w:cs="Arial"/>
                <w:b/>
                <w:bCs/>
                <w:color w:val="000000"/>
              </w:rPr>
            </w:pPr>
            <w:r>
              <w:rPr>
                <w:rFonts w:cs="Arial"/>
                <w:b/>
                <w:bCs/>
                <w:color w:val="000000"/>
              </w:rPr>
              <w:t>Description</w:t>
            </w:r>
          </w:p>
        </w:tc>
      </w:tr>
      <w:tr w:rsidR="00CB385C" w:rsidRPr="003F473D" w14:paraId="43DF05CC" w14:textId="77777777" w:rsidTr="00CF2AF3">
        <w:trPr>
          <w:trHeight w:val="410"/>
        </w:trPr>
        <w:tc>
          <w:tcPr>
            <w:tcW w:w="2689" w:type="dxa"/>
            <w:noWrap/>
          </w:tcPr>
          <w:p w14:paraId="4D334AB1" w14:textId="350F1B13" w:rsidR="00CB385C" w:rsidRPr="003F473D" w:rsidRDefault="00D81C0C" w:rsidP="00CF2AF3">
            <w:pPr>
              <w:overflowPunct/>
              <w:autoSpaceDE/>
              <w:autoSpaceDN/>
              <w:adjustRightInd/>
              <w:textAlignment w:val="auto"/>
              <w:rPr>
                <w:rFonts w:cs="Arial"/>
                <w:color w:val="000000"/>
                <w:sz w:val="18"/>
                <w:szCs w:val="18"/>
              </w:rPr>
            </w:pPr>
            <w:r>
              <w:rPr>
                <w:rFonts w:cs="Arial"/>
                <w:color w:val="000000"/>
                <w:sz w:val="18"/>
                <w:szCs w:val="18"/>
              </w:rPr>
              <w:fldChar w:fldCharType="begin"/>
            </w:r>
            <w:r>
              <w:rPr>
                <w:rFonts w:cs="Arial"/>
                <w:color w:val="000000"/>
                <w:sz w:val="18"/>
                <w:szCs w:val="18"/>
              </w:rPr>
              <w:instrText xml:space="preserve"> REF LSG_Global_RSCL_Voice_rq_N \h </w:instrText>
            </w:r>
            <w:r>
              <w:rPr>
                <w:rFonts w:cs="Arial"/>
                <w:color w:val="000000"/>
                <w:sz w:val="18"/>
                <w:szCs w:val="18"/>
              </w:rPr>
            </w:r>
            <w:r>
              <w:rPr>
                <w:rFonts w:cs="Arial"/>
                <w:color w:val="000000"/>
                <w:sz w:val="18"/>
                <w:szCs w:val="18"/>
              </w:rPr>
              <w:fldChar w:fldCharType="separate"/>
            </w:r>
            <w:r w:rsidR="00CE7B51">
              <w:t>Global_RSCL_Voice_rq</w:t>
            </w:r>
            <w:r>
              <w:rPr>
                <w:rFonts w:cs="Arial"/>
                <w:color w:val="000000"/>
                <w:sz w:val="18"/>
                <w:szCs w:val="18"/>
              </w:rPr>
              <w:fldChar w:fldCharType="end"/>
            </w:r>
          </w:p>
        </w:tc>
        <w:tc>
          <w:tcPr>
            <w:tcW w:w="7512" w:type="dxa"/>
            <w:noWrap/>
          </w:tcPr>
          <w:p w14:paraId="445C35ED" w14:textId="77777777" w:rsidR="00CE7B51" w:rsidRDefault="00D81C0C" w:rsidP="004C748C">
            <w:pPr>
              <w:rPr>
                <w:rFonts w:cs="Arial"/>
              </w:rPr>
            </w:pPr>
            <w:r>
              <w:rPr>
                <w:rFonts w:cs="Arial"/>
                <w:color w:val="000000"/>
                <w:sz w:val="16"/>
                <w:szCs w:val="16"/>
              </w:rPr>
              <w:fldChar w:fldCharType="begin"/>
            </w:r>
            <w:r>
              <w:rPr>
                <w:rFonts w:cs="Arial"/>
                <w:color w:val="000000"/>
                <w:sz w:val="16"/>
                <w:szCs w:val="16"/>
              </w:rPr>
              <w:instrText xml:space="preserve"> REF LSG_Global_RSCL_Voice_rq_D \h </w:instrText>
            </w:r>
            <w:r>
              <w:rPr>
                <w:rFonts w:cs="Arial"/>
                <w:color w:val="000000"/>
                <w:sz w:val="16"/>
                <w:szCs w:val="16"/>
              </w:rPr>
            </w:r>
            <w:r>
              <w:rPr>
                <w:rFonts w:cs="Arial"/>
                <w:color w:val="000000"/>
                <w:sz w:val="16"/>
                <w:szCs w:val="16"/>
              </w:rPr>
              <w:fldChar w:fldCharType="separate"/>
            </w:r>
            <w:r w:rsidR="00CE7B51" w:rsidRPr="00E276D9">
              <w:rPr>
                <w:rFonts w:cs="Arial"/>
              </w:rPr>
              <w:t xml:space="preserve">Signal between </w:t>
            </w:r>
            <w:r w:rsidR="00CE7B51">
              <w:rPr>
                <w:rFonts w:cs="Arial"/>
              </w:rPr>
              <w:t>Voice Command</w:t>
            </w:r>
            <w:r w:rsidR="00CE7B51" w:rsidRPr="00E276D9">
              <w:rPr>
                <w:rFonts w:cs="Arial"/>
              </w:rPr>
              <w:t xml:space="preserve"> Control and RSCL Control describing the user request for feature status.</w:t>
            </w:r>
          </w:p>
          <w:p w14:paraId="208DAA2E"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4BA3D4C7"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C65B75"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4586843"/>
                  <w:placeholder>
                    <w:docPart w:val="B54B404C2E2F4AF6BA92569F1C3BDE84"/>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AF92E9" w14:textId="77777777" w:rsidR="00CE7B51" w:rsidRPr="00320989" w:rsidRDefault="00CE7B51" w:rsidP="00B95D65">
                      <w:pPr>
                        <w:pStyle w:val="scriptNormal"/>
                        <w:rPr>
                          <w:color w:val="auto"/>
                        </w:rPr>
                      </w:pPr>
                      <w:r w:rsidRPr="00320989">
                        <w:rPr>
                          <w:color w:val="000000" w:themeColor="text1"/>
                        </w:rPr>
                        <w:t>Choose an item.</w:t>
                      </w:r>
                    </w:p>
                  </w:tc>
                </w:sdtContent>
              </w:sdt>
            </w:tr>
            <w:tr w:rsidR="00CE7B51" w:rsidRPr="00200D70" w14:paraId="5EEF750E"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26B1DA"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81F70C"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03F890B1"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6A70EE" w14:textId="77777777" w:rsidR="00CE7B51" w:rsidRPr="00200D70" w:rsidRDefault="00CE7B51" w:rsidP="004C748C">
                  <w:pPr>
                    <w:rPr>
                      <w:rFonts w:cs="Arial"/>
                      <w:b/>
                      <w:bCs/>
                      <w:lang w:val="en-GB"/>
                    </w:rPr>
                  </w:pPr>
                  <w:r w:rsidRPr="00200D70">
                    <w:rPr>
                      <w:rFonts w:cs="Arial"/>
                      <w:b/>
                      <w:bCs/>
                      <w:lang w:val="en-GB"/>
                    </w:rPr>
                    <w:t>Value</w:t>
                  </w:r>
                </w:p>
                <w:p w14:paraId="457B21F1" w14:textId="77777777" w:rsidR="00CE7B51" w:rsidRPr="00200D70" w:rsidRDefault="00CE7B51" w:rsidP="004C748C">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D1FF55" w14:textId="77777777" w:rsidR="00CE7B51" w:rsidRPr="00200D70" w:rsidRDefault="00CE7B51" w:rsidP="004C748C">
                  <w:pPr>
                    <w:rPr>
                      <w:rFonts w:eastAsiaTheme="minorHAnsi" w:cs="Arial"/>
                      <w:b/>
                      <w:bCs/>
                      <w:lang w:val="en-GB"/>
                    </w:rPr>
                  </w:pPr>
                  <w:r>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3D1F1E" w14:textId="77777777" w:rsidR="00CE7B51" w:rsidRDefault="00CE7B51" w:rsidP="004C748C">
                  <w:pPr>
                    <w:rPr>
                      <w:rFonts w:eastAsiaTheme="minorHAnsi" w:cs="Arial"/>
                      <w:color w:val="000000" w:themeColor="text1"/>
                    </w:rPr>
                  </w:pPr>
                  <w:r>
                    <w:rPr>
                      <w:rFonts w:eastAsiaTheme="minorHAnsi" w:cs="Arial"/>
                      <w:color w:val="000000" w:themeColor="text1"/>
                    </w:rPr>
                    <w:t>Lock all RSCL functions</w:t>
                  </w:r>
                </w:p>
                <w:p w14:paraId="01DFA76E"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7C26DF27"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7A4BE436"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4C7EE4ED"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3B2134EF" w14:textId="77777777" w:rsidR="00CE7B51" w:rsidRPr="004C748C" w:rsidRDefault="00CE7B51" w:rsidP="004C748C">
                  <w:pPr>
                    <w:pStyle w:val="ListParagraph"/>
                    <w:numPr>
                      <w:ilvl w:val="0"/>
                      <w:numId w:val="45"/>
                    </w:numPr>
                    <w:rPr>
                      <w:rFonts w:eastAsiaTheme="minorHAnsi" w:cs="Arial"/>
                      <w:color w:val="000000" w:themeColor="text1"/>
                    </w:rPr>
                  </w:pPr>
                  <w:r w:rsidRPr="004C748C">
                    <w:rPr>
                      <w:rFonts w:eastAsiaTheme="minorHAnsi" w:cs="Arial"/>
                      <w:color w:val="000000" w:themeColor="text1"/>
                    </w:rPr>
                    <w:t>URCL</w:t>
                  </w:r>
                </w:p>
              </w:tc>
            </w:tr>
            <w:tr w:rsidR="00CE7B51" w:rsidRPr="00200D70" w14:paraId="794C60B2"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D37DEF" w14:textId="77777777" w:rsidR="00CE7B51" w:rsidRPr="00200D70" w:rsidRDefault="00CE7B51" w:rsidP="004C748C">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933D66" w14:textId="77777777" w:rsidR="00CE7B51" w:rsidRPr="00200D70" w:rsidRDefault="00CE7B51" w:rsidP="004C748C">
                  <w:pPr>
                    <w:rPr>
                      <w:rFonts w:eastAsiaTheme="minorHAnsi" w:cs="Arial"/>
                      <w:b/>
                      <w:bCs/>
                      <w:lang w:val="en-GB"/>
                    </w:rPr>
                  </w:pPr>
                  <w:r>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A74A66" w14:textId="77777777" w:rsidR="00CE7B51" w:rsidRDefault="00CE7B51" w:rsidP="004C748C">
                  <w:pPr>
                    <w:rPr>
                      <w:rFonts w:eastAsiaTheme="minorHAnsi" w:cs="Arial"/>
                      <w:color w:val="000000" w:themeColor="text1"/>
                    </w:rPr>
                  </w:pPr>
                  <w:r>
                    <w:rPr>
                      <w:rFonts w:eastAsiaTheme="minorHAnsi" w:cs="Arial"/>
                      <w:color w:val="000000" w:themeColor="text1"/>
                    </w:rPr>
                    <w:t>Unlock all RSCL functions</w:t>
                  </w:r>
                </w:p>
                <w:p w14:paraId="2CDDE474"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5791EEDD"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14856686"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5CBAD062" w14:textId="77777777" w:rsidR="00CE7B51" w:rsidRDefault="00CE7B51" w:rsidP="004C748C">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05D9382A" w14:textId="77777777" w:rsidR="00CE7B51" w:rsidRPr="004C748C" w:rsidRDefault="00CE7B51" w:rsidP="004C748C">
                  <w:pPr>
                    <w:pStyle w:val="ListParagraph"/>
                    <w:numPr>
                      <w:ilvl w:val="0"/>
                      <w:numId w:val="45"/>
                    </w:numPr>
                    <w:rPr>
                      <w:rFonts w:eastAsiaTheme="minorHAnsi" w:cs="Arial"/>
                      <w:color w:val="000000" w:themeColor="text1"/>
                    </w:rPr>
                  </w:pPr>
                  <w:r w:rsidRPr="004C748C">
                    <w:rPr>
                      <w:rFonts w:eastAsiaTheme="minorHAnsi" w:cs="Arial"/>
                      <w:color w:val="000000" w:themeColor="text1"/>
                    </w:rPr>
                    <w:t>URCL</w:t>
                  </w:r>
                </w:p>
              </w:tc>
            </w:tr>
            <w:tr w:rsidR="00CE7B51" w:rsidRPr="00200D70" w14:paraId="5C0A581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268AC6"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A67605"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25F1AF4E" w14:textId="5A894FCE" w:rsidR="00CB385C" w:rsidRPr="00B47106" w:rsidRDefault="00D81C0C" w:rsidP="00CF2AF3">
            <w:pPr>
              <w:rPr>
                <w:rFonts w:cs="Arial"/>
                <w:color w:val="000000"/>
                <w:sz w:val="16"/>
                <w:szCs w:val="16"/>
              </w:rPr>
            </w:pPr>
            <w:r>
              <w:rPr>
                <w:rFonts w:cs="Arial"/>
                <w:color w:val="000000"/>
                <w:sz w:val="16"/>
                <w:szCs w:val="16"/>
              </w:rPr>
              <w:fldChar w:fldCharType="end"/>
            </w:r>
          </w:p>
        </w:tc>
      </w:tr>
      <w:tr w:rsidR="00CB385C" w:rsidRPr="003F473D" w14:paraId="02AB0DF2" w14:textId="77777777" w:rsidTr="00CF2AF3">
        <w:trPr>
          <w:trHeight w:val="410"/>
        </w:trPr>
        <w:tc>
          <w:tcPr>
            <w:tcW w:w="2689" w:type="dxa"/>
            <w:noWrap/>
          </w:tcPr>
          <w:p w14:paraId="5DEE415E" w14:textId="0A043B97" w:rsidR="00CB385C" w:rsidRDefault="00D81C0C" w:rsidP="00CF2AF3">
            <w:pPr>
              <w:overflowPunct/>
              <w:autoSpaceDE/>
              <w:autoSpaceDN/>
              <w:adjustRightInd/>
              <w:textAlignment w:val="auto"/>
            </w:pPr>
            <w:r>
              <w:fldChar w:fldCharType="begin"/>
            </w:r>
            <w:r>
              <w:instrText xml:space="preserve"> REF LSG_PCL_Voice_rq_N \h </w:instrText>
            </w:r>
            <w:r>
              <w:fldChar w:fldCharType="separate"/>
            </w:r>
            <w:r w:rsidR="00CE7B51">
              <w:t>PCL_Voice_rq</w:t>
            </w:r>
            <w:r>
              <w:fldChar w:fldCharType="end"/>
            </w:r>
          </w:p>
        </w:tc>
        <w:tc>
          <w:tcPr>
            <w:tcW w:w="7512" w:type="dxa"/>
            <w:noWrap/>
          </w:tcPr>
          <w:p w14:paraId="758D814C" w14:textId="77777777" w:rsidR="00CE7B51" w:rsidRDefault="00D81C0C" w:rsidP="004C748C">
            <w:pPr>
              <w:rPr>
                <w:rFonts w:cs="Arial"/>
              </w:rPr>
            </w:pPr>
            <w:r>
              <w:rPr>
                <w:rFonts w:cs="Arial"/>
                <w:color w:val="000000"/>
                <w:sz w:val="16"/>
                <w:szCs w:val="16"/>
              </w:rPr>
              <w:fldChar w:fldCharType="begin"/>
            </w:r>
            <w:r>
              <w:rPr>
                <w:rFonts w:cs="Arial"/>
                <w:color w:val="000000"/>
                <w:sz w:val="16"/>
                <w:szCs w:val="16"/>
              </w:rPr>
              <w:instrText xml:space="preserve"> REF LSG_PCL_Voice_rq_D \h </w:instrText>
            </w:r>
            <w:r>
              <w:rPr>
                <w:rFonts w:cs="Arial"/>
                <w:color w:val="000000"/>
                <w:sz w:val="16"/>
                <w:szCs w:val="16"/>
              </w:rPr>
            </w:r>
            <w:r>
              <w:rPr>
                <w:rFonts w:cs="Arial"/>
                <w:color w:val="000000"/>
                <w:sz w:val="16"/>
                <w:szCs w:val="16"/>
              </w:rPr>
              <w:fldChar w:fldCharType="separate"/>
            </w:r>
            <w:r w:rsidR="00CE7B51" w:rsidRPr="00E276D9">
              <w:rPr>
                <w:rFonts w:cs="Arial"/>
              </w:rPr>
              <w:t xml:space="preserve">Signal between </w:t>
            </w:r>
            <w:r w:rsidR="00CE7B51">
              <w:rPr>
                <w:rFonts w:cs="Arial"/>
              </w:rPr>
              <w:t>Voice Command</w:t>
            </w:r>
            <w:r w:rsidR="00CE7B51" w:rsidRPr="00E276D9">
              <w:rPr>
                <w:rFonts w:cs="Arial"/>
              </w:rPr>
              <w:t xml:space="preserve"> Control and RSCL Control describing the user request for </w:t>
            </w:r>
            <w:r w:rsidR="00CE7B51">
              <w:rPr>
                <w:rFonts w:cs="Arial"/>
              </w:rPr>
              <w:t>PCL</w:t>
            </w:r>
            <w:r w:rsidR="00CE7B51" w:rsidRPr="00E276D9">
              <w:rPr>
                <w:rFonts w:cs="Arial"/>
              </w:rPr>
              <w:t xml:space="preserve"> status</w:t>
            </w:r>
          </w:p>
          <w:p w14:paraId="50A6417C"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152DD17E"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2B1C13"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29915255"/>
                  <w:placeholder>
                    <w:docPart w:val="0E864789B73540A6B68F6E70B35215F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E0B934" w14:textId="77777777" w:rsidR="00CE7B51" w:rsidRPr="00320989" w:rsidRDefault="00CE7B51" w:rsidP="00B95D65">
                      <w:pPr>
                        <w:pStyle w:val="scriptNormal"/>
                        <w:rPr>
                          <w:color w:val="auto"/>
                        </w:rPr>
                      </w:pPr>
                      <w:r>
                        <w:rPr>
                          <w:color w:val="auto"/>
                        </w:rPr>
                        <w:t>A</w:t>
                      </w:r>
                    </w:p>
                  </w:tc>
                </w:sdtContent>
              </w:sdt>
            </w:tr>
            <w:tr w:rsidR="00CE7B51" w:rsidRPr="00200D70" w14:paraId="60831DF2"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CA7AD5"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D70FBB"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4EAEC8BB"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20C2C7" w14:textId="77777777" w:rsidR="00CE7B51" w:rsidRPr="00200D70" w:rsidRDefault="00CE7B51" w:rsidP="00C6215F">
                  <w:pPr>
                    <w:rPr>
                      <w:rFonts w:cs="Arial"/>
                      <w:b/>
                      <w:bCs/>
                      <w:lang w:val="en-GB"/>
                    </w:rPr>
                  </w:pPr>
                  <w:r w:rsidRPr="00200D70">
                    <w:rPr>
                      <w:rFonts w:cs="Arial"/>
                      <w:b/>
                      <w:bCs/>
                      <w:lang w:val="en-GB"/>
                    </w:rPr>
                    <w:t>Value</w:t>
                  </w:r>
                </w:p>
                <w:p w14:paraId="00DD1B6C" w14:textId="77777777" w:rsidR="00CE7B51" w:rsidRPr="00200D70" w:rsidRDefault="00CE7B51" w:rsidP="00C6215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71AA84" w14:textId="77777777" w:rsidR="00CE7B51" w:rsidRPr="00200D70" w:rsidRDefault="00CE7B51" w:rsidP="00C6215F">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A77134" w14:textId="77777777" w:rsidR="00CE7B51" w:rsidRPr="00200D70" w:rsidRDefault="00CE7B51" w:rsidP="00C6215F">
                  <w:pPr>
                    <w:rPr>
                      <w:rFonts w:eastAsiaTheme="minorHAnsi" w:cs="Arial"/>
                      <w:color w:val="000000" w:themeColor="text1"/>
                    </w:rPr>
                  </w:pPr>
                  <w:r>
                    <w:rPr>
                      <w:rFonts w:eastAsiaTheme="minorHAnsi" w:cs="Arial"/>
                      <w:color w:val="000000" w:themeColor="text1"/>
                    </w:rPr>
                    <w:t>Request to enable PCL. Disable rear inner door handles.</w:t>
                  </w:r>
                </w:p>
              </w:tc>
            </w:tr>
            <w:tr w:rsidR="00CE7B51" w:rsidRPr="00200D70" w14:paraId="3637EBA6"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79CE8" w14:textId="77777777" w:rsidR="00CE7B51" w:rsidRPr="00200D70" w:rsidRDefault="00CE7B51" w:rsidP="00C6215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2B2422" w14:textId="77777777" w:rsidR="00CE7B51" w:rsidRPr="00200D70" w:rsidRDefault="00CE7B51" w:rsidP="00C6215F">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15FA81" w14:textId="77777777" w:rsidR="00CE7B51" w:rsidRPr="00200D70" w:rsidRDefault="00CE7B51" w:rsidP="00C6215F">
                  <w:pPr>
                    <w:rPr>
                      <w:rFonts w:eastAsiaTheme="minorHAnsi" w:cs="Arial"/>
                      <w:color w:val="000000" w:themeColor="text1"/>
                    </w:rPr>
                  </w:pPr>
                  <w:r>
                    <w:rPr>
                      <w:rFonts w:eastAsiaTheme="minorHAnsi" w:cs="Arial"/>
                      <w:color w:val="000000" w:themeColor="text1"/>
                    </w:rPr>
                    <w:t>Request to disable PCL. Enable rear inner door handles.</w:t>
                  </w:r>
                </w:p>
              </w:tc>
            </w:tr>
            <w:tr w:rsidR="00CE7B51" w:rsidRPr="00200D70" w14:paraId="0B69D624"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580F68"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53C2ED"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74F8AA52" w14:textId="4A8910FA" w:rsidR="00CB385C" w:rsidRPr="00B47106" w:rsidRDefault="00D81C0C" w:rsidP="00CF2AF3">
            <w:pPr>
              <w:rPr>
                <w:rFonts w:cs="Arial"/>
                <w:color w:val="000000"/>
                <w:sz w:val="16"/>
                <w:szCs w:val="16"/>
              </w:rPr>
            </w:pPr>
            <w:r>
              <w:rPr>
                <w:rFonts w:cs="Arial"/>
                <w:color w:val="000000"/>
                <w:sz w:val="16"/>
                <w:szCs w:val="16"/>
              </w:rPr>
              <w:fldChar w:fldCharType="end"/>
            </w:r>
          </w:p>
        </w:tc>
      </w:tr>
      <w:tr w:rsidR="00CB385C" w:rsidRPr="003F473D" w14:paraId="3410065C" w14:textId="77777777" w:rsidTr="00CF2AF3">
        <w:trPr>
          <w:trHeight w:val="410"/>
        </w:trPr>
        <w:tc>
          <w:tcPr>
            <w:tcW w:w="2689" w:type="dxa"/>
            <w:noWrap/>
          </w:tcPr>
          <w:p w14:paraId="77429DA8" w14:textId="0BEEE120" w:rsidR="00CB385C" w:rsidRDefault="00D81C0C" w:rsidP="00CF2AF3">
            <w:pPr>
              <w:overflowPunct/>
              <w:autoSpaceDE/>
              <w:autoSpaceDN/>
              <w:adjustRightInd/>
              <w:textAlignment w:val="auto"/>
            </w:pPr>
            <w:r>
              <w:fldChar w:fldCharType="begin"/>
            </w:r>
            <w:r>
              <w:instrText xml:space="preserve"> REF LSG_WCL_Voice_rq_N \h </w:instrText>
            </w:r>
            <w:r>
              <w:fldChar w:fldCharType="separate"/>
            </w:r>
            <w:r w:rsidR="00CE7B51">
              <w:t>WCL_Voice_rq</w:t>
            </w:r>
            <w:r>
              <w:fldChar w:fldCharType="end"/>
            </w:r>
          </w:p>
        </w:tc>
        <w:tc>
          <w:tcPr>
            <w:tcW w:w="7512" w:type="dxa"/>
            <w:noWrap/>
          </w:tcPr>
          <w:p w14:paraId="18A919A3" w14:textId="77777777" w:rsidR="00CE7B51" w:rsidRDefault="00D81C0C" w:rsidP="00040FDA">
            <w:pPr>
              <w:rPr>
                <w:rFonts w:cs="Arial"/>
              </w:rPr>
            </w:pPr>
            <w:r>
              <w:rPr>
                <w:rFonts w:cs="Arial"/>
                <w:color w:val="000000"/>
                <w:sz w:val="16"/>
                <w:szCs w:val="16"/>
              </w:rPr>
              <w:fldChar w:fldCharType="begin"/>
            </w:r>
            <w:r>
              <w:rPr>
                <w:rFonts w:cs="Arial"/>
                <w:color w:val="000000"/>
                <w:sz w:val="16"/>
                <w:szCs w:val="16"/>
              </w:rPr>
              <w:instrText xml:space="preserve"> REF LSG_WCL_Voice_rq_D \h </w:instrText>
            </w:r>
            <w:r>
              <w:rPr>
                <w:rFonts w:cs="Arial"/>
                <w:color w:val="000000"/>
                <w:sz w:val="16"/>
                <w:szCs w:val="16"/>
              </w:rPr>
            </w:r>
            <w:r>
              <w:rPr>
                <w:rFonts w:cs="Arial"/>
                <w:color w:val="000000"/>
                <w:sz w:val="16"/>
                <w:szCs w:val="16"/>
              </w:rPr>
              <w:fldChar w:fldCharType="separate"/>
            </w:r>
            <w:r w:rsidR="00CE7B51" w:rsidRPr="00B44D71">
              <w:rPr>
                <w:rFonts w:cs="Arial"/>
              </w:rPr>
              <w:t xml:space="preserve">Signal between </w:t>
            </w:r>
            <w:r w:rsidR="00CE7B51">
              <w:rPr>
                <w:rFonts w:cs="Arial"/>
              </w:rPr>
              <w:t>Voice Command</w:t>
            </w:r>
            <w:r w:rsidR="00CE7B51" w:rsidRPr="00B44D71">
              <w:rPr>
                <w:rFonts w:cs="Arial"/>
              </w:rPr>
              <w:t xml:space="preserve"> Control and RSCL Control describing the user request for </w:t>
            </w:r>
            <w:r w:rsidR="00CE7B51">
              <w:rPr>
                <w:rFonts w:cs="Arial"/>
              </w:rPr>
              <w:t>W</w:t>
            </w:r>
            <w:r w:rsidR="00CE7B51" w:rsidRPr="00B44D71">
              <w:rPr>
                <w:rFonts w:cs="Arial"/>
              </w:rPr>
              <w:t>CL status</w:t>
            </w:r>
          </w:p>
          <w:p w14:paraId="2A493CE3"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250EA386"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B18C8E"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87074360"/>
                  <w:placeholder>
                    <w:docPart w:val="C47C822D777B4FC8919261BC2DAA4E9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6A1759" w14:textId="77777777" w:rsidR="00CE7B51" w:rsidRPr="00320989" w:rsidRDefault="00CE7B51" w:rsidP="00B95D65">
                      <w:pPr>
                        <w:pStyle w:val="scriptNormal"/>
                        <w:rPr>
                          <w:color w:val="auto"/>
                        </w:rPr>
                      </w:pPr>
                      <w:r>
                        <w:rPr>
                          <w:color w:val="auto"/>
                        </w:rPr>
                        <w:t>QM</w:t>
                      </w:r>
                    </w:p>
                  </w:tc>
                </w:sdtContent>
              </w:sdt>
            </w:tr>
            <w:tr w:rsidR="00CE7B51" w:rsidRPr="00200D70" w14:paraId="6156255B"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A41EA0"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37BCE3"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25D92764"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E40C8B" w14:textId="77777777" w:rsidR="00CE7B51" w:rsidRPr="00200D70" w:rsidRDefault="00CE7B51" w:rsidP="00040FDA">
                  <w:pPr>
                    <w:rPr>
                      <w:rFonts w:cs="Arial"/>
                      <w:b/>
                      <w:bCs/>
                      <w:lang w:val="en-GB"/>
                    </w:rPr>
                  </w:pPr>
                  <w:r w:rsidRPr="00200D70">
                    <w:rPr>
                      <w:rFonts w:cs="Arial"/>
                      <w:b/>
                      <w:bCs/>
                      <w:lang w:val="en-GB"/>
                    </w:rPr>
                    <w:t>Value</w:t>
                  </w:r>
                </w:p>
                <w:p w14:paraId="07C20D56" w14:textId="77777777" w:rsidR="00CE7B51" w:rsidRPr="00200D70" w:rsidRDefault="00CE7B51" w:rsidP="00040FD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8651BE" w14:textId="77777777" w:rsidR="00CE7B51" w:rsidRPr="00200D70" w:rsidRDefault="00CE7B51" w:rsidP="00040FD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FAB406"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disable rear window switches</w:t>
                  </w:r>
                </w:p>
              </w:tc>
            </w:tr>
            <w:tr w:rsidR="00CE7B51" w:rsidRPr="00200D70" w14:paraId="097E9563"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8FFAC" w14:textId="77777777" w:rsidR="00CE7B51" w:rsidRPr="00200D70" w:rsidRDefault="00CE7B51" w:rsidP="00040FD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0522E1" w14:textId="77777777" w:rsidR="00CE7B51" w:rsidRPr="00200D70" w:rsidRDefault="00CE7B51" w:rsidP="00040FDA">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17F0D3"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enable rear window switches</w:t>
                  </w:r>
                </w:p>
              </w:tc>
            </w:tr>
            <w:tr w:rsidR="00CE7B51" w:rsidRPr="00200D70" w14:paraId="781F125A"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35BC6C"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8A63B0"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6D46113B" w14:textId="67B15D0C" w:rsidR="00CB385C" w:rsidRPr="00B47106" w:rsidRDefault="00D81C0C" w:rsidP="00CF2AF3">
            <w:pPr>
              <w:rPr>
                <w:rFonts w:cs="Arial"/>
                <w:color w:val="000000"/>
                <w:sz w:val="16"/>
                <w:szCs w:val="16"/>
              </w:rPr>
            </w:pPr>
            <w:r>
              <w:rPr>
                <w:rFonts w:cs="Arial"/>
                <w:color w:val="000000"/>
                <w:sz w:val="16"/>
                <w:szCs w:val="16"/>
              </w:rPr>
              <w:fldChar w:fldCharType="end"/>
            </w:r>
          </w:p>
        </w:tc>
      </w:tr>
      <w:tr w:rsidR="00CB385C" w:rsidRPr="003F473D" w14:paraId="594DFADE" w14:textId="77777777" w:rsidTr="00CF2AF3">
        <w:trPr>
          <w:trHeight w:val="410"/>
        </w:trPr>
        <w:tc>
          <w:tcPr>
            <w:tcW w:w="2689" w:type="dxa"/>
            <w:noWrap/>
          </w:tcPr>
          <w:p w14:paraId="65D0D00F" w14:textId="35AAE7CF" w:rsidR="00CB385C" w:rsidRDefault="00D81C0C" w:rsidP="00CF2AF3">
            <w:pPr>
              <w:overflowPunct/>
              <w:autoSpaceDE/>
              <w:autoSpaceDN/>
              <w:adjustRightInd/>
              <w:textAlignment w:val="auto"/>
            </w:pPr>
            <w:r>
              <w:fldChar w:fldCharType="begin"/>
            </w:r>
            <w:r>
              <w:instrText xml:space="preserve"> REF LSG_RAL_Voice_rq_N \h </w:instrText>
            </w:r>
            <w:r>
              <w:fldChar w:fldCharType="separate"/>
            </w:r>
            <w:r w:rsidR="00CE7B51">
              <w:t>RAL_Voice_rq</w:t>
            </w:r>
            <w:r>
              <w:fldChar w:fldCharType="end"/>
            </w:r>
          </w:p>
        </w:tc>
        <w:tc>
          <w:tcPr>
            <w:tcW w:w="7512" w:type="dxa"/>
            <w:noWrap/>
          </w:tcPr>
          <w:p w14:paraId="2B57F8DA" w14:textId="77777777" w:rsidR="00CE7B51" w:rsidRPr="00200D70" w:rsidRDefault="00D81C0C" w:rsidP="00040FDA">
            <w:pPr>
              <w:rPr>
                <w:rFonts w:cs="Arial"/>
              </w:rPr>
            </w:pPr>
            <w:r>
              <w:rPr>
                <w:rFonts w:cs="Arial"/>
                <w:color w:val="000000"/>
                <w:sz w:val="16"/>
                <w:szCs w:val="16"/>
              </w:rPr>
              <w:fldChar w:fldCharType="begin"/>
            </w:r>
            <w:r>
              <w:rPr>
                <w:rFonts w:cs="Arial"/>
                <w:color w:val="000000"/>
                <w:sz w:val="16"/>
                <w:szCs w:val="16"/>
              </w:rPr>
              <w:instrText xml:space="preserve"> REF LSG_RAL_Voice_rq_D \h </w:instrText>
            </w:r>
            <w:r>
              <w:rPr>
                <w:rFonts w:cs="Arial"/>
                <w:color w:val="000000"/>
                <w:sz w:val="16"/>
                <w:szCs w:val="16"/>
              </w:rPr>
            </w:r>
            <w:r>
              <w:rPr>
                <w:rFonts w:cs="Arial"/>
                <w:color w:val="000000"/>
                <w:sz w:val="16"/>
                <w:szCs w:val="16"/>
              </w:rPr>
              <w:fldChar w:fldCharType="separate"/>
            </w:r>
            <w:r w:rsidR="00CE7B51" w:rsidRPr="00280250">
              <w:rPr>
                <w:rFonts w:cs="Arial"/>
              </w:rPr>
              <w:t>Signal between</w:t>
            </w:r>
            <w:r w:rsidR="00CE7B51">
              <w:rPr>
                <w:rFonts w:cs="Arial"/>
              </w:rPr>
              <w:t xml:space="preserve"> Voice Command</w:t>
            </w:r>
            <w:r w:rsidR="00CE7B51" w:rsidRPr="00280250">
              <w:rPr>
                <w:rFonts w:cs="Arial"/>
              </w:rPr>
              <w:t xml:space="preserve"> Control and RSCL Control describing the user request for </w:t>
            </w:r>
            <w:r w:rsidR="00CE7B51">
              <w:rPr>
                <w:rFonts w:cs="Arial"/>
              </w:rPr>
              <w:t>RA</w:t>
            </w:r>
            <w:r w:rsidR="00CE7B51" w:rsidRPr="00280250">
              <w:rPr>
                <w:rFonts w:cs="Arial"/>
              </w:rPr>
              <w:t>L status</w:t>
            </w:r>
          </w:p>
          <w:p w14:paraId="68F28B0D"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079241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CD52FB"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12841299"/>
                  <w:placeholder>
                    <w:docPart w:val="526B93D3FD6345C795E2A1AD57306ACF"/>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F5382E" w14:textId="77777777" w:rsidR="00CE7B51" w:rsidRPr="00320989" w:rsidRDefault="00CE7B51" w:rsidP="00B95D65">
                      <w:pPr>
                        <w:pStyle w:val="scriptNormal"/>
                        <w:rPr>
                          <w:color w:val="auto"/>
                        </w:rPr>
                      </w:pPr>
                      <w:r>
                        <w:rPr>
                          <w:color w:val="auto"/>
                        </w:rPr>
                        <w:t>QM</w:t>
                      </w:r>
                    </w:p>
                  </w:tc>
                </w:sdtContent>
              </w:sdt>
            </w:tr>
            <w:tr w:rsidR="00CE7B51" w:rsidRPr="00200D70" w14:paraId="6954890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6B397D"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8938CA"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2735AE45"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1AB899" w14:textId="77777777" w:rsidR="00CE7B51" w:rsidRPr="00200D70" w:rsidRDefault="00CE7B51" w:rsidP="00040FDA">
                  <w:pPr>
                    <w:rPr>
                      <w:rFonts w:cs="Arial"/>
                      <w:b/>
                      <w:bCs/>
                      <w:lang w:val="en-GB"/>
                    </w:rPr>
                  </w:pPr>
                  <w:r w:rsidRPr="00200D70">
                    <w:rPr>
                      <w:rFonts w:cs="Arial"/>
                      <w:b/>
                      <w:bCs/>
                      <w:lang w:val="en-GB"/>
                    </w:rPr>
                    <w:t>Value</w:t>
                  </w:r>
                </w:p>
                <w:p w14:paraId="7B28AF9A" w14:textId="77777777" w:rsidR="00CE7B51" w:rsidRPr="00200D70" w:rsidRDefault="00CE7B51" w:rsidP="00040FD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E5A80C" w14:textId="77777777" w:rsidR="00CE7B51" w:rsidRPr="00200D70" w:rsidRDefault="00CE7B51" w:rsidP="00040FD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6CAD00"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disable rear audio devices</w:t>
                  </w:r>
                </w:p>
              </w:tc>
            </w:tr>
            <w:tr w:rsidR="00CE7B51" w:rsidRPr="00200D70" w14:paraId="182C7FB8"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6B5BAA" w14:textId="77777777" w:rsidR="00CE7B51" w:rsidRPr="00200D70" w:rsidRDefault="00CE7B51" w:rsidP="00040FD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A8775B" w14:textId="77777777" w:rsidR="00CE7B51" w:rsidRPr="00200D70" w:rsidRDefault="00CE7B51" w:rsidP="00040FDA">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7956E" w14:textId="77777777" w:rsidR="00CE7B51" w:rsidRPr="00200D70" w:rsidRDefault="00CE7B51" w:rsidP="00040FDA">
                  <w:pPr>
                    <w:rPr>
                      <w:rFonts w:eastAsiaTheme="minorHAnsi" w:cs="Arial"/>
                      <w:color w:val="000000" w:themeColor="text1"/>
                    </w:rPr>
                  </w:pPr>
                  <w:r>
                    <w:rPr>
                      <w:rFonts w:eastAsiaTheme="minorHAnsi" w:cs="Arial"/>
                      <w:color w:val="000000" w:themeColor="text1"/>
                    </w:rPr>
                    <w:t>Request to enable rear audio devices</w:t>
                  </w:r>
                </w:p>
              </w:tc>
            </w:tr>
            <w:tr w:rsidR="00CE7B51" w:rsidRPr="00200D70" w14:paraId="1B4BFDBC"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2C78C0"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2165D3"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4D83EDFE" w14:textId="6B8F4CBA" w:rsidR="00CB385C" w:rsidRPr="00B47106" w:rsidRDefault="00D81C0C" w:rsidP="00CF2AF3">
            <w:pPr>
              <w:rPr>
                <w:rFonts w:cs="Arial"/>
                <w:color w:val="000000"/>
                <w:sz w:val="16"/>
                <w:szCs w:val="16"/>
              </w:rPr>
            </w:pPr>
            <w:r>
              <w:rPr>
                <w:rFonts w:cs="Arial"/>
                <w:color w:val="000000"/>
                <w:sz w:val="16"/>
                <w:szCs w:val="16"/>
              </w:rPr>
              <w:fldChar w:fldCharType="end"/>
            </w:r>
          </w:p>
        </w:tc>
      </w:tr>
      <w:tr w:rsidR="00CB385C" w:rsidRPr="003F473D" w14:paraId="1732D940" w14:textId="77777777" w:rsidTr="00CF2AF3">
        <w:trPr>
          <w:trHeight w:val="410"/>
        </w:trPr>
        <w:tc>
          <w:tcPr>
            <w:tcW w:w="2689" w:type="dxa"/>
            <w:noWrap/>
          </w:tcPr>
          <w:p w14:paraId="1F9E0F6F" w14:textId="7A2142EF" w:rsidR="00CB385C" w:rsidRDefault="00D81C0C" w:rsidP="00CF2AF3">
            <w:pPr>
              <w:overflowPunct/>
              <w:autoSpaceDE/>
              <w:autoSpaceDN/>
              <w:adjustRightInd/>
              <w:textAlignment w:val="auto"/>
            </w:pPr>
            <w:r>
              <w:fldChar w:fldCharType="begin"/>
            </w:r>
            <w:r>
              <w:instrText xml:space="preserve"> REF LSG_RCL_Voice_rq_N \h </w:instrText>
            </w:r>
            <w:r>
              <w:fldChar w:fldCharType="separate"/>
            </w:r>
            <w:r w:rsidR="00CE7B51">
              <w:t>RCL_Voice_rq</w:t>
            </w:r>
            <w:r>
              <w:fldChar w:fldCharType="end"/>
            </w:r>
          </w:p>
        </w:tc>
        <w:tc>
          <w:tcPr>
            <w:tcW w:w="7512" w:type="dxa"/>
            <w:noWrap/>
          </w:tcPr>
          <w:p w14:paraId="73333597" w14:textId="77777777" w:rsidR="00CE7B51" w:rsidRPr="00200D70" w:rsidRDefault="00D81C0C" w:rsidP="001A4230">
            <w:pPr>
              <w:rPr>
                <w:rFonts w:cs="Arial"/>
              </w:rPr>
            </w:pPr>
            <w:r>
              <w:rPr>
                <w:rFonts w:cs="Arial"/>
                <w:color w:val="000000"/>
                <w:sz w:val="16"/>
                <w:szCs w:val="16"/>
              </w:rPr>
              <w:fldChar w:fldCharType="begin"/>
            </w:r>
            <w:r>
              <w:rPr>
                <w:rFonts w:cs="Arial"/>
                <w:color w:val="000000"/>
                <w:sz w:val="16"/>
                <w:szCs w:val="16"/>
              </w:rPr>
              <w:instrText xml:space="preserve"> REF LSG_RCL_Voice_rq_D \h </w:instrText>
            </w:r>
            <w:r>
              <w:rPr>
                <w:rFonts w:cs="Arial"/>
                <w:color w:val="000000"/>
                <w:sz w:val="16"/>
                <w:szCs w:val="16"/>
              </w:rPr>
            </w:r>
            <w:r>
              <w:rPr>
                <w:rFonts w:cs="Arial"/>
                <w:color w:val="000000"/>
                <w:sz w:val="16"/>
                <w:szCs w:val="16"/>
              </w:rPr>
              <w:fldChar w:fldCharType="separate"/>
            </w:r>
            <w:r w:rsidR="00CE7B51" w:rsidRPr="00280250">
              <w:rPr>
                <w:rFonts w:cs="Arial"/>
              </w:rPr>
              <w:t xml:space="preserve">Signal between </w:t>
            </w:r>
            <w:r w:rsidR="00CE7B51">
              <w:rPr>
                <w:rFonts w:cs="Arial"/>
              </w:rPr>
              <w:t>Voice Command</w:t>
            </w:r>
            <w:r w:rsidR="00CE7B51" w:rsidRPr="00280250">
              <w:rPr>
                <w:rFonts w:cs="Arial"/>
              </w:rPr>
              <w:t xml:space="preserve"> Control and RSCL Control describing the user request for R</w:t>
            </w:r>
            <w:r w:rsidR="00CE7B51">
              <w:rPr>
                <w:rFonts w:cs="Arial"/>
              </w:rPr>
              <w:t>C</w:t>
            </w:r>
            <w:r w:rsidR="00CE7B51" w:rsidRPr="00280250">
              <w:rPr>
                <w:rFonts w:cs="Arial"/>
              </w:rPr>
              <w:t>L status</w:t>
            </w:r>
          </w:p>
          <w:p w14:paraId="0E9BD1F4"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291A024D"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D226EE"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826557533"/>
                  <w:placeholder>
                    <w:docPart w:val="A00B6ED90F62457DB291EDE1410EB56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2C2F29" w14:textId="77777777" w:rsidR="00CE7B51" w:rsidRPr="00320989" w:rsidRDefault="00CE7B51" w:rsidP="00B95D65">
                      <w:pPr>
                        <w:pStyle w:val="scriptNormal"/>
                        <w:rPr>
                          <w:color w:val="auto"/>
                        </w:rPr>
                      </w:pPr>
                      <w:r>
                        <w:rPr>
                          <w:color w:val="auto"/>
                        </w:rPr>
                        <w:t>QM</w:t>
                      </w:r>
                    </w:p>
                  </w:tc>
                </w:sdtContent>
              </w:sdt>
            </w:tr>
            <w:tr w:rsidR="00CE7B51" w:rsidRPr="00200D70" w14:paraId="4815EA81"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D7059C"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FF1003"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1A01A14F"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D21F2C" w14:textId="77777777" w:rsidR="00CE7B51" w:rsidRPr="00200D70" w:rsidRDefault="00CE7B51" w:rsidP="001A4230">
                  <w:pPr>
                    <w:rPr>
                      <w:rFonts w:cs="Arial"/>
                      <w:b/>
                      <w:bCs/>
                      <w:lang w:val="en-GB"/>
                    </w:rPr>
                  </w:pPr>
                  <w:r w:rsidRPr="00200D70">
                    <w:rPr>
                      <w:rFonts w:cs="Arial"/>
                      <w:b/>
                      <w:bCs/>
                      <w:lang w:val="en-GB"/>
                    </w:rPr>
                    <w:t>Value</w:t>
                  </w:r>
                </w:p>
                <w:p w14:paraId="17029954" w14:textId="77777777" w:rsidR="00CE7B51" w:rsidRPr="00200D70" w:rsidRDefault="00CE7B51" w:rsidP="001A4230">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C0E3C9" w14:textId="77777777" w:rsidR="00CE7B51" w:rsidRPr="00200D70" w:rsidRDefault="00CE7B51" w:rsidP="001A4230">
                  <w:pPr>
                    <w:rPr>
                      <w:rFonts w:eastAsiaTheme="minorHAnsi" w:cs="Arial"/>
                      <w:b/>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EF7FAB" w14:textId="77777777" w:rsidR="00CE7B51" w:rsidRPr="00200D70" w:rsidRDefault="00CE7B51" w:rsidP="001A4230">
                  <w:pPr>
                    <w:rPr>
                      <w:rFonts w:eastAsiaTheme="minorHAnsi" w:cs="Arial"/>
                      <w:color w:val="000000" w:themeColor="text1"/>
                    </w:rPr>
                  </w:pPr>
                  <w:r>
                    <w:rPr>
                      <w:rFonts w:eastAsiaTheme="minorHAnsi" w:cs="Arial"/>
                      <w:color w:val="000000" w:themeColor="text1"/>
                    </w:rPr>
                    <w:t>Request to disable rear climate devices</w:t>
                  </w:r>
                </w:p>
              </w:tc>
            </w:tr>
            <w:tr w:rsidR="00CE7B51" w:rsidRPr="00200D70" w14:paraId="2BFD38F0"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6138A" w14:textId="77777777" w:rsidR="00CE7B51" w:rsidRPr="00200D70" w:rsidRDefault="00CE7B51" w:rsidP="001A423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7865AE" w14:textId="77777777" w:rsidR="00CE7B51" w:rsidRPr="00200D70" w:rsidRDefault="00CE7B51" w:rsidP="001A4230">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E1A82A" w14:textId="77777777" w:rsidR="00CE7B51" w:rsidRPr="00200D70" w:rsidRDefault="00CE7B51" w:rsidP="001A4230">
                  <w:pPr>
                    <w:rPr>
                      <w:rFonts w:eastAsiaTheme="minorHAnsi" w:cs="Arial"/>
                      <w:color w:val="000000" w:themeColor="text1"/>
                    </w:rPr>
                  </w:pPr>
                  <w:r>
                    <w:rPr>
                      <w:rFonts w:eastAsiaTheme="minorHAnsi" w:cs="Arial"/>
                      <w:color w:val="000000" w:themeColor="text1"/>
                    </w:rPr>
                    <w:t>Request to enable rear climate devices</w:t>
                  </w:r>
                </w:p>
              </w:tc>
            </w:tr>
            <w:tr w:rsidR="00CE7B51" w:rsidRPr="00200D70" w14:paraId="5E0F252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7E1552"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04C539"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33C7E898" w14:textId="6DCF6EAD" w:rsidR="00CB385C" w:rsidRPr="00B47106" w:rsidRDefault="00D81C0C" w:rsidP="00CF2AF3">
            <w:pPr>
              <w:rPr>
                <w:rFonts w:cs="Arial"/>
                <w:color w:val="000000"/>
                <w:sz w:val="16"/>
                <w:szCs w:val="16"/>
              </w:rPr>
            </w:pPr>
            <w:r>
              <w:rPr>
                <w:rFonts w:cs="Arial"/>
                <w:color w:val="000000"/>
                <w:sz w:val="16"/>
                <w:szCs w:val="16"/>
              </w:rPr>
              <w:fldChar w:fldCharType="end"/>
            </w:r>
          </w:p>
        </w:tc>
      </w:tr>
      <w:tr w:rsidR="00CB385C" w:rsidRPr="003F473D" w14:paraId="4422C183" w14:textId="77777777" w:rsidTr="00CF2AF3">
        <w:trPr>
          <w:trHeight w:val="410"/>
        </w:trPr>
        <w:tc>
          <w:tcPr>
            <w:tcW w:w="2689" w:type="dxa"/>
            <w:noWrap/>
          </w:tcPr>
          <w:p w14:paraId="14C53169" w14:textId="79212253" w:rsidR="00CB385C" w:rsidRDefault="00D81C0C" w:rsidP="00CF2AF3">
            <w:pPr>
              <w:overflowPunct/>
              <w:autoSpaceDE/>
              <w:autoSpaceDN/>
              <w:adjustRightInd/>
              <w:textAlignment w:val="auto"/>
            </w:pPr>
            <w:r>
              <w:lastRenderedPageBreak/>
              <w:fldChar w:fldCharType="begin"/>
            </w:r>
            <w:r>
              <w:instrText xml:space="preserve"> REF LSG_URCL_Voice_rq_N \h </w:instrText>
            </w:r>
            <w:r>
              <w:fldChar w:fldCharType="separate"/>
            </w:r>
            <w:r w:rsidR="00CE7B51">
              <w:t>URCL_Voice_rq</w:t>
            </w:r>
            <w:r>
              <w:fldChar w:fldCharType="end"/>
            </w:r>
          </w:p>
        </w:tc>
        <w:tc>
          <w:tcPr>
            <w:tcW w:w="7512" w:type="dxa"/>
            <w:noWrap/>
          </w:tcPr>
          <w:p w14:paraId="6E5E4F2B" w14:textId="77777777" w:rsidR="00CE7B51" w:rsidRDefault="00D81C0C" w:rsidP="000B6A2B">
            <w:pPr>
              <w:rPr>
                <w:rFonts w:cs="Arial"/>
              </w:rPr>
            </w:pPr>
            <w:r>
              <w:rPr>
                <w:rFonts w:cs="Arial"/>
                <w:color w:val="000000"/>
                <w:sz w:val="16"/>
                <w:szCs w:val="16"/>
              </w:rPr>
              <w:fldChar w:fldCharType="begin"/>
            </w:r>
            <w:r>
              <w:rPr>
                <w:rFonts w:cs="Arial"/>
                <w:color w:val="000000"/>
                <w:sz w:val="16"/>
                <w:szCs w:val="16"/>
              </w:rPr>
              <w:instrText xml:space="preserve"> REF LSG_URCL_Voice_rq_D \h </w:instrText>
            </w:r>
            <w:r>
              <w:rPr>
                <w:rFonts w:cs="Arial"/>
                <w:color w:val="000000"/>
                <w:sz w:val="16"/>
                <w:szCs w:val="16"/>
              </w:rPr>
            </w:r>
            <w:r>
              <w:rPr>
                <w:rFonts w:cs="Arial"/>
                <w:color w:val="000000"/>
                <w:sz w:val="16"/>
                <w:szCs w:val="16"/>
              </w:rPr>
              <w:fldChar w:fldCharType="separate"/>
            </w:r>
            <w:r w:rsidR="00CE7B51" w:rsidRPr="00280250">
              <w:rPr>
                <w:rFonts w:cs="Arial"/>
              </w:rPr>
              <w:t xml:space="preserve">Signal between </w:t>
            </w:r>
            <w:r w:rsidR="00CE7B51">
              <w:rPr>
                <w:rFonts w:cs="Arial"/>
              </w:rPr>
              <w:t>Voice Command</w:t>
            </w:r>
            <w:r w:rsidR="00CE7B51" w:rsidRPr="00280250">
              <w:rPr>
                <w:rFonts w:cs="Arial"/>
              </w:rPr>
              <w:t xml:space="preserve"> Control and RSCL Control describing the user request for </w:t>
            </w:r>
            <w:r w:rsidR="00CE7B51">
              <w:rPr>
                <w:rFonts w:cs="Arial"/>
              </w:rPr>
              <w:t>U</w:t>
            </w:r>
            <w:r w:rsidR="00CE7B51" w:rsidRPr="00280250">
              <w:rPr>
                <w:rFonts w:cs="Arial"/>
              </w:rPr>
              <w:t>RCL status</w:t>
            </w:r>
          </w:p>
          <w:p w14:paraId="331025E0" w14:textId="77777777" w:rsidR="00CE7B51" w:rsidRPr="00200D70" w:rsidRDefault="00CE7B51" w:rsidP="000B6A2B">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4C9E9873"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89C298"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62380319"/>
                  <w:placeholder>
                    <w:docPart w:val="B7FA44AD59D84EBF86C03F6CCEE322C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FAE7E1" w14:textId="77777777" w:rsidR="00CE7B51" w:rsidRPr="00320989" w:rsidRDefault="00CE7B51" w:rsidP="00B95D65">
                      <w:pPr>
                        <w:pStyle w:val="scriptNormal"/>
                        <w:rPr>
                          <w:color w:val="auto"/>
                        </w:rPr>
                      </w:pPr>
                      <w:r>
                        <w:rPr>
                          <w:color w:val="auto"/>
                        </w:rPr>
                        <w:t>QM</w:t>
                      </w:r>
                    </w:p>
                  </w:tc>
                </w:sdtContent>
              </w:sdt>
            </w:tr>
            <w:tr w:rsidR="00CE7B51" w:rsidRPr="00200D70" w14:paraId="7DC03FF5"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4B5B66"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FE6047"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5BBABD6F"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6294BC" w14:textId="77777777" w:rsidR="00CE7B51" w:rsidRPr="00200D70" w:rsidRDefault="00CE7B51" w:rsidP="000F663D">
                  <w:pPr>
                    <w:rPr>
                      <w:rFonts w:cs="Arial"/>
                      <w:b/>
                      <w:bCs/>
                      <w:lang w:val="en-GB"/>
                    </w:rPr>
                  </w:pPr>
                  <w:r w:rsidRPr="00200D70">
                    <w:rPr>
                      <w:rFonts w:cs="Arial"/>
                      <w:b/>
                      <w:bCs/>
                      <w:lang w:val="en-GB"/>
                    </w:rPr>
                    <w:t>Value</w:t>
                  </w:r>
                </w:p>
                <w:p w14:paraId="07F0DE85" w14:textId="77777777" w:rsidR="00CE7B51" w:rsidRPr="00200D70" w:rsidRDefault="00CE7B51" w:rsidP="000F663D">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954F36" w14:textId="77777777" w:rsidR="00CE7B51" w:rsidRPr="00200D70" w:rsidRDefault="00CE7B51" w:rsidP="000F663D">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0C9B9E" w14:textId="77777777" w:rsidR="00CE7B51" w:rsidRPr="00200D70" w:rsidRDefault="00CE7B51" w:rsidP="000F663D">
                  <w:pPr>
                    <w:rPr>
                      <w:rFonts w:eastAsiaTheme="minorHAnsi" w:cs="Arial"/>
                      <w:color w:val="000000" w:themeColor="text1"/>
                    </w:rPr>
                  </w:pPr>
                  <w:r>
                    <w:rPr>
                      <w:rFonts w:eastAsiaTheme="minorHAnsi" w:cs="Arial"/>
                      <w:color w:val="000000" w:themeColor="text1"/>
                    </w:rPr>
                    <w:t>Request to disable all URC HHD</w:t>
                  </w:r>
                </w:p>
              </w:tc>
            </w:tr>
            <w:tr w:rsidR="00CE7B51" w:rsidRPr="00200D70" w14:paraId="244E93A2"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23EA4" w14:textId="77777777" w:rsidR="00CE7B51" w:rsidRPr="00200D70" w:rsidRDefault="00CE7B51" w:rsidP="000F663D">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29ED6C" w14:textId="77777777" w:rsidR="00CE7B51" w:rsidRPr="00200D70" w:rsidRDefault="00CE7B51" w:rsidP="000F663D">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862BE4" w14:textId="77777777" w:rsidR="00CE7B51" w:rsidRPr="00200D70" w:rsidRDefault="00CE7B51" w:rsidP="000F663D">
                  <w:pPr>
                    <w:rPr>
                      <w:rFonts w:eastAsiaTheme="minorHAnsi" w:cs="Arial"/>
                      <w:color w:val="000000" w:themeColor="text1"/>
                    </w:rPr>
                  </w:pPr>
                  <w:r>
                    <w:rPr>
                      <w:rFonts w:eastAsiaTheme="minorHAnsi" w:cs="Arial"/>
                      <w:color w:val="000000" w:themeColor="text1"/>
                    </w:rPr>
                    <w:t>Request to enable all URC HHD</w:t>
                  </w:r>
                </w:p>
              </w:tc>
            </w:tr>
            <w:tr w:rsidR="00CE7B51" w:rsidRPr="00200D70" w14:paraId="23B9FAA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828477"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20C889"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17702406" w14:textId="3BB4FD4F" w:rsidR="00CB385C" w:rsidRPr="00B47106" w:rsidRDefault="00D81C0C" w:rsidP="00CF2AF3">
            <w:pPr>
              <w:rPr>
                <w:rFonts w:cs="Arial"/>
                <w:color w:val="000000"/>
                <w:sz w:val="16"/>
                <w:szCs w:val="16"/>
              </w:rPr>
            </w:pPr>
            <w:r>
              <w:rPr>
                <w:rFonts w:cs="Arial"/>
                <w:color w:val="000000"/>
                <w:sz w:val="16"/>
                <w:szCs w:val="16"/>
              </w:rPr>
              <w:fldChar w:fldCharType="end"/>
            </w:r>
          </w:p>
        </w:tc>
      </w:tr>
      <w:tr w:rsidR="00CB385C" w:rsidRPr="003F473D" w14:paraId="2DFCE59E" w14:textId="77777777" w:rsidTr="00CF2AF3">
        <w:trPr>
          <w:trHeight w:val="410"/>
        </w:trPr>
        <w:tc>
          <w:tcPr>
            <w:tcW w:w="2689" w:type="dxa"/>
            <w:noWrap/>
          </w:tcPr>
          <w:p w14:paraId="04669570" w14:textId="10CEE7F9" w:rsidR="00CB385C" w:rsidRPr="00ED6233" w:rsidRDefault="00D81C0C" w:rsidP="00CF2AF3">
            <w:pPr>
              <w:overflowPunct/>
              <w:autoSpaceDE/>
              <w:autoSpaceDN/>
              <w:adjustRightInd/>
              <w:textAlignment w:val="auto"/>
              <w:rPr>
                <w:highlight w:val="yellow"/>
              </w:rPr>
            </w:pPr>
            <w:r>
              <w:rPr>
                <w:highlight w:val="yellow"/>
              </w:rPr>
              <w:fldChar w:fldCharType="begin"/>
            </w:r>
            <w:r>
              <w:rPr>
                <w:highlight w:val="yellow"/>
              </w:rPr>
              <w:instrText xml:space="preserve"> REF LSG_Audible_Feedback_N \h </w:instrText>
            </w:r>
            <w:r>
              <w:rPr>
                <w:highlight w:val="yellow"/>
              </w:rPr>
            </w:r>
            <w:r>
              <w:rPr>
                <w:highlight w:val="yellow"/>
              </w:rPr>
              <w:fldChar w:fldCharType="separate"/>
            </w:r>
            <w:r w:rsidR="00CE7B51">
              <w:t>Audible_Feedback</w:t>
            </w:r>
            <w:r>
              <w:rPr>
                <w:highlight w:val="yellow"/>
              </w:rPr>
              <w:fldChar w:fldCharType="end"/>
            </w:r>
          </w:p>
        </w:tc>
        <w:tc>
          <w:tcPr>
            <w:tcW w:w="7512" w:type="dxa"/>
            <w:noWrap/>
          </w:tcPr>
          <w:p w14:paraId="41FD21EA" w14:textId="77777777" w:rsidR="00CE7B51" w:rsidRPr="00200D70" w:rsidRDefault="00D81C0C" w:rsidP="00DE390D">
            <w:pPr>
              <w:rPr>
                <w:rFonts w:cs="Arial"/>
              </w:rPr>
            </w:pPr>
            <w:r>
              <w:rPr>
                <w:rFonts w:cs="Arial"/>
                <w:color w:val="000000"/>
                <w:sz w:val="16"/>
                <w:szCs w:val="16"/>
              </w:rPr>
              <w:fldChar w:fldCharType="begin"/>
            </w:r>
            <w:r>
              <w:rPr>
                <w:rFonts w:cs="Arial"/>
                <w:color w:val="000000"/>
                <w:sz w:val="16"/>
                <w:szCs w:val="16"/>
              </w:rPr>
              <w:instrText xml:space="preserve"> REF LSG_Audible_Feedback_D \h </w:instrText>
            </w:r>
            <w:r>
              <w:rPr>
                <w:rFonts w:cs="Arial"/>
                <w:color w:val="000000"/>
                <w:sz w:val="16"/>
                <w:szCs w:val="16"/>
              </w:rPr>
            </w:r>
            <w:r>
              <w:rPr>
                <w:rFonts w:cs="Arial"/>
                <w:color w:val="000000"/>
                <w:sz w:val="16"/>
                <w:szCs w:val="16"/>
              </w:rPr>
              <w:fldChar w:fldCharType="separate"/>
            </w:r>
            <w:r w:rsidR="00CE7B51">
              <w:rPr>
                <w:rFonts w:cs="Arial"/>
              </w:rPr>
              <w:t>Audible feedback to user on feature status incl. tell tale for PCL activation</w:t>
            </w:r>
          </w:p>
          <w:p w14:paraId="270AF6C3" w14:textId="77777777" w:rsidR="00CE7B51" w:rsidRPr="00200D70" w:rsidRDefault="00CE7B51" w:rsidP="004C748C">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CE7B51" w:rsidRPr="00200D70" w14:paraId="31239FA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A95EC5" w14:textId="77777777" w:rsidR="00CE7B51" w:rsidRPr="00200D70" w:rsidRDefault="00CE7B51"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451361452"/>
                  <w:placeholder>
                    <w:docPart w:val="8B19DBECB8F14A8F9864D609AFBCD151"/>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A593CA" w14:textId="77777777" w:rsidR="00CE7B51" w:rsidRPr="00320989" w:rsidRDefault="00CE7B51" w:rsidP="00B95D65">
                      <w:pPr>
                        <w:pStyle w:val="scriptNormal"/>
                        <w:rPr>
                          <w:color w:val="auto"/>
                        </w:rPr>
                      </w:pPr>
                      <w:r w:rsidRPr="00320989">
                        <w:rPr>
                          <w:color w:val="000000" w:themeColor="text1"/>
                        </w:rPr>
                        <w:t>Choose an item.</w:t>
                      </w:r>
                    </w:p>
                  </w:tc>
                </w:sdtContent>
              </w:sdt>
            </w:tr>
            <w:tr w:rsidR="00CE7B51" w:rsidRPr="00200D70" w14:paraId="14516B3C"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AF7EB0"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9BFD4D"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r w:rsidR="00CE7B51" w:rsidRPr="00200D70" w14:paraId="3F37C51A"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8BA4CE" w14:textId="77777777" w:rsidR="00CE7B51" w:rsidRPr="00200D70" w:rsidRDefault="00CE7B51" w:rsidP="00B95D65">
                  <w:pPr>
                    <w:rPr>
                      <w:rFonts w:cs="Arial"/>
                      <w:b/>
                      <w:bCs/>
                      <w:lang w:val="en-GB"/>
                    </w:rPr>
                  </w:pPr>
                  <w:r w:rsidRPr="00200D70">
                    <w:rPr>
                      <w:rFonts w:cs="Arial"/>
                      <w:b/>
                      <w:bCs/>
                      <w:lang w:val="en-GB"/>
                    </w:rPr>
                    <w:t>Value</w:t>
                  </w:r>
                </w:p>
                <w:p w14:paraId="123E3BAB" w14:textId="77777777" w:rsidR="00CE7B51" w:rsidRPr="00200D70" w:rsidRDefault="00CE7B51" w:rsidP="00B95D6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83D7E0" w14:textId="77777777" w:rsidR="00CE7B51" w:rsidRPr="00200D70" w:rsidRDefault="00CE7B51" w:rsidP="00B95D65">
                  <w:pPr>
                    <w:rPr>
                      <w:rFonts w:eastAsiaTheme="minorHAnsi" w:cs="Arial"/>
                      <w:b/>
                      <w:bCs/>
                      <w:lang w:val="en-GB"/>
                    </w:rPr>
                  </w:pPr>
                  <w:r>
                    <w:rPr>
                      <w:rFonts w:eastAsiaTheme="minorHAnsi" w:cs="Arial"/>
                      <w:color w:val="000000" w:themeColor="text1"/>
                    </w:rPr>
                    <w:t>All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FD9486" w14:textId="77777777" w:rsidR="00CE7B51" w:rsidRPr="00200D70" w:rsidRDefault="00CE7B51" w:rsidP="00B95D65">
                  <w:pPr>
                    <w:rPr>
                      <w:rFonts w:eastAsiaTheme="minorHAnsi" w:cs="Arial"/>
                      <w:color w:val="000000" w:themeColor="text1"/>
                    </w:rPr>
                  </w:pPr>
                  <w:r>
                    <w:rPr>
                      <w:rFonts w:eastAsiaTheme="minorHAnsi" w:cs="Arial"/>
                      <w:color w:val="000000" w:themeColor="text1"/>
                    </w:rPr>
                    <w:t>TBD</w:t>
                  </w:r>
                </w:p>
              </w:tc>
            </w:tr>
            <w:tr w:rsidR="00CE7B51" w:rsidRPr="00200D70" w14:paraId="1FDD83FF"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9149FD"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D05D0E" w14:textId="77777777" w:rsidR="00CE7B51" w:rsidRPr="00200D70" w:rsidRDefault="00CE7B51" w:rsidP="00B95D6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8EBC61" w14:textId="77777777" w:rsidR="00CE7B51" w:rsidRPr="00200D70" w:rsidRDefault="00CE7B51" w:rsidP="00B95D65">
                  <w:pPr>
                    <w:rPr>
                      <w:rFonts w:eastAsiaTheme="minorHAnsi" w:cs="Arial"/>
                      <w:color w:val="000000" w:themeColor="text1"/>
                    </w:rPr>
                  </w:pPr>
                  <w:r w:rsidRPr="00200D70">
                    <w:rPr>
                      <w:rFonts w:eastAsiaTheme="minorHAnsi" w:cs="Arial"/>
                      <w:color w:val="000000" w:themeColor="text1"/>
                    </w:rPr>
                    <w:t>…</w:t>
                  </w:r>
                </w:p>
              </w:tc>
            </w:tr>
            <w:tr w:rsidR="00CE7B51" w:rsidRPr="00200D70" w14:paraId="3EFD8CDB"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D8E4E"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E8F072" w14:textId="77777777" w:rsidR="00CE7B51" w:rsidRPr="00200D70" w:rsidRDefault="00CE7B51" w:rsidP="00B95D6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5D2266" w14:textId="77777777" w:rsidR="00CE7B51" w:rsidRPr="00200D70" w:rsidRDefault="00CE7B51" w:rsidP="00B95D65">
                  <w:pPr>
                    <w:rPr>
                      <w:rFonts w:eastAsiaTheme="minorHAnsi" w:cs="Arial"/>
                      <w:color w:val="000000" w:themeColor="text1"/>
                    </w:rPr>
                  </w:pPr>
                  <w:r w:rsidRPr="00200D70">
                    <w:rPr>
                      <w:rFonts w:eastAsiaTheme="minorHAnsi" w:cs="Arial"/>
                      <w:color w:val="000000" w:themeColor="text1"/>
                    </w:rPr>
                    <w:t>…</w:t>
                  </w:r>
                </w:p>
              </w:tc>
            </w:tr>
            <w:tr w:rsidR="00CE7B51" w:rsidRPr="00200D70" w14:paraId="157A9A41"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17352"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81C862" w14:textId="77777777" w:rsidR="00CE7B51" w:rsidRPr="00200D70" w:rsidRDefault="00CE7B51" w:rsidP="00B95D6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F14F44" w14:textId="77777777" w:rsidR="00CE7B51" w:rsidRPr="00200D70" w:rsidRDefault="00CE7B51" w:rsidP="00B95D65">
                  <w:pPr>
                    <w:rPr>
                      <w:rFonts w:eastAsiaTheme="minorHAnsi" w:cs="Arial"/>
                      <w:color w:val="000000" w:themeColor="text1"/>
                    </w:rPr>
                  </w:pPr>
                </w:p>
              </w:tc>
            </w:tr>
            <w:tr w:rsidR="00CE7B51" w:rsidRPr="00200D70" w14:paraId="58BFBB61"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C6C15" w14:textId="77777777" w:rsidR="00CE7B51" w:rsidRPr="00200D70" w:rsidRDefault="00CE7B51" w:rsidP="00B95D6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4B2B83" w14:textId="77777777" w:rsidR="00CE7B51" w:rsidRPr="00200D70" w:rsidRDefault="00CE7B51" w:rsidP="00B95D65">
                  <w:pPr>
                    <w:rPr>
                      <w:rFonts w:eastAsiaTheme="minorHAnsi" w:cs="Arial"/>
                      <w:b/>
                      <w:bCs/>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D0F7D0" w14:textId="77777777" w:rsidR="00CE7B51" w:rsidRPr="00200D70" w:rsidRDefault="00CE7B51" w:rsidP="00B95D65">
                  <w:pPr>
                    <w:rPr>
                      <w:rFonts w:eastAsiaTheme="minorHAnsi" w:cs="Arial"/>
                      <w:color w:val="000000" w:themeColor="text1"/>
                    </w:rPr>
                  </w:pPr>
                </w:p>
              </w:tc>
            </w:tr>
            <w:tr w:rsidR="00CE7B51" w:rsidRPr="00200D70" w14:paraId="6C287806"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8469C1" w14:textId="77777777" w:rsidR="00CE7B51" w:rsidRPr="00200D70" w:rsidRDefault="00CE7B51"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D9F212" w14:textId="77777777" w:rsidR="00CE7B51" w:rsidRPr="00200D70" w:rsidRDefault="00CE7B51" w:rsidP="00B95D65">
                  <w:pPr>
                    <w:rPr>
                      <w:rFonts w:eastAsiaTheme="minorHAnsi" w:cs="Arial"/>
                      <w:color w:val="000000" w:themeColor="text1"/>
                    </w:rPr>
                  </w:pPr>
                  <w:r>
                    <w:rPr>
                      <w:rFonts w:eastAsiaTheme="minorHAnsi" w:cs="Arial"/>
                      <w:color w:val="000000" w:themeColor="text1"/>
                    </w:rPr>
                    <w:t>n/a</w:t>
                  </w:r>
                </w:p>
              </w:tc>
            </w:tr>
          </w:tbl>
          <w:p w14:paraId="6E7F8ACE" w14:textId="59586D75" w:rsidR="00CB385C" w:rsidRPr="00B47106" w:rsidRDefault="00D81C0C" w:rsidP="00CF2AF3">
            <w:pPr>
              <w:rPr>
                <w:rFonts w:cs="Arial"/>
                <w:color w:val="000000"/>
                <w:sz w:val="16"/>
                <w:szCs w:val="16"/>
              </w:rPr>
            </w:pPr>
            <w:r>
              <w:rPr>
                <w:rFonts w:cs="Arial"/>
                <w:color w:val="000000"/>
                <w:sz w:val="16"/>
                <w:szCs w:val="16"/>
              </w:rPr>
              <w:fldChar w:fldCharType="end"/>
            </w:r>
          </w:p>
        </w:tc>
      </w:tr>
    </w:tbl>
    <w:p w14:paraId="5A019DB6" w14:textId="77777777" w:rsidR="00CB385C" w:rsidRDefault="00CB385C" w:rsidP="00CB385C">
      <w:pPr>
        <w:pStyle w:val="Heading4"/>
        <w:numPr>
          <w:ilvl w:val="3"/>
          <w:numId w:val="5"/>
        </w:numPr>
      </w:pPr>
      <w:r>
        <w:t>Logical</w:t>
      </w:r>
      <w:r w:rsidRPr="00F15706">
        <w:t xml:space="preserve"> Parameters</w:t>
      </w:r>
    </w:p>
    <w:p w14:paraId="0B0C3B9E" w14:textId="77777777" w:rsidR="00CB385C" w:rsidRPr="007B3137" w:rsidRDefault="00CB385C" w:rsidP="00CB385C">
      <w:pPr>
        <w:shd w:val="clear" w:color="auto" w:fill="D6E3BC" w:themeFill="accent3" w:themeFillTint="66"/>
        <w:rPr>
          <w:rStyle w:val="SubtleEmphasis"/>
        </w:rPr>
      </w:pPr>
      <w:r w:rsidRPr="00642B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6F57D079" w14:textId="77777777" w:rsidR="00CB385C" w:rsidRDefault="00CB385C" w:rsidP="00CB385C"/>
    <w:tbl>
      <w:tblPr>
        <w:tblStyle w:val="TableGrid"/>
        <w:tblW w:w="10201" w:type="dxa"/>
        <w:tblInd w:w="0" w:type="dxa"/>
        <w:tblLayout w:type="fixed"/>
        <w:tblLook w:val="04A0" w:firstRow="1" w:lastRow="0" w:firstColumn="1" w:lastColumn="0" w:noHBand="0" w:noVBand="1"/>
      </w:tblPr>
      <w:tblGrid>
        <w:gridCol w:w="2689"/>
        <w:gridCol w:w="7512"/>
      </w:tblGrid>
      <w:tr w:rsidR="00CB385C" w:rsidRPr="00E54DEA" w14:paraId="0D538C58" w14:textId="77777777" w:rsidTr="00CF2AF3">
        <w:trPr>
          <w:trHeight w:val="211"/>
        </w:trPr>
        <w:tc>
          <w:tcPr>
            <w:tcW w:w="2689" w:type="dxa"/>
            <w:shd w:val="clear" w:color="auto" w:fill="D9D9D9" w:themeFill="background1" w:themeFillShade="D9"/>
            <w:noWrap/>
            <w:hideMark/>
          </w:tcPr>
          <w:p w14:paraId="16E59504" w14:textId="77777777" w:rsidR="00CB385C" w:rsidRPr="00E54DEA" w:rsidRDefault="00CB385C" w:rsidP="00CF2AF3">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0927307" w14:textId="77777777" w:rsidR="00CB385C" w:rsidRPr="00D90BED" w:rsidRDefault="00CB385C" w:rsidP="00CF2AF3">
            <w:pPr>
              <w:overflowPunct/>
              <w:autoSpaceDE/>
              <w:autoSpaceDN/>
              <w:adjustRightInd/>
              <w:textAlignment w:val="auto"/>
              <w:rPr>
                <w:rFonts w:cs="Arial"/>
                <w:b/>
                <w:bCs/>
                <w:color w:val="000000"/>
              </w:rPr>
            </w:pPr>
            <w:r>
              <w:rPr>
                <w:rFonts w:cs="Arial"/>
                <w:b/>
                <w:bCs/>
                <w:color w:val="000000"/>
              </w:rPr>
              <w:t>Description</w:t>
            </w:r>
          </w:p>
        </w:tc>
      </w:tr>
      <w:tr w:rsidR="00CB385C" w:rsidRPr="003F473D" w14:paraId="4B4D4134" w14:textId="77777777" w:rsidTr="00CF2AF3">
        <w:trPr>
          <w:trHeight w:val="410"/>
        </w:trPr>
        <w:tc>
          <w:tcPr>
            <w:tcW w:w="2689" w:type="dxa"/>
            <w:noWrap/>
          </w:tcPr>
          <w:p w14:paraId="593BB34E" w14:textId="5A5D9316" w:rsidR="00CB385C" w:rsidRPr="003F473D" w:rsidRDefault="00CB385C" w:rsidP="00CF2AF3">
            <w:pPr>
              <w:overflowPunct/>
              <w:autoSpaceDE/>
              <w:autoSpaceDN/>
              <w:adjustRightInd/>
              <w:textAlignment w:val="auto"/>
              <w:rPr>
                <w:rFonts w:cs="Arial"/>
                <w:color w:val="000000"/>
                <w:sz w:val="18"/>
                <w:szCs w:val="18"/>
              </w:rPr>
            </w:pPr>
          </w:p>
        </w:tc>
        <w:tc>
          <w:tcPr>
            <w:tcW w:w="7512" w:type="dxa"/>
            <w:noWrap/>
          </w:tcPr>
          <w:p w14:paraId="625AAA89" w14:textId="332DB48D" w:rsidR="00CB385C" w:rsidRPr="003F473D" w:rsidRDefault="00CB385C" w:rsidP="00CF2AF3">
            <w:pPr>
              <w:rPr>
                <w:rFonts w:cs="Arial"/>
                <w:color w:val="000000"/>
                <w:sz w:val="18"/>
                <w:szCs w:val="18"/>
              </w:rPr>
            </w:pPr>
          </w:p>
        </w:tc>
      </w:tr>
      <w:tr w:rsidR="00CB385C" w:rsidRPr="003F473D" w14:paraId="52D48DBD" w14:textId="77777777" w:rsidTr="00CF2AF3">
        <w:trPr>
          <w:trHeight w:val="410"/>
        </w:trPr>
        <w:tc>
          <w:tcPr>
            <w:tcW w:w="2689" w:type="dxa"/>
            <w:noWrap/>
          </w:tcPr>
          <w:p w14:paraId="6DCB5642" w14:textId="77777777" w:rsidR="00CB385C" w:rsidRPr="003F473D" w:rsidRDefault="00CB385C" w:rsidP="00CF2AF3">
            <w:pPr>
              <w:overflowPunct/>
              <w:autoSpaceDE/>
              <w:autoSpaceDN/>
              <w:adjustRightInd/>
              <w:textAlignment w:val="auto"/>
              <w:rPr>
                <w:rFonts w:cs="Arial"/>
                <w:color w:val="000000"/>
                <w:sz w:val="18"/>
                <w:szCs w:val="18"/>
              </w:rPr>
            </w:pPr>
          </w:p>
        </w:tc>
        <w:tc>
          <w:tcPr>
            <w:tcW w:w="7512" w:type="dxa"/>
            <w:noWrap/>
          </w:tcPr>
          <w:p w14:paraId="2CB9112C" w14:textId="77777777" w:rsidR="00CB385C" w:rsidRPr="003F473D" w:rsidRDefault="00CB385C" w:rsidP="00CF2AF3">
            <w:pPr>
              <w:rPr>
                <w:rFonts w:cs="Arial"/>
                <w:color w:val="000000"/>
                <w:sz w:val="18"/>
                <w:szCs w:val="18"/>
              </w:rPr>
            </w:pPr>
          </w:p>
        </w:tc>
      </w:tr>
    </w:tbl>
    <w:p w14:paraId="3F4E73D0" w14:textId="77777777" w:rsidR="00CB385C" w:rsidRDefault="00CB385C" w:rsidP="00CB385C"/>
    <w:p w14:paraId="3FBDB879" w14:textId="77777777" w:rsidR="00CB385C" w:rsidRDefault="00CB385C" w:rsidP="00CB385C">
      <w:pPr>
        <w:pStyle w:val="Heading3"/>
        <w:numPr>
          <w:ilvl w:val="2"/>
          <w:numId w:val="5"/>
        </w:numPr>
      </w:pPr>
      <w:bookmarkStart w:id="282" w:name="_Toc56581835"/>
      <w:r>
        <w:t>Function Modeling</w:t>
      </w:r>
      <w:bookmarkEnd w:id="282"/>
    </w:p>
    <w:p w14:paraId="6C5ABF7D" w14:textId="77777777" w:rsidR="00CB385C" w:rsidRPr="00C76C0B" w:rsidRDefault="00CB385C" w:rsidP="00CB385C">
      <w:pPr>
        <w:pStyle w:val="Heading4"/>
        <w:numPr>
          <w:ilvl w:val="3"/>
          <w:numId w:val="5"/>
        </w:numPr>
      </w:pPr>
      <w:r>
        <w:t>Wire-Frames/Wallpapers</w:t>
      </w:r>
    </w:p>
    <w:p w14:paraId="70710DD3" w14:textId="77777777" w:rsidR="00CB385C" w:rsidRPr="00B342D4" w:rsidRDefault="00CB385C" w:rsidP="00CB385C"/>
    <w:p w14:paraId="3C2C5BC0" w14:textId="77777777" w:rsidR="00CB385C" w:rsidRDefault="00CB385C" w:rsidP="00CB385C">
      <w:pPr>
        <w:pStyle w:val="Heading3"/>
        <w:numPr>
          <w:ilvl w:val="2"/>
          <w:numId w:val="5"/>
        </w:numPr>
      </w:pPr>
      <w:bookmarkStart w:id="283" w:name="_Toc56581836"/>
      <w:r>
        <w:t>Function Requirements</w:t>
      </w:r>
      <w:bookmarkEnd w:id="283"/>
    </w:p>
    <w:p w14:paraId="0B379903" w14:textId="77777777" w:rsidR="00CB385C" w:rsidRDefault="00CB385C" w:rsidP="00CB385C">
      <w:pPr>
        <w:pStyle w:val="Heading4"/>
        <w:numPr>
          <w:ilvl w:val="3"/>
          <w:numId w:val="5"/>
        </w:numPr>
      </w:pPr>
      <w:r>
        <w:t>Functional Requirements</w:t>
      </w:r>
    </w:p>
    <w:p w14:paraId="6EF5BF4F" w14:textId="77777777" w:rsidR="00CB385C" w:rsidRPr="0078416B" w:rsidRDefault="00CB385C" w:rsidP="00CB385C">
      <w:pPr>
        <w:pStyle w:val="Heading5"/>
        <w:numPr>
          <w:ilvl w:val="4"/>
          <w:numId w:val="5"/>
        </w:numPr>
      </w:pPr>
      <w:r>
        <w:t>User Requests</w:t>
      </w:r>
    </w:p>
    <w:p w14:paraId="53D19B42" w14:textId="77777777" w:rsidR="002E1F97" w:rsidRDefault="002E1F97" w:rsidP="002E1F97">
      <w:pPr>
        <w:rPr>
          <w:rFonts w:cs="Arial"/>
        </w:rPr>
      </w:pPr>
    </w:p>
    <w:p w14:paraId="2B3E119D" w14:textId="1BBA4608" w:rsidR="002E1F97" w:rsidRPr="0017445F" w:rsidRDefault="002E1F97" w:rsidP="002E1F97">
      <w:pPr>
        <w:pStyle w:val="RERequirement"/>
        <w:shd w:val="clear" w:color="auto" w:fill="F2F2F2" w:themeFill="background1" w:themeFillShade="F2"/>
      </w:pPr>
      <w:r w:rsidRPr="0017445F">
        <w:t>###</w:t>
      </w:r>
      <w:bookmarkStart w:id="284" w:name="R_FNC_00057_ID_RSCL_Voice_Control_availa"/>
      <w:r>
        <w:t>R_FNC_RSCL_00057</w:t>
      </w:r>
      <w:bookmarkEnd w:id="284"/>
      <w:r w:rsidRPr="0017445F">
        <w:t xml:space="preserve">### </w:t>
      </w:r>
      <w:r>
        <w:t>RSCL Voice Control availability</w:t>
      </w:r>
    </w:p>
    <w:p w14:paraId="19D39FCA" w14:textId="1A05BE38" w:rsidR="002E1F97" w:rsidRDefault="002E1F97" w:rsidP="002E1F97">
      <w:pPr>
        <w:rPr>
          <w:rFonts w:cs="Arial"/>
          <w:szCs w:val="22"/>
        </w:rPr>
      </w:pPr>
      <w:r>
        <w:rPr>
          <w:rFonts w:cs="Arial"/>
        </w:rPr>
        <w:t xml:space="preserve">Voice Command Control shall be available to change settings </w:t>
      </w:r>
      <w:r>
        <w:rPr>
          <w:rFonts w:cs="Arial"/>
          <w:szCs w:val="22"/>
        </w:rPr>
        <w:t>until Delayed Accessory timer times out or driver opens the driver door</w:t>
      </w:r>
    </w:p>
    <w:p w14:paraId="07367753" w14:textId="03A2B4F6" w:rsidR="002E1F97" w:rsidRPr="00C66B68" w:rsidRDefault="002E1F97" w:rsidP="002E1F97">
      <w:pPr>
        <w:rPr>
          <w:rFonts w:cs="Arial"/>
        </w:rPr>
      </w:pPr>
      <w:r>
        <w:rPr>
          <w:rFonts w:cs="Arial"/>
          <w:szCs w:val="22"/>
        </w:rPr>
        <w:t>Settings for locking of rear climate control will not be available as soon as ignition is off.</w:t>
      </w:r>
    </w:p>
    <w:p w14:paraId="4F8C62F9" w14:textId="77777777" w:rsidR="002E1F97" w:rsidRPr="00C66B68" w:rsidRDefault="002E1F97" w:rsidP="002E1F97">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2E1F97" w:rsidRPr="00D90A13" w14:paraId="27FAB3F2" w14:textId="77777777" w:rsidTr="00AC1B1E">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DD0A8" w14:textId="058B5625" w:rsidR="002E1F97" w:rsidRPr="001E7824" w:rsidRDefault="002E1F97" w:rsidP="00AC1B1E">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R_FNC_RSCL_00057</w:t>
            </w:r>
            <w:r w:rsidRPr="001E7824">
              <w:rPr>
                <w:rFonts w:cs="Arial"/>
                <w:bCs/>
                <w:vanish/>
                <w:color w:val="808080" w:themeColor="background1" w:themeShade="80"/>
                <w:sz w:val="16"/>
                <w:szCs w:val="14"/>
              </w:rPr>
              <w:t>###</w:t>
            </w:r>
          </w:p>
        </w:tc>
      </w:tr>
      <w:tr w:rsidR="002E1F97" w:rsidRPr="0060165D" w14:paraId="3166F4A1" w14:textId="77777777" w:rsidTr="00AC1B1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D60881" w14:textId="77777777" w:rsidR="002E1F97" w:rsidRPr="0060165D" w:rsidRDefault="002E1F97" w:rsidP="00AC1B1E">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1228A" w14:textId="77777777" w:rsidR="002E1F97" w:rsidRPr="0060165D" w:rsidRDefault="002E1F97" w:rsidP="00AC1B1E">
            <w:pPr>
              <w:rPr>
                <w:rFonts w:cs="Arial"/>
                <w:vanish/>
                <w:color w:val="000000" w:themeColor="text1"/>
                <w:sz w:val="16"/>
                <w:szCs w:val="14"/>
              </w:rPr>
            </w:pPr>
          </w:p>
        </w:tc>
      </w:tr>
      <w:tr w:rsidR="002E1F97" w:rsidRPr="0060165D" w14:paraId="4F2F2FF4" w14:textId="77777777" w:rsidTr="00AC1B1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39EED" w14:textId="77777777" w:rsidR="002E1F97" w:rsidRPr="0060165D" w:rsidRDefault="002E1F97" w:rsidP="00AC1B1E">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4CD27" w14:textId="77777777" w:rsidR="002E1F97" w:rsidRPr="0060165D" w:rsidRDefault="002E1F97" w:rsidP="00AC1B1E">
            <w:pPr>
              <w:rPr>
                <w:rFonts w:cs="Arial"/>
                <w:vanish/>
                <w:color w:val="000000" w:themeColor="text1"/>
                <w:sz w:val="16"/>
                <w:szCs w:val="14"/>
              </w:rPr>
            </w:pPr>
          </w:p>
        </w:tc>
      </w:tr>
      <w:tr w:rsidR="002E1F97" w:rsidRPr="0060165D" w14:paraId="20055006" w14:textId="77777777" w:rsidTr="00AC1B1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F74DC" w14:textId="77777777" w:rsidR="002E1F97" w:rsidRPr="0060165D" w:rsidRDefault="002E1F97" w:rsidP="00AC1B1E">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3183A" w14:textId="77777777" w:rsidR="002E1F97" w:rsidRPr="0060165D" w:rsidRDefault="002E1F97" w:rsidP="00AC1B1E">
            <w:pPr>
              <w:rPr>
                <w:rFonts w:cs="Arial"/>
                <w:vanish/>
                <w:color w:val="000000" w:themeColor="text1"/>
                <w:sz w:val="16"/>
                <w:szCs w:val="14"/>
              </w:rPr>
            </w:pPr>
          </w:p>
        </w:tc>
      </w:tr>
      <w:tr w:rsidR="002E1F97" w:rsidRPr="0060165D" w14:paraId="00A3BF58" w14:textId="77777777" w:rsidTr="00AC1B1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BBFB0" w14:textId="77777777" w:rsidR="002E1F97" w:rsidRPr="0060165D" w:rsidRDefault="002E1F97" w:rsidP="00AC1B1E">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57DAF" w14:textId="77777777" w:rsidR="002E1F97" w:rsidRPr="0060165D" w:rsidRDefault="002E1F97" w:rsidP="00AC1B1E">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365A2" w14:textId="77777777" w:rsidR="002E1F97" w:rsidRPr="0060165D" w:rsidRDefault="002E1F97" w:rsidP="00AC1B1E">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EE77F" w14:textId="77777777" w:rsidR="002E1F97" w:rsidRPr="0060165D" w:rsidRDefault="002E1F97" w:rsidP="00AC1B1E">
            <w:pPr>
              <w:ind w:left="141"/>
              <w:rPr>
                <w:rFonts w:cs="Arial"/>
                <w:vanish/>
                <w:color w:val="000000" w:themeColor="text1"/>
                <w:sz w:val="16"/>
                <w:szCs w:val="14"/>
              </w:rPr>
            </w:pPr>
          </w:p>
        </w:tc>
      </w:tr>
      <w:tr w:rsidR="002E1F97" w:rsidRPr="0060165D" w14:paraId="31F93DB2" w14:textId="77777777" w:rsidTr="00AC1B1E">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03C08" w14:textId="77777777" w:rsidR="002E1F97" w:rsidRPr="0060165D" w:rsidRDefault="002E1F97" w:rsidP="00AC1B1E">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BC711" w14:textId="77777777" w:rsidR="002E1F97" w:rsidRPr="0060165D" w:rsidRDefault="002E1F97" w:rsidP="00AC1B1E">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09315" w14:textId="77777777" w:rsidR="002E1F97" w:rsidRPr="0060165D" w:rsidRDefault="002E1F97" w:rsidP="00AC1B1E">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75BCA" w14:textId="77777777" w:rsidR="002E1F97" w:rsidRPr="001F0889" w:rsidRDefault="002E1F97" w:rsidP="00AC1B1E">
            <w:pPr>
              <w:ind w:left="141"/>
              <w:rPr>
                <w:rFonts w:cs="Arial"/>
                <w:vanish/>
                <w:color w:val="000000" w:themeColor="text1"/>
                <w:sz w:val="16"/>
                <w:szCs w:val="14"/>
              </w:rPr>
            </w:pPr>
          </w:p>
        </w:tc>
      </w:tr>
      <w:tr w:rsidR="002E1F97" w:rsidRPr="0060165D" w14:paraId="1305A0FC" w14:textId="77777777" w:rsidTr="00AC1B1E">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0A7A3" w14:textId="77777777" w:rsidR="002E1F97" w:rsidRPr="0060165D" w:rsidRDefault="002E1F97" w:rsidP="00AC1B1E">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32700007"/>
            <w:placeholder>
              <w:docPart w:val="DD8FDDE188524E3FBAAE36DC941A2DC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EBE71E" w14:textId="77777777" w:rsidR="002E1F97" w:rsidRPr="0060165D" w:rsidRDefault="002E1F97" w:rsidP="00AC1B1E">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E27A3" w14:textId="77777777" w:rsidR="002E1F97" w:rsidRPr="0060165D" w:rsidRDefault="002E1F97" w:rsidP="00AC1B1E">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597020674"/>
            <w:placeholder>
              <w:docPart w:val="12C0800490F04F188998FECC2403D52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38BD5" w14:textId="77777777" w:rsidR="002E1F97" w:rsidRPr="0060165D" w:rsidRDefault="002E1F97" w:rsidP="00AC1B1E">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E82858" w14:textId="77777777" w:rsidR="002E1F97" w:rsidRPr="0060165D" w:rsidRDefault="002E1F97" w:rsidP="00AC1B1E">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2100363005"/>
            <w:placeholder>
              <w:docPart w:val="2477C21EB7624B5EB1BC9A9B1DF49CCF"/>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609A21" w14:textId="77777777" w:rsidR="002E1F97" w:rsidRPr="0060165D" w:rsidRDefault="002E1F97" w:rsidP="00AC1B1E">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2E1F97" w:rsidRPr="00D90A13" w14:paraId="0400AFCB" w14:textId="77777777" w:rsidTr="00AC1B1E">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FD917A" w14:textId="77777777" w:rsidR="002E1F97" w:rsidRPr="001E7824" w:rsidRDefault="003E5293" w:rsidP="00AC1B1E">
            <w:pPr>
              <w:rPr>
                <w:rFonts w:cs="Arial"/>
                <w:bCs/>
                <w:vanish/>
                <w:color w:val="808080" w:themeColor="background1" w:themeShade="80"/>
                <w:sz w:val="16"/>
                <w:szCs w:val="14"/>
              </w:rPr>
            </w:pPr>
            <w:hyperlink r:id="rId157" w:history="1">
              <w:r w:rsidR="002E1F97">
                <w:rPr>
                  <w:rStyle w:val="Hyperlink"/>
                  <w:rFonts w:cs="Arial"/>
                  <w:bCs/>
                  <w:vanish/>
                  <w:sz w:val="16"/>
                  <w:szCs w:val="14"/>
                </w:rPr>
                <w:t>Req. Template</w:t>
              </w:r>
            </w:hyperlink>
            <w:r w:rsidR="002E1F97"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C2DC6B" w14:textId="77777777" w:rsidR="002E1F97" w:rsidRPr="001E7824" w:rsidRDefault="002E1F97" w:rsidP="00AC1B1E">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Pr>
                <w:rFonts w:cs="Arial"/>
                <w:bCs/>
                <w:vanish/>
                <w:color w:val="808080" w:themeColor="background1" w:themeShade="80"/>
                <w:sz w:val="16"/>
                <w:szCs w:val="14"/>
              </w:rPr>
              <w:t>0b</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EF2AE" w14:textId="77777777" w:rsidR="002E1F97" w:rsidRPr="009B56B1" w:rsidRDefault="002E1F97" w:rsidP="00AC1B1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964A32A" w14:textId="77777777" w:rsidR="002E1F97" w:rsidRPr="00C66B68" w:rsidRDefault="002E1F97" w:rsidP="002E1F97">
      <w:pPr>
        <w:rPr>
          <w:rFonts w:cs="Arial"/>
        </w:rPr>
      </w:pPr>
    </w:p>
    <w:p w14:paraId="64B934E1" w14:textId="77777777" w:rsidR="00CB385C" w:rsidRPr="00713E03" w:rsidRDefault="00CB385C" w:rsidP="00CB385C"/>
    <w:p w14:paraId="302E8D42" w14:textId="77777777" w:rsidR="00CB385C" w:rsidRDefault="00CB385C" w:rsidP="00CB385C">
      <w:pPr>
        <w:rPr>
          <w:rFonts w:cs="Arial"/>
        </w:rPr>
      </w:pPr>
    </w:p>
    <w:p w14:paraId="04EDD793" w14:textId="77777777" w:rsidR="00CB385C" w:rsidRPr="0017445F" w:rsidRDefault="00CB385C" w:rsidP="00CB385C">
      <w:pPr>
        <w:pStyle w:val="RERequirement"/>
        <w:shd w:val="clear" w:color="auto" w:fill="F2F2F2" w:themeFill="background1" w:themeFillShade="F2"/>
      </w:pPr>
      <w:r w:rsidRPr="0017445F">
        <w:t>###</w:t>
      </w:r>
      <w:r>
        <w:t>R_FNC_RSCL_00005</w:t>
      </w:r>
      <w:r w:rsidRPr="0017445F">
        <w:t xml:space="preserve">### </w:t>
      </w:r>
      <w:r>
        <w:t>Voice Control Commands</w:t>
      </w:r>
    </w:p>
    <w:p w14:paraId="3373D787" w14:textId="1E495A53" w:rsidR="00CB385C" w:rsidRPr="00713E03" w:rsidRDefault="00CB385C" w:rsidP="00CB385C">
      <w:pPr>
        <w:rPr>
          <w:rFonts w:cs="Arial"/>
        </w:rPr>
      </w:pPr>
      <w:r w:rsidRPr="00713E03">
        <w:rPr>
          <w:rFonts w:cs="Arial"/>
        </w:rPr>
        <w:t xml:space="preserve">RSCL </w:t>
      </w:r>
      <w:r>
        <w:rPr>
          <w:rFonts w:cs="Arial"/>
        </w:rPr>
        <w:t>Voice</w:t>
      </w:r>
      <w:r w:rsidRPr="00713E03">
        <w:rPr>
          <w:rFonts w:cs="Arial"/>
        </w:rPr>
        <w:t xml:space="preserve"> Control shall </w:t>
      </w:r>
      <w:r w:rsidR="00DD4CF6">
        <w:rPr>
          <w:rFonts w:cs="Arial"/>
        </w:rPr>
        <w:t>provide voice commands</w:t>
      </w:r>
      <w:r w:rsidRPr="00713E03">
        <w:rPr>
          <w:rFonts w:cs="Arial"/>
        </w:rPr>
        <w:t xml:space="preserve"> to activate / deactivate </w:t>
      </w:r>
    </w:p>
    <w:p w14:paraId="7E202790" w14:textId="77777777" w:rsidR="00CB385C" w:rsidRDefault="00CB385C" w:rsidP="00CB385C">
      <w:pPr>
        <w:pStyle w:val="ListParagraph"/>
        <w:numPr>
          <w:ilvl w:val="0"/>
          <w:numId w:val="45"/>
        </w:numPr>
        <w:rPr>
          <w:rFonts w:cs="Arial"/>
        </w:rPr>
      </w:pPr>
      <w:r>
        <w:rPr>
          <w:rFonts w:cs="Arial"/>
        </w:rPr>
        <w:t>WCL (if supported) individually</w:t>
      </w:r>
    </w:p>
    <w:p w14:paraId="329AB121" w14:textId="77777777" w:rsidR="00CB385C" w:rsidRDefault="00CB385C" w:rsidP="00CB385C">
      <w:pPr>
        <w:pStyle w:val="ListParagraph"/>
        <w:numPr>
          <w:ilvl w:val="0"/>
          <w:numId w:val="45"/>
        </w:numPr>
        <w:rPr>
          <w:rFonts w:cs="Arial"/>
        </w:rPr>
      </w:pPr>
      <w:r>
        <w:rPr>
          <w:rFonts w:cs="Arial"/>
        </w:rPr>
        <w:t>RAL (if supported) individually</w:t>
      </w:r>
    </w:p>
    <w:p w14:paraId="738A1587" w14:textId="77777777" w:rsidR="00CB385C" w:rsidRDefault="00CB385C" w:rsidP="00CB385C">
      <w:pPr>
        <w:pStyle w:val="ListParagraph"/>
        <w:numPr>
          <w:ilvl w:val="0"/>
          <w:numId w:val="45"/>
        </w:numPr>
        <w:rPr>
          <w:rFonts w:cs="Arial"/>
        </w:rPr>
      </w:pPr>
      <w:r>
        <w:rPr>
          <w:rFonts w:cs="Arial"/>
        </w:rPr>
        <w:t>RCL (if supported) individually</w:t>
      </w:r>
    </w:p>
    <w:p w14:paraId="1368D462" w14:textId="77777777" w:rsidR="00CB385C" w:rsidRDefault="00CB385C" w:rsidP="00CB385C">
      <w:pPr>
        <w:pStyle w:val="ListParagraph"/>
        <w:numPr>
          <w:ilvl w:val="0"/>
          <w:numId w:val="45"/>
        </w:numPr>
        <w:rPr>
          <w:rFonts w:cs="Arial"/>
        </w:rPr>
      </w:pPr>
      <w:r>
        <w:rPr>
          <w:rFonts w:cs="Arial"/>
        </w:rPr>
        <w:t>URCL (if supported) individually</w:t>
      </w:r>
    </w:p>
    <w:p w14:paraId="50E94E8F" w14:textId="611CEB13" w:rsidR="00CB385C" w:rsidRPr="00DD4CF6" w:rsidRDefault="00CB385C" w:rsidP="00CB385C">
      <w:pPr>
        <w:pStyle w:val="ListParagraph"/>
        <w:numPr>
          <w:ilvl w:val="0"/>
          <w:numId w:val="45"/>
        </w:numPr>
        <w:rPr>
          <w:rFonts w:cs="Arial"/>
        </w:rPr>
      </w:pPr>
      <w:r>
        <w:rPr>
          <w:rFonts w:cs="Arial"/>
        </w:rPr>
        <w:t>All above functions</w:t>
      </w:r>
      <w:r w:rsidR="00DD4CF6">
        <w:rPr>
          <w:rFonts w:cs="Arial"/>
        </w:rPr>
        <w:t xml:space="preserve"> (as supported</w:t>
      </w:r>
      <w:r>
        <w:rPr>
          <w:rFonts w:cs="Arial"/>
        </w:rPr>
        <w:t>) globally</w:t>
      </w:r>
    </w:p>
    <w:p w14:paraId="2177AF53" w14:textId="77777777" w:rsidR="00CB385C" w:rsidRPr="00C66B68" w:rsidRDefault="00CB385C" w:rsidP="00CB385C">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B385C" w:rsidRPr="00D90A13" w14:paraId="64505CE4" w14:textId="77777777" w:rsidTr="00CF2AF3">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DC1CC" w14:textId="77777777" w:rsidR="00CB385C" w:rsidRPr="001E7824" w:rsidRDefault="00CB385C" w:rsidP="00CF2AF3">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R_FNC_RSCL_00005</w:t>
            </w:r>
            <w:r w:rsidRPr="001E7824">
              <w:rPr>
                <w:rFonts w:cs="Arial"/>
                <w:bCs/>
                <w:vanish/>
                <w:color w:val="808080" w:themeColor="background1" w:themeShade="80"/>
                <w:sz w:val="16"/>
                <w:szCs w:val="14"/>
              </w:rPr>
              <w:t>###</w:t>
            </w:r>
          </w:p>
        </w:tc>
      </w:tr>
      <w:tr w:rsidR="00CB385C" w:rsidRPr="0060165D" w14:paraId="67BE8931" w14:textId="77777777" w:rsidTr="00CF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86FFD" w14:textId="77777777" w:rsidR="00CB385C" w:rsidRPr="0060165D" w:rsidRDefault="00CB385C" w:rsidP="00CF2AF3">
            <w:pPr>
              <w:rPr>
                <w:rFonts w:eastAsiaTheme="minorHAnsi" w:cs="Arial"/>
                <w:b/>
                <w:bCs/>
                <w:vanish/>
                <w:sz w:val="16"/>
                <w:szCs w:val="14"/>
              </w:rPr>
            </w:pPr>
            <w:r w:rsidRPr="0060165D">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D42F5" w14:textId="77777777" w:rsidR="00CB385C" w:rsidRPr="0060165D" w:rsidRDefault="00CB385C" w:rsidP="00CF2AF3">
            <w:pPr>
              <w:rPr>
                <w:rFonts w:cs="Arial"/>
                <w:vanish/>
                <w:color w:val="000000" w:themeColor="text1"/>
                <w:sz w:val="16"/>
                <w:szCs w:val="14"/>
              </w:rPr>
            </w:pPr>
          </w:p>
        </w:tc>
      </w:tr>
      <w:tr w:rsidR="00CB385C" w:rsidRPr="0060165D" w14:paraId="00D7CD5D" w14:textId="77777777" w:rsidTr="00CF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214FD" w14:textId="77777777" w:rsidR="00CB385C" w:rsidRPr="0060165D" w:rsidRDefault="00CB385C" w:rsidP="00CF2AF3">
            <w:pPr>
              <w:rPr>
                <w:rFonts w:eastAsiaTheme="minorHAnsi" w:cs="Arial"/>
                <w:b/>
                <w:bCs/>
                <w:vanish/>
                <w:sz w:val="16"/>
                <w:szCs w:val="14"/>
              </w:rPr>
            </w:pPr>
            <w:r w:rsidRPr="0060165D">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BEEDF" w14:textId="77777777" w:rsidR="00CB385C" w:rsidRPr="0060165D" w:rsidRDefault="00CB385C" w:rsidP="00CF2AF3">
            <w:pPr>
              <w:rPr>
                <w:rFonts w:cs="Arial"/>
                <w:vanish/>
                <w:color w:val="000000" w:themeColor="text1"/>
                <w:sz w:val="16"/>
                <w:szCs w:val="14"/>
              </w:rPr>
            </w:pPr>
          </w:p>
        </w:tc>
      </w:tr>
      <w:tr w:rsidR="00CB385C" w:rsidRPr="0060165D" w14:paraId="4CAD9F7B" w14:textId="77777777" w:rsidTr="00CF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E0EEC" w14:textId="77777777" w:rsidR="00CB385C" w:rsidRPr="0060165D" w:rsidRDefault="00CB385C" w:rsidP="00CF2AF3">
            <w:pPr>
              <w:rPr>
                <w:rFonts w:cs="Arial"/>
                <w:vanish/>
                <w:sz w:val="16"/>
                <w:szCs w:val="14"/>
              </w:rPr>
            </w:pPr>
            <w:r w:rsidRPr="0060165D">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F5F08" w14:textId="77777777" w:rsidR="00CB385C" w:rsidRPr="0060165D" w:rsidRDefault="00CB385C" w:rsidP="00CF2AF3">
            <w:pPr>
              <w:rPr>
                <w:rFonts w:cs="Arial"/>
                <w:vanish/>
                <w:color w:val="000000" w:themeColor="text1"/>
                <w:sz w:val="16"/>
                <w:szCs w:val="14"/>
              </w:rPr>
            </w:pPr>
          </w:p>
        </w:tc>
      </w:tr>
      <w:tr w:rsidR="00CB385C" w:rsidRPr="0060165D" w14:paraId="664F2F2E" w14:textId="77777777" w:rsidTr="00CF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CC08E7" w14:textId="77777777" w:rsidR="00CB385C" w:rsidRPr="0060165D" w:rsidRDefault="00CB385C" w:rsidP="00CF2AF3">
            <w:pPr>
              <w:rPr>
                <w:rFonts w:cs="Arial"/>
                <w:b/>
                <w:bCs/>
                <w:vanish/>
                <w:sz w:val="16"/>
                <w:szCs w:val="14"/>
              </w:rPr>
            </w:pPr>
            <w:r w:rsidRPr="0060165D">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E49E1" w14:textId="77777777" w:rsidR="00CB385C" w:rsidRPr="0060165D" w:rsidRDefault="00CB385C" w:rsidP="00CF2AF3">
            <w:pPr>
              <w:rPr>
                <w:rFonts w:cs="Arial"/>
                <w:vanish/>
                <w:color w:val="000000" w:themeColor="text1"/>
                <w:sz w:val="16"/>
                <w:szCs w:val="14"/>
              </w:rPr>
            </w:pPr>
            <w:r>
              <w:rPr>
                <w:rFonts w:cs="Arial"/>
                <w:vanish/>
                <w:color w:val="000000" w:themeColor="text1"/>
                <w:sz w:val="16"/>
                <w:szCs w:val="14"/>
              </w:rPr>
              <w:t>FD RSCL</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E50CEA" w14:textId="77777777" w:rsidR="00CB385C" w:rsidRPr="0060165D" w:rsidRDefault="00CB385C" w:rsidP="00CF2AF3">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2D2E1F" w14:textId="77777777" w:rsidR="00CB385C" w:rsidRPr="0060165D" w:rsidRDefault="00CB385C" w:rsidP="00CF2AF3">
            <w:pPr>
              <w:ind w:left="141"/>
              <w:rPr>
                <w:rFonts w:cs="Arial"/>
                <w:vanish/>
                <w:color w:val="000000" w:themeColor="text1"/>
                <w:sz w:val="16"/>
                <w:szCs w:val="14"/>
              </w:rPr>
            </w:pPr>
          </w:p>
        </w:tc>
      </w:tr>
      <w:tr w:rsidR="00CB385C" w:rsidRPr="0060165D" w14:paraId="19CC9078" w14:textId="77777777" w:rsidTr="00CF2AF3">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1E256" w14:textId="77777777" w:rsidR="00CB385C" w:rsidRPr="0060165D" w:rsidRDefault="00CB385C" w:rsidP="00CF2AF3">
            <w:pPr>
              <w:rPr>
                <w:rFonts w:cs="Arial"/>
                <w:b/>
                <w:bCs/>
                <w:vanish/>
                <w:sz w:val="16"/>
                <w:szCs w:val="14"/>
              </w:rPr>
            </w:pPr>
            <w:r w:rsidRPr="0060165D">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4C2ED" w14:textId="6ED08A82" w:rsidR="00CB385C" w:rsidRPr="0060165D" w:rsidRDefault="000C5932" w:rsidP="00CF2AF3">
            <w:pPr>
              <w:rPr>
                <w:rFonts w:cs="Arial"/>
                <w:vanish/>
                <w:color w:val="000000" w:themeColor="text1"/>
                <w:sz w:val="16"/>
                <w:szCs w:val="16"/>
              </w:rPr>
            </w:pPr>
            <w:r w:rsidRPr="000C5932">
              <w:rPr>
                <w:rFonts w:cs="Arial"/>
                <w:vanish/>
                <w:color w:val="000000" w:themeColor="text1"/>
                <w:sz w:val="16"/>
                <w:szCs w:val="16"/>
              </w:rPr>
              <w:t>R_F_RSCL_11</w:t>
            </w: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6D517" w14:textId="77777777" w:rsidR="00CB385C" w:rsidRPr="0060165D" w:rsidRDefault="00CB385C" w:rsidP="00CF2AF3">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9A8C7" w14:textId="77777777" w:rsidR="00CB385C" w:rsidRPr="001F0889" w:rsidRDefault="00CB385C" w:rsidP="00CF2AF3">
            <w:pPr>
              <w:ind w:left="141"/>
              <w:rPr>
                <w:rFonts w:cs="Arial"/>
                <w:vanish/>
                <w:color w:val="000000" w:themeColor="text1"/>
                <w:sz w:val="16"/>
                <w:szCs w:val="14"/>
              </w:rPr>
            </w:pPr>
          </w:p>
        </w:tc>
      </w:tr>
      <w:tr w:rsidR="00CB385C" w:rsidRPr="0060165D" w14:paraId="1531AA8B" w14:textId="77777777" w:rsidTr="00CF2AF3">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F0B95" w14:textId="77777777" w:rsidR="00CB385C" w:rsidRPr="0060165D" w:rsidRDefault="00CB385C" w:rsidP="00CF2AF3">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2319874"/>
            <w:placeholder>
              <w:docPart w:val="7A3E1A3E33B24B75AA9414C3D7E380FE"/>
            </w:placeholde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displayText="Other" w:value=""/>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FC319D" w14:textId="77777777" w:rsidR="00CB385C" w:rsidRPr="0060165D" w:rsidRDefault="00CB385C" w:rsidP="00CF2AF3">
                <w:pPr>
                  <w:rPr>
                    <w:rFonts w:cs="Arial"/>
                    <w:vanish/>
                    <w:color w:val="000000" w:themeColor="text1"/>
                    <w:sz w:val="16"/>
                    <w:szCs w:val="14"/>
                  </w:rPr>
                </w:pPr>
                <w:r>
                  <w:rPr>
                    <w:rFonts w:cs="Arial"/>
                    <w:vanish/>
                    <w:color w:val="000000" w:themeColor="text1"/>
                    <w:sz w:val="16"/>
                    <w:szCs w:val="14"/>
                  </w:rPr>
                  <w:t>Interface</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82FC0" w14:textId="77777777" w:rsidR="00CB385C" w:rsidRPr="0060165D" w:rsidRDefault="00CB385C" w:rsidP="00CF2AF3">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781687126"/>
            <w:placeholder>
              <w:docPart w:val="E01859CAF0D94CC9A3BF75DBD37A62C7"/>
            </w:placeholde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C98CF" w14:textId="77777777" w:rsidR="00CB385C" w:rsidRPr="0060165D" w:rsidRDefault="00CB385C" w:rsidP="00CF2AF3">
                <w:pPr>
                  <w:rPr>
                    <w:rFonts w:cs="Arial"/>
                    <w:vanish/>
                    <w:color w:val="000000" w:themeColor="text1"/>
                    <w:sz w:val="16"/>
                    <w:szCs w:val="14"/>
                  </w:rPr>
                </w:pPr>
                <w:r>
                  <w:rPr>
                    <w:rFonts w:cs="Arial"/>
                    <w:vanish/>
                    <w:color w:val="000000" w:themeColor="text1"/>
                    <w:sz w:val="16"/>
                    <w:szCs w:val="14"/>
                  </w:rPr>
                  <w:t>Medium (Highly Recommended)</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F4905" w14:textId="77777777" w:rsidR="00CB385C" w:rsidRPr="0060165D" w:rsidRDefault="00CB385C" w:rsidP="00CF2AF3">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945682540"/>
            <w:placeholder>
              <w:docPart w:val="65457E91613E4539868D4ED003A6D122"/>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0F631" w14:textId="77777777" w:rsidR="00CB385C" w:rsidRPr="0060165D" w:rsidRDefault="00CB385C" w:rsidP="00CF2AF3">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r w:rsidR="00CB385C" w:rsidRPr="00D90A13" w14:paraId="50A3950F" w14:textId="77777777" w:rsidTr="00CF2AF3">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6849D3" w14:textId="7C25CAFC" w:rsidR="00CB385C" w:rsidRPr="001E7824" w:rsidRDefault="003E5293" w:rsidP="00CF2AF3">
            <w:pPr>
              <w:rPr>
                <w:rFonts w:cs="Arial"/>
                <w:bCs/>
                <w:vanish/>
                <w:color w:val="808080" w:themeColor="background1" w:themeShade="80"/>
                <w:sz w:val="16"/>
                <w:szCs w:val="14"/>
              </w:rPr>
            </w:pPr>
            <w:hyperlink r:id="rId158" w:history="1">
              <w:r w:rsidR="00CB385C">
                <w:rPr>
                  <w:rStyle w:val="Hyperlink"/>
                  <w:rFonts w:cs="Arial"/>
                  <w:bCs/>
                  <w:vanish/>
                  <w:sz w:val="16"/>
                  <w:szCs w:val="14"/>
                </w:rPr>
                <w:t>Req. Template</w:t>
              </w:r>
            </w:hyperlink>
            <w:r w:rsidR="00CB385C" w:rsidRPr="001E7824">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E4E764" w14:textId="57483E8E" w:rsidR="00CB385C" w:rsidRPr="001E7824" w:rsidRDefault="00CB385C" w:rsidP="00CF2AF3">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CE7B51">
              <w:rPr>
                <w:rFonts w:cs="Arial"/>
                <w:bCs/>
                <w:vanish/>
                <w:color w:val="808080" w:themeColor="background1" w:themeShade="80"/>
                <w:sz w:val="16"/>
                <w:szCs w:val="14"/>
              </w:rPr>
              <w:t>1a</w:t>
            </w:r>
            <w:r w:rsidRPr="001E7824">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8DA299" w14:textId="77777777" w:rsidR="00CB385C" w:rsidRPr="009B56B1" w:rsidRDefault="00CB385C" w:rsidP="00CF2AF3">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2E9A333F" w14:textId="77777777" w:rsidR="00CB385C" w:rsidRDefault="00CB385C" w:rsidP="00CB385C"/>
    <w:p w14:paraId="6CACC6B5" w14:textId="77777777" w:rsidR="00CB385C" w:rsidRDefault="00CB385C" w:rsidP="00CB385C">
      <w:pPr>
        <w:pStyle w:val="Heading5"/>
        <w:numPr>
          <w:ilvl w:val="4"/>
          <w:numId w:val="5"/>
        </w:numPr>
      </w:pPr>
      <w:r>
        <w:t>User Feedback</w:t>
      </w:r>
    </w:p>
    <w:p w14:paraId="3B501141" w14:textId="77777777" w:rsidR="00CB385C" w:rsidRPr="00F41930" w:rsidRDefault="00CB385C" w:rsidP="00CB385C">
      <w:r>
        <w:t>It has not been decided yet, if an audible feedback is required.</w:t>
      </w:r>
    </w:p>
    <w:p w14:paraId="09B2BC10" w14:textId="77777777" w:rsidR="00CB385C" w:rsidRPr="00713E03" w:rsidRDefault="00CB385C" w:rsidP="00CB385C"/>
    <w:p w14:paraId="28E5764C" w14:textId="77777777" w:rsidR="00CB385C" w:rsidRDefault="00CB385C" w:rsidP="00CB385C">
      <w:pPr>
        <w:pStyle w:val="Heading4"/>
        <w:numPr>
          <w:ilvl w:val="3"/>
          <w:numId w:val="5"/>
        </w:numPr>
      </w:pPr>
      <w:r>
        <w:t>Non-Functional Requirements</w:t>
      </w:r>
    </w:p>
    <w:p w14:paraId="05F81C34" w14:textId="77777777" w:rsidR="00CB385C" w:rsidRPr="00C66B68" w:rsidRDefault="00CB385C" w:rsidP="00CB385C">
      <w:pPr>
        <w:rPr>
          <w:rFonts w:cs="Arial"/>
        </w:rPr>
      </w:pPr>
    </w:p>
    <w:p w14:paraId="1A5E9B29" w14:textId="77777777" w:rsidR="00CB385C" w:rsidRDefault="00CB385C" w:rsidP="00CB385C">
      <w:pPr>
        <w:pStyle w:val="Heading4"/>
        <w:numPr>
          <w:ilvl w:val="3"/>
          <w:numId w:val="5"/>
        </w:numPr>
      </w:pPr>
      <w:r>
        <w:t>Functional Safety Requirements</w:t>
      </w:r>
    </w:p>
    <w:p w14:paraId="3A732413" w14:textId="77777777" w:rsidR="00CB385C" w:rsidRPr="00347A88" w:rsidRDefault="00CB385C" w:rsidP="00CB385C">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E3BBEDF" w14:textId="77777777" w:rsidR="00CB385C" w:rsidRDefault="00CB385C" w:rsidP="00CB385C">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The table references the </w:t>
      </w:r>
      <w:r w:rsidRPr="004D5FAB">
        <w:rPr>
          <w:i/>
          <w:color w:val="808080" w:themeColor="background1" w:themeShade="80"/>
        </w:rPr>
        <w:t xml:space="preserve">Functional Safety Requirements </w:t>
      </w:r>
      <w:r>
        <w:rPr>
          <w:i/>
          <w:color w:val="808080" w:themeColor="background1" w:themeShade="80"/>
        </w:rPr>
        <w:t xml:space="preserve">(FSR) </w:t>
      </w:r>
      <w:r w:rsidRPr="004D5FAB">
        <w:rPr>
          <w:i/>
          <w:color w:val="808080" w:themeColor="background1" w:themeShade="80"/>
        </w:rPr>
        <w:t xml:space="preserve">satisfied by the </w:t>
      </w:r>
      <w:r>
        <w:rPr>
          <w:i/>
          <w:color w:val="808080" w:themeColor="background1" w:themeShade="80"/>
        </w:rPr>
        <w:t>Logical F</w:t>
      </w:r>
      <w:r w:rsidRPr="004D5FAB">
        <w:rPr>
          <w:i/>
          <w:color w:val="808080" w:themeColor="background1" w:themeShade="80"/>
        </w:rPr>
        <w:t>unction</w:t>
      </w:r>
      <w:r>
        <w:rPr>
          <w:i/>
          <w:color w:val="808080" w:themeColor="background1" w:themeShade="80"/>
        </w:rPr>
        <w:t>. The FSRs themselves are listed in the Feature Docs.</w:t>
      </w:r>
    </w:p>
    <w:p w14:paraId="05166647" w14:textId="09949FB6" w:rsidR="00CB385C" w:rsidRDefault="00CB385C" w:rsidP="00CB385C">
      <w:pPr>
        <w:shd w:val="clear" w:color="auto" w:fill="D6E3BC" w:themeFill="accent3" w:themeFillTint="66"/>
        <w:rPr>
          <w:rStyle w:val="Hyperlink"/>
          <w:i/>
          <w:iCs/>
        </w:rPr>
      </w:pPr>
      <w:r w:rsidRPr="008A4C8A">
        <w:rPr>
          <w:rStyle w:val="SubtleEmphasis"/>
          <w:b/>
        </w:rPr>
        <w:t>#Link:</w:t>
      </w:r>
      <w:r w:rsidRPr="00E55931">
        <w:rPr>
          <w:rStyle w:val="Hyperlink"/>
          <w:i/>
          <w:iCs/>
        </w:rPr>
        <w:tab/>
      </w:r>
      <w:hyperlink r:id="rId159" w:history="1">
        <w:r w:rsidRPr="00E55931">
          <w:rPr>
            <w:rStyle w:val="Hyperlink"/>
          </w:rPr>
          <w:t>RE Wiki – RE Alignment with Functional Safety (ISO26262)</w:t>
        </w:r>
      </w:hyperlink>
    </w:p>
    <w:p w14:paraId="475E6F9C" w14:textId="25BFBF98" w:rsidR="00CB385C" w:rsidRDefault="003E5293" w:rsidP="00CB385C">
      <w:pPr>
        <w:shd w:val="clear" w:color="auto" w:fill="D6E3BC" w:themeFill="accent3" w:themeFillTint="66"/>
        <w:ind w:firstLine="720"/>
        <w:rPr>
          <w:rStyle w:val="SubtleEmphasis"/>
        </w:rPr>
      </w:pPr>
      <w:hyperlink r:id="rId160" w:history="1">
        <w:r w:rsidR="00CB385C" w:rsidRPr="008A4C8A">
          <w:rPr>
            <w:rStyle w:val="Hyperlink"/>
          </w:rPr>
          <w:t>Functional Safety Sharepoint</w:t>
        </w:r>
      </w:hyperlink>
      <w:r w:rsidR="00CB385C">
        <w:rPr>
          <w:rStyle w:val="SubtleEmphasis"/>
        </w:rPr>
        <w:t xml:space="preserve"> – Functional Safety Concept</w:t>
      </w:r>
    </w:p>
    <w:p w14:paraId="0CEC87E5" w14:textId="77777777" w:rsidR="00CB385C" w:rsidRDefault="00CB385C" w:rsidP="00CB385C">
      <w:pPr>
        <w:rPr>
          <w:highlight w:val="yellow"/>
        </w:rPr>
      </w:pPr>
      <w:r>
        <w:rPr>
          <w:rStyle w:val="SubtleEmphasis"/>
        </w:rPr>
        <w:tab/>
      </w:r>
    </w:p>
    <w:tbl>
      <w:tblPr>
        <w:tblStyle w:val="TableGrid"/>
        <w:tblW w:w="10201" w:type="dxa"/>
        <w:tblInd w:w="0" w:type="dxa"/>
        <w:tblLook w:val="04A0" w:firstRow="1" w:lastRow="0" w:firstColumn="1" w:lastColumn="0" w:noHBand="0" w:noVBand="1"/>
      </w:tblPr>
      <w:tblGrid>
        <w:gridCol w:w="2405"/>
        <w:gridCol w:w="7796"/>
      </w:tblGrid>
      <w:tr w:rsidR="00CB385C" w14:paraId="2324730D" w14:textId="77777777" w:rsidTr="00CF2AF3">
        <w:tc>
          <w:tcPr>
            <w:tcW w:w="2405" w:type="dxa"/>
            <w:shd w:val="clear" w:color="auto" w:fill="D9D9D9" w:themeFill="background1" w:themeFillShade="D9"/>
          </w:tcPr>
          <w:p w14:paraId="692615F5" w14:textId="77777777" w:rsidR="00CB385C" w:rsidRDefault="00CB385C" w:rsidP="00CF2AF3">
            <w:pPr>
              <w:rPr>
                <w:b/>
              </w:rPr>
            </w:pPr>
            <w:r>
              <w:rPr>
                <w:b/>
              </w:rPr>
              <w:t>FSR</w:t>
            </w:r>
            <w:r w:rsidRPr="00AF169D">
              <w:rPr>
                <w:b/>
              </w:rPr>
              <w:t xml:space="preserve"> ID</w:t>
            </w:r>
          </w:p>
          <w:p w14:paraId="752559ED" w14:textId="77777777" w:rsidR="00CB385C" w:rsidRPr="00AF169D" w:rsidRDefault="00CB385C" w:rsidP="00CF2AF3">
            <w:pPr>
              <w:rPr>
                <w:b/>
              </w:rPr>
            </w:pPr>
            <w:r w:rsidRPr="00EB7BB6">
              <w:t>(</w:t>
            </w:r>
            <w:r>
              <w:t>from Feature Doc</w:t>
            </w:r>
            <w:r w:rsidRPr="00EB7BB6">
              <w:t>)</w:t>
            </w:r>
          </w:p>
        </w:tc>
        <w:tc>
          <w:tcPr>
            <w:tcW w:w="7796" w:type="dxa"/>
            <w:shd w:val="clear" w:color="auto" w:fill="D9D9D9" w:themeFill="background1" w:themeFillShade="D9"/>
          </w:tcPr>
          <w:p w14:paraId="34F7D7F4" w14:textId="77777777" w:rsidR="00CB385C" w:rsidRPr="00AF169D" w:rsidRDefault="00CB385C" w:rsidP="00CF2AF3">
            <w:pPr>
              <w:rPr>
                <w:b/>
              </w:rPr>
            </w:pPr>
            <w:r w:rsidRPr="00AF169D">
              <w:rPr>
                <w:b/>
              </w:rPr>
              <w:t>Requirement Title</w:t>
            </w:r>
          </w:p>
        </w:tc>
      </w:tr>
      <w:tr w:rsidR="00CB385C" w14:paraId="2B37DD20" w14:textId="77777777" w:rsidTr="00CF2AF3">
        <w:tc>
          <w:tcPr>
            <w:tcW w:w="2405" w:type="dxa"/>
          </w:tcPr>
          <w:p w14:paraId="485E712B" w14:textId="77777777" w:rsidR="00CB385C" w:rsidRDefault="00CB385C" w:rsidP="00CF2AF3"/>
        </w:tc>
        <w:tc>
          <w:tcPr>
            <w:tcW w:w="7796" w:type="dxa"/>
          </w:tcPr>
          <w:p w14:paraId="6A286858" w14:textId="77777777" w:rsidR="00CB385C" w:rsidRDefault="00CB385C" w:rsidP="00CF2AF3"/>
        </w:tc>
      </w:tr>
      <w:tr w:rsidR="00CB385C" w14:paraId="5DCE5B42" w14:textId="77777777" w:rsidTr="00CF2AF3">
        <w:tc>
          <w:tcPr>
            <w:tcW w:w="2405" w:type="dxa"/>
          </w:tcPr>
          <w:p w14:paraId="192AD058" w14:textId="77777777" w:rsidR="00CB385C" w:rsidRDefault="00CB385C" w:rsidP="00CF2AF3"/>
        </w:tc>
        <w:tc>
          <w:tcPr>
            <w:tcW w:w="7796" w:type="dxa"/>
          </w:tcPr>
          <w:p w14:paraId="1A8790E5" w14:textId="77777777" w:rsidR="00CB385C" w:rsidRDefault="00CB385C" w:rsidP="00CF2AF3"/>
        </w:tc>
      </w:tr>
      <w:tr w:rsidR="00CB385C" w14:paraId="4C870CC8" w14:textId="77777777" w:rsidTr="00CF2AF3">
        <w:tc>
          <w:tcPr>
            <w:tcW w:w="2405" w:type="dxa"/>
          </w:tcPr>
          <w:p w14:paraId="508FEA69" w14:textId="77777777" w:rsidR="00CB385C" w:rsidRDefault="00CB385C" w:rsidP="00CF2AF3">
            <w:r>
              <w:t>…</w:t>
            </w:r>
          </w:p>
        </w:tc>
        <w:tc>
          <w:tcPr>
            <w:tcW w:w="7796" w:type="dxa"/>
          </w:tcPr>
          <w:p w14:paraId="3C20AC84" w14:textId="77777777" w:rsidR="00CB385C" w:rsidRDefault="00CB385C" w:rsidP="00CF2AF3"/>
        </w:tc>
      </w:tr>
    </w:tbl>
    <w:p w14:paraId="740243C6" w14:textId="3EE0158D" w:rsidR="00CB385C" w:rsidRPr="00702453" w:rsidRDefault="00CB385C" w:rsidP="00CB385C">
      <w:pPr>
        <w:pStyle w:val="Caption"/>
      </w:pPr>
      <w:bookmarkStart w:id="285" w:name="_Toc56581880"/>
      <w:r w:rsidRPr="00702453">
        <w:t xml:space="preserve">Table </w:t>
      </w:r>
      <w:r w:rsidR="003E5293">
        <w:fldChar w:fldCharType="begin"/>
      </w:r>
      <w:r w:rsidR="003E5293">
        <w:instrText xml:space="preserve"> SEQ Table \* ARABIC </w:instrText>
      </w:r>
      <w:r w:rsidR="003E5293">
        <w:fldChar w:fldCharType="separate"/>
      </w:r>
      <w:r w:rsidR="00CE7B51">
        <w:rPr>
          <w:noProof/>
        </w:rPr>
        <w:t>21</w:t>
      </w:r>
      <w:r w:rsidR="003E5293">
        <w:rPr>
          <w:noProof/>
        </w:rPr>
        <w:fldChar w:fldCharType="end"/>
      </w:r>
      <w:r w:rsidRPr="00702453">
        <w:t xml:space="preserve">: </w:t>
      </w:r>
      <w:r>
        <w:t>FSRs satisfied by Logical Function</w:t>
      </w:r>
      <w:bookmarkEnd w:id="285"/>
    </w:p>
    <w:p w14:paraId="15EEEB15" w14:textId="77777777" w:rsidR="00CB385C" w:rsidRDefault="00CB385C" w:rsidP="00CB385C">
      <w:pPr>
        <w:rPr>
          <w:highlight w:val="yellow"/>
        </w:rPr>
      </w:pPr>
    </w:p>
    <w:p w14:paraId="12AC845E"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86" w:name="_Toc56581837"/>
      <w:r>
        <w:rPr>
          <w:lang w:val="en-GB"/>
        </w:rPr>
        <w:lastRenderedPageBreak/>
        <w:t xml:space="preserve">Open </w:t>
      </w:r>
      <w:r w:rsidR="00D6602D">
        <w:rPr>
          <w:lang w:val="en-GB"/>
        </w:rPr>
        <w:t>Concerns</w:t>
      </w:r>
      <w:bookmarkEnd w:id="286"/>
    </w:p>
    <w:p w14:paraId="7F5EC663"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EDC5AA" w14:textId="77777777" w:rsidR="003248A7" w:rsidRPr="00176A29" w:rsidRDefault="003248A7" w:rsidP="003248A7"/>
    <w:tbl>
      <w:tblPr>
        <w:tblStyle w:val="TableGrid"/>
        <w:tblW w:w="10377" w:type="dxa"/>
        <w:tblInd w:w="-176" w:type="dxa"/>
        <w:tblLayout w:type="fixed"/>
        <w:tblLook w:val="0000" w:firstRow="0" w:lastRow="0" w:firstColumn="0" w:lastColumn="0" w:noHBand="0" w:noVBand="0"/>
      </w:tblPr>
      <w:tblGrid>
        <w:gridCol w:w="568"/>
        <w:gridCol w:w="3969"/>
        <w:gridCol w:w="1417"/>
        <w:gridCol w:w="1447"/>
        <w:gridCol w:w="1275"/>
        <w:gridCol w:w="1701"/>
      </w:tblGrid>
      <w:tr w:rsidR="00F776AF" w:rsidRPr="007C20FA" w14:paraId="2B2F0F75" w14:textId="77777777" w:rsidTr="00D252D8">
        <w:tc>
          <w:tcPr>
            <w:tcW w:w="568" w:type="dxa"/>
            <w:shd w:val="clear" w:color="auto" w:fill="D9D9D9" w:themeFill="background1" w:themeFillShade="D9"/>
          </w:tcPr>
          <w:p w14:paraId="49C4F4C8" w14:textId="77777777" w:rsidR="00F776AF" w:rsidRPr="007C20FA" w:rsidRDefault="00F776AF" w:rsidP="00B61A8E">
            <w:pPr>
              <w:pStyle w:val="Caption"/>
            </w:pPr>
            <w:r w:rsidRPr="007C20FA">
              <w:t>ID</w:t>
            </w:r>
          </w:p>
        </w:tc>
        <w:tc>
          <w:tcPr>
            <w:tcW w:w="3969" w:type="dxa"/>
            <w:shd w:val="clear" w:color="auto" w:fill="D9D9D9" w:themeFill="background1" w:themeFillShade="D9"/>
          </w:tcPr>
          <w:p w14:paraId="23EF7765" w14:textId="77777777" w:rsidR="00F776AF" w:rsidRPr="007C20FA" w:rsidRDefault="00D6602D" w:rsidP="00B61A8E">
            <w:pPr>
              <w:pStyle w:val="Caption"/>
            </w:pPr>
            <w:r>
              <w:t>Concern</w:t>
            </w:r>
            <w:r w:rsidR="00F776AF" w:rsidRPr="007C20FA">
              <w:t xml:space="preserve"> Description</w:t>
            </w:r>
          </w:p>
        </w:tc>
        <w:tc>
          <w:tcPr>
            <w:tcW w:w="1417" w:type="dxa"/>
            <w:shd w:val="clear" w:color="auto" w:fill="D9D9D9" w:themeFill="background1" w:themeFillShade="D9"/>
          </w:tcPr>
          <w:p w14:paraId="34C43642" w14:textId="77777777" w:rsidR="00F776AF" w:rsidRPr="007C20FA" w:rsidRDefault="00F776AF" w:rsidP="00B61A8E">
            <w:pPr>
              <w:pStyle w:val="Caption"/>
            </w:pPr>
            <w:r w:rsidRPr="007C20FA">
              <w:t xml:space="preserve">e-Tracker </w:t>
            </w:r>
            <w:r>
              <w:t xml:space="preserve">/ </w:t>
            </w:r>
            <w:r w:rsidRPr="007C20FA">
              <w:t>Reference</w:t>
            </w:r>
          </w:p>
        </w:tc>
        <w:tc>
          <w:tcPr>
            <w:tcW w:w="1447" w:type="dxa"/>
            <w:shd w:val="clear" w:color="auto" w:fill="D9D9D9" w:themeFill="background1" w:themeFillShade="D9"/>
          </w:tcPr>
          <w:p w14:paraId="66625046" w14:textId="77777777" w:rsidR="00F776AF" w:rsidRPr="007C20FA" w:rsidRDefault="00F776AF" w:rsidP="00B61A8E">
            <w:pPr>
              <w:pStyle w:val="Caption"/>
            </w:pPr>
            <w:r>
              <w:t>Responsible</w:t>
            </w:r>
          </w:p>
        </w:tc>
        <w:tc>
          <w:tcPr>
            <w:tcW w:w="1275" w:type="dxa"/>
            <w:shd w:val="clear" w:color="auto" w:fill="D9D9D9" w:themeFill="background1" w:themeFillShade="D9"/>
          </w:tcPr>
          <w:p w14:paraId="64AE8683" w14:textId="77777777" w:rsidR="00F776AF" w:rsidRPr="007C20FA" w:rsidRDefault="00F776AF" w:rsidP="00B61A8E">
            <w:pPr>
              <w:pStyle w:val="Caption"/>
            </w:pPr>
            <w:r w:rsidRPr="007C20FA">
              <w:t>Status</w:t>
            </w:r>
          </w:p>
        </w:tc>
        <w:tc>
          <w:tcPr>
            <w:tcW w:w="1701" w:type="dxa"/>
            <w:shd w:val="clear" w:color="auto" w:fill="D9D9D9" w:themeFill="background1" w:themeFillShade="D9"/>
          </w:tcPr>
          <w:p w14:paraId="166B3DD0" w14:textId="77777777" w:rsidR="00F776AF" w:rsidRPr="007C20FA" w:rsidRDefault="00F776AF" w:rsidP="00B61A8E">
            <w:pPr>
              <w:pStyle w:val="Caption"/>
            </w:pPr>
            <w:r w:rsidRPr="007C20FA">
              <w:t>Solution</w:t>
            </w:r>
          </w:p>
        </w:tc>
      </w:tr>
      <w:tr w:rsidR="003471B5" w:rsidRPr="007C20FA" w14:paraId="0E56CB9E" w14:textId="77777777" w:rsidTr="00D252D8">
        <w:tc>
          <w:tcPr>
            <w:tcW w:w="568" w:type="dxa"/>
          </w:tcPr>
          <w:p w14:paraId="4770CC80" w14:textId="77777777" w:rsidR="003471B5" w:rsidRPr="007C20FA" w:rsidRDefault="003471B5" w:rsidP="003471B5">
            <w:pPr>
              <w:pStyle w:val="BodyText"/>
              <w:rPr>
                <w:lang w:val="en-US"/>
              </w:rPr>
            </w:pPr>
            <w:r w:rsidRPr="007C20FA">
              <w:rPr>
                <w:lang w:val="en-US"/>
              </w:rPr>
              <w:t>1</w:t>
            </w:r>
          </w:p>
        </w:tc>
        <w:tc>
          <w:tcPr>
            <w:tcW w:w="3969" w:type="dxa"/>
          </w:tcPr>
          <w:p w14:paraId="6CEC5A1D" w14:textId="77777777" w:rsidR="003471B5" w:rsidRDefault="003471B5" w:rsidP="003471B5">
            <w:pPr>
              <w:rPr>
                <w:snapToGrid w:val="0"/>
              </w:rPr>
            </w:pPr>
            <w:r>
              <w:rPr>
                <w:snapToGrid w:val="0"/>
              </w:rPr>
              <w:t>WCL CDX746:</w:t>
            </w:r>
          </w:p>
          <w:p w14:paraId="4249EECA" w14:textId="77777777" w:rsidR="003471B5" w:rsidRDefault="003471B5" w:rsidP="003471B5">
            <w:pPr>
              <w:rPr>
                <w:snapToGrid w:val="0"/>
              </w:rPr>
            </w:pPr>
            <w:r>
              <w:rPr>
                <w:snapToGrid w:val="0"/>
              </w:rPr>
              <w:t>No “one touch up” on rear doors.</w:t>
            </w:r>
          </w:p>
          <w:p w14:paraId="4D6231E7" w14:textId="295A96B9" w:rsidR="003471B5" w:rsidRPr="00387CDD" w:rsidRDefault="003471B5" w:rsidP="003471B5">
            <w:pPr>
              <w:rPr>
                <w:snapToGrid w:val="0"/>
              </w:rPr>
            </w:pPr>
            <w:r>
              <w:rPr>
                <w:snapToGrid w:val="0"/>
              </w:rPr>
              <w:t>Need solution to disable rear window switch by signals.</w:t>
            </w:r>
          </w:p>
        </w:tc>
        <w:tc>
          <w:tcPr>
            <w:tcW w:w="1417" w:type="dxa"/>
          </w:tcPr>
          <w:p w14:paraId="4B2137DE" w14:textId="530FEFBF" w:rsidR="003471B5" w:rsidRPr="007C20FA" w:rsidRDefault="003471B5" w:rsidP="003471B5">
            <w:pPr>
              <w:pStyle w:val="BodyText"/>
              <w:rPr>
                <w:lang w:val="en-US"/>
              </w:rPr>
            </w:pPr>
            <w:r>
              <w:rPr>
                <w:lang w:val="en-US"/>
              </w:rPr>
              <w:t>Discussion just started 18.9.2020</w:t>
            </w:r>
          </w:p>
        </w:tc>
        <w:tc>
          <w:tcPr>
            <w:tcW w:w="1447" w:type="dxa"/>
          </w:tcPr>
          <w:p w14:paraId="54692E64" w14:textId="256D62A2" w:rsidR="003471B5" w:rsidRPr="007C20FA" w:rsidRDefault="003471B5" w:rsidP="003471B5">
            <w:r>
              <w:t>tbd</w:t>
            </w:r>
          </w:p>
        </w:tc>
        <w:tc>
          <w:tcPr>
            <w:tcW w:w="1275" w:type="dxa"/>
          </w:tcPr>
          <w:p w14:paraId="62259E00" w14:textId="706D9812" w:rsidR="003471B5" w:rsidRPr="007C20FA" w:rsidRDefault="003471B5" w:rsidP="003471B5">
            <w:r>
              <w:t>Open</w:t>
            </w:r>
          </w:p>
        </w:tc>
        <w:tc>
          <w:tcPr>
            <w:tcW w:w="1701" w:type="dxa"/>
          </w:tcPr>
          <w:p w14:paraId="582B4083" w14:textId="376FE5B9" w:rsidR="003471B5" w:rsidRPr="007C20FA" w:rsidRDefault="003471B5" w:rsidP="003471B5">
            <w:r>
              <w:t>tbd</w:t>
            </w:r>
          </w:p>
        </w:tc>
      </w:tr>
    </w:tbl>
    <w:p w14:paraId="01D83954" w14:textId="3D68D836" w:rsidR="00F776AF" w:rsidRDefault="00797407" w:rsidP="00797407">
      <w:pPr>
        <w:pStyle w:val="Caption"/>
      </w:pPr>
      <w:bookmarkStart w:id="287" w:name="_Toc56581881"/>
      <w:r>
        <w:t xml:space="preserve">Table </w:t>
      </w:r>
      <w:r w:rsidR="003E5293">
        <w:fldChar w:fldCharType="begin"/>
      </w:r>
      <w:r w:rsidR="003E5293">
        <w:instrText xml:space="preserve"> SEQ Table \* ARABIC </w:instrText>
      </w:r>
      <w:r w:rsidR="003E5293">
        <w:fldChar w:fldCharType="separate"/>
      </w:r>
      <w:r w:rsidR="00CE7B51">
        <w:rPr>
          <w:noProof/>
        </w:rPr>
        <w:t>22</w:t>
      </w:r>
      <w:r w:rsidR="003E5293">
        <w:rPr>
          <w:noProof/>
        </w:rPr>
        <w:fldChar w:fldCharType="end"/>
      </w:r>
      <w:r>
        <w:t>: Open Concerns</w:t>
      </w:r>
      <w:bookmarkEnd w:id="287"/>
    </w:p>
    <w:p w14:paraId="392351F9" w14:textId="1B0C811F" w:rsidR="00A801FA" w:rsidRDefault="00A801FA" w:rsidP="00A801FA"/>
    <w:p w14:paraId="49C23690" w14:textId="4C026286" w:rsidR="00A801FA" w:rsidRDefault="00A801FA" w:rsidP="00A801FA"/>
    <w:p w14:paraId="128A7A10" w14:textId="5BC6F34F" w:rsidR="00A801FA" w:rsidRDefault="00A801FA" w:rsidP="00A801FA">
      <w:r>
        <w:t>Next steps:</w:t>
      </w:r>
    </w:p>
    <w:p w14:paraId="7A70F9A2" w14:textId="410CD45B" w:rsidR="00A801FA" w:rsidRDefault="00A801FA" w:rsidP="00A801FA">
      <w:pPr>
        <w:pStyle w:val="ListParagraph"/>
        <w:numPr>
          <w:ilvl w:val="0"/>
          <w:numId w:val="45"/>
        </w:numPr>
      </w:pPr>
      <w:r>
        <w:t>Align requiremt text with signal values</w:t>
      </w:r>
    </w:p>
    <w:p w14:paraId="243B8240" w14:textId="6049269C" w:rsidR="00A801FA" w:rsidRDefault="00A801FA" w:rsidP="00A801FA">
      <w:pPr>
        <w:pStyle w:val="ListParagraph"/>
        <w:numPr>
          <w:ilvl w:val="0"/>
          <w:numId w:val="45"/>
        </w:numPr>
      </w:pPr>
      <w:r>
        <w:t>Update function break down</w:t>
      </w:r>
    </w:p>
    <w:p w14:paraId="715B1AB8" w14:textId="0403DDDA" w:rsidR="00A801FA" w:rsidRPr="00A801FA" w:rsidRDefault="00A801FA" w:rsidP="00A801FA">
      <w:pPr>
        <w:pStyle w:val="ListParagraph"/>
        <w:numPr>
          <w:ilvl w:val="0"/>
          <w:numId w:val="45"/>
        </w:numPr>
      </w:pPr>
      <w:r>
        <w:t>Follow up with stake holders</w:t>
      </w:r>
    </w:p>
    <w:p w14:paraId="5F1BF65F"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88" w:name="_Toc56581838"/>
      <w:r>
        <w:rPr>
          <w:lang w:val="en-GB"/>
        </w:rPr>
        <w:lastRenderedPageBreak/>
        <w:t>Revision History</w:t>
      </w:r>
      <w:bookmarkEnd w:id="288"/>
    </w:p>
    <w:tbl>
      <w:tblPr>
        <w:tblStyle w:val="TableGrid"/>
        <w:tblW w:w="10196" w:type="dxa"/>
        <w:tblInd w:w="0" w:type="dxa"/>
        <w:tblLayout w:type="fixed"/>
        <w:tblLook w:val="0620" w:firstRow="1" w:lastRow="0" w:firstColumn="0" w:lastColumn="0" w:noHBand="1" w:noVBand="1"/>
      </w:tblPr>
      <w:tblGrid>
        <w:gridCol w:w="1129"/>
        <w:gridCol w:w="1418"/>
        <w:gridCol w:w="3544"/>
        <w:gridCol w:w="1701"/>
        <w:gridCol w:w="2404"/>
      </w:tblGrid>
      <w:tr w:rsidR="00AE73C3" w:rsidRPr="00764EF4" w14:paraId="3F4343B8" w14:textId="77777777" w:rsidTr="006C7B12">
        <w:tc>
          <w:tcPr>
            <w:tcW w:w="1129" w:type="dxa"/>
            <w:shd w:val="clear" w:color="auto" w:fill="D9D9D9" w:themeFill="background1" w:themeFillShade="D9"/>
          </w:tcPr>
          <w:p w14:paraId="4EC796D2" w14:textId="77777777" w:rsidR="00AE73C3" w:rsidRPr="00764EF4" w:rsidRDefault="00AE73C3" w:rsidP="00AE73C3">
            <w:pPr>
              <w:pStyle w:val="Caption"/>
            </w:pPr>
            <w:r w:rsidRPr="00764EF4">
              <w:rPr>
                <w:lang w:val="en-GB"/>
              </w:rPr>
              <w:t>Revision</w:t>
            </w:r>
          </w:p>
        </w:tc>
        <w:tc>
          <w:tcPr>
            <w:tcW w:w="1418" w:type="dxa"/>
            <w:shd w:val="clear" w:color="auto" w:fill="D9D9D9" w:themeFill="background1" w:themeFillShade="D9"/>
          </w:tcPr>
          <w:p w14:paraId="59F1CDE1" w14:textId="77777777" w:rsidR="00AE73C3" w:rsidRPr="00764EF4" w:rsidRDefault="00AE73C3" w:rsidP="006A29E0">
            <w:pPr>
              <w:pStyle w:val="Caption"/>
              <w:rPr>
                <w:lang w:val="en-GB"/>
              </w:rPr>
            </w:pPr>
            <w:r w:rsidRPr="00764EF4">
              <w:rPr>
                <w:lang w:val="en-GB"/>
              </w:rPr>
              <w:t>Date</w:t>
            </w:r>
          </w:p>
        </w:tc>
        <w:tc>
          <w:tcPr>
            <w:tcW w:w="3544" w:type="dxa"/>
            <w:shd w:val="clear" w:color="auto" w:fill="D9D9D9" w:themeFill="background1" w:themeFillShade="D9"/>
          </w:tcPr>
          <w:p w14:paraId="2C74178B" w14:textId="77777777" w:rsidR="00AE73C3" w:rsidRPr="00764EF4" w:rsidRDefault="00AE73C3" w:rsidP="006A29E0">
            <w:pPr>
              <w:pStyle w:val="Caption"/>
              <w:rPr>
                <w:lang w:val="en-GB"/>
              </w:rPr>
            </w:pPr>
            <w:r w:rsidRPr="00764EF4">
              <w:rPr>
                <w:lang w:val="en-GB"/>
              </w:rPr>
              <w:t>Description</w:t>
            </w:r>
          </w:p>
        </w:tc>
        <w:tc>
          <w:tcPr>
            <w:tcW w:w="1701" w:type="dxa"/>
            <w:shd w:val="clear" w:color="auto" w:fill="D9D9D9" w:themeFill="background1" w:themeFillShade="D9"/>
          </w:tcPr>
          <w:p w14:paraId="7CB7EB10" w14:textId="77777777" w:rsidR="00AE73C3" w:rsidRPr="00764EF4" w:rsidRDefault="00AE73C3" w:rsidP="006A29E0">
            <w:pPr>
              <w:pStyle w:val="Caption"/>
              <w:rPr>
                <w:lang w:val="en-GB"/>
              </w:rPr>
            </w:pPr>
            <w:r w:rsidRPr="00764EF4">
              <w:rPr>
                <w:lang w:val="en-GB"/>
              </w:rPr>
              <w:t>Approved by</w:t>
            </w:r>
          </w:p>
        </w:tc>
        <w:tc>
          <w:tcPr>
            <w:tcW w:w="2404" w:type="dxa"/>
            <w:shd w:val="clear" w:color="auto" w:fill="D9D9D9" w:themeFill="background1" w:themeFillShade="D9"/>
          </w:tcPr>
          <w:p w14:paraId="36C1AE2A" w14:textId="77777777" w:rsidR="00AE73C3" w:rsidRPr="00764EF4" w:rsidRDefault="00AE73C3" w:rsidP="006A29E0">
            <w:pPr>
              <w:pStyle w:val="Caption"/>
              <w:rPr>
                <w:lang w:val="en-GB"/>
              </w:rPr>
            </w:pPr>
            <w:r w:rsidRPr="00764EF4">
              <w:rPr>
                <w:lang w:val="en-GB"/>
              </w:rPr>
              <w:t>Responsible</w:t>
            </w:r>
          </w:p>
        </w:tc>
      </w:tr>
      <w:tr w:rsidR="00AE73C3" w:rsidRPr="00764EF4" w14:paraId="5220ED5E" w14:textId="77777777" w:rsidTr="006C7B12">
        <w:tc>
          <w:tcPr>
            <w:tcW w:w="1129" w:type="dxa"/>
          </w:tcPr>
          <w:p w14:paraId="1289C81B" w14:textId="77777777" w:rsidR="00AE73C3" w:rsidRPr="00764EF4" w:rsidRDefault="00AE73C3" w:rsidP="006A29E0">
            <w:pPr>
              <w:jc w:val="center"/>
              <w:rPr>
                <w:snapToGrid w:val="0"/>
              </w:rPr>
            </w:pPr>
            <w:r w:rsidRPr="00764EF4">
              <w:rPr>
                <w:snapToGrid w:val="0"/>
              </w:rPr>
              <w:t>A</w:t>
            </w:r>
          </w:p>
        </w:tc>
        <w:tc>
          <w:tcPr>
            <w:tcW w:w="1418" w:type="dxa"/>
          </w:tcPr>
          <w:p w14:paraId="4ACE7A9E" w14:textId="46D98491" w:rsidR="00AE73C3" w:rsidRPr="00764EF4" w:rsidRDefault="006C7B12" w:rsidP="006A29E0">
            <w:pPr>
              <w:jc w:val="center"/>
              <w:rPr>
                <w:snapToGrid w:val="0"/>
              </w:rPr>
            </w:pPr>
            <w:r>
              <w:rPr>
                <w:snapToGrid w:val="0"/>
              </w:rPr>
              <w:t>09/23/2020</w:t>
            </w:r>
          </w:p>
        </w:tc>
        <w:tc>
          <w:tcPr>
            <w:tcW w:w="3544" w:type="dxa"/>
          </w:tcPr>
          <w:p w14:paraId="6E42CBD3" w14:textId="13D80C3B" w:rsidR="00AE73C3" w:rsidRPr="00764EF4" w:rsidRDefault="00AE73C3" w:rsidP="006A29E0">
            <w:pPr>
              <w:pStyle w:val="Header"/>
              <w:rPr>
                <w:snapToGrid w:val="0"/>
              </w:rPr>
            </w:pPr>
            <w:r w:rsidRPr="00764EF4">
              <w:rPr>
                <w:snapToGrid w:val="0"/>
              </w:rPr>
              <w:t>Initial version</w:t>
            </w:r>
            <w:r w:rsidR="006C7B12">
              <w:rPr>
                <w:snapToGrid w:val="0"/>
              </w:rPr>
              <w:t xml:space="preserve"> for PSC Milestone</w:t>
            </w:r>
          </w:p>
        </w:tc>
        <w:tc>
          <w:tcPr>
            <w:tcW w:w="1701" w:type="dxa"/>
          </w:tcPr>
          <w:p w14:paraId="139241FC" w14:textId="77777777" w:rsidR="00AE73C3" w:rsidRPr="00764EF4" w:rsidRDefault="00AE73C3" w:rsidP="006A29E0">
            <w:pPr>
              <w:rPr>
                <w:snapToGrid w:val="0"/>
              </w:rPr>
            </w:pPr>
          </w:p>
        </w:tc>
        <w:tc>
          <w:tcPr>
            <w:tcW w:w="2404" w:type="dxa"/>
          </w:tcPr>
          <w:p w14:paraId="6CFA1C6A" w14:textId="2B28C5CF" w:rsidR="00AE73C3" w:rsidRPr="00764EF4" w:rsidRDefault="006C7B12" w:rsidP="006A29E0">
            <w:pPr>
              <w:rPr>
                <w:snapToGrid w:val="0"/>
              </w:rPr>
            </w:pPr>
            <w:r>
              <w:rPr>
                <w:snapToGrid w:val="0"/>
              </w:rPr>
              <w:t>mhirschm</w:t>
            </w:r>
          </w:p>
        </w:tc>
      </w:tr>
      <w:tr w:rsidR="00AE73C3" w:rsidRPr="00764EF4" w14:paraId="5749D919" w14:textId="77777777" w:rsidTr="006C7B12">
        <w:tc>
          <w:tcPr>
            <w:tcW w:w="1129" w:type="dxa"/>
          </w:tcPr>
          <w:p w14:paraId="543F077D" w14:textId="719666F7" w:rsidR="00AE73C3" w:rsidRPr="00764EF4" w:rsidRDefault="00302C96" w:rsidP="006A29E0">
            <w:pPr>
              <w:jc w:val="center"/>
              <w:rPr>
                <w:snapToGrid w:val="0"/>
              </w:rPr>
            </w:pPr>
            <w:r>
              <w:rPr>
                <w:snapToGrid w:val="0"/>
              </w:rPr>
              <w:t>Draft</w:t>
            </w:r>
          </w:p>
        </w:tc>
        <w:tc>
          <w:tcPr>
            <w:tcW w:w="1418" w:type="dxa"/>
          </w:tcPr>
          <w:p w14:paraId="110F262C" w14:textId="77777777" w:rsidR="00AE73C3" w:rsidRPr="00764EF4" w:rsidRDefault="00AE73C3" w:rsidP="006A29E0">
            <w:pPr>
              <w:jc w:val="center"/>
              <w:rPr>
                <w:snapToGrid w:val="0"/>
              </w:rPr>
            </w:pPr>
          </w:p>
        </w:tc>
        <w:tc>
          <w:tcPr>
            <w:tcW w:w="3544" w:type="dxa"/>
          </w:tcPr>
          <w:p w14:paraId="581D61D4" w14:textId="77777777" w:rsidR="00AE73C3" w:rsidRDefault="007D2EDA" w:rsidP="006A29E0">
            <w:pPr>
              <w:pStyle w:val="Header"/>
              <w:rPr>
                <w:snapToGrid w:val="0"/>
              </w:rPr>
            </w:pPr>
            <w:r>
              <w:rPr>
                <w:snapToGrid w:val="0"/>
              </w:rPr>
              <w:t>Updated requirements and Signals</w:t>
            </w:r>
          </w:p>
          <w:p w14:paraId="0D381EB5" w14:textId="713CE792" w:rsidR="007D2EDA" w:rsidRPr="00764EF4" w:rsidRDefault="007D2EDA" w:rsidP="006A29E0">
            <w:pPr>
              <w:pStyle w:val="Header"/>
              <w:rPr>
                <w:snapToGrid w:val="0"/>
              </w:rPr>
            </w:pPr>
            <w:r>
              <w:rPr>
                <w:snapToGrid w:val="0"/>
              </w:rPr>
              <w:t>All Functions affected</w:t>
            </w:r>
          </w:p>
        </w:tc>
        <w:tc>
          <w:tcPr>
            <w:tcW w:w="1701" w:type="dxa"/>
          </w:tcPr>
          <w:p w14:paraId="3CFECC7D" w14:textId="3565360A" w:rsidR="00AE73C3" w:rsidRPr="00764EF4" w:rsidRDefault="00AE73C3" w:rsidP="006A29E0">
            <w:pPr>
              <w:rPr>
                <w:snapToGrid w:val="0"/>
              </w:rPr>
            </w:pPr>
          </w:p>
        </w:tc>
        <w:tc>
          <w:tcPr>
            <w:tcW w:w="2404" w:type="dxa"/>
          </w:tcPr>
          <w:p w14:paraId="15F79CDF" w14:textId="77777777" w:rsidR="00AE73C3" w:rsidRPr="00764EF4" w:rsidRDefault="00AE73C3" w:rsidP="006A29E0">
            <w:pPr>
              <w:rPr>
                <w:snapToGrid w:val="0"/>
              </w:rPr>
            </w:pPr>
          </w:p>
        </w:tc>
      </w:tr>
      <w:tr w:rsidR="00AD3502" w:rsidRPr="00764EF4" w14:paraId="0039E5CE" w14:textId="77777777" w:rsidTr="006C7B12">
        <w:tc>
          <w:tcPr>
            <w:tcW w:w="1129" w:type="dxa"/>
          </w:tcPr>
          <w:p w14:paraId="586BAFA9" w14:textId="77777777" w:rsidR="00AD3502" w:rsidRDefault="00AD3502" w:rsidP="006A29E0">
            <w:pPr>
              <w:jc w:val="center"/>
              <w:rPr>
                <w:snapToGrid w:val="0"/>
              </w:rPr>
            </w:pPr>
          </w:p>
        </w:tc>
        <w:tc>
          <w:tcPr>
            <w:tcW w:w="1418" w:type="dxa"/>
          </w:tcPr>
          <w:p w14:paraId="363EC1E2" w14:textId="77777777" w:rsidR="00AD3502" w:rsidRPr="00764EF4" w:rsidRDefault="00AD3502" w:rsidP="006A29E0">
            <w:pPr>
              <w:jc w:val="center"/>
              <w:rPr>
                <w:snapToGrid w:val="0"/>
              </w:rPr>
            </w:pPr>
          </w:p>
        </w:tc>
        <w:tc>
          <w:tcPr>
            <w:tcW w:w="3544" w:type="dxa"/>
          </w:tcPr>
          <w:p w14:paraId="20A0CCA0" w14:textId="78777C95" w:rsidR="00AD3502" w:rsidRDefault="00AD3502" w:rsidP="006A29E0">
            <w:pPr>
              <w:pStyle w:val="Header"/>
              <w:rPr>
                <w:snapToGrid w:val="0"/>
              </w:rPr>
            </w:pPr>
            <w:r>
              <w:rPr>
                <w:snapToGrid w:val="0"/>
              </w:rPr>
              <w:t>Added function “RSCL Voice Command Control”</w:t>
            </w:r>
          </w:p>
        </w:tc>
        <w:tc>
          <w:tcPr>
            <w:tcW w:w="1701" w:type="dxa"/>
          </w:tcPr>
          <w:p w14:paraId="53D6E194" w14:textId="77777777" w:rsidR="00AD3502" w:rsidRPr="00764EF4" w:rsidRDefault="00AD3502" w:rsidP="006A29E0">
            <w:pPr>
              <w:rPr>
                <w:snapToGrid w:val="0"/>
              </w:rPr>
            </w:pPr>
          </w:p>
        </w:tc>
        <w:tc>
          <w:tcPr>
            <w:tcW w:w="2404" w:type="dxa"/>
          </w:tcPr>
          <w:p w14:paraId="7598C13B" w14:textId="77777777" w:rsidR="00AD3502" w:rsidRPr="00764EF4" w:rsidRDefault="00AD3502" w:rsidP="006A29E0">
            <w:pPr>
              <w:rPr>
                <w:snapToGrid w:val="0"/>
              </w:rPr>
            </w:pPr>
          </w:p>
        </w:tc>
      </w:tr>
      <w:tr w:rsidR="00BD508D" w:rsidRPr="00764EF4" w14:paraId="5EC8FDDE" w14:textId="77777777" w:rsidTr="006C7B12">
        <w:tc>
          <w:tcPr>
            <w:tcW w:w="1129" w:type="dxa"/>
          </w:tcPr>
          <w:p w14:paraId="45886D32" w14:textId="77777777" w:rsidR="00BD508D" w:rsidRDefault="00BD508D" w:rsidP="006A29E0">
            <w:pPr>
              <w:jc w:val="center"/>
              <w:rPr>
                <w:snapToGrid w:val="0"/>
              </w:rPr>
            </w:pPr>
          </w:p>
        </w:tc>
        <w:tc>
          <w:tcPr>
            <w:tcW w:w="1418" w:type="dxa"/>
          </w:tcPr>
          <w:p w14:paraId="1DD1F5F3" w14:textId="77777777" w:rsidR="00BD508D" w:rsidRPr="00764EF4" w:rsidRDefault="00BD508D" w:rsidP="006A29E0">
            <w:pPr>
              <w:jc w:val="center"/>
              <w:rPr>
                <w:snapToGrid w:val="0"/>
              </w:rPr>
            </w:pPr>
          </w:p>
        </w:tc>
        <w:tc>
          <w:tcPr>
            <w:tcW w:w="3544" w:type="dxa"/>
          </w:tcPr>
          <w:p w14:paraId="1AD53C81" w14:textId="07685A79" w:rsidR="00BD508D" w:rsidRDefault="00BD508D" w:rsidP="006A29E0">
            <w:pPr>
              <w:pStyle w:val="Header"/>
              <w:rPr>
                <w:snapToGrid w:val="0"/>
              </w:rPr>
            </w:pPr>
            <w:r>
              <w:rPr>
                <w:snapToGrid w:val="0"/>
              </w:rPr>
              <w:t xml:space="preserve">Added </w:t>
            </w:r>
            <w:r w:rsidR="000E4F04">
              <w:rPr>
                <w:snapToGrid w:val="0"/>
              </w:rPr>
              <w:t>FS</w:t>
            </w:r>
            <w:r>
              <w:rPr>
                <w:snapToGrid w:val="0"/>
              </w:rPr>
              <w:t>Rs for PCL</w:t>
            </w:r>
          </w:p>
        </w:tc>
        <w:tc>
          <w:tcPr>
            <w:tcW w:w="1701" w:type="dxa"/>
          </w:tcPr>
          <w:p w14:paraId="017ED072" w14:textId="77777777" w:rsidR="00BD508D" w:rsidRPr="00764EF4" w:rsidRDefault="00BD508D" w:rsidP="006A29E0">
            <w:pPr>
              <w:rPr>
                <w:snapToGrid w:val="0"/>
              </w:rPr>
            </w:pPr>
          </w:p>
        </w:tc>
        <w:tc>
          <w:tcPr>
            <w:tcW w:w="2404" w:type="dxa"/>
          </w:tcPr>
          <w:p w14:paraId="790F6600" w14:textId="77777777" w:rsidR="00BD508D" w:rsidRPr="00764EF4" w:rsidRDefault="00BD508D" w:rsidP="006A29E0">
            <w:pPr>
              <w:rPr>
                <w:snapToGrid w:val="0"/>
              </w:rPr>
            </w:pPr>
          </w:p>
        </w:tc>
      </w:tr>
    </w:tbl>
    <w:p w14:paraId="471A75DD" w14:textId="77777777" w:rsidR="00271274" w:rsidRDefault="00271274" w:rsidP="00271274">
      <w:pPr>
        <w:pStyle w:val="BodyText"/>
        <w:ind w:right="142"/>
        <w:jc w:val="both"/>
        <w:rPr>
          <w:rFonts w:cs="Arial"/>
          <w:i/>
          <w:iCs/>
          <w:lang w:val="en-US"/>
        </w:rPr>
      </w:pPr>
    </w:p>
    <w:p w14:paraId="5D287AB2" w14:textId="77777777" w:rsidR="00271274" w:rsidRDefault="00271274" w:rsidP="00271274">
      <w:pPr>
        <w:pStyle w:val="Heading2"/>
        <w:tabs>
          <w:tab w:val="left" w:pos="709"/>
        </w:tabs>
        <w:rPr>
          <w:vanish/>
        </w:rPr>
      </w:pPr>
      <w:r w:rsidRPr="00EB5501">
        <w:rPr>
          <w:vanish/>
        </w:rPr>
        <w:t>Template Revisions</w:t>
      </w:r>
      <w:bookmarkStart w:id="289" w:name="_Toc426532436"/>
      <w:bookmarkStart w:id="290" w:name="_Toc426532709"/>
      <w:bookmarkStart w:id="291" w:name="_Toc426533131"/>
      <w:bookmarkStart w:id="292" w:name="_Toc435447515"/>
      <w:bookmarkStart w:id="293" w:name="_Toc442218275"/>
      <w:bookmarkStart w:id="294" w:name="_Toc442218491"/>
      <w:bookmarkStart w:id="295" w:name="_Toc442218707"/>
      <w:bookmarkStart w:id="296" w:name="_Toc442452634"/>
      <w:bookmarkStart w:id="297" w:name="_Toc442452854"/>
      <w:bookmarkStart w:id="298" w:name="_Toc442453074"/>
      <w:bookmarkStart w:id="299" w:name="_Toc442453270"/>
      <w:bookmarkStart w:id="300" w:name="_Toc442781392"/>
      <w:bookmarkStart w:id="301" w:name="_Toc442781605"/>
      <w:bookmarkStart w:id="302" w:name="_Toc442860317"/>
      <w:bookmarkStart w:id="303" w:name="_Toc442874918"/>
      <w:bookmarkStart w:id="304" w:name="_Toc442875138"/>
      <w:bookmarkStart w:id="305" w:name="_Toc442875358"/>
      <w:bookmarkStart w:id="306" w:name="_Toc442883010"/>
      <w:bookmarkStart w:id="307" w:name="_Toc442883231"/>
      <w:bookmarkStart w:id="308" w:name="_Toc442883450"/>
      <w:bookmarkStart w:id="309" w:name="_Toc442883670"/>
      <w:bookmarkStart w:id="310" w:name="_Toc442883891"/>
      <w:bookmarkStart w:id="311" w:name="_Toc442884187"/>
      <w:bookmarkStart w:id="312" w:name="_Toc442884239"/>
      <w:bookmarkStart w:id="313" w:name="_Toc442905502"/>
      <w:bookmarkStart w:id="314" w:name="_Toc442905576"/>
      <w:bookmarkStart w:id="315" w:name="_Toc442908211"/>
      <w:bookmarkStart w:id="316" w:name="_Toc442908436"/>
      <w:bookmarkStart w:id="317" w:name="_Toc442908533"/>
      <w:bookmarkStart w:id="318" w:name="_Toc442909388"/>
      <w:bookmarkStart w:id="319" w:name="_Toc442960180"/>
      <w:bookmarkStart w:id="320" w:name="_Toc442960301"/>
      <w:bookmarkStart w:id="321" w:name="_Toc444239577"/>
      <w:bookmarkStart w:id="322" w:name="_Toc444239668"/>
      <w:bookmarkStart w:id="323" w:name="_Toc444240289"/>
      <w:bookmarkStart w:id="324" w:name="_Toc444240787"/>
      <w:bookmarkStart w:id="325" w:name="_Toc444288558"/>
      <w:bookmarkStart w:id="326" w:name="_Toc446423592"/>
      <w:bookmarkStart w:id="327" w:name="_Toc446423948"/>
      <w:bookmarkStart w:id="328" w:name="_Toc456032576"/>
      <w:bookmarkStart w:id="329" w:name="_Toc456086062"/>
      <w:bookmarkStart w:id="330" w:name="_Toc456089178"/>
      <w:bookmarkStart w:id="331" w:name="_Toc456346162"/>
      <w:bookmarkStart w:id="332" w:name="_Toc468812897"/>
      <w:bookmarkStart w:id="333" w:name="_Toc468813021"/>
      <w:bookmarkStart w:id="334" w:name="_Toc471216813"/>
      <w:bookmarkStart w:id="335" w:name="_Toc471490094"/>
      <w:bookmarkStart w:id="336" w:name="_Toc472080009"/>
      <w:bookmarkStart w:id="337" w:name="_Toc472489949"/>
      <w:bookmarkStart w:id="338" w:name="_Toc479868607"/>
      <w:bookmarkStart w:id="339" w:name="_Toc481144032"/>
      <w:bookmarkStart w:id="340" w:name="_Toc520132743"/>
      <w:bookmarkStart w:id="341" w:name="_Toc520132957"/>
      <w:bookmarkStart w:id="342" w:name="_Toc521185615"/>
      <w:bookmarkStart w:id="343" w:name="_Toc528771612"/>
      <w:bookmarkStart w:id="344" w:name="_Toc531340537"/>
      <w:bookmarkStart w:id="345" w:name="_Toc531352736"/>
      <w:bookmarkStart w:id="346" w:name="_Toc531768188"/>
      <w:bookmarkStart w:id="347" w:name="_Toc531951856"/>
      <w:bookmarkStart w:id="348" w:name="_Toc531952259"/>
      <w:bookmarkStart w:id="349" w:name="_Toc531952392"/>
      <w:bookmarkStart w:id="350" w:name="_Toc531956929"/>
      <w:bookmarkStart w:id="351" w:name="_Toc532366150"/>
      <w:bookmarkStart w:id="352" w:name="_Toc532389664"/>
      <w:bookmarkStart w:id="353" w:name="_Toc4163721"/>
      <w:bookmarkStart w:id="354" w:name="_Toc4163778"/>
      <w:bookmarkStart w:id="355" w:name="_Toc4163933"/>
      <w:bookmarkStart w:id="356" w:name="_Toc12959572"/>
      <w:bookmarkStart w:id="357" w:name="_Toc12960396"/>
      <w:bookmarkStart w:id="358" w:name="_Toc12961806"/>
      <w:bookmarkStart w:id="359" w:name="_Toc18999017"/>
      <w:bookmarkStart w:id="360" w:name="_Toc18999628"/>
      <w:bookmarkStart w:id="361" w:name="_Toc19000056"/>
      <w:bookmarkStart w:id="362" w:name="_Toc23335439"/>
      <w:bookmarkStart w:id="363" w:name="_Toc23846177"/>
      <w:bookmarkStart w:id="364" w:name="_Toc23969319"/>
      <w:bookmarkStart w:id="365" w:name="_Toc26372309"/>
      <w:bookmarkStart w:id="366" w:name="_Toc26372370"/>
      <w:bookmarkStart w:id="367" w:name="_Toc26372432"/>
      <w:bookmarkStart w:id="368" w:name="_Toc26442039"/>
      <w:bookmarkStart w:id="369" w:name="_Toc26442160"/>
      <w:bookmarkStart w:id="370" w:name="_Toc26442289"/>
      <w:bookmarkStart w:id="371" w:name="_Toc26442505"/>
      <w:bookmarkStart w:id="372" w:name="_Toc26443114"/>
      <w:bookmarkStart w:id="373" w:name="_Toc26883779"/>
      <w:bookmarkStart w:id="374" w:name="_Toc26883901"/>
      <w:bookmarkStart w:id="375" w:name="_Toc29217953"/>
      <w:bookmarkStart w:id="376" w:name="_Toc32410152"/>
      <w:bookmarkStart w:id="377" w:name="_Toc32419515"/>
      <w:bookmarkStart w:id="378" w:name="_Toc34668945"/>
      <w:bookmarkStart w:id="379" w:name="_Toc50368807"/>
      <w:bookmarkStart w:id="380" w:name="_Toc50369888"/>
      <w:bookmarkStart w:id="381" w:name="_Toc50372536"/>
      <w:bookmarkStart w:id="382" w:name="_Toc50374744"/>
      <w:bookmarkStart w:id="383" w:name="_Toc51150452"/>
      <w:bookmarkStart w:id="384" w:name="_Toc56067828"/>
      <w:bookmarkStart w:id="385" w:name="_Toc56067945"/>
      <w:bookmarkStart w:id="386" w:name="_Toc56079460"/>
      <w:bookmarkStart w:id="387" w:name="_Toc56581839"/>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74F7EF94"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66AEF6B3"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271274" w:rsidRPr="00764EF4" w14:paraId="373D511E" w14:textId="77777777" w:rsidTr="00FA352A">
        <w:trPr>
          <w:hidden/>
        </w:trPr>
        <w:tc>
          <w:tcPr>
            <w:tcW w:w="1135" w:type="dxa"/>
            <w:shd w:val="clear" w:color="auto" w:fill="D9D9D9" w:themeFill="background1" w:themeFillShade="D9"/>
          </w:tcPr>
          <w:p w14:paraId="613B2DA2" w14:textId="77777777" w:rsidR="00271274" w:rsidRPr="00764EF4" w:rsidRDefault="00271274" w:rsidP="006A29E0">
            <w:pPr>
              <w:pStyle w:val="Caption"/>
              <w:rPr>
                <w:vanish/>
                <w:lang w:val="en-GB"/>
              </w:rPr>
            </w:pPr>
            <w:r w:rsidRPr="00764EF4">
              <w:rPr>
                <w:vanish/>
                <w:lang w:val="en-GB"/>
              </w:rPr>
              <w:t>Version</w:t>
            </w:r>
          </w:p>
        </w:tc>
        <w:tc>
          <w:tcPr>
            <w:tcW w:w="850" w:type="dxa"/>
            <w:shd w:val="clear" w:color="auto" w:fill="D9D9D9" w:themeFill="background1" w:themeFillShade="D9"/>
          </w:tcPr>
          <w:p w14:paraId="36527C50" w14:textId="77777777" w:rsidR="00271274" w:rsidRPr="00764EF4" w:rsidRDefault="00271274" w:rsidP="004970F1">
            <w:pPr>
              <w:pStyle w:val="Caption"/>
              <w:rPr>
                <w:vanish/>
                <w:lang w:val="en-GB"/>
              </w:rPr>
            </w:pPr>
            <w:r w:rsidRPr="00764EF4">
              <w:rPr>
                <w:vanish/>
                <w:lang w:val="en-GB"/>
              </w:rPr>
              <w:t>Rev.</w:t>
            </w:r>
          </w:p>
        </w:tc>
        <w:tc>
          <w:tcPr>
            <w:tcW w:w="993" w:type="dxa"/>
            <w:shd w:val="clear" w:color="auto" w:fill="D9D9D9" w:themeFill="background1" w:themeFillShade="D9"/>
          </w:tcPr>
          <w:p w14:paraId="1577E873" w14:textId="77777777" w:rsidR="00271274" w:rsidRPr="00764EF4" w:rsidRDefault="00271274" w:rsidP="006A29E0">
            <w:pPr>
              <w:pStyle w:val="Caption"/>
              <w:rPr>
                <w:vanish/>
                <w:lang w:val="en-GB"/>
              </w:rPr>
            </w:pPr>
            <w:r w:rsidRPr="00764EF4">
              <w:rPr>
                <w:vanish/>
                <w:lang w:val="en-GB"/>
              </w:rPr>
              <w:t>Date</w:t>
            </w:r>
          </w:p>
        </w:tc>
        <w:tc>
          <w:tcPr>
            <w:tcW w:w="5669" w:type="dxa"/>
            <w:shd w:val="clear" w:color="auto" w:fill="D9D9D9" w:themeFill="background1" w:themeFillShade="D9"/>
          </w:tcPr>
          <w:p w14:paraId="341D4005" w14:textId="77777777" w:rsidR="00271274" w:rsidRPr="00764EF4" w:rsidRDefault="00271274" w:rsidP="006A29E0">
            <w:pPr>
              <w:pStyle w:val="Caption"/>
              <w:rPr>
                <w:vanish/>
                <w:lang w:val="en-GB"/>
              </w:rPr>
            </w:pPr>
            <w:r w:rsidRPr="00764EF4">
              <w:rPr>
                <w:vanish/>
                <w:lang w:val="en-GB"/>
              </w:rPr>
              <w:t>Description</w:t>
            </w:r>
          </w:p>
        </w:tc>
        <w:tc>
          <w:tcPr>
            <w:tcW w:w="1588" w:type="dxa"/>
            <w:shd w:val="clear" w:color="auto" w:fill="D9D9D9" w:themeFill="background1" w:themeFillShade="D9"/>
          </w:tcPr>
          <w:p w14:paraId="612DDB27" w14:textId="77777777" w:rsidR="00271274" w:rsidRPr="00764EF4" w:rsidRDefault="00271274" w:rsidP="006A29E0">
            <w:pPr>
              <w:pStyle w:val="Caption"/>
              <w:rPr>
                <w:vanish/>
                <w:lang w:val="en-GB"/>
              </w:rPr>
            </w:pPr>
            <w:r w:rsidRPr="00764EF4">
              <w:rPr>
                <w:vanish/>
                <w:lang w:val="en-GB"/>
              </w:rPr>
              <w:t>Responsible</w:t>
            </w:r>
          </w:p>
        </w:tc>
      </w:tr>
      <w:tr w:rsidR="00271274" w:rsidRPr="00764EF4" w14:paraId="121762A7" w14:textId="77777777" w:rsidTr="00FA352A">
        <w:trPr>
          <w:hidden/>
        </w:trPr>
        <w:tc>
          <w:tcPr>
            <w:tcW w:w="1135" w:type="dxa"/>
          </w:tcPr>
          <w:p w14:paraId="465DBF98" w14:textId="77777777" w:rsidR="00271274" w:rsidRPr="00764EF4" w:rsidRDefault="00437F90" w:rsidP="00437F90">
            <w:pPr>
              <w:jc w:val="center"/>
              <w:rPr>
                <w:snapToGrid w:val="0"/>
                <w:vanish/>
              </w:rPr>
            </w:pPr>
            <w:r w:rsidRPr="00764EF4">
              <w:rPr>
                <w:snapToGrid w:val="0"/>
                <w:vanish/>
              </w:rPr>
              <w:t>1</w:t>
            </w:r>
          </w:p>
        </w:tc>
        <w:tc>
          <w:tcPr>
            <w:tcW w:w="850" w:type="dxa"/>
          </w:tcPr>
          <w:p w14:paraId="158BFFF1" w14:textId="77777777" w:rsidR="00271274" w:rsidRPr="00764EF4" w:rsidRDefault="00271274" w:rsidP="006A29E0">
            <w:pPr>
              <w:jc w:val="center"/>
              <w:rPr>
                <w:snapToGrid w:val="0"/>
                <w:vanish/>
              </w:rPr>
            </w:pPr>
            <w:r w:rsidRPr="00764EF4">
              <w:rPr>
                <w:snapToGrid w:val="0"/>
                <w:vanish/>
              </w:rPr>
              <w:t>0</w:t>
            </w:r>
          </w:p>
        </w:tc>
        <w:tc>
          <w:tcPr>
            <w:tcW w:w="993" w:type="dxa"/>
          </w:tcPr>
          <w:p w14:paraId="36E66C3C" w14:textId="77777777" w:rsidR="00271274" w:rsidRPr="00764EF4" w:rsidRDefault="00271274" w:rsidP="00437F90">
            <w:pPr>
              <w:jc w:val="center"/>
              <w:rPr>
                <w:snapToGrid w:val="0"/>
                <w:vanish/>
              </w:rPr>
            </w:pPr>
            <w:r w:rsidRPr="00764EF4">
              <w:rPr>
                <w:snapToGrid w:val="0"/>
                <w:vanish/>
              </w:rPr>
              <w:t>201</w:t>
            </w:r>
            <w:r w:rsidR="00437F90" w:rsidRPr="00764EF4">
              <w:rPr>
                <w:snapToGrid w:val="0"/>
                <w:vanish/>
              </w:rPr>
              <w:t>6</w:t>
            </w:r>
            <w:r w:rsidRPr="00764EF4">
              <w:rPr>
                <w:snapToGrid w:val="0"/>
                <w:vanish/>
              </w:rPr>
              <w:t>-0</w:t>
            </w:r>
            <w:r w:rsidR="00437F90" w:rsidRPr="00764EF4">
              <w:rPr>
                <w:snapToGrid w:val="0"/>
                <w:vanish/>
              </w:rPr>
              <w:t>2</w:t>
            </w:r>
            <w:r w:rsidRPr="00764EF4">
              <w:rPr>
                <w:snapToGrid w:val="0"/>
                <w:vanish/>
              </w:rPr>
              <w:t>-</w:t>
            </w:r>
            <w:r w:rsidR="00437F90" w:rsidRPr="00764EF4">
              <w:rPr>
                <w:snapToGrid w:val="0"/>
                <w:vanish/>
              </w:rPr>
              <w:t>26</w:t>
            </w:r>
          </w:p>
        </w:tc>
        <w:tc>
          <w:tcPr>
            <w:tcW w:w="5669" w:type="dxa"/>
          </w:tcPr>
          <w:p w14:paraId="40D30FAA" w14:textId="77777777" w:rsidR="00271274" w:rsidRPr="00764EF4" w:rsidRDefault="00437F90" w:rsidP="00AA1199">
            <w:pPr>
              <w:pStyle w:val="Header"/>
              <w:rPr>
                <w:rFonts w:cs="Arial"/>
                <w:snapToGrid w:val="0"/>
                <w:vanish/>
              </w:rPr>
            </w:pPr>
            <w:r w:rsidRPr="00764EF4">
              <w:rPr>
                <w:rFonts w:cs="Arial"/>
                <w:snapToGrid w:val="0"/>
                <w:vanish/>
              </w:rPr>
              <w:t>Initial version</w:t>
            </w:r>
            <w:r w:rsidR="00AA1199" w:rsidRPr="00764EF4">
              <w:rPr>
                <w:rFonts w:cs="Arial"/>
                <w:snapToGrid w:val="0"/>
                <w:vanish/>
              </w:rPr>
              <w:t>, derived form FDS</w:t>
            </w:r>
          </w:p>
        </w:tc>
        <w:tc>
          <w:tcPr>
            <w:tcW w:w="1588" w:type="dxa"/>
          </w:tcPr>
          <w:p w14:paraId="7C0CCCBD" w14:textId="77777777" w:rsidR="00271274" w:rsidRPr="00764EF4" w:rsidRDefault="00437F90" w:rsidP="006A29E0">
            <w:pPr>
              <w:rPr>
                <w:snapToGrid w:val="0"/>
                <w:vanish/>
              </w:rPr>
            </w:pPr>
            <w:r w:rsidRPr="00764EF4">
              <w:rPr>
                <w:snapToGrid w:val="0"/>
                <w:vanish/>
              </w:rPr>
              <w:t>Jbaden1</w:t>
            </w:r>
          </w:p>
        </w:tc>
      </w:tr>
      <w:tr w:rsidR="00AA1199" w:rsidRPr="00764EF4" w14:paraId="50CB12A6" w14:textId="77777777" w:rsidTr="00FA352A">
        <w:tblPrEx>
          <w:tblLook w:val="04A0" w:firstRow="1" w:lastRow="0" w:firstColumn="1" w:lastColumn="0" w:noHBand="0" w:noVBand="1"/>
        </w:tblPrEx>
        <w:trPr>
          <w:hidden/>
        </w:trPr>
        <w:tc>
          <w:tcPr>
            <w:tcW w:w="1135" w:type="dxa"/>
          </w:tcPr>
          <w:p w14:paraId="26305B0A" w14:textId="77777777" w:rsidR="00AA1199" w:rsidRPr="00764EF4" w:rsidRDefault="00AA1199" w:rsidP="006A29E0">
            <w:pPr>
              <w:jc w:val="center"/>
              <w:rPr>
                <w:snapToGrid w:val="0"/>
                <w:vanish/>
              </w:rPr>
            </w:pPr>
            <w:r w:rsidRPr="00764EF4">
              <w:rPr>
                <w:snapToGrid w:val="0"/>
                <w:vanish/>
              </w:rPr>
              <w:t>1</w:t>
            </w:r>
          </w:p>
        </w:tc>
        <w:tc>
          <w:tcPr>
            <w:tcW w:w="850" w:type="dxa"/>
          </w:tcPr>
          <w:p w14:paraId="28215538" w14:textId="77777777" w:rsidR="00AA1199" w:rsidRPr="00764EF4" w:rsidRDefault="00AA1199" w:rsidP="006A29E0">
            <w:pPr>
              <w:jc w:val="center"/>
              <w:rPr>
                <w:snapToGrid w:val="0"/>
                <w:vanish/>
              </w:rPr>
            </w:pPr>
            <w:r w:rsidRPr="00764EF4">
              <w:rPr>
                <w:snapToGrid w:val="0"/>
                <w:vanish/>
              </w:rPr>
              <w:t>1</w:t>
            </w:r>
          </w:p>
        </w:tc>
        <w:tc>
          <w:tcPr>
            <w:tcW w:w="993" w:type="dxa"/>
          </w:tcPr>
          <w:p w14:paraId="21CEFCDE" w14:textId="77777777" w:rsidR="00AA1199" w:rsidRPr="00764EF4" w:rsidRDefault="00AA1199" w:rsidP="006A29E0">
            <w:pPr>
              <w:jc w:val="center"/>
              <w:rPr>
                <w:snapToGrid w:val="0"/>
                <w:vanish/>
              </w:rPr>
            </w:pPr>
            <w:r w:rsidRPr="00764EF4">
              <w:rPr>
                <w:snapToGrid w:val="0"/>
                <w:vanish/>
              </w:rPr>
              <w:t>2016-02-26</w:t>
            </w:r>
          </w:p>
        </w:tc>
        <w:tc>
          <w:tcPr>
            <w:tcW w:w="5669" w:type="dxa"/>
          </w:tcPr>
          <w:p w14:paraId="1CC79AFB" w14:textId="77777777" w:rsidR="00AA1199" w:rsidRPr="00764EF4" w:rsidRDefault="00AA1199" w:rsidP="00AA1199">
            <w:pPr>
              <w:pStyle w:val="Header"/>
              <w:rPr>
                <w:rFonts w:cs="Arial"/>
                <w:snapToGrid w:val="0"/>
                <w:vanish/>
              </w:rPr>
            </w:pPr>
            <w:r w:rsidRPr="00764EF4">
              <w:rPr>
                <w:rFonts w:cs="Arial"/>
                <w:snapToGrid w:val="0"/>
                <w:vanish/>
              </w:rPr>
              <w:t>Word properties corrected</w:t>
            </w:r>
          </w:p>
        </w:tc>
        <w:tc>
          <w:tcPr>
            <w:tcW w:w="1588" w:type="dxa"/>
          </w:tcPr>
          <w:p w14:paraId="309149DB" w14:textId="77777777" w:rsidR="00AA1199" w:rsidRPr="00764EF4" w:rsidRDefault="00AA1199" w:rsidP="006A29E0">
            <w:pPr>
              <w:rPr>
                <w:snapToGrid w:val="0"/>
                <w:vanish/>
              </w:rPr>
            </w:pPr>
            <w:r w:rsidRPr="00764EF4">
              <w:rPr>
                <w:snapToGrid w:val="0"/>
                <w:vanish/>
              </w:rPr>
              <w:t>Jbaden1</w:t>
            </w:r>
          </w:p>
        </w:tc>
      </w:tr>
      <w:tr w:rsidR="0073379E" w:rsidRPr="00764EF4" w14:paraId="34CDA4E3" w14:textId="77777777" w:rsidTr="00FA352A">
        <w:tblPrEx>
          <w:tblLook w:val="04A0" w:firstRow="1" w:lastRow="0" w:firstColumn="1" w:lastColumn="0" w:noHBand="0" w:noVBand="1"/>
        </w:tblPrEx>
        <w:trPr>
          <w:hidden/>
        </w:trPr>
        <w:tc>
          <w:tcPr>
            <w:tcW w:w="1135" w:type="dxa"/>
          </w:tcPr>
          <w:p w14:paraId="19975E12" w14:textId="77777777" w:rsidR="0073379E" w:rsidRPr="00764EF4" w:rsidRDefault="0073379E" w:rsidP="00287EB8">
            <w:pPr>
              <w:jc w:val="center"/>
              <w:rPr>
                <w:snapToGrid w:val="0"/>
                <w:vanish/>
              </w:rPr>
            </w:pPr>
            <w:r w:rsidRPr="00764EF4">
              <w:rPr>
                <w:snapToGrid w:val="0"/>
                <w:vanish/>
              </w:rPr>
              <w:t>1</w:t>
            </w:r>
          </w:p>
        </w:tc>
        <w:tc>
          <w:tcPr>
            <w:tcW w:w="850" w:type="dxa"/>
          </w:tcPr>
          <w:p w14:paraId="5F00A45D" w14:textId="77777777" w:rsidR="0073379E" w:rsidRPr="00764EF4" w:rsidRDefault="0073379E" w:rsidP="00287EB8">
            <w:pPr>
              <w:jc w:val="center"/>
              <w:rPr>
                <w:snapToGrid w:val="0"/>
                <w:vanish/>
              </w:rPr>
            </w:pPr>
            <w:r w:rsidRPr="00764EF4">
              <w:rPr>
                <w:snapToGrid w:val="0"/>
                <w:vanish/>
              </w:rPr>
              <w:t>2</w:t>
            </w:r>
          </w:p>
        </w:tc>
        <w:tc>
          <w:tcPr>
            <w:tcW w:w="993" w:type="dxa"/>
          </w:tcPr>
          <w:p w14:paraId="36AE7D18" w14:textId="77777777" w:rsidR="0073379E" w:rsidRPr="00764EF4" w:rsidRDefault="0073379E" w:rsidP="00287EB8">
            <w:pPr>
              <w:jc w:val="center"/>
              <w:rPr>
                <w:snapToGrid w:val="0"/>
                <w:vanish/>
              </w:rPr>
            </w:pPr>
            <w:r w:rsidRPr="00764EF4">
              <w:rPr>
                <w:snapToGrid w:val="0"/>
                <w:vanish/>
              </w:rPr>
              <w:t>2016-03-10</w:t>
            </w:r>
          </w:p>
        </w:tc>
        <w:tc>
          <w:tcPr>
            <w:tcW w:w="5669" w:type="dxa"/>
          </w:tcPr>
          <w:p w14:paraId="5F01DE7A" w14:textId="77777777" w:rsidR="0073379E" w:rsidRPr="00764EF4" w:rsidRDefault="0073379E" w:rsidP="00287EB8">
            <w:pPr>
              <w:pStyle w:val="Header"/>
              <w:rPr>
                <w:rFonts w:cs="Arial"/>
                <w:snapToGrid w:val="0"/>
                <w:vanish/>
              </w:rPr>
            </w:pPr>
            <w:r w:rsidRPr="00764EF4">
              <w:rPr>
                <w:rFonts w:cs="Arial"/>
                <w:snapToGrid w:val="0"/>
                <w:vanish/>
              </w:rPr>
              <w:t>Clean up of ocument meta data (Word properties)</w:t>
            </w:r>
          </w:p>
        </w:tc>
        <w:tc>
          <w:tcPr>
            <w:tcW w:w="1588" w:type="dxa"/>
          </w:tcPr>
          <w:p w14:paraId="65C0E993" w14:textId="77777777" w:rsidR="0073379E" w:rsidRPr="00764EF4" w:rsidRDefault="0073379E" w:rsidP="00287EB8">
            <w:pPr>
              <w:rPr>
                <w:snapToGrid w:val="0"/>
                <w:vanish/>
              </w:rPr>
            </w:pPr>
            <w:r w:rsidRPr="00764EF4">
              <w:rPr>
                <w:snapToGrid w:val="0"/>
                <w:vanish/>
              </w:rPr>
              <w:t>Jbaden1</w:t>
            </w:r>
          </w:p>
        </w:tc>
      </w:tr>
      <w:tr w:rsidR="00AA1199" w:rsidRPr="00764EF4" w14:paraId="1444980B" w14:textId="77777777" w:rsidTr="00FA352A">
        <w:tblPrEx>
          <w:tblLook w:val="04A0" w:firstRow="1" w:lastRow="0" w:firstColumn="1" w:lastColumn="0" w:noHBand="0" w:noVBand="1"/>
        </w:tblPrEx>
        <w:trPr>
          <w:hidden/>
        </w:trPr>
        <w:tc>
          <w:tcPr>
            <w:tcW w:w="1135" w:type="dxa"/>
          </w:tcPr>
          <w:p w14:paraId="503B754D" w14:textId="77777777" w:rsidR="00AA1199" w:rsidRPr="00764EF4" w:rsidRDefault="00AA1199" w:rsidP="006A29E0">
            <w:pPr>
              <w:jc w:val="center"/>
              <w:rPr>
                <w:snapToGrid w:val="0"/>
                <w:vanish/>
              </w:rPr>
            </w:pPr>
            <w:r w:rsidRPr="00764EF4">
              <w:rPr>
                <w:snapToGrid w:val="0"/>
                <w:vanish/>
              </w:rPr>
              <w:t>1</w:t>
            </w:r>
          </w:p>
        </w:tc>
        <w:tc>
          <w:tcPr>
            <w:tcW w:w="850" w:type="dxa"/>
          </w:tcPr>
          <w:p w14:paraId="140FE6D6" w14:textId="77777777" w:rsidR="00AA1199" w:rsidRPr="00764EF4" w:rsidRDefault="0073379E" w:rsidP="006A29E0">
            <w:pPr>
              <w:jc w:val="center"/>
              <w:rPr>
                <w:snapToGrid w:val="0"/>
                <w:vanish/>
              </w:rPr>
            </w:pPr>
            <w:r w:rsidRPr="00764EF4">
              <w:rPr>
                <w:snapToGrid w:val="0"/>
                <w:vanish/>
              </w:rPr>
              <w:t>3</w:t>
            </w:r>
          </w:p>
        </w:tc>
        <w:tc>
          <w:tcPr>
            <w:tcW w:w="993" w:type="dxa"/>
          </w:tcPr>
          <w:p w14:paraId="41176DBE" w14:textId="77777777" w:rsidR="00AA1199" w:rsidRPr="00764EF4" w:rsidRDefault="00AA1199" w:rsidP="0073379E">
            <w:pPr>
              <w:jc w:val="center"/>
              <w:rPr>
                <w:snapToGrid w:val="0"/>
                <w:vanish/>
              </w:rPr>
            </w:pPr>
            <w:r w:rsidRPr="00764EF4">
              <w:rPr>
                <w:snapToGrid w:val="0"/>
                <w:vanish/>
              </w:rPr>
              <w:t>2016-03-</w:t>
            </w:r>
            <w:r w:rsidR="0073379E" w:rsidRPr="00764EF4">
              <w:rPr>
                <w:snapToGrid w:val="0"/>
                <w:vanish/>
              </w:rPr>
              <w:t>22</w:t>
            </w:r>
          </w:p>
        </w:tc>
        <w:tc>
          <w:tcPr>
            <w:tcW w:w="5669" w:type="dxa"/>
          </w:tcPr>
          <w:p w14:paraId="3AD9EF3C" w14:textId="77777777" w:rsidR="0073379E" w:rsidRPr="00764EF4" w:rsidRDefault="0073379E" w:rsidP="00AA1199">
            <w:pPr>
              <w:pStyle w:val="Header"/>
              <w:numPr>
                <w:ilvl w:val="0"/>
                <w:numId w:val="34"/>
              </w:numPr>
              <w:rPr>
                <w:rFonts w:cs="Arial"/>
                <w:snapToGrid w:val="0"/>
                <w:vanish/>
              </w:rPr>
            </w:pPr>
            <w:r w:rsidRPr="00764EF4">
              <w:rPr>
                <w:rFonts w:cs="Arial"/>
                <w:snapToGrid w:val="0"/>
                <w:vanish/>
              </w:rPr>
              <w:t>Footer formating corrected</w:t>
            </w:r>
            <w:r w:rsidR="0063675F" w:rsidRPr="00764EF4">
              <w:rPr>
                <w:rFonts w:cs="Arial"/>
                <w:snapToGrid w:val="0"/>
                <w:vanish/>
              </w:rPr>
              <w:t xml:space="preserve"> (Issue 19)</w:t>
            </w:r>
          </w:p>
          <w:p w14:paraId="55BBA923" w14:textId="77777777" w:rsidR="0073379E" w:rsidRPr="00764EF4" w:rsidRDefault="0073379E" w:rsidP="0063675F">
            <w:pPr>
              <w:pStyle w:val="Header"/>
              <w:numPr>
                <w:ilvl w:val="0"/>
                <w:numId w:val="34"/>
              </w:numPr>
              <w:rPr>
                <w:rFonts w:cs="Arial"/>
                <w:snapToGrid w:val="0"/>
                <w:vanish/>
              </w:rPr>
            </w:pPr>
            <w:r w:rsidRPr="00764EF4">
              <w:rPr>
                <w:rFonts w:cs="Arial"/>
                <w:snapToGrid w:val="0"/>
                <w:vanish/>
              </w:rPr>
              <w:t>“Constraints” chapter renamed to “Input Requirements”</w:t>
            </w:r>
            <w:r w:rsidR="0063675F" w:rsidRPr="00764EF4">
              <w:rPr>
                <w:rFonts w:cs="Arial"/>
                <w:snapToGrid w:val="0"/>
                <w:vanish/>
              </w:rPr>
              <w:t xml:space="preserve"> (Issue 20)</w:t>
            </w:r>
          </w:p>
        </w:tc>
        <w:tc>
          <w:tcPr>
            <w:tcW w:w="1588" w:type="dxa"/>
          </w:tcPr>
          <w:p w14:paraId="1B54837A" w14:textId="77777777" w:rsidR="00AA1199" w:rsidRPr="00764EF4" w:rsidRDefault="00AA1199" w:rsidP="006A29E0">
            <w:pPr>
              <w:rPr>
                <w:snapToGrid w:val="0"/>
                <w:vanish/>
              </w:rPr>
            </w:pPr>
            <w:r w:rsidRPr="00764EF4">
              <w:rPr>
                <w:snapToGrid w:val="0"/>
                <w:vanish/>
              </w:rPr>
              <w:t>Jbaden1</w:t>
            </w:r>
          </w:p>
        </w:tc>
      </w:tr>
      <w:tr w:rsidR="0083573A" w:rsidRPr="00764EF4" w14:paraId="5973A8FA" w14:textId="77777777" w:rsidTr="00FA352A">
        <w:tblPrEx>
          <w:tblLook w:val="04A0" w:firstRow="1" w:lastRow="0" w:firstColumn="1" w:lastColumn="0" w:noHBand="0" w:noVBand="1"/>
        </w:tblPrEx>
        <w:trPr>
          <w:hidden/>
        </w:trPr>
        <w:tc>
          <w:tcPr>
            <w:tcW w:w="1135" w:type="dxa"/>
          </w:tcPr>
          <w:p w14:paraId="2689A4BB" w14:textId="77777777" w:rsidR="0083573A" w:rsidRPr="00764EF4" w:rsidRDefault="0083573A" w:rsidP="006A29E0">
            <w:pPr>
              <w:jc w:val="center"/>
              <w:rPr>
                <w:snapToGrid w:val="0"/>
                <w:vanish/>
              </w:rPr>
            </w:pPr>
            <w:r w:rsidRPr="00764EF4">
              <w:rPr>
                <w:snapToGrid w:val="0"/>
                <w:vanish/>
              </w:rPr>
              <w:t>1</w:t>
            </w:r>
          </w:p>
        </w:tc>
        <w:tc>
          <w:tcPr>
            <w:tcW w:w="850" w:type="dxa"/>
          </w:tcPr>
          <w:p w14:paraId="09815F65" w14:textId="77777777" w:rsidR="0083573A" w:rsidRPr="00764EF4" w:rsidRDefault="0083573A" w:rsidP="006A29E0">
            <w:pPr>
              <w:jc w:val="center"/>
              <w:rPr>
                <w:snapToGrid w:val="0"/>
                <w:vanish/>
              </w:rPr>
            </w:pPr>
            <w:r w:rsidRPr="00764EF4">
              <w:rPr>
                <w:snapToGrid w:val="0"/>
                <w:vanish/>
              </w:rPr>
              <w:t>4</w:t>
            </w:r>
          </w:p>
        </w:tc>
        <w:tc>
          <w:tcPr>
            <w:tcW w:w="993" w:type="dxa"/>
          </w:tcPr>
          <w:p w14:paraId="433567C7" w14:textId="77777777" w:rsidR="0083573A" w:rsidRPr="00764EF4" w:rsidRDefault="0083573A" w:rsidP="0083573A">
            <w:pPr>
              <w:jc w:val="center"/>
              <w:rPr>
                <w:snapToGrid w:val="0"/>
                <w:vanish/>
              </w:rPr>
            </w:pPr>
            <w:r w:rsidRPr="00764EF4">
              <w:rPr>
                <w:snapToGrid w:val="0"/>
                <w:vanish/>
              </w:rPr>
              <w:t>2016-04-20</w:t>
            </w:r>
          </w:p>
        </w:tc>
        <w:tc>
          <w:tcPr>
            <w:tcW w:w="5669" w:type="dxa"/>
          </w:tcPr>
          <w:p w14:paraId="72DB1F12" w14:textId="77777777" w:rsidR="0083573A" w:rsidRPr="00764EF4" w:rsidRDefault="0083573A" w:rsidP="00AA1199">
            <w:pPr>
              <w:pStyle w:val="Header"/>
              <w:numPr>
                <w:ilvl w:val="0"/>
                <w:numId w:val="34"/>
              </w:numPr>
              <w:rPr>
                <w:rFonts w:cs="Arial"/>
                <w:snapToGrid w:val="0"/>
                <w:vanish/>
              </w:rPr>
            </w:pPr>
            <w:r w:rsidRPr="00764EF4">
              <w:rPr>
                <w:rFonts w:cs="Arial"/>
                <w:snapToGrid w:val="0"/>
                <w:vanish/>
              </w:rPr>
              <w:t>Broken Wiki links repaired</w:t>
            </w:r>
          </w:p>
        </w:tc>
        <w:tc>
          <w:tcPr>
            <w:tcW w:w="1588" w:type="dxa"/>
          </w:tcPr>
          <w:p w14:paraId="5B43F750" w14:textId="77777777" w:rsidR="0083573A" w:rsidRPr="00764EF4" w:rsidRDefault="0083573A" w:rsidP="006A29E0">
            <w:pPr>
              <w:rPr>
                <w:snapToGrid w:val="0"/>
                <w:vanish/>
              </w:rPr>
            </w:pPr>
            <w:r w:rsidRPr="00764EF4">
              <w:rPr>
                <w:snapToGrid w:val="0"/>
                <w:vanish/>
              </w:rPr>
              <w:t>Jbaden1</w:t>
            </w:r>
          </w:p>
        </w:tc>
      </w:tr>
      <w:tr w:rsidR="00771D5B" w:rsidRPr="00764EF4" w14:paraId="38004E5C" w14:textId="77777777" w:rsidTr="00FA352A">
        <w:tblPrEx>
          <w:tblLook w:val="04A0" w:firstRow="1" w:lastRow="0" w:firstColumn="1" w:lastColumn="0" w:noHBand="0" w:noVBand="1"/>
        </w:tblPrEx>
        <w:trPr>
          <w:hidden/>
        </w:trPr>
        <w:tc>
          <w:tcPr>
            <w:tcW w:w="1135" w:type="dxa"/>
          </w:tcPr>
          <w:p w14:paraId="452674C2" w14:textId="77777777" w:rsidR="00771D5B" w:rsidRPr="00764EF4" w:rsidRDefault="00771D5B" w:rsidP="006A29E0">
            <w:pPr>
              <w:jc w:val="center"/>
              <w:rPr>
                <w:snapToGrid w:val="0"/>
                <w:vanish/>
              </w:rPr>
            </w:pPr>
            <w:r w:rsidRPr="00764EF4">
              <w:rPr>
                <w:snapToGrid w:val="0"/>
                <w:vanish/>
              </w:rPr>
              <w:t>2</w:t>
            </w:r>
          </w:p>
        </w:tc>
        <w:tc>
          <w:tcPr>
            <w:tcW w:w="850" w:type="dxa"/>
          </w:tcPr>
          <w:p w14:paraId="6F5A0C91" w14:textId="77777777" w:rsidR="00771D5B" w:rsidRPr="00764EF4" w:rsidRDefault="00EE2BD0" w:rsidP="006A29E0">
            <w:pPr>
              <w:jc w:val="center"/>
              <w:rPr>
                <w:snapToGrid w:val="0"/>
                <w:vanish/>
              </w:rPr>
            </w:pPr>
            <w:r w:rsidRPr="00764EF4">
              <w:rPr>
                <w:snapToGrid w:val="0"/>
                <w:vanish/>
              </w:rPr>
              <w:t>0</w:t>
            </w:r>
          </w:p>
        </w:tc>
        <w:tc>
          <w:tcPr>
            <w:tcW w:w="993" w:type="dxa"/>
          </w:tcPr>
          <w:p w14:paraId="6CA10B90" w14:textId="77777777" w:rsidR="00771D5B" w:rsidRPr="00764EF4" w:rsidRDefault="00771D5B" w:rsidP="00771D5B">
            <w:pPr>
              <w:jc w:val="center"/>
              <w:rPr>
                <w:snapToGrid w:val="0"/>
                <w:vanish/>
              </w:rPr>
            </w:pPr>
            <w:r w:rsidRPr="00764EF4">
              <w:rPr>
                <w:snapToGrid w:val="0"/>
                <w:vanish/>
              </w:rPr>
              <w:t>2016-06-10</w:t>
            </w:r>
          </w:p>
        </w:tc>
        <w:tc>
          <w:tcPr>
            <w:tcW w:w="5669" w:type="dxa"/>
          </w:tcPr>
          <w:p w14:paraId="79457AEF" w14:textId="77777777" w:rsidR="00771D5B" w:rsidRPr="00764EF4" w:rsidRDefault="00771D5B" w:rsidP="00AA1199">
            <w:pPr>
              <w:pStyle w:val="Header"/>
              <w:numPr>
                <w:ilvl w:val="0"/>
                <w:numId w:val="34"/>
              </w:numPr>
              <w:rPr>
                <w:rFonts w:cs="Arial"/>
                <w:snapToGrid w:val="0"/>
                <w:vanish/>
              </w:rPr>
            </w:pPr>
            <w:r w:rsidRPr="00764EF4">
              <w:rPr>
                <w:rFonts w:cs="Arial"/>
                <w:snapToGrid w:val="0"/>
                <w:vanish/>
              </w:rPr>
              <w:t>Document metadata adapted. Prepared for new macros</w:t>
            </w:r>
          </w:p>
          <w:p w14:paraId="798A2B1E" w14:textId="77777777" w:rsidR="00771D5B" w:rsidRPr="00764EF4" w:rsidRDefault="00771D5B" w:rsidP="00AA1199">
            <w:pPr>
              <w:pStyle w:val="Header"/>
              <w:numPr>
                <w:ilvl w:val="0"/>
                <w:numId w:val="34"/>
              </w:numPr>
              <w:rPr>
                <w:rFonts w:cs="Arial"/>
                <w:snapToGrid w:val="0"/>
                <w:vanish/>
              </w:rPr>
            </w:pPr>
            <w:r w:rsidRPr="00764EF4">
              <w:rPr>
                <w:rFonts w:cs="Arial"/>
                <w:snapToGrid w:val="0"/>
                <w:vanish/>
              </w:rPr>
              <w:t>DTC table removed</w:t>
            </w:r>
          </w:p>
          <w:p w14:paraId="44A50753" w14:textId="77777777" w:rsidR="00EE2BD0" w:rsidRPr="00764EF4" w:rsidRDefault="00EE2BD0" w:rsidP="00AA1199">
            <w:pPr>
              <w:pStyle w:val="Header"/>
              <w:numPr>
                <w:ilvl w:val="0"/>
                <w:numId w:val="34"/>
              </w:numPr>
              <w:rPr>
                <w:rFonts w:cs="Arial"/>
                <w:snapToGrid w:val="0"/>
                <w:vanish/>
              </w:rPr>
            </w:pPr>
            <w:r w:rsidRPr="00764EF4">
              <w:rPr>
                <w:rFonts w:cs="Arial"/>
                <w:snapToGrid w:val="0"/>
                <w:vanish/>
              </w:rPr>
              <w:t>HMI function added as a chapter (details still to be refined)</w:t>
            </w:r>
          </w:p>
          <w:p w14:paraId="0A16C483" w14:textId="77777777" w:rsidR="0039113D" w:rsidRPr="00764EF4" w:rsidRDefault="0039113D" w:rsidP="00AA1199">
            <w:pPr>
              <w:pStyle w:val="Header"/>
              <w:numPr>
                <w:ilvl w:val="0"/>
                <w:numId w:val="34"/>
              </w:numPr>
              <w:rPr>
                <w:rFonts w:cs="Arial"/>
                <w:snapToGrid w:val="0"/>
                <w:vanish/>
              </w:rPr>
            </w:pPr>
            <w:r w:rsidRPr="00764EF4">
              <w:rPr>
                <w:rFonts w:cs="Arial"/>
                <w:snapToGrid w:val="0"/>
                <w:vanish/>
              </w:rPr>
              <w:t>Signal / Parameter IDs column deleted interface tables</w:t>
            </w:r>
          </w:p>
        </w:tc>
        <w:tc>
          <w:tcPr>
            <w:tcW w:w="1588" w:type="dxa"/>
          </w:tcPr>
          <w:p w14:paraId="267D8266" w14:textId="77777777" w:rsidR="00771D5B" w:rsidRPr="00764EF4" w:rsidRDefault="00771D5B" w:rsidP="006A29E0">
            <w:pPr>
              <w:rPr>
                <w:snapToGrid w:val="0"/>
                <w:vanish/>
              </w:rPr>
            </w:pPr>
            <w:r w:rsidRPr="00764EF4">
              <w:rPr>
                <w:snapToGrid w:val="0"/>
                <w:vanish/>
              </w:rPr>
              <w:t>Jbaden1</w:t>
            </w:r>
          </w:p>
        </w:tc>
      </w:tr>
      <w:tr w:rsidR="00245F20" w:rsidRPr="00764EF4" w14:paraId="24B5D4DD" w14:textId="77777777" w:rsidTr="00FA352A">
        <w:tblPrEx>
          <w:tblLook w:val="04A0" w:firstRow="1" w:lastRow="0" w:firstColumn="1" w:lastColumn="0" w:noHBand="0" w:noVBand="1"/>
        </w:tblPrEx>
        <w:trPr>
          <w:hidden/>
        </w:trPr>
        <w:tc>
          <w:tcPr>
            <w:tcW w:w="1135" w:type="dxa"/>
          </w:tcPr>
          <w:p w14:paraId="7ECAE7F3" w14:textId="77777777" w:rsidR="00245F20" w:rsidRPr="00764EF4" w:rsidRDefault="00245F20" w:rsidP="006A29E0">
            <w:pPr>
              <w:jc w:val="center"/>
              <w:rPr>
                <w:snapToGrid w:val="0"/>
                <w:vanish/>
              </w:rPr>
            </w:pPr>
            <w:r w:rsidRPr="00764EF4">
              <w:rPr>
                <w:snapToGrid w:val="0"/>
                <w:vanish/>
              </w:rPr>
              <w:t>2</w:t>
            </w:r>
          </w:p>
        </w:tc>
        <w:tc>
          <w:tcPr>
            <w:tcW w:w="850" w:type="dxa"/>
          </w:tcPr>
          <w:p w14:paraId="49314EE3" w14:textId="77777777" w:rsidR="00245F20" w:rsidRPr="00764EF4" w:rsidRDefault="00245F20" w:rsidP="006A29E0">
            <w:pPr>
              <w:jc w:val="center"/>
              <w:rPr>
                <w:snapToGrid w:val="0"/>
                <w:vanish/>
              </w:rPr>
            </w:pPr>
            <w:r w:rsidRPr="00764EF4">
              <w:rPr>
                <w:snapToGrid w:val="0"/>
                <w:vanish/>
              </w:rPr>
              <w:t>1</w:t>
            </w:r>
          </w:p>
        </w:tc>
        <w:tc>
          <w:tcPr>
            <w:tcW w:w="993" w:type="dxa"/>
          </w:tcPr>
          <w:p w14:paraId="03AC2CD1" w14:textId="77777777" w:rsidR="00245F20" w:rsidRPr="00764EF4" w:rsidRDefault="00245F20" w:rsidP="00484DFA">
            <w:pPr>
              <w:jc w:val="center"/>
              <w:rPr>
                <w:snapToGrid w:val="0"/>
                <w:vanish/>
              </w:rPr>
            </w:pPr>
            <w:r w:rsidRPr="00764EF4">
              <w:rPr>
                <w:snapToGrid w:val="0"/>
                <w:vanish/>
              </w:rPr>
              <w:t>2016-07-1</w:t>
            </w:r>
            <w:r w:rsidR="00484DFA" w:rsidRPr="00764EF4">
              <w:rPr>
                <w:snapToGrid w:val="0"/>
                <w:vanish/>
              </w:rPr>
              <w:t>4</w:t>
            </w:r>
          </w:p>
        </w:tc>
        <w:tc>
          <w:tcPr>
            <w:tcW w:w="5669" w:type="dxa"/>
          </w:tcPr>
          <w:p w14:paraId="7F3FF2F0" w14:textId="77777777" w:rsidR="00245F20" w:rsidRPr="00764EF4" w:rsidRDefault="00245F20" w:rsidP="00AA1199">
            <w:pPr>
              <w:pStyle w:val="Header"/>
              <w:numPr>
                <w:ilvl w:val="0"/>
                <w:numId w:val="34"/>
              </w:numPr>
              <w:rPr>
                <w:rFonts w:cs="Arial"/>
                <w:snapToGrid w:val="0"/>
                <w:vanish/>
              </w:rPr>
            </w:pPr>
            <w:r w:rsidRPr="00764EF4">
              <w:rPr>
                <w:rFonts w:cs="Arial"/>
                <w:snapToGrid w:val="0"/>
                <w:vanish/>
              </w:rPr>
              <w:t>Converted to SysML diagrams</w:t>
            </w:r>
          </w:p>
          <w:p w14:paraId="5357D70D" w14:textId="77777777" w:rsidR="00245F20" w:rsidRPr="00764EF4" w:rsidRDefault="00245F20" w:rsidP="00AA1199">
            <w:pPr>
              <w:pStyle w:val="Header"/>
              <w:numPr>
                <w:ilvl w:val="0"/>
                <w:numId w:val="34"/>
              </w:numPr>
              <w:rPr>
                <w:rFonts w:cs="Arial"/>
                <w:snapToGrid w:val="0"/>
                <w:vanish/>
              </w:rPr>
            </w:pPr>
            <w:r w:rsidRPr="00764EF4">
              <w:rPr>
                <w:rFonts w:cs="Arial"/>
                <w:snapToGrid w:val="0"/>
                <w:vanish/>
              </w:rPr>
              <w:t>HMI section further elaborated</w:t>
            </w:r>
          </w:p>
          <w:p w14:paraId="6BE1DCEB" w14:textId="77777777" w:rsidR="00C81E21" w:rsidRPr="00764EF4" w:rsidRDefault="00245F20" w:rsidP="00C81E21">
            <w:pPr>
              <w:pStyle w:val="Header"/>
              <w:numPr>
                <w:ilvl w:val="0"/>
                <w:numId w:val="34"/>
              </w:numPr>
              <w:rPr>
                <w:rFonts w:cs="Arial"/>
                <w:snapToGrid w:val="0"/>
                <w:vanish/>
              </w:rPr>
            </w:pPr>
            <w:r w:rsidRPr="00764EF4">
              <w:rPr>
                <w:rFonts w:cs="Arial"/>
                <w:snapToGrid w:val="0"/>
                <w:vanish/>
              </w:rPr>
              <w:t>Template version added to footer</w:t>
            </w:r>
          </w:p>
          <w:p w14:paraId="52E52359" w14:textId="77777777" w:rsidR="008235D4" w:rsidRPr="00764EF4" w:rsidRDefault="008235D4" w:rsidP="00C81E21">
            <w:pPr>
              <w:pStyle w:val="Header"/>
              <w:numPr>
                <w:ilvl w:val="0"/>
                <w:numId w:val="34"/>
              </w:numPr>
              <w:rPr>
                <w:rFonts w:cs="Arial"/>
                <w:snapToGrid w:val="0"/>
                <w:vanish/>
              </w:rPr>
            </w:pPr>
            <w:r w:rsidRPr="00764EF4">
              <w:rPr>
                <w:rFonts w:cs="Arial"/>
                <w:snapToGrid w:val="0"/>
                <w:vanish/>
              </w:rPr>
              <w:t>Dedicated Startup / Shutdown sections removed (only hints added)</w:t>
            </w:r>
          </w:p>
          <w:p w14:paraId="3B89F076" w14:textId="77777777" w:rsidR="00FA08C4" w:rsidRPr="00764EF4" w:rsidRDefault="00484DFA" w:rsidP="00FA08C4">
            <w:pPr>
              <w:pStyle w:val="Header"/>
              <w:numPr>
                <w:ilvl w:val="0"/>
                <w:numId w:val="34"/>
              </w:numPr>
              <w:rPr>
                <w:rFonts w:cs="Arial"/>
                <w:snapToGrid w:val="0"/>
                <w:vanish/>
              </w:rPr>
            </w:pPr>
            <w:r w:rsidRPr="00764EF4">
              <w:rPr>
                <w:rFonts w:cs="Arial"/>
                <w:snapToGrid w:val="0"/>
                <w:vanish/>
              </w:rPr>
              <w:t>Data Dictionary reworked</w:t>
            </w:r>
            <w:r w:rsidR="00FA08C4" w:rsidRPr="00764EF4">
              <w:rPr>
                <w:rFonts w:cs="Arial"/>
                <w:snapToGrid w:val="0"/>
                <w:vanish/>
              </w:rPr>
              <w:t xml:space="preserve"> and Signal / Parameter IDs column re-introduced</w:t>
            </w:r>
          </w:p>
        </w:tc>
        <w:tc>
          <w:tcPr>
            <w:tcW w:w="1588" w:type="dxa"/>
          </w:tcPr>
          <w:p w14:paraId="35DAC49F" w14:textId="77777777" w:rsidR="00245F20" w:rsidRPr="00764EF4" w:rsidRDefault="00245F20" w:rsidP="006A29E0">
            <w:pPr>
              <w:rPr>
                <w:snapToGrid w:val="0"/>
                <w:vanish/>
              </w:rPr>
            </w:pPr>
            <w:r w:rsidRPr="00764EF4">
              <w:rPr>
                <w:snapToGrid w:val="0"/>
                <w:vanish/>
              </w:rPr>
              <w:t>Jbaden1</w:t>
            </w:r>
          </w:p>
        </w:tc>
      </w:tr>
      <w:tr w:rsidR="008147F0" w:rsidRPr="00764EF4" w14:paraId="3D69E63B" w14:textId="77777777" w:rsidTr="00FA352A">
        <w:tblPrEx>
          <w:tblLook w:val="04A0" w:firstRow="1" w:lastRow="0" w:firstColumn="1" w:lastColumn="0" w:noHBand="0" w:noVBand="1"/>
        </w:tblPrEx>
        <w:trPr>
          <w:hidden/>
        </w:trPr>
        <w:tc>
          <w:tcPr>
            <w:tcW w:w="1135" w:type="dxa"/>
          </w:tcPr>
          <w:p w14:paraId="6EB3F89A" w14:textId="77777777" w:rsidR="008147F0" w:rsidRPr="00764EF4" w:rsidRDefault="008147F0" w:rsidP="006A29E0">
            <w:pPr>
              <w:jc w:val="center"/>
              <w:rPr>
                <w:snapToGrid w:val="0"/>
                <w:vanish/>
              </w:rPr>
            </w:pPr>
            <w:r w:rsidRPr="00764EF4">
              <w:rPr>
                <w:snapToGrid w:val="0"/>
                <w:vanish/>
              </w:rPr>
              <w:t>2</w:t>
            </w:r>
          </w:p>
        </w:tc>
        <w:tc>
          <w:tcPr>
            <w:tcW w:w="850" w:type="dxa"/>
          </w:tcPr>
          <w:p w14:paraId="09550F61" w14:textId="77777777" w:rsidR="008147F0" w:rsidRPr="00764EF4" w:rsidRDefault="008147F0" w:rsidP="006A29E0">
            <w:pPr>
              <w:jc w:val="center"/>
              <w:rPr>
                <w:snapToGrid w:val="0"/>
                <w:vanish/>
              </w:rPr>
            </w:pPr>
            <w:r w:rsidRPr="00764EF4">
              <w:rPr>
                <w:snapToGrid w:val="0"/>
                <w:vanish/>
              </w:rPr>
              <w:t>2</w:t>
            </w:r>
          </w:p>
        </w:tc>
        <w:tc>
          <w:tcPr>
            <w:tcW w:w="993" w:type="dxa"/>
          </w:tcPr>
          <w:p w14:paraId="1F3BB137" w14:textId="77777777" w:rsidR="008147F0" w:rsidRPr="00764EF4" w:rsidRDefault="008147F0" w:rsidP="008147F0">
            <w:pPr>
              <w:jc w:val="center"/>
              <w:rPr>
                <w:snapToGrid w:val="0"/>
                <w:vanish/>
              </w:rPr>
            </w:pPr>
            <w:r w:rsidRPr="00764EF4">
              <w:rPr>
                <w:snapToGrid w:val="0"/>
                <w:vanish/>
              </w:rPr>
              <w:t>2016-12-07</w:t>
            </w:r>
          </w:p>
        </w:tc>
        <w:tc>
          <w:tcPr>
            <w:tcW w:w="5669" w:type="dxa"/>
          </w:tcPr>
          <w:p w14:paraId="500A4E91" w14:textId="77777777" w:rsidR="008147F0" w:rsidRPr="00764EF4" w:rsidRDefault="008147F0" w:rsidP="00AA1199">
            <w:pPr>
              <w:pStyle w:val="Header"/>
              <w:numPr>
                <w:ilvl w:val="0"/>
                <w:numId w:val="34"/>
              </w:numPr>
              <w:rPr>
                <w:rFonts w:cs="Arial"/>
                <w:snapToGrid w:val="0"/>
                <w:vanish/>
              </w:rPr>
            </w:pPr>
            <w:r w:rsidRPr="00764EF4">
              <w:rPr>
                <w:rFonts w:cs="Arial"/>
                <w:snapToGrid w:val="0"/>
                <w:vanish/>
              </w:rPr>
              <w:t>Minor formatting changes</w:t>
            </w:r>
          </w:p>
        </w:tc>
        <w:tc>
          <w:tcPr>
            <w:tcW w:w="1588" w:type="dxa"/>
          </w:tcPr>
          <w:p w14:paraId="3674E45F" w14:textId="77777777" w:rsidR="008147F0" w:rsidRPr="00764EF4" w:rsidRDefault="008147F0" w:rsidP="006A29E0">
            <w:pPr>
              <w:rPr>
                <w:snapToGrid w:val="0"/>
                <w:vanish/>
              </w:rPr>
            </w:pPr>
            <w:r w:rsidRPr="00764EF4">
              <w:rPr>
                <w:snapToGrid w:val="0"/>
                <w:vanish/>
              </w:rPr>
              <w:t>Jbaden1</w:t>
            </w:r>
          </w:p>
        </w:tc>
      </w:tr>
      <w:tr w:rsidR="00CB7D4C" w:rsidRPr="00764EF4" w14:paraId="40E0C28A" w14:textId="77777777" w:rsidTr="00FA352A">
        <w:tblPrEx>
          <w:tblLook w:val="04A0" w:firstRow="1" w:lastRow="0" w:firstColumn="1" w:lastColumn="0" w:noHBand="0" w:noVBand="1"/>
        </w:tblPrEx>
        <w:trPr>
          <w:hidden/>
        </w:trPr>
        <w:tc>
          <w:tcPr>
            <w:tcW w:w="1135" w:type="dxa"/>
          </w:tcPr>
          <w:p w14:paraId="22B2377B" w14:textId="77777777" w:rsidR="00CB7D4C" w:rsidRPr="00764EF4" w:rsidRDefault="00CB7D4C" w:rsidP="006A29E0">
            <w:pPr>
              <w:jc w:val="center"/>
              <w:rPr>
                <w:snapToGrid w:val="0"/>
                <w:vanish/>
              </w:rPr>
            </w:pPr>
            <w:r w:rsidRPr="00764EF4">
              <w:rPr>
                <w:snapToGrid w:val="0"/>
                <w:vanish/>
              </w:rPr>
              <w:t>3</w:t>
            </w:r>
          </w:p>
        </w:tc>
        <w:tc>
          <w:tcPr>
            <w:tcW w:w="850" w:type="dxa"/>
          </w:tcPr>
          <w:p w14:paraId="2A073F8E" w14:textId="77777777" w:rsidR="00CB7D4C" w:rsidRPr="00764EF4" w:rsidRDefault="00CB7D4C" w:rsidP="006A29E0">
            <w:pPr>
              <w:jc w:val="center"/>
              <w:rPr>
                <w:snapToGrid w:val="0"/>
                <w:vanish/>
              </w:rPr>
            </w:pPr>
          </w:p>
        </w:tc>
        <w:tc>
          <w:tcPr>
            <w:tcW w:w="993" w:type="dxa"/>
            <w:vMerge w:val="restart"/>
          </w:tcPr>
          <w:p w14:paraId="731DE434" w14:textId="77777777" w:rsidR="00CB7D4C" w:rsidRPr="00764EF4" w:rsidRDefault="00CB7D4C" w:rsidP="008147F0">
            <w:pPr>
              <w:jc w:val="center"/>
              <w:rPr>
                <w:snapToGrid w:val="0"/>
                <w:vanish/>
              </w:rPr>
            </w:pPr>
          </w:p>
        </w:tc>
        <w:tc>
          <w:tcPr>
            <w:tcW w:w="5669" w:type="dxa"/>
            <w:vMerge w:val="restart"/>
          </w:tcPr>
          <w:p w14:paraId="5CC892E1" w14:textId="77777777" w:rsidR="00CB7D4C" w:rsidRPr="00764EF4" w:rsidRDefault="00CB7D4C" w:rsidP="00CB7D4C">
            <w:pPr>
              <w:pStyle w:val="Header"/>
              <w:rPr>
                <w:rFonts w:cs="Arial"/>
                <w:snapToGrid w:val="0"/>
                <w:vanish/>
              </w:rPr>
            </w:pPr>
            <w:r w:rsidRPr="00764EF4">
              <w:rPr>
                <w:rFonts w:cs="Arial"/>
                <w:snapToGrid w:val="0"/>
                <w:vanish/>
              </w:rPr>
              <w:t>Skipped to synchronize with Specification_Macros.dotm</w:t>
            </w:r>
          </w:p>
        </w:tc>
        <w:tc>
          <w:tcPr>
            <w:tcW w:w="1588" w:type="dxa"/>
            <w:vMerge w:val="restart"/>
          </w:tcPr>
          <w:p w14:paraId="15B7A279" w14:textId="77777777" w:rsidR="00CB7D4C" w:rsidRPr="00764EF4" w:rsidRDefault="00CB7D4C" w:rsidP="006A29E0">
            <w:pPr>
              <w:rPr>
                <w:snapToGrid w:val="0"/>
                <w:vanish/>
              </w:rPr>
            </w:pPr>
          </w:p>
        </w:tc>
      </w:tr>
      <w:tr w:rsidR="00CB7D4C" w:rsidRPr="00764EF4" w14:paraId="42A4C179" w14:textId="77777777" w:rsidTr="00FA352A">
        <w:tblPrEx>
          <w:tblLook w:val="04A0" w:firstRow="1" w:lastRow="0" w:firstColumn="1" w:lastColumn="0" w:noHBand="0" w:noVBand="1"/>
        </w:tblPrEx>
        <w:trPr>
          <w:hidden/>
        </w:trPr>
        <w:tc>
          <w:tcPr>
            <w:tcW w:w="1135" w:type="dxa"/>
          </w:tcPr>
          <w:p w14:paraId="09940606" w14:textId="77777777" w:rsidR="00CB7D4C" w:rsidRPr="00764EF4" w:rsidRDefault="00CB7D4C" w:rsidP="006A29E0">
            <w:pPr>
              <w:jc w:val="center"/>
              <w:rPr>
                <w:snapToGrid w:val="0"/>
                <w:vanish/>
              </w:rPr>
            </w:pPr>
            <w:r w:rsidRPr="00764EF4">
              <w:rPr>
                <w:snapToGrid w:val="0"/>
                <w:vanish/>
              </w:rPr>
              <w:t>4</w:t>
            </w:r>
          </w:p>
        </w:tc>
        <w:tc>
          <w:tcPr>
            <w:tcW w:w="850" w:type="dxa"/>
          </w:tcPr>
          <w:p w14:paraId="0EB7B826" w14:textId="77777777" w:rsidR="00CB7D4C" w:rsidRPr="00764EF4" w:rsidRDefault="00CB7D4C" w:rsidP="006A29E0">
            <w:pPr>
              <w:jc w:val="center"/>
              <w:rPr>
                <w:snapToGrid w:val="0"/>
                <w:vanish/>
              </w:rPr>
            </w:pPr>
          </w:p>
        </w:tc>
        <w:tc>
          <w:tcPr>
            <w:tcW w:w="993" w:type="dxa"/>
            <w:vMerge/>
          </w:tcPr>
          <w:p w14:paraId="39204479" w14:textId="77777777" w:rsidR="00CB7D4C" w:rsidRPr="00764EF4" w:rsidRDefault="00CB7D4C" w:rsidP="008147F0">
            <w:pPr>
              <w:jc w:val="center"/>
              <w:rPr>
                <w:snapToGrid w:val="0"/>
                <w:vanish/>
              </w:rPr>
            </w:pPr>
          </w:p>
        </w:tc>
        <w:tc>
          <w:tcPr>
            <w:tcW w:w="5669" w:type="dxa"/>
            <w:vMerge/>
          </w:tcPr>
          <w:p w14:paraId="25EFB86A" w14:textId="77777777" w:rsidR="00CB7D4C" w:rsidRPr="00764EF4" w:rsidRDefault="00CB7D4C" w:rsidP="00AA1199">
            <w:pPr>
              <w:pStyle w:val="Header"/>
              <w:numPr>
                <w:ilvl w:val="0"/>
                <w:numId w:val="34"/>
              </w:numPr>
              <w:rPr>
                <w:rFonts w:cs="Arial"/>
                <w:snapToGrid w:val="0"/>
                <w:vanish/>
              </w:rPr>
            </w:pPr>
          </w:p>
        </w:tc>
        <w:tc>
          <w:tcPr>
            <w:tcW w:w="1588" w:type="dxa"/>
            <w:vMerge/>
          </w:tcPr>
          <w:p w14:paraId="788287E8" w14:textId="77777777" w:rsidR="00CB7D4C" w:rsidRPr="00764EF4" w:rsidRDefault="00CB7D4C" w:rsidP="006A29E0">
            <w:pPr>
              <w:rPr>
                <w:snapToGrid w:val="0"/>
                <w:vanish/>
              </w:rPr>
            </w:pPr>
          </w:p>
        </w:tc>
      </w:tr>
      <w:tr w:rsidR="00CB7D4C" w:rsidRPr="00764EF4" w14:paraId="35863377" w14:textId="77777777" w:rsidTr="00FA352A">
        <w:tblPrEx>
          <w:tblLook w:val="04A0" w:firstRow="1" w:lastRow="0" w:firstColumn="1" w:lastColumn="0" w:noHBand="0" w:noVBand="1"/>
        </w:tblPrEx>
        <w:trPr>
          <w:hidden/>
        </w:trPr>
        <w:tc>
          <w:tcPr>
            <w:tcW w:w="1135" w:type="dxa"/>
          </w:tcPr>
          <w:p w14:paraId="459F11E7" w14:textId="77777777" w:rsidR="00CB7D4C" w:rsidRPr="00764EF4" w:rsidRDefault="00CB7D4C" w:rsidP="006A29E0">
            <w:pPr>
              <w:jc w:val="center"/>
              <w:rPr>
                <w:snapToGrid w:val="0"/>
                <w:vanish/>
              </w:rPr>
            </w:pPr>
            <w:r w:rsidRPr="00764EF4">
              <w:rPr>
                <w:snapToGrid w:val="0"/>
                <w:vanish/>
              </w:rPr>
              <w:t>5</w:t>
            </w:r>
          </w:p>
        </w:tc>
        <w:tc>
          <w:tcPr>
            <w:tcW w:w="850" w:type="dxa"/>
          </w:tcPr>
          <w:p w14:paraId="027EA7AF" w14:textId="77777777" w:rsidR="00CB7D4C" w:rsidRPr="00764EF4" w:rsidRDefault="00CB7D4C" w:rsidP="006A29E0">
            <w:pPr>
              <w:jc w:val="center"/>
              <w:rPr>
                <w:snapToGrid w:val="0"/>
                <w:vanish/>
              </w:rPr>
            </w:pPr>
            <w:r w:rsidRPr="00764EF4">
              <w:rPr>
                <w:snapToGrid w:val="0"/>
                <w:vanish/>
              </w:rPr>
              <w:t>0</w:t>
            </w:r>
          </w:p>
        </w:tc>
        <w:tc>
          <w:tcPr>
            <w:tcW w:w="993" w:type="dxa"/>
          </w:tcPr>
          <w:p w14:paraId="4FF3931B" w14:textId="77777777" w:rsidR="00CB7D4C" w:rsidRPr="00764EF4" w:rsidRDefault="002F6A67" w:rsidP="008147F0">
            <w:pPr>
              <w:jc w:val="center"/>
              <w:rPr>
                <w:snapToGrid w:val="0"/>
                <w:vanish/>
              </w:rPr>
            </w:pPr>
            <w:r w:rsidRPr="00764EF4">
              <w:rPr>
                <w:snapToGrid w:val="0"/>
                <w:vanish/>
              </w:rPr>
              <w:t>2017-01-1</w:t>
            </w:r>
            <w:r w:rsidR="00CB7D4C" w:rsidRPr="00764EF4">
              <w:rPr>
                <w:snapToGrid w:val="0"/>
                <w:vanish/>
              </w:rPr>
              <w:t>3</w:t>
            </w:r>
          </w:p>
        </w:tc>
        <w:tc>
          <w:tcPr>
            <w:tcW w:w="5669" w:type="dxa"/>
          </w:tcPr>
          <w:p w14:paraId="4E5F44EF" w14:textId="77777777" w:rsidR="00CB7D4C" w:rsidRPr="00764EF4" w:rsidRDefault="00CB7D4C" w:rsidP="005D7DAD">
            <w:pPr>
              <w:pStyle w:val="Header"/>
              <w:numPr>
                <w:ilvl w:val="0"/>
                <w:numId w:val="11"/>
              </w:numPr>
              <w:ind w:left="458"/>
              <w:rPr>
                <w:rFonts w:cs="Arial"/>
                <w:snapToGrid w:val="0"/>
                <w:vanish/>
              </w:rPr>
            </w:pPr>
            <w:r w:rsidRPr="00764EF4">
              <w:rPr>
                <w:rFonts w:cs="Arial"/>
                <w:snapToGrid w:val="0"/>
                <w:vanish/>
              </w:rPr>
              <w:t>Meta data updated for specification macros, version 3.1</w:t>
            </w:r>
          </w:p>
          <w:p w14:paraId="37E4524D" w14:textId="77777777" w:rsidR="00CB7D4C" w:rsidRPr="00764EF4" w:rsidRDefault="00CB7D4C" w:rsidP="005D7DAD">
            <w:pPr>
              <w:pStyle w:val="Header"/>
              <w:numPr>
                <w:ilvl w:val="0"/>
                <w:numId w:val="11"/>
              </w:numPr>
              <w:ind w:left="458"/>
              <w:rPr>
                <w:rFonts w:cs="Arial"/>
                <w:snapToGrid w:val="0"/>
                <w:vanish/>
              </w:rPr>
            </w:pPr>
            <w:r w:rsidRPr="00764EF4">
              <w:rPr>
                <w:rFonts w:cs="Arial"/>
                <w:snapToGrid w:val="0"/>
                <w:vanish/>
              </w:rPr>
              <w:t>SW Unit chapter removed for the time being</w:t>
            </w:r>
          </w:p>
          <w:p w14:paraId="4D3626C5" w14:textId="77777777" w:rsidR="00CB7D4C" w:rsidRPr="00764EF4" w:rsidRDefault="00CB7D4C" w:rsidP="00AA1199">
            <w:pPr>
              <w:pStyle w:val="Header"/>
              <w:numPr>
                <w:ilvl w:val="0"/>
                <w:numId w:val="34"/>
              </w:numPr>
              <w:rPr>
                <w:rFonts w:cs="Arial"/>
                <w:snapToGrid w:val="0"/>
                <w:vanish/>
              </w:rPr>
            </w:pPr>
            <w:r w:rsidRPr="00764EF4">
              <w:rPr>
                <w:rFonts w:cs="Arial"/>
                <w:snapToGrid w:val="0"/>
                <w:vanish/>
              </w:rPr>
              <w:t>Green boxes added for user hints</w:t>
            </w:r>
          </w:p>
        </w:tc>
        <w:tc>
          <w:tcPr>
            <w:tcW w:w="1588" w:type="dxa"/>
          </w:tcPr>
          <w:p w14:paraId="317A2264" w14:textId="77777777" w:rsidR="00CB7D4C" w:rsidRPr="00764EF4" w:rsidRDefault="00CB7D4C" w:rsidP="006A29E0">
            <w:pPr>
              <w:rPr>
                <w:snapToGrid w:val="0"/>
                <w:vanish/>
              </w:rPr>
            </w:pPr>
            <w:r w:rsidRPr="00764EF4">
              <w:rPr>
                <w:snapToGrid w:val="0"/>
                <w:vanish/>
              </w:rPr>
              <w:t>Jbaden1</w:t>
            </w:r>
          </w:p>
        </w:tc>
      </w:tr>
      <w:tr w:rsidR="00EF5443" w:rsidRPr="00764EF4" w14:paraId="0CA1F612" w14:textId="77777777" w:rsidTr="00FA352A">
        <w:tblPrEx>
          <w:tblLook w:val="04A0" w:firstRow="1" w:lastRow="0" w:firstColumn="1" w:lastColumn="0" w:noHBand="0" w:noVBand="1"/>
        </w:tblPrEx>
        <w:trPr>
          <w:hidden/>
        </w:trPr>
        <w:tc>
          <w:tcPr>
            <w:tcW w:w="1135" w:type="dxa"/>
          </w:tcPr>
          <w:p w14:paraId="78712D99" w14:textId="77777777" w:rsidR="00EF5443" w:rsidRPr="00764EF4" w:rsidRDefault="00EF5443" w:rsidP="006A29E0">
            <w:pPr>
              <w:jc w:val="center"/>
              <w:rPr>
                <w:snapToGrid w:val="0"/>
                <w:vanish/>
              </w:rPr>
            </w:pPr>
            <w:r w:rsidRPr="00764EF4">
              <w:rPr>
                <w:snapToGrid w:val="0"/>
                <w:vanish/>
              </w:rPr>
              <w:t>5</w:t>
            </w:r>
          </w:p>
        </w:tc>
        <w:tc>
          <w:tcPr>
            <w:tcW w:w="850" w:type="dxa"/>
          </w:tcPr>
          <w:p w14:paraId="28EF50D4" w14:textId="77777777" w:rsidR="00EF5443" w:rsidRPr="00764EF4" w:rsidRDefault="00EF5443" w:rsidP="006A29E0">
            <w:pPr>
              <w:jc w:val="center"/>
              <w:rPr>
                <w:snapToGrid w:val="0"/>
                <w:vanish/>
              </w:rPr>
            </w:pPr>
            <w:r w:rsidRPr="00764EF4">
              <w:rPr>
                <w:snapToGrid w:val="0"/>
                <w:vanish/>
              </w:rPr>
              <w:t>1</w:t>
            </w:r>
          </w:p>
        </w:tc>
        <w:tc>
          <w:tcPr>
            <w:tcW w:w="993" w:type="dxa"/>
          </w:tcPr>
          <w:p w14:paraId="7FFC8D6F" w14:textId="77777777" w:rsidR="00EF5443" w:rsidRPr="00764EF4" w:rsidRDefault="00EF5443" w:rsidP="008147F0">
            <w:pPr>
              <w:jc w:val="center"/>
              <w:rPr>
                <w:snapToGrid w:val="0"/>
                <w:vanish/>
              </w:rPr>
            </w:pPr>
            <w:r w:rsidRPr="00764EF4">
              <w:rPr>
                <w:snapToGrid w:val="0"/>
                <w:vanish/>
              </w:rPr>
              <w:t>2017-01-18</w:t>
            </w:r>
          </w:p>
        </w:tc>
        <w:tc>
          <w:tcPr>
            <w:tcW w:w="5669" w:type="dxa"/>
          </w:tcPr>
          <w:p w14:paraId="16CAD2EA" w14:textId="77777777" w:rsidR="00EF5443" w:rsidRPr="00764EF4" w:rsidRDefault="00EF5443" w:rsidP="00D2637E">
            <w:pPr>
              <w:pStyle w:val="Header"/>
              <w:numPr>
                <w:ilvl w:val="0"/>
                <w:numId w:val="11"/>
              </w:numPr>
              <w:ind w:left="458"/>
              <w:rPr>
                <w:rFonts w:cs="Arial"/>
                <w:snapToGrid w:val="0"/>
                <w:vanish/>
              </w:rPr>
            </w:pPr>
            <w:r w:rsidRPr="00764EF4">
              <w:rPr>
                <w:rFonts w:cs="Arial"/>
                <w:snapToGrid w:val="0"/>
                <w:vanish/>
              </w:rPr>
              <w:t>Some additional hints.</w:t>
            </w:r>
          </w:p>
          <w:p w14:paraId="7E0A0A95" w14:textId="77777777" w:rsidR="00EF5443" w:rsidRPr="00764EF4" w:rsidRDefault="00EF5443" w:rsidP="005D7DAD">
            <w:pPr>
              <w:pStyle w:val="Header"/>
              <w:numPr>
                <w:ilvl w:val="0"/>
                <w:numId w:val="11"/>
              </w:numPr>
              <w:ind w:left="458"/>
              <w:rPr>
                <w:rFonts w:cs="Arial"/>
                <w:snapToGrid w:val="0"/>
                <w:vanish/>
              </w:rPr>
            </w:pPr>
            <w:r w:rsidRPr="00764EF4">
              <w:rPr>
                <w:rFonts w:cs="Arial"/>
                <w:snapToGrid w:val="0"/>
                <w:vanish/>
              </w:rPr>
              <w:t>Hyperlinks highlighted in hints</w:t>
            </w:r>
          </w:p>
        </w:tc>
        <w:tc>
          <w:tcPr>
            <w:tcW w:w="1588" w:type="dxa"/>
          </w:tcPr>
          <w:p w14:paraId="62450371" w14:textId="77777777" w:rsidR="00EF5443" w:rsidRPr="00764EF4" w:rsidRDefault="00EF5443" w:rsidP="006A29E0">
            <w:pPr>
              <w:rPr>
                <w:snapToGrid w:val="0"/>
                <w:vanish/>
              </w:rPr>
            </w:pPr>
            <w:r w:rsidRPr="00764EF4">
              <w:rPr>
                <w:snapToGrid w:val="0"/>
                <w:vanish/>
              </w:rPr>
              <w:t>Jbaden1</w:t>
            </w:r>
          </w:p>
        </w:tc>
      </w:tr>
      <w:tr w:rsidR="00EF5443" w:rsidRPr="00764EF4" w14:paraId="176ED85A" w14:textId="77777777" w:rsidTr="00FA352A">
        <w:tblPrEx>
          <w:tblLook w:val="04A0" w:firstRow="1" w:lastRow="0" w:firstColumn="1" w:lastColumn="0" w:noHBand="0" w:noVBand="1"/>
        </w:tblPrEx>
        <w:trPr>
          <w:hidden/>
        </w:trPr>
        <w:tc>
          <w:tcPr>
            <w:tcW w:w="1135" w:type="dxa"/>
          </w:tcPr>
          <w:p w14:paraId="3C69D938" w14:textId="77777777" w:rsidR="00EF5443" w:rsidRPr="00764EF4" w:rsidRDefault="00712521" w:rsidP="006A29E0">
            <w:pPr>
              <w:jc w:val="center"/>
              <w:rPr>
                <w:snapToGrid w:val="0"/>
                <w:vanish/>
              </w:rPr>
            </w:pPr>
            <w:r w:rsidRPr="00764EF4">
              <w:rPr>
                <w:snapToGrid w:val="0"/>
                <w:vanish/>
              </w:rPr>
              <w:t>6</w:t>
            </w:r>
          </w:p>
        </w:tc>
        <w:tc>
          <w:tcPr>
            <w:tcW w:w="850" w:type="dxa"/>
          </w:tcPr>
          <w:p w14:paraId="43BF1A87" w14:textId="77777777" w:rsidR="00EF5443" w:rsidRPr="00764EF4" w:rsidRDefault="00712521" w:rsidP="006A29E0">
            <w:pPr>
              <w:jc w:val="center"/>
              <w:rPr>
                <w:snapToGrid w:val="0"/>
                <w:vanish/>
              </w:rPr>
            </w:pPr>
            <w:r w:rsidRPr="00764EF4">
              <w:rPr>
                <w:snapToGrid w:val="0"/>
                <w:vanish/>
              </w:rPr>
              <w:t>0</w:t>
            </w:r>
          </w:p>
        </w:tc>
        <w:tc>
          <w:tcPr>
            <w:tcW w:w="993" w:type="dxa"/>
          </w:tcPr>
          <w:p w14:paraId="15697713" w14:textId="77777777" w:rsidR="00EF5443" w:rsidRPr="00764EF4" w:rsidRDefault="00712521" w:rsidP="00712521">
            <w:pPr>
              <w:jc w:val="center"/>
              <w:rPr>
                <w:snapToGrid w:val="0"/>
                <w:vanish/>
              </w:rPr>
            </w:pPr>
            <w:r w:rsidRPr="00764EF4">
              <w:rPr>
                <w:snapToGrid w:val="0"/>
                <w:vanish/>
              </w:rPr>
              <w:t>2017-04-28</w:t>
            </w:r>
          </w:p>
        </w:tc>
        <w:tc>
          <w:tcPr>
            <w:tcW w:w="5669" w:type="dxa"/>
          </w:tcPr>
          <w:p w14:paraId="0A09D911" w14:textId="77777777" w:rsidR="00EF5443" w:rsidRPr="00764EF4" w:rsidRDefault="00EF5443" w:rsidP="00D2637E">
            <w:pPr>
              <w:pStyle w:val="Header"/>
              <w:numPr>
                <w:ilvl w:val="0"/>
                <w:numId w:val="11"/>
              </w:numPr>
              <w:ind w:left="458"/>
              <w:rPr>
                <w:rFonts w:cs="Arial"/>
                <w:snapToGrid w:val="0"/>
                <w:vanish/>
              </w:rPr>
            </w:pPr>
            <w:r w:rsidRPr="00764EF4">
              <w:rPr>
                <w:rFonts w:cs="Arial"/>
                <w:snapToGrid w:val="0"/>
                <w:vanish/>
              </w:rPr>
              <w:t>Editorial change. Hints added to chapter 4.1.4</w:t>
            </w:r>
          </w:p>
          <w:p w14:paraId="36D90764" w14:textId="77777777" w:rsidR="00BB4BE7" w:rsidRPr="00764EF4" w:rsidRDefault="00BB4BE7" w:rsidP="00712521">
            <w:pPr>
              <w:pStyle w:val="Header"/>
              <w:numPr>
                <w:ilvl w:val="0"/>
                <w:numId w:val="11"/>
              </w:numPr>
              <w:ind w:left="458"/>
              <w:rPr>
                <w:rFonts w:cs="Arial"/>
                <w:snapToGrid w:val="0"/>
                <w:vanish/>
              </w:rPr>
            </w:pPr>
            <w:r w:rsidRPr="00764EF4">
              <w:rPr>
                <w:rFonts w:cs="Arial"/>
                <w:snapToGrid w:val="0"/>
                <w:vanish/>
              </w:rPr>
              <w:t xml:space="preserve">Chapter “Traceability Matrix” </w:t>
            </w:r>
            <w:r w:rsidR="00712521" w:rsidRPr="00764EF4">
              <w:rPr>
                <w:rFonts w:cs="Arial"/>
                <w:snapToGrid w:val="0"/>
                <w:vanish/>
              </w:rPr>
              <w:t>re</w:t>
            </w:r>
            <w:r w:rsidRPr="00764EF4">
              <w:rPr>
                <w:rFonts w:cs="Arial"/>
                <w:snapToGrid w:val="0"/>
                <w:vanish/>
              </w:rPr>
              <w:t>moved</w:t>
            </w:r>
          </w:p>
        </w:tc>
        <w:tc>
          <w:tcPr>
            <w:tcW w:w="1588" w:type="dxa"/>
          </w:tcPr>
          <w:p w14:paraId="3EFD533B" w14:textId="77777777" w:rsidR="00EF5443" w:rsidRPr="00764EF4" w:rsidRDefault="00EF5443" w:rsidP="006A29E0">
            <w:pPr>
              <w:rPr>
                <w:snapToGrid w:val="0"/>
                <w:vanish/>
              </w:rPr>
            </w:pPr>
            <w:r w:rsidRPr="00764EF4">
              <w:rPr>
                <w:snapToGrid w:val="0"/>
                <w:vanish/>
              </w:rPr>
              <w:t>Jbaden1</w:t>
            </w:r>
          </w:p>
        </w:tc>
      </w:tr>
      <w:tr w:rsidR="008D73AE" w:rsidRPr="00764EF4" w14:paraId="73EEBE3E" w14:textId="77777777" w:rsidTr="00FA352A">
        <w:tblPrEx>
          <w:tblLook w:val="04A0" w:firstRow="1" w:lastRow="0" w:firstColumn="1" w:lastColumn="0" w:noHBand="0" w:noVBand="1"/>
        </w:tblPrEx>
        <w:trPr>
          <w:hidden/>
        </w:trPr>
        <w:tc>
          <w:tcPr>
            <w:tcW w:w="1135" w:type="dxa"/>
          </w:tcPr>
          <w:p w14:paraId="126EA6FA" w14:textId="77777777" w:rsidR="008D73AE" w:rsidRPr="00764EF4" w:rsidRDefault="008D73AE" w:rsidP="008D73AE">
            <w:pPr>
              <w:jc w:val="center"/>
              <w:rPr>
                <w:snapToGrid w:val="0"/>
                <w:vanish/>
              </w:rPr>
            </w:pPr>
            <w:r w:rsidRPr="00764EF4">
              <w:rPr>
                <w:snapToGrid w:val="0"/>
                <w:vanish/>
              </w:rPr>
              <w:t>6</w:t>
            </w:r>
          </w:p>
        </w:tc>
        <w:tc>
          <w:tcPr>
            <w:tcW w:w="850" w:type="dxa"/>
          </w:tcPr>
          <w:p w14:paraId="3A0873BA" w14:textId="77777777" w:rsidR="008D73AE" w:rsidRPr="00764EF4" w:rsidRDefault="008D73AE" w:rsidP="008D73AE">
            <w:pPr>
              <w:jc w:val="center"/>
              <w:rPr>
                <w:snapToGrid w:val="0"/>
                <w:vanish/>
              </w:rPr>
            </w:pPr>
            <w:r w:rsidRPr="00764EF4">
              <w:rPr>
                <w:snapToGrid w:val="0"/>
                <w:vanish/>
              </w:rPr>
              <w:t>0</w:t>
            </w:r>
          </w:p>
        </w:tc>
        <w:tc>
          <w:tcPr>
            <w:tcW w:w="993" w:type="dxa"/>
          </w:tcPr>
          <w:p w14:paraId="714C752B" w14:textId="77777777" w:rsidR="008D73AE" w:rsidRPr="00764EF4" w:rsidRDefault="008D73AE" w:rsidP="009929F8">
            <w:pPr>
              <w:jc w:val="center"/>
              <w:rPr>
                <w:snapToGrid w:val="0"/>
                <w:vanish/>
              </w:rPr>
            </w:pPr>
            <w:r w:rsidRPr="00764EF4">
              <w:rPr>
                <w:snapToGrid w:val="0"/>
                <w:vanish/>
              </w:rPr>
              <w:t>201</w:t>
            </w:r>
            <w:r w:rsidR="009929F8" w:rsidRPr="00764EF4">
              <w:rPr>
                <w:snapToGrid w:val="0"/>
                <w:vanish/>
              </w:rPr>
              <w:t>8</w:t>
            </w:r>
            <w:r w:rsidRPr="00764EF4">
              <w:rPr>
                <w:snapToGrid w:val="0"/>
                <w:vanish/>
              </w:rPr>
              <w:t>-04-28</w:t>
            </w:r>
          </w:p>
        </w:tc>
        <w:tc>
          <w:tcPr>
            <w:tcW w:w="5669" w:type="dxa"/>
          </w:tcPr>
          <w:p w14:paraId="1D37E138" w14:textId="77777777" w:rsidR="008D73AE" w:rsidRPr="00764EF4" w:rsidRDefault="008D73AE" w:rsidP="008D73AE">
            <w:pPr>
              <w:pStyle w:val="Header"/>
              <w:numPr>
                <w:ilvl w:val="0"/>
                <w:numId w:val="11"/>
              </w:numPr>
              <w:ind w:left="458"/>
              <w:rPr>
                <w:rFonts w:cs="Arial"/>
                <w:snapToGrid w:val="0"/>
                <w:vanish/>
              </w:rPr>
            </w:pPr>
            <w:r w:rsidRPr="00764EF4">
              <w:rPr>
                <w:rFonts w:cs="Arial"/>
                <w:snapToGrid w:val="0"/>
                <w:vanish/>
              </w:rPr>
              <w:t>CR69</w:t>
            </w:r>
            <w:r w:rsidR="00D81576" w:rsidRPr="00764EF4">
              <w:rPr>
                <w:rFonts w:cs="Arial"/>
                <w:snapToGrid w:val="0"/>
                <w:vanish/>
              </w:rPr>
              <w:t>/63</w:t>
            </w:r>
            <w:r w:rsidRPr="00764EF4">
              <w:rPr>
                <w:rFonts w:cs="Arial"/>
                <w:snapToGrid w:val="0"/>
                <w:vanish/>
              </w:rPr>
              <w:t>: New chapters added for Functional Safety (FTTI and Technical Safety Requirements)</w:t>
            </w:r>
          </w:p>
          <w:p w14:paraId="03C7D8B8" w14:textId="77777777" w:rsidR="008D73AE" w:rsidRPr="00764EF4" w:rsidRDefault="008D73AE" w:rsidP="008D73AE">
            <w:pPr>
              <w:pStyle w:val="Header"/>
              <w:numPr>
                <w:ilvl w:val="0"/>
                <w:numId w:val="11"/>
              </w:numPr>
              <w:ind w:left="458"/>
              <w:rPr>
                <w:rFonts w:cs="Arial"/>
                <w:snapToGrid w:val="0"/>
                <w:vanish/>
              </w:rPr>
            </w:pPr>
            <w:r w:rsidRPr="00764EF4">
              <w:rPr>
                <w:rFonts w:cs="Arial"/>
                <w:snapToGrid w:val="0"/>
                <w:vanish/>
              </w:rPr>
              <w:t>CR53: New coversheet + additional meta-data</w:t>
            </w:r>
          </w:p>
          <w:p w14:paraId="24D1C73D" w14:textId="77777777" w:rsidR="00212B41" w:rsidRPr="00764EF4" w:rsidRDefault="00212B41" w:rsidP="00212B41">
            <w:pPr>
              <w:pStyle w:val="Header"/>
              <w:numPr>
                <w:ilvl w:val="0"/>
                <w:numId w:val="11"/>
              </w:numPr>
              <w:ind w:left="456"/>
              <w:rPr>
                <w:rFonts w:cs="Arial"/>
                <w:snapToGrid w:val="0"/>
                <w:vanish/>
              </w:rPr>
            </w:pPr>
            <w:r w:rsidRPr="00764EF4">
              <w:rPr>
                <w:rFonts w:cs="Arial"/>
                <w:snapToGrid w:val="0"/>
                <w:vanish/>
              </w:rPr>
              <w:t>CR76: merge sections for configuration and for calibration parameters into one on Function Level</w:t>
            </w:r>
          </w:p>
        </w:tc>
        <w:tc>
          <w:tcPr>
            <w:tcW w:w="1588" w:type="dxa"/>
          </w:tcPr>
          <w:p w14:paraId="1ED53213" w14:textId="77777777" w:rsidR="008D73AE" w:rsidRPr="00764EF4" w:rsidRDefault="008D73AE" w:rsidP="008D73AE">
            <w:pPr>
              <w:rPr>
                <w:snapToGrid w:val="0"/>
                <w:vanish/>
              </w:rPr>
            </w:pPr>
            <w:r w:rsidRPr="00764EF4">
              <w:rPr>
                <w:snapToGrid w:val="0"/>
                <w:vanish/>
              </w:rPr>
              <w:t>Jbaden1</w:t>
            </w:r>
          </w:p>
        </w:tc>
      </w:tr>
      <w:tr w:rsidR="002B3BBE" w:rsidRPr="00764EF4" w14:paraId="00DA4F4F" w14:textId="77777777" w:rsidTr="00FA352A">
        <w:tblPrEx>
          <w:tblLook w:val="04A0" w:firstRow="1" w:lastRow="0" w:firstColumn="1" w:lastColumn="0" w:noHBand="0" w:noVBand="1"/>
        </w:tblPrEx>
        <w:trPr>
          <w:hidden/>
        </w:trPr>
        <w:tc>
          <w:tcPr>
            <w:tcW w:w="1135" w:type="dxa"/>
          </w:tcPr>
          <w:p w14:paraId="29054B55" w14:textId="77777777" w:rsidR="002B3BBE" w:rsidRPr="00764EF4" w:rsidRDefault="002B3BBE" w:rsidP="002B3BBE">
            <w:pPr>
              <w:jc w:val="center"/>
              <w:rPr>
                <w:snapToGrid w:val="0"/>
                <w:vanish/>
              </w:rPr>
            </w:pPr>
            <w:r w:rsidRPr="00764EF4">
              <w:rPr>
                <w:snapToGrid w:val="0"/>
                <w:vanish/>
              </w:rPr>
              <w:t>6</w:t>
            </w:r>
          </w:p>
        </w:tc>
        <w:tc>
          <w:tcPr>
            <w:tcW w:w="850" w:type="dxa"/>
          </w:tcPr>
          <w:p w14:paraId="4B27CAA1" w14:textId="77777777" w:rsidR="002B3BBE" w:rsidRPr="00764EF4" w:rsidRDefault="002B3BBE" w:rsidP="002B3BBE">
            <w:pPr>
              <w:jc w:val="center"/>
              <w:rPr>
                <w:snapToGrid w:val="0"/>
                <w:vanish/>
              </w:rPr>
            </w:pPr>
            <w:r w:rsidRPr="00764EF4">
              <w:rPr>
                <w:snapToGrid w:val="0"/>
                <w:vanish/>
              </w:rPr>
              <w:t>0</w:t>
            </w:r>
          </w:p>
        </w:tc>
        <w:tc>
          <w:tcPr>
            <w:tcW w:w="993" w:type="dxa"/>
          </w:tcPr>
          <w:p w14:paraId="509558A8" w14:textId="77777777" w:rsidR="002B3BBE" w:rsidRPr="00764EF4" w:rsidRDefault="002B3BBE" w:rsidP="002B3BBE">
            <w:pPr>
              <w:jc w:val="center"/>
              <w:rPr>
                <w:snapToGrid w:val="0"/>
                <w:vanish/>
              </w:rPr>
            </w:pPr>
            <w:r w:rsidRPr="00764EF4">
              <w:rPr>
                <w:snapToGrid w:val="0"/>
                <w:vanish/>
              </w:rPr>
              <w:t>2018-08-06</w:t>
            </w:r>
          </w:p>
        </w:tc>
        <w:tc>
          <w:tcPr>
            <w:tcW w:w="5669" w:type="dxa"/>
          </w:tcPr>
          <w:p w14:paraId="0C76FA87" w14:textId="77777777" w:rsidR="002B3BBE" w:rsidRPr="00764EF4" w:rsidRDefault="002B3BBE" w:rsidP="002B3BBE">
            <w:pPr>
              <w:pStyle w:val="Header"/>
              <w:numPr>
                <w:ilvl w:val="0"/>
                <w:numId w:val="11"/>
              </w:numPr>
              <w:ind w:left="453"/>
              <w:rPr>
                <w:rFonts w:cs="Arial"/>
                <w:snapToGrid w:val="0"/>
                <w:vanish/>
              </w:rPr>
            </w:pPr>
            <w:r w:rsidRPr="00764EF4">
              <w:rPr>
                <w:rFonts w:cs="Arial"/>
                <w:snapToGrid w:val="0"/>
                <w:vanish/>
              </w:rPr>
              <w:t>CR66: Fix version numbering in footer of Function Spec</w:t>
            </w:r>
          </w:p>
        </w:tc>
        <w:tc>
          <w:tcPr>
            <w:tcW w:w="1588" w:type="dxa"/>
          </w:tcPr>
          <w:p w14:paraId="4B75CA2F" w14:textId="77777777" w:rsidR="002B3BBE" w:rsidRPr="00764EF4" w:rsidRDefault="002B3BBE" w:rsidP="002B3BBE">
            <w:pPr>
              <w:rPr>
                <w:snapToGrid w:val="0"/>
                <w:vanish/>
              </w:rPr>
            </w:pPr>
            <w:r w:rsidRPr="00764EF4">
              <w:rPr>
                <w:snapToGrid w:val="0"/>
                <w:vanish/>
              </w:rPr>
              <w:t>Jbaden1</w:t>
            </w:r>
          </w:p>
        </w:tc>
      </w:tr>
      <w:tr w:rsidR="002B3BBE" w:rsidRPr="00764EF4" w14:paraId="3C04156C" w14:textId="77777777" w:rsidTr="00FA352A">
        <w:tblPrEx>
          <w:tblLook w:val="04A0" w:firstRow="1" w:lastRow="0" w:firstColumn="1" w:lastColumn="0" w:noHBand="0" w:noVBand="1"/>
        </w:tblPrEx>
        <w:trPr>
          <w:hidden/>
        </w:trPr>
        <w:tc>
          <w:tcPr>
            <w:tcW w:w="1135" w:type="dxa"/>
          </w:tcPr>
          <w:p w14:paraId="52214232" w14:textId="77777777" w:rsidR="002B3BBE" w:rsidRPr="00764EF4" w:rsidRDefault="002B3BBE" w:rsidP="002B3BBE">
            <w:pPr>
              <w:jc w:val="center"/>
              <w:rPr>
                <w:snapToGrid w:val="0"/>
                <w:vanish/>
              </w:rPr>
            </w:pPr>
            <w:r w:rsidRPr="00764EF4">
              <w:rPr>
                <w:snapToGrid w:val="0"/>
                <w:vanish/>
              </w:rPr>
              <w:t>6</w:t>
            </w:r>
          </w:p>
        </w:tc>
        <w:tc>
          <w:tcPr>
            <w:tcW w:w="850" w:type="dxa"/>
          </w:tcPr>
          <w:p w14:paraId="60F5505B" w14:textId="77777777" w:rsidR="002B3BBE" w:rsidRPr="00764EF4" w:rsidRDefault="002B3BBE" w:rsidP="002B3BBE">
            <w:pPr>
              <w:jc w:val="center"/>
              <w:rPr>
                <w:snapToGrid w:val="0"/>
                <w:vanish/>
              </w:rPr>
            </w:pPr>
            <w:r w:rsidRPr="00764EF4">
              <w:rPr>
                <w:snapToGrid w:val="0"/>
                <w:vanish/>
              </w:rPr>
              <w:t>0</w:t>
            </w:r>
          </w:p>
        </w:tc>
        <w:tc>
          <w:tcPr>
            <w:tcW w:w="993" w:type="dxa"/>
          </w:tcPr>
          <w:p w14:paraId="3E189058" w14:textId="77777777" w:rsidR="002B3BBE" w:rsidRPr="00764EF4" w:rsidRDefault="005A3209" w:rsidP="005A3209">
            <w:pPr>
              <w:jc w:val="center"/>
              <w:rPr>
                <w:snapToGrid w:val="0"/>
                <w:vanish/>
              </w:rPr>
            </w:pPr>
            <w:r w:rsidRPr="00764EF4">
              <w:rPr>
                <w:snapToGrid w:val="0"/>
                <w:vanish/>
              </w:rPr>
              <w:t>2018-09</w:t>
            </w:r>
            <w:r w:rsidR="002B3BBE" w:rsidRPr="00764EF4">
              <w:rPr>
                <w:snapToGrid w:val="0"/>
                <w:vanish/>
              </w:rPr>
              <w:t>-</w:t>
            </w:r>
            <w:r w:rsidRPr="00764EF4">
              <w:rPr>
                <w:snapToGrid w:val="0"/>
                <w:vanish/>
              </w:rPr>
              <w:t>28</w:t>
            </w:r>
          </w:p>
        </w:tc>
        <w:tc>
          <w:tcPr>
            <w:tcW w:w="5669" w:type="dxa"/>
          </w:tcPr>
          <w:p w14:paraId="4F665F47" w14:textId="77777777" w:rsidR="002B3BBE" w:rsidRPr="00764EF4" w:rsidRDefault="002B3BBE" w:rsidP="002B3BBE">
            <w:pPr>
              <w:pStyle w:val="Header"/>
              <w:numPr>
                <w:ilvl w:val="0"/>
                <w:numId w:val="11"/>
              </w:numPr>
              <w:ind w:left="453"/>
              <w:rPr>
                <w:rFonts w:cs="Arial"/>
                <w:snapToGrid w:val="0"/>
                <w:vanish/>
              </w:rPr>
            </w:pPr>
            <w:r w:rsidRPr="00764EF4">
              <w:rPr>
                <w:rFonts w:cs="Arial"/>
                <w:snapToGrid w:val="0"/>
                <w:vanish/>
              </w:rPr>
              <w:t>Broken links to RE Wiki repaired</w:t>
            </w:r>
          </w:p>
        </w:tc>
        <w:tc>
          <w:tcPr>
            <w:tcW w:w="1588" w:type="dxa"/>
          </w:tcPr>
          <w:p w14:paraId="2562026F" w14:textId="77777777" w:rsidR="002B3BBE" w:rsidRPr="00764EF4" w:rsidRDefault="002B3BBE" w:rsidP="002B3BBE">
            <w:pPr>
              <w:rPr>
                <w:snapToGrid w:val="0"/>
                <w:vanish/>
              </w:rPr>
            </w:pPr>
            <w:r w:rsidRPr="00764EF4">
              <w:rPr>
                <w:snapToGrid w:val="0"/>
                <w:vanish/>
              </w:rPr>
              <w:t>Jbaden1</w:t>
            </w:r>
          </w:p>
        </w:tc>
      </w:tr>
      <w:tr w:rsidR="00C30784" w:rsidRPr="00764EF4" w14:paraId="403D6575" w14:textId="77777777" w:rsidTr="00FA352A">
        <w:tblPrEx>
          <w:tblLook w:val="04A0" w:firstRow="1" w:lastRow="0" w:firstColumn="1" w:lastColumn="0" w:noHBand="0" w:noVBand="1"/>
        </w:tblPrEx>
        <w:trPr>
          <w:hidden/>
        </w:trPr>
        <w:tc>
          <w:tcPr>
            <w:tcW w:w="1135" w:type="dxa"/>
          </w:tcPr>
          <w:p w14:paraId="03B69373" w14:textId="77777777" w:rsidR="00C30784" w:rsidRPr="00764EF4" w:rsidRDefault="00C30784" w:rsidP="00FD32A2">
            <w:pPr>
              <w:jc w:val="center"/>
              <w:rPr>
                <w:snapToGrid w:val="0"/>
                <w:vanish/>
              </w:rPr>
            </w:pPr>
            <w:r w:rsidRPr="00764EF4">
              <w:rPr>
                <w:snapToGrid w:val="0"/>
                <w:vanish/>
              </w:rPr>
              <w:t>6</w:t>
            </w:r>
          </w:p>
        </w:tc>
        <w:tc>
          <w:tcPr>
            <w:tcW w:w="850" w:type="dxa"/>
          </w:tcPr>
          <w:p w14:paraId="0E4353A2" w14:textId="77777777" w:rsidR="00C30784" w:rsidRPr="00764EF4" w:rsidRDefault="00C30784" w:rsidP="00FD32A2">
            <w:pPr>
              <w:jc w:val="center"/>
              <w:rPr>
                <w:snapToGrid w:val="0"/>
                <w:vanish/>
              </w:rPr>
            </w:pPr>
            <w:r w:rsidRPr="00764EF4">
              <w:rPr>
                <w:snapToGrid w:val="0"/>
                <w:vanish/>
              </w:rPr>
              <w:t>0</w:t>
            </w:r>
          </w:p>
        </w:tc>
        <w:tc>
          <w:tcPr>
            <w:tcW w:w="993" w:type="dxa"/>
          </w:tcPr>
          <w:p w14:paraId="47EC31D0" w14:textId="77777777" w:rsidR="00C30784" w:rsidRPr="00764EF4" w:rsidRDefault="00C30784" w:rsidP="00C30784">
            <w:pPr>
              <w:jc w:val="center"/>
              <w:rPr>
                <w:snapToGrid w:val="0"/>
                <w:vanish/>
              </w:rPr>
            </w:pPr>
            <w:r w:rsidRPr="00764EF4">
              <w:rPr>
                <w:snapToGrid w:val="0"/>
                <w:vanish/>
              </w:rPr>
              <w:t>2018-10-31</w:t>
            </w:r>
          </w:p>
        </w:tc>
        <w:tc>
          <w:tcPr>
            <w:tcW w:w="5669" w:type="dxa"/>
          </w:tcPr>
          <w:p w14:paraId="4B3FC8BC" w14:textId="77777777" w:rsidR="00C30784" w:rsidRPr="00764EF4" w:rsidRDefault="00C30784" w:rsidP="00FD32A2">
            <w:pPr>
              <w:pStyle w:val="Header"/>
              <w:numPr>
                <w:ilvl w:val="0"/>
                <w:numId w:val="11"/>
              </w:numPr>
              <w:ind w:left="453"/>
              <w:rPr>
                <w:rFonts w:cs="Arial"/>
                <w:snapToGrid w:val="0"/>
                <w:vanish/>
              </w:rPr>
            </w:pPr>
            <w:r w:rsidRPr="00764EF4">
              <w:rPr>
                <w:rFonts w:cs="Arial"/>
                <w:snapToGrid w:val="0"/>
                <w:vanish/>
              </w:rPr>
              <w:t>Minor corrections on cover sheet and in footer to be more GIS compliant and VSEM aligned</w:t>
            </w:r>
          </w:p>
          <w:p w14:paraId="6904BBC5" w14:textId="77777777" w:rsidR="00C30784" w:rsidRPr="00764EF4" w:rsidRDefault="00C30784" w:rsidP="00FD32A2">
            <w:pPr>
              <w:pStyle w:val="Header"/>
              <w:numPr>
                <w:ilvl w:val="0"/>
                <w:numId w:val="11"/>
              </w:numPr>
              <w:ind w:left="453"/>
              <w:rPr>
                <w:rFonts w:cs="Arial"/>
                <w:snapToGrid w:val="0"/>
                <w:vanish/>
              </w:rPr>
            </w:pPr>
            <w:r w:rsidRPr="00764EF4">
              <w:rPr>
                <w:rFonts w:cs="Arial"/>
                <w:snapToGrid w:val="0"/>
                <w:vanish/>
              </w:rPr>
              <w:t>“Overview” and “Description” exchanged in headings (following common sense)</w:t>
            </w:r>
          </w:p>
        </w:tc>
        <w:tc>
          <w:tcPr>
            <w:tcW w:w="1588" w:type="dxa"/>
          </w:tcPr>
          <w:p w14:paraId="75A46ED9" w14:textId="77777777" w:rsidR="00C30784" w:rsidRPr="00764EF4" w:rsidRDefault="00C30784" w:rsidP="00FD32A2">
            <w:pPr>
              <w:rPr>
                <w:snapToGrid w:val="0"/>
                <w:vanish/>
              </w:rPr>
            </w:pPr>
            <w:r w:rsidRPr="00764EF4">
              <w:rPr>
                <w:snapToGrid w:val="0"/>
                <w:vanish/>
              </w:rPr>
              <w:t>Jbaden1</w:t>
            </w:r>
          </w:p>
        </w:tc>
      </w:tr>
      <w:tr w:rsidR="00325E4A" w:rsidRPr="00764EF4" w14:paraId="16E54299" w14:textId="77777777" w:rsidTr="00FA352A">
        <w:tblPrEx>
          <w:tblLook w:val="04A0" w:firstRow="1" w:lastRow="0" w:firstColumn="1" w:lastColumn="0" w:noHBand="0" w:noVBand="1"/>
        </w:tblPrEx>
        <w:trPr>
          <w:hidden/>
        </w:trPr>
        <w:tc>
          <w:tcPr>
            <w:tcW w:w="1135" w:type="dxa"/>
          </w:tcPr>
          <w:p w14:paraId="0E69FF44" w14:textId="77777777" w:rsidR="00325E4A" w:rsidRPr="00764EF4" w:rsidRDefault="00325E4A" w:rsidP="00325E4A">
            <w:pPr>
              <w:jc w:val="center"/>
              <w:rPr>
                <w:snapToGrid w:val="0"/>
                <w:vanish/>
              </w:rPr>
            </w:pPr>
            <w:r w:rsidRPr="00764EF4">
              <w:rPr>
                <w:snapToGrid w:val="0"/>
                <w:vanish/>
              </w:rPr>
              <w:t>6</w:t>
            </w:r>
          </w:p>
        </w:tc>
        <w:tc>
          <w:tcPr>
            <w:tcW w:w="850" w:type="dxa"/>
          </w:tcPr>
          <w:p w14:paraId="13728B4E" w14:textId="77777777" w:rsidR="00325E4A" w:rsidRPr="00764EF4" w:rsidRDefault="00325E4A" w:rsidP="00325E4A">
            <w:pPr>
              <w:jc w:val="center"/>
              <w:rPr>
                <w:snapToGrid w:val="0"/>
                <w:vanish/>
              </w:rPr>
            </w:pPr>
            <w:r w:rsidRPr="00764EF4">
              <w:rPr>
                <w:snapToGrid w:val="0"/>
                <w:vanish/>
              </w:rPr>
              <w:t>0</w:t>
            </w:r>
          </w:p>
        </w:tc>
        <w:tc>
          <w:tcPr>
            <w:tcW w:w="993" w:type="dxa"/>
          </w:tcPr>
          <w:p w14:paraId="2C56DA45" w14:textId="77777777" w:rsidR="00325E4A" w:rsidRPr="00764EF4" w:rsidRDefault="00325E4A" w:rsidP="00325E4A">
            <w:pPr>
              <w:jc w:val="center"/>
              <w:rPr>
                <w:snapToGrid w:val="0"/>
                <w:vanish/>
              </w:rPr>
            </w:pPr>
            <w:r w:rsidRPr="00764EF4">
              <w:rPr>
                <w:snapToGrid w:val="0"/>
                <w:vanish/>
              </w:rPr>
              <w:t>2018-11-12</w:t>
            </w:r>
          </w:p>
        </w:tc>
        <w:tc>
          <w:tcPr>
            <w:tcW w:w="5669" w:type="dxa"/>
          </w:tcPr>
          <w:p w14:paraId="1B0065FB" w14:textId="77777777" w:rsidR="00325E4A" w:rsidRPr="00764EF4" w:rsidRDefault="00325E4A" w:rsidP="00325E4A">
            <w:pPr>
              <w:pStyle w:val="Header"/>
              <w:numPr>
                <w:ilvl w:val="0"/>
                <w:numId w:val="11"/>
              </w:numPr>
              <w:ind w:left="453"/>
              <w:rPr>
                <w:rFonts w:cs="Arial"/>
                <w:snapToGrid w:val="0"/>
                <w:vanish/>
              </w:rPr>
            </w:pPr>
            <w:r w:rsidRPr="00764EF4">
              <w:rPr>
                <w:rFonts w:cs="Arial"/>
                <w:snapToGrid w:val="0"/>
                <w:vanish/>
              </w:rPr>
              <w:t>Explanatory text in Variants” section revised</w:t>
            </w:r>
          </w:p>
          <w:p w14:paraId="79550AA6" w14:textId="77777777" w:rsidR="00325E4A" w:rsidRPr="00764EF4" w:rsidRDefault="00325E4A" w:rsidP="00325E4A">
            <w:pPr>
              <w:pStyle w:val="Header"/>
              <w:numPr>
                <w:ilvl w:val="0"/>
                <w:numId w:val="11"/>
              </w:numPr>
              <w:ind w:left="453"/>
              <w:rPr>
                <w:rFonts w:cs="Arial"/>
                <w:snapToGrid w:val="0"/>
                <w:vanish/>
              </w:rPr>
            </w:pPr>
            <w:r w:rsidRPr="00764EF4">
              <w:rPr>
                <w:rFonts w:cs="Arial"/>
                <w:snapToGrid w:val="0"/>
                <w:vanish/>
              </w:rPr>
              <w:t>Functional Safety modifications as agreed with FuSa core team (Baseline: November 2018 Dearborn On-Site)</w:t>
            </w:r>
          </w:p>
        </w:tc>
        <w:tc>
          <w:tcPr>
            <w:tcW w:w="1588" w:type="dxa"/>
          </w:tcPr>
          <w:p w14:paraId="4E86728C" w14:textId="77777777" w:rsidR="00325E4A" w:rsidRPr="00764EF4" w:rsidRDefault="00325E4A" w:rsidP="00325E4A">
            <w:pPr>
              <w:rPr>
                <w:snapToGrid w:val="0"/>
                <w:vanish/>
              </w:rPr>
            </w:pPr>
            <w:r w:rsidRPr="00764EF4">
              <w:rPr>
                <w:snapToGrid w:val="0"/>
                <w:vanish/>
              </w:rPr>
              <w:t>Jbaden1</w:t>
            </w:r>
          </w:p>
        </w:tc>
      </w:tr>
      <w:tr w:rsidR="00000F18" w:rsidRPr="00764EF4" w14:paraId="759E2B64" w14:textId="77777777" w:rsidTr="00FA352A">
        <w:tblPrEx>
          <w:tblLook w:val="04A0" w:firstRow="1" w:lastRow="0" w:firstColumn="1" w:lastColumn="0" w:noHBand="0" w:noVBand="1"/>
        </w:tblPrEx>
        <w:trPr>
          <w:hidden/>
        </w:trPr>
        <w:tc>
          <w:tcPr>
            <w:tcW w:w="1135" w:type="dxa"/>
          </w:tcPr>
          <w:p w14:paraId="7438A3F9" w14:textId="77777777" w:rsidR="00000F18" w:rsidRPr="00764EF4" w:rsidRDefault="00000F18" w:rsidP="00000F18">
            <w:pPr>
              <w:jc w:val="center"/>
              <w:rPr>
                <w:snapToGrid w:val="0"/>
                <w:vanish/>
              </w:rPr>
            </w:pPr>
            <w:r w:rsidRPr="00764EF4">
              <w:rPr>
                <w:snapToGrid w:val="0"/>
                <w:vanish/>
              </w:rPr>
              <w:t>6</w:t>
            </w:r>
          </w:p>
        </w:tc>
        <w:tc>
          <w:tcPr>
            <w:tcW w:w="850" w:type="dxa"/>
          </w:tcPr>
          <w:p w14:paraId="3BF770BB" w14:textId="77777777" w:rsidR="00000F18" w:rsidRPr="00764EF4" w:rsidRDefault="00000F18" w:rsidP="00000F18">
            <w:pPr>
              <w:jc w:val="center"/>
              <w:rPr>
                <w:snapToGrid w:val="0"/>
                <w:vanish/>
              </w:rPr>
            </w:pPr>
            <w:r w:rsidRPr="00764EF4">
              <w:rPr>
                <w:snapToGrid w:val="0"/>
                <w:vanish/>
              </w:rPr>
              <w:t>0b</w:t>
            </w:r>
          </w:p>
        </w:tc>
        <w:tc>
          <w:tcPr>
            <w:tcW w:w="993" w:type="dxa"/>
          </w:tcPr>
          <w:p w14:paraId="1EAC97B8" w14:textId="77777777" w:rsidR="00000F18" w:rsidRPr="00764EF4" w:rsidRDefault="00000F18" w:rsidP="00000F18">
            <w:pPr>
              <w:jc w:val="center"/>
              <w:rPr>
                <w:snapToGrid w:val="0"/>
                <w:vanish/>
              </w:rPr>
            </w:pPr>
            <w:r w:rsidRPr="00764EF4">
              <w:rPr>
                <w:snapToGrid w:val="0"/>
                <w:vanish/>
              </w:rPr>
              <w:t>20</w:t>
            </w:r>
            <w:r>
              <w:rPr>
                <w:snapToGrid w:val="0"/>
                <w:vanish/>
              </w:rPr>
              <w:t>20</w:t>
            </w:r>
            <w:r w:rsidRPr="00764EF4">
              <w:rPr>
                <w:snapToGrid w:val="0"/>
                <w:vanish/>
              </w:rPr>
              <w:t>-0</w:t>
            </w:r>
            <w:r>
              <w:rPr>
                <w:snapToGrid w:val="0"/>
                <w:vanish/>
              </w:rPr>
              <w:t>2</w:t>
            </w:r>
            <w:r w:rsidRPr="00764EF4">
              <w:rPr>
                <w:snapToGrid w:val="0"/>
                <w:vanish/>
              </w:rPr>
              <w:t>-</w:t>
            </w:r>
            <w:r>
              <w:rPr>
                <w:snapToGrid w:val="0"/>
                <w:vanish/>
              </w:rPr>
              <w:t>10</w:t>
            </w:r>
          </w:p>
        </w:tc>
        <w:tc>
          <w:tcPr>
            <w:tcW w:w="5669" w:type="dxa"/>
          </w:tcPr>
          <w:p w14:paraId="5E4522E4" w14:textId="77777777" w:rsidR="00000F18" w:rsidRDefault="00000F18" w:rsidP="00000F18">
            <w:pPr>
              <w:pStyle w:val="Header"/>
              <w:rPr>
                <w:rFonts w:cs="Arial"/>
                <w:snapToGrid w:val="0"/>
                <w:vanish/>
              </w:rPr>
            </w:pPr>
            <w:r>
              <w:rPr>
                <w:rFonts w:cs="Arial"/>
                <w:snapToGrid w:val="0"/>
                <w:vanish/>
              </w:rPr>
              <w:t xml:space="preserve">Bugfix release: </w:t>
            </w:r>
          </w:p>
          <w:p w14:paraId="1D5875BF" w14:textId="77777777" w:rsidR="00000F18" w:rsidRDefault="00000F18" w:rsidP="00000F18">
            <w:pPr>
              <w:pStyle w:val="Header"/>
              <w:numPr>
                <w:ilvl w:val="0"/>
                <w:numId w:val="47"/>
              </w:numPr>
              <w:rPr>
                <w:rFonts w:cs="Arial"/>
                <w:snapToGrid w:val="0"/>
                <w:vanish/>
              </w:rPr>
            </w:pPr>
            <w:r w:rsidRPr="00764EF4">
              <w:rPr>
                <w:rFonts w:cs="Arial"/>
                <w:snapToGrid w:val="0"/>
                <w:vanish/>
              </w:rPr>
              <w:t>Chapter “Decomposed FSRs” renamed to Functional Safety Requirements”</w:t>
            </w:r>
            <w:r>
              <w:rPr>
                <w:rFonts w:cs="Arial"/>
                <w:snapToGrid w:val="0"/>
                <w:vanish/>
              </w:rPr>
              <w:t>. ASIL decomposition table removed, no longer supported on Function Level. Got also be corrupted, when imported to VSEM</w:t>
            </w:r>
          </w:p>
          <w:p w14:paraId="65A9EFF5" w14:textId="77777777" w:rsidR="00000F18" w:rsidRPr="00764EF4" w:rsidRDefault="00000F18" w:rsidP="00000F18">
            <w:pPr>
              <w:pStyle w:val="Header"/>
              <w:numPr>
                <w:ilvl w:val="0"/>
                <w:numId w:val="47"/>
              </w:numPr>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43678676" w14:textId="77777777" w:rsidR="00000F18" w:rsidRPr="00764EF4" w:rsidRDefault="00000F18" w:rsidP="00000F18">
            <w:pPr>
              <w:rPr>
                <w:snapToGrid w:val="0"/>
                <w:vanish/>
              </w:rPr>
            </w:pPr>
            <w:r>
              <w:rPr>
                <w:snapToGrid w:val="0"/>
                <w:vanish/>
              </w:rPr>
              <w:t>Jbaden1</w:t>
            </w:r>
          </w:p>
        </w:tc>
      </w:tr>
      <w:tr w:rsidR="00000F18" w:rsidRPr="00764EF4" w14:paraId="4A25EFF8" w14:textId="77777777" w:rsidTr="00FA352A">
        <w:tblPrEx>
          <w:tblLook w:val="04A0" w:firstRow="1" w:lastRow="0" w:firstColumn="1" w:lastColumn="0" w:noHBand="0" w:noVBand="1"/>
        </w:tblPrEx>
        <w:trPr>
          <w:hidden/>
        </w:trPr>
        <w:tc>
          <w:tcPr>
            <w:tcW w:w="1135" w:type="dxa"/>
          </w:tcPr>
          <w:p w14:paraId="4FF382F4" w14:textId="77777777" w:rsidR="00000F18" w:rsidRPr="00764EF4" w:rsidRDefault="00000F18" w:rsidP="00000F18">
            <w:pPr>
              <w:jc w:val="center"/>
              <w:rPr>
                <w:snapToGrid w:val="0"/>
                <w:vanish/>
              </w:rPr>
            </w:pPr>
            <w:r w:rsidRPr="00764EF4">
              <w:rPr>
                <w:snapToGrid w:val="0"/>
                <w:vanish/>
              </w:rPr>
              <w:t>6</w:t>
            </w:r>
          </w:p>
        </w:tc>
        <w:tc>
          <w:tcPr>
            <w:tcW w:w="850" w:type="dxa"/>
          </w:tcPr>
          <w:p w14:paraId="4BF3AC92" w14:textId="77777777" w:rsidR="00000F18" w:rsidRPr="00764EF4" w:rsidRDefault="00431AAA" w:rsidP="00000F18">
            <w:pPr>
              <w:jc w:val="center"/>
              <w:rPr>
                <w:snapToGrid w:val="0"/>
                <w:vanish/>
              </w:rPr>
            </w:pPr>
            <w:r>
              <w:rPr>
                <w:snapToGrid w:val="0"/>
                <w:vanish/>
              </w:rPr>
              <w:t>1a</w:t>
            </w:r>
          </w:p>
        </w:tc>
        <w:tc>
          <w:tcPr>
            <w:tcW w:w="993" w:type="dxa"/>
          </w:tcPr>
          <w:p w14:paraId="5E304663" w14:textId="77777777" w:rsidR="00000F18" w:rsidRPr="00764EF4" w:rsidRDefault="00000F18" w:rsidP="00000F18">
            <w:pPr>
              <w:jc w:val="center"/>
              <w:rPr>
                <w:snapToGrid w:val="0"/>
                <w:vanish/>
              </w:rPr>
            </w:pPr>
            <w:r w:rsidRPr="00764EF4">
              <w:rPr>
                <w:snapToGrid w:val="0"/>
                <w:vanish/>
              </w:rPr>
              <w:t>2019-01-02</w:t>
            </w:r>
          </w:p>
        </w:tc>
        <w:tc>
          <w:tcPr>
            <w:tcW w:w="5669" w:type="dxa"/>
          </w:tcPr>
          <w:p w14:paraId="7D092CA3" w14:textId="77777777" w:rsidR="00000F18" w:rsidRPr="00764EF4" w:rsidRDefault="00000F18" w:rsidP="00000F18">
            <w:pPr>
              <w:pStyle w:val="Header"/>
              <w:numPr>
                <w:ilvl w:val="0"/>
                <w:numId w:val="11"/>
              </w:numPr>
              <w:ind w:left="453"/>
              <w:rPr>
                <w:rFonts w:cs="Arial"/>
                <w:snapToGrid w:val="0"/>
                <w:vanish/>
              </w:rPr>
            </w:pPr>
            <w:r w:rsidRPr="00764EF4">
              <w:rPr>
                <w:rFonts w:cs="Arial"/>
                <w:snapToGrid w:val="0"/>
                <w:vanish/>
              </w:rPr>
              <w:t>Editorial changes (in “Variants” section)</w:t>
            </w:r>
          </w:p>
        </w:tc>
        <w:tc>
          <w:tcPr>
            <w:tcW w:w="1588" w:type="dxa"/>
          </w:tcPr>
          <w:p w14:paraId="64025FE6" w14:textId="77777777" w:rsidR="00000F18" w:rsidRPr="00764EF4" w:rsidRDefault="00000F18" w:rsidP="00000F18">
            <w:pPr>
              <w:rPr>
                <w:snapToGrid w:val="0"/>
                <w:vanish/>
              </w:rPr>
            </w:pPr>
            <w:r w:rsidRPr="00764EF4">
              <w:rPr>
                <w:snapToGrid w:val="0"/>
                <w:vanish/>
              </w:rPr>
              <w:t>Jbaden1</w:t>
            </w:r>
          </w:p>
        </w:tc>
      </w:tr>
      <w:tr w:rsidR="00000F18" w:rsidRPr="00764EF4" w14:paraId="68640EF2" w14:textId="77777777" w:rsidTr="00FA352A">
        <w:tblPrEx>
          <w:tblLook w:val="04A0" w:firstRow="1" w:lastRow="0" w:firstColumn="1" w:lastColumn="0" w:noHBand="0" w:noVBand="1"/>
        </w:tblPrEx>
        <w:trPr>
          <w:hidden/>
        </w:trPr>
        <w:tc>
          <w:tcPr>
            <w:tcW w:w="1135" w:type="dxa"/>
          </w:tcPr>
          <w:p w14:paraId="2C73C8C6" w14:textId="77777777" w:rsidR="00000F18" w:rsidRPr="00764EF4" w:rsidRDefault="00000F18" w:rsidP="00000F18">
            <w:pPr>
              <w:jc w:val="center"/>
              <w:rPr>
                <w:snapToGrid w:val="0"/>
                <w:vanish/>
              </w:rPr>
            </w:pPr>
            <w:r w:rsidRPr="00764EF4">
              <w:rPr>
                <w:snapToGrid w:val="0"/>
                <w:vanish/>
              </w:rPr>
              <w:t>6</w:t>
            </w:r>
          </w:p>
        </w:tc>
        <w:tc>
          <w:tcPr>
            <w:tcW w:w="850" w:type="dxa"/>
          </w:tcPr>
          <w:p w14:paraId="70EA18F0" w14:textId="77777777" w:rsidR="00000F18" w:rsidRPr="00764EF4" w:rsidRDefault="00431AAA" w:rsidP="00000F18">
            <w:pPr>
              <w:jc w:val="center"/>
              <w:rPr>
                <w:snapToGrid w:val="0"/>
                <w:vanish/>
              </w:rPr>
            </w:pPr>
            <w:r>
              <w:rPr>
                <w:snapToGrid w:val="0"/>
                <w:vanish/>
              </w:rPr>
              <w:t>1a</w:t>
            </w:r>
          </w:p>
        </w:tc>
        <w:tc>
          <w:tcPr>
            <w:tcW w:w="993" w:type="dxa"/>
          </w:tcPr>
          <w:p w14:paraId="5FCB9430" w14:textId="77777777" w:rsidR="00000F18" w:rsidRPr="00764EF4" w:rsidRDefault="00000F18" w:rsidP="00000F18">
            <w:pPr>
              <w:jc w:val="center"/>
              <w:rPr>
                <w:snapToGrid w:val="0"/>
                <w:vanish/>
              </w:rPr>
            </w:pPr>
            <w:r w:rsidRPr="00764EF4">
              <w:rPr>
                <w:snapToGrid w:val="0"/>
                <w:vanish/>
              </w:rPr>
              <w:t>2019-01-21</w:t>
            </w:r>
          </w:p>
        </w:tc>
        <w:tc>
          <w:tcPr>
            <w:tcW w:w="5669" w:type="dxa"/>
          </w:tcPr>
          <w:p w14:paraId="2000EFF3" w14:textId="77777777" w:rsidR="00000F18" w:rsidRPr="00764EF4" w:rsidRDefault="00000F18" w:rsidP="00000F18">
            <w:pPr>
              <w:pStyle w:val="Header"/>
              <w:numPr>
                <w:ilvl w:val="0"/>
                <w:numId w:val="11"/>
              </w:numPr>
              <w:ind w:left="453"/>
              <w:rPr>
                <w:rFonts w:cs="Arial"/>
                <w:snapToGrid w:val="0"/>
                <w:vanish/>
              </w:rPr>
            </w:pPr>
            <w:r w:rsidRPr="00764EF4">
              <w:rPr>
                <w:rFonts w:cs="Arial"/>
                <w:snapToGrid w:val="0"/>
                <w:vanish/>
              </w:rPr>
              <w:t>Template Id set to 2</w:t>
            </w:r>
          </w:p>
        </w:tc>
        <w:tc>
          <w:tcPr>
            <w:tcW w:w="1588" w:type="dxa"/>
          </w:tcPr>
          <w:p w14:paraId="5F01F014" w14:textId="77777777" w:rsidR="00000F18" w:rsidRPr="00764EF4" w:rsidRDefault="00000F18" w:rsidP="00000F18">
            <w:pPr>
              <w:rPr>
                <w:snapToGrid w:val="0"/>
                <w:vanish/>
              </w:rPr>
            </w:pPr>
            <w:r w:rsidRPr="00764EF4">
              <w:rPr>
                <w:snapToGrid w:val="0"/>
                <w:vanish/>
              </w:rPr>
              <w:t>Jbaden1</w:t>
            </w:r>
          </w:p>
        </w:tc>
      </w:tr>
      <w:tr w:rsidR="00000F18" w:rsidRPr="00764EF4" w14:paraId="645767EE" w14:textId="77777777" w:rsidTr="00FA352A">
        <w:tblPrEx>
          <w:tblLook w:val="04A0" w:firstRow="1" w:lastRow="0" w:firstColumn="1" w:lastColumn="0" w:noHBand="0" w:noVBand="1"/>
        </w:tblPrEx>
        <w:trPr>
          <w:hidden/>
        </w:trPr>
        <w:tc>
          <w:tcPr>
            <w:tcW w:w="1135" w:type="dxa"/>
          </w:tcPr>
          <w:p w14:paraId="619E5864" w14:textId="77777777" w:rsidR="00000F18" w:rsidRPr="00764EF4" w:rsidRDefault="00000F18" w:rsidP="00000F18">
            <w:pPr>
              <w:jc w:val="center"/>
              <w:rPr>
                <w:snapToGrid w:val="0"/>
                <w:vanish/>
              </w:rPr>
            </w:pPr>
            <w:r w:rsidRPr="00764EF4">
              <w:rPr>
                <w:snapToGrid w:val="0"/>
                <w:vanish/>
              </w:rPr>
              <w:t>6</w:t>
            </w:r>
          </w:p>
        </w:tc>
        <w:tc>
          <w:tcPr>
            <w:tcW w:w="850" w:type="dxa"/>
          </w:tcPr>
          <w:p w14:paraId="12B1E58C" w14:textId="77777777" w:rsidR="00000F18" w:rsidRPr="00764EF4" w:rsidRDefault="00431AAA" w:rsidP="00000F18">
            <w:pPr>
              <w:jc w:val="center"/>
              <w:rPr>
                <w:snapToGrid w:val="0"/>
                <w:vanish/>
              </w:rPr>
            </w:pPr>
            <w:r>
              <w:rPr>
                <w:snapToGrid w:val="0"/>
                <w:vanish/>
              </w:rPr>
              <w:t>1a</w:t>
            </w:r>
          </w:p>
        </w:tc>
        <w:tc>
          <w:tcPr>
            <w:tcW w:w="993" w:type="dxa"/>
          </w:tcPr>
          <w:p w14:paraId="4DBFF0F1" w14:textId="77777777" w:rsidR="00000F18" w:rsidRPr="00764EF4" w:rsidRDefault="00000F18" w:rsidP="00000F18">
            <w:pPr>
              <w:jc w:val="center"/>
              <w:rPr>
                <w:snapToGrid w:val="0"/>
                <w:vanish/>
              </w:rPr>
            </w:pPr>
            <w:r w:rsidRPr="00764EF4">
              <w:rPr>
                <w:snapToGrid w:val="0"/>
                <w:vanish/>
              </w:rPr>
              <w:t>2019-03-22</w:t>
            </w:r>
          </w:p>
        </w:tc>
        <w:tc>
          <w:tcPr>
            <w:tcW w:w="5669" w:type="dxa"/>
          </w:tcPr>
          <w:p w14:paraId="578B3985" w14:textId="77777777" w:rsidR="00000F18" w:rsidRPr="00764EF4" w:rsidRDefault="00000F18" w:rsidP="00000F18">
            <w:pPr>
              <w:pStyle w:val="Header"/>
              <w:numPr>
                <w:ilvl w:val="0"/>
                <w:numId w:val="11"/>
              </w:numPr>
              <w:ind w:left="453"/>
              <w:textAlignment w:val="auto"/>
              <w:rPr>
                <w:rFonts w:cs="Arial"/>
                <w:snapToGrid w:val="0"/>
                <w:vanish/>
              </w:rPr>
            </w:pPr>
            <w:r w:rsidRPr="00764EF4">
              <w:rPr>
                <w:rFonts w:cs="Arial"/>
                <w:snapToGrid w:val="0"/>
                <w:vanish/>
              </w:rPr>
              <w:t>Chapter “Decomposed FSRs” renamed to Functional Safety Requirements” A new chapter “ASIL Decomposition of of Functional Safety Requirements” added as a subsection to that chapter.</w:t>
            </w:r>
          </w:p>
        </w:tc>
        <w:tc>
          <w:tcPr>
            <w:tcW w:w="1588" w:type="dxa"/>
          </w:tcPr>
          <w:p w14:paraId="132A99B5" w14:textId="77777777" w:rsidR="00000F18" w:rsidRPr="00764EF4" w:rsidRDefault="00000F18" w:rsidP="00000F18">
            <w:pPr>
              <w:rPr>
                <w:snapToGrid w:val="0"/>
                <w:vanish/>
              </w:rPr>
            </w:pPr>
            <w:r w:rsidRPr="00764EF4">
              <w:rPr>
                <w:snapToGrid w:val="0"/>
                <w:vanish/>
              </w:rPr>
              <w:t>Jbaden1</w:t>
            </w:r>
          </w:p>
        </w:tc>
      </w:tr>
      <w:tr w:rsidR="00000F18" w:rsidRPr="00764EF4" w14:paraId="3B602564" w14:textId="77777777" w:rsidTr="00FA352A">
        <w:tblPrEx>
          <w:tblLook w:val="04A0" w:firstRow="1" w:lastRow="0" w:firstColumn="1" w:lastColumn="0" w:noHBand="0" w:noVBand="1"/>
        </w:tblPrEx>
        <w:trPr>
          <w:hidden/>
        </w:trPr>
        <w:tc>
          <w:tcPr>
            <w:tcW w:w="1135" w:type="dxa"/>
          </w:tcPr>
          <w:p w14:paraId="083AF1A0" w14:textId="77777777" w:rsidR="00000F18" w:rsidRPr="00764EF4" w:rsidRDefault="00000F18" w:rsidP="00000F18">
            <w:pPr>
              <w:jc w:val="center"/>
              <w:rPr>
                <w:snapToGrid w:val="0"/>
                <w:vanish/>
              </w:rPr>
            </w:pPr>
            <w:r w:rsidRPr="00764EF4">
              <w:rPr>
                <w:snapToGrid w:val="0"/>
                <w:vanish/>
              </w:rPr>
              <w:t>6</w:t>
            </w:r>
          </w:p>
        </w:tc>
        <w:tc>
          <w:tcPr>
            <w:tcW w:w="850" w:type="dxa"/>
          </w:tcPr>
          <w:p w14:paraId="58544AA2" w14:textId="77777777" w:rsidR="00000F18" w:rsidRPr="00764EF4" w:rsidRDefault="00431AAA" w:rsidP="00000F18">
            <w:pPr>
              <w:jc w:val="center"/>
              <w:rPr>
                <w:snapToGrid w:val="0"/>
                <w:vanish/>
              </w:rPr>
            </w:pPr>
            <w:r>
              <w:rPr>
                <w:snapToGrid w:val="0"/>
                <w:vanish/>
              </w:rPr>
              <w:t>1a</w:t>
            </w:r>
          </w:p>
        </w:tc>
        <w:tc>
          <w:tcPr>
            <w:tcW w:w="993" w:type="dxa"/>
          </w:tcPr>
          <w:p w14:paraId="34C01BF1" w14:textId="77777777" w:rsidR="00000F18" w:rsidRPr="00764EF4" w:rsidRDefault="00000F18" w:rsidP="00000F18">
            <w:pPr>
              <w:jc w:val="center"/>
              <w:rPr>
                <w:snapToGrid w:val="0"/>
                <w:vanish/>
              </w:rPr>
            </w:pPr>
            <w:r w:rsidRPr="00764EF4">
              <w:rPr>
                <w:snapToGrid w:val="0"/>
                <w:vanish/>
              </w:rPr>
              <w:t>2019-04-05</w:t>
            </w:r>
          </w:p>
        </w:tc>
        <w:tc>
          <w:tcPr>
            <w:tcW w:w="5669" w:type="dxa"/>
          </w:tcPr>
          <w:p w14:paraId="48FCC664" w14:textId="77777777" w:rsidR="00000F18" w:rsidRPr="00764EF4" w:rsidRDefault="00000F18" w:rsidP="00000F18">
            <w:pPr>
              <w:pStyle w:val="Header"/>
              <w:numPr>
                <w:ilvl w:val="0"/>
                <w:numId w:val="11"/>
              </w:numPr>
              <w:ind w:left="453"/>
              <w:textAlignment w:val="auto"/>
              <w:rPr>
                <w:rFonts w:cs="Arial"/>
                <w:snapToGrid w:val="0"/>
                <w:vanish/>
              </w:rPr>
            </w:pPr>
            <w:r w:rsidRPr="00764EF4">
              <w:rPr>
                <w:rFonts w:cs="Arial"/>
                <w:snapToGrid w:val="0"/>
                <w:vanish/>
              </w:rPr>
              <w:t>Some wording in ASIL decomposition table modified. Description of fields in that table improved.</w:t>
            </w:r>
          </w:p>
        </w:tc>
        <w:tc>
          <w:tcPr>
            <w:tcW w:w="1588" w:type="dxa"/>
          </w:tcPr>
          <w:p w14:paraId="2453BC01" w14:textId="77777777" w:rsidR="00000F18" w:rsidRPr="00764EF4" w:rsidRDefault="00000F18" w:rsidP="00000F18">
            <w:pPr>
              <w:rPr>
                <w:snapToGrid w:val="0"/>
                <w:vanish/>
              </w:rPr>
            </w:pPr>
            <w:r w:rsidRPr="00764EF4">
              <w:rPr>
                <w:snapToGrid w:val="0"/>
                <w:vanish/>
              </w:rPr>
              <w:t>Jbaden1</w:t>
            </w:r>
          </w:p>
        </w:tc>
      </w:tr>
      <w:tr w:rsidR="00000F18" w:rsidRPr="00764EF4" w14:paraId="34783998" w14:textId="77777777" w:rsidTr="00FA352A">
        <w:tblPrEx>
          <w:tblLook w:val="04A0" w:firstRow="1" w:lastRow="0" w:firstColumn="1" w:lastColumn="0" w:noHBand="0" w:noVBand="1"/>
        </w:tblPrEx>
        <w:trPr>
          <w:hidden/>
        </w:trPr>
        <w:tc>
          <w:tcPr>
            <w:tcW w:w="1135" w:type="dxa"/>
          </w:tcPr>
          <w:p w14:paraId="72873B8D" w14:textId="77777777" w:rsidR="00000F18" w:rsidRPr="00764EF4" w:rsidRDefault="00000F18" w:rsidP="00000F18">
            <w:pPr>
              <w:jc w:val="center"/>
              <w:rPr>
                <w:snapToGrid w:val="0"/>
                <w:vanish/>
              </w:rPr>
            </w:pPr>
            <w:r w:rsidRPr="00764EF4">
              <w:rPr>
                <w:snapToGrid w:val="0"/>
                <w:vanish/>
              </w:rPr>
              <w:t>6</w:t>
            </w:r>
          </w:p>
        </w:tc>
        <w:tc>
          <w:tcPr>
            <w:tcW w:w="850" w:type="dxa"/>
          </w:tcPr>
          <w:p w14:paraId="49048257" w14:textId="77777777" w:rsidR="00000F18" w:rsidRPr="00764EF4" w:rsidRDefault="00431AAA" w:rsidP="00000F18">
            <w:pPr>
              <w:jc w:val="center"/>
              <w:rPr>
                <w:snapToGrid w:val="0"/>
                <w:vanish/>
              </w:rPr>
            </w:pPr>
            <w:r>
              <w:rPr>
                <w:snapToGrid w:val="0"/>
                <w:vanish/>
              </w:rPr>
              <w:t>1a</w:t>
            </w:r>
          </w:p>
        </w:tc>
        <w:tc>
          <w:tcPr>
            <w:tcW w:w="993" w:type="dxa"/>
          </w:tcPr>
          <w:p w14:paraId="4D090FA8" w14:textId="77777777" w:rsidR="00000F18" w:rsidRPr="00764EF4" w:rsidRDefault="00000F18" w:rsidP="00000F18">
            <w:pPr>
              <w:jc w:val="center"/>
              <w:rPr>
                <w:snapToGrid w:val="0"/>
                <w:vanish/>
              </w:rPr>
            </w:pPr>
            <w:r w:rsidRPr="00764EF4">
              <w:rPr>
                <w:snapToGrid w:val="0"/>
                <w:vanish/>
              </w:rPr>
              <w:t>2019-04-05</w:t>
            </w:r>
          </w:p>
        </w:tc>
        <w:tc>
          <w:tcPr>
            <w:tcW w:w="5669" w:type="dxa"/>
          </w:tcPr>
          <w:p w14:paraId="6FAA87E1" w14:textId="77777777" w:rsidR="00000F18" w:rsidRPr="00764EF4" w:rsidRDefault="00000F18" w:rsidP="00000F18">
            <w:pPr>
              <w:pStyle w:val="Header"/>
              <w:numPr>
                <w:ilvl w:val="0"/>
                <w:numId w:val="11"/>
              </w:numPr>
              <w:ind w:left="453"/>
              <w:textAlignment w:val="auto"/>
              <w:rPr>
                <w:rFonts w:cs="Arial"/>
                <w:snapToGrid w:val="0"/>
                <w:vanish/>
              </w:rPr>
            </w:pPr>
            <w:r w:rsidRPr="00764EF4">
              <w:rPr>
                <w:rFonts w:cs="Arial"/>
                <w:snapToGrid w:val="0"/>
                <w:vanish/>
              </w:rPr>
              <w:t>ASIL decomposition table removed (ASIL decomposition only allowed on Feature Level or on Component Level in the FIS or ECU Functional Spec)</w:t>
            </w:r>
          </w:p>
        </w:tc>
        <w:tc>
          <w:tcPr>
            <w:tcW w:w="1588" w:type="dxa"/>
          </w:tcPr>
          <w:p w14:paraId="7C2BB97F" w14:textId="77777777" w:rsidR="00000F18" w:rsidRPr="00764EF4" w:rsidRDefault="00000F18" w:rsidP="00000F18">
            <w:pPr>
              <w:rPr>
                <w:snapToGrid w:val="0"/>
                <w:vanish/>
              </w:rPr>
            </w:pPr>
            <w:r w:rsidRPr="00764EF4">
              <w:rPr>
                <w:snapToGrid w:val="0"/>
                <w:vanish/>
              </w:rPr>
              <w:t>Jbaden1</w:t>
            </w:r>
          </w:p>
        </w:tc>
      </w:tr>
      <w:tr w:rsidR="00000F18" w:rsidRPr="00764EF4" w14:paraId="3979B153" w14:textId="77777777" w:rsidTr="00FA352A">
        <w:tblPrEx>
          <w:tblLook w:val="04A0" w:firstRow="1" w:lastRow="0" w:firstColumn="1" w:lastColumn="0" w:noHBand="0" w:noVBand="1"/>
        </w:tblPrEx>
        <w:trPr>
          <w:hidden/>
        </w:trPr>
        <w:tc>
          <w:tcPr>
            <w:tcW w:w="1135" w:type="dxa"/>
          </w:tcPr>
          <w:p w14:paraId="03464AD3" w14:textId="77777777" w:rsidR="00000F18" w:rsidRPr="00764EF4" w:rsidRDefault="00000F18" w:rsidP="00000F18">
            <w:pPr>
              <w:jc w:val="center"/>
              <w:rPr>
                <w:snapToGrid w:val="0"/>
                <w:vanish/>
              </w:rPr>
            </w:pPr>
            <w:r w:rsidRPr="00764EF4">
              <w:rPr>
                <w:snapToGrid w:val="0"/>
                <w:vanish/>
              </w:rPr>
              <w:t>6</w:t>
            </w:r>
          </w:p>
        </w:tc>
        <w:tc>
          <w:tcPr>
            <w:tcW w:w="850" w:type="dxa"/>
          </w:tcPr>
          <w:p w14:paraId="3AB12285" w14:textId="77777777" w:rsidR="00000F18" w:rsidRPr="00764EF4" w:rsidRDefault="00431AAA" w:rsidP="00000F18">
            <w:pPr>
              <w:jc w:val="center"/>
              <w:rPr>
                <w:snapToGrid w:val="0"/>
                <w:vanish/>
              </w:rPr>
            </w:pPr>
            <w:r>
              <w:rPr>
                <w:snapToGrid w:val="0"/>
                <w:vanish/>
              </w:rPr>
              <w:t>1a</w:t>
            </w:r>
          </w:p>
        </w:tc>
        <w:tc>
          <w:tcPr>
            <w:tcW w:w="993" w:type="dxa"/>
          </w:tcPr>
          <w:p w14:paraId="3886260E" w14:textId="77777777" w:rsidR="00000F18" w:rsidRPr="00764EF4" w:rsidRDefault="00000F18" w:rsidP="00000F18">
            <w:pPr>
              <w:jc w:val="center"/>
              <w:rPr>
                <w:snapToGrid w:val="0"/>
                <w:vanish/>
              </w:rPr>
            </w:pPr>
            <w:r w:rsidRPr="00764EF4">
              <w:rPr>
                <w:snapToGrid w:val="0"/>
                <w:vanish/>
              </w:rPr>
              <w:t>2019-07-02</w:t>
            </w:r>
          </w:p>
        </w:tc>
        <w:tc>
          <w:tcPr>
            <w:tcW w:w="5669" w:type="dxa"/>
          </w:tcPr>
          <w:p w14:paraId="0D6EBA7C" w14:textId="77777777"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"Important" box added on cover sheet which points to the macros</w:t>
            </w:r>
          </w:p>
          <w:p w14:paraId="6BF4E0E4" w14:textId="77777777"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Chapters “References” and “Glossary” moved back up to section “Introduction</w:t>
            </w:r>
          </w:p>
          <w:p w14:paraId="2C646D5C" w14:textId="77777777"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Chapter “Inputs Requirements” reworked</w:t>
            </w:r>
          </w:p>
        </w:tc>
        <w:tc>
          <w:tcPr>
            <w:tcW w:w="1588" w:type="dxa"/>
          </w:tcPr>
          <w:p w14:paraId="23C436DE" w14:textId="77777777" w:rsidR="00000F18" w:rsidRPr="00764EF4" w:rsidRDefault="00000F18" w:rsidP="00000F18">
            <w:pPr>
              <w:rPr>
                <w:snapToGrid w:val="0"/>
                <w:vanish/>
              </w:rPr>
            </w:pPr>
            <w:r w:rsidRPr="00764EF4">
              <w:rPr>
                <w:snapToGrid w:val="0"/>
                <w:vanish/>
              </w:rPr>
              <w:t>Jbaden1</w:t>
            </w:r>
          </w:p>
        </w:tc>
      </w:tr>
      <w:tr w:rsidR="00000F18" w:rsidRPr="00764EF4" w14:paraId="17B92971" w14:textId="77777777" w:rsidTr="00FA352A">
        <w:tblPrEx>
          <w:tblLook w:val="04A0" w:firstRow="1" w:lastRow="0" w:firstColumn="1" w:lastColumn="0" w:noHBand="0" w:noVBand="1"/>
        </w:tblPrEx>
        <w:trPr>
          <w:hidden/>
        </w:trPr>
        <w:tc>
          <w:tcPr>
            <w:tcW w:w="1135" w:type="dxa"/>
          </w:tcPr>
          <w:p w14:paraId="0C948C5B" w14:textId="77777777" w:rsidR="00000F18" w:rsidRPr="00764EF4" w:rsidRDefault="00000F18" w:rsidP="00000F18">
            <w:pPr>
              <w:jc w:val="center"/>
              <w:rPr>
                <w:snapToGrid w:val="0"/>
                <w:vanish/>
              </w:rPr>
            </w:pPr>
            <w:r w:rsidRPr="00764EF4">
              <w:rPr>
                <w:snapToGrid w:val="0"/>
                <w:vanish/>
              </w:rPr>
              <w:t>6</w:t>
            </w:r>
          </w:p>
        </w:tc>
        <w:tc>
          <w:tcPr>
            <w:tcW w:w="850" w:type="dxa"/>
          </w:tcPr>
          <w:p w14:paraId="39D9324F" w14:textId="77777777" w:rsidR="00000F18" w:rsidRPr="00764EF4" w:rsidRDefault="00431AAA" w:rsidP="00000F18">
            <w:pPr>
              <w:jc w:val="center"/>
              <w:rPr>
                <w:snapToGrid w:val="0"/>
                <w:vanish/>
              </w:rPr>
            </w:pPr>
            <w:r>
              <w:rPr>
                <w:snapToGrid w:val="0"/>
                <w:vanish/>
              </w:rPr>
              <w:t>1a</w:t>
            </w:r>
          </w:p>
        </w:tc>
        <w:tc>
          <w:tcPr>
            <w:tcW w:w="993" w:type="dxa"/>
          </w:tcPr>
          <w:p w14:paraId="5C6BE3D4" w14:textId="77777777" w:rsidR="00000F18" w:rsidRPr="00764EF4" w:rsidRDefault="00000F18" w:rsidP="00000F18">
            <w:pPr>
              <w:jc w:val="center"/>
              <w:rPr>
                <w:snapToGrid w:val="0"/>
                <w:vanish/>
              </w:rPr>
            </w:pPr>
            <w:r w:rsidRPr="00764EF4">
              <w:rPr>
                <w:snapToGrid w:val="0"/>
                <w:vanish/>
              </w:rPr>
              <w:t>2019-09-10</w:t>
            </w:r>
          </w:p>
        </w:tc>
        <w:tc>
          <w:tcPr>
            <w:tcW w:w="5669" w:type="dxa"/>
          </w:tcPr>
          <w:p w14:paraId="321021C5" w14:textId="77777777"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Chapter 4.1.4 has now one section per modeling technique again. This is to allow more intuitive tailoring of the section (driven by AV team request).</w:t>
            </w:r>
          </w:p>
        </w:tc>
        <w:tc>
          <w:tcPr>
            <w:tcW w:w="1588" w:type="dxa"/>
          </w:tcPr>
          <w:p w14:paraId="2FEC4FAB" w14:textId="77777777" w:rsidR="00000F18" w:rsidRPr="00764EF4" w:rsidRDefault="00000F18" w:rsidP="00000F18">
            <w:pPr>
              <w:rPr>
                <w:snapToGrid w:val="0"/>
                <w:vanish/>
              </w:rPr>
            </w:pPr>
            <w:r w:rsidRPr="00764EF4">
              <w:rPr>
                <w:snapToGrid w:val="0"/>
                <w:vanish/>
              </w:rPr>
              <w:t>Jbaden1</w:t>
            </w:r>
          </w:p>
        </w:tc>
      </w:tr>
      <w:tr w:rsidR="00000F18" w:rsidRPr="00764EF4" w14:paraId="0A22E813" w14:textId="77777777" w:rsidTr="00FA352A">
        <w:tblPrEx>
          <w:tblLook w:val="04A0" w:firstRow="1" w:lastRow="0" w:firstColumn="1" w:lastColumn="0" w:noHBand="0" w:noVBand="1"/>
        </w:tblPrEx>
        <w:trPr>
          <w:hidden/>
        </w:trPr>
        <w:tc>
          <w:tcPr>
            <w:tcW w:w="1135" w:type="dxa"/>
          </w:tcPr>
          <w:p w14:paraId="3577911E" w14:textId="77777777" w:rsidR="00000F18" w:rsidRPr="00764EF4" w:rsidRDefault="00000F18" w:rsidP="00000F18">
            <w:pPr>
              <w:jc w:val="center"/>
              <w:rPr>
                <w:snapToGrid w:val="0"/>
                <w:vanish/>
              </w:rPr>
            </w:pPr>
            <w:r w:rsidRPr="00764EF4">
              <w:rPr>
                <w:snapToGrid w:val="0"/>
                <w:vanish/>
              </w:rPr>
              <w:t>6</w:t>
            </w:r>
          </w:p>
        </w:tc>
        <w:tc>
          <w:tcPr>
            <w:tcW w:w="850" w:type="dxa"/>
          </w:tcPr>
          <w:p w14:paraId="47070729" w14:textId="77777777" w:rsidR="00000F18" w:rsidRPr="00764EF4" w:rsidRDefault="00431AAA" w:rsidP="00000F18">
            <w:pPr>
              <w:jc w:val="center"/>
              <w:rPr>
                <w:snapToGrid w:val="0"/>
                <w:vanish/>
              </w:rPr>
            </w:pPr>
            <w:r>
              <w:rPr>
                <w:snapToGrid w:val="0"/>
                <w:vanish/>
              </w:rPr>
              <w:t>1a</w:t>
            </w:r>
          </w:p>
        </w:tc>
        <w:tc>
          <w:tcPr>
            <w:tcW w:w="993" w:type="dxa"/>
          </w:tcPr>
          <w:p w14:paraId="73AA92DF" w14:textId="77777777" w:rsidR="00000F18" w:rsidRPr="00764EF4" w:rsidRDefault="00000F18" w:rsidP="00000F18">
            <w:pPr>
              <w:jc w:val="center"/>
              <w:rPr>
                <w:snapToGrid w:val="0"/>
                <w:vanish/>
              </w:rPr>
            </w:pPr>
            <w:r w:rsidRPr="00764EF4">
              <w:rPr>
                <w:snapToGrid w:val="0"/>
                <w:vanish/>
              </w:rPr>
              <w:t>2019-09-10</w:t>
            </w:r>
          </w:p>
        </w:tc>
        <w:tc>
          <w:tcPr>
            <w:tcW w:w="5669" w:type="dxa"/>
          </w:tcPr>
          <w:p w14:paraId="71D17330" w14:textId="7A3B5526"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 xml:space="preserve">Copyright notice shortened and moved to cover sheet and added to footer (to be compliant </w:t>
            </w:r>
            <w:hyperlink r:id="rId161" w:history="1">
              <w:r w:rsidRPr="00764EF4">
                <w:rPr>
                  <w:rFonts w:cs="Arial"/>
                  <w:snapToGrid w:val="0"/>
                  <w:vanish/>
                </w:rPr>
                <w:t xml:space="preserve">with </w:t>
              </w:r>
              <w:r w:rsidRPr="00764EF4">
                <w:rPr>
                  <w:vanish/>
                  <w:color w:val="0000FF"/>
                  <w:u w:val="single"/>
                </w:rPr>
                <w:t>Ford copyright guidelines</w:t>
              </w:r>
            </w:hyperlink>
            <w:r w:rsidRPr="00764EF4">
              <w:rPr>
                <w:rFonts w:cs="Arial"/>
                <w:snapToGrid w:val="0"/>
                <w:vanish/>
              </w:rPr>
              <w:t>)</w:t>
            </w:r>
          </w:p>
          <w:p w14:paraId="0B3CF426" w14:textId="77777777"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Term “Disclaimer” no longer used for what is actually only a copyright notice</w:t>
            </w:r>
          </w:p>
        </w:tc>
        <w:tc>
          <w:tcPr>
            <w:tcW w:w="1588" w:type="dxa"/>
          </w:tcPr>
          <w:p w14:paraId="3C6F0516" w14:textId="77777777" w:rsidR="00000F18" w:rsidRPr="00764EF4" w:rsidRDefault="00000F18" w:rsidP="00000F18">
            <w:pPr>
              <w:rPr>
                <w:snapToGrid w:val="0"/>
                <w:vanish/>
              </w:rPr>
            </w:pPr>
            <w:r w:rsidRPr="00764EF4">
              <w:rPr>
                <w:snapToGrid w:val="0"/>
                <w:vanish/>
              </w:rPr>
              <w:t>Jbaden1</w:t>
            </w:r>
          </w:p>
        </w:tc>
      </w:tr>
      <w:tr w:rsidR="00000F18" w:rsidRPr="00764EF4" w14:paraId="3D6A1607" w14:textId="77777777" w:rsidTr="00FA352A">
        <w:tblPrEx>
          <w:tblLook w:val="04A0" w:firstRow="1" w:lastRow="0" w:firstColumn="1" w:lastColumn="0" w:noHBand="0" w:noVBand="1"/>
        </w:tblPrEx>
        <w:trPr>
          <w:hidden/>
        </w:trPr>
        <w:tc>
          <w:tcPr>
            <w:tcW w:w="1135" w:type="dxa"/>
          </w:tcPr>
          <w:p w14:paraId="782DD486" w14:textId="77777777" w:rsidR="00000F18" w:rsidRPr="00764EF4" w:rsidRDefault="00000F18" w:rsidP="00000F18">
            <w:pPr>
              <w:jc w:val="center"/>
              <w:rPr>
                <w:snapToGrid w:val="0"/>
                <w:vanish/>
              </w:rPr>
            </w:pPr>
            <w:r w:rsidRPr="00764EF4">
              <w:rPr>
                <w:snapToGrid w:val="0"/>
                <w:vanish/>
              </w:rPr>
              <w:t>6</w:t>
            </w:r>
          </w:p>
        </w:tc>
        <w:tc>
          <w:tcPr>
            <w:tcW w:w="850" w:type="dxa"/>
          </w:tcPr>
          <w:p w14:paraId="113F1EA8" w14:textId="77777777" w:rsidR="00000F18" w:rsidRPr="00764EF4" w:rsidRDefault="00431AAA" w:rsidP="00000F18">
            <w:pPr>
              <w:jc w:val="center"/>
              <w:rPr>
                <w:snapToGrid w:val="0"/>
                <w:vanish/>
              </w:rPr>
            </w:pPr>
            <w:r>
              <w:rPr>
                <w:snapToGrid w:val="0"/>
                <w:vanish/>
              </w:rPr>
              <w:t>1a</w:t>
            </w:r>
          </w:p>
        </w:tc>
        <w:tc>
          <w:tcPr>
            <w:tcW w:w="993" w:type="dxa"/>
          </w:tcPr>
          <w:p w14:paraId="3D87BDD1" w14:textId="77777777" w:rsidR="00000F18" w:rsidRPr="00764EF4" w:rsidRDefault="00000F18" w:rsidP="00000F18">
            <w:pPr>
              <w:jc w:val="center"/>
              <w:rPr>
                <w:snapToGrid w:val="0"/>
                <w:vanish/>
              </w:rPr>
            </w:pPr>
            <w:r w:rsidRPr="00764EF4">
              <w:rPr>
                <w:snapToGrid w:val="0"/>
                <w:vanish/>
              </w:rPr>
              <w:t>2019-05-11</w:t>
            </w:r>
          </w:p>
        </w:tc>
        <w:tc>
          <w:tcPr>
            <w:tcW w:w="5669" w:type="dxa"/>
          </w:tcPr>
          <w:p w14:paraId="1B89C9E7" w14:textId="77777777" w:rsidR="00000F18" w:rsidRPr="00764EF4" w:rsidRDefault="00000F18" w:rsidP="00000F18">
            <w:pPr>
              <w:pStyle w:val="Header"/>
              <w:numPr>
                <w:ilvl w:val="0"/>
                <w:numId w:val="11"/>
              </w:numPr>
              <w:ind w:left="429"/>
              <w:textAlignment w:val="auto"/>
              <w:rPr>
                <w:snapToGrid w:val="0"/>
                <w:vanish/>
              </w:rPr>
            </w:pPr>
            <w:r w:rsidRPr="00764EF4">
              <w:rPr>
                <w:snapToGrid w:val="0"/>
                <w:vanish/>
              </w:rPr>
              <w:t>Per FuSa core team request: Subsection “Functional Safety Requirements” removed completely from Function Spec. FSRs are only captured in the Feature Doc</w:t>
            </w:r>
          </w:p>
          <w:p w14:paraId="101367A1" w14:textId="77777777" w:rsidR="00000F18" w:rsidRPr="00764EF4" w:rsidRDefault="00000F18" w:rsidP="00000F18">
            <w:pPr>
              <w:pStyle w:val="Header"/>
              <w:numPr>
                <w:ilvl w:val="0"/>
                <w:numId w:val="11"/>
              </w:numPr>
              <w:ind w:left="429"/>
              <w:textAlignment w:val="auto"/>
              <w:rPr>
                <w:snapToGrid w:val="0"/>
                <w:vanish/>
              </w:rPr>
            </w:pPr>
            <w:r w:rsidRPr="00764EF4">
              <w:rPr>
                <w:snapToGrid w:val="0"/>
                <w:vanish/>
              </w:rPr>
              <w:t>Chapter “Input Requirements” renamed to “Input Requirements/Documents”</w:t>
            </w:r>
          </w:p>
        </w:tc>
        <w:tc>
          <w:tcPr>
            <w:tcW w:w="1588" w:type="dxa"/>
          </w:tcPr>
          <w:p w14:paraId="537B549E" w14:textId="77777777" w:rsidR="00000F18" w:rsidRPr="00764EF4" w:rsidRDefault="00000F18" w:rsidP="00000F18">
            <w:pPr>
              <w:rPr>
                <w:snapToGrid w:val="0"/>
                <w:vanish/>
              </w:rPr>
            </w:pPr>
            <w:r w:rsidRPr="00764EF4">
              <w:rPr>
                <w:snapToGrid w:val="0"/>
                <w:vanish/>
              </w:rPr>
              <w:t>Jbaden1</w:t>
            </w:r>
          </w:p>
        </w:tc>
      </w:tr>
      <w:tr w:rsidR="00000F18" w:rsidRPr="00764EF4" w14:paraId="06B0708D" w14:textId="77777777" w:rsidTr="00FA352A">
        <w:tblPrEx>
          <w:tblLook w:val="04A0" w:firstRow="1" w:lastRow="0" w:firstColumn="1" w:lastColumn="0" w:noHBand="0" w:noVBand="1"/>
        </w:tblPrEx>
        <w:trPr>
          <w:hidden/>
        </w:trPr>
        <w:tc>
          <w:tcPr>
            <w:tcW w:w="1135" w:type="dxa"/>
          </w:tcPr>
          <w:p w14:paraId="29DBE236" w14:textId="77777777" w:rsidR="00000F18" w:rsidRPr="00764EF4" w:rsidRDefault="00000F18" w:rsidP="00000F18">
            <w:pPr>
              <w:jc w:val="center"/>
              <w:rPr>
                <w:snapToGrid w:val="0"/>
                <w:vanish/>
              </w:rPr>
            </w:pPr>
            <w:r w:rsidRPr="00764EF4">
              <w:rPr>
                <w:snapToGrid w:val="0"/>
                <w:vanish/>
              </w:rPr>
              <w:t>6</w:t>
            </w:r>
          </w:p>
        </w:tc>
        <w:tc>
          <w:tcPr>
            <w:tcW w:w="850" w:type="dxa"/>
          </w:tcPr>
          <w:p w14:paraId="7381F905" w14:textId="77777777" w:rsidR="00000F18" w:rsidRPr="00764EF4" w:rsidRDefault="00431AAA" w:rsidP="00000F18">
            <w:pPr>
              <w:jc w:val="center"/>
              <w:rPr>
                <w:snapToGrid w:val="0"/>
                <w:vanish/>
              </w:rPr>
            </w:pPr>
            <w:r>
              <w:rPr>
                <w:snapToGrid w:val="0"/>
                <w:vanish/>
              </w:rPr>
              <w:t>1a</w:t>
            </w:r>
          </w:p>
        </w:tc>
        <w:tc>
          <w:tcPr>
            <w:tcW w:w="993" w:type="dxa"/>
          </w:tcPr>
          <w:p w14:paraId="5C3B38FD" w14:textId="77777777" w:rsidR="00000F18" w:rsidRPr="00764EF4" w:rsidRDefault="00000F18" w:rsidP="00000F18">
            <w:pPr>
              <w:jc w:val="center"/>
              <w:rPr>
                <w:snapToGrid w:val="0"/>
                <w:vanish/>
              </w:rPr>
            </w:pPr>
            <w:r w:rsidRPr="00764EF4">
              <w:rPr>
                <w:snapToGrid w:val="0"/>
                <w:vanish/>
              </w:rPr>
              <w:t>2019-12-05</w:t>
            </w:r>
          </w:p>
        </w:tc>
        <w:tc>
          <w:tcPr>
            <w:tcW w:w="5669" w:type="dxa"/>
          </w:tcPr>
          <w:p w14:paraId="67062BA2" w14:textId="77777777" w:rsidR="00000F18" w:rsidRPr="00764EF4" w:rsidRDefault="00000F18" w:rsidP="00000F18">
            <w:pPr>
              <w:pStyle w:val="Header"/>
              <w:numPr>
                <w:ilvl w:val="0"/>
                <w:numId w:val="11"/>
              </w:numPr>
              <w:ind w:left="429"/>
              <w:textAlignment w:val="auto"/>
              <w:rPr>
                <w:rFonts w:cs="Arial"/>
                <w:snapToGrid w:val="0"/>
                <w:vanish/>
              </w:rPr>
            </w:pPr>
            <w:r w:rsidRPr="00764EF4">
              <w:rPr>
                <w:rFonts w:cs="Arial"/>
                <w:snapToGrid w:val="0"/>
                <w:vanish/>
              </w:rPr>
              <w:t>Upstream Documents section added to “Input Requirements/Documents” table</w:t>
            </w:r>
          </w:p>
          <w:p w14:paraId="72C4CB01" w14:textId="77777777" w:rsidR="00000F18" w:rsidRPr="00764EF4" w:rsidRDefault="00000F18" w:rsidP="00000F18">
            <w:pPr>
              <w:pStyle w:val="Header"/>
              <w:numPr>
                <w:ilvl w:val="0"/>
                <w:numId w:val="11"/>
              </w:numPr>
              <w:ind w:left="429"/>
              <w:textAlignment w:val="auto"/>
              <w:rPr>
                <w:snapToGrid w:val="0"/>
                <w:vanish/>
              </w:rPr>
            </w:pPr>
            <w:r w:rsidRPr="00764EF4">
              <w:rPr>
                <w:rFonts w:cs="Arial"/>
                <w:snapToGrid w:val="0"/>
                <w:vanish/>
              </w:rPr>
              <w:t>Custom style table formatting removed</w:t>
            </w:r>
          </w:p>
          <w:p w14:paraId="02ACC773" w14:textId="77777777" w:rsidR="00000F18" w:rsidRPr="00764EF4" w:rsidRDefault="00000F18" w:rsidP="00000F18">
            <w:pPr>
              <w:pStyle w:val="Header"/>
              <w:numPr>
                <w:ilvl w:val="0"/>
                <w:numId w:val="11"/>
              </w:numPr>
              <w:ind w:left="429"/>
              <w:textAlignment w:val="auto"/>
              <w:rPr>
                <w:snapToGrid w:val="0"/>
                <w:vanish/>
              </w:rPr>
            </w:pPr>
            <w:r w:rsidRPr="00764EF4">
              <w:rPr>
                <w:snapToGrid w:val="0"/>
                <w:vanish/>
              </w:rPr>
              <w:t>Per FuSa core team request: Subsection “Functional Safety Requirements” to remain in (but no ASIL Decomposition in Function Spec)</w:t>
            </w:r>
          </w:p>
        </w:tc>
        <w:tc>
          <w:tcPr>
            <w:tcW w:w="1588" w:type="dxa"/>
          </w:tcPr>
          <w:p w14:paraId="396C316A" w14:textId="77777777" w:rsidR="00000F18" w:rsidRPr="00764EF4" w:rsidRDefault="00000F18" w:rsidP="00000F18">
            <w:pPr>
              <w:rPr>
                <w:snapToGrid w:val="0"/>
                <w:vanish/>
              </w:rPr>
            </w:pPr>
            <w:r w:rsidRPr="00764EF4">
              <w:rPr>
                <w:snapToGrid w:val="0"/>
                <w:vanish/>
              </w:rPr>
              <w:t>Jbaden1</w:t>
            </w:r>
          </w:p>
        </w:tc>
      </w:tr>
      <w:tr w:rsidR="00000F18" w:rsidRPr="00764EF4" w14:paraId="5AEBC2A7" w14:textId="77777777" w:rsidTr="00FA352A">
        <w:tblPrEx>
          <w:tblLook w:val="04A0" w:firstRow="1" w:lastRow="0" w:firstColumn="1" w:lastColumn="0" w:noHBand="0" w:noVBand="1"/>
        </w:tblPrEx>
        <w:trPr>
          <w:hidden/>
        </w:trPr>
        <w:tc>
          <w:tcPr>
            <w:tcW w:w="1135" w:type="dxa"/>
          </w:tcPr>
          <w:p w14:paraId="39DA8ED0" w14:textId="77777777" w:rsidR="00000F18" w:rsidRPr="00764EF4" w:rsidRDefault="00000F18" w:rsidP="00000F18">
            <w:pPr>
              <w:jc w:val="center"/>
              <w:rPr>
                <w:snapToGrid w:val="0"/>
                <w:vanish/>
              </w:rPr>
            </w:pPr>
            <w:r w:rsidRPr="00791DF4">
              <w:rPr>
                <w:snapToGrid w:val="0"/>
                <w:vanish/>
              </w:rPr>
              <w:t>6</w:t>
            </w:r>
          </w:p>
        </w:tc>
        <w:tc>
          <w:tcPr>
            <w:tcW w:w="850" w:type="dxa"/>
          </w:tcPr>
          <w:p w14:paraId="10A5A73E" w14:textId="77777777" w:rsidR="00000F18" w:rsidRPr="00764EF4" w:rsidRDefault="00431AAA" w:rsidP="00000F18">
            <w:pPr>
              <w:jc w:val="center"/>
              <w:rPr>
                <w:snapToGrid w:val="0"/>
                <w:vanish/>
              </w:rPr>
            </w:pPr>
            <w:r>
              <w:rPr>
                <w:snapToGrid w:val="0"/>
                <w:vanish/>
              </w:rPr>
              <w:t>1a</w:t>
            </w:r>
          </w:p>
        </w:tc>
        <w:tc>
          <w:tcPr>
            <w:tcW w:w="993" w:type="dxa"/>
          </w:tcPr>
          <w:p w14:paraId="3E0DBBA8" w14:textId="77777777" w:rsidR="00000F18" w:rsidRPr="00764EF4" w:rsidRDefault="00000F18" w:rsidP="00000F18">
            <w:pPr>
              <w:jc w:val="center"/>
              <w:rPr>
                <w:snapToGrid w:val="0"/>
                <w:vanish/>
              </w:rPr>
            </w:pPr>
            <w:r w:rsidRPr="00791DF4">
              <w:rPr>
                <w:snapToGrid w:val="0"/>
                <w:vanish/>
              </w:rPr>
              <w:t>2019-12-0</w:t>
            </w:r>
            <w:r>
              <w:rPr>
                <w:snapToGrid w:val="0"/>
                <w:vanish/>
              </w:rPr>
              <w:t>9</w:t>
            </w:r>
          </w:p>
        </w:tc>
        <w:tc>
          <w:tcPr>
            <w:tcW w:w="5669" w:type="dxa"/>
          </w:tcPr>
          <w:p w14:paraId="2FE4F679" w14:textId="77777777" w:rsidR="00000F18" w:rsidRPr="00791DF4" w:rsidRDefault="00000F18" w:rsidP="00000F18">
            <w:pPr>
              <w:pStyle w:val="Header"/>
              <w:numPr>
                <w:ilvl w:val="0"/>
                <w:numId w:val="11"/>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“Feature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7DD03CA5" w14:textId="77777777" w:rsidR="00000F18" w:rsidRPr="00764EF4" w:rsidRDefault="00000F18" w:rsidP="00000F18">
            <w:pPr>
              <w:pStyle w:val="Header"/>
              <w:numPr>
                <w:ilvl w:val="0"/>
                <w:numId w:val="11"/>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588" w:type="dxa"/>
          </w:tcPr>
          <w:p w14:paraId="38B38B17" w14:textId="77777777" w:rsidR="00000F18" w:rsidRPr="00764EF4" w:rsidRDefault="00000F18" w:rsidP="00000F18">
            <w:pPr>
              <w:rPr>
                <w:snapToGrid w:val="0"/>
                <w:vanish/>
              </w:rPr>
            </w:pPr>
            <w:r w:rsidRPr="00791DF4">
              <w:rPr>
                <w:snapToGrid w:val="0"/>
                <w:vanish/>
              </w:rPr>
              <w:t>Jbaden1</w:t>
            </w:r>
          </w:p>
        </w:tc>
      </w:tr>
      <w:tr w:rsidR="00000F18" w:rsidRPr="00764EF4" w14:paraId="3BAEEE85" w14:textId="77777777" w:rsidTr="00FA352A">
        <w:tblPrEx>
          <w:tblLook w:val="04A0" w:firstRow="1" w:lastRow="0" w:firstColumn="1" w:lastColumn="0" w:noHBand="0" w:noVBand="1"/>
        </w:tblPrEx>
        <w:trPr>
          <w:hidden/>
        </w:trPr>
        <w:tc>
          <w:tcPr>
            <w:tcW w:w="1135" w:type="dxa"/>
          </w:tcPr>
          <w:p w14:paraId="21975D95" w14:textId="77777777" w:rsidR="00000F18" w:rsidRPr="00791DF4" w:rsidRDefault="00000F18" w:rsidP="00000F18">
            <w:pPr>
              <w:jc w:val="center"/>
              <w:rPr>
                <w:snapToGrid w:val="0"/>
                <w:vanish/>
              </w:rPr>
            </w:pPr>
            <w:r w:rsidRPr="00017423">
              <w:rPr>
                <w:snapToGrid w:val="0"/>
                <w:vanish/>
              </w:rPr>
              <w:t>6</w:t>
            </w:r>
          </w:p>
        </w:tc>
        <w:tc>
          <w:tcPr>
            <w:tcW w:w="850" w:type="dxa"/>
          </w:tcPr>
          <w:p w14:paraId="46EDD999" w14:textId="77777777" w:rsidR="00000F18" w:rsidRPr="00791DF4" w:rsidRDefault="00431AAA" w:rsidP="00000F18">
            <w:pPr>
              <w:jc w:val="center"/>
              <w:rPr>
                <w:snapToGrid w:val="0"/>
                <w:vanish/>
              </w:rPr>
            </w:pPr>
            <w:r>
              <w:rPr>
                <w:snapToGrid w:val="0"/>
                <w:vanish/>
              </w:rPr>
              <w:t>1a</w:t>
            </w:r>
          </w:p>
        </w:tc>
        <w:tc>
          <w:tcPr>
            <w:tcW w:w="993" w:type="dxa"/>
          </w:tcPr>
          <w:p w14:paraId="2DC18C76" w14:textId="77777777" w:rsidR="00000F18" w:rsidRPr="00791DF4" w:rsidRDefault="00000F18" w:rsidP="00000F18">
            <w:pPr>
              <w:jc w:val="center"/>
              <w:rPr>
                <w:snapToGrid w:val="0"/>
                <w:vanish/>
              </w:rPr>
            </w:pPr>
            <w:r w:rsidRPr="00017423">
              <w:rPr>
                <w:snapToGrid w:val="0"/>
                <w:vanish/>
              </w:rPr>
              <w:t>2019-12-</w:t>
            </w:r>
            <w:r>
              <w:rPr>
                <w:snapToGrid w:val="0"/>
                <w:vanish/>
              </w:rPr>
              <w:t>10</w:t>
            </w:r>
          </w:p>
        </w:tc>
        <w:tc>
          <w:tcPr>
            <w:tcW w:w="5669" w:type="dxa"/>
          </w:tcPr>
          <w:p w14:paraId="75366873" w14:textId="77777777" w:rsidR="00000F18" w:rsidRPr="00227C8D" w:rsidRDefault="00000F18" w:rsidP="00000F18">
            <w:pPr>
              <w:pStyle w:val="Header"/>
              <w:numPr>
                <w:ilvl w:val="0"/>
                <w:numId w:val="11"/>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4351FEF6" w14:textId="77777777" w:rsidR="00000F18" w:rsidRPr="00791DF4" w:rsidRDefault="00000F18" w:rsidP="00000F18">
            <w:pPr>
              <w:rPr>
                <w:snapToGrid w:val="0"/>
                <w:vanish/>
              </w:rPr>
            </w:pPr>
            <w:r>
              <w:rPr>
                <w:snapToGrid w:val="0"/>
                <w:vanish/>
              </w:rPr>
              <w:t>Jbaden1</w:t>
            </w:r>
          </w:p>
        </w:tc>
      </w:tr>
      <w:tr w:rsidR="00000F18" w:rsidRPr="00764EF4" w14:paraId="6809CA61" w14:textId="77777777" w:rsidTr="00FA352A">
        <w:tblPrEx>
          <w:tblLook w:val="04A0" w:firstRow="1" w:lastRow="0" w:firstColumn="1" w:lastColumn="0" w:noHBand="0" w:noVBand="1"/>
        </w:tblPrEx>
        <w:trPr>
          <w:hidden/>
        </w:trPr>
        <w:tc>
          <w:tcPr>
            <w:tcW w:w="1135" w:type="dxa"/>
          </w:tcPr>
          <w:p w14:paraId="41014546" w14:textId="77777777" w:rsidR="00000F18" w:rsidRPr="00017423" w:rsidRDefault="00000F18" w:rsidP="00000F18">
            <w:pPr>
              <w:jc w:val="center"/>
              <w:rPr>
                <w:snapToGrid w:val="0"/>
                <w:vanish/>
              </w:rPr>
            </w:pPr>
            <w:r w:rsidRPr="00017423">
              <w:rPr>
                <w:snapToGrid w:val="0"/>
                <w:vanish/>
              </w:rPr>
              <w:t>6</w:t>
            </w:r>
          </w:p>
        </w:tc>
        <w:tc>
          <w:tcPr>
            <w:tcW w:w="850" w:type="dxa"/>
          </w:tcPr>
          <w:p w14:paraId="68CB69EA" w14:textId="77777777" w:rsidR="00000F18" w:rsidRDefault="00431AAA" w:rsidP="00000F18">
            <w:pPr>
              <w:jc w:val="center"/>
              <w:rPr>
                <w:snapToGrid w:val="0"/>
                <w:vanish/>
              </w:rPr>
            </w:pPr>
            <w:r>
              <w:rPr>
                <w:snapToGrid w:val="0"/>
                <w:vanish/>
              </w:rPr>
              <w:t>1a</w:t>
            </w:r>
          </w:p>
        </w:tc>
        <w:tc>
          <w:tcPr>
            <w:tcW w:w="993" w:type="dxa"/>
          </w:tcPr>
          <w:p w14:paraId="5EAB2DE4" w14:textId="77777777" w:rsidR="00000F18" w:rsidRPr="00017423" w:rsidRDefault="00000F18" w:rsidP="00000F18">
            <w:pPr>
              <w:jc w:val="center"/>
              <w:rPr>
                <w:snapToGrid w:val="0"/>
                <w:vanish/>
              </w:rPr>
            </w:pPr>
            <w:r w:rsidRPr="00017423">
              <w:rPr>
                <w:snapToGrid w:val="0"/>
                <w:vanish/>
              </w:rPr>
              <w:t>2019-12-</w:t>
            </w:r>
            <w:r>
              <w:rPr>
                <w:snapToGrid w:val="0"/>
                <w:vanish/>
              </w:rPr>
              <w:t>10</w:t>
            </w:r>
          </w:p>
        </w:tc>
        <w:tc>
          <w:tcPr>
            <w:tcW w:w="5669" w:type="dxa"/>
          </w:tcPr>
          <w:p w14:paraId="680C75A4" w14:textId="77777777" w:rsidR="00000F18" w:rsidRDefault="00000F18" w:rsidP="00000F18">
            <w:pPr>
              <w:pStyle w:val="Header"/>
              <w:textAlignment w:val="auto"/>
              <w:rPr>
                <w:rFonts w:cs="Arial"/>
                <w:snapToGrid w:val="0"/>
                <w:vanish/>
              </w:rPr>
            </w:pPr>
            <w:r>
              <w:rPr>
                <w:rFonts w:cs="Arial"/>
                <w:snapToGrid w:val="0"/>
                <w:vanish/>
              </w:rPr>
              <w:t>Minor changes made to enable use of the function group spec for specification of system services (system service spec is to be removed):</w:t>
            </w:r>
          </w:p>
          <w:p w14:paraId="410A1169" w14:textId="77777777" w:rsidR="00000F18" w:rsidRDefault="00000F18" w:rsidP="00000F18">
            <w:pPr>
              <w:pStyle w:val="Header"/>
              <w:numPr>
                <w:ilvl w:val="0"/>
                <w:numId w:val="11"/>
              </w:numPr>
              <w:ind w:left="429"/>
              <w:textAlignment w:val="auto"/>
              <w:rPr>
                <w:rFonts w:cs="Arial"/>
                <w:snapToGrid w:val="0"/>
                <w:vanish/>
              </w:rPr>
            </w:pPr>
            <w:r>
              <w:rPr>
                <w:rFonts w:cs="Arial"/>
                <w:snapToGrid w:val="0"/>
                <w:vanish/>
              </w:rPr>
              <w:t>Chapter “Functional Architecture” renamed to “Functional Decomposition and Architecture”</w:t>
            </w:r>
          </w:p>
          <w:p w14:paraId="3A4AB426" w14:textId="77777777" w:rsidR="00000F18" w:rsidRPr="00227C8D" w:rsidRDefault="00000F18" w:rsidP="00000F18">
            <w:pPr>
              <w:pStyle w:val="Header"/>
              <w:numPr>
                <w:ilvl w:val="0"/>
                <w:numId w:val="11"/>
              </w:numPr>
              <w:ind w:left="429"/>
              <w:textAlignment w:val="auto"/>
              <w:rPr>
                <w:rFonts w:cs="Arial"/>
                <w:snapToGrid w:val="0"/>
                <w:vanish/>
              </w:rPr>
            </w:pPr>
            <w:r>
              <w:rPr>
                <w:rFonts w:cs="Arial"/>
                <w:snapToGrid w:val="0"/>
                <w:vanish/>
              </w:rPr>
              <w:t>Functional Decomposition diagram added to renamed chapter</w:t>
            </w:r>
            <w:r w:rsidRPr="00227C8D">
              <w:rPr>
                <w:rFonts w:cs="Arial"/>
                <w:snapToGrid w:val="0"/>
                <w:vanish/>
              </w:rPr>
              <w:t>.</w:t>
            </w:r>
          </w:p>
        </w:tc>
        <w:tc>
          <w:tcPr>
            <w:tcW w:w="1588" w:type="dxa"/>
          </w:tcPr>
          <w:p w14:paraId="5EEDE8D3" w14:textId="77777777" w:rsidR="00000F18" w:rsidRDefault="00000F18" w:rsidP="00000F18">
            <w:pPr>
              <w:rPr>
                <w:snapToGrid w:val="0"/>
                <w:vanish/>
              </w:rPr>
            </w:pPr>
            <w:r>
              <w:rPr>
                <w:snapToGrid w:val="0"/>
                <w:vanish/>
              </w:rPr>
              <w:t>Jbaden1</w:t>
            </w:r>
          </w:p>
        </w:tc>
      </w:tr>
      <w:tr w:rsidR="00000F18" w:rsidRPr="00764EF4" w14:paraId="215648F1" w14:textId="77777777" w:rsidTr="00FA352A">
        <w:tblPrEx>
          <w:tblLook w:val="04A0" w:firstRow="1" w:lastRow="0" w:firstColumn="1" w:lastColumn="0" w:noHBand="0" w:noVBand="1"/>
        </w:tblPrEx>
        <w:trPr>
          <w:hidden/>
        </w:trPr>
        <w:tc>
          <w:tcPr>
            <w:tcW w:w="1135" w:type="dxa"/>
          </w:tcPr>
          <w:p w14:paraId="5AA5E25F" w14:textId="77777777" w:rsidR="00000F18" w:rsidRPr="00017423" w:rsidRDefault="00000F18" w:rsidP="00000F18">
            <w:pPr>
              <w:jc w:val="center"/>
              <w:rPr>
                <w:snapToGrid w:val="0"/>
                <w:vanish/>
              </w:rPr>
            </w:pPr>
            <w:r w:rsidRPr="00017423">
              <w:rPr>
                <w:snapToGrid w:val="0"/>
                <w:vanish/>
              </w:rPr>
              <w:t>6</w:t>
            </w:r>
          </w:p>
        </w:tc>
        <w:tc>
          <w:tcPr>
            <w:tcW w:w="850" w:type="dxa"/>
          </w:tcPr>
          <w:p w14:paraId="28EA4F5F" w14:textId="77777777" w:rsidR="00000F18" w:rsidRDefault="00431AAA" w:rsidP="00000F18">
            <w:pPr>
              <w:jc w:val="center"/>
              <w:rPr>
                <w:snapToGrid w:val="0"/>
                <w:vanish/>
              </w:rPr>
            </w:pPr>
            <w:r>
              <w:rPr>
                <w:snapToGrid w:val="0"/>
                <w:vanish/>
              </w:rPr>
              <w:t>1a</w:t>
            </w:r>
          </w:p>
        </w:tc>
        <w:tc>
          <w:tcPr>
            <w:tcW w:w="993" w:type="dxa"/>
          </w:tcPr>
          <w:p w14:paraId="3FF3C8D4" w14:textId="77777777" w:rsidR="00000F18" w:rsidRPr="00017423" w:rsidRDefault="00000F18" w:rsidP="00000F18">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02</w:t>
            </w:r>
            <w:r w:rsidRPr="00017423">
              <w:rPr>
                <w:snapToGrid w:val="0"/>
                <w:vanish/>
              </w:rPr>
              <w:t>-</w:t>
            </w:r>
            <w:r>
              <w:rPr>
                <w:snapToGrid w:val="0"/>
                <w:vanish/>
              </w:rPr>
              <w:t>12</w:t>
            </w:r>
          </w:p>
        </w:tc>
        <w:tc>
          <w:tcPr>
            <w:tcW w:w="5669" w:type="dxa"/>
          </w:tcPr>
          <w:p w14:paraId="066C3447" w14:textId="77777777" w:rsidR="00000F18" w:rsidRDefault="00000F18" w:rsidP="00000F18">
            <w:pPr>
              <w:pStyle w:val="Header"/>
              <w:textAlignment w:val="auto"/>
              <w:rPr>
                <w:rFonts w:cs="Arial"/>
                <w:snapToGrid w:val="0"/>
                <w:vanish/>
              </w:rPr>
            </w:pPr>
            <w:r>
              <w:rPr>
                <w:rFonts w:cs="Arial"/>
                <w:snapToGrid w:val="0"/>
                <w:vanish/>
              </w:rPr>
              <w:t>Minor rewording of hint for FSR table after review by FuSa team.</w:t>
            </w:r>
          </w:p>
        </w:tc>
        <w:tc>
          <w:tcPr>
            <w:tcW w:w="1588" w:type="dxa"/>
          </w:tcPr>
          <w:p w14:paraId="001E314F" w14:textId="77777777" w:rsidR="00000F18" w:rsidRDefault="00000F18" w:rsidP="00000F18">
            <w:pPr>
              <w:rPr>
                <w:snapToGrid w:val="0"/>
                <w:vanish/>
              </w:rPr>
            </w:pPr>
            <w:r>
              <w:rPr>
                <w:snapToGrid w:val="0"/>
                <w:vanish/>
              </w:rPr>
              <w:t>Jbaden1</w:t>
            </w:r>
          </w:p>
        </w:tc>
      </w:tr>
      <w:tr w:rsidR="000E47DC" w:rsidRPr="00764EF4" w14:paraId="617B5037" w14:textId="77777777" w:rsidTr="00FA352A">
        <w:tblPrEx>
          <w:tblLook w:val="04A0" w:firstRow="1" w:lastRow="0" w:firstColumn="1" w:lastColumn="0" w:noHBand="0" w:noVBand="1"/>
        </w:tblPrEx>
        <w:trPr>
          <w:hidden/>
        </w:trPr>
        <w:tc>
          <w:tcPr>
            <w:tcW w:w="1135" w:type="dxa"/>
          </w:tcPr>
          <w:p w14:paraId="06390399" w14:textId="77777777" w:rsidR="000E47DC" w:rsidRPr="00017423" w:rsidRDefault="000E47DC" w:rsidP="000E47DC">
            <w:pPr>
              <w:jc w:val="center"/>
              <w:rPr>
                <w:snapToGrid w:val="0"/>
                <w:vanish/>
              </w:rPr>
            </w:pPr>
            <w:r w:rsidRPr="00017423">
              <w:rPr>
                <w:snapToGrid w:val="0"/>
                <w:vanish/>
              </w:rPr>
              <w:t>6</w:t>
            </w:r>
          </w:p>
        </w:tc>
        <w:tc>
          <w:tcPr>
            <w:tcW w:w="850" w:type="dxa"/>
          </w:tcPr>
          <w:p w14:paraId="544BAF5D" w14:textId="77777777" w:rsidR="000E47DC" w:rsidRDefault="000E47DC" w:rsidP="000E47DC">
            <w:pPr>
              <w:jc w:val="center"/>
              <w:rPr>
                <w:snapToGrid w:val="0"/>
                <w:vanish/>
              </w:rPr>
            </w:pPr>
            <w:r>
              <w:rPr>
                <w:snapToGrid w:val="0"/>
                <w:vanish/>
              </w:rPr>
              <w:t>1a</w:t>
            </w:r>
          </w:p>
        </w:tc>
        <w:tc>
          <w:tcPr>
            <w:tcW w:w="993" w:type="dxa"/>
          </w:tcPr>
          <w:p w14:paraId="7693781F" w14:textId="77777777" w:rsidR="000E47DC" w:rsidRPr="00017423" w:rsidRDefault="000E47DC" w:rsidP="000E47DC">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03</w:t>
            </w:r>
            <w:r w:rsidRPr="00017423">
              <w:rPr>
                <w:snapToGrid w:val="0"/>
                <w:vanish/>
              </w:rPr>
              <w:t>-</w:t>
            </w:r>
            <w:r>
              <w:rPr>
                <w:snapToGrid w:val="0"/>
                <w:vanish/>
              </w:rPr>
              <w:t>09</w:t>
            </w:r>
          </w:p>
        </w:tc>
        <w:tc>
          <w:tcPr>
            <w:tcW w:w="5669" w:type="dxa"/>
          </w:tcPr>
          <w:p w14:paraId="12742856" w14:textId="77777777" w:rsidR="000E47DC" w:rsidRDefault="000E47DC" w:rsidP="000E47DC">
            <w:pPr>
              <w:pStyle w:val="Header"/>
              <w:numPr>
                <w:ilvl w:val="0"/>
                <w:numId w:val="11"/>
              </w:numPr>
              <w:ind w:left="429"/>
              <w:textAlignment w:val="auto"/>
              <w:rPr>
                <w:snapToGrid w:val="0"/>
                <w:vanish/>
              </w:rPr>
            </w:pPr>
            <w:r>
              <w:rPr>
                <w:snapToGrid w:val="0"/>
                <w:vanish/>
              </w:rPr>
              <w:t>Missing doc property “LatestSigMappingID” and “LatestAisInterfaceID” added</w:t>
            </w:r>
          </w:p>
          <w:p w14:paraId="0D3C3473" w14:textId="77777777" w:rsidR="000E47DC" w:rsidRDefault="000E47DC" w:rsidP="000E47DC">
            <w:pPr>
              <w:pStyle w:val="Header"/>
              <w:numPr>
                <w:ilvl w:val="0"/>
                <w:numId w:val="11"/>
              </w:numPr>
              <w:ind w:left="429"/>
              <w:textAlignment w:val="auto"/>
              <w:rPr>
                <w:snapToGrid w:val="0"/>
                <w:vanish/>
              </w:rPr>
            </w:pPr>
            <w:r>
              <w:rPr>
                <w:snapToGrid w:val="0"/>
                <w:vanish/>
              </w:rPr>
              <w:t>doc property “CopyrightDate” re-formatted to text and copyright date field in footer corrected</w:t>
            </w:r>
          </w:p>
          <w:p w14:paraId="59B4E503" w14:textId="77777777" w:rsidR="000E47DC" w:rsidRPr="000E47DC" w:rsidRDefault="000E47DC" w:rsidP="000E47DC">
            <w:pPr>
              <w:pStyle w:val="Header"/>
              <w:numPr>
                <w:ilvl w:val="0"/>
                <w:numId w:val="11"/>
              </w:numPr>
              <w:ind w:left="429"/>
              <w:textAlignment w:val="auto"/>
              <w:rPr>
                <w:rFonts w:cs="Arial"/>
                <w:snapToGrid w:val="0"/>
                <w:vanish/>
              </w:rPr>
            </w:pPr>
            <w:r>
              <w:rPr>
                <w:snapToGrid w:val="0"/>
                <w:vanish/>
              </w:rPr>
              <w:t>Version numbering re-initialized as 0.1</w:t>
            </w:r>
          </w:p>
          <w:p w14:paraId="0BC277A3" w14:textId="77777777" w:rsidR="000E47DC" w:rsidRPr="007C4AB8" w:rsidRDefault="000E47DC" w:rsidP="000E47DC">
            <w:pPr>
              <w:pStyle w:val="Header"/>
              <w:numPr>
                <w:ilvl w:val="0"/>
                <w:numId w:val="11"/>
              </w:numPr>
              <w:ind w:left="429"/>
              <w:textAlignment w:val="auto"/>
              <w:rPr>
                <w:rFonts w:cs="Arial"/>
                <w:snapToGrid w:val="0"/>
                <w:vanish/>
              </w:rPr>
            </w:pPr>
            <w:r>
              <w:rPr>
                <w:snapToGrid w:val="0"/>
                <w:vanish/>
              </w:rPr>
              <w:t>Init value of version/revision date set to “yyyy/mm/dd” instead of “yyyy-mm-dd” to be in line with the “Edit Document Property” dialog</w:t>
            </w:r>
          </w:p>
          <w:p w14:paraId="3E746FFF" w14:textId="77777777" w:rsidR="007C4AB8" w:rsidRDefault="007C4AB8" w:rsidP="000E47DC">
            <w:pPr>
              <w:pStyle w:val="Header"/>
              <w:numPr>
                <w:ilvl w:val="0"/>
                <w:numId w:val="11"/>
              </w:numPr>
              <w:ind w:left="429"/>
              <w:textAlignment w:val="auto"/>
              <w:rPr>
                <w:rFonts w:cs="Arial"/>
                <w:snapToGrid w:val="0"/>
                <w:vanish/>
              </w:rPr>
            </w:pPr>
            <w:r>
              <w:rPr>
                <w:snapToGrid w:val="0"/>
                <w:vanish/>
              </w:rPr>
              <w:t>Copyright date field on cover sheet corrected</w:t>
            </w:r>
          </w:p>
        </w:tc>
        <w:tc>
          <w:tcPr>
            <w:tcW w:w="1588" w:type="dxa"/>
          </w:tcPr>
          <w:p w14:paraId="13F963EE" w14:textId="77777777" w:rsidR="000E47DC" w:rsidRDefault="000E47DC" w:rsidP="000E47DC">
            <w:pPr>
              <w:rPr>
                <w:snapToGrid w:val="0"/>
                <w:vanish/>
              </w:rPr>
            </w:pPr>
            <w:r>
              <w:rPr>
                <w:snapToGrid w:val="0"/>
                <w:vanish/>
              </w:rPr>
              <w:t>Jbaden1</w:t>
            </w:r>
          </w:p>
        </w:tc>
      </w:tr>
    </w:tbl>
    <w:p w14:paraId="52C13502" w14:textId="77777777" w:rsidR="00271274" w:rsidRPr="00185AC3" w:rsidRDefault="00271274" w:rsidP="00271274">
      <w:pPr>
        <w:pStyle w:val="BodyText"/>
        <w:ind w:right="142"/>
        <w:jc w:val="both"/>
        <w:rPr>
          <w:rFonts w:cs="Arial"/>
          <w:i/>
          <w:iCs/>
          <w:lang w:val="en-US"/>
        </w:rPr>
      </w:pPr>
    </w:p>
    <w:p w14:paraId="591B5E3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388" w:name="_Signal_Encoding_Types"/>
      <w:bookmarkStart w:id="389" w:name="_Toc56581840"/>
      <w:bookmarkEnd w:id="388"/>
      <w:r>
        <w:rPr>
          <w:lang w:val="en-GB"/>
        </w:rPr>
        <w:lastRenderedPageBreak/>
        <w:t>Appendix</w:t>
      </w:r>
      <w:bookmarkEnd w:id="389"/>
    </w:p>
    <w:p w14:paraId="09F9A784" w14:textId="77777777" w:rsidR="00602347" w:rsidRDefault="00062770" w:rsidP="00027BB8">
      <w:pPr>
        <w:pStyle w:val="Heading2"/>
        <w:rPr>
          <w:lang w:val="en-GB"/>
        </w:rPr>
      </w:pPr>
      <w:bookmarkStart w:id="390" w:name="_Data_Dictionary"/>
      <w:bookmarkStart w:id="391" w:name="_Ref294992274"/>
      <w:bookmarkStart w:id="392" w:name="_Ref294992279"/>
      <w:bookmarkStart w:id="393" w:name="_Toc56581841"/>
      <w:bookmarkEnd w:id="390"/>
      <w:r>
        <w:rPr>
          <w:lang w:val="en-GB"/>
        </w:rPr>
        <w:t>Data</w:t>
      </w:r>
      <w:r w:rsidR="00602347">
        <w:rPr>
          <w:lang w:val="en-GB"/>
        </w:rPr>
        <w:t xml:space="preserve"> </w:t>
      </w:r>
      <w:r>
        <w:rPr>
          <w:lang w:val="en-GB"/>
        </w:rPr>
        <w:t>Dictionary</w:t>
      </w:r>
      <w:bookmarkEnd w:id="391"/>
      <w:bookmarkEnd w:id="392"/>
      <w:bookmarkEnd w:id="393"/>
    </w:p>
    <w:p w14:paraId="499C3663" w14:textId="77777777" w:rsidR="00584E2D" w:rsidRDefault="00584E2D" w:rsidP="00584E2D">
      <w:pPr>
        <w:pStyle w:val="Heading3"/>
        <w:rPr>
          <w:lang w:val="en-GB"/>
        </w:rPr>
      </w:pPr>
      <w:bookmarkStart w:id="394" w:name="_Logical_Signals"/>
      <w:bookmarkStart w:id="395" w:name="_Ref531353605"/>
      <w:bookmarkStart w:id="396" w:name="_Toc56581842"/>
      <w:bookmarkEnd w:id="394"/>
      <w:r w:rsidRPr="00584E2D">
        <w:rPr>
          <w:lang w:val="en-GB"/>
        </w:rPr>
        <w:t>Logical Signals</w:t>
      </w:r>
      <w:bookmarkEnd w:id="395"/>
      <w:bookmarkEnd w:id="396"/>
    </w:p>
    <w:p w14:paraId="08DF6017" w14:textId="513E8239"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62"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1D0FC8A7" w14:textId="7DABE21D" w:rsidR="00280250" w:rsidRDefault="00280250" w:rsidP="001E4FA4">
      <w:pPr>
        <w:pStyle w:val="Heading4"/>
      </w:pPr>
      <w:bookmarkStart w:id="397" w:name="_Ref531353665"/>
      <w:r>
        <w:t>Request Signals</w:t>
      </w:r>
    </w:p>
    <w:p w14:paraId="12A9464D" w14:textId="77777777" w:rsidR="00280250" w:rsidRPr="000371E0" w:rsidRDefault="00280250" w:rsidP="00280250">
      <w:pPr>
        <w:pStyle w:val="RELogSignal"/>
        <w:shd w:val="clear" w:color="auto" w:fill="F2F2F2" w:themeFill="background1" w:themeFillShade="F2"/>
      </w:pPr>
      <w:r w:rsidRPr="000371E0">
        <w:t>###</w:t>
      </w:r>
      <w:r>
        <w:t>LSG_RSCL_00004</w:t>
      </w:r>
      <w:r w:rsidRPr="000371E0">
        <w:t xml:space="preserve">### </w:t>
      </w:r>
      <w:bookmarkStart w:id="398" w:name="LSG_Global_RSCL_HMI_rq_N"/>
      <w:r>
        <w:t>Global_RSCL_HMI_rq</w:t>
      </w:r>
      <w:bookmarkEnd w:id="398"/>
    </w:p>
    <w:p w14:paraId="02FABD6F" w14:textId="77777777" w:rsidR="00280250" w:rsidRDefault="00280250" w:rsidP="00280250">
      <w:pPr>
        <w:rPr>
          <w:rFonts w:cs="Arial"/>
        </w:rPr>
      </w:pPr>
      <w:bookmarkStart w:id="399" w:name="LSG_Global_RSCL_HMI_rq_D"/>
      <w:r w:rsidRPr="00E276D9">
        <w:rPr>
          <w:rFonts w:cs="Arial"/>
        </w:rPr>
        <w:t>Signal between RSCL HMI Control and RSCL Control describing the user request for feature status.</w:t>
      </w:r>
    </w:p>
    <w:p w14:paraId="68420D69" w14:textId="77777777" w:rsidR="00280250" w:rsidRPr="00200D70" w:rsidRDefault="00280250" w:rsidP="0028025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80250" w:rsidRPr="00200D70" w14:paraId="1411ED7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0956EE" w14:textId="77777777" w:rsidR="00280250" w:rsidRPr="00200D70" w:rsidRDefault="00280250"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85809844"/>
            <w:placeholder>
              <w:docPart w:val="CF8578C0B5964185BC0B10A9E9A93081"/>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58B484" w14:textId="4CB70191" w:rsidR="00280250" w:rsidRPr="00320989" w:rsidRDefault="008C3261" w:rsidP="0054401A">
                <w:pPr>
                  <w:pStyle w:val="scriptNormal"/>
                  <w:rPr>
                    <w:color w:val="auto"/>
                  </w:rPr>
                </w:pPr>
                <w:r w:rsidRPr="00375269">
                  <w:rPr>
                    <w:color w:val="000000" w:themeColor="text1"/>
                  </w:rPr>
                  <w:t>Choose an item.</w:t>
                </w:r>
              </w:p>
            </w:tc>
          </w:sdtContent>
        </w:sdt>
      </w:tr>
      <w:tr w:rsidR="00280250" w:rsidRPr="00200D70" w14:paraId="697D1EAA"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CED874"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5289CC" w14:textId="44DE9520" w:rsidR="00280250" w:rsidRPr="00200D70" w:rsidRDefault="007A299B" w:rsidP="0054401A">
            <w:pPr>
              <w:rPr>
                <w:rFonts w:eastAsiaTheme="minorHAnsi" w:cs="Arial"/>
                <w:color w:val="000000" w:themeColor="text1"/>
              </w:rPr>
            </w:pPr>
            <w:r>
              <w:rPr>
                <w:rFonts w:eastAsiaTheme="minorHAnsi" w:cs="Arial"/>
                <w:color w:val="000000" w:themeColor="text1"/>
              </w:rPr>
              <w:t>n/a</w:t>
            </w:r>
          </w:p>
        </w:tc>
      </w:tr>
      <w:tr w:rsidR="006B1D73" w:rsidRPr="00200D70" w14:paraId="2EB4680F"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E33F02" w14:textId="77777777" w:rsidR="006B1D73" w:rsidRPr="00200D70" w:rsidRDefault="006B1D73" w:rsidP="006B1D73">
            <w:pPr>
              <w:rPr>
                <w:rFonts w:cs="Arial"/>
                <w:b/>
                <w:bCs/>
                <w:lang w:val="en-GB"/>
              </w:rPr>
            </w:pPr>
            <w:r w:rsidRPr="00200D70">
              <w:rPr>
                <w:rFonts w:cs="Arial"/>
                <w:b/>
                <w:bCs/>
                <w:lang w:val="en-GB"/>
              </w:rPr>
              <w:t>Value</w:t>
            </w:r>
          </w:p>
          <w:p w14:paraId="17F4FF74" w14:textId="77777777" w:rsidR="006B1D73" w:rsidRPr="00200D70" w:rsidRDefault="006B1D73" w:rsidP="006B1D7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F8C2CF" w14:textId="35B28150" w:rsidR="006B1D73" w:rsidRPr="00200D70" w:rsidRDefault="006B1D73" w:rsidP="006B1D73">
            <w:pPr>
              <w:rPr>
                <w:rFonts w:eastAsiaTheme="minorHAnsi" w:cs="Arial"/>
                <w:b/>
                <w:bCs/>
                <w:lang w:val="en-GB"/>
              </w:rPr>
            </w:pPr>
            <w:r>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D029BB" w14:textId="77777777" w:rsidR="006B1D73" w:rsidRDefault="006B1D73" w:rsidP="006B1D73">
            <w:pPr>
              <w:rPr>
                <w:rFonts w:eastAsiaTheme="minorHAnsi" w:cs="Arial"/>
                <w:color w:val="000000" w:themeColor="text1"/>
              </w:rPr>
            </w:pPr>
            <w:r>
              <w:rPr>
                <w:rFonts w:eastAsiaTheme="minorHAnsi" w:cs="Arial"/>
                <w:color w:val="000000" w:themeColor="text1"/>
              </w:rPr>
              <w:t>Lock all RSCL functions</w:t>
            </w:r>
          </w:p>
          <w:p w14:paraId="6E48F2CB"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2DF9089A"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60D63F69"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67503407"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5E56457B" w14:textId="0660C2C3" w:rsidR="008C3261" w:rsidRP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URCL</w:t>
            </w:r>
          </w:p>
        </w:tc>
      </w:tr>
      <w:tr w:rsidR="006B1D73" w:rsidRPr="00200D70" w14:paraId="5B3984AE"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08E243" w14:textId="77777777" w:rsidR="006B1D73" w:rsidRPr="00200D70" w:rsidRDefault="006B1D73" w:rsidP="006B1D7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DD03E0" w14:textId="2E6BF2FC" w:rsidR="006B1D73" w:rsidRPr="00200D70" w:rsidRDefault="006B1D73" w:rsidP="006B1D73">
            <w:pPr>
              <w:rPr>
                <w:rFonts w:eastAsiaTheme="minorHAnsi" w:cs="Arial"/>
                <w:b/>
                <w:bCs/>
                <w:lang w:val="en-GB"/>
              </w:rPr>
            </w:pPr>
            <w:r>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7F783C" w14:textId="77777777" w:rsidR="006B1D73" w:rsidRDefault="006B1D73" w:rsidP="006B1D73">
            <w:pPr>
              <w:rPr>
                <w:rFonts w:eastAsiaTheme="minorHAnsi" w:cs="Arial"/>
                <w:color w:val="000000" w:themeColor="text1"/>
              </w:rPr>
            </w:pPr>
            <w:r>
              <w:rPr>
                <w:rFonts w:eastAsiaTheme="minorHAnsi" w:cs="Arial"/>
                <w:color w:val="000000" w:themeColor="text1"/>
              </w:rPr>
              <w:t>Unlock all RSCL functions</w:t>
            </w:r>
          </w:p>
          <w:p w14:paraId="4481BA70"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766B5E02"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1805082B"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108C6F9A" w14:textId="77777777" w:rsid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36EA728E" w14:textId="046948B7" w:rsidR="008C3261" w:rsidRPr="008C3261" w:rsidRDefault="008C3261" w:rsidP="008C3261">
            <w:pPr>
              <w:pStyle w:val="ListParagraph"/>
              <w:numPr>
                <w:ilvl w:val="0"/>
                <w:numId w:val="45"/>
              </w:numPr>
              <w:rPr>
                <w:rFonts w:eastAsiaTheme="minorHAnsi" w:cs="Arial"/>
                <w:color w:val="000000" w:themeColor="text1"/>
              </w:rPr>
            </w:pPr>
            <w:r>
              <w:rPr>
                <w:rFonts w:eastAsiaTheme="minorHAnsi" w:cs="Arial"/>
                <w:color w:val="000000" w:themeColor="text1"/>
              </w:rPr>
              <w:t>URCL</w:t>
            </w:r>
          </w:p>
        </w:tc>
      </w:tr>
      <w:tr w:rsidR="00280250" w:rsidRPr="00200D70" w14:paraId="0EDFDF3E"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1C5C70"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12EB76" w14:textId="23BB7683" w:rsidR="00280250" w:rsidRPr="00200D70" w:rsidRDefault="00DB5403" w:rsidP="0054401A">
            <w:pPr>
              <w:rPr>
                <w:rFonts w:eastAsiaTheme="minorHAnsi" w:cs="Arial"/>
                <w:color w:val="000000" w:themeColor="text1"/>
              </w:rPr>
            </w:pPr>
            <w:r>
              <w:rPr>
                <w:rFonts w:eastAsiaTheme="minorHAnsi" w:cs="Arial"/>
                <w:color w:val="000000" w:themeColor="text1"/>
              </w:rPr>
              <w:t>n/a</w:t>
            </w:r>
          </w:p>
        </w:tc>
      </w:tr>
      <w:bookmarkEnd w:id="399"/>
    </w:tbl>
    <w:p w14:paraId="3D840B0A" w14:textId="77777777" w:rsidR="00280250" w:rsidRDefault="00280250" w:rsidP="00280250">
      <w:pPr>
        <w:rPr>
          <w:rFonts w:cs="Arial"/>
        </w:rPr>
      </w:pPr>
    </w:p>
    <w:p w14:paraId="0DA85D58" w14:textId="77777777" w:rsidR="00280250" w:rsidRPr="000371E0" w:rsidRDefault="00280250" w:rsidP="00280250">
      <w:pPr>
        <w:pStyle w:val="RELogSignal"/>
        <w:shd w:val="clear" w:color="auto" w:fill="F2F2F2" w:themeFill="background1" w:themeFillShade="F2"/>
      </w:pPr>
      <w:r w:rsidRPr="000371E0">
        <w:t>###</w:t>
      </w:r>
      <w:r>
        <w:t>LSG_RSCL_00005</w:t>
      </w:r>
      <w:r w:rsidRPr="000371E0">
        <w:t xml:space="preserve">### </w:t>
      </w:r>
      <w:bookmarkStart w:id="400" w:name="LSG_PCL_HMI_rq_N"/>
      <w:r>
        <w:t>PCL_HMI_rq</w:t>
      </w:r>
      <w:bookmarkEnd w:id="400"/>
    </w:p>
    <w:p w14:paraId="0F11C33A" w14:textId="77777777" w:rsidR="00280250" w:rsidRDefault="00280250" w:rsidP="00280250">
      <w:pPr>
        <w:rPr>
          <w:rFonts w:cs="Arial"/>
        </w:rPr>
      </w:pPr>
      <w:bookmarkStart w:id="401" w:name="_Hlk51152818"/>
      <w:bookmarkStart w:id="402" w:name="LSG_PCL_HMI_rq_D"/>
      <w:r w:rsidRPr="00E276D9">
        <w:rPr>
          <w:rFonts w:cs="Arial"/>
        </w:rPr>
        <w:t xml:space="preserve">Signal between RSCL HMI Control and RSCL Control describing the user request for </w:t>
      </w:r>
      <w:r>
        <w:rPr>
          <w:rFonts w:cs="Arial"/>
        </w:rPr>
        <w:t>PCL</w:t>
      </w:r>
      <w:r w:rsidRPr="00E276D9">
        <w:rPr>
          <w:rFonts w:cs="Arial"/>
        </w:rPr>
        <w:t xml:space="preserve"> status</w:t>
      </w:r>
    </w:p>
    <w:bookmarkEnd w:id="401"/>
    <w:p w14:paraId="377B3BC6" w14:textId="77777777" w:rsidR="00280250" w:rsidRPr="00200D70" w:rsidRDefault="00280250" w:rsidP="0028025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80250" w:rsidRPr="00200D70" w14:paraId="6063B5F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B0DB26" w14:textId="77777777" w:rsidR="00280250" w:rsidRPr="00200D70" w:rsidRDefault="00280250"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84073384"/>
            <w:placeholder>
              <w:docPart w:val="99AF9C1010D545F4B362AC1E7FC8547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D3E777" w14:textId="77777777" w:rsidR="00280250" w:rsidRPr="00320989" w:rsidRDefault="00280250" w:rsidP="0054401A">
                <w:pPr>
                  <w:pStyle w:val="scriptNormal"/>
                  <w:rPr>
                    <w:color w:val="auto"/>
                  </w:rPr>
                </w:pPr>
                <w:r>
                  <w:rPr>
                    <w:color w:val="auto"/>
                  </w:rPr>
                  <w:t>A</w:t>
                </w:r>
              </w:p>
            </w:tc>
          </w:sdtContent>
        </w:sdt>
      </w:tr>
      <w:tr w:rsidR="00280250" w:rsidRPr="00200D70" w14:paraId="2837D975"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C47C619"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87AE56" w14:textId="51E62838" w:rsidR="00280250" w:rsidRPr="00200D70" w:rsidRDefault="00DB5403" w:rsidP="0054401A">
            <w:pPr>
              <w:rPr>
                <w:rFonts w:eastAsiaTheme="minorHAnsi" w:cs="Arial"/>
                <w:color w:val="000000" w:themeColor="text1"/>
              </w:rPr>
            </w:pPr>
            <w:r>
              <w:rPr>
                <w:rFonts w:eastAsiaTheme="minorHAnsi" w:cs="Arial"/>
                <w:color w:val="000000" w:themeColor="text1"/>
              </w:rPr>
              <w:t>n/a</w:t>
            </w:r>
          </w:p>
        </w:tc>
      </w:tr>
      <w:tr w:rsidR="00280250" w:rsidRPr="00200D70" w14:paraId="5DBD00CF"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F7E4A4" w14:textId="77777777" w:rsidR="00280250" w:rsidRPr="00200D70" w:rsidRDefault="00280250" w:rsidP="0054401A">
            <w:pPr>
              <w:rPr>
                <w:rFonts w:cs="Arial"/>
                <w:b/>
                <w:bCs/>
                <w:lang w:val="en-GB"/>
              </w:rPr>
            </w:pPr>
            <w:r w:rsidRPr="00200D70">
              <w:rPr>
                <w:rFonts w:cs="Arial"/>
                <w:b/>
                <w:bCs/>
                <w:lang w:val="en-GB"/>
              </w:rPr>
              <w:t>Value</w:t>
            </w:r>
          </w:p>
          <w:p w14:paraId="2D0B4F81" w14:textId="77777777" w:rsidR="00280250" w:rsidRPr="00200D70" w:rsidRDefault="00280250"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F5DF3B" w14:textId="6BA6BEAB" w:rsidR="00280250" w:rsidRPr="00200D70" w:rsidRDefault="00CE19AF"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1AC54" w14:textId="17D23381" w:rsidR="00280250" w:rsidRPr="00200D70" w:rsidRDefault="00CE19AF" w:rsidP="0054401A">
            <w:pPr>
              <w:rPr>
                <w:rFonts w:eastAsiaTheme="minorHAnsi" w:cs="Arial"/>
                <w:color w:val="000000" w:themeColor="text1"/>
              </w:rPr>
            </w:pPr>
            <w:r>
              <w:rPr>
                <w:rFonts w:eastAsiaTheme="minorHAnsi" w:cs="Arial"/>
                <w:color w:val="000000" w:themeColor="text1"/>
              </w:rPr>
              <w:t>Request to enable PCL</w:t>
            </w:r>
            <w:r w:rsidR="00FE19EA">
              <w:rPr>
                <w:rFonts w:eastAsiaTheme="minorHAnsi" w:cs="Arial"/>
                <w:color w:val="000000" w:themeColor="text1"/>
              </w:rPr>
              <w:t>. Disable rear inner door handles.</w:t>
            </w:r>
          </w:p>
        </w:tc>
      </w:tr>
      <w:tr w:rsidR="00280250" w:rsidRPr="00200D70" w14:paraId="7D0F8DB9"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D4ED6D" w14:textId="77777777" w:rsidR="00280250" w:rsidRPr="00200D70" w:rsidRDefault="00280250"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A53B7A" w14:textId="34CFC9F4" w:rsidR="00280250" w:rsidRPr="00FE19EA" w:rsidRDefault="00CE19AF"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E778BB" w14:textId="1CF6AB4A" w:rsidR="00280250" w:rsidRPr="00200D70" w:rsidRDefault="00CE19AF" w:rsidP="0054401A">
            <w:pPr>
              <w:rPr>
                <w:rFonts w:eastAsiaTheme="minorHAnsi" w:cs="Arial"/>
                <w:color w:val="000000" w:themeColor="text1"/>
              </w:rPr>
            </w:pPr>
            <w:r>
              <w:rPr>
                <w:rFonts w:eastAsiaTheme="minorHAnsi" w:cs="Arial"/>
                <w:color w:val="000000" w:themeColor="text1"/>
              </w:rPr>
              <w:t>Request to disable PCL</w:t>
            </w:r>
            <w:r w:rsidR="00FE19EA">
              <w:rPr>
                <w:rFonts w:eastAsiaTheme="minorHAnsi" w:cs="Arial"/>
                <w:color w:val="000000" w:themeColor="text1"/>
              </w:rPr>
              <w:t>. Enable rear inner door handles.</w:t>
            </w:r>
          </w:p>
        </w:tc>
      </w:tr>
      <w:tr w:rsidR="00280250" w:rsidRPr="00200D70" w14:paraId="3D6E0C4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ED1BD2"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511A63" w14:textId="578F7583" w:rsidR="00280250"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02"/>
    </w:tbl>
    <w:p w14:paraId="41DAB2A0" w14:textId="77777777" w:rsidR="00280250" w:rsidRDefault="00280250" w:rsidP="00280250">
      <w:pPr>
        <w:rPr>
          <w:rFonts w:cs="Arial"/>
        </w:rPr>
      </w:pPr>
    </w:p>
    <w:p w14:paraId="7E0376FE" w14:textId="77777777" w:rsidR="00280250" w:rsidRDefault="00280250" w:rsidP="00280250">
      <w:pPr>
        <w:rPr>
          <w:rFonts w:cs="Arial"/>
        </w:rPr>
      </w:pPr>
    </w:p>
    <w:p w14:paraId="65F8EA6D" w14:textId="77777777" w:rsidR="00280250" w:rsidRPr="000371E0" w:rsidRDefault="00280250" w:rsidP="00280250">
      <w:pPr>
        <w:pStyle w:val="RELogSignal"/>
        <w:shd w:val="clear" w:color="auto" w:fill="F2F2F2" w:themeFill="background1" w:themeFillShade="F2"/>
      </w:pPr>
      <w:r w:rsidRPr="000371E0">
        <w:t>###</w:t>
      </w:r>
      <w:r>
        <w:t>LSG_RSCL_00030</w:t>
      </w:r>
      <w:r w:rsidRPr="000371E0">
        <w:t xml:space="preserve">### </w:t>
      </w:r>
      <w:bookmarkStart w:id="403" w:name="LSG_WCL_HMI_rq_N"/>
      <w:r>
        <w:t>WCL_HMI_rq</w:t>
      </w:r>
      <w:bookmarkEnd w:id="403"/>
    </w:p>
    <w:p w14:paraId="1946570E" w14:textId="77777777" w:rsidR="00280250" w:rsidRDefault="00280250" w:rsidP="00280250">
      <w:pPr>
        <w:rPr>
          <w:rFonts w:cs="Arial"/>
        </w:rPr>
      </w:pPr>
      <w:bookmarkStart w:id="404" w:name="LSG_WCL_HMI_rq_D"/>
      <w:r w:rsidRPr="00B44D71">
        <w:rPr>
          <w:rFonts w:cs="Arial"/>
        </w:rPr>
        <w:t xml:space="preserve">Signal between RSCL HMI Control and RSCL Control describing the user request for </w:t>
      </w:r>
      <w:r>
        <w:rPr>
          <w:rFonts w:cs="Arial"/>
        </w:rPr>
        <w:t>W</w:t>
      </w:r>
      <w:r w:rsidRPr="00B44D71">
        <w:rPr>
          <w:rFonts w:cs="Arial"/>
        </w:rPr>
        <w:t>CL status</w:t>
      </w:r>
    </w:p>
    <w:p w14:paraId="3A866670" w14:textId="77777777" w:rsidR="00280250" w:rsidRPr="00200D70" w:rsidRDefault="00280250" w:rsidP="0028025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80250" w:rsidRPr="00200D70" w14:paraId="65ED0E5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14B2EC" w14:textId="77777777" w:rsidR="00280250" w:rsidRPr="00200D70" w:rsidRDefault="00280250"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11583264"/>
            <w:placeholder>
              <w:docPart w:val="BB4AD9EBF0344347AB07D9BA604857F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20F894" w14:textId="145225BE" w:rsidR="00280250" w:rsidRPr="00320989" w:rsidRDefault="00F177E8" w:rsidP="0054401A">
                <w:pPr>
                  <w:pStyle w:val="scriptNormal"/>
                  <w:rPr>
                    <w:color w:val="auto"/>
                  </w:rPr>
                </w:pPr>
                <w:r>
                  <w:rPr>
                    <w:color w:val="auto"/>
                  </w:rPr>
                  <w:t>QM</w:t>
                </w:r>
              </w:p>
            </w:tc>
          </w:sdtContent>
        </w:sdt>
      </w:tr>
      <w:tr w:rsidR="00280250" w:rsidRPr="00200D70" w14:paraId="6EB0E2F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4D2CB9"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B9A9B8" w14:textId="1969E2BF" w:rsidR="00280250" w:rsidRPr="00200D70" w:rsidRDefault="00DB5403" w:rsidP="0054401A">
            <w:pPr>
              <w:rPr>
                <w:rFonts w:eastAsiaTheme="minorHAnsi" w:cs="Arial"/>
                <w:color w:val="000000" w:themeColor="text1"/>
              </w:rPr>
            </w:pPr>
            <w:r>
              <w:rPr>
                <w:rFonts w:eastAsiaTheme="minorHAnsi" w:cs="Arial"/>
                <w:color w:val="000000" w:themeColor="text1"/>
              </w:rPr>
              <w:t>n/a</w:t>
            </w:r>
          </w:p>
        </w:tc>
      </w:tr>
      <w:tr w:rsidR="00280250" w:rsidRPr="00200D70" w14:paraId="23693DAC"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A6C33C" w14:textId="77777777" w:rsidR="00280250" w:rsidRPr="00200D70" w:rsidRDefault="00280250" w:rsidP="0054401A">
            <w:pPr>
              <w:rPr>
                <w:rFonts w:cs="Arial"/>
                <w:b/>
                <w:bCs/>
                <w:lang w:val="en-GB"/>
              </w:rPr>
            </w:pPr>
            <w:r w:rsidRPr="00200D70">
              <w:rPr>
                <w:rFonts w:cs="Arial"/>
                <w:b/>
                <w:bCs/>
                <w:lang w:val="en-GB"/>
              </w:rPr>
              <w:t>Value</w:t>
            </w:r>
          </w:p>
          <w:p w14:paraId="569CC69D" w14:textId="77777777" w:rsidR="00280250" w:rsidRPr="00200D70" w:rsidRDefault="00280250"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7C4B80" w14:textId="08CBD815" w:rsidR="00280250" w:rsidRPr="00200D70" w:rsidRDefault="00F177E8"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695EDE" w14:textId="10A84227" w:rsidR="00280250" w:rsidRPr="00200D70" w:rsidRDefault="00F177E8"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rear window switches</w:t>
            </w:r>
          </w:p>
        </w:tc>
      </w:tr>
      <w:tr w:rsidR="00280250" w:rsidRPr="00200D70" w14:paraId="0EC6F52C"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6FACDA" w14:textId="77777777" w:rsidR="00280250" w:rsidRPr="00200D70" w:rsidRDefault="00280250"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46F7F8" w14:textId="39B0A54B" w:rsidR="00280250" w:rsidRPr="00FE19EA" w:rsidRDefault="00F177E8"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A3B796" w14:textId="3DA2715C" w:rsidR="00280250" w:rsidRPr="00200D70" w:rsidRDefault="00F177E8"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enable</w:t>
            </w:r>
            <w:r>
              <w:rPr>
                <w:rFonts w:eastAsiaTheme="minorHAnsi" w:cs="Arial"/>
                <w:color w:val="000000" w:themeColor="text1"/>
              </w:rPr>
              <w:t xml:space="preserve"> rear window switches</w:t>
            </w:r>
          </w:p>
        </w:tc>
      </w:tr>
      <w:tr w:rsidR="00280250" w:rsidRPr="00200D70" w14:paraId="1E4E42C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61428B"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42CA0D" w14:textId="077C4699" w:rsidR="00280250"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04"/>
    </w:tbl>
    <w:p w14:paraId="3B653924" w14:textId="77777777" w:rsidR="00280250" w:rsidRDefault="00280250" w:rsidP="00280250">
      <w:pPr>
        <w:rPr>
          <w:rFonts w:cs="Arial"/>
        </w:rPr>
      </w:pPr>
    </w:p>
    <w:p w14:paraId="354DFA49" w14:textId="77777777" w:rsidR="00280250" w:rsidRDefault="00280250" w:rsidP="00280250">
      <w:pPr>
        <w:rPr>
          <w:rFonts w:cs="Arial"/>
        </w:rPr>
      </w:pPr>
    </w:p>
    <w:p w14:paraId="0B87A50E" w14:textId="77777777" w:rsidR="00280250" w:rsidRPr="000371E0" w:rsidRDefault="00280250" w:rsidP="00280250">
      <w:pPr>
        <w:pStyle w:val="RELogSignal"/>
        <w:shd w:val="clear" w:color="auto" w:fill="F2F2F2" w:themeFill="background1" w:themeFillShade="F2"/>
      </w:pPr>
      <w:r w:rsidRPr="000371E0">
        <w:lastRenderedPageBreak/>
        <w:t>###</w:t>
      </w:r>
      <w:r>
        <w:t>LSG_RSCL_00031</w:t>
      </w:r>
      <w:r w:rsidRPr="000371E0">
        <w:t xml:space="preserve">### </w:t>
      </w:r>
      <w:bookmarkStart w:id="405" w:name="LSG_RAL_HMI_rq_N"/>
      <w:r>
        <w:t>RAL_HMI_rq</w:t>
      </w:r>
      <w:bookmarkEnd w:id="405"/>
    </w:p>
    <w:p w14:paraId="6DD3B817" w14:textId="77777777" w:rsidR="00280250" w:rsidRPr="00200D70" w:rsidRDefault="00280250" w:rsidP="00280250">
      <w:pPr>
        <w:rPr>
          <w:rFonts w:cs="Arial"/>
        </w:rPr>
      </w:pPr>
      <w:bookmarkStart w:id="406" w:name="_Hlk51153005"/>
      <w:bookmarkStart w:id="407" w:name="LSG_RAL_HMI_rq_D"/>
      <w:r w:rsidRPr="00280250">
        <w:rPr>
          <w:rFonts w:cs="Arial"/>
        </w:rPr>
        <w:t xml:space="preserve">Signal between RSCL HMI Control and RSCL Control describing the user request for </w:t>
      </w:r>
      <w:r>
        <w:rPr>
          <w:rFonts w:cs="Arial"/>
        </w:rPr>
        <w:t>RA</w:t>
      </w:r>
      <w:r w:rsidRPr="00280250">
        <w:rPr>
          <w:rFonts w:cs="Arial"/>
        </w:rPr>
        <w:t>L status</w:t>
      </w:r>
    </w:p>
    <w:bookmarkEnd w:id="406"/>
    <w:p w14:paraId="6E4A386C" w14:textId="77777777" w:rsidR="00280250" w:rsidRPr="00200D70" w:rsidRDefault="00280250" w:rsidP="0028025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80250" w:rsidRPr="00200D70" w14:paraId="7FE2E115"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6380FE" w14:textId="77777777" w:rsidR="00280250" w:rsidRPr="00200D70" w:rsidRDefault="00280250"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864248553"/>
            <w:placeholder>
              <w:docPart w:val="6918B06324CB45F49A6B6C7BBE76FAD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58708E" w14:textId="2DB09046" w:rsidR="00280250" w:rsidRPr="00320989" w:rsidRDefault="00AC2D8C" w:rsidP="0054401A">
                <w:pPr>
                  <w:pStyle w:val="scriptNormal"/>
                  <w:rPr>
                    <w:color w:val="auto"/>
                  </w:rPr>
                </w:pPr>
                <w:r>
                  <w:rPr>
                    <w:color w:val="auto"/>
                  </w:rPr>
                  <w:t>QM</w:t>
                </w:r>
              </w:p>
            </w:tc>
          </w:sdtContent>
        </w:sdt>
      </w:tr>
      <w:tr w:rsidR="00280250" w:rsidRPr="00200D70" w14:paraId="735FD4FA"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E1D93E"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57E7AF" w14:textId="0DBF682B" w:rsidR="00280250" w:rsidRPr="00200D70" w:rsidRDefault="00DB5403" w:rsidP="0054401A">
            <w:pPr>
              <w:rPr>
                <w:rFonts w:eastAsiaTheme="minorHAnsi" w:cs="Arial"/>
                <w:color w:val="000000" w:themeColor="text1"/>
              </w:rPr>
            </w:pPr>
            <w:r>
              <w:rPr>
                <w:rFonts w:eastAsiaTheme="minorHAnsi" w:cs="Arial"/>
                <w:color w:val="000000" w:themeColor="text1"/>
              </w:rPr>
              <w:t>n/a</w:t>
            </w:r>
          </w:p>
        </w:tc>
      </w:tr>
      <w:tr w:rsidR="00280250" w:rsidRPr="00200D70" w14:paraId="51A235E6"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E36AF9" w14:textId="77777777" w:rsidR="00280250" w:rsidRPr="00200D70" w:rsidRDefault="00280250" w:rsidP="0054401A">
            <w:pPr>
              <w:rPr>
                <w:rFonts w:cs="Arial"/>
                <w:b/>
                <w:bCs/>
                <w:lang w:val="en-GB"/>
              </w:rPr>
            </w:pPr>
            <w:r w:rsidRPr="00200D70">
              <w:rPr>
                <w:rFonts w:cs="Arial"/>
                <w:b/>
                <w:bCs/>
                <w:lang w:val="en-GB"/>
              </w:rPr>
              <w:t>Value</w:t>
            </w:r>
          </w:p>
          <w:p w14:paraId="378B8D80" w14:textId="77777777" w:rsidR="00280250" w:rsidRPr="00200D70" w:rsidRDefault="00280250"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C0466E" w14:textId="1AB66870" w:rsidR="00280250" w:rsidRPr="00200D70" w:rsidRDefault="00F177E8"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5AEF7D" w14:textId="6FCFDB64" w:rsidR="00280250" w:rsidRPr="00200D70" w:rsidRDefault="00F177E8"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rear </w:t>
            </w:r>
            <w:r w:rsidR="00AC2D8C">
              <w:rPr>
                <w:rFonts w:eastAsiaTheme="minorHAnsi" w:cs="Arial"/>
                <w:color w:val="000000" w:themeColor="text1"/>
              </w:rPr>
              <w:t>a</w:t>
            </w:r>
            <w:r>
              <w:rPr>
                <w:rFonts w:eastAsiaTheme="minorHAnsi" w:cs="Arial"/>
                <w:color w:val="000000" w:themeColor="text1"/>
              </w:rPr>
              <w:t>udio devices</w:t>
            </w:r>
          </w:p>
        </w:tc>
      </w:tr>
      <w:tr w:rsidR="00280250" w:rsidRPr="00200D70" w14:paraId="5FA7D2FB"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FA87D4" w14:textId="77777777" w:rsidR="00280250" w:rsidRPr="00200D70" w:rsidRDefault="00280250"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39B099" w14:textId="636F83E7" w:rsidR="00280250" w:rsidRPr="00FE19EA" w:rsidRDefault="00F177E8"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38BC98" w14:textId="46F3D00A" w:rsidR="00280250" w:rsidRPr="00200D70" w:rsidRDefault="00F177E8"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enable</w:t>
            </w:r>
            <w:r>
              <w:rPr>
                <w:rFonts w:eastAsiaTheme="minorHAnsi" w:cs="Arial"/>
                <w:color w:val="000000" w:themeColor="text1"/>
              </w:rPr>
              <w:t xml:space="preserve"> rear </w:t>
            </w:r>
            <w:r w:rsidR="00AC2D8C">
              <w:rPr>
                <w:rFonts w:eastAsiaTheme="minorHAnsi" w:cs="Arial"/>
                <w:color w:val="000000" w:themeColor="text1"/>
              </w:rPr>
              <w:t>a</w:t>
            </w:r>
            <w:r>
              <w:rPr>
                <w:rFonts w:eastAsiaTheme="minorHAnsi" w:cs="Arial"/>
                <w:color w:val="000000" w:themeColor="text1"/>
              </w:rPr>
              <w:t>udio devices</w:t>
            </w:r>
          </w:p>
        </w:tc>
      </w:tr>
      <w:tr w:rsidR="00280250" w:rsidRPr="00200D70" w14:paraId="3D2F0A2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783D10"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CB880D" w14:textId="08455337" w:rsidR="00280250"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07"/>
    </w:tbl>
    <w:p w14:paraId="50A5532F" w14:textId="77777777" w:rsidR="00280250" w:rsidRDefault="00280250" w:rsidP="00280250">
      <w:pPr>
        <w:rPr>
          <w:rFonts w:cs="Arial"/>
        </w:rPr>
      </w:pPr>
    </w:p>
    <w:p w14:paraId="31206FA6" w14:textId="77777777" w:rsidR="00280250" w:rsidRPr="000371E0" w:rsidRDefault="00280250" w:rsidP="00280250">
      <w:pPr>
        <w:pStyle w:val="RELogSignal"/>
        <w:shd w:val="clear" w:color="auto" w:fill="F2F2F2" w:themeFill="background1" w:themeFillShade="F2"/>
      </w:pPr>
      <w:r w:rsidRPr="000371E0">
        <w:t>###</w:t>
      </w:r>
      <w:r>
        <w:t>LSG_RSCL_00032</w:t>
      </w:r>
      <w:r w:rsidRPr="000371E0">
        <w:t xml:space="preserve">### </w:t>
      </w:r>
      <w:bookmarkStart w:id="408" w:name="LSG_RCL_HMI_rq_N"/>
      <w:r>
        <w:t>RCL_HMI_rq</w:t>
      </w:r>
      <w:bookmarkEnd w:id="408"/>
    </w:p>
    <w:p w14:paraId="4467FD8F" w14:textId="77777777" w:rsidR="00280250" w:rsidRPr="00200D70" w:rsidRDefault="00280250" w:rsidP="00280250">
      <w:pPr>
        <w:rPr>
          <w:rFonts w:cs="Arial"/>
        </w:rPr>
      </w:pPr>
      <w:bookmarkStart w:id="409" w:name="_Hlk51153092"/>
      <w:bookmarkStart w:id="410" w:name="LSG_RCL_HMI_rq_D"/>
      <w:r w:rsidRPr="00280250">
        <w:rPr>
          <w:rFonts w:cs="Arial"/>
        </w:rPr>
        <w:t>Signal between RSCL HMI Control and RSCL Control describing the user request for R</w:t>
      </w:r>
      <w:r>
        <w:rPr>
          <w:rFonts w:cs="Arial"/>
        </w:rPr>
        <w:t>C</w:t>
      </w:r>
      <w:r w:rsidRPr="00280250">
        <w:rPr>
          <w:rFonts w:cs="Arial"/>
        </w:rPr>
        <w:t>L status</w:t>
      </w:r>
    </w:p>
    <w:bookmarkEnd w:id="409"/>
    <w:p w14:paraId="64773103" w14:textId="77777777" w:rsidR="00280250" w:rsidRPr="00200D70" w:rsidRDefault="00280250" w:rsidP="0028025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80250" w:rsidRPr="00200D70" w14:paraId="2301F02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A026AB" w14:textId="77777777" w:rsidR="00280250" w:rsidRPr="00200D70" w:rsidRDefault="00280250"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868796537"/>
            <w:placeholder>
              <w:docPart w:val="6FB42CF089D14E7DAC665946D194D17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F83B25" w14:textId="0FA5F97B" w:rsidR="00280250" w:rsidRPr="00320989" w:rsidRDefault="00AC2D8C" w:rsidP="0054401A">
                <w:pPr>
                  <w:pStyle w:val="scriptNormal"/>
                  <w:rPr>
                    <w:color w:val="auto"/>
                  </w:rPr>
                </w:pPr>
                <w:r>
                  <w:rPr>
                    <w:color w:val="auto"/>
                  </w:rPr>
                  <w:t>QM</w:t>
                </w:r>
              </w:p>
            </w:tc>
          </w:sdtContent>
        </w:sdt>
      </w:tr>
      <w:tr w:rsidR="00280250" w:rsidRPr="00200D70" w14:paraId="154B2C70"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66EFB9"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0740BC" w14:textId="1852CB45" w:rsidR="00280250" w:rsidRPr="00200D70" w:rsidRDefault="00DB5403" w:rsidP="0054401A">
            <w:pPr>
              <w:rPr>
                <w:rFonts w:eastAsiaTheme="minorHAnsi" w:cs="Arial"/>
                <w:color w:val="000000" w:themeColor="text1"/>
              </w:rPr>
            </w:pPr>
            <w:r>
              <w:rPr>
                <w:rFonts w:eastAsiaTheme="minorHAnsi" w:cs="Arial"/>
                <w:color w:val="000000" w:themeColor="text1"/>
              </w:rPr>
              <w:t>n/a</w:t>
            </w:r>
          </w:p>
        </w:tc>
      </w:tr>
      <w:tr w:rsidR="00280250" w:rsidRPr="00200D70" w14:paraId="1DC90A20"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E470B5" w14:textId="77777777" w:rsidR="00280250" w:rsidRPr="00200D70" w:rsidRDefault="00280250" w:rsidP="0054401A">
            <w:pPr>
              <w:rPr>
                <w:rFonts w:cs="Arial"/>
                <w:b/>
                <w:bCs/>
                <w:lang w:val="en-GB"/>
              </w:rPr>
            </w:pPr>
            <w:r w:rsidRPr="00200D70">
              <w:rPr>
                <w:rFonts w:cs="Arial"/>
                <w:b/>
                <w:bCs/>
                <w:lang w:val="en-GB"/>
              </w:rPr>
              <w:t>Value</w:t>
            </w:r>
          </w:p>
          <w:p w14:paraId="79C4D4C0" w14:textId="77777777" w:rsidR="00280250" w:rsidRPr="00200D70" w:rsidRDefault="00280250"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22B37A" w14:textId="6A21A2A8" w:rsidR="00280250" w:rsidRPr="00FE19EA" w:rsidRDefault="00AC2D8C" w:rsidP="0054401A">
            <w:pPr>
              <w:rPr>
                <w:rFonts w:eastAsiaTheme="minorHAnsi" w:cs="Arial"/>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C0E2F" w14:textId="0DE0C71D" w:rsidR="00280250"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rear climate devices</w:t>
            </w:r>
          </w:p>
        </w:tc>
      </w:tr>
      <w:tr w:rsidR="00280250" w:rsidRPr="00200D70" w14:paraId="522815A4"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963A6D" w14:textId="77777777" w:rsidR="00280250" w:rsidRPr="00200D70" w:rsidRDefault="00280250"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4C4867" w14:textId="37F06407" w:rsidR="00280250" w:rsidRPr="00FE19EA" w:rsidRDefault="00AC2D8C"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828B55" w14:textId="26D20ECB" w:rsidR="00280250"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enable</w:t>
            </w:r>
            <w:r>
              <w:rPr>
                <w:rFonts w:eastAsiaTheme="minorHAnsi" w:cs="Arial"/>
                <w:color w:val="000000" w:themeColor="text1"/>
              </w:rPr>
              <w:t xml:space="preserve"> rear climate devices</w:t>
            </w:r>
          </w:p>
        </w:tc>
      </w:tr>
      <w:tr w:rsidR="00280250" w:rsidRPr="00200D70" w14:paraId="10B37DF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FC5B8B"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50AAC0" w14:textId="507D05DD" w:rsidR="00280250"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10"/>
    </w:tbl>
    <w:p w14:paraId="50F51EA9" w14:textId="77777777" w:rsidR="00280250" w:rsidRDefault="00280250" w:rsidP="00280250">
      <w:pPr>
        <w:rPr>
          <w:rFonts w:cs="Arial"/>
        </w:rPr>
      </w:pPr>
    </w:p>
    <w:p w14:paraId="0FE8AC2F" w14:textId="77777777" w:rsidR="00280250" w:rsidRPr="000371E0" w:rsidRDefault="00280250" w:rsidP="00280250">
      <w:pPr>
        <w:pStyle w:val="RELogSignal"/>
        <w:shd w:val="clear" w:color="auto" w:fill="F2F2F2" w:themeFill="background1" w:themeFillShade="F2"/>
      </w:pPr>
      <w:r w:rsidRPr="000371E0">
        <w:t>###</w:t>
      </w:r>
      <w:r>
        <w:t>LSG_RSCL_00033</w:t>
      </w:r>
      <w:r w:rsidRPr="000371E0">
        <w:t xml:space="preserve">### </w:t>
      </w:r>
      <w:bookmarkStart w:id="411" w:name="LSG_URCL_HMI_rq_N"/>
      <w:r>
        <w:t>URCL_HMI_rq</w:t>
      </w:r>
      <w:bookmarkEnd w:id="411"/>
    </w:p>
    <w:p w14:paraId="6C22353A" w14:textId="3D2C5493" w:rsidR="00280250" w:rsidRPr="00200D70" w:rsidRDefault="00280250" w:rsidP="00280250">
      <w:pPr>
        <w:rPr>
          <w:rFonts w:cs="Arial"/>
        </w:rPr>
      </w:pPr>
      <w:bookmarkStart w:id="412" w:name="_Hlk53139630"/>
      <w:bookmarkStart w:id="413" w:name="LSG_URCL_HMI_rq_D"/>
      <w:r w:rsidRPr="00280250">
        <w:rPr>
          <w:rFonts w:cs="Arial"/>
        </w:rPr>
        <w:t xml:space="preserve">Signal between RSCL HMI Control and RSCL Control describing the user request for </w:t>
      </w:r>
      <w:r w:rsidR="001A4230">
        <w:rPr>
          <w:rFonts w:cs="Arial"/>
        </w:rPr>
        <w:t>U</w:t>
      </w:r>
      <w:r w:rsidRPr="00280250">
        <w:rPr>
          <w:rFonts w:cs="Arial"/>
        </w:rPr>
        <w:t>RCL status</w:t>
      </w:r>
    </w:p>
    <w:bookmarkEnd w:id="412"/>
    <w:p w14:paraId="7760EE13" w14:textId="77777777" w:rsidR="00280250" w:rsidRPr="00200D70" w:rsidRDefault="00280250" w:rsidP="0028025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80250" w:rsidRPr="00200D70" w14:paraId="15A26560"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9A406B" w14:textId="77777777" w:rsidR="00280250" w:rsidRPr="00200D70" w:rsidRDefault="00280250"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053361278"/>
            <w:placeholder>
              <w:docPart w:val="656D7F7CFFCE425193C29A9A06972C4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A629E8" w14:textId="2CB732B2" w:rsidR="00280250" w:rsidRPr="00320989" w:rsidRDefault="00AC2D8C" w:rsidP="0054401A">
                <w:pPr>
                  <w:pStyle w:val="scriptNormal"/>
                  <w:rPr>
                    <w:color w:val="auto"/>
                  </w:rPr>
                </w:pPr>
                <w:r>
                  <w:rPr>
                    <w:color w:val="auto"/>
                  </w:rPr>
                  <w:t>QM</w:t>
                </w:r>
              </w:p>
            </w:tc>
          </w:sdtContent>
        </w:sdt>
      </w:tr>
      <w:tr w:rsidR="00280250" w:rsidRPr="00200D70" w14:paraId="21FEA2B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17E147"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2A2C9F" w14:textId="2D1F543B" w:rsidR="00280250" w:rsidRPr="00200D70" w:rsidRDefault="00DB5403" w:rsidP="0054401A">
            <w:pPr>
              <w:rPr>
                <w:rFonts w:eastAsiaTheme="minorHAnsi" w:cs="Arial"/>
                <w:color w:val="000000" w:themeColor="text1"/>
              </w:rPr>
            </w:pPr>
            <w:r>
              <w:rPr>
                <w:rFonts w:eastAsiaTheme="minorHAnsi" w:cs="Arial"/>
                <w:color w:val="000000" w:themeColor="text1"/>
              </w:rPr>
              <w:t>n/a</w:t>
            </w:r>
          </w:p>
        </w:tc>
      </w:tr>
      <w:tr w:rsidR="00280250" w:rsidRPr="00200D70" w14:paraId="293D7784"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97F0E8" w14:textId="77777777" w:rsidR="00280250" w:rsidRPr="00200D70" w:rsidRDefault="00280250" w:rsidP="0054401A">
            <w:pPr>
              <w:rPr>
                <w:rFonts w:cs="Arial"/>
                <w:b/>
                <w:bCs/>
                <w:lang w:val="en-GB"/>
              </w:rPr>
            </w:pPr>
            <w:r w:rsidRPr="00200D70">
              <w:rPr>
                <w:rFonts w:cs="Arial"/>
                <w:b/>
                <w:bCs/>
                <w:lang w:val="en-GB"/>
              </w:rPr>
              <w:t>Value</w:t>
            </w:r>
          </w:p>
          <w:p w14:paraId="7201CD38" w14:textId="77777777" w:rsidR="00280250" w:rsidRPr="00200D70" w:rsidRDefault="00280250"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2ACE7C" w14:textId="582F9CCB" w:rsidR="00280250" w:rsidRPr="00200D70" w:rsidRDefault="00AC2D8C"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404FAC" w14:textId="58615945" w:rsidR="00280250"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all URC HHD</w:t>
            </w:r>
          </w:p>
        </w:tc>
      </w:tr>
      <w:tr w:rsidR="00280250" w:rsidRPr="00200D70" w14:paraId="554211AF"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1ECA5C" w14:textId="77777777" w:rsidR="00280250" w:rsidRPr="00200D70" w:rsidRDefault="00280250"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46093B" w14:textId="058A5E3F" w:rsidR="00280250" w:rsidRPr="00FE19EA" w:rsidRDefault="00AC2D8C"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DD0628" w14:textId="775D29D4" w:rsidR="00280250"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enable</w:t>
            </w:r>
            <w:r>
              <w:rPr>
                <w:rFonts w:eastAsiaTheme="minorHAnsi" w:cs="Arial"/>
                <w:color w:val="000000" w:themeColor="text1"/>
              </w:rPr>
              <w:t xml:space="preserve"> all URC HHD</w:t>
            </w:r>
          </w:p>
        </w:tc>
      </w:tr>
      <w:tr w:rsidR="00280250" w:rsidRPr="00200D70" w14:paraId="38493AB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2AA9D4" w14:textId="77777777" w:rsidR="00280250" w:rsidRPr="00200D70" w:rsidRDefault="00280250"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C1F10C" w14:textId="2CED1952" w:rsidR="00280250"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13"/>
    </w:tbl>
    <w:p w14:paraId="460E797B" w14:textId="22F37CFA" w:rsidR="00280250" w:rsidRDefault="00280250" w:rsidP="00280250"/>
    <w:p w14:paraId="58DABB68" w14:textId="77777777" w:rsidR="000B6A2B" w:rsidRDefault="000B6A2B" w:rsidP="000B6A2B">
      <w:pPr>
        <w:rPr>
          <w:rFonts w:cs="Arial"/>
        </w:rPr>
      </w:pPr>
    </w:p>
    <w:p w14:paraId="5A5464B0" w14:textId="23D483F4" w:rsidR="000B6A2B" w:rsidRPr="000371E0" w:rsidRDefault="000B6A2B" w:rsidP="000B6A2B">
      <w:pPr>
        <w:pStyle w:val="RELogSignal"/>
        <w:shd w:val="clear" w:color="auto" w:fill="F2F2F2" w:themeFill="background1" w:themeFillShade="F2"/>
      </w:pPr>
      <w:r w:rsidRPr="000371E0">
        <w:t>###</w:t>
      </w:r>
      <w:r>
        <w:t>LSG_RSCL_00037</w:t>
      </w:r>
      <w:r w:rsidRPr="000371E0">
        <w:t xml:space="preserve">### </w:t>
      </w:r>
      <w:bookmarkStart w:id="414" w:name="LSG_Global_RSCL_Voice_rq_N"/>
      <w:r>
        <w:t>Global_RSCL_Voice_rq</w:t>
      </w:r>
      <w:bookmarkEnd w:id="414"/>
    </w:p>
    <w:p w14:paraId="481B5982" w14:textId="4F300DE6" w:rsidR="004C748C" w:rsidRDefault="004C748C" w:rsidP="004C748C">
      <w:pPr>
        <w:rPr>
          <w:rFonts w:cs="Arial"/>
        </w:rPr>
      </w:pPr>
      <w:bookmarkStart w:id="415" w:name="LSG_Global_RSCL_Voice_rq_D"/>
      <w:r w:rsidRPr="00E276D9">
        <w:rPr>
          <w:rFonts w:cs="Arial"/>
        </w:rPr>
        <w:t xml:space="preserve">Signal between </w:t>
      </w:r>
      <w:r>
        <w:rPr>
          <w:rFonts w:cs="Arial"/>
        </w:rPr>
        <w:t>Voice Command</w:t>
      </w:r>
      <w:r w:rsidRPr="00E276D9">
        <w:rPr>
          <w:rFonts w:cs="Arial"/>
        </w:rPr>
        <w:t xml:space="preserve"> Control and RSCL Control describing the user request for feature status.</w:t>
      </w:r>
    </w:p>
    <w:p w14:paraId="23D6BBDC" w14:textId="77777777" w:rsidR="000B6A2B" w:rsidRPr="00200D70" w:rsidRDefault="000B6A2B" w:rsidP="000B6A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B6A2B" w:rsidRPr="00200D70" w14:paraId="66EE518E"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F1AD47" w14:textId="77777777" w:rsidR="000B6A2B" w:rsidRPr="00200D70" w:rsidRDefault="000B6A2B"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96615767"/>
            <w:placeholder>
              <w:docPart w:val="04832B6B4D984E899D4FB10E3A84AA39"/>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916C22" w14:textId="77777777" w:rsidR="000B6A2B" w:rsidRPr="00320989" w:rsidRDefault="000B6A2B" w:rsidP="00B95D65">
                <w:pPr>
                  <w:pStyle w:val="scriptNormal"/>
                  <w:rPr>
                    <w:color w:val="auto"/>
                  </w:rPr>
                </w:pPr>
                <w:r w:rsidRPr="00320989">
                  <w:rPr>
                    <w:color w:val="000000" w:themeColor="text1"/>
                  </w:rPr>
                  <w:t>Choose an item.</w:t>
                </w:r>
              </w:p>
            </w:tc>
          </w:sdtContent>
        </w:sdt>
      </w:tr>
      <w:tr w:rsidR="000B6A2B" w:rsidRPr="00200D70" w14:paraId="4E47B427"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BBA281"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561A9C" w14:textId="19A4FBD8" w:rsidR="000B6A2B" w:rsidRPr="00200D70" w:rsidRDefault="004C748C" w:rsidP="00B95D65">
            <w:pPr>
              <w:rPr>
                <w:rFonts w:eastAsiaTheme="minorHAnsi" w:cs="Arial"/>
                <w:color w:val="000000" w:themeColor="text1"/>
              </w:rPr>
            </w:pPr>
            <w:r>
              <w:rPr>
                <w:rFonts w:eastAsiaTheme="minorHAnsi" w:cs="Arial"/>
                <w:color w:val="000000" w:themeColor="text1"/>
              </w:rPr>
              <w:t>n/a</w:t>
            </w:r>
          </w:p>
        </w:tc>
      </w:tr>
      <w:tr w:rsidR="004C748C" w:rsidRPr="00200D70" w14:paraId="516274EA"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F0562B" w14:textId="77777777" w:rsidR="004C748C" w:rsidRPr="00200D70" w:rsidRDefault="004C748C" w:rsidP="004C748C">
            <w:pPr>
              <w:rPr>
                <w:rFonts w:cs="Arial"/>
                <w:b/>
                <w:bCs/>
                <w:lang w:val="en-GB"/>
              </w:rPr>
            </w:pPr>
            <w:r w:rsidRPr="00200D70">
              <w:rPr>
                <w:rFonts w:cs="Arial"/>
                <w:b/>
                <w:bCs/>
                <w:lang w:val="en-GB"/>
              </w:rPr>
              <w:t>Value</w:t>
            </w:r>
          </w:p>
          <w:p w14:paraId="2B26A4CF" w14:textId="77777777" w:rsidR="004C748C" w:rsidRPr="00200D70" w:rsidRDefault="004C748C" w:rsidP="004C748C">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8D7657" w14:textId="00C53AF7" w:rsidR="004C748C" w:rsidRPr="00200D70" w:rsidRDefault="004C748C" w:rsidP="004C748C">
            <w:pPr>
              <w:rPr>
                <w:rFonts w:eastAsiaTheme="minorHAnsi" w:cs="Arial"/>
                <w:b/>
                <w:bCs/>
                <w:lang w:val="en-GB"/>
              </w:rPr>
            </w:pPr>
            <w:r>
              <w:rPr>
                <w:rFonts w:eastAsiaTheme="minorHAnsi" w:cs="Arial"/>
                <w:color w:val="000000" w:themeColor="text1"/>
              </w:rPr>
              <w:t>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9534FA" w14:textId="77777777" w:rsidR="004C748C" w:rsidRDefault="004C748C" w:rsidP="004C748C">
            <w:pPr>
              <w:rPr>
                <w:rFonts w:eastAsiaTheme="minorHAnsi" w:cs="Arial"/>
                <w:color w:val="000000" w:themeColor="text1"/>
              </w:rPr>
            </w:pPr>
            <w:r>
              <w:rPr>
                <w:rFonts w:eastAsiaTheme="minorHAnsi" w:cs="Arial"/>
                <w:color w:val="000000" w:themeColor="text1"/>
              </w:rPr>
              <w:t>Lock all RSCL functions</w:t>
            </w:r>
          </w:p>
          <w:p w14:paraId="581E4DC2"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1D99FDBF"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37A83BF0"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4C103ED4"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4201929D" w14:textId="6E6D2108" w:rsidR="004C748C" w:rsidRPr="004C748C" w:rsidRDefault="004C748C" w:rsidP="004C748C">
            <w:pPr>
              <w:pStyle w:val="ListParagraph"/>
              <w:numPr>
                <w:ilvl w:val="0"/>
                <w:numId w:val="45"/>
              </w:numPr>
              <w:rPr>
                <w:rFonts w:eastAsiaTheme="minorHAnsi" w:cs="Arial"/>
                <w:color w:val="000000" w:themeColor="text1"/>
              </w:rPr>
            </w:pPr>
            <w:r w:rsidRPr="004C748C">
              <w:rPr>
                <w:rFonts w:eastAsiaTheme="minorHAnsi" w:cs="Arial"/>
                <w:color w:val="000000" w:themeColor="text1"/>
              </w:rPr>
              <w:t>URCL</w:t>
            </w:r>
          </w:p>
        </w:tc>
      </w:tr>
      <w:tr w:rsidR="004C748C" w:rsidRPr="00200D70" w14:paraId="6EDE6B04"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2C13B8" w14:textId="77777777" w:rsidR="004C748C" w:rsidRPr="00200D70" w:rsidRDefault="004C748C" w:rsidP="004C748C">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FD4419" w14:textId="5A316578" w:rsidR="004C748C" w:rsidRPr="00200D70" w:rsidRDefault="004C748C" w:rsidP="004C748C">
            <w:pPr>
              <w:rPr>
                <w:rFonts w:eastAsiaTheme="minorHAnsi" w:cs="Arial"/>
                <w:b/>
                <w:bCs/>
                <w:lang w:val="en-GB"/>
              </w:rPr>
            </w:pPr>
            <w:r>
              <w:rPr>
                <w:rFonts w:eastAsiaTheme="minorHAnsi" w:cs="Arial"/>
                <w:color w:val="000000" w:themeColor="text1"/>
              </w:rPr>
              <w:t>Unlock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AA6B6A" w14:textId="77777777" w:rsidR="004C748C" w:rsidRDefault="004C748C" w:rsidP="004C748C">
            <w:pPr>
              <w:rPr>
                <w:rFonts w:eastAsiaTheme="minorHAnsi" w:cs="Arial"/>
                <w:color w:val="000000" w:themeColor="text1"/>
              </w:rPr>
            </w:pPr>
            <w:r>
              <w:rPr>
                <w:rFonts w:eastAsiaTheme="minorHAnsi" w:cs="Arial"/>
                <w:color w:val="000000" w:themeColor="text1"/>
              </w:rPr>
              <w:t>Unlock all RSCL functions</w:t>
            </w:r>
          </w:p>
          <w:p w14:paraId="34E798BA"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33DADB88"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6E24C094"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12FCD53F" w14:textId="77777777" w:rsidR="004C748C" w:rsidRDefault="004C748C" w:rsidP="004C748C">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212A4D26" w14:textId="34CBB968" w:rsidR="004C748C" w:rsidRPr="004C748C" w:rsidRDefault="004C748C" w:rsidP="004C748C">
            <w:pPr>
              <w:pStyle w:val="ListParagraph"/>
              <w:numPr>
                <w:ilvl w:val="0"/>
                <w:numId w:val="45"/>
              </w:numPr>
              <w:rPr>
                <w:rFonts w:eastAsiaTheme="minorHAnsi" w:cs="Arial"/>
                <w:color w:val="000000" w:themeColor="text1"/>
              </w:rPr>
            </w:pPr>
            <w:r w:rsidRPr="004C748C">
              <w:rPr>
                <w:rFonts w:eastAsiaTheme="minorHAnsi" w:cs="Arial"/>
                <w:color w:val="000000" w:themeColor="text1"/>
              </w:rPr>
              <w:t>URCL</w:t>
            </w:r>
          </w:p>
        </w:tc>
      </w:tr>
      <w:tr w:rsidR="000B6A2B" w:rsidRPr="00200D70" w14:paraId="4119285E"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58C17A"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034920" w14:textId="04DBC94A" w:rsidR="000B6A2B" w:rsidRPr="00200D70" w:rsidRDefault="004C748C" w:rsidP="00B95D65">
            <w:pPr>
              <w:rPr>
                <w:rFonts w:eastAsiaTheme="minorHAnsi" w:cs="Arial"/>
                <w:color w:val="000000" w:themeColor="text1"/>
              </w:rPr>
            </w:pPr>
            <w:r>
              <w:rPr>
                <w:rFonts w:eastAsiaTheme="minorHAnsi" w:cs="Arial"/>
                <w:color w:val="000000" w:themeColor="text1"/>
              </w:rPr>
              <w:t>n/a</w:t>
            </w:r>
          </w:p>
        </w:tc>
      </w:tr>
      <w:bookmarkEnd w:id="415"/>
    </w:tbl>
    <w:p w14:paraId="7D2E6C85" w14:textId="77777777" w:rsidR="000B6A2B" w:rsidRDefault="000B6A2B" w:rsidP="000B6A2B">
      <w:pPr>
        <w:rPr>
          <w:rFonts w:cs="Arial"/>
        </w:rPr>
      </w:pPr>
    </w:p>
    <w:p w14:paraId="2FC017C3" w14:textId="77777777" w:rsidR="000B6A2B" w:rsidRDefault="000B6A2B" w:rsidP="000B6A2B">
      <w:pPr>
        <w:rPr>
          <w:rFonts w:cs="Arial"/>
        </w:rPr>
      </w:pPr>
    </w:p>
    <w:p w14:paraId="775C618A" w14:textId="23B855A1" w:rsidR="000B6A2B" w:rsidRPr="000371E0" w:rsidRDefault="000B6A2B" w:rsidP="000B6A2B">
      <w:pPr>
        <w:pStyle w:val="RELogSignal"/>
        <w:shd w:val="clear" w:color="auto" w:fill="F2F2F2" w:themeFill="background1" w:themeFillShade="F2"/>
      </w:pPr>
      <w:r w:rsidRPr="000371E0">
        <w:lastRenderedPageBreak/>
        <w:t>###</w:t>
      </w:r>
      <w:r>
        <w:t>LSG_RSCL_00038</w:t>
      </w:r>
      <w:r w:rsidRPr="000371E0">
        <w:t xml:space="preserve">### </w:t>
      </w:r>
      <w:bookmarkStart w:id="416" w:name="LSG_PCL_Voice_rq_N"/>
      <w:r>
        <w:t>PCL_Voice_rq</w:t>
      </w:r>
      <w:bookmarkEnd w:id="416"/>
    </w:p>
    <w:p w14:paraId="4B611DA7" w14:textId="107570EC" w:rsidR="004C748C" w:rsidRDefault="004C748C" w:rsidP="004C748C">
      <w:pPr>
        <w:rPr>
          <w:rFonts w:cs="Arial"/>
        </w:rPr>
      </w:pPr>
      <w:bookmarkStart w:id="417" w:name="LSG_PCL_Voice_rq_D"/>
      <w:r w:rsidRPr="00E276D9">
        <w:rPr>
          <w:rFonts w:cs="Arial"/>
        </w:rPr>
        <w:t xml:space="preserve">Signal between </w:t>
      </w:r>
      <w:r>
        <w:rPr>
          <w:rFonts w:cs="Arial"/>
        </w:rPr>
        <w:t>Voice Command</w:t>
      </w:r>
      <w:r w:rsidRPr="00E276D9">
        <w:rPr>
          <w:rFonts w:cs="Arial"/>
        </w:rPr>
        <w:t xml:space="preserve"> Control and RSCL Control describing the user request for </w:t>
      </w:r>
      <w:r>
        <w:rPr>
          <w:rFonts w:cs="Arial"/>
        </w:rPr>
        <w:t>PCL</w:t>
      </w:r>
      <w:r w:rsidRPr="00E276D9">
        <w:rPr>
          <w:rFonts w:cs="Arial"/>
        </w:rPr>
        <w:t xml:space="preserve"> status</w:t>
      </w:r>
    </w:p>
    <w:p w14:paraId="3CA31E34" w14:textId="77777777" w:rsidR="000B6A2B" w:rsidRPr="00200D70" w:rsidRDefault="000B6A2B" w:rsidP="000B6A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B6A2B" w:rsidRPr="00200D70" w14:paraId="2806F04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CA8F26" w14:textId="77777777" w:rsidR="000B6A2B" w:rsidRPr="00200D70" w:rsidRDefault="000B6A2B"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25478775"/>
            <w:placeholder>
              <w:docPart w:val="AF96421128B340E9AEB1512789AC43D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E291F9" w14:textId="7D1F7840" w:rsidR="000B6A2B" w:rsidRPr="00320989" w:rsidRDefault="00C6215F" w:rsidP="00B95D65">
                <w:pPr>
                  <w:pStyle w:val="scriptNormal"/>
                  <w:rPr>
                    <w:color w:val="auto"/>
                  </w:rPr>
                </w:pPr>
                <w:r>
                  <w:rPr>
                    <w:color w:val="auto"/>
                  </w:rPr>
                  <w:t>A</w:t>
                </w:r>
              </w:p>
            </w:tc>
          </w:sdtContent>
        </w:sdt>
      </w:tr>
      <w:tr w:rsidR="000B6A2B" w:rsidRPr="00200D70" w14:paraId="446B239B"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3B8538"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727123" w14:textId="4CEBA082" w:rsidR="000B6A2B" w:rsidRPr="00200D70" w:rsidRDefault="00C6215F" w:rsidP="00B95D65">
            <w:pPr>
              <w:rPr>
                <w:rFonts w:eastAsiaTheme="minorHAnsi" w:cs="Arial"/>
                <w:color w:val="000000" w:themeColor="text1"/>
              </w:rPr>
            </w:pPr>
            <w:r>
              <w:rPr>
                <w:rFonts w:eastAsiaTheme="minorHAnsi" w:cs="Arial"/>
                <w:color w:val="000000" w:themeColor="text1"/>
              </w:rPr>
              <w:t>n/a</w:t>
            </w:r>
          </w:p>
        </w:tc>
      </w:tr>
      <w:tr w:rsidR="00C6215F" w:rsidRPr="00200D70" w14:paraId="32C594E0"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18A23E" w14:textId="77777777" w:rsidR="00C6215F" w:rsidRPr="00200D70" w:rsidRDefault="00C6215F" w:rsidP="00C6215F">
            <w:pPr>
              <w:rPr>
                <w:rFonts w:cs="Arial"/>
                <w:b/>
                <w:bCs/>
                <w:lang w:val="en-GB"/>
              </w:rPr>
            </w:pPr>
            <w:r w:rsidRPr="00200D70">
              <w:rPr>
                <w:rFonts w:cs="Arial"/>
                <w:b/>
                <w:bCs/>
                <w:lang w:val="en-GB"/>
              </w:rPr>
              <w:t>Value</w:t>
            </w:r>
          </w:p>
          <w:p w14:paraId="6214EA34" w14:textId="77777777" w:rsidR="00C6215F" w:rsidRPr="00200D70" w:rsidRDefault="00C6215F" w:rsidP="00C6215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69CA3F" w14:textId="7BFB406A" w:rsidR="00C6215F" w:rsidRPr="00200D70" w:rsidRDefault="00C6215F" w:rsidP="00C6215F">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80A84F" w14:textId="536CE0A9" w:rsidR="00C6215F" w:rsidRPr="00200D70" w:rsidRDefault="00C6215F" w:rsidP="00C6215F">
            <w:pPr>
              <w:rPr>
                <w:rFonts w:eastAsiaTheme="minorHAnsi" w:cs="Arial"/>
                <w:color w:val="000000" w:themeColor="text1"/>
              </w:rPr>
            </w:pPr>
            <w:r>
              <w:rPr>
                <w:rFonts w:eastAsiaTheme="minorHAnsi" w:cs="Arial"/>
                <w:color w:val="000000" w:themeColor="text1"/>
              </w:rPr>
              <w:t>Request to enable PCL. Disable rear inner door handles.</w:t>
            </w:r>
          </w:p>
        </w:tc>
      </w:tr>
      <w:tr w:rsidR="00C6215F" w:rsidRPr="00200D70" w14:paraId="142F09BA"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ED155D" w14:textId="77777777" w:rsidR="00C6215F" w:rsidRPr="00200D70" w:rsidRDefault="00C6215F" w:rsidP="00C6215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596F46" w14:textId="2677F1B6" w:rsidR="00C6215F" w:rsidRPr="00200D70" w:rsidRDefault="00C6215F" w:rsidP="00C6215F">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0E85C7" w14:textId="78310175" w:rsidR="00C6215F" w:rsidRPr="00200D70" w:rsidRDefault="00C6215F" w:rsidP="00C6215F">
            <w:pPr>
              <w:rPr>
                <w:rFonts w:eastAsiaTheme="minorHAnsi" w:cs="Arial"/>
                <w:color w:val="000000" w:themeColor="text1"/>
              </w:rPr>
            </w:pPr>
            <w:r>
              <w:rPr>
                <w:rFonts w:eastAsiaTheme="minorHAnsi" w:cs="Arial"/>
                <w:color w:val="000000" w:themeColor="text1"/>
              </w:rPr>
              <w:t>Request to disable PCL. Enable rear inner door handles.</w:t>
            </w:r>
          </w:p>
        </w:tc>
      </w:tr>
      <w:tr w:rsidR="000B6A2B" w:rsidRPr="00200D70" w14:paraId="45B04C3A"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F58DA9"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48389A" w14:textId="36CF8E29" w:rsidR="000B6A2B" w:rsidRPr="00200D70" w:rsidRDefault="00C6215F" w:rsidP="00B95D65">
            <w:pPr>
              <w:rPr>
                <w:rFonts w:eastAsiaTheme="minorHAnsi" w:cs="Arial"/>
                <w:color w:val="000000" w:themeColor="text1"/>
              </w:rPr>
            </w:pPr>
            <w:r>
              <w:rPr>
                <w:rFonts w:eastAsiaTheme="minorHAnsi" w:cs="Arial"/>
                <w:color w:val="000000" w:themeColor="text1"/>
              </w:rPr>
              <w:t>n/a</w:t>
            </w:r>
          </w:p>
        </w:tc>
      </w:tr>
      <w:bookmarkEnd w:id="417"/>
    </w:tbl>
    <w:p w14:paraId="17693692" w14:textId="77777777" w:rsidR="000B6A2B" w:rsidRDefault="000B6A2B" w:rsidP="000B6A2B">
      <w:pPr>
        <w:rPr>
          <w:rFonts w:cs="Arial"/>
        </w:rPr>
      </w:pPr>
    </w:p>
    <w:p w14:paraId="3EEBDB66" w14:textId="77777777" w:rsidR="000B6A2B" w:rsidRDefault="000B6A2B" w:rsidP="000B6A2B">
      <w:pPr>
        <w:rPr>
          <w:rFonts w:cs="Arial"/>
        </w:rPr>
      </w:pPr>
    </w:p>
    <w:p w14:paraId="794CBA22" w14:textId="10B77FE2" w:rsidR="000B6A2B" w:rsidRPr="000371E0" w:rsidRDefault="000B6A2B" w:rsidP="000B6A2B">
      <w:pPr>
        <w:pStyle w:val="RELogSignal"/>
        <w:shd w:val="clear" w:color="auto" w:fill="F2F2F2" w:themeFill="background1" w:themeFillShade="F2"/>
      </w:pPr>
      <w:r w:rsidRPr="000371E0">
        <w:t>###</w:t>
      </w:r>
      <w:r>
        <w:t>LSG_RSCL_00039</w:t>
      </w:r>
      <w:r w:rsidRPr="000371E0">
        <w:t xml:space="preserve">### </w:t>
      </w:r>
      <w:bookmarkStart w:id="418" w:name="LSG_WCL_Voice_rq_N"/>
      <w:r>
        <w:t>WCL_Voice_rq</w:t>
      </w:r>
      <w:bookmarkEnd w:id="418"/>
    </w:p>
    <w:p w14:paraId="0A39C155" w14:textId="42B7AC49" w:rsidR="00040FDA" w:rsidRDefault="00040FDA" w:rsidP="00040FDA">
      <w:pPr>
        <w:rPr>
          <w:rFonts w:cs="Arial"/>
        </w:rPr>
      </w:pPr>
      <w:bookmarkStart w:id="419" w:name="LSG_WCL_Voice_rq_D"/>
      <w:r w:rsidRPr="00B44D71">
        <w:rPr>
          <w:rFonts w:cs="Arial"/>
        </w:rPr>
        <w:t xml:space="preserve">Signal between </w:t>
      </w:r>
      <w:r>
        <w:rPr>
          <w:rFonts w:cs="Arial"/>
        </w:rPr>
        <w:t>Voice Command</w:t>
      </w:r>
      <w:r w:rsidRPr="00B44D71">
        <w:rPr>
          <w:rFonts w:cs="Arial"/>
        </w:rPr>
        <w:t xml:space="preserve"> Control and RSCL Control describing the user request for </w:t>
      </w:r>
      <w:r>
        <w:rPr>
          <w:rFonts w:cs="Arial"/>
        </w:rPr>
        <w:t>W</w:t>
      </w:r>
      <w:r w:rsidRPr="00B44D71">
        <w:rPr>
          <w:rFonts w:cs="Arial"/>
        </w:rPr>
        <w:t>CL status</w:t>
      </w:r>
    </w:p>
    <w:p w14:paraId="477ECAA6" w14:textId="77777777" w:rsidR="000B6A2B" w:rsidRPr="00200D70" w:rsidRDefault="000B6A2B" w:rsidP="000B6A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B6A2B" w:rsidRPr="00200D70" w14:paraId="269791B8"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311360" w14:textId="77777777" w:rsidR="000B6A2B" w:rsidRPr="00200D70" w:rsidRDefault="000B6A2B"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71348137"/>
            <w:placeholder>
              <w:docPart w:val="B0749C0F336F454AB8943D4CFEC0574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C13840" w14:textId="25F10165" w:rsidR="000B6A2B" w:rsidRPr="00320989" w:rsidRDefault="00040FDA" w:rsidP="00B95D65">
                <w:pPr>
                  <w:pStyle w:val="scriptNormal"/>
                  <w:rPr>
                    <w:color w:val="auto"/>
                  </w:rPr>
                </w:pPr>
                <w:r>
                  <w:rPr>
                    <w:color w:val="auto"/>
                  </w:rPr>
                  <w:t>QM</w:t>
                </w:r>
              </w:p>
            </w:tc>
          </w:sdtContent>
        </w:sdt>
      </w:tr>
      <w:tr w:rsidR="000B6A2B" w:rsidRPr="00200D70" w14:paraId="78E79B34"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BE089A"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5CBDBB" w14:textId="1F21F98B" w:rsidR="000B6A2B" w:rsidRPr="00200D70" w:rsidRDefault="00040FDA" w:rsidP="00B95D65">
            <w:pPr>
              <w:rPr>
                <w:rFonts w:eastAsiaTheme="minorHAnsi" w:cs="Arial"/>
                <w:color w:val="000000" w:themeColor="text1"/>
              </w:rPr>
            </w:pPr>
            <w:r>
              <w:rPr>
                <w:rFonts w:eastAsiaTheme="minorHAnsi" w:cs="Arial"/>
                <w:color w:val="000000" w:themeColor="text1"/>
              </w:rPr>
              <w:t>n/a</w:t>
            </w:r>
          </w:p>
        </w:tc>
      </w:tr>
      <w:tr w:rsidR="00040FDA" w:rsidRPr="00200D70" w14:paraId="44634B69"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E1B27E" w14:textId="77777777" w:rsidR="00040FDA" w:rsidRPr="00200D70" w:rsidRDefault="00040FDA" w:rsidP="00040FDA">
            <w:pPr>
              <w:rPr>
                <w:rFonts w:cs="Arial"/>
                <w:b/>
                <w:bCs/>
                <w:lang w:val="en-GB"/>
              </w:rPr>
            </w:pPr>
            <w:r w:rsidRPr="00200D70">
              <w:rPr>
                <w:rFonts w:cs="Arial"/>
                <w:b/>
                <w:bCs/>
                <w:lang w:val="en-GB"/>
              </w:rPr>
              <w:t>Value</w:t>
            </w:r>
          </w:p>
          <w:p w14:paraId="5989640A" w14:textId="77777777" w:rsidR="00040FDA" w:rsidRPr="00200D70" w:rsidRDefault="00040FDA" w:rsidP="00040FD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CFAC6D" w14:textId="4AF31281" w:rsidR="00040FDA" w:rsidRPr="00200D70" w:rsidRDefault="00040FDA" w:rsidP="00040FD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168E70" w14:textId="79E08B43" w:rsidR="00040FDA" w:rsidRPr="00200D70" w:rsidRDefault="00040FDA" w:rsidP="00040FDA">
            <w:pPr>
              <w:rPr>
                <w:rFonts w:eastAsiaTheme="minorHAnsi" w:cs="Arial"/>
                <w:color w:val="000000" w:themeColor="text1"/>
              </w:rPr>
            </w:pPr>
            <w:r>
              <w:rPr>
                <w:rFonts w:eastAsiaTheme="minorHAnsi" w:cs="Arial"/>
                <w:color w:val="000000" w:themeColor="text1"/>
              </w:rPr>
              <w:t>Request to disable rear window switches</w:t>
            </w:r>
          </w:p>
        </w:tc>
      </w:tr>
      <w:tr w:rsidR="00040FDA" w:rsidRPr="00200D70" w14:paraId="63C7C6E6"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50C420" w14:textId="77777777" w:rsidR="00040FDA" w:rsidRPr="00200D70" w:rsidRDefault="00040FDA" w:rsidP="00040FD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80D652" w14:textId="0C301C81" w:rsidR="00040FDA" w:rsidRPr="00200D70" w:rsidRDefault="00040FDA" w:rsidP="00040FDA">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AAC155" w14:textId="30EEA452" w:rsidR="00040FDA" w:rsidRPr="00200D70" w:rsidRDefault="00040FDA" w:rsidP="00040FDA">
            <w:pPr>
              <w:rPr>
                <w:rFonts w:eastAsiaTheme="minorHAnsi" w:cs="Arial"/>
                <w:color w:val="000000" w:themeColor="text1"/>
              </w:rPr>
            </w:pPr>
            <w:r>
              <w:rPr>
                <w:rFonts w:eastAsiaTheme="minorHAnsi" w:cs="Arial"/>
                <w:color w:val="000000" w:themeColor="text1"/>
              </w:rPr>
              <w:t>Request to enable rear window switches</w:t>
            </w:r>
          </w:p>
        </w:tc>
      </w:tr>
      <w:tr w:rsidR="000B6A2B" w:rsidRPr="00200D70" w14:paraId="7C6A80DB"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0F0CE8"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6EEC43" w14:textId="5BCEC85B" w:rsidR="000B6A2B" w:rsidRPr="00200D70" w:rsidRDefault="00040FDA" w:rsidP="00B95D65">
            <w:pPr>
              <w:rPr>
                <w:rFonts w:eastAsiaTheme="minorHAnsi" w:cs="Arial"/>
                <w:color w:val="000000" w:themeColor="text1"/>
              </w:rPr>
            </w:pPr>
            <w:r>
              <w:rPr>
                <w:rFonts w:eastAsiaTheme="minorHAnsi" w:cs="Arial"/>
                <w:color w:val="000000" w:themeColor="text1"/>
              </w:rPr>
              <w:t>n/a</w:t>
            </w:r>
          </w:p>
        </w:tc>
      </w:tr>
      <w:bookmarkEnd w:id="419"/>
    </w:tbl>
    <w:p w14:paraId="1CDE4C72" w14:textId="77777777" w:rsidR="000B6A2B" w:rsidRDefault="000B6A2B" w:rsidP="000B6A2B">
      <w:pPr>
        <w:rPr>
          <w:rFonts w:cs="Arial"/>
        </w:rPr>
      </w:pPr>
    </w:p>
    <w:p w14:paraId="048DD87D" w14:textId="77777777" w:rsidR="000B6A2B" w:rsidRDefault="000B6A2B" w:rsidP="000B6A2B">
      <w:pPr>
        <w:rPr>
          <w:rFonts w:cs="Arial"/>
        </w:rPr>
      </w:pPr>
    </w:p>
    <w:p w14:paraId="50B6EAB5" w14:textId="41AE2425" w:rsidR="000B6A2B" w:rsidRPr="000371E0" w:rsidRDefault="000B6A2B" w:rsidP="000B6A2B">
      <w:pPr>
        <w:pStyle w:val="RELogSignal"/>
        <w:shd w:val="clear" w:color="auto" w:fill="F2F2F2" w:themeFill="background1" w:themeFillShade="F2"/>
      </w:pPr>
      <w:r w:rsidRPr="000371E0">
        <w:t>###</w:t>
      </w:r>
      <w:r>
        <w:t>LSG_RSCL_00040</w:t>
      </w:r>
      <w:r w:rsidRPr="000371E0">
        <w:t xml:space="preserve">### </w:t>
      </w:r>
      <w:bookmarkStart w:id="420" w:name="LSG_RAL_Voice_rq_N"/>
      <w:r>
        <w:t>RAL_Voice_rq</w:t>
      </w:r>
      <w:bookmarkEnd w:id="420"/>
    </w:p>
    <w:p w14:paraId="594D7C52" w14:textId="012E5841" w:rsidR="00040FDA" w:rsidRPr="00200D70" w:rsidRDefault="00040FDA" w:rsidP="00040FDA">
      <w:pPr>
        <w:rPr>
          <w:rFonts w:cs="Arial"/>
        </w:rPr>
      </w:pPr>
      <w:bookmarkStart w:id="421" w:name="LSG_RAL_Voice_rq_D"/>
      <w:r w:rsidRPr="00280250">
        <w:rPr>
          <w:rFonts w:cs="Arial"/>
        </w:rPr>
        <w:t>Signal between</w:t>
      </w:r>
      <w:r>
        <w:rPr>
          <w:rFonts w:cs="Arial"/>
        </w:rPr>
        <w:t xml:space="preserve"> Voice Command</w:t>
      </w:r>
      <w:r w:rsidRPr="00280250">
        <w:rPr>
          <w:rFonts w:cs="Arial"/>
        </w:rPr>
        <w:t xml:space="preserve"> Control and RSCL Control describing the user request for </w:t>
      </w:r>
      <w:r>
        <w:rPr>
          <w:rFonts w:cs="Arial"/>
        </w:rPr>
        <w:t>RA</w:t>
      </w:r>
      <w:r w:rsidRPr="00280250">
        <w:rPr>
          <w:rFonts w:cs="Arial"/>
        </w:rPr>
        <w:t>L status</w:t>
      </w:r>
    </w:p>
    <w:p w14:paraId="68498487" w14:textId="77777777" w:rsidR="000B6A2B" w:rsidRPr="00200D70" w:rsidRDefault="000B6A2B" w:rsidP="000B6A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B6A2B" w:rsidRPr="00200D70" w14:paraId="65E7BD62"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6E105F" w14:textId="77777777" w:rsidR="000B6A2B" w:rsidRPr="00200D70" w:rsidRDefault="000B6A2B"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27067641"/>
            <w:placeholder>
              <w:docPart w:val="B74FD8446DBC41F181D25367D7AB7F6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770AD8" w14:textId="5BC6F981" w:rsidR="000B6A2B" w:rsidRPr="00320989" w:rsidRDefault="00040FDA" w:rsidP="00B95D65">
                <w:pPr>
                  <w:pStyle w:val="scriptNormal"/>
                  <w:rPr>
                    <w:color w:val="auto"/>
                  </w:rPr>
                </w:pPr>
                <w:r>
                  <w:rPr>
                    <w:color w:val="auto"/>
                  </w:rPr>
                  <w:t>QM</w:t>
                </w:r>
              </w:p>
            </w:tc>
          </w:sdtContent>
        </w:sdt>
      </w:tr>
      <w:tr w:rsidR="000B6A2B" w:rsidRPr="00200D70" w14:paraId="204E48E1"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594C4B"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D09E1B" w14:textId="14651157" w:rsidR="000B6A2B" w:rsidRPr="00200D70" w:rsidRDefault="00040FDA" w:rsidP="00B95D65">
            <w:pPr>
              <w:rPr>
                <w:rFonts w:eastAsiaTheme="minorHAnsi" w:cs="Arial"/>
                <w:color w:val="000000" w:themeColor="text1"/>
              </w:rPr>
            </w:pPr>
            <w:r>
              <w:rPr>
                <w:rFonts w:eastAsiaTheme="minorHAnsi" w:cs="Arial"/>
                <w:color w:val="000000" w:themeColor="text1"/>
              </w:rPr>
              <w:t>n/a</w:t>
            </w:r>
          </w:p>
        </w:tc>
      </w:tr>
      <w:tr w:rsidR="00040FDA" w:rsidRPr="00200D70" w14:paraId="6CC9BB7B"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6479F5" w14:textId="77777777" w:rsidR="00040FDA" w:rsidRPr="00200D70" w:rsidRDefault="00040FDA" w:rsidP="00040FDA">
            <w:pPr>
              <w:rPr>
                <w:rFonts w:cs="Arial"/>
                <w:b/>
                <w:bCs/>
                <w:lang w:val="en-GB"/>
              </w:rPr>
            </w:pPr>
            <w:r w:rsidRPr="00200D70">
              <w:rPr>
                <w:rFonts w:cs="Arial"/>
                <w:b/>
                <w:bCs/>
                <w:lang w:val="en-GB"/>
              </w:rPr>
              <w:t>Value</w:t>
            </w:r>
          </w:p>
          <w:p w14:paraId="58A79AD2" w14:textId="77777777" w:rsidR="00040FDA" w:rsidRPr="00200D70" w:rsidRDefault="00040FDA" w:rsidP="00040FD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EB5D01" w14:textId="516E7062" w:rsidR="00040FDA" w:rsidRPr="00200D70" w:rsidRDefault="00040FDA" w:rsidP="00040FD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5BCCB9" w14:textId="121F9E22" w:rsidR="00040FDA" w:rsidRPr="00200D70" w:rsidRDefault="00040FDA" w:rsidP="00040FDA">
            <w:pPr>
              <w:rPr>
                <w:rFonts w:eastAsiaTheme="minorHAnsi" w:cs="Arial"/>
                <w:color w:val="000000" w:themeColor="text1"/>
              </w:rPr>
            </w:pPr>
            <w:r>
              <w:rPr>
                <w:rFonts w:eastAsiaTheme="minorHAnsi" w:cs="Arial"/>
                <w:color w:val="000000" w:themeColor="text1"/>
              </w:rPr>
              <w:t>Request to disable rear audio devices</w:t>
            </w:r>
          </w:p>
        </w:tc>
      </w:tr>
      <w:tr w:rsidR="00040FDA" w:rsidRPr="00200D70" w14:paraId="6A35B2E5"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2A5B91" w14:textId="77777777" w:rsidR="00040FDA" w:rsidRPr="00200D70" w:rsidRDefault="00040FDA" w:rsidP="00040FD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078324" w14:textId="091345A2" w:rsidR="00040FDA" w:rsidRPr="00200D70" w:rsidRDefault="00040FDA" w:rsidP="00040FDA">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3F087F" w14:textId="476921B3" w:rsidR="00040FDA" w:rsidRPr="00200D70" w:rsidRDefault="00040FDA" w:rsidP="00040FDA">
            <w:pPr>
              <w:rPr>
                <w:rFonts w:eastAsiaTheme="minorHAnsi" w:cs="Arial"/>
                <w:color w:val="000000" w:themeColor="text1"/>
              </w:rPr>
            </w:pPr>
            <w:r>
              <w:rPr>
                <w:rFonts w:eastAsiaTheme="minorHAnsi" w:cs="Arial"/>
                <w:color w:val="000000" w:themeColor="text1"/>
              </w:rPr>
              <w:t>Request to enable rear audio devices</w:t>
            </w:r>
          </w:p>
        </w:tc>
      </w:tr>
      <w:tr w:rsidR="000B6A2B" w:rsidRPr="00200D70" w14:paraId="21849442"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BE0FA9"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6B9D77" w14:textId="16F6023E" w:rsidR="000B6A2B" w:rsidRPr="00200D70" w:rsidRDefault="00040FDA" w:rsidP="00B95D65">
            <w:pPr>
              <w:rPr>
                <w:rFonts w:eastAsiaTheme="minorHAnsi" w:cs="Arial"/>
                <w:color w:val="000000" w:themeColor="text1"/>
              </w:rPr>
            </w:pPr>
            <w:r>
              <w:rPr>
                <w:rFonts w:eastAsiaTheme="minorHAnsi" w:cs="Arial"/>
                <w:color w:val="000000" w:themeColor="text1"/>
              </w:rPr>
              <w:t>n/a</w:t>
            </w:r>
          </w:p>
        </w:tc>
      </w:tr>
      <w:bookmarkEnd w:id="421"/>
    </w:tbl>
    <w:p w14:paraId="76385A07" w14:textId="77777777" w:rsidR="000B6A2B" w:rsidRDefault="000B6A2B" w:rsidP="000B6A2B">
      <w:pPr>
        <w:rPr>
          <w:rFonts w:cs="Arial"/>
        </w:rPr>
      </w:pPr>
    </w:p>
    <w:p w14:paraId="47BF9994" w14:textId="77777777" w:rsidR="000B6A2B" w:rsidRDefault="000B6A2B" w:rsidP="000B6A2B">
      <w:pPr>
        <w:rPr>
          <w:rFonts w:cs="Arial"/>
        </w:rPr>
      </w:pPr>
    </w:p>
    <w:p w14:paraId="1C73921E" w14:textId="7ADA2F77" w:rsidR="000B6A2B" w:rsidRPr="000371E0" w:rsidRDefault="000B6A2B" w:rsidP="000B6A2B">
      <w:pPr>
        <w:pStyle w:val="RELogSignal"/>
        <w:shd w:val="clear" w:color="auto" w:fill="F2F2F2" w:themeFill="background1" w:themeFillShade="F2"/>
      </w:pPr>
      <w:r w:rsidRPr="000371E0">
        <w:t>###</w:t>
      </w:r>
      <w:r>
        <w:t>LSG_RSCL_00041</w:t>
      </w:r>
      <w:r w:rsidRPr="000371E0">
        <w:t xml:space="preserve">### </w:t>
      </w:r>
      <w:bookmarkStart w:id="422" w:name="LSG_RCL_Voice_rq_N"/>
      <w:r>
        <w:t>RCL_Voice_rq</w:t>
      </w:r>
      <w:bookmarkEnd w:id="422"/>
    </w:p>
    <w:p w14:paraId="1BBC164E" w14:textId="6F1D30DC" w:rsidR="001A4230" w:rsidRPr="00200D70" w:rsidRDefault="001A4230" w:rsidP="001A4230">
      <w:pPr>
        <w:rPr>
          <w:rFonts w:cs="Arial"/>
        </w:rPr>
      </w:pPr>
      <w:bookmarkStart w:id="423" w:name="LSG_RCL_Voice_rq_D"/>
      <w:r w:rsidRPr="00280250">
        <w:rPr>
          <w:rFonts w:cs="Arial"/>
        </w:rPr>
        <w:t xml:space="preserve">Signal between </w:t>
      </w:r>
      <w:r>
        <w:rPr>
          <w:rFonts w:cs="Arial"/>
        </w:rPr>
        <w:t>Voice Command</w:t>
      </w:r>
      <w:r w:rsidRPr="00280250">
        <w:rPr>
          <w:rFonts w:cs="Arial"/>
        </w:rPr>
        <w:t xml:space="preserve"> Control and RSCL Control describing the user request for R</w:t>
      </w:r>
      <w:r>
        <w:rPr>
          <w:rFonts w:cs="Arial"/>
        </w:rPr>
        <w:t>C</w:t>
      </w:r>
      <w:r w:rsidRPr="00280250">
        <w:rPr>
          <w:rFonts w:cs="Arial"/>
        </w:rPr>
        <w:t>L status</w:t>
      </w:r>
    </w:p>
    <w:p w14:paraId="175C08E2" w14:textId="77777777" w:rsidR="000B6A2B" w:rsidRPr="00200D70" w:rsidRDefault="000B6A2B" w:rsidP="000B6A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B6A2B" w:rsidRPr="00200D70" w14:paraId="4FD32D99"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CD863E" w14:textId="77777777" w:rsidR="000B6A2B" w:rsidRPr="00200D70" w:rsidRDefault="000B6A2B"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24485908"/>
            <w:placeholder>
              <w:docPart w:val="96C382E36FB8420F86575317A96D3D7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A3BE95" w14:textId="62D4513A" w:rsidR="000B6A2B" w:rsidRPr="00320989" w:rsidRDefault="001A4230" w:rsidP="00B95D65">
                <w:pPr>
                  <w:pStyle w:val="scriptNormal"/>
                  <w:rPr>
                    <w:color w:val="auto"/>
                  </w:rPr>
                </w:pPr>
                <w:r>
                  <w:rPr>
                    <w:color w:val="auto"/>
                  </w:rPr>
                  <w:t>QM</w:t>
                </w:r>
              </w:p>
            </w:tc>
          </w:sdtContent>
        </w:sdt>
      </w:tr>
      <w:tr w:rsidR="000B6A2B" w:rsidRPr="00200D70" w14:paraId="42F85E35"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892DC1"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AD49E2" w14:textId="131E4D8D" w:rsidR="000B6A2B" w:rsidRPr="00200D70" w:rsidRDefault="001A4230" w:rsidP="00B95D65">
            <w:pPr>
              <w:rPr>
                <w:rFonts w:eastAsiaTheme="minorHAnsi" w:cs="Arial"/>
                <w:color w:val="000000" w:themeColor="text1"/>
              </w:rPr>
            </w:pPr>
            <w:r>
              <w:rPr>
                <w:rFonts w:eastAsiaTheme="minorHAnsi" w:cs="Arial"/>
                <w:color w:val="000000" w:themeColor="text1"/>
              </w:rPr>
              <w:t>n/a</w:t>
            </w:r>
          </w:p>
        </w:tc>
      </w:tr>
      <w:tr w:rsidR="001A4230" w:rsidRPr="00200D70" w14:paraId="59FAA6E3"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C9C981" w14:textId="77777777" w:rsidR="001A4230" w:rsidRPr="00200D70" w:rsidRDefault="001A4230" w:rsidP="001A4230">
            <w:pPr>
              <w:rPr>
                <w:rFonts w:cs="Arial"/>
                <w:b/>
                <w:bCs/>
                <w:lang w:val="en-GB"/>
              </w:rPr>
            </w:pPr>
            <w:r w:rsidRPr="00200D70">
              <w:rPr>
                <w:rFonts w:cs="Arial"/>
                <w:b/>
                <w:bCs/>
                <w:lang w:val="en-GB"/>
              </w:rPr>
              <w:t>Value</w:t>
            </w:r>
          </w:p>
          <w:p w14:paraId="404407A5" w14:textId="77777777" w:rsidR="001A4230" w:rsidRPr="00200D70" w:rsidRDefault="001A4230" w:rsidP="001A4230">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E61E1C" w14:textId="26B3B288" w:rsidR="001A4230" w:rsidRPr="00200D70" w:rsidRDefault="001A4230" w:rsidP="001A4230">
            <w:pPr>
              <w:rPr>
                <w:rFonts w:eastAsiaTheme="minorHAnsi" w:cs="Arial"/>
                <w:b/>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1DD17D" w14:textId="3CC81D76" w:rsidR="001A4230" w:rsidRPr="00200D70" w:rsidRDefault="001A4230" w:rsidP="001A4230">
            <w:pPr>
              <w:rPr>
                <w:rFonts w:eastAsiaTheme="minorHAnsi" w:cs="Arial"/>
                <w:color w:val="000000" w:themeColor="text1"/>
              </w:rPr>
            </w:pPr>
            <w:r>
              <w:rPr>
                <w:rFonts w:eastAsiaTheme="minorHAnsi" w:cs="Arial"/>
                <w:color w:val="000000" w:themeColor="text1"/>
              </w:rPr>
              <w:t>Request to disable rear climate devices</w:t>
            </w:r>
          </w:p>
        </w:tc>
      </w:tr>
      <w:tr w:rsidR="001A4230" w:rsidRPr="00200D70" w14:paraId="71818833"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E143AE" w14:textId="77777777" w:rsidR="001A4230" w:rsidRPr="00200D70" w:rsidRDefault="001A4230" w:rsidP="001A4230">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EE55A8" w14:textId="15C66C23" w:rsidR="001A4230" w:rsidRPr="00200D70" w:rsidRDefault="001A4230" w:rsidP="001A4230">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8FA26" w14:textId="4733C6A4" w:rsidR="001A4230" w:rsidRPr="00200D70" w:rsidRDefault="001A4230" w:rsidP="001A4230">
            <w:pPr>
              <w:rPr>
                <w:rFonts w:eastAsiaTheme="minorHAnsi" w:cs="Arial"/>
                <w:color w:val="000000" w:themeColor="text1"/>
              </w:rPr>
            </w:pPr>
            <w:r>
              <w:rPr>
                <w:rFonts w:eastAsiaTheme="minorHAnsi" w:cs="Arial"/>
                <w:color w:val="000000" w:themeColor="text1"/>
              </w:rPr>
              <w:t>Request to enable rear climate devices</w:t>
            </w:r>
          </w:p>
        </w:tc>
      </w:tr>
      <w:tr w:rsidR="000B6A2B" w:rsidRPr="00200D70" w14:paraId="57718A2F"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3E4896"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73AAF1" w14:textId="7F769CE9" w:rsidR="000B6A2B" w:rsidRPr="00200D70" w:rsidRDefault="001A4230" w:rsidP="00B95D65">
            <w:pPr>
              <w:rPr>
                <w:rFonts w:eastAsiaTheme="minorHAnsi" w:cs="Arial"/>
                <w:color w:val="000000" w:themeColor="text1"/>
              </w:rPr>
            </w:pPr>
            <w:r>
              <w:rPr>
                <w:rFonts w:eastAsiaTheme="minorHAnsi" w:cs="Arial"/>
                <w:color w:val="000000" w:themeColor="text1"/>
              </w:rPr>
              <w:t>n/a</w:t>
            </w:r>
          </w:p>
        </w:tc>
      </w:tr>
      <w:bookmarkEnd w:id="423"/>
    </w:tbl>
    <w:p w14:paraId="39CF147A" w14:textId="77777777" w:rsidR="000B6A2B" w:rsidRDefault="000B6A2B" w:rsidP="000B6A2B">
      <w:pPr>
        <w:rPr>
          <w:rFonts w:cs="Arial"/>
        </w:rPr>
      </w:pPr>
    </w:p>
    <w:p w14:paraId="52BA82D3" w14:textId="77777777" w:rsidR="000B6A2B" w:rsidRDefault="000B6A2B" w:rsidP="000B6A2B">
      <w:pPr>
        <w:rPr>
          <w:rFonts w:cs="Arial"/>
        </w:rPr>
      </w:pPr>
    </w:p>
    <w:p w14:paraId="5839A9B9" w14:textId="38D6277D" w:rsidR="000B6A2B" w:rsidRPr="000371E0" w:rsidRDefault="000B6A2B" w:rsidP="000B6A2B">
      <w:pPr>
        <w:pStyle w:val="RELogSignal"/>
        <w:shd w:val="clear" w:color="auto" w:fill="F2F2F2" w:themeFill="background1" w:themeFillShade="F2"/>
      </w:pPr>
      <w:r w:rsidRPr="000371E0">
        <w:t>###</w:t>
      </w:r>
      <w:r>
        <w:t>LSG_RSCL_00042</w:t>
      </w:r>
      <w:r w:rsidRPr="000371E0">
        <w:t xml:space="preserve">### </w:t>
      </w:r>
      <w:bookmarkStart w:id="424" w:name="LSG_URCL_Voice_rq_N"/>
      <w:r>
        <w:t>URCL_Voice_rq</w:t>
      </w:r>
      <w:bookmarkEnd w:id="424"/>
    </w:p>
    <w:p w14:paraId="6FBC5298" w14:textId="7FA37780" w:rsidR="000B6A2B" w:rsidRDefault="001A4230" w:rsidP="000B6A2B">
      <w:pPr>
        <w:rPr>
          <w:rFonts w:cs="Arial"/>
        </w:rPr>
      </w:pPr>
      <w:bookmarkStart w:id="425" w:name="LSG_URCL_Voice_rq_D"/>
      <w:r w:rsidRPr="00280250">
        <w:rPr>
          <w:rFonts w:cs="Arial"/>
        </w:rPr>
        <w:t xml:space="preserve">Signal between </w:t>
      </w:r>
      <w:r>
        <w:rPr>
          <w:rFonts w:cs="Arial"/>
        </w:rPr>
        <w:t>Voice Command</w:t>
      </w:r>
      <w:r w:rsidRPr="00280250">
        <w:rPr>
          <w:rFonts w:cs="Arial"/>
        </w:rPr>
        <w:t xml:space="preserve"> Control and RSCL Control describing the user request for </w:t>
      </w:r>
      <w:r>
        <w:rPr>
          <w:rFonts w:cs="Arial"/>
        </w:rPr>
        <w:t>U</w:t>
      </w:r>
      <w:r w:rsidRPr="00280250">
        <w:rPr>
          <w:rFonts w:cs="Arial"/>
        </w:rPr>
        <w:t>RCL status</w:t>
      </w:r>
    </w:p>
    <w:p w14:paraId="385528A0" w14:textId="77777777" w:rsidR="001A4230" w:rsidRPr="00200D70" w:rsidRDefault="001A4230" w:rsidP="000B6A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B6A2B" w:rsidRPr="00200D70" w14:paraId="22C50779"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B98057" w14:textId="77777777" w:rsidR="000B6A2B" w:rsidRPr="00200D70" w:rsidRDefault="000B6A2B" w:rsidP="00B95D65">
            <w:pPr>
              <w:ind w:left="138"/>
              <w:rPr>
                <w:rFonts w:eastAsiaTheme="minorHAnsi" w:cs="Arial"/>
                <w:b/>
                <w:bCs/>
                <w:lang w:val="en-GB"/>
              </w:rPr>
            </w:pPr>
            <w:r w:rsidRPr="00375269">
              <w:rPr>
                <w:rFonts w:eastAsiaTheme="minorHAnsi" w:cs="Arial"/>
                <w:b/>
                <w:bCs/>
                <w:lang w:val="en-GB"/>
              </w:rPr>
              <w:lastRenderedPageBreak/>
              <w:t>ASIL</w:t>
            </w:r>
          </w:p>
        </w:tc>
        <w:sdt>
          <w:sdtPr>
            <w:rPr>
              <w:color w:val="auto"/>
            </w:rPr>
            <w:alias w:val="ASIL"/>
            <w:tag w:val="ASIL"/>
            <w:id w:val="197437568"/>
            <w:placeholder>
              <w:docPart w:val="D5BF03701A9D4DB8ABF0B512E11B5ED2"/>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7D4B78" w14:textId="62E6166A" w:rsidR="000B6A2B" w:rsidRPr="00320989" w:rsidRDefault="000F663D" w:rsidP="00B95D65">
                <w:pPr>
                  <w:pStyle w:val="scriptNormal"/>
                  <w:rPr>
                    <w:color w:val="auto"/>
                  </w:rPr>
                </w:pPr>
                <w:r>
                  <w:rPr>
                    <w:color w:val="auto"/>
                  </w:rPr>
                  <w:t>QM</w:t>
                </w:r>
              </w:p>
            </w:tc>
          </w:sdtContent>
        </w:sdt>
      </w:tr>
      <w:tr w:rsidR="000B6A2B" w:rsidRPr="00200D70" w14:paraId="4CE826B0"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BC6E5E"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E2FBF2" w14:textId="3EA82504" w:rsidR="000B6A2B" w:rsidRPr="00200D70" w:rsidRDefault="000F663D" w:rsidP="00B95D65">
            <w:pPr>
              <w:rPr>
                <w:rFonts w:eastAsiaTheme="minorHAnsi" w:cs="Arial"/>
                <w:color w:val="000000" w:themeColor="text1"/>
              </w:rPr>
            </w:pPr>
            <w:r>
              <w:rPr>
                <w:rFonts w:eastAsiaTheme="minorHAnsi" w:cs="Arial"/>
                <w:color w:val="000000" w:themeColor="text1"/>
              </w:rPr>
              <w:t>n/a</w:t>
            </w:r>
          </w:p>
        </w:tc>
      </w:tr>
      <w:tr w:rsidR="000F663D" w:rsidRPr="00200D70" w14:paraId="77532909"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C1C3E2" w14:textId="77777777" w:rsidR="000F663D" w:rsidRPr="00200D70" w:rsidRDefault="000F663D" w:rsidP="000F663D">
            <w:pPr>
              <w:rPr>
                <w:rFonts w:cs="Arial"/>
                <w:b/>
                <w:bCs/>
                <w:lang w:val="en-GB"/>
              </w:rPr>
            </w:pPr>
            <w:r w:rsidRPr="00200D70">
              <w:rPr>
                <w:rFonts w:cs="Arial"/>
                <w:b/>
                <w:bCs/>
                <w:lang w:val="en-GB"/>
              </w:rPr>
              <w:t>Value</w:t>
            </w:r>
          </w:p>
          <w:p w14:paraId="28848CFF" w14:textId="77777777" w:rsidR="000F663D" w:rsidRPr="00200D70" w:rsidRDefault="000F663D" w:rsidP="000F663D">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21C897" w14:textId="5BF1EC95" w:rsidR="000F663D" w:rsidRPr="00200D70" w:rsidRDefault="000F663D" w:rsidP="000F663D">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18F3F1" w14:textId="13A6F4CC" w:rsidR="000F663D" w:rsidRPr="00200D70" w:rsidRDefault="000F663D" w:rsidP="000F663D">
            <w:pPr>
              <w:rPr>
                <w:rFonts w:eastAsiaTheme="minorHAnsi" w:cs="Arial"/>
                <w:color w:val="000000" w:themeColor="text1"/>
              </w:rPr>
            </w:pPr>
            <w:r>
              <w:rPr>
                <w:rFonts w:eastAsiaTheme="minorHAnsi" w:cs="Arial"/>
                <w:color w:val="000000" w:themeColor="text1"/>
              </w:rPr>
              <w:t>Request to disable all URC HHD</w:t>
            </w:r>
          </w:p>
        </w:tc>
      </w:tr>
      <w:tr w:rsidR="000F663D" w:rsidRPr="00200D70" w14:paraId="6E5746FE"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5A273E" w14:textId="77777777" w:rsidR="000F663D" w:rsidRPr="00200D70" w:rsidRDefault="000F663D" w:rsidP="000F663D">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061CC" w14:textId="2504D221" w:rsidR="000F663D" w:rsidRPr="00200D70" w:rsidRDefault="000F663D" w:rsidP="000F663D">
            <w:pPr>
              <w:rPr>
                <w:rFonts w:eastAsiaTheme="minorHAnsi" w:cs="Arial"/>
                <w:b/>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D494A4" w14:textId="5E092C31" w:rsidR="000F663D" w:rsidRPr="00200D70" w:rsidRDefault="000F663D" w:rsidP="000F663D">
            <w:pPr>
              <w:rPr>
                <w:rFonts w:eastAsiaTheme="minorHAnsi" w:cs="Arial"/>
                <w:color w:val="000000" w:themeColor="text1"/>
              </w:rPr>
            </w:pPr>
            <w:r>
              <w:rPr>
                <w:rFonts w:eastAsiaTheme="minorHAnsi" w:cs="Arial"/>
                <w:color w:val="000000" w:themeColor="text1"/>
              </w:rPr>
              <w:t>Request to enable all URC HHD</w:t>
            </w:r>
          </w:p>
        </w:tc>
      </w:tr>
      <w:tr w:rsidR="000B6A2B" w:rsidRPr="00200D70" w14:paraId="6E197A19"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7E6051" w14:textId="77777777" w:rsidR="000B6A2B" w:rsidRPr="00200D70" w:rsidRDefault="000B6A2B"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41F9D0" w14:textId="0A902615" w:rsidR="000B6A2B" w:rsidRPr="00200D70" w:rsidRDefault="000F663D" w:rsidP="00B95D65">
            <w:pPr>
              <w:rPr>
                <w:rFonts w:eastAsiaTheme="minorHAnsi" w:cs="Arial"/>
                <w:color w:val="000000" w:themeColor="text1"/>
              </w:rPr>
            </w:pPr>
            <w:r>
              <w:rPr>
                <w:rFonts w:eastAsiaTheme="minorHAnsi" w:cs="Arial"/>
                <w:color w:val="000000" w:themeColor="text1"/>
              </w:rPr>
              <w:t>n/a</w:t>
            </w:r>
          </w:p>
        </w:tc>
      </w:tr>
      <w:bookmarkEnd w:id="425"/>
    </w:tbl>
    <w:p w14:paraId="626E139B" w14:textId="77777777" w:rsidR="000B6A2B" w:rsidRDefault="000B6A2B" w:rsidP="000B6A2B">
      <w:pPr>
        <w:rPr>
          <w:rFonts w:cs="Arial"/>
        </w:rPr>
      </w:pPr>
    </w:p>
    <w:p w14:paraId="53D020AB" w14:textId="77777777" w:rsidR="007C1A9B" w:rsidRPr="000371E0" w:rsidRDefault="007C1A9B" w:rsidP="007C1A9B">
      <w:pPr>
        <w:pStyle w:val="RELogSignal"/>
        <w:shd w:val="clear" w:color="auto" w:fill="F2F2F2" w:themeFill="background1" w:themeFillShade="F2"/>
      </w:pPr>
      <w:r w:rsidRPr="000371E0">
        <w:t>###</w:t>
      </w:r>
      <w:r>
        <w:t>LSG_RSCL_00007</w:t>
      </w:r>
      <w:r w:rsidRPr="000371E0">
        <w:t xml:space="preserve">### </w:t>
      </w:r>
      <w:bookmarkStart w:id="426" w:name="LSG_RSCL_PCL_Rq_N"/>
      <w:r>
        <w:t>RSCL_PCL_Rq</w:t>
      </w:r>
      <w:bookmarkEnd w:id="426"/>
    </w:p>
    <w:p w14:paraId="7282256C" w14:textId="77777777" w:rsidR="007C1A9B" w:rsidRPr="00200D70" w:rsidRDefault="007C1A9B" w:rsidP="007C1A9B">
      <w:pPr>
        <w:rPr>
          <w:rFonts w:cs="Arial"/>
        </w:rPr>
      </w:pPr>
      <w:bookmarkStart w:id="427" w:name="LSG_RSCL_PCL_Rq_D"/>
      <w:r>
        <w:t>Signal generated by RSCL Control based on user request.</w:t>
      </w:r>
    </w:p>
    <w:p w14:paraId="05E29042" w14:textId="77777777" w:rsidR="007C1A9B" w:rsidRPr="00200D70" w:rsidRDefault="007C1A9B" w:rsidP="007C1A9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C1A9B" w:rsidRPr="00200D70" w14:paraId="23249BE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C4D65E" w14:textId="77777777" w:rsidR="007C1A9B" w:rsidRPr="00200D70" w:rsidRDefault="007C1A9B"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89824763"/>
            <w:placeholder>
              <w:docPart w:val="905761CA37854016BB418F8FE3AC067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60BC4D" w14:textId="77777777" w:rsidR="007C1A9B" w:rsidRPr="00320989" w:rsidRDefault="007C1A9B" w:rsidP="0054401A">
                <w:pPr>
                  <w:pStyle w:val="scriptNormal"/>
                  <w:rPr>
                    <w:color w:val="auto"/>
                  </w:rPr>
                </w:pPr>
                <w:r>
                  <w:rPr>
                    <w:color w:val="auto"/>
                  </w:rPr>
                  <w:t>A</w:t>
                </w:r>
              </w:p>
            </w:tc>
          </w:sdtContent>
        </w:sdt>
      </w:tr>
      <w:tr w:rsidR="007C1A9B" w:rsidRPr="00200D70" w14:paraId="6A63D4B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7CF2A2"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752046" w14:textId="77777777" w:rsidR="007C1A9B" w:rsidRPr="00200D70" w:rsidRDefault="007C1A9B" w:rsidP="0054401A">
            <w:pPr>
              <w:rPr>
                <w:rFonts w:eastAsiaTheme="minorHAnsi" w:cs="Arial"/>
                <w:color w:val="000000" w:themeColor="text1"/>
              </w:rPr>
            </w:pPr>
            <w:r>
              <w:rPr>
                <w:rFonts w:eastAsiaTheme="minorHAnsi" w:cs="Arial"/>
                <w:color w:val="000000" w:themeColor="text1"/>
              </w:rPr>
              <w:t>n/a</w:t>
            </w:r>
          </w:p>
        </w:tc>
      </w:tr>
      <w:tr w:rsidR="0026351C" w:rsidRPr="00200D70" w14:paraId="089501AF" w14:textId="77777777" w:rsidTr="001A45D3">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5FEDDEB2" w14:textId="77777777" w:rsidR="0026351C" w:rsidRPr="00200D70" w:rsidRDefault="0026351C" w:rsidP="0054401A">
            <w:pPr>
              <w:rPr>
                <w:rFonts w:cs="Arial"/>
                <w:b/>
                <w:bCs/>
                <w:lang w:val="en-GB"/>
              </w:rPr>
            </w:pPr>
            <w:r w:rsidRPr="00200D70">
              <w:rPr>
                <w:rFonts w:cs="Arial"/>
                <w:b/>
                <w:bCs/>
                <w:lang w:val="en-GB"/>
              </w:rPr>
              <w:t>Value</w:t>
            </w:r>
          </w:p>
          <w:p w14:paraId="0F1049AC" w14:textId="438545D4" w:rsidR="0026351C" w:rsidRPr="00200D70" w:rsidRDefault="0026351C" w:rsidP="0054401A">
            <w:pPr>
              <w:rPr>
                <w:rFonts w:cs="Arial"/>
                <w:b/>
                <w:bCs/>
                <w:lang w:val="en-GB"/>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EE70FBE" w14:textId="656DCC17" w:rsidR="0026351C" w:rsidRPr="00FE19EA" w:rsidRDefault="0026351C" w:rsidP="0054401A">
            <w:pPr>
              <w:rPr>
                <w:rFonts w:eastAsiaTheme="minorHAnsi" w:cs="Arial"/>
                <w:bCs/>
                <w:lang w:val="en-GB"/>
              </w:rPr>
            </w:pPr>
            <w:r>
              <w:rPr>
                <w:rFonts w:eastAsiaTheme="minorHAnsi" w:cs="Arial"/>
                <w:bCs/>
                <w:lang w:val="en-GB"/>
              </w:rPr>
              <w:t>No action</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53D813" w14:textId="77777777" w:rsidR="0026351C" w:rsidRDefault="0026351C" w:rsidP="0054401A">
            <w:pPr>
              <w:rPr>
                <w:rFonts w:eastAsiaTheme="minorHAnsi" w:cs="Arial"/>
                <w:color w:val="000000" w:themeColor="text1"/>
              </w:rPr>
            </w:pPr>
          </w:p>
        </w:tc>
      </w:tr>
      <w:tr w:rsidR="0026351C" w:rsidRPr="00200D70" w14:paraId="7B40EFE2" w14:textId="77777777" w:rsidTr="001A45D3">
        <w:trPr>
          <w:trHeight w:val="22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hideMark/>
          </w:tcPr>
          <w:p w14:paraId="6C8DF374" w14:textId="584165DE" w:rsidR="0026351C" w:rsidRPr="00200D70" w:rsidRDefault="0026351C" w:rsidP="0054401A">
            <w:pPr>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C18A7A" w14:textId="18E00F62" w:rsidR="0026351C" w:rsidRPr="00FE19EA" w:rsidRDefault="0026351C" w:rsidP="0054401A">
            <w:pPr>
              <w:rPr>
                <w:rFonts w:eastAsiaTheme="minorHAnsi" w:cs="Arial"/>
                <w:bCs/>
                <w:lang w:val="en-GB"/>
              </w:rPr>
            </w:pPr>
            <w:r w:rsidRPr="00FE19EA">
              <w:rPr>
                <w:rFonts w:eastAsiaTheme="minorHAnsi" w:cs="Arial"/>
                <w:bCs/>
                <w:lang w:val="en-GB"/>
              </w:rPr>
              <w:t>activ</w:t>
            </w:r>
            <w:r>
              <w:rPr>
                <w:rFonts w:eastAsiaTheme="minorHAnsi" w:cs="Arial"/>
                <w:bCs/>
                <w:lang w:val="en-GB"/>
              </w:rPr>
              <w:t>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A1BFF" w14:textId="37262AE6" w:rsidR="0026351C" w:rsidRPr="00200D70" w:rsidRDefault="0026351C" w:rsidP="0054401A">
            <w:pPr>
              <w:rPr>
                <w:rFonts w:eastAsiaTheme="minorHAnsi" w:cs="Arial"/>
                <w:color w:val="000000" w:themeColor="text1"/>
              </w:rPr>
            </w:pPr>
            <w:r>
              <w:rPr>
                <w:rFonts w:eastAsiaTheme="minorHAnsi" w:cs="Arial"/>
                <w:color w:val="000000" w:themeColor="text1"/>
              </w:rPr>
              <w:t>PCL activate requested</w:t>
            </w:r>
          </w:p>
        </w:tc>
      </w:tr>
      <w:tr w:rsidR="0026351C" w:rsidRPr="00200D70" w14:paraId="10537F01" w14:textId="77777777" w:rsidTr="001A45D3">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hideMark/>
          </w:tcPr>
          <w:p w14:paraId="053FA0AC" w14:textId="77777777" w:rsidR="0026351C" w:rsidRPr="00200D70" w:rsidRDefault="0026351C"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03ABCA" w14:textId="52249A06" w:rsidR="0026351C" w:rsidRPr="00200D70" w:rsidRDefault="0026351C" w:rsidP="0054401A">
            <w:pPr>
              <w:rPr>
                <w:rFonts w:eastAsiaTheme="minorHAnsi" w:cs="Arial"/>
                <w:b/>
                <w:bCs/>
                <w:lang w:val="en-GB"/>
              </w:rPr>
            </w:pPr>
            <w:r>
              <w:rPr>
                <w:rFonts w:eastAsiaTheme="minorHAnsi" w:cs="Arial"/>
                <w:color w:val="000000" w:themeColor="text1"/>
              </w:rPr>
              <w:t>deactivate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E26543" w14:textId="5284AD44" w:rsidR="0026351C" w:rsidRPr="00200D70" w:rsidRDefault="0026351C" w:rsidP="0054401A">
            <w:pPr>
              <w:rPr>
                <w:rFonts w:eastAsiaTheme="minorHAnsi" w:cs="Arial"/>
                <w:color w:val="000000" w:themeColor="text1"/>
              </w:rPr>
            </w:pPr>
            <w:r>
              <w:rPr>
                <w:rFonts w:eastAsiaTheme="minorHAnsi" w:cs="Arial"/>
                <w:color w:val="000000" w:themeColor="text1"/>
              </w:rPr>
              <w:t>PCL deactivate requested</w:t>
            </w:r>
          </w:p>
        </w:tc>
      </w:tr>
      <w:tr w:rsidR="007C1A9B" w:rsidRPr="00200D70" w14:paraId="4108598E"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3BFDA9"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7F345C" w14:textId="77777777" w:rsidR="007C1A9B" w:rsidRPr="00200D70" w:rsidRDefault="007C1A9B" w:rsidP="0054401A">
            <w:pPr>
              <w:rPr>
                <w:rFonts w:eastAsiaTheme="minorHAnsi" w:cs="Arial"/>
                <w:color w:val="000000" w:themeColor="text1"/>
              </w:rPr>
            </w:pPr>
            <w:r>
              <w:rPr>
                <w:rFonts w:eastAsiaTheme="minorHAnsi" w:cs="Arial"/>
                <w:color w:val="000000" w:themeColor="text1"/>
              </w:rPr>
              <w:t>n/a</w:t>
            </w:r>
          </w:p>
        </w:tc>
      </w:tr>
      <w:bookmarkEnd w:id="427"/>
    </w:tbl>
    <w:p w14:paraId="2237222E" w14:textId="77777777" w:rsidR="007C1A9B" w:rsidRDefault="007C1A9B" w:rsidP="007C1A9B">
      <w:pPr>
        <w:rPr>
          <w:rFonts w:cs="Arial"/>
        </w:rPr>
      </w:pPr>
    </w:p>
    <w:p w14:paraId="38270B37" w14:textId="77777777" w:rsidR="007C1A9B" w:rsidRPr="000371E0" w:rsidRDefault="007C1A9B" w:rsidP="007C1A9B">
      <w:pPr>
        <w:pStyle w:val="RELogSignal"/>
        <w:shd w:val="clear" w:color="auto" w:fill="F2F2F2" w:themeFill="background1" w:themeFillShade="F2"/>
      </w:pPr>
      <w:r w:rsidRPr="000371E0">
        <w:t>###</w:t>
      </w:r>
      <w:r>
        <w:t>LSG_RSCL_00015</w:t>
      </w:r>
      <w:r w:rsidRPr="000371E0">
        <w:t xml:space="preserve">### </w:t>
      </w:r>
      <w:bookmarkStart w:id="428" w:name="LSG_RSCL_WCL_rq_N"/>
      <w:r>
        <w:t>RSCL_WCL_rq</w:t>
      </w:r>
      <w:bookmarkEnd w:id="428"/>
    </w:p>
    <w:p w14:paraId="4CE601EA" w14:textId="77777777" w:rsidR="007C1A9B" w:rsidRPr="00200D70" w:rsidRDefault="007C1A9B" w:rsidP="007C1A9B">
      <w:pPr>
        <w:rPr>
          <w:rFonts w:cs="Arial"/>
        </w:rPr>
      </w:pPr>
      <w:bookmarkStart w:id="429" w:name="LSG_RSCL_WCL_rq_D"/>
      <w:r>
        <w:rPr>
          <w:rFonts w:cs="Arial"/>
        </w:rPr>
        <w:t>Signal sent from RSCL Control requesting to enable/disable WCL on rear door window switches</w:t>
      </w:r>
    </w:p>
    <w:p w14:paraId="2EE44C0B" w14:textId="77777777" w:rsidR="007C1A9B" w:rsidRPr="00200D70" w:rsidRDefault="007C1A9B" w:rsidP="007C1A9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C1A9B" w:rsidRPr="00200D70" w14:paraId="3550B632"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461A44" w14:textId="77777777" w:rsidR="007C1A9B" w:rsidRPr="00200D70" w:rsidRDefault="007C1A9B"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24470335"/>
            <w:placeholder>
              <w:docPart w:val="3876AA8F7318482CAF7C97558E689B5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A5522" w14:textId="77777777" w:rsidR="007C1A9B" w:rsidRPr="00320989" w:rsidRDefault="007C1A9B" w:rsidP="0054401A">
                <w:pPr>
                  <w:pStyle w:val="scriptNormal"/>
                  <w:rPr>
                    <w:color w:val="auto"/>
                  </w:rPr>
                </w:pPr>
                <w:r>
                  <w:rPr>
                    <w:color w:val="auto"/>
                  </w:rPr>
                  <w:t>QM</w:t>
                </w:r>
              </w:p>
            </w:tc>
          </w:sdtContent>
        </w:sdt>
      </w:tr>
      <w:tr w:rsidR="007C1A9B" w:rsidRPr="00200D70" w14:paraId="66C5653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6A6285"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5277A9" w14:textId="7A8355BF" w:rsidR="007C1A9B" w:rsidRPr="00200D70" w:rsidRDefault="00DB5403" w:rsidP="0054401A">
            <w:pPr>
              <w:rPr>
                <w:rFonts w:eastAsiaTheme="minorHAnsi" w:cs="Arial"/>
                <w:color w:val="000000" w:themeColor="text1"/>
              </w:rPr>
            </w:pPr>
            <w:r>
              <w:rPr>
                <w:rFonts w:eastAsiaTheme="minorHAnsi" w:cs="Arial"/>
                <w:color w:val="000000" w:themeColor="text1"/>
              </w:rPr>
              <w:t>n/a</w:t>
            </w:r>
          </w:p>
        </w:tc>
      </w:tr>
      <w:tr w:rsidR="007C1A9B" w:rsidRPr="00200D70" w14:paraId="4AE97C8D"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334F48" w14:textId="77777777" w:rsidR="007C1A9B" w:rsidRPr="00200D70" w:rsidRDefault="007C1A9B" w:rsidP="0054401A">
            <w:pPr>
              <w:rPr>
                <w:rFonts w:cs="Arial"/>
                <w:b/>
                <w:bCs/>
                <w:lang w:val="en-GB"/>
              </w:rPr>
            </w:pPr>
            <w:r w:rsidRPr="00200D70">
              <w:rPr>
                <w:rFonts w:cs="Arial"/>
                <w:b/>
                <w:bCs/>
                <w:lang w:val="en-GB"/>
              </w:rPr>
              <w:t>Value</w:t>
            </w:r>
          </w:p>
          <w:p w14:paraId="01754338" w14:textId="77777777" w:rsidR="007C1A9B" w:rsidRPr="00200D70" w:rsidRDefault="007C1A9B"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A06874" w14:textId="1BD34D30" w:rsidR="007C1A9B" w:rsidRPr="00200D70" w:rsidRDefault="00AC2D8C"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D3EAF4" w14:textId="0A989100" w:rsidR="007C1A9B"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rear window switches</w:t>
            </w:r>
          </w:p>
        </w:tc>
      </w:tr>
      <w:tr w:rsidR="007C1A9B" w:rsidRPr="00200D70" w14:paraId="548C8889"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5C1093" w14:textId="77777777" w:rsidR="007C1A9B" w:rsidRPr="00200D70" w:rsidRDefault="007C1A9B"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F4D210" w14:textId="0EAB18C3" w:rsidR="007C1A9B" w:rsidRPr="00FE19EA" w:rsidRDefault="00AC2D8C"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2B70A1" w14:textId="77D6B0AA" w:rsidR="007C1A9B" w:rsidRPr="00200D70" w:rsidRDefault="00AC2D8C" w:rsidP="0054401A">
            <w:pPr>
              <w:rPr>
                <w:rFonts w:eastAsiaTheme="minorHAnsi" w:cs="Arial"/>
                <w:color w:val="000000" w:themeColor="text1"/>
              </w:rPr>
            </w:pPr>
            <w:r>
              <w:rPr>
                <w:rFonts w:eastAsiaTheme="minorHAnsi" w:cs="Arial"/>
                <w:color w:val="000000" w:themeColor="text1"/>
              </w:rPr>
              <w:t>Request to</w:t>
            </w:r>
            <w:r w:rsidR="00FE19EA">
              <w:rPr>
                <w:rFonts w:eastAsiaTheme="minorHAnsi" w:cs="Arial"/>
                <w:color w:val="000000" w:themeColor="text1"/>
              </w:rPr>
              <w:t xml:space="preserve"> enable</w:t>
            </w:r>
            <w:r>
              <w:rPr>
                <w:rFonts w:eastAsiaTheme="minorHAnsi" w:cs="Arial"/>
                <w:color w:val="000000" w:themeColor="text1"/>
              </w:rPr>
              <w:t xml:space="preserve"> rear window switches</w:t>
            </w:r>
          </w:p>
        </w:tc>
      </w:tr>
      <w:tr w:rsidR="007C1A9B" w:rsidRPr="00200D70" w14:paraId="239B490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228E4F"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BA4950" w14:textId="51DE083C" w:rsidR="007C1A9B"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29"/>
    </w:tbl>
    <w:p w14:paraId="0DD3B914" w14:textId="77777777" w:rsidR="007C1A9B" w:rsidRDefault="007C1A9B" w:rsidP="007C1A9B">
      <w:pPr>
        <w:rPr>
          <w:rFonts w:cs="Arial"/>
        </w:rPr>
      </w:pPr>
    </w:p>
    <w:p w14:paraId="0E6FFB14" w14:textId="77777777" w:rsidR="007C1A9B" w:rsidRPr="000371E0" w:rsidRDefault="007C1A9B" w:rsidP="007C1A9B">
      <w:pPr>
        <w:pStyle w:val="RELogSignal"/>
        <w:shd w:val="clear" w:color="auto" w:fill="F2F2F2" w:themeFill="background1" w:themeFillShade="F2"/>
      </w:pPr>
      <w:r w:rsidRPr="000371E0">
        <w:t>###</w:t>
      </w:r>
      <w:r>
        <w:t>LSG_RSCL_00019</w:t>
      </w:r>
      <w:r w:rsidRPr="000371E0">
        <w:t xml:space="preserve">### </w:t>
      </w:r>
      <w:bookmarkStart w:id="430" w:name="LSG_RSCL_RAL_rq_N"/>
      <w:r>
        <w:t>RSCL_RAL_rq</w:t>
      </w:r>
      <w:bookmarkEnd w:id="430"/>
    </w:p>
    <w:p w14:paraId="78FFD453" w14:textId="77777777" w:rsidR="007C1A9B" w:rsidRPr="00200D70" w:rsidRDefault="007C1A9B" w:rsidP="007C1A9B">
      <w:pPr>
        <w:rPr>
          <w:rFonts w:cs="Arial"/>
        </w:rPr>
      </w:pPr>
      <w:bookmarkStart w:id="431" w:name="LSG_RSCL_RAL_rq_D"/>
      <w:r>
        <w:rPr>
          <w:rFonts w:cs="Arial"/>
        </w:rPr>
        <w:t>Signal received from RSCL Control requesting to lock/unlock rear audio devices</w:t>
      </w:r>
    </w:p>
    <w:p w14:paraId="09817ED9" w14:textId="77777777" w:rsidR="007C1A9B" w:rsidRPr="00200D70" w:rsidRDefault="007C1A9B" w:rsidP="007C1A9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C1A9B" w:rsidRPr="00200D70" w14:paraId="0F9EDFA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EC06B3" w14:textId="77777777" w:rsidR="007C1A9B" w:rsidRPr="00200D70" w:rsidRDefault="007C1A9B"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088654859"/>
            <w:placeholder>
              <w:docPart w:val="1957437616EE48BE90BD0C252EFDEA88"/>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C9DFE3" w14:textId="77777777" w:rsidR="007C1A9B" w:rsidRPr="00320989" w:rsidRDefault="007C1A9B" w:rsidP="0054401A">
                <w:pPr>
                  <w:pStyle w:val="scriptNormal"/>
                  <w:rPr>
                    <w:color w:val="auto"/>
                  </w:rPr>
                </w:pPr>
                <w:r w:rsidRPr="00320989">
                  <w:rPr>
                    <w:color w:val="000000" w:themeColor="text1"/>
                  </w:rPr>
                  <w:t>Choose an item.</w:t>
                </w:r>
              </w:p>
            </w:tc>
          </w:sdtContent>
        </w:sdt>
      </w:tr>
      <w:tr w:rsidR="007C1A9B" w:rsidRPr="00200D70" w14:paraId="5707ADA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F701DA"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0EEF86" w14:textId="35744B8F" w:rsidR="007C1A9B" w:rsidRPr="00200D70" w:rsidRDefault="00DB5403" w:rsidP="0054401A">
            <w:pPr>
              <w:rPr>
                <w:rFonts w:eastAsiaTheme="minorHAnsi" w:cs="Arial"/>
                <w:color w:val="000000" w:themeColor="text1"/>
              </w:rPr>
            </w:pPr>
            <w:r>
              <w:rPr>
                <w:rFonts w:eastAsiaTheme="minorHAnsi" w:cs="Arial"/>
                <w:color w:val="000000" w:themeColor="text1"/>
              </w:rPr>
              <w:t>n/a</w:t>
            </w:r>
          </w:p>
        </w:tc>
      </w:tr>
      <w:tr w:rsidR="007C1A9B" w:rsidRPr="00200D70" w14:paraId="4D650985"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11D063" w14:textId="77777777" w:rsidR="007C1A9B" w:rsidRPr="00200D70" w:rsidRDefault="007C1A9B" w:rsidP="0054401A">
            <w:pPr>
              <w:rPr>
                <w:rFonts w:cs="Arial"/>
                <w:b/>
                <w:bCs/>
                <w:lang w:val="en-GB"/>
              </w:rPr>
            </w:pPr>
            <w:r w:rsidRPr="00200D70">
              <w:rPr>
                <w:rFonts w:cs="Arial"/>
                <w:b/>
                <w:bCs/>
                <w:lang w:val="en-GB"/>
              </w:rPr>
              <w:t>Value</w:t>
            </w:r>
          </w:p>
          <w:p w14:paraId="63744B31" w14:textId="77777777" w:rsidR="007C1A9B" w:rsidRPr="00200D70" w:rsidRDefault="007C1A9B"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757FD9" w14:textId="2D316DDC" w:rsidR="007C1A9B" w:rsidRPr="00200D70" w:rsidRDefault="00AC2D8C"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B69AFF" w14:textId="50B64AD7" w:rsidR="007C1A9B"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rear audio devices</w:t>
            </w:r>
          </w:p>
        </w:tc>
      </w:tr>
      <w:tr w:rsidR="007C1A9B" w:rsidRPr="00200D70" w14:paraId="5F197EFC"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2B07D6" w14:textId="77777777" w:rsidR="007C1A9B" w:rsidRPr="00200D70" w:rsidRDefault="007C1A9B"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D87262" w14:textId="399312EC" w:rsidR="007C1A9B" w:rsidRPr="00FE19EA" w:rsidRDefault="00AC2D8C"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A90B0B" w14:textId="0B55E62B" w:rsidR="007C1A9B"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enable</w:t>
            </w:r>
            <w:r>
              <w:rPr>
                <w:rFonts w:eastAsiaTheme="minorHAnsi" w:cs="Arial"/>
                <w:color w:val="000000" w:themeColor="text1"/>
              </w:rPr>
              <w:t xml:space="preserve"> rear audio devices</w:t>
            </w:r>
          </w:p>
        </w:tc>
      </w:tr>
      <w:tr w:rsidR="007C1A9B" w:rsidRPr="00200D70" w14:paraId="2053EE3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517316"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B8F321" w14:textId="15CB253E" w:rsidR="007C1A9B"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31"/>
    </w:tbl>
    <w:p w14:paraId="7ADD7EC7" w14:textId="77777777" w:rsidR="007C1A9B" w:rsidRDefault="007C1A9B" w:rsidP="007C1A9B">
      <w:pPr>
        <w:rPr>
          <w:rFonts w:cs="Arial"/>
        </w:rPr>
      </w:pPr>
    </w:p>
    <w:p w14:paraId="1E558744" w14:textId="77777777" w:rsidR="007C1A9B" w:rsidRPr="000371E0" w:rsidRDefault="007C1A9B" w:rsidP="007C1A9B">
      <w:pPr>
        <w:pStyle w:val="RELogSignal"/>
        <w:shd w:val="clear" w:color="auto" w:fill="F2F2F2" w:themeFill="background1" w:themeFillShade="F2"/>
      </w:pPr>
      <w:r w:rsidRPr="000371E0">
        <w:t>###</w:t>
      </w:r>
      <w:r>
        <w:t>LSG_RSCL_00023</w:t>
      </w:r>
      <w:r w:rsidRPr="000371E0">
        <w:t xml:space="preserve">### </w:t>
      </w:r>
      <w:bookmarkStart w:id="432" w:name="LSG_RSCL_RCL_rq_N"/>
      <w:r>
        <w:t>RSCL_RCL_rq</w:t>
      </w:r>
      <w:bookmarkEnd w:id="432"/>
    </w:p>
    <w:p w14:paraId="5232EFA1" w14:textId="799731CF" w:rsidR="007C1A9B" w:rsidRPr="00200D70" w:rsidRDefault="007C1A9B" w:rsidP="007C1A9B">
      <w:pPr>
        <w:rPr>
          <w:rFonts w:cs="Arial"/>
        </w:rPr>
      </w:pPr>
      <w:bookmarkStart w:id="433" w:name="LSG_RSCL_RCL_rq_D"/>
      <w:r>
        <w:rPr>
          <w:rFonts w:cs="Arial"/>
        </w:rPr>
        <w:t>Signal generated by RSCL Control requesting</w:t>
      </w:r>
      <w:r w:rsidR="00FE19EA">
        <w:rPr>
          <w:rFonts w:cs="Arial"/>
        </w:rPr>
        <w:t xml:space="preserve"> to</w:t>
      </w:r>
      <w:r>
        <w:rPr>
          <w:rFonts w:cs="Arial"/>
        </w:rPr>
        <w:t xml:space="preserve"> </w:t>
      </w:r>
      <w:r w:rsidR="00FE19EA">
        <w:rPr>
          <w:rFonts w:cs="Arial"/>
        </w:rPr>
        <w:t>disable</w:t>
      </w:r>
      <w:r>
        <w:rPr>
          <w:rFonts w:cs="Arial"/>
        </w:rPr>
        <w:t>/</w:t>
      </w:r>
      <w:r w:rsidR="00FE19EA">
        <w:rPr>
          <w:rFonts w:cs="Arial"/>
        </w:rPr>
        <w:t>enable</w:t>
      </w:r>
      <w:r>
        <w:rPr>
          <w:rFonts w:cs="Arial"/>
        </w:rPr>
        <w:t xml:space="preserve"> rear climate user interfaces</w:t>
      </w:r>
    </w:p>
    <w:p w14:paraId="071FC89C" w14:textId="77777777" w:rsidR="007C1A9B" w:rsidRPr="00200D70" w:rsidRDefault="007C1A9B" w:rsidP="007C1A9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C1A9B" w:rsidRPr="00200D70" w14:paraId="2EAA217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5FC955" w14:textId="77777777" w:rsidR="007C1A9B" w:rsidRPr="00200D70" w:rsidRDefault="007C1A9B"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34607797"/>
            <w:placeholder>
              <w:docPart w:val="32AE7419E9D64ED3AA6FC59C3A31EBD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BBB8B8" w14:textId="77777777" w:rsidR="007C1A9B" w:rsidRPr="00320989" w:rsidRDefault="007C1A9B" w:rsidP="0054401A">
                <w:pPr>
                  <w:pStyle w:val="scriptNormal"/>
                  <w:rPr>
                    <w:color w:val="auto"/>
                  </w:rPr>
                </w:pPr>
                <w:r>
                  <w:rPr>
                    <w:color w:val="auto"/>
                  </w:rPr>
                  <w:t>QM</w:t>
                </w:r>
              </w:p>
            </w:tc>
          </w:sdtContent>
        </w:sdt>
      </w:tr>
      <w:tr w:rsidR="007C1A9B" w:rsidRPr="00200D70" w14:paraId="074B0BB9"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D2BC07"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8444AA" w14:textId="13600702" w:rsidR="007C1A9B" w:rsidRPr="00200D70" w:rsidRDefault="00DB5403" w:rsidP="0054401A">
            <w:pPr>
              <w:rPr>
                <w:rFonts w:eastAsiaTheme="minorHAnsi" w:cs="Arial"/>
                <w:color w:val="000000" w:themeColor="text1"/>
              </w:rPr>
            </w:pPr>
            <w:r>
              <w:rPr>
                <w:rFonts w:eastAsiaTheme="minorHAnsi" w:cs="Arial"/>
                <w:color w:val="000000" w:themeColor="text1"/>
              </w:rPr>
              <w:t>n/a</w:t>
            </w:r>
          </w:p>
        </w:tc>
      </w:tr>
      <w:tr w:rsidR="007C1A9B" w:rsidRPr="00200D70" w14:paraId="77422968"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C11946" w14:textId="77777777" w:rsidR="007C1A9B" w:rsidRPr="00200D70" w:rsidRDefault="007C1A9B" w:rsidP="0054401A">
            <w:pPr>
              <w:rPr>
                <w:rFonts w:cs="Arial"/>
                <w:b/>
                <w:bCs/>
                <w:lang w:val="en-GB"/>
              </w:rPr>
            </w:pPr>
            <w:r w:rsidRPr="00200D70">
              <w:rPr>
                <w:rFonts w:cs="Arial"/>
                <w:b/>
                <w:bCs/>
                <w:lang w:val="en-GB"/>
              </w:rPr>
              <w:t>Value</w:t>
            </w:r>
          </w:p>
          <w:p w14:paraId="32F35DA9" w14:textId="77777777" w:rsidR="007C1A9B" w:rsidRPr="00200D70" w:rsidRDefault="007C1A9B"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5CDDF5" w14:textId="3E66C39F" w:rsidR="007C1A9B" w:rsidRPr="00FE19EA" w:rsidRDefault="00AC2D8C" w:rsidP="0054401A">
            <w:pPr>
              <w:rPr>
                <w:rFonts w:eastAsiaTheme="minorHAnsi" w:cs="Arial"/>
                <w:bCs/>
                <w:lang w:val="en-GB"/>
              </w:rPr>
            </w:pPr>
            <w:r w:rsidRPr="00FE19EA">
              <w:rPr>
                <w:rFonts w:eastAsiaTheme="minorHAnsi" w:cs="Arial"/>
                <w:bCs/>
                <w:lang w:val="en-GB"/>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BBD75F" w14:textId="3EFBC77D" w:rsidR="007C1A9B" w:rsidRPr="00200D70" w:rsidRDefault="00AC2D8C" w:rsidP="0054401A">
            <w:pPr>
              <w:rPr>
                <w:rFonts w:eastAsiaTheme="minorHAnsi" w:cs="Arial"/>
                <w:color w:val="000000" w:themeColor="text1"/>
              </w:rPr>
            </w:pPr>
            <w:r>
              <w:rPr>
                <w:rFonts w:eastAsiaTheme="minorHAnsi" w:cs="Arial"/>
                <w:color w:val="000000" w:themeColor="text1"/>
              </w:rPr>
              <w:t xml:space="preserve">Request to </w:t>
            </w:r>
            <w:r w:rsidR="00FE19EA">
              <w:rPr>
                <w:rFonts w:eastAsiaTheme="minorHAnsi" w:cs="Arial"/>
                <w:color w:val="000000" w:themeColor="text1"/>
              </w:rPr>
              <w:t>disable</w:t>
            </w:r>
            <w:r>
              <w:rPr>
                <w:rFonts w:eastAsiaTheme="minorHAnsi" w:cs="Arial"/>
                <w:color w:val="000000" w:themeColor="text1"/>
              </w:rPr>
              <w:t xml:space="preserve"> rear climate devices</w:t>
            </w:r>
          </w:p>
        </w:tc>
      </w:tr>
      <w:tr w:rsidR="007C1A9B" w:rsidRPr="00200D70" w14:paraId="28E0A210"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3B6913" w14:textId="77777777" w:rsidR="007C1A9B" w:rsidRPr="00200D70" w:rsidRDefault="007C1A9B"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3AE621" w14:textId="4ACCE956" w:rsidR="007C1A9B" w:rsidRPr="00FE19EA" w:rsidRDefault="00AC2D8C" w:rsidP="0054401A">
            <w:pPr>
              <w:rPr>
                <w:rFonts w:eastAsiaTheme="minorHAnsi" w:cs="Arial"/>
                <w:bCs/>
                <w:lang w:val="en-GB"/>
              </w:rPr>
            </w:pPr>
            <w:r w:rsidRPr="00FE19EA">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9B4CDD" w14:textId="0BC95CC3" w:rsidR="007C1A9B" w:rsidRPr="00200D70" w:rsidRDefault="004633DB" w:rsidP="0054401A">
            <w:pPr>
              <w:rPr>
                <w:rFonts w:eastAsiaTheme="minorHAnsi" w:cs="Arial"/>
                <w:color w:val="000000" w:themeColor="text1"/>
              </w:rPr>
            </w:pPr>
            <w:r>
              <w:rPr>
                <w:rFonts w:eastAsiaTheme="minorHAnsi" w:cs="Arial"/>
                <w:color w:val="000000" w:themeColor="text1"/>
              </w:rPr>
              <w:t xml:space="preserve">Requet to </w:t>
            </w:r>
            <w:r w:rsidR="00FE19EA">
              <w:rPr>
                <w:rFonts w:eastAsiaTheme="minorHAnsi" w:cs="Arial"/>
                <w:color w:val="000000" w:themeColor="text1"/>
              </w:rPr>
              <w:t>enable</w:t>
            </w:r>
            <w:r>
              <w:rPr>
                <w:rFonts w:eastAsiaTheme="minorHAnsi" w:cs="Arial"/>
                <w:color w:val="000000" w:themeColor="text1"/>
              </w:rPr>
              <w:t xml:space="preserve"> rear climate devices</w:t>
            </w:r>
          </w:p>
        </w:tc>
      </w:tr>
      <w:tr w:rsidR="007C1A9B" w:rsidRPr="00200D70" w14:paraId="581F2EC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FF0302"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23667A" w14:textId="15975F8F" w:rsidR="007C1A9B"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33"/>
    </w:tbl>
    <w:p w14:paraId="66D79766" w14:textId="77777777" w:rsidR="007C1A9B" w:rsidRDefault="007C1A9B" w:rsidP="007C1A9B">
      <w:pPr>
        <w:rPr>
          <w:rFonts w:cs="Arial"/>
        </w:rPr>
      </w:pPr>
    </w:p>
    <w:p w14:paraId="77D81B30" w14:textId="0FF767F7" w:rsidR="007C1A9B" w:rsidRPr="000371E0" w:rsidRDefault="007C1A9B" w:rsidP="007C1A9B">
      <w:pPr>
        <w:pStyle w:val="RELogSignal"/>
        <w:shd w:val="clear" w:color="auto" w:fill="F2F2F2" w:themeFill="background1" w:themeFillShade="F2"/>
      </w:pPr>
      <w:r w:rsidRPr="000371E0">
        <w:t>###</w:t>
      </w:r>
      <w:r>
        <w:t>LSG_RSCL_00013</w:t>
      </w:r>
      <w:r w:rsidRPr="000371E0">
        <w:t xml:space="preserve">### </w:t>
      </w:r>
      <w:bookmarkStart w:id="434" w:name="LSG_RSCL_URC_rq_N"/>
      <w:r>
        <w:t>RSCL_URCL_rq</w:t>
      </w:r>
      <w:bookmarkEnd w:id="434"/>
    </w:p>
    <w:p w14:paraId="3897F94C" w14:textId="77777777" w:rsidR="007C1A9B" w:rsidRPr="00200D70" w:rsidRDefault="007C1A9B" w:rsidP="007C1A9B">
      <w:pPr>
        <w:rPr>
          <w:rFonts w:cs="Arial"/>
        </w:rPr>
      </w:pPr>
      <w:bookmarkStart w:id="435" w:name="LSG_RSCL_URC_rq_D"/>
      <w:r>
        <w:rPr>
          <w:rFonts w:cs="Arial"/>
        </w:rPr>
        <w:lastRenderedPageBreak/>
        <w:t>Signal generated by RSCL Control to request locking/unlocking of URC functionalities individually or globally</w:t>
      </w:r>
    </w:p>
    <w:p w14:paraId="3943B200" w14:textId="77777777" w:rsidR="007C1A9B" w:rsidRPr="00200D70" w:rsidRDefault="007C1A9B" w:rsidP="007C1A9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487"/>
        <w:gridCol w:w="3979"/>
      </w:tblGrid>
      <w:tr w:rsidR="007C1A9B" w:rsidRPr="00200D70" w14:paraId="3CE8AEB4" w14:textId="77777777" w:rsidTr="001C6C4C">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107839" w14:textId="77777777" w:rsidR="007C1A9B" w:rsidRPr="00200D70" w:rsidRDefault="007C1A9B"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6820502"/>
            <w:placeholder>
              <w:docPart w:val="0737459D9AE84375BF6A6E7C6F5A0B29"/>
            </w:placeholder>
            <w:comboBox>
              <w:listItem w:value="Choose an item."/>
              <w:listItem w:displayText="QM" w:value="QM"/>
              <w:listItem w:displayText="A" w:value="A"/>
              <w:listItem w:displayText="B" w:value="B"/>
              <w:listItem w:displayText="C" w:value="C"/>
              <w:listItem w:displayText="D" w:value="D"/>
            </w:comboBox>
          </w:sdtPr>
          <w:sdtEndPr/>
          <w:sdtContent>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E114D3" w14:textId="77777777" w:rsidR="007C1A9B" w:rsidRPr="00320989" w:rsidRDefault="007C1A9B" w:rsidP="0054401A">
                <w:pPr>
                  <w:pStyle w:val="scriptNormal"/>
                  <w:rPr>
                    <w:color w:val="auto"/>
                  </w:rPr>
                </w:pPr>
                <w:r>
                  <w:rPr>
                    <w:color w:val="auto"/>
                  </w:rPr>
                  <w:t>QM</w:t>
                </w:r>
              </w:p>
            </w:tc>
          </w:sdtContent>
        </w:sdt>
      </w:tr>
      <w:tr w:rsidR="007C1A9B" w:rsidRPr="00200D70" w14:paraId="3EFBB4C1" w14:textId="77777777" w:rsidTr="001C6C4C">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83173E"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Encoding Type Name</w:t>
            </w:r>
          </w:p>
        </w:tc>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1F75EC" w14:textId="38F763B8" w:rsidR="007C1A9B" w:rsidRPr="00200D70" w:rsidRDefault="00DB5403" w:rsidP="0054401A">
            <w:pPr>
              <w:rPr>
                <w:rFonts w:eastAsiaTheme="minorHAnsi" w:cs="Arial"/>
                <w:color w:val="000000" w:themeColor="text1"/>
              </w:rPr>
            </w:pPr>
            <w:r>
              <w:rPr>
                <w:rFonts w:eastAsiaTheme="minorHAnsi" w:cs="Arial"/>
                <w:color w:val="000000" w:themeColor="text1"/>
              </w:rPr>
              <w:t>n/a</w:t>
            </w:r>
          </w:p>
        </w:tc>
      </w:tr>
      <w:tr w:rsidR="007C12AE" w:rsidRPr="00200D70" w14:paraId="6842E6F8" w14:textId="77777777" w:rsidTr="001C6C4C">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FF9F18B" w14:textId="77777777" w:rsidR="007C12AE" w:rsidRPr="00200D70" w:rsidRDefault="007C12AE" w:rsidP="0054401A">
            <w:pPr>
              <w:rPr>
                <w:rFonts w:cs="Arial"/>
                <w:b/>
                <w:bCs/>
                <w:lang w:val="en-GB"/>
              </w:rPr>
            </w:pPr>
            <w:r w:rsidRPr="00200D70">
              <w:rPr>
                <w:rFonts w:cs="Arial"/>
                <w:b/>
                <w:bCs/>
                <w:lang w:val="en-GB"/>
              </w:rPr>
              <w:t>Value</w:t>
            </w:r>
          </w:p>
          <w:p w14:paraId="22B43664" w14:textId="77777777" w:rsidR="007C12AE" w:rsidRPr="00200D70" w:rsidRDefault="007C12AE"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487"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976C72" w14:textId="145EB67C" w:rsidR="007C12AE" w:rsidRPr="00200D70" w:rsidRDefault="002A4BBE" w:rsidP="0054401A">
            <w:pPr>
              <w:rPr>
                <w:rFonts w:eastAsiaTheme="minorHAnsi" w:cs="Arial"/>
                <w:b/>
                <w:bCs/>
                <w:lang w:val="en-GB"/>
              </w:rPr>
            </w:pPr>
            <w:r>
              <w:rPr>
                <w:rFonts w:eastAsiaTheme="minorHAnsi" w:cs="Arial"/>
                <w:color w:val="000000" w:themeColor="text1"/>
              </w:rPr>
              <w:t>Lock all</w:t>
            </w:r>
          </w:p>
        </w:tc>
        <w:tc>
          <w:tcPr>
            <w:tcW w:w="3979"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28549D" w14:textId="480B6D81" w:rsidR="007C12AE" w:rsidRPr="00200D70" w:rsidRDefault="007C12AE" w:rsidP="0054401A">
            <w:pPr>
              <w:rPr>
                <w:rFonts w:eastAsiaTheme="minorHAnsi" w:cs="Arial"/>
                <w:color w:val="000000" w:themeColor="text1"/>
              </w:rPr>
            </w:pPr>
            <w:r>
              <w:rPr>
                <w:rFonts w:eastAsiaTheme="minorHAnsi" w:cs="Arial"/>
                <w:color w:val="000000" w:themeColor="text1"/>
              </w:rPr>
              <w:t>Lock all URC HHD</w:t>
            </w:r>
          </w:p>
        </w:tc>
      </w:tr>
      <w:tr w:rsidR="007C12AE" w:rsidRPr="00200D70" w14:paraId="6E9ED7E7"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69A3B36C" w14:textId="77777777" w:rsidR="007C12AE" w:rsidRPr="00200D70" w:rsidRDefault="007C12AE" w:rsidP="0054401A">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2735B0" w14:textId="2EBFE04B" w:rsidR="007C12AE" w:rsidRPr="00200D70" w:rsidRDefault="002A4BBE" w:rsidP="0054401A">
            <w:pPr>
              <w:rPr>
                <w:rFonts w:eastAsiaTheme="minorHAnsi" w:cs="Arial"/>
                <w:b/>
                <w:bCs/>
                <w:lang w:val="en-GB"/>
              </w:rPr>
            </w:pPr>
            <w:r>
              <w:rPr>
                <w:rFonts w:eastAsiaTheme="minorHAnsi" w:cs="Arial"/>
                <w:color w:val="000000" w:themeColor="text1"/>
              </w:rPr>
              <w:t>Unlock all</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4379A8" w14:textId="26FAFC6A" w:rsidR="007C12AE" w:rsidRPr="00200D70" w:rsidRDefault="007C12AE" w:rsidP="0054401A">
            <w:pPr>
              <w:rPr>
                <w:rFonts w:eastAsiaTheme="minorHAnsi" w:cs="Arial"/>
                <w:color w:val="000000" w:themeColor="text1"/>
              </w:rPr>
            </w:pPr>
            <w:r>
              <w:rPr>
                <w:rFonts w:eastAsiaTheme="minorHAnsi" w:cs="Arial"/>
                <w:color w:val="000000" w:themeColor="text1"/>
              </w:rPr>
              <w:t>Unlock all URC HHD</w:t>
            </w:r>
          </w:p>
        </w:tc>
      </w:tr>
      <w:tr w:rsidR="007C12AE" w:rsidRPr="00200D70" w14:paraId="29CFAB6C"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5ECDA9C2" w14:textId="77777777" w:rsidR="007C12AE" w:rsidRPr="00200D70" w:rsidRDefault="007C12AE" w:rsidP="0054401A">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F66699" w14:textId="412D5D35" w:rsidR="007C12AE" w:rsidRPr="007C12AE" w:rsidRDefault="002A4BBE" w:rsidP="0054401A">
            <w:pPr>
              <w:rPr>
                <w:rFonts w:eastAsiaTheme="minorHAnsi" w:cs="Arial"/>
                <w:color w:val="000000" w:themeColor="text1"/>
              </w:rPr>
            </w:pPr>
            <w:r>
              <w:rPr>
                <w:rFonts w:eastAsiaTheme="minorHAnsi" w:cs="Arial"/>
                <w:color w:val="000000" w:themeColor="text1"/>
              </w:rPr>
              <w:t>Lock Audio</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ABD5F" w14:textId="46A95F1A" w:rsidR="007C12AE" w:rsidRPr="00200D70" w:rsidRDefault="007C12AE" w:rsidP="0054401A">
            <w:pPr>
              <w:rPr>
                <w:rFonts w:eastAsiaTheme="minorHAnsi" w:cs="Arial"/>
                <w:color w:val="000000" w:themeColor="text1"/>
              </w:rPr>
            </w:pPr>
            <w:r>
              <w:rPr>
                <w:rFonts w:eastAsiaTheme="minorHAnsi" w:cs="Arial"/>
                <w:color w:val="000000" w:themeColor="text1"/>
              </w:rPr>
              <w:t>Lock Audio</w:t>
            </w:r>
          </w:p>
        </w:tc>
      </w:tr>
      <w:tr w:rsidR="007C12AE" w:rsidRPr="00200D70" w14:paraId="7E0CF52B"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1EF013C5" w14:textId="77777777" w:rsidR="007C12AE" w:rsidRPr="00200D70" w:rsidRDefault="007C12AE" w:rsidP="0054401A">
            <w:pPr>
              <w:rPr>
                <w:rFonts w:eastAsiaTheme="minorHAnsi" w:cs="Arial"/>
                <w:b/>
                <w:bCs/>
              </w:rPr>
            </w:pPr>
          </w:p>
        </w:tc>
        <w:tc>
          <w:tcPr>
            <w:tcW w:w="1487"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33359E" w14:textId="4242BD78" w:rsidR="007C12AE" w:rsidRPr="007C12AE" w:rsidRDefault="002A4BBE" w:rsidP="0054401A">
            <w:pPr>
              <w:rPr>
                <w:rFonts w:eastAsiaTheme="minorHAnsi" w:cs="Arial"/>
                <w:color w:val="000000" w:themeColor="text1"/>
              </w:rPr>
            </w:pPr>
            <w:r>
              <w:rPr>
                <w:rFonts w:eastAsiaTheme="minorHAnsi" w:cs="Arial"/>
                <w:color w:val="000000" w:themeColor="text1"/>
              </w:rPr>
              <w:t>Lock Climate</w:t>
            </w:r>
          </w:p>
        </w:tc>
        <w:tc>
          <w:tcPr>
            <w:tcW w:w="3979"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9CF26B" w14:textId="316A2BB2" w:rsidR="007C12AE" w:rsidRPr="00200D70" w:rsidRDefault="007C12AE" w:rsidP="0054401A">
            <w:pPr>
              <w:rPr>
                <w:rFonts w:eastAsiaTheme="minorHAnsi" w:cs="Arial"/>
                <w:color w:val="000000" w:themeColor="text1"/>
              </w:rPr>
            </w:pPr>
            <w:r>
              <w:rPr>
                <w:rFonts w:eastAsiaTheme="minorHAnsi" w:cs="Arial"/>
                <w:color w:val="000000" w:themeColor="text1"/>
              </w:rPr>
              <w:t>Lock Climate</w:t>
            </w:r>
          </w:p>
        </w:tc>
      </w:tr>
      <w:tr w:rsidR="007C12AE" w:rsidRPr="00200D70" w14:paraId="1DBDAEA3" w14:textId="77777777" w:rsidTr="001C6C4C">
        <w:trPr>
          <w:trHeight w:val="227"/>
        </w:trPr>
        <w:tc>
          <w:tcPr>
            <w:tcW w:w="1079" w:type="dxa"/>
            <w:vMerge/>
            <w:tcBorders>
              <w:left w:val="single" w:sz="8" w:space="0" w:color="000000"/>
              <w:right w:val="single" w:sz="8" w:space="0" w:color="000000"/>
            </w:tcBorders>
            <w:shd w:val="clear" w:color="auto" w:fill="D9D9D9"/>
            <w:vAlign w:val="center"/>
            <w:hideMark/>
          </w:tcPr>
          <w:p w14:paraId="52266E07" w14:textId="77777777" w:rsidR="007C12AE" w:rsidRPr="00200D70" w:rsidRDefault="007C12AE" w:rsidP="0054401A">
            <w:pPr>
              <w:rPr>
                <w:rFonts w:eastAsiaTheme="minorHAnsi" w:cs="Arial"/>
                <w:b/>
                <w:bCs/>
              </w:rPr>
            </w:pPr>
          </w:p>
        </w:tc>
        <w:tc>
          <w:tcPr>
            <w:tcW w:w="1487"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57E2AE" w14:textId="72FECE80" w:rsidR="007C12AE" w:rsidRPr="007C12AE" w:rsidRDefault="002A4BBE" w:rsidP="0054401A">
            <w:pPr>
              <w:rPr>
                <w:rFonts w:eastAsiaTheme="minorHAnsi" w:cs="Arial"/>
                <w:color w:val="000000" w:themeColor="text1"/>
              </w:rPr>
            </w:pPr>
            <w:r>
              <w:rPr>
                <w:rFonts w:eastAsiaTheme="minorHAnsi" w:cs="Arial"/>
                <w:color w:val="000000" w:themeColor="text1"/>
              </w:rPr>
              <w:t>Unlock Audio</w:t>
            </w:r>
          </w:p>
        </w:tc>
        <w:tc>
          <w:tcPr>
            <w:tcW w:w="397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9FE268" w14:textId="230345D7" w:rsidR="007C12AE" w:rsidRPr="00200D70" w:rsidRDefault="007C12AE" w:rsidP="0054401A">
            <w:pPr>
              <w:rPr>
                <w:rFonts w:eastAsiaTheme="minorHAnsi" w:cs="Arial"/>
                <w:color w:val="000000" w:themeColor="text1"/>
              </w:rPr>
            </w:pPr>
            <w:r>
              <w:rPr>
                <w:rFonts w:eastAsiaTheme="minorHAnsi" w:cs="Arial"/>
                <w:color w:val="000000" w:themeColor="text1"/>
              </w:rPr>
              <w:t>Unlock Audio</w:t>
            </w:r>
          </w:p>
        </w:tc>
      </w:tr>
      <w:tr w:rsidR="007C12AE" w:rsidRPr="00200D70" w14:paraId="45B1E863" w14:textId="77777777" w:rsidTr="001C6C4C">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tcPr>
          <w:p w14:paraId="66E26E4B" w14:textId="77777777" w:rsidR="007C12AE" w:rsidRPr="00200D70" w:rsidRDefault="007C12AE" w:rsidP="0054401A">
            <w:pPr>
              <w:rPr>
                <w:rFonts w:eastAsiaTheme="minorHAnsi" w:cs="Arial"/>
                <w:b/>
                <w:bCs/>
              </w:rPr>
            </w:pPr>
          </w:p>
        </w:tc>
        <w:tc>
          <w:tcPr>
            <w:tcW w:w="1487"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7AE1734" w14:textId="0F21101A" w:rsidR="007C12AE" w:rsidRPr="007C12AE" w:rsidRDefault="002A4BBE" w:rsidP="0054401A">
            <w:pPr>
              <w:rPr>
                <w:rFonts w:eastAsiaTheme="minorHAnsi" w:cs="Arial"/>
                <w:color w:val="000000" w:themeColor="text1"/>
              </w:rPr>
            </w:pPr>
            <w:r>
              <w:rPr>
                <w:rFonts w:eastAsiaTheme="minorHAnsi" w:cs="Arial"/>
                <w:color w:val="000000" w:themeColor="text1"/>
              </w:rPr>
              <w:t>Unlock Climate</w:t>
            </w:r>
          </w:p>
        </w:tc>
        <w:tc>
          <w:tcPr>
            <w:tcW w:w="3979"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BCE535" w14:textId="2D8F4234" w:rsidR="007C12AE" w:rsidRPr="00200D70" w:rsidRDefault="007C12AE" w:rsidP="0054401A">
            <w:pPr>
              <w:rPr>
                <w:rFonts w:eastAsiaTheme="minorHAnsi" w:cs="Arial"/>
                <w:color w:val="000000" w:themeColor="text1"/>
              </w:rPr>
            </w:pPr>
            <w:r>
              <w:rPr>
                <w:rFonts w:eastAsiaTheme="minorHAnsi" w:cs="Arial"/>
                <w:color w:val="000000" w:themeColor="text1"/>
              </w:rPr>
              <w:t>Unlock Climate</w:t>
            </w:r>
          </w:p>
        </w:tc>
      </w:tr>
      <w:tr w:rsidR="007C1A9B" w:rsidRPr="00200D70" w14:paraId="2BFB51C4" w14:textId="77777777" w:rsidTr="001C6C4C">
        <w:trPr>
          <w:trHeight w:val="227"/>
        </w:trPr>
        <w:tc>
          <w:tcPr>
            <w:tcW w:w="2566"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E16AA0" w14:textId="77777777" w:rsidR="007C1A9B" w:rsidRPr="00200D70" w:rsidRDefault="007C1A9B" w:rsidP="0054401A">
            <w:pPr>
              <w:ind w:left="138"/>
              <w:rPr>
                <w:rFonts w:eastAsiaTheme="minorHAnsi" w:cs="Arial"/>
                <w:b/>
                <w:bCs/>
                <w:lang w:val="en-GB"/>
              </w:rPr>
            </w:pPr>
            <w:r w:rsidRPr="00200D70">
              <w:rPr>
                <w:rFonts w:eastAsiaTheme="minorHAnsi" w:cs="Arial"/>
                <w:b/>
                <w:bCs/>
                <w:lang w:val="en-GB"/>
              </w:rPr>
              <w:t>Unit</w:t>
            </w:r>
          </w:p>
        </w:tc>
        <w:tc>
          <w:tcPr>
            <w:tcW w:w="397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C43393" w14:textId="57F4B9C7" w:rsidR="007C1A9B"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35"/>
    </w:tbl>
    <w:p w14:paraId="2F9111AD" w14:textId="77777777" w:rsidR="0054401A" w:rsidRDefault="0054401A" w:rsidP="0054401A">
      <w:pPr>
        <w:rPr>
          <w:rFonts w:cs="Arial"/>
        </w:rPr>
      </w:pPr>
    </w:p>
    <w:p w14:paraId="6B5FEB71" w14:textId="77777777" w:rsidR="0054401A" w:rsidRPr="000371E0" w:rsidRDefault="0054401A" w:rsidP="0054401A">
      <w:pPr>
        <w:pStyle w:val="RELogSignal"/>
        <w:shd w:val="clear" w:color="auto" w:fill="F2F2F2" w:themeFill="background1" w:themeFillShade="F2"/>
      </w:pPr>
      <w:bookmarkStart w:id="436" w:name="_Toc455381"/>
      <w:r w:rsidRPr="000371E0">
        <w:t>###</w:t>
      </w:r>
      <w:r>
        <w:t>LSG_RSCL_00001</w:t>
      </w:r>
      <w:r w:rsidRPr="000371E0">
        <w:t xml:space="preserve">### </w:t>
      </w:r>
      <w:bookmarkStart w:id="437" w:name="LSG_RSCL_HandleCL_Rq_N"/>
      <w:bookmarkEnd w:id="436"/>
      <w:r>
        <w:t>RSCL_HandleCL_Rq</w:t>
      </w:r>
      <w:bookmarkEnd w:id="437"/>
    </w:p>
    <w:p w14:paraId="59D846D5" w14:textId="72524AE4" w:rsidR="0054401A" w:rsidRDefault="0054401A" w:rsidP="0054401A">
      <w:pPr>
        <w:rPr>
          <w:rFonts w:cs="Arial"/>
        </w:rPr>
      </w:pPr>
      <w:bookmarkStart w:id="438" w:name="LSG_RSCL_HandleCL_Rq_D"/>
      <w:r w:rsidRPr="00991737">
        <w:rPr>
          <w:rFonts w:cs="Arial"/>
        </w:rPr>
        <w:t xml:space="preserve">Signal requesting </w:t>
      </w:r>
      <w:r w:rsidR="00537573">
        <w:rPr>
          <w:rFonts w:cs="Arial"/>
        </w:rPr>
        <w:t xml:space="preserve">to enable/disable </w:t>
      </w:r>
      <w:r w:rsidRPr="00991737">
        <w:rPr>
          <w:rFonts w:cs="Arial"/>
        </w:rPr>
        <w:t>rear inner door handle</w:t>
      </w:r>
      <w:r w:rsidR="00537573">
        <w:rPr>
          <w:rFonts w:cs="Arial"/>
        </w:rPr>
        <w:t>s</w:t>
      </w:r>
      <w:r w:rsidRPr="00991737">
        <w:rPr>
          <w:rFonts w:cs="Arial"/>
        </w:rPr>
        <w:t xml:space="preserve"> based on user request.</w:t>
      </w:r>
    </w:p>
    <w:p w14:paraId="59225216" w14:textId="77777777" w:rsidR="0054401A" w:rsidRPr="00200D70" w:rsidRDefault="0054401A" w:rsidP="0054401A">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4401A" w:rsidRPr="00200D70" w14:paraId="71D50F3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B407BC" w14:textId="77777777" w:rsidR="0054401A" w:rsidRPr="00200D70" w:rsidRDefault="0054401A"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110782297"/>
            <w:placeholder>
              <w:docPart w:val="E476285F9BB14AB58E71EB5A620856D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9986CB" w14:textId="77777777" w:rsidR="0054401A" w:rsidRPr="00320989" w:rsidRDefault="0054401A" w:rsidP="0054401A">
                <w:pPr>
                  <w:pStyle w:val="scriptNormal"/>
                  <w:rPr>
                    <w:color w:val="auto"/>
                  </w:rPr>
                </w:pPr>
                <w:r>
                  <w:rPr>
                    <w:color w:val="auto"/>
                  </w:rPr>
                  <w:t>A</w:t>
                </w:r>
              </w:p>
            </w:tc>
          </w:sdtContent>
        </w:sdt>
      </w:tr>
      <w:tr w:rsidR="0054401A" w:rsidRPr="00200D70" w14:paraId="7B47A83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B64372" w14:textId="77777777" w:rsidR="0054401A" w:rsidRPr="00200D70" w:rsidRDefault="0054401A"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462D61" w14:textId="77777777" w:rsidR="0054401A" w:rsidRPr="00200D70" w:rsidRDefault="0054401A" w:rsidP="0054401A">
            <w:pPr>
              <w:rPr>
                <w:rFonts w:eastAsiaTheme="minorHAnsi" w:cs="Arial"/>
                <w:color w:val="000000" w:themeColor="text1"/>
              </w:rPr>
            </w:pPr>
            <w:r>
              <w:rPr>
                <w:rFonts w:eastAsiaTheme="minorHAnsi" w:cs="Arial"/>
                <w:color w:val="000000" w:themeColor="text1"/>
              </w:rPr>
              <w:t>n/a</w:t>
            </w:r>
          </w:p>
        </w:tc>
      </w:tr>
      <w:tr w:rsidR="0054401A" w:rsidRPr="00200D70" w14:paraId="27ECD185"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0D5F36" w14:textId="77777777" w:rsidR="0054401A" w:rsidRPr="00200D70" w:rsidRDefault="0054401A" w:rsidP="0054401A">
            <w:pPr>
              <w:rPr>
                <w:rFonts w:cs="Arial"/>
                <w:b/>
                <w:bCs/>
                <w:lang w:val="en-GB"/>
              </w:rPr>
            </w:pPr>
            <w:r w:rsidRPr="00200D70">
              <w:rPr>
                <w:rFonts w:cs="Arial"/>
                <w:b/>
                <w:bCs/>
                <w:lang w:val="en-GB"/>
              </w:rPr>
              <w:t>Value</w:t>
            </w:r>
          </w:p>
          <w:p w14:paraId="270A5FA1" w14:textId="77777777" w:rsidR="0054401A" w:rsidRPr="00200D70" w:rsidRDefault="0054401A"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036221" w14:textId="77777777" w:rsidR="0054401A" w:rsidRPr="00200D70" w:rsidRDefault="0054401A" w:rsidP="0054401A">
            <w:pPr>
              <w:rPr>
                <w:rFonts w:eastAsiaTheme="minorHAnsi" w:cs="Arial"/>
                <w:b/>
                <w:bCs/>
                <w:lang w:val="en-GB"/>
              </w:rPr>
            </w:pPr>
            <w:r>
              <w:rPr>
                <w:rFonts w:eastAsiaTheme="minorHAnsi" w:cs="Arial"/>
                <w:color w:val="000000" w:themeColor="text1"/>
              </w:rPr>
              <w:t>deactivate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D86023" w14:textId="77777777" w:rsidR="0054401A" w:rsidRPr="00200D70" w:rsidRDefault="0054401A" w:rsidP="0054401A">
            <w:pPr>
              <w:rPr>
                <w:rFonts w:eastAsiaTheme="minorHAnsi" w:cs="Arial"/>
                <w:color w:val="000000" w:themeColor="text1"/>
              </w:rPr>
            </w:pPr>
            <w:r>
              <w:rPr>
                <w:rFonts w:eastAsiaTheme="minorHAnsi" w:cs="Arial"/>
                <w:color w:val="000000" w:themeColor="text1"/>
              </w:rPr>
              <w:t>Unlock request for rear inner door handles</w:t>
            </w:r>
          </w:p>
        </w:tc>
      </w:tr>
      <w:tr w:rsidR="0054401A" w:rsidRPr="00200D70" w14:paraId="3C360D75"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2E94A3" w14:textId="77777777" w:rsidR="0054401A" w:rsidRPr="00200D70" w:rsidRDefault="0054401A"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090954" w14:textId="77777777" w:rsidR="0054401A" w:rsidRPr="00537573" w:rsidRDefault="0054401A" w:rsidP="0054401A">
            <w:pPr>
              <w:rPr>
                <w:rFonts w:eastAsiaTheme="minorHAnsi" w:cs="Arial"/>
                <w:bCs/>
                <w:lang w:val="en-GB"/>
              </w:rPr>
            </w:pPr>
            <w:r w:rsidRPr="00537573">
              <w:rPr>
                <w:rFonts w:eastAsiaTheme="minorHAnsi" w:cs="Arial"/>
                <w:bCs/>
                <w:lang w:val="en-GB"/>
              </w:rPr>
              <w:t>activate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B7CCBC" w14:textId="77777777" w:rsidR="0054401A" w:rsidRPr="00200D70" w:rsidRDefault="0054401A" w:rsidP="0054401A">
            <w:pPr>
              <w:rPr>
                <w:rFonts w:eastAsiaTheme="minorHAnsi" w:cs="Arial"/>
                <w:color w:val="000000" w:themeColor="text1"/>
              </w:rPr>
            </w:pPr>
            <w:r>
              <w:rPr>
                <w:rFonts w:eastAsiaTheme="minorHAnsi" w:cs="Arial"/>
                <w:color w:val="000000" w:themeColor="text1"/>
              </w:rPr>
              <w:t>Lock request for rear inner door handles</w:t>
            </w:r>
          </w:p>
        </w:tc>
      </w:tr>
      <w:tr w:rsidR="0054401A" w:rsidRPr="00200D70" w14:paraId="0679C65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AF0E16" w14:textId="77777777" w:rsidR="0054401A" w:rsidRPr="00200D70" w:rsidRDefault="0054401A"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BC0788" w14:textId="77777777" w:rsidR="0054401A" w:rsidRPr="00200D70" w:rsidRDefault="0054401A" w:rsidP="0054401A">
            <w:pPr>
              <w:rPr>
                <w:rFonts w:eastAsiaTheme="minorHAnsi" w:cs="Arial"/>
                <w:color w:val="000000" w:themeColor="text1"/>
              </w:rPr>
            </w:pPr>
            <w:r>
              <w:rPr>
                <w:rFonts w:eastAsiaTheme="minorHAnsi" w:cs="Arial"/>
                <w:color w:val="000000" w:themeColor="text1"/>
              </w:rPr>
              <w:t>n/a</w:t>
            </w:r>
          </w:p>
        </w:tc>
      </w:tr>
      <w:bookmarkEnd w:id="438"/>
    </w:tbl>
    <w:p w14:paraId="339A9C49" w14:textId="014F2BEB" w:rsidR="007C1A9B" w:rsidRDefault="007C1A9B" w:rsidP="00280250"/>
    <w:p w14:paraId="5742AA77" w14:textId="77777777" w:rsidR="0054401A" w:rsidRPr="000371E0" w:rsidRDefault="0054401A" w:rsidP="0054401A">
      <w:pPr>
        <w:pStyle w:val="RELogSignal"/>
        <w:shd w:val="clear" w:color="auto" w:fill="F2F2F2" w:themeFill="background1" w:themeFillShade="F2"/>
      </w:pPr>
      <w:r w:rsidRPr="000371E0">
        <w:t>###</w:t>
      </w:r>
      <w:r>
        <w:t>LSG_RSCL_00017</w:t>
      </w:r>
      <w:r w:rsidRPr="000371E0">
        <w:t xml:space="preserve">### </w:t>
      </w:r>
      <w:bookmarkStart w:id="439" w:name="LSG_RSCL_RWDL_rq_N"/>
      <w:r>
        <w:t>RSCL_RWDL_rq</w:t>
      </w:r>
      <w:bookmarkEnd w:id="439"/>
    </w:p>
    <w:p w14:paraId="33927A5D" w14:textId="77777777" w:rsidR="0054401A" w:rsidRPr="00200D70" w:rsidRDefault="0054401A" w:rsidP="0054401A">
      <w:pPr>
        <w:rPr>
          <w:rFonts w:cs="Arial"/>
        </w:rPr>
      </w:pPr>
      <w:bookmarkStart w:id="440" w:name="LSG_RSCL_RWDL_rq_D"/>
      <w:r>
        <w:rPr>
          <w:rFonts w:cs="Arial"/>
        </w:rPr>
        <w:t>Signal generated by WCL Control based on RSCL WCL rq to enable/disable rear window switches.</w:t>
      </w:r>
    </w:p>
    <w:p w14:paraId="156D012D" w14:textId="77777777" w:rsidR="0054401A" w:rsidRPr="00200D70" w:rsidRDefault="0054401A" w:rsidP="0054401A">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54401A" w:rsidRPr="00200D70" w14:paraId="37892E2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D2E874" w14:textId="77777777" w:rsidR="0054401A" w:rsidRPr="00200D70" w:rsidRDefault="0054401A"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155953565"/>
            <w:placeholder>
              <w:docPart w:val="7E296543898443668764201C3732C0E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2C5A18" w14:textId="77777777" w:rsidR="0054401A" w:rsidRPr="00320989" w:rsidRDefault="0054401A" w:rsidP="0054401A">
                <w:pPr>
                  <w:pStyle w:val="scriptNormal"/>
                  <w:rPr>
                    <w:color w:val="auto"/>
                  </w:rPr>
                </w:pPr>
                <w:r>
                  <w:rPr>
                    <w:color w:val="auto"/>
                  </w:rPr>
                  <w:t>QM</w:t>
                </w:r>
              </w:p>
            </w:tc>
          </w:sdtContent>
        </w:sdt>
      </w:tr>
      <w:tr w:rsidR="0054401A" w:rsidRPr="00200D70" w14:paraId="0C6FC45A"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BC4312" w14:textId="77777777" w:rsidR="0054401A" w:rsidRPr="00200D70" w:rsidRDefault="0054401A"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65C627" w14:textId="419F032A" w:rsidR="0054401A" w:rsidRPr="00200D70" w:rsidRDefault="00DB5403" w:rsidP="0054401A">
            <w:pPr>
              <w:rPr>
                <w:rFonts w:eastAsiaTheme="minorHAnsi" w:cs="Arial"/>
                <w:color w:val="000000" w:themeColor="text1"/>
              </w:rPr>
            </w:pPr>
            <w:r>
              <w:rPr>
                <w:rFonts w:eastAsiaTheme="minorHAnsi" w:cs="Arial"/>
                <w:color w:val="000000" w:themeColor="text1"/>
              </w:rPr>
              <w:t>n/a</w:t>
            </w:r>
          </w:p>
        </w:tc>
      </w:tr>
      <w:tr w:rsidR="0054401A" w:rsidRPr="00200D70" w14:paraId="1D6A0072"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22A7D9" w14:textId="77777777" w:rsidR="0054401A" w:rsidRPr="00200D70" w:rsidRDefault="0054401A" w:rsidP="0054401A">
            <w:pPr>
              <w:rPr>
                <w:rFonts w:cs="Arial"/>
                <w:b/>
                <w:bCs/>
                <w:lang w:val="en-GB"/>
              </w:rPr>
            </w:pPr>
            <w:r w:rsidRPr="00200D70">
              <w:rPr>
                <w:rFonts w:cs="Arial"/>
                <w:b/>
                <w:bCs/>
                <w:lang w:val="en-GB"/>
              </w:rPr>
              <w:t>Value</w:t>
            </w:r>
          </w:p>
          <w:p w14:paraId="7D8E0D44" w14:textId="77777777" w:rsidR="0054401A" w:rsidRPr="00200D70" w:rsidRDefault="0054401A"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9FE556" w14:textId="76819644" w:rsidR="0054401A" w:rsidRPr="00200D70" w:rsidRDefault="004633DB" w:rsidP="0054401A">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2DE2FF" w14:textId="01F33483" w:rsidR="0054401A" w:rsidRPr="00200D70" w:rsidRDefault="00537573" w:rsidP="0054401A">
            <w:pPr>
              <w:rPr>
                <w:rFonts w:eastAsiaTheme="minorHAnsi" w:cs="Arial"/>
                <w:color w:val="000000" w:themeColor="text1"/>
              </w:rPr>
            </w:pPr>
            <w:r>
              <w:rPr>
                <w:rFonts w:eastAsiaTheme="minorHAnsi" w:cs="Arial"/>
                <w:color w:val="000000" w:themeColor="text1"/>
              </w:rPr>
              <w:t>Disable</w:t>
            </w:r>
            <w:r w:rsidR="004633DB">
              <w:rPr>
                <w:rFonts w:eastAsiaTheme="minorHAnsi" w:cs="Arial"/>
                <w:color w:val="000000" w:themeColor="text1"/>
              </w:rPr>
              <w:t xml:space="preserve"> rear window switches</w:t>
            </w:r>
          </w:p>
        </w:tc>
      </w:tr>
      <w:tr w:rsidR="0054401A" w:rsidRPr="00200D70" w14:paraId="50E01C4B"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9FC48C" w14:textId="77777777" w:rsidR="0054401A" w:rsidRPr="00200D70" w:rsidRDefault="0054401A"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43EC00" w14:textId="7D6FB2E6" w:rsidR="0054401A" w:rsidRPr="005B424E" w:rsidRDefault="004633DB" w:rsidP="0054401A">
            <w:pPr>
              <w:rPr>
                <w:rFonts w:eastAsiaTheme="minorHAnsi" w:cs="Arial"/>
                <w:bCs/>
                <w:lang w:val="en-GB"/>
              </w:rPr>
            </w:pPr>
            <w:r w:rsidRPr="005B424E">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C19E3B" w14:textId="37AEDE2B" w:rsidR="0054401A" w:rsidRPr="00200D70" w:rsidRDefault="00537573" w:rsidP="0054401A">
            <w:pPr>
              <w:rPr>
                <w:rFonts w:eastAsiaTheme="minorHAnsi" w:cs="Arial"/>
                <w:color w:val="000000" w:themeColor="text1"/>
              </w:rPr>
            </w:pPr>
            <w:r>
              <w:rPr>
                <w:rFonts w:eastAsiaTheme="minorHAnsi" w:cs="Arial"/>
                <w:color w:val="000000" w:themeColor="text1"/>
              </w:rPr>
              <w:t>Enable</w:t>
            </w:r>
            <w:r w:rsidR="004633DB">
              <w:rPr>
                <w:rFonts w:eastAsiaTheme="minorHAnsi" w:cs="Arial"/>
                <w:color w:val="000000" w:themeColor="text1"/>
              </w:rPr>
              <w:t xml:space="preserve"> rear window switches</w:t>
            </w:r>
          </w:p>
        </w:tc>
      </w:tr>
      <w:tr w:rsidR="0054401A" w:rsidRPr="00200D70" w14:paraId="1CB68F0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35D9EB" w14:textId="77777777" w:rsidR="0054401A" w:rsidRPr="00200D70" w:rsidRDefault="0054401A"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F5C5EB" w14:textId="020596C5" w:rsidR="0054401A"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40"/>
    </w:tbl>
    <w:p w14:paraId="525D121B" w14:textId="77777777" w:rsidR="00817DA4" w:rsidRDefault="00817DA4" w:rsidP="00817DA4">
      <w:pPr>
        <w:rPr>
          <w:rFonts w:cs="Arial"/>
        </w:rPr>
      </w:pPr>
    </w:p>
    <w:p w14:paraId="578C853A" w14:textId="77777777" w:rsidR="00817DA4" w:rsidRPr="000371E0" w:rsidRDefault="00817DA4" w:rsidP="00817DA4">
      <w:pPr>
        <w:pStyle w:val="RELogSignal"/>
        <w:shd w:val="clear" w:color="auto" w:fill="F2F2F2" w:themeFill="background1" w:themeFillShade="F2"/>
      </w:pPr>
      <w:r w:rsidRPr="000371E0">
        <w:t>###</w:t>
      </w:r>
      <w:r>
        <w:t>LSG_RSCL_00021</w:t>
      </w:r>
      <w:r w:rsidRPr="000371E0">
        <w:t xml:space="preserve">### </w:t>
      </w:r>
      <w:bookmarkStart w:id="441" w:name="LSG_RSCL_RADL_rq_N"/>
      <w:r>
        <w:t>RSCL_RADL_rq</w:t>
      </w:r>
      <w:bookmarkEnd w:id="441"/>
    </w:p>
    <w:p w14:paraId="44DFDFBB" w14:textId="77777777" w:rsidR="00817DA4" w:rsidRPr="00200D70" w:rsidRDefault="00817DA4" w:rsidP="00817DA4">
      <w:pPr>
        <w:rPr>
          <w:rFonts w:cs="Arial"/>
        </w:rPr>
      </w:pPr>
      <w:bookmarkStart w:id="442" w:name="LSG_RSCL_RADL_rq_D"/>
      <w:r>
        <w:rPr>
          <w:rFonts w:cs="Arial"/>
        </w:rPr>
        <w:t>Signal generated by RAL Control based on RSCL RAL rq requesting to lock/unlock rear audio devices.</w:t>
      </w:r>
    </w:p>
    <w:p w14:paraId="5B96E4B8" w14:textId="77777777" w:rsidR="00817DA4" w:rsidRPr="00200D70" w:rsidRDefault="00817DA4" w:rsidP="00817DA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817DA4" w:rsidRPr="00200D70" w14:paraId="083C7EBE"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D1543D" w14:textId="77777777" w:rsidR="00817DA4" w:rsidRPr="00200D70" w:rsidRDefault="00817DA4"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72927744"/>
            <w:placeholder>
              <w:docPart w:val="D0777BB2FB59417F965A29A20A8C6B2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99897D" w14:textId="77777777" w:rsidR="00817DA4" w:rsidRPr="00320989" w:rsidRDefault="00817DA4" w:rsidP="00545472">
                <w:pPr>
                  <w:pStyle w:val="scriptNormal"/>
                  <w:rPr>
                    <w:color w:val="auto"/>
                  </w:rPr>
                </w:pPr>
                <w:r>
                  <w:rPr>
                    <w:color w:val="auto"/>
                  </w:rPr>
                  <w:t>QM</w:t>
                </w:r>
              </w:p>
            </w:tc>
          </w:sdtContent>
        </w:sdt>
      </w:tr>
      <w:tr w:rsidR="00817DA4" w:rsidRPr="00200D70" w14:paraId="4EC99199"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D6FBF1"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8C19E1" w14:textId="097CFF7C" w:rsidR="00817DA4" w:rsidRPr="00200D70" w:rsidRDefault="00DB5403" w:rsidP="00545472">
            <w:pPr>
              <w:rPr>
                <w:rFonts w:eastAsiaTheme="minorHAnsi" w:cs="Arial"/>
                <w:color w:val="000000" w:themeColor="text1"/>
              </w:rPr>
            </w:pPr>
            <w:r>
              <w:rPr>
                <w:rFonts w:eastAsiaTheme="minorHAnsi" w:cs="Arial"/>
                <w:color w:val="000000" w:themeColor="text1"/>
              </w:rPr>
              <w:t>n/a</w:t>
            </w:r>
          </w:p>
        </w:tc>
      </w:tr>
      <w:tr w:rsidR="00FC6592" w:rsidRPr="00200D70" w14:paraId="28751F79" w14:textId="77777777" w:rsidTr="00FC6592">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590C0BEE" w14:textId="77777777" w:rsidR="00FC6592" w:rsidRPr="00200D70" w:rsidRDefault="00FC6592" w:rsidP="00545472">
            <w:pPr>
              <w:rPr>
                <w:rFonts w:cs="Arial"/>
                <w:b/>
                <w:bCs/>
                <w:lang w:val="en-GB"/>
              </w:rPr>
            </w:pPr>
            <w:r w:rsidRPr="00200D70">
              <w:rPr>
                <w:rFonts w:cs="Arial"/>
                <w:b/>
                <w:bCs/>
                <w:lang w:val="en-GB"/>
              </w:rPr>
              <w:t>Value</w:t>
            </w:r>
          </w:p>
          <w:p w14:paraId="19728C2C" w14:textId="3E3282ED" w:rsidR="00FC6592" w:rsidRPr="00200D70" w:rsidRDefault="00FC6592" w:rsidP="00545472">
            <w:pPr>
              <w:rPr>
                <w:rFonts w:cs="Arial"/>
                <w:b/>
                <w:bCs/>
                <w:lang w:val="en-GB"/>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A783CBD" w14:textId="5EDFCC48" w:rsidR="00FC6592" w:rsidRDefault="00B311BE" w:rsidP="00545472">
            <w:pPr>
              <w:rPr>
                <w:rFonts w:eastAsiaTheme="minorHAnsi" w:cs="Arial"/>
                <w:color w:val="000000" w:themeColor="text1"/>
              </w:rPr>
            </w:pPr>
            <w:r>
              <w:rPr>
                <w:rFonts w:eastAsiaTheme="minorHAnsi" w:cs="Arial"/>
                <w:color w:val="000000" w:themeColor="text1"/>
              </w:rPr>
              <w:t>Null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BF06CF" w14:textId="42E8A157" w:rsidR="00FC6592" w:rsidRDefault="008C1A84" w:rsidP="00545472">
            <w:pPr>
              <w:rPr>
                <w:rFonts w:eastAsiaTheme="minorHAnsi" w:cs="Arial"/>
                <w:color w:val="000000" w:themeColor="text1"/>
              </w:rPr>
            </w:pPr>
            <w:r>
              <w:rPr>
                <w:rFonts w:eastAsiaTheme="minorHAnsi" w:cs="Arial"/>
                <w:color w:val="000000" w:themeColor="text1"/>
              </w:rPr>
              <w:t>Null</w:t>
            </w:r>
          </w:p>
        </w:tc>
      </w:tr>
      <w:tr w:rsidR="00FC6592" w:rsidRPr="00200D70" w14:paraId="65A6AEF9" w14:textId="77777777" w:rsidTr="00FC6592">
        <w:trPr>
          <w:trHeight w:val="22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hideMark/>
          </w:tcPr>
          <w:p w14:paraId="77765F8A" w14:textId="67B9AC18" w:rsidR="00FC6592" w:rsidRPr="00200D70" w:rsidRDefault="00FC6592" w:rsidP="00545472">
            <w:pPr>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3C2D84" w14:textId="22BAF9A8" w:rsidR="00FC6592" w:rsidRPr="00200D70" w:rsidRDefault="00FC6592" w:rsidP="00545472">
            <w:pPr>
              <w:rPr>
                <w:rFonts w:eastAsiaTheme="minorHAnsi" w:cs="Arial"/>
                <w:b/>
                <w:bCs/>
                <w:lang w:val="en-GB"/>
              </w:rPr>
            </w:pPr>
            <w:r>
              <w:rPr>
                <w:rFonts w:eastAsiaTheme="minorHAnsi" w:cs="Arial"/>
                <w:color w:val="000000" w:themeColor="text1"/>
              </w:rPr>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AE883" w14:textId="6C19F173" w:rsidR="00FC6592" w:rsidRPr="00200D70" w:rsidRDefault="00FC6592" w:rsidP="00545472">
            <w:pPr>
              <w:rPr>
                <w:rFonts w:eastAsiaTheme="minorHAnsi" w:cs="Arial"/>
                <w:color w:val="000000" w:themeColor="text1"/>
              </w:rPr>
            </w:pPr>
            <w:r>
              <w:rPr>
                <w:rFonts w:eastAsiaTheme="minorHAnsi" w:cs="Arial"/>
                <w:color w:val="000000" w:themeColor="text1"/>
              </w:rPr>
              <w:t>Lock Rear Audio Devices</w:t>
            </w:r>
          </w:p>
        </w:tc>
      </w:tr>
      <w:tr w:rsidR="00FC6592" w:rsidRPr="00200D70" w14:paraId="195571C5" w14:textId="77777777" w:rsidTr="00FC6592">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hideMark/>
          </w:tcPr>
          <w:p w14:paraId="469367F0" w14:textId="77777777" w:rsidR="00FC6592" w:rsidRPr="00200D70" w:rsidRDefault="00FC6592"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074818" w14:textId="28BB4F87" w:rsidR="00FC6592" w:rsidRPr="00200D70" w:rsidRDefault="00FC6592" w:rsidP="00545472">
            <w:pPr>
              <w:rPr>
                <w:rFonts w:eastAsiaTheme="minorHAnsi" w:cs="Arial"/>
                <w:b/>
                <w:bCs/>
                <w:lang w:val="en-GB"/>
              </w:rPr>
            </w:pPr>
            <w:r>
              <w:rPr>
                <w:rFonts w:eastAsiaTheme="minorHAnsi" w:cs="Arial"/>
                <w:color w:val="000000" w:themeColor="text1"/>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657564" w14:textId="3A50B726" w:rsidR="00FC6592" w:rsidRPr="00200D70" w:rsidRDefault="00FC6592" w:rsidP="00545472">
            <w:pPr>
              <w:rPr>
                <w:rFonts w:eastAsiaTheme="minorHAnsi" w:cs="Arial"/>
                <w:color w:val="000000" w:themeColor="text1"/>
              </w:rPr>
            </w:pPr>
            <w:r>
              <w:rPr>
                <w:rFonts w:eastAsiaTheme="minorHAnsi" w:cs="Arial"/>
                <w:color w:val="000000" w:themeColor="text1"/>
              </w:rPr>
              <w:t>Unlock Rear Audio Devices</w:t>
            </w:r>
          </w:p>
        </w:tc>
      </w:tr>
      <w:tr w:rsidR="00817DA4" w:rsidRPr="00200D70" w14:paraId="31E46B8F"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918C7B"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C73FB8" w14:textId="4C457065" w:rsidR="00817DA4" w:rsidRPr="00200D70" w:rsidRDefault="00DB5403" w:rsidP="00545472">
            <w:pPr>
              <w:rPr>
                <w:rFonts w:eastAsiaTheme="minorHAnsi" w:cs="Arial"/>
                <w:color w:val="000000" w:themeColor="text1"/>
              </w:rPr>
            </w:pPr>
            <w:r>
              <w:rPr>
                <w:rFonts w:eastAsiaTheme="minorHAnsi" w:cs="Arial"/>
                <w:color w:val="000000" w:themeColor="text1"/>
              </w:rPr>
              <w:t>n/a</w:t>
            </w:r>
          </w:p>
        </w:tc>
      </w:tr>
      <w:bookmarkEnd w:id="442"/>
    </w:tbl>
    <w:p w14:paraId="22FF0E37" w14:textId="77777777" w:rsidR="00817DA4" w:rsidRDefault="00817DA4" w:rsidP="00817DA4">
      <w:pPr>
        <w:rPr>
          <w:rFonts w:cs="Arial"/>
        </w:rPr>
      </w:pPr>
    </w:p>
    <w:p w14:paraId="1095D64D" w14:textId="77777777" w:rsidR="00817DA4" w:rsidRPr="000371E0" w:rsidRDefault="00817DA4" w:rsidP="00817DA4">
      <w:pPr>
        <w:pStyle w:val="RELogSignal"/>
        <w:shd w:val="clear" w:color="auto" w:fill="F2F2F2" w:themeFill="background1" w:themeFillShade="F2"/>
      </w:pPr>
      <w:r w:rsidRPr="000371E0">
        <w:t>###</w:t>
      </w:r>
      <w:r>
        <w:t>LSG_RSCL_00025</w:t>
      </w:r>
      <w:r w:rsidRPr="000371E0">
        <w:t xml:space="preserve">### </w:t>
      </w:r>
      <w:bookmarkStart w:id="443" w:name="LSG_RSCL_RCDL_rq_N"/>
      <w:r>
        <w:t>RSCL_RCDL_rq</w:t>
      </w:r>
      <w:bookmarkEnd w:id="443"/>
    </w:p>
    <w:p w14:paraId="5F4B0B42" w14:textId="77777777" w:rsidR="00817DA4" w:rsidRPr="00200D70" w:rsidRDefault="00817DA4" w:rsidP="00817DA4">
      <w:pPr>
        <w:rPr>
          <w:rFonts w:cs="Arial"/>
        </w:rPr>
      </w:pPr>
      <w:bookmarkStart w:id="444" w:name="LSG_RSCL_RCDL_rq_D"/>
      <w:r>
        <w:rPr>
          <w:rFonts w:cs="Arial"/>
        </w:rPr>
        <w:t>Signal generated by RCL Control requesting activation/deactivation of rear climate control interfaces to user</w:t>
      </w:r>
    </w:p>
    <w:p w14:paraId="5CFBC129" w14:textId="77777777" w:rsidR="00817DA4" w:rsidRPr="00200D70" w:rsidRDefault="00817DA4" w:rsidP="00817DA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817DA4" w:rsidRPr="00200D70" w14:paraId="7E285F70"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2E2819" w14:textId="77777777" w:rsidR="00817DA4" w:rsidRPr="00200D70" w:rsidRDefault="00817DA4"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439648264"/>
            <w:placeholder>
              <w:docPart w:val="D6FA5A57225C4676B4AD893C444A2FF5"/>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C517A2" w14:textId="77777777" w:rsidR="00817DA4" w:rsidRPr="00320989" w:rsidRDefault="00817DA4" w:rsidP="00545472">
                <w:pPr>
                  <w:pStyle w:val="scriptNormal"/>
                  <w:rPr>
                    <w:color w:val="auto"/>
                  </w:rPr>
                </w:pPr>
                <w:r w:rsidRPr="00320989">
                  <w:rPr>
                    <w:color w:val="000000" w:themeColor="text1"/>
                  </w:rPr>
                  <w:t>Choose an item.</w:t>
                </w:r>
              </w:p>
            </w:tc>
          </w:sdtContent>
        </w:sdt>
      </w:tr>
      <w:tr w:rsidR="00817DA4" w:rsidRPr="00200D70" w14:paraId="511DB18F"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E257BA"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4C6725" w14:textId="3C942E20" w:rsidR="00817DA4" w:rsidRPr="00200D70" w:rsidRDefault="00DB5403" w:rsidP="00545472">
            <w:pPr>
              <w:rPr>
                <w:rFonts w:eastAsiaTheme="minorHAnsi" w:cs="Arial"/>
                <w:color w:val="000000" w:themeColor="text1"/>
              </w:rPr>
            </w:pPr>
            <w:r>
              <w:rPr>
                <w:rFonts w:eastAsiaTheme="minorHAnsi" w:cs="Arial"/>
                <w:color w:val="000000" w:themeColor="text1"/>
              </w:rPr>
              <w:t>n/a</w:t>
            </w:r>
          </w:p>
        </w:tc>
      </w:tr>
      <w:tr w:rsidR="00817DA4" w:rsidRPr="00200D70" w14:paraId="55426850"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A1382C" w14:textId="77777777" w:rsidR="00817DA4" w:rsidRPr="00200D70" w:rsidRDefault="00817DA4" w:rsidP="00545472">
            <w:pPr>
              <w:rPr>
                <w:rFonts w:cs="Arial"/>
                <w:b/>
                <w:bCs/>
                <w:lang w:val="en-GB"/>
              </w:rPr>
            </w:pPr>
            <w:r w:rsidRPr="00200D70">
              <w:rPr>
                <w:rFonts w:cs="Arial"/>
                <w:b/>
                <w:bCs/>
                <w:lang w:val="en-GB"/>
              </w:rPr>
              <w:t>Value</w:t>
            </w:r>
          </w:p>
          <w:p w14:paraId="2AF4B96A" w14:textId="77777777" w:rsidR="00817DA4" w:rsidRPr="00200D70" w:rsidRDefault="00817DA4" w:rsidP="00545472">
            <w:pPr>
              <w:rPr>
                <w:rFonts w:eastAsiaTheme="minorHAnsi" w:cs="Arial"/>
                <w:bCs/>
              </w:rPr>
            </w:pPr>
            <w:r w:rsidRPr="00090C2C">
              <w:rPr>
                <w:rFonts w:cs="Arial"/>
                <w:bCs/>
                <w:sz w:val="16"/>
                <w:lang w:val="en-GB"/>
              </w:rPr>
              <w:lastRenderedPageBreak/>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79F1A6" w14:textId="12655972" w:rsidR="00817DA4" w:rsidRPr="00537573" w:rsidRDefault="004633DB" w:rsidP="00545472">
            <w:pPr>
              <w:rPr>
                <w:rFonts w:eastAsiaTheme="minorHAnsi" w:cs="Arial"/>
                <w:bCs/>
                <w:lang w:val="en-GB"/>
              </w:rPr>
            </w:pPr>
            <w:r w:rsidRPr="00537573">
              <w:rPr>
                <w:rFonts w:eastAsiaTheme="minorHAnsi" w:cs="Arial"/>
                <w:bCs/>
                <w:lang w:val="en-GB"/>
              </w:rPr>
              <w:lastRenderedPageBreak/>
              <w:t>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8347D" w14:textId="0B9171ED" w:rsidR="00817DA4" w:rsidRPr="00200D70" w:rsidRDefault="00537573" w:rsidP="00545472">
            <w:pPr>
              <w:rPr>
                <w:rFonts w:eastAsiaTheme="minorHAnsi" w:cs="Arial"/>
                <w:color w:val="000000" w:themeColor="text1"/>
              </w:rPr>
            </w:pPr>
            <w:r>
              <w:rPr>
                <w:rFonts w:eastAsiaTheme="minorHAnsi" w:cs="Arial"/>
                <w:color w:val="000000" w:themeColor="text1"/>
              </w:rPr>
              <w:t>Disable</w:t>
            </w:r>
            <w:r w:rsidR="004633DB">
              <w:rPr>
                <w:rFonts w:eastAsiaTheme="minorHAnsi" w:cs="Arial"/>
                <w:color w:val="000000" w:themeColor="text1"/>
              </w:rPr>
              <w:t xml:space="preserve"> rear climate devices</w:t>
            </w:r>
          </w:p>
        </w:tc>
      </w:tr>
      <w:tr w:rsidR="00817DA4" w:rsidRPr="00200D70" w14:paraId="6866CA6C"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A8BB26"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2084D6" w14:textId="4010FC12" w:rsidR="00817DA4" w:rsidRPr="00537573" w:rsidRDefault="004633DB" w:rsidP="00545472">
            <w:pPr>
              <w:rPr>
                <w:rFonts w:eastAsiaTheme="minorHAnsi" w:cs="Arial"/>
                <w:bCs/>
                <w:lang w:val="en-GB"/>
              </w:rPr>
            </w:pPr>
            <w:r w:rsidRPr="00537573">
              <w:rPr>
                <w:rFonts w:eastAsiaTheme="minorHAnsi" w:cs="Arial"/>
                <w:bCs/>
                <w:lang w:val="en-GB"/>
              </w:rPr>
              <w:t>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94CC19" w14:textId="346BAE2D" w:rsidR="00817DA4" w:rsidRPr="00200D70" w:rsidRDefault="00537573" w:rsidP="00545472">
            <w:pPr>
              <w:rPr>
                <w:rFonts w:eastAsiaTheme="minorHAnsi" w:cs="Arial"/>
                <w:color w:val="000000" w:themeColor="text1"/>
              </w:rPr>
            </w:pPr>
            <w:r>
              <w:rPr>
                <w:rFonts w:eastAsiaTheme="minorHAnsi" w:cs="Arial"/>
                <w:color w:val="000000" w:themeColor="text1"/>
              </w:rPr>
              <w:t>Enable</w:t>
            </w:r>
            <w:r w:rsidR="004633DB">
              <w:rPr>
                <w:rFonts w:eastAsiaTheme="minorHAnsi" w:cs="Arial"/>
                <w:color w:val="000000" w:themeColor="text1"/>
              </w:rPr>
              <w:t xml:space="preserve"> rear climate devices</w:t>
            </w:r>
          </w:p>
        </w:tc>
      </w:tr>
      <w:tr w:rsidR="00817DA4" w:rsidRPr="00200D70" w14:paraId="7013AF27"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341DCC"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67D99A" w14:textId="672D9FE9" w:rsidR="00817DA4" w:rsidRPr="00200D70" w:rsidRDefault="00DB5403" w:rsidP="00545472">
            <w:pPr>
              <w:rPr>
                <w:rFonts w:eastAsiaTheme="minorHAnsi" w:cs="Arial"/>
                <w:color w:val="000000" w:themeColor="text1"/>
              </w:rPr>
            </w:pPr>
            <w:r>
              <w:rPr>
                <w:rFonts w:eastAsiaTheme="minorHAnsi" w:cs="Arial"/>
                <w:color w:val="000000" w:themeColor="text1"/>
              </w:rPr>
              <w:t>n/a</w:t>
            </w:r>
          </w:p>
        </w:tc>
      </w:tr>
      <w:bookmarkEnd w:id="444"/>
    </w:tbl>
    <w:p w14:paraId="1162230C" w14:textId="77777777" w:rsidR="00E102D8" w:rsidRDefault="00E102D8" w:rsidP="00E102D8">
      <w:pPr>
        <w:rPr>
          <w:rFonts w:cs="Arial"/>
        </w:rPr>
      </w:pPr>
    </w:p>
    <w:p w14:paraId="7CE73808" w14:textId="77777777" w:rsidR="00E102D8" w:rsidRPr="000371E0" w:rsidRDefault="00E102D8" w:rsidP="00E102D8">
      <w:pPr>
        <w:pStyle w:val="RELogSignal"/>
        <w:shd w:val="clear" w:color="auto" w:fill="F2F2F2" w:themeFill="background1" w:themeFillShade="F2"/>
      </w:pPr>
      <w:r w:rsidRPr="000371E0">
        <w:t>###</w:t>
      </w:r>
      <w:r>
        <w:t>LSG_RSCL_00010</w:t>
      </w:r>
      <w:r w:rsidRPr="000371E0">
        <w:t xml:space="preserve">### </w:t>
      </w:r>
      <w:bookmarkStart w:id="445" w:name="LSG_Button_pressed_N"/>
      <w:r>
        <w:t>Button_pressed</w:t>
      </w:r>
      <w:bookmarkEnd w:id="445"/>
    </w:p>
    <w:p w14:paraId="4D5D7F58" w14:textId="77777777" w:rsidR="00E102D8" w:rsidRPr="00200D70" w:rsidRDefault="00E102D8" w:rsidP="00E102D8">
      <w:pPr>
        <w:rPr>
          <w:rFonts w:cs="Arial"/>
        </w:rPr>
      </w:pPr>
      <w:bookmarkStart w:id="446" w:name="_Hlk50457823"/>
      <w:bookmarkStart w:id="447" w:name="LSG_Button_pressed_D"/>
      <w:r>
        <w:rPr>
          <w:rFonts w:cs="Arial"/>
        </w:rPr>
        <w:t xml:space="preserve">Physical user input requesting feature status by pressing softbutton on HMI </w:t>
      </w:r>
    </w:p>
    <w:bookmarkEnd w:id="446"/>
    <w:p w14:paraId="16EB374D" w14:textId="77777777" w:rsidR="00E102D8" w:rsidRPr="00200D70" w:rsidRDefault="00E102D8" w:rsidP="00E102D8">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345"/>
        <w:gridCol w:w="4121"/>
      </w:tblGrid>
      <w:tr w:rsidR="00E102D8" w:rsidRPr="00200D70" w14:paraId="741FB007" w14:textId="77777777" w:rsidTr="00537573">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B540C4" w14:textId="77777777" w:rsidR="00E102D8" w:rsidRPr="00200D70" w:rsidRDefault="00E102D8"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223552934"/>
            <w:placeholder>
              <w:docPart w:val="98F55357275E4B2E8F5EDBF6A516B2DF"/>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827718" w14:textId="77777777" w:rsidR="00E102D8" w:rsidRPr="00320989" w:rsidRDefault="00E102D8" w:rsidP="00545472">
                <w:pPr>
                  <w:pStyle w:val="scriptNormal"/>
                  <w:rPr>
                    <w:color w:val="auto"/>
                  </w:rPr>
                </w:pPr>
                <w:r w:rsidRPr="00320989">
                  <w:rPr>
                    <w:color w:val="000000" w:themeColor="text1"/>
                  </w:rPr>
                  <w:t>Choose an item.</w:t>
                </w:r>
              </w:p>
            </w:tc>
          </w:sdtContent>
        </w:sdt>
      </w:tr>
      <w:tr w:rsidR="00E102D8" w:rsidRPr="00200D70" w14:paraId="08198E09" w14:textId="77777777" w:rsidTr="00537573">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B0F45A" w14:textId="77777777" w:rsidR="00E102D8" w:rsidRPr="00200D70" w:rsidRDefault="00E102D8" w:rsidP="00545472">
            <w:pPr>
              <w:ind w:left="138"/>
              <w:rPr>
                <w:rFonts w:eastAsiaTheme="minorHAnsi" w:cs="Arial"/>
                <w:b/>
                <w:bCs/>
                <w:lang w:val="en-GB"/>
              </w:rPr>
            </w:pPr>
            <w:r w:rsidRPr="00200D70">
              <w:rPr>
                <w:rFonts w:eastAsiaTheme="minorHAnsi" w:cs="Arial"/>
                <w:b/>
                <w:bCs/>
                <w:lang w:val="en-GB"/>
              </w:rPr>
              <w:t>Encoding Type Name</w:t>
            </w:r>
          </w:p>
        </w:tc>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9B0B9E" w14:textId="3C1CCE00" w:rsidR="00E102D8" w:rsidRPr="00200D70" w:rsidRDefault="00DB5403" w:rsidP="00545472">
            <w:pPr>
              <w:rPr>
                <w:rFonts w:eastAsiaTheme="minorHAnsi" w:cs="Arial"/>
                <w:color w:val="000000" w:themeColor="text1"/>
              </w:rPr>
            </w:pPr>
            <w:r>
              <w:rPr>
                <w:rFonts w:eastAsiaTheme="minorHAnsi" w:cs="Arial"/>
                <w:color w:val="000000" w:themeColor="text1"/>
              </w:rPr>
              <w:t>n/a</w:t>
            </w:r>
          </w:p>
        </w:tc>
      </w:tr>
      <w:tr w:rsidR="00537573" w:rsidRPr="00200D70" w14:paraId="485CABF1" w14:textId="77777777" w:rsidTr="0053757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47CD68" w14:textId="77777777" w:rsidR="00537573" w:rsidRPr="00200D70" w:rsidRDefault="00537573" w:rsidP="00537573">
            <w:pPr>
              <w:rPr>
                <w:rFonts w:cs="Arial"/>
                <w:b/>
                <w:bCs/>
                <w:lang w:val="en-GB"/>
              </w:rPr>
            </w:pPr>
            <w:r w:rsidRPr="00200D70">
              <w:rPr>
                <w:rFonts w:cs="Arial"/>
                <w:b/>
                <w:bCs/>
                <w:lang w:val="en-GB"/>
              </w:rPr>
              <w:t>Value</w:t>
            </w:r>
          </w:p>
          <w:p w14:paraId="399FBE36" w14:textId="77777777" w:rsidR="00537573" w:rsidRPr="00200D70" w:rsidRDefault="00537573" w:rsidP="0053757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345"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50F6A2" w14:textId="25B62AE0" w:rsidR="00537573" w:rsidRPr="00537573" w:rsidRDefault="00537573" w:rsidP="00537573">
            <w:pPr>
              <w:rPr>
                <w:rFonts w:eastAsiaTheme="minorHAnsi" w:cs="Arial"/>
                <w:bCs/>
                <w:lang w:val="en-GB"/>
              </w:rPr>
            </w:pPr>
            <w:r w:rsidRPr="00537573">
              <w:rPr>
                <w:rFonts w:eastAsiaTheme="minorHAnsi" w:cs="Arial"/>
                <w:color w:val="000000" w:themeColor="text1"/>
              </w:rPr>
              <w:t>Global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BD1937" w14:textId="77777777" w:rsidR="00537573" w:rsidRDefault="00537573" w:rsidP="00537573">
            <w:pPr>
              <w:rPr>
                <w:rFonts w:eastAsiaTheme="minorHAnsi" w:cs="Arial"/>
                <w:color w:val="000000" w:themeColor="text1"/>
              </w:rPr>
            </w:pPr>
            <w:r>
              <w:rPr>
                <w:rFonts w:eastAsiaTheme="minorHAnsi" w:cs="Arial"/>
                <w:color w:val="000000" w:themeColor="text1"/>
              </w:rPr>
              <w:t>Lock all RSCL functions</w:t>
            </w:r>
          </w:p>
          <w:p w14:paraId="397D31C4"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12EAFD6E"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5C09148A"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6365D915"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7D127698" w14:textId="0C51087C" w:rsidR="00537573" w:rsidRPr="00537573" w:rsidRDefault="00537573" w:rsidP="00537573">
            <w:pPr>
              <w:pStyle w:val="ListParagraph"/>
              <w:numPr>
                <w:ilvl w:val="0"/>
                <w:numId w:val="45"/>
              </w:numPr>
              <w:rPr>
                <w:rFonts w:eastAsiaTheme="minorHAnsi" w:cs="Arial"/>
                <w:color w:val="000000" w:themeColor="text1"/>
              </w:rPr>
            </w:pPr>
            <w:r w:rsidRPr="00537573">
              <w:rPr>
                <w:rFonts w:eastAsiaTheme="minorHAnsi" w:cs="Arial"/>
                <w:color w:val="000000" w:themeColor="text1"/>
              </w:rPr>
              <w:t>URCL</w:t>
            </w:r>
          </w:p>
        </w:tc>
      </w:tr>
      <w:tr w:rsidR="00537573" w:rsidRPr="00200D70" w14:paraId="4547A161" w14:textId="77777777" w:rsidTr="0053757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3D06CE"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3AE6E7" w14:textId="2683FECA" w:rsidR="00537573" w:rsidRPr="00537573" w:rsidRDefault="00537573" w:rsidP="00537573">
            <w:pPr>
              <w:rPr>
                <w:rFonts w:eastAsiaTheme="minorHAnsi" w:cs="Arial"/>
                <w:bCs/>
                <w:lang w:val="en-GB"/>
              </w:rPr>
            </w:pPr>
            <w:r w:rsidRPr="00537573">
              <w:rPr>
                <w:rFonts w:eastAsiaTheme="minorHAnsi" w:cs="Arial"/>
                <w:color w:val="000000" w:themeColor="text1"/>
              </w:rPr>
              <w:t>Global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468F43" w14:textId="77777777" w:rsidR="00537573" w:rsidRDefault="00537573" w:rsidP="00537573">
            <w:pPr>
              <w:rPr>
                <w:rFonts w:eastAsiaTheme="minorHAnsi" w:cs="Arial"/>
                <w:color w:val="000000" w:themeColor="text1"/>
              </w:rPr>
            </w:pPr>
            <w:r>
              <w:rPr>
                <w:rFonts w:eastAsiaTheme="minorHAnsi" w:cs="Arial"/>
                <w:color w:val="000000" w:themeColor="text1"/>
              </w:rPr>
              <w:t>Unlock all RSCL functions</w:t>
            </w:r>
          </w:p>
          <w:p w14:paraId="40F2C57F"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3C8F6FE7"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65C4D7CB"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4B976FA5" w14:textId="77777777" w:rsidR="00537573" w:rsidRDefault="00537573" w:rsidP="00537573">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04B8EC23" w14:textId="60CF9C53" w:rsidR="00537573" w:rsidRPr="00537573" w:rsidRDefault="00537573" w:rsidP="00537573">
            <w:pPr>
              <w:pStyle w:val="ListParagraph"/>
              <w:numPr>
                <w:ilvl w:val="0"/>
                <w:numId w:val="45"/>
              </w:numPr>
              <w:rPr>
                <w:rFonts w:eastAsiaTheme="minorHAnsi" w:cs="Arial"/>
                <w:color w:val="000000" w:themeColor="text1"/>
              </w:rPr>
            </w:pPr>
            <w:r w:rsidRPr="00537573">
              <w:rPr>
                <w:rFonts w:eastAsiaTheme="minorHAnsi" w:cs="Arial"/>
                <w:color w:val="000000" w:themeColor="text1"/>
              </w:rPr>
              <w:t>URCL</w:t>
            </w:r>
          </w:p>
        </w:tc>
      </w:tr>
      <w:tr w:rsidR="00537573" w:rsidRPr="00200D70" w14:paraId="101F5F9B" w14:textId="77777777" w:rsidTr="0053757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06D596"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3CC30A" w14:textId="14D373BD" w:rsidR="00537573" w:rsidRPr="00537573" w:rsidRDefault="00537573" w:rsidP="00537573">
            <w:pPr>
              <w:rPr>
                <w:rFonts w:eastAsiaTheme="minorHAnsi" w:cs="Arial"/>
                <w:bCs/>
                <w:lang w:val="en-GB"/>
              </w:rPr>
            </w:pPr>
            <w:r w:rsidRPr="00537573">
              <w:rPr>
                <w:rFonts w:eastAsiaTheme="minorHAnsi" w:cs="Arial"/>
                <w:bCs/>
                <w:lang w:val="en-GB"/>
              </w:rPr>
              <w:t>PCL 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1357E2" w14:textId="2870B2DB" w:rsidR="00537573" w:rsidRPr="00200D70" w:rsidRDefault="00537573" w:rsidP="00537573">
            <w:pPr>
              <w:rPr>
                <w:rFonts w:eastAsiaTheme="minorHAnsi" w:cs="Arial"/>
                <w:color w:val="000000" w:themeColor="text1"/>
              </w:rPr>
            </w:pPr>
            <w:r>
              <w:rPr>
                <w:rFonts w:eastAsiaTheme="minorHAnsi" w:cs="Arial"/>
                <w:color w:val="000000" w:themeColor="text1"/>
              </w:rPr>
              <w:t>Request to enable PCL. Disable rear inner door handles.</w:t>
            </w:r>
          </w:p>
        </w:tc>
      </w:tr>
      <w:tr w:rsidR="00537573" w:rsidRPr="00200D70" w14:paraId="331429D1" w14:textId="77777777" w:rsidTr="0053757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A3835E"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F3809F" w14:textId="45AFE7D5" w:rsidR="00537573" w:rsidRPr="00537573" w:rsidRDefault="00537573" w:rsidP="00537573">
            <w:pPr>
              <w:rPr>
                <w:rFonts w:eastAsiaTheme="minorHAnsi" w:cs="Arial"/>
                <w:bCs/>
                <w:lang w:val="en-GB"/>
              </w:rPr>
            </w:pPr>
            <w:r w:rsidRPr="00537573">
              <w:rPr>
                <w:rFonts w:eastAsiaTheme="minorHAnsi" w:cs="Arial"/>
                <w:bCs/>
                <w:lang w:val="en-GB"/>
              </w:rPr>
              <w:t>PCL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9A1492" w14:textId="068A51BB" w:rsidR="00537573" w:rsidRPr="00200D70" w:rsidRDefault="00537573" w:rsidP="00537573">
            <w:pPr>
              <w:rPr>
                <w:rFonts w:eastAsiaTheme="minorHAnsi" w:cs="Arial"/>
                <w:color w:val="000000" w:themeColor="text1"/>
              </w:rPr>
            </w:pPr>
            <w:r>
              <w:rPr>
                <w:rFonts w:eastAsiaTheme="minorHAnsi" w:cs="Arial"/>
                <w:color w:val="000000" w:themeColor="text1"/>
              </w:rPr>
              <w:t>Request to disable PCL. Enable rear inner door handles.</w:t>
            </w:r>
          </w:p>
        </w:tc>
      </w:tr>
      <w:tr w:rsidR="00537573" w:rsidRPr="00200D70" w14:paraId="11A67847"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94FC63"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A3240E" w14:textId="5DD15FE0" w:rsidR="00537573" w:rsidRPr="00537573" w:rsidRDefault="00537573" w:rsidP="00537573">
            <w:pPr>
              <w:rPr>
                <w:rFonts w:eastAsiaTheme="minorHAnsi" w:cs="Arial"/>
                <w:bCs/>
                <w:lang w:val="en-GB"/>
              </w:rPr>
            </w:pPr>
            <w:r w:rsidRPr="00537573">
              <w:rPr>
                <w:rFonts w:eastAsiaTheme="minorHAnsi" w:cs="Arial"/>
                <w:bCs/>
                <w:lang w:val="en-GB"/>
              </w:rPr>
              <w:t>WCL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AAE882" w14:textId="4EFC8C8C" w:rsidR="00537573" w:rsidRPr="00200D70" w:rsidRDefault="00537573" w:rsidP="00537573">
            <w:pPr>
              <w:rPr>
                <w:rFonts w:eastAsiaTheme="minorHAnsi" w:cs="Arial"/>
                <w:color w:val="000000" w:themeColor="text1"/>
              </w:rPr>
            </w:pPr>
            <w:r>
              <w:rPr>
                <w:rFonts w:eastAsiaTheme="minorHAnsi" w:cs="Arial"/>
                <w:color w:val="000000" w:themeColor="text1"/>
              </w:rPr>
              <w:t>Request to disable rear window switches</w:t>
            </w:r>
          </w:p>
        </w:tc>
      </w:tr>
      <w:tr w:rsidR="00537573" w:rsidRPr="00200D70" w14:paraId="6168ECE0"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8574698"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73C0132" w14:textId="2E7B2CD0" w:rsidR="00537573" w:rsidRPr="00537573" w:rsidRDefault="00537573" w:rsidP="00537573">
            <w:pPr>
              <w:rPr>
                <w:rFonts w:eastAsiaTheme="minorHAnsi" w:cs="Arial"/>
                <w:bCs/>
                <w:lang w:val="en-GB"/>
              </w:rPr>
            </w:pPr>
            <w:r w:rsidRPr="00537573">
              <w:rPr>
                <w:rFonts w:eastAsiaTheme="minorHAnsi" w:cs="Arial"/>
                <w:bCs/>
                <w:lang w:val="en-GB"/>
              </w:rPr>
              <w:t>WCL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06BC0D" w14:textId="49A8AF33" w:rsidR="00537573" w:rsidRPr="00200D70" w:rsidRDefault="00537573" w:rsidP="00537573">
            <w:pPr>
              <w:rPr>
                <w:rFonts w:eastAsiaTheme="minorHAnsi" w:cs="Arial"/>
                <w:color w:val="000000" w:themeColor="text1"/>
              </w:rPr>
            </w:pPr>
            <w:r>
              <w:rPr>
                <w:rFonts w:eastAsiaTheme="minorHAnsi" w:cs="Arial"/>
                <w:color w:val="000000" w:themeColor="text1"/>
              </w:rPr>
              <w:t>Request to enable rear window switches</w:t>
            </w:r>
          </w:p>
        </w:tc>
      </w:tr>
      <w:tr w:rsidR="00537573" w:rsidRPr="00200D70" w14:paraId="2D70D30D"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31B8D423"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AAF13DD" w14:textId="6F7E92E8" w:rsidR="00537573" w:rsidRPr="00537573" w:rsidRDefault="00537573" w:rsidP="00537573">
            <w:pPr>
              <w:rPr>
                <w:rFonts w:eastAsiaTheme="minorHAnsi" w:cs="Arial"/>
                <w:bCs/>
                <w:lang w:val="en-GB"/>
              </w:rPr>
            </w:pPr>
            <w:r w:rsidRPr="00537573">
              <w:rPr>
                <w:rFonts w:eastAsiaTheme="minorHAnsi" w:cs="Arial"/>
                <w:bCs/>
                <w:lang w:val="en-GB"/>
              </w:rPr>
              <w:t>RAL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99D442" w14:textId="05AC8ABF" w:rsidR="00537573" w:rsidRPr="00200D70" w:rsidRDefault="00537573" w:rsidP="00537573">
            <w:pPr>
              <w:rPr>
                <w:rFonts w:eastAsiaTheme="minorHAnsi" w:cs="Arial"/>
                <w:color w:val="000000" w:themeColor="text1"/>
              </w:rPr>
            </w:pPr>
            <w:r>
              <w:rPr>
                <w:rFonts w:eastAsiaTheme="minorHAnsi" w:cs="Arial"/>
                <w:color w:val="000000" w:themeColor="text1"/>
              </w:rPr>
              <w:t>Request to disable rear audio devices</w:t>
            </w:r>
          </w:p>
        </w:tc>
      </w:tr>
      <w:tr w:rsidR="00537573" w:rsidRPr="00200D70" w14:paraId="3194EEDE"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467F2032"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602FBFA" w14:textId="38E5A0AB" w:rsidR="00537573" w:rsidRPr="00537573" w:rsidRDefault="00537573" w:rsidP="00537573">
            <w:pPr>
              <w:rPr>
                <w:rFonts w:eastAsiaTheme="minorHAnsi" w:cs="Arial"/>
                <w:bCs/>
                <w:lang w:val="en-GB"/>
              </w:rPr>
            </w:pPr>
            <w:r w:rsidRPr="00537573">
              <w:rPr>
                <w:rFonts w:eastAsiaTheme="minorHAnsi" w:cs="Arial"/>
                <w:bCs/>
                <w:lang w:val="en-GB"/>
              </w:rPr>
              <w:t>RAL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89692F" w14:textId="47536577" w:rsidR="00537573" w:rsidRPr="00200D70" w:rsidRDefault="00537573" w:rsidP="00537573">
            <w:pPr>
              <w:rPr>
                <w:rFonts w:eastAsiaTheme="minorHAnsi" w:cs="Arial"/>
                <w:color w:val="000000" w:themeColor="text1"/>
              </w:rPr>
            </w:pPr>
            <w:r>
              <w:rPr>
                <w:rFonts w:eastAsiaTheme="minorHAnsi" w:cs="Arial"/>
                <w:color w:val="000000" w:themeColor="text1"/>
              </w:rPr>
              <w:t>Request to enable rear audio devices</w:t>
            </w:r>
          </w:p>
        </w:tc>
      </w:tr>
      <w:tr w:rsidR="00537573" w:rsidRPr="00200D70" w14:paraId="5C6DAF1A"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71F1E86A"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86E2F47" w14:textId="141B0C3E" w:rsidR="00537573" w:rsidRPr="00537573" w:rsidRDefault="00537573" w:rsidP="00537573">
            <w:pPr>
              <w:rPr>
                <w:rFonts w:eastAsiaTheme="minorHAnsi" w:cs="Arial"/>
                <w:bCs/>
                <w:lang w:val="en-GB"/>
              </w:rPr>
            </w:pPr>
            <w:r w:rsidRPr="00537573">
              <w:rPr>
                <w:rFonts w:eastAsiaTheme="minorHAnsi" w:cs="Arial"/>
                <w:bCs/>
                <w:lang w:val="en-GB"/>
              </w:rPr>
              <w:t>RCL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18B1E6" w14:textId="3A24BC80" w:rsidR="00537573" w:rsidRPr="00200D70" w:rsidRDefault="00537573" w:rsidP="00537573">
            <w:pPr>
              <w:rPr>
                <w:rFonts w:eastAsiaTheme="minorHAnsi" w:cs="Arial"/>
                <w:color w:val="000000" w:themeColor="text1"/>
              </w:rPr>
            </w:pPr>
            <w:r>
              <w:rPr>
                <w:rFonts w:eastAsiaTheme="minorHAnsi" w:cs="Arial"/>
                <w:color w:val="000000" w:themeColor="text1"/>
              </w:rPr>
              <w:t>Request to disable rear climate devices</w:t>
            </w:r>
          </w:p>
        </w:tc>
      </w:tr>
      <w:tr w:rsidR="00537573" w:rsidRPr="00200D70" w14:paraId="6186AC31"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DC8DD70" w14:textId="77777777" w:rsidR="00537573" w:rsidRPr="00200D70" w:rsidRDefault="00537573" w:rsidP="00537573">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DE40CCB" w14:textId="43CE7744" w:rsidR="00537573" w:rsidRPr="00537573" w:rsidRDefault="00537573" w:rsidP="00537573">
            <w:pPr>
              <w:rPr>
                <w:rFonts w:eastAsiaTheme="minorHAnsi" w:cs="Arial"/>
                <w:bCs/>
                <w:lang w:val="en-GB"/>
              </w:rPr>
            </w:pPr>
            <w:r w:rsidRPr="00537573">
              <w:rPr>
                <w:rFonts w:eastAsiaTheme="minorHAnsi" w:cs="Arial"/>
                <w:bCs/>
                <w:lang w:val="en-GB"/>
              </w:rPr>
              <w:t>RCL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BB25F" w14:textId="2E605624" w:rsidR="00537573" w:rsidRPr="00200D70" w:rsidRDefault="00537573" w:rsidP="00537573">
            <w:pPr>
              <w:rPr>
                <w:rFonts w:eastAsiaTheme="minorHAnsi" w:cs="Arial"/>
                <w:color w:val="000000" w:themeColor="text1"/>
              </w:rPr>
            </w:pPr>
            <w:r>
              <w:rPr>
                <w:rFonts w:eastAsiaTheme="minorHAnsi" w:cs="Arial"/>
                <w:color w:val="000000" w:themeColor="text1"/>
              </w:rPr>
              <w:t>Requet to enable rear climate devices</w:t>
            </w:r>
          </w:p>
        </w:tc>
      </w:tr>
      <w:tr w:rsidR="003D7DBF" w:rsidRPr="00200D70" w14:paraId="26E1067A"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7F93FEB" w14:textId="77777777" w:rsidR="003D7DBF" w:rsidRPr="00200D70" w:rsidRDefault="003D7DBF" w:rsidP="003D7DBF">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2015D27F" w14:textId="0DDFD1D2" w:rsidR="003D7DBF" w:rsidRPr="00537573" w:rsidRDefault="003D7DBF" w:rsidP="003D7DBF">
            <w:pPr>
              <w:rPr>
                <w:rFonts w:eastAsiaTheme="minorHAnsi" w:cs="Arial"/>
                <w:bCs/>
                <w:lang w:val="en-GB"/>
              </w:rPr>
            </w:pPr>
            <w:r w:rsidRPr="00537573">
              <w:rPr>
                <w:rFonts w:eastAsiaTheme="minorHAnsi" w:cs="Arial"/>
                <w:bCs/>
                <w:lang w:val="en-GB"/>
              </w:rPr>
              <w:t>URCL Lock</w:t>
            </w:r>
          </w:p>
        </w:tc>
        <w:tc>
          <w:tcPr>
            <w:tcW w:w="412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39077D" w14:textId="47F5BB6E" w:rsidR="003D7DBF" w:rsidRPr="00200D70" w:rsidRDefault="003D7DBF" w:rsidP="003D7DBF">
            <w:pPr>
              <w:rPr>
                <w:rFonts w:eastAsiaTheme="minorHAnsi" w:cs="Arial"/>
                <w:color w:val="000000" w:themeColor="text1"/>
              </w:rPr>
            </w:pPr>
            <w:r>
              <w:rPr>
                <w:rFonts w:eastAsiaTheme="minorHAnsi" w:cs="Arial"/>
                <w:color w:val="000000" w:themeColor="text1"/>
              </w:rPr>
              <w:t>Lock all URC HHD</w:t>
            </w:r>
          </w:p>
        </w:tc>
      </w:tr>
      <w:tr w:rsidR="003D7DBF" w:rsidRPr="00200D70" w14:paraId="7F1E5A5B" w14:textId="77777777" w:rsidTr="009444F4">
        <w:trPr>
          <w:trHeight w:val="227"/>
        </w:trPr>
        <w:tc>
          <w:tcPr>
            <w:tcW w:w="107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5B6ED887" w14:textId="77777777" w:rsidR="003D7DBF" w:rsidRPr="00200D70" w:rsidRDefault="003D7DBF" w:rsidP="003D7DBF">
            <w:pPr>
              <w:rPr>
                <w:rFonts w:eastAsiaTheme="minorHAnsi" w:cs="Arial"/>
                <w:b/>
                <w:bCs/>
              </w:rPr>
            </w:pPr>
          </w:p>
        </w:tc>
        <w:tc>
          <w:tcPr>
            <w:tcW w:w="1345"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4675A16A" w14:textId="0E5CCA74" w:rsidR="003D7DBF" w:rsidRPr="00537573" w:rsidRDefault="003D7DBF" w:rsidP="003D7DBF">
            <w:pPr>
              <w:rPr>
                <w:rFonts w:eastAsiaTheme="minorHAnsi" w:cs="Arial"/>
                <w:bCs/>
                <w:lang w:val="en-GB"/>
              </w:rPr>
            </w:pPr>
            <w:r w:rsidRPr="00537573">
              <w:rPr>
                <w:rFonts w:eastAsiaTheme="minorHAnsi" w:cs="Arial"/>
                <w:bCs/>
                <w:lang w:val="en-GB"/>
              </w:rPr>
              <w:t>URCL Unlock</w:t>
            </w:r>
          </w:p>
        </w:tc>
        <w:tc>
          <w:tcPr>
            <w:tcW w:w="412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E2857" w14:textId="39244B18" w:rsidR="003D7DBF" w:rsidRPr="00200D70" w:rsidRDefault="003D7DBF" w:rsidP="003D7DBF">
            <w:pPr>
              <w:rPr>
                <w:rFonts w:eastAsiaTheme="minorHAnsi" w:cs="Arial"/>
                <w:color w:val="000000" w:themeColor="text1"/>
              </w:rPr>
            </w:pPr>
            <w:r>
              <w:rPr>
                <w:rFonts w:eastAsiaTheme="minorHAnsi" w:cs="Arial"/>
                <w:color w:val="000000" w:themeColor="text1"/>
              </w:rPr>
              <w:t>Unlock all URC HHD</w:t>
            </w:r>
          </w:p>
        </w:tc>
      </w:tr>
      <w:tr w:rsidR="00537573" w:rsidRPr="00200D70" w14:paraId="46C8C160" w14:textId="77777777" w:rsidTr="00537573">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A610659" w14:textId="77777777" w:rsidR="00537573" w:rsidRPr="00200D70" w:rsidRDefault="00537573" w:rsidP="00537573">
            <w:pPr>
              <w:ind w:left="138"/>
              <w:rPr>
                <w:rFonts w:eastAsiaTheme="minorHAnsi" w:cs="Arial"/>
                <w:b/>
                <w:bCs/>
                <w:lang w:val="en-GB"/>
              </w:rPr>
            </w:pPr>
            <w:r w:rsidRPr="00200D70">
              <w:rPr>
                <w:rFonts w:eastAsiaTheme="minorHAnsi" w:cs="Arial"/>
                <w:b/>
                <w:bCs/>
                <w:lang w:val="en-GB"/>
              </w:rPr>
              <w:t>Unit</w:t>
            </w:r>
          </w:p>
        </w:tc>
        <w:tc>
          <w:tcPr>
            <w:tcW w:w="41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3D53E8" w14:textId="203AB608" w:rsidR="00537573" w:rsidRPr="00200D70" w:rsidRDefault="00537573" w:rsidP="00537573">
            <w:pPr>
              <w:rPr>
                <w:rFonts w:eastAsiaTheme="minorHAnsi" w:cs="Arial"/>
                <w:color w:val="000000" w:themeColor="text1"/>
              </w:rPr>
            </w:pPr>
            <w:r>
              <w:rPr>
                <w:rFonts w:eastAsiaTheme="minorHAnsi" w:cs="Arial"/>
                <w:color w:val="000000" w:themeColor="text1"/>
              </w:rPr>
              <w:t>n/a</w:t>
            </w:r>
          </w:p>
        </w:tc>
      </w:tr>
      <w:bookmarkEnd w:id="447"/>
    </w:tbl>
    <w:p w14:paraId="1EAF4E67" w14:textId="77777777" w:rsidR="00E102D8" w:rsidRDefault="00E102D8" w:rsidP="00E102D8">
      <w:pPr>
        <w:rPr>
          <w:rFonts w:cs="Arial"/>
        </w:rPr>
      </w:pPr>
    </w:p>
    <w:p w14:paraId="59BEA311" w14:textId="77777777" w:rsidR="00E102D8" w:rsidRPr="000371E0" w:rsidRDefault="00E102D8" w:rsidP="00E102D8">
      <w:pPr>
        <w:pStyle w:val="RELogSignal"/>
        <w:shd w:val="clear" w:color="auto" w:fill="F2F2F2" w:themeFill="background1" w:themeFillShade="F2"/>
      </w:pPr>
      <w:r w:rsidRPr="000371E0">
        <w:t>###</w:t>
      </w:r>
      <w:r>
        <w:t>LSG_RSCL_00011</w:t>
      </w:r>
      <w:r w:rsidRPr="000371E0">
        <w:t xml:space="preserve">### </w:t>
      </w:r>
      <w:bookmarkStart w:id="448" w:name="LSG_Voice_Command_N"/>
      <w:r>
        <w:t>Voice_Command</w:t>
      </w:r>
      <w:bookmarkEnd w:id="448"/>
    </w:p>
    <w:p w14:paraId="0182A590" w14:textId="77777777" w:rsidR="00E102D8" w:rsidRDefault="00E102D8" w:rsidP="00E102D8">
      <w:pPr>
        <w:rPr>
          <w:rFonts w:cs="Arial"/>
        </w:rPr>
      </w:pPr>
      <w:bookmarkStart w:id="449" w:name="LSG_Voice_Command_D"/>
      <w:r>
        <w:rPr>
          <w:rFonts w:cs="Arial"/>
        </w:rPr>
        <w:t>Acoustical</w:t>
      </w:r>
      <w:r w:rsidRPr="00412CBA">
        <w:rPr>
          <w:rFonts w:cs="Arial"/>
        </w:rPr>
        <w:t xml:space="preserve"> user input requesting feature status by </w:t>
      </w:r>
      <w:r>
        <w:rPr>
          <w:rFonts w:cs="Arial"/>
        </w:rPr>
        <w:t>speaking out voice command</w:t>
      </w:r>
    </w:p>
    <w:p w14:paraId="0C162563" w14:textId="77777777" w:rsidR="00E102D8" w:rsidRPr="00200D70" w:rsidRDefault="00E102D8" w:rsidP="00E102D8">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E102D8" w:rsidRPr="00200D70" w14:paraId="60FC3F23"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A4F08D" w14:textId="77777777" w:rsidR="00E102D8" w:rsidRPr="00200D70" w:rsidRDefault="00E102D8"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95254325"/>
            <w:placeholder>
              <w:docPart w:val="3B73EEF1CDCD48378E5A1E0D85C58ECB"/>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AD2F4B" w14:textId="77777777" w:rsidR="00E102D8" w:rsidRPr="00320989" w:rsidRDefault="00E102D8" w:rsidP="00545472">
                <w:pPr>
                  <w:pStyle w:val="scriptNormal"/>
                  <w:rPr>
                    <w:color w:val="auto"/>
                  </w:rPr>
                </w:pPr>
                <w:r w:rsidRPr="00320989">
                  <w:rPr>
                    <w:color w:val="000000" w:themeColor="text1"/>
                  </w:rPr>
                  <w:t>Choose an item.</w:t>
                </w:r>
              </w:p>
            </w:tc>
          </w:sdtContent>
        </w:sdt>
      </w:tr>
      <w:tr w:rsidR="00E102D8" w:rsidRPr="00200D70" w14:paraId="12E14703"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0F1B53" w14:textId="77777777" w:rsidR="00E102D8" w:rsidRPr="00200D70" w:rsidRDefault="00E102D8"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98116D" w14:textId="68FFD8AF" w:rsidR="00E102D8" w:rsidRPr="00200D70" w:rsidRDefault="00DB5403" w:rsidP="00545472">
            <w:pPr>
              <w:rPr>
                <w:rFonts w:eastAsiaTheme="minorHAnsi" w:cs="Arial"/>
                <w:color w:val="000000" w:themeColor="text1"/>
              </w:rPr>
            </w:pPr>
            <w:r>
              <w:rPr>
                <w:rFonts w:eastAsiaTheme="minorHAnsi" w:cs="Arial"/>
                <w:color w:val="000000" w:themeColor="text1"/>
              </w:rPr>
              <w:t>n/a</w:t>
            </w:r>
          </w:p>
        </w:tc>
      </w:tr>
      <w:tr w:rsidR="003D7DBF" w:rsidRPr="00200D70" w14:paraId="61DD5083"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5CB695" w14:textId="77777777" w:rsidR="003D7DBF" w:rsidRPr="00200D70" w:rsidRDefault="003D7DBF" w:rsidP="003D7DBF">
            <w:pPr>
              <w:rPr>
                <w:rFonts w:cs="Arial"/>
                <w:b/>
                <w:bCs/>
                <w:lang w:val="en-GB"/>
              </w:rPr>
            </w:pPr>
            <w:r w:rsidRPr="00200D70">
              <w:rPr>
                <w:rFonts w:cs="Arial"/>
                <w:b/>
                <w:bCs/>
                <w:lang w:val="en-GB"/>
              </w:rPr>
              <w:t>Value</w:t>
            </w:r>
          </w:p>
          <w:p w14:paraId="20D53D95" w14:textId="77777777" w:rsidR="003D7DBF" w:rsidRPr="00200D70" w:rsidRDefault="003D7DBF" w:rsidP="003D7DB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A85399" w14:textId="376FDCB0" w:rsidR="003D7DBF" w:rsidRPr="003D7DBF" w:rsidRDefault="003D7DBF" w:rsidP="003D7DBF">
            <w:pPr>
              <w:rPr>
                <w:rFonts w:eastAsiaTheme="minorHAnsi" w:cs="Arial"/>
                <w:bCs/>
                <w:lang w:val="en-GB"/>
              </w:rPr>
            </w:pPr>
            <w:r w:rsidRPr="003D7DBF">
              <w:rPr>
                <w:rFonts w:eastAsiaTheme="minorHAnsi" w:cs="Arial"/>
                <w:color w:val="000000" w:themeColor="text1"/>
              </w:rPr>
              <w:t>Global 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4BC82" w14:textId="77777777" w:rsidR="003D7DBF" w:rsidRDefault="003D7DBF" w:rsidP="003D7DBF">
            <w:pPr>
              <w:rPr>
                <w:rFonts w:eastAsiaTheme="minorHAnsi" w:cs="Arial"/>
                <w:color w:val="000000" w:themeColor="text1"/>
              </w:rPr>
            </w:pPr>
            <w:r>
              <w:rPr>
                <w:rFonts w:eastAsiaTheme="minorHAnsi" w:cs="Arial"/>
                <w:color w:val="000000" w:themeColor="text1"/>
              </w:rPr>
              <w:t>Lock all RSCL functions</w:t>
            </w:r>
          </w:p>
          <w:p w14:paraId="192099E0"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12BBE744"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4DA3DAB8"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220A9578"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679BDF95" w14:textId="0DEC170E" w:rsidR="003D7DBF" w:rsidRPr="00DE390D" w:rsidRDefault="003D7DBF" w:rsidP="00DE390D">
            <w:pPr>
              <w:pStyle w:val="ListParagraph"/>
              <w:numPr>
                <w:ilvl w:val="0"/>
                <w:numId w:val="45"/>
              </w:numPr>
              <w:rPr>
                <w:rFonts w:eastAsiaTheme="minorHAnsi" w:cs="Arial"/>
                <w:color w:val="000000" w:themeColor="text1"/>
              </w:rPr>
            </w:pPr>
            <w:r w:rsidRPr="00DE390D">
              <w:rPr>
                <w:rFonts w:eastAsiaTheme="minorHAnsi" w:cs="Arial"/>
                <w:color w:val="000000" w:themeColor="text1"/>
              </w:rPr>
              <w:t>URCL</w:t>
            </w:r>
          </w:p>
        </w:tc>
      </w:tr>
      <w:tr w:rsidR="003D7DBF" w:rsidRPr="00200D70" w14:paraId="461F5684"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669553"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7B3B90" w14:textId="09376AF4" w:rsidR="003D7DBF" w:rsidRPr="003D7DBF" w:rsidRDefault="003D7DBF" w:rsidP="003D7DBF">
            <w:pPr>
              <w:rPr>
                <w:rFonts w:eastAsiaTheme="minorHAnsi" w:cs="Arial"/>
                <w:bCs/>
                <w:lang w:val="en-GB"/>
              </w:rPr>
            </w:pPr>
            <w:r w:rsidRPr="003D7DBF">
              <w:rPr>
                <w:rFonts w:eastAsiaTheme="minorHAnsi" w:cs="Arial"/>
                <w:color w:val="000000" w:themeColor="text1"/>
              </w:rPr>
              <w:t>Global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0E76BA" w14:textId="77777777" w:rsidR="003D7DBF" w:rsidRDefault="003D7DBF" w:rsidP="003D7DBF">
            <w:pPr>
              <w:rPr>
                <w:rFonts w:eastAsiaTheme="minorHAnsi" w:cs="Arial"/>
                <w:color w:val="000000" w:themeColor="text1"/>
              </w:rPr>
            </w:pPr>
            <w:r>
              <w:rPr>
                <w:rFonts w:eastAsiaTheme="minorHAnsi" w:cs="Arial"/>
                <w:color w:val="000000" w:themeColor="text1"/>
              </w:rPr>
              <w:t>Unlock all RSCL functions</w:t>
            </w:r>
          </w:p>
          <w:p w14:paraId="34ED8414"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WCL</w:t>
            </w:r>
          </w:p>
          <w:p w14:paraId="16F0CA2F"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PCL</w:t>
            </w:r>
          </w:p>
          <w:p w14:paraId="2E893B87"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RAL</w:t>
            </w:r>
          </w:p>
          <w:p w14:paraId="61BD6456" w14:textId="77777777" w:rsidR="003D7DBF" w:rsidRDefault="003D7DBF" w:rsidP="003D7DBF">
            <w:pPr>
              <w:pStyle w:val="ListParagraph"/>
              <w:numPr>
                <w:ilvl w:val="0"/>
                <w:numId w:val="45"/>
              </w:numPr>
              <w:rPr>
                <w:rFonts w:eastAsiaTheme="minorHAnsi" w:cs="Arial"/>
                <w:color w:val="000000" w:themeColor="text1"/>
              </w:rPr>
            </w:pPr>
            <w:r>
              <w:rPr>
                <w:rFonts w:eastAsiaTheme="minorHAnsi" w:cs="Arial"/>
                <w:color w:val="000000" w:themeColor="text1"/>
              </w:rPr>
              <w:t>RCL</w:t>
            </w:r>
          </w:p>
          <w:p w14:paraId="76A8D5CF" w14:textId="7ED6C887" w:rsidR="003D7DBF" w:rsidRPr="00DE390D" w:rsidRDefault="003D7DBF" w:rsidP="00DE390D">
            <w:pPr>
              <w:pStyle w:val="ListParagraph"/>
              <w:numPr>
                <w:ilvl w:val="0"/>
                <w:numId w:val="45"/>
              </w:numPr>
              <w:rPr>
                <w:rFonts w:eastAsiaTheme="minorHAnsi" w:cs="Arial"/>
                <w:color w:val="000000" w:themeColor="text1"/>
              </w:rPr>
            </w:pPr>
            <w:r w:rsidRPr="00DE390D">
              <w:rPr>
                <w:rFonts w:eastAsiaTheme="minorHAnsi" w:cs="Arial"/>
                <w:color w:val="000000" w:themeColor="text1"/>
              </w:rPr>
              <w:t>URCL</w:t>
            </w:r>
          </w:p>
        </w:tc>
      </w:tr>
      <w:tr w:rsidR="003D7DBF" w:rsidRPr="00200D70" w14:paraId="30A44FC4"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46EA95"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A22DCC" w14:textId="09432E05" w:rsidR="003D7DBF" w:rsidRPr="003D7DBF" w:rsidRDefault="003D7DBF" w:rsidP="003D7DBF">
            <w:pPr>
              <w:rPr>
                <w:rFonts w:eastAsiaTheme="minorHAnsi" w:cs="Arial"/>
                <w:bCs/>
                <w:lang w:val="en-GB"/>
              </w:rPr>
            </w:pPr>
            <w:r w:rsidRPr="003D7DBF">
              <w:rPr>
                <w:rFonts w:eastAsiaTheme="minorHAnsi" w:cs="Arial"/>
                <w:bCs/>
                <w:lang w:val="en-GB"/>
              </w:rPr>
              <w:t>PCL 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C3B285" w14:textId="73D0CF59" w:rsidR="003D7DBF" w:rsidRPr="00200D70" w:rsidRDefault="003D7DBF" w:rsidP="003D7DBF">
            <w:pPr>
              <w:rPr>
                <w:rFonts w:eastAsiaTheme="minorHAnsi" w:cs="Arial"/>
                <w:color w:val="000000" w:themeColor="text1"/>
              </w:rPr>
            </w:pPr>
            <w:r>
              <w:rPr>
                <w:rFonts w:eastAsiaTheme="minorHAnsi" w:cs="Arial"/>
                <w:color w:val="000000" w:themeColor="text1"/>
              </w:rPr>
              <w:t>Request to enable PCL. Disable rear inner door handles.</w:t>
            </w:r>
          </w:p>
        </w:tc>
      </w:tr>
      <w:tr w:rsidR="003D7DBF" w:rsidRPr="00200D70" w14:paraId="372172FC"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4D591"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D1DA78" w14:textId="7149326E" w:rsidR="003D7DBF" w:rsidRPr="003D7DBF" w:rsidRDefault="003D7DBF" w:rsidP="003D7DBF">
            <w:pPr>
              <w:rPr>
                <w:rFonts w:eastAsiaTheme="minorHAnsi" w:cs="Arial"/>
                <w:bCs/>
                <w:lang w:val="en-GB"/>
              </w:rPr>
            </w:pPr>
            <w:r w:rsidRPr="003D7DBF">
              <w:rPr>
                <w:rFonts w:eastAsiaTheme="minorHAnsi" w:cs="Arial"/>
                <w:bCs/>
                <w:lang w:val="en-GB"/>
              </w:rPr>
              <w:t>PCL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B6E950" w14:textId="2CAF79A7" w:rsidR="003D7DBF" w:rsidRPr="00200D70" w:rsidRDefault="003D7DBF" w:rsidP="003D7DBF">
            <w:pPr>
              <w:rPr>
                <w:rFonts w:eastAsiaTheme="minorHAnsi" w:cs="Arial"/>
                <w:color w:val="000000" w:themeColor="text1"/>
              </w:rPr>
            </w:pPr>
            <w:r>
              <w:rPr>
                <w:rFonts w:eastAsiaTheme="minorHAnsi" w:cs="Arial"/>
                <w:color w:val="000000" w:themeColor="text1"/>
              </w:rPr>
              <w:t>Request to disable PCL. Enable rear inner door handles.</w:t>
            </w:r>
          </w:p>
        </w:tc>
      </w:tr>
      <w:tr w:rsidR="003D7DBF" w:rsidRPr="00200D70" w14:paraId="18987A5E"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3522E63"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22CA5FD0" w14:textId="2020A424" w:rsidR="003D7DBF" w:rsidRPr="003D7DBF" w:rsidRDefault="003D7DBF" w:rsidP="003D7DBF">
            <w:pPr>
              <w:rPr>
                <w:rFonts w:eastAsiaTheme="minorHAnsi" w:cs="Arial"/>
                <w:bCs/>
                <w:lang w:val="en-GB"/>
              </w:rPr>
            </w:pPr>
            <w:r w:rsidRPr="003D7DBF">
              <w:rPr>
                <w:rFonts w:eastAsiaTheme="minorHAnsi" w:cs="Arial"/>
                <w:bCs/>
                <w:lang w:val="en-GB"/>
              </w:rPr>
              <w:t>WCL 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A6BDB" w14:textId="62DAB9EE" w:rsidR="003D7DBF" w:rsidRPr="00200D70" w:rsidRDefault="003D7DBF" w:rsidP="003D7DBF">
            <w:pPr>
              <w:rPr>
                <w:rFonts w:eastAsiaTheme="minorHAnsi" w:cs="Arial"/>
                <w:color w:val="000000" w:themeColor="text1"/>
              </w:rPr>
            </w:pPr>
            <w:r>
              <w:rPr>
                <w:rFonts w:eastAsiaTheme="minorHAnsi" w:cs="Arial"/>
                <w:color w:val="000000" w:themeColor="text1"/>
              </w:rPr>
              <w:t>Request to disable rear window switches</w:t>
            </w:r>
          </w:p>
        </w:tc>
      </w:tr>
      <w:tr w:rsidR="003D7DBF" w:rsidRPr="00200D70" w14:paraId="3B0E743B" w14:textId="77777777" w:rsidTr="00365E7D">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9D84D02"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A0F0F75" w14:textId="1F45CE6C" w:rsidR="003D7DBF" w:rsidRPr="003D7DBF" w:rsidRDefault="003D7DBF" w:rsidP="003D7DBF">
            <w:pPr>
              <w:rPr>
                <w:rFonts w:eastAsiaTheme="minorHAnsi" w:cs="Arial"/>
                <w:bCs/>
                <w:lang w:val="en-GB"/>
              </w:rPr>
            </w:pPr>
            <w:r w:rsidRPr="003D7DBF">
              <w:rPr>
                <w:rFonts w:eastAsiaTheme="minorHAnsi" w:cs="Arial"/>
                <w:bCs/>
                <w:lang w:val="en-GB"/>
              </w:rPr>
              <w:t>WCL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D0CB27" w14:textId="7C1BDD7D" w:rsidR="003D7DBF" w:rsidRPr="00200D70" w:rsidRDefault="003D7DBF" w:rsidP="003D7DBF">
            <w:pPr>
              <w:rPr>
                <w:rFonts w:eastAsiaTheme="minorHAnsi" w:cs="Arial"/>
                <w:color w:val="000000" w:themeColor="text1"/>
              </w:rPr>
            </w:pPr>
            <w:r>
              <w:rPr>
                <w:rFonts w:eastAsiaTheme="minorHAnsi" w:cs="Arial"/>
                <w:color w:val="000000" w:themeColor="text1"/>
              </w:rPr>
              <w:t>Request to enable rear window switches</w:t>
            </w:r>
          </w:p>
        </w:tc>
      </w:tr>
      <w:tr w:rsidR="003D7DBF" w:rsidRPr="00200D70" w14:paraId="0E505D55"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C7F9749"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5DB891D" w14:textId="540CDACD" w:rsidR="003D7DBF" w:rsidRPr="003D7DBF" w:rsidRDefault="003D7DBF" w:rsidP="003D7DBF">
            <w:pPr>
              <w:rPr>
                <w:rFonts w:eastAsiaTheme="minorHAnsi" w:cs="Arial"/>
                <w:bCs/>
                <w:lang w:val="en-GB"/>
              </w:rPr>
            </w:pPr>
            <w:r w:rsidRPr="003D7DBF">
              <w:rPr>
                <w:rFonts w:eastAsiaTheme="minorHAnsi" w:cs="Arial"/>
                <w:bCs/>
                <w:lang w:val="en-GB"/>
              </w:rPr>
              <w:t>RAL 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27DCDA" w14:textId="540CF22E" w:rsidR="003D7DBF" w:rsidRPr="00200D70" w:rsidRDefault="003D7DBF" w:rsidP="003D7DBF">
            <w:pPr>
              <w:rPr>
                <w:rFonts w:eastAsiaTheme="minorHAnsi" w:cs="Arial"/>
                <w:color w:val="000000" w:themeColor="text1"/>
              </w:rPr>
            </w:pPr>
            <w:r>
              <w:rPr>
                <w:rFonts w:eastAsiaTheme="minorHAnsi" w:cs="Arial"/>
                <w:color w:val="000000" w:themeColor="text1"/>
              </w:rPr>
              <w:t>Request to disable rear audio devices</w:t>
            </w:r>
          </w:p>
        </w:tc>
      </w:tr>
      <w:tr w:rsidR="003D7DBF" w:rsidRPr="00200D70" w14:paraId="2B583FC8" w14:textId="77777777" w:rsidTr="00365E7D">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5651A8F2"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5CB3EDB" w14:textId="0C32D4F3" w:rsidR="003D7DBF" w:rsidRPr="003D7DBF" w:rsidRDefault="003D7DBF" w:rsidP="003D7DBF">
            <w:pPr>
              <w:rPr>
                <w:rFonts w:eastAsiaTheme="minorHAnsi" w:cs="Arial"/>
                <w:bCs/>
                <w:lang w:val="en-GB"/>
              </w:rPr>
            </w:pPr>
            <w:r w:rsidRPr="003D7DBF">
              <w:rPr>
                <w:rFonts w:eastAsiaTheme="minorHAnsi" w:cs="Arial"/>
                <w:bCs/>
                <w:lang w:val="en-GB"/>
              </w:rPr>
              <w:t>RAL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372376" w14:textId="0FB3AC99" w:rsidR="003D7DBF" w:rsidRPr="00200D70" w:rsidRDefault="003D7DBF" w:rsidP="003D7DBF">
            <w:pPr>
              <w:rPr>
                <w:rFonts w:eastAsiaTheme="minorHAnsi" w:cs="Arial"/>
                <w:color w:val="000000" w:themeColor="text1"/>
              </w:rPr>
            </w:pPr>
            <w:r>
              <w:rPr>
                <w:rFonts w:eastAsiaTheme="minorHAnsi" w:cs="Arial"/>
                <w:color w:val="000000" w:themeColor="text1"/>
              </w:rPr>
              <w:t>Request to enable rear audio devices</w:t>
            </w:r>
          </w:p>
        </w:tc>
      </w:tr>
      <w:tr w:rsidR="003D7DBF" w:rsidRPr="00200D70" w14:paraId="53A79DEA"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54C8BB94"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33D0F243" w14:textId="15202607" w:rsidR="003D7DBF" w:rsidRPr="003D7DBF" w:rsidRDefault="003D7DBF" w:rsidP="003D7DBF">
            <w:pPr>
              <w:rPr>
                <w:rFonts w:eastAsiaTheme="minorHAnsi" w:cs="Arial"/>
                <w:bCs/>
                <w:lang w:val="en-GB"/>
              </w:rPr>
            </w:pPr>
            <w:r w:rsidRPr="003D7DBF">
              <w:rPr>
                <w:rFonts w:eastAsiaTheme="minorHAnsi" w:cs="Arial"/>
                <w:bCs/>
                <w:lang w:val="en-GB"/>
              </w:rPr>
              <w:t>RCL 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EAB17B" w14:textId="7AF133E8" w:rsidR="003D7DBF" w:rsidRPr="00200D70" w:rsidRDefault="003D7DBF" w:rsidP="003D7DBF">
            <w:pPr>
              <w:rPr>
                <w:rFonts w:eastAsiaTheme="minorHAnsi" w:cs="Arial"/>
                <w:color w:val="000000" w:themeColor="text1"/>
              </w:rPr>
            </w:pPr>
            <w:r>
              <w:rPr>
                <w:rFonts w:eastAsiaTheme="minorHAnsi" w:cs="Arial"/>
                <w:color w:val="000000" w:themeColor="text1"/>
              </w:rPr>
              <w:t>Request to disable rear climate devices</w:t>
            </w:r>
          </w:p>
        </w:tc>
      </w:tr>
      <w:tr w:rsidR="003D7DBF" w:rsidRPr="00200D70" w14:paraId="31D09385" w14:textId="77777777" w:rsidTr="00365E7D">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5BDDF400"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CE679F1" w14:textId="0D5F936B" w:rsidR="003D7DBF" w:rsidRPr="003D7DBF" w:rsidRDefault="003D7DBF" w:rsidP="003D7DBF">
            <w:pPr>
              <w:rPr>
                <w:rFonts w:eastAsiaTheme="minorHAnsi" w:cs="Arial"/>
                <w:bCs/>
                <w:lang w:val="en-GB"/>
              </w:rPr>
            </w:pPr>
            <w:r w:rsidRPr="003D7DBF">
              <w:rPr>
                <w:rFonts w:eastAsiaTheme="minorHAnsi" w:cs="Arial"/>
                <w:bCs/>
                <w:lang w:val="en-GB"/>
              </w:rPr>
              <w:t>RCL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E0F980" w14:textId="126152AE" w:rsidR="003D7DBF" w:rsidRPr="00200D70" w:rsidRDefault="003D7DBF" w:rsidP="003D7DBF">
            <w:pPr>
              <w:rPr>
                <w:rFonts w:eastAsiaTheme="minorHAnsi" w:cs="Arial"/>
                <w:color w:val="000000" w:themeColor="text1"/>
              </w:rPr>
            </w:pPr>
            <w:r>
              <w:rPr>
                <w:rFonts w:eastAsiaTheme="minorHAnsi" w:cs="Arial"/>
                <w:color w:val="000000" w:themeColor="text1"/>
              </w:rPr>
              <w:t>Requet to enable rear climate devices</w:t>
            </w:r>
          </w:p>
        </w:tc>
      </w:tr>
      <w:tr w:rsidR="003D7DBF" w:rsidRPr="00200D70" w14:paraId="15A11C44"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4DA8C33"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1F4148D6" w14:textId="26A71E2E" w:rsidR="003D7DBF" w:rsidRPr="003D7DBF" w:rsidRDefault="003D7DBF" w:rsidP="003D7DBF">
            <w:pPr>
              <w:rPr>
                <w:rFonts w:eastAsiaTheme="minorHAnsi" w:cs="Arial"/>
                <w:bCs/>
                <w:lang w:val="en-GB"/>
              </w:rPr>
            </w:pPr>
            <w:r w:rsidRPr="003D7DBF">
              <w:rPr>
                <w:rFonts w:eastAsiaTheme="minorHAnsi" w:cs="Arial"/>
                <w:bCs/>
                <w:lang w:val="en-GB"/>
              </w:rPr>
              <w:t>URCL Lock</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93F816" w14:textId="3AAD9961" w:rsidR="003D7DBF" w:rsidRPr="00200D70" w:rsidRDefault="003D7DBF" w:rsidP="003D7DBF">
            <w:pPr>
              <w:rPr>
                <w:rFonts w:eastAsiaTheme="minorHAnsi" w:cs="Arial"/>
                <w:color w:val="000000" w:themeColor="text1"/>
              </w:rPr>
            </w:pPr>
            <w:r>
              <w:rPr>
                <w:rFonts w:eastAsiaTheme="minorHAnsi" w:cs="Arial"/>
                <w:color w:val="000000" w:themeColor="text1"/>
              </w:rPr>
              <w:t>Lock all URC HHD</w:t>
            </w:r>
          </w:p>
        </w:tc>
      </w:tr>
      <w:tr w:rsidR="003D7DBF" w:rsidRPr="00200D70" w14:paraId="1F204A61" w14:textId="77777777" w:rsidTr="009444F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450DFB" w14:textId="77777777" w:rsidR="003D7DBF" w:rsidRPr="00200D70" w:rsidRDefault="003D7DBF" w:rsidP="003D7DB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362742" w14:textId="743D87ED" w:rsidR="003D7DBF" w:rsidRPr="003D7DBF" w:rsidRDefault="003D7DBF" w:rsidP="003D7DBF">
            <w:pPr>
              <w:rPr>
                <w:rFonts w:eastAsiaTheme="minorHAnsi" w:cs="Arial"/>
                <w:bCs/>
                <w:lang w:val="en-GB"/>
              </w:rPr>
            </w:pPr>
            <w:r w:rsidRPr="003D7DBF">
              <w:rPr>
                <w:rFonts w:eastAsiaTheme="minorHAnsi" w:cs="Arial"/>
                <w:bCs/>
                <w:lang w:val="en-GB"/>
              </w:rPr>
              <w:t>URCL Unlock</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CD6FB" w14:textId="30E1F29C" w:rsidR="003D7DBF" w:rsidRPr="00200D70" w:rsidRDefault="003D7DBF" w:rsidP="003D7DBF">
            <w:pPr>
              <w:rPr>
                <w:rFonts w:eastAsiaTheme="minorHAnsi" w:cs="Arial"/>
                <w:color w:val="000000" w:themeColor="text1"/>
              </w:rPr>
            </w:pPr>
            <w:r>
              <w:rPr>
                <w:rFonts w:eastAsiaTheme="minorHAnsi" w:cs="Arial"/>
                <w:color w:val="000000" w:themeColor="text1"/>
              </w:rPr>
              <w:t>Unlock all URC HHD</w:t>
            </w:r>
          </w:p>
        </w:tc>
      </w:tr>
      <w:tr w:rsidR="00E102D8" w:rsidRPr="00200D70" w14:paraId="43223E82"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D233FF" w14:textId="77777777" w:rsidR="00E102D8" w:rsidRPr="00200D70" w:rsidRDefault="00E102D8"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217F6C" w14:textId="68B68C07" w:rsidR="00E102D8" w:rsidRPr="00200D70" w:rsidRDefault="00DB5403" w:rsidP="00545472">
            <w:pPr>
              <w:rPr>
                <w:rFonts w:eastAsiaTheme="minorHAnsi" w:cs="Arial"/>
                <w:color w:val="000000" w:themeColor="text1"/>
              </w:rPr>
            </w:pPr>
            <w:r>
              <w:rPr>
                <w:rFonts w:eastAsiaTheme="minorHAnsi" w:cs="Arial"/>
                <w:color w:val="000000" w:themeColor="text1"/>
              </w:rPr>
              <w:t>n/a</w:t>
            </w:r>
          </w:p>
        </w:tc>
      </w:tr>
      <w:bookmarkEnd w:id="449"/>
    </w:tbl>
    <w:p w14:paraId="5554770A" w14:textId="77777777" w:rsidR="0054401A" w:rsidRPr="00280250" w:rsidRDefault="0054401A" w:rsidP="00280250"/>
    <w:p w14:paraId="620D3A8D" w14:textId="6A8B916D" w:rsidR="00280250" w:rsidRDefault="00280250" w:rsidP="001E4FA4">
      <w:pPr>
        <w:pStyle w:val="Heading4"/>
      </w:pPr>
      <w:r>
        <w:t>Status Signals</w:t>
      </w:r>
    </w:p>
    <w:p w14:paraId="5E24EDED" w14:textId="77777777" w:rsidR="00817DA4" w:rsidRPr="000371E0" w:rsidRDefault="00817DA4" w:rsidP="00817DA4">
      <w:pPr>
        <w:pStyle w:val="RELogSignal"/>
        <w:shd w:val="clear" w:color="auto" w:fill="F2F2F2" w:themeFill="background1" w:themeFillShade="F2"/>
      </w:pPr>
      <w:bookmarkStart w:id="450" w:name="_Hlk51317847"/>
      <w:r w:rsidRPr="000371E0">
        <w:t>###</w:t>
      </w:r>
      <w:r>
        <w:t>LSG_RSCL_00028</w:t>
      </w:r>
      <w:r w:rsidRPr="000371E0">
        <w:t xml:space="preserve">### </w:t>
      </w:r>
      <w:bookmarkStart w:id="451" w:name="LSG_Ignition_Status_N"/>
      <w:r>
        <w:t>Ign_stat</w:t>
      </w:r>
      <w:bookmarkEnd w:id="451"/>
    </w:p>
    <w:p w14:paraId="49C87643" w14:textId="77777777" w:rsidR="00817DA4" w:rsidRPr="00200D70" w:rsidRDefault="00817DA4" w:rsidP="00817DA4">
      <w:pPr>
        <w:rPr>
          <w:rFonts w:cs="Arial"/>
        </w:rPr>
      </w:pPr>
      <w:bookmarkStart w:id="452" w:name="LSG_Ignition_Status_D"/>
      <w:r>
        <w:rPr>
          <w:rFonts w:cs="Arial"/>
        </w:rPr>
        <w:t>Signal describing the ignition status of the vehicle</w:t>
      </w:r>
    </w:p>
    <w:p w14:paraId="2A6DC806" w14:textId="77777777" w:rsidR="00817DA4" w:rsidRPr="00200D70" w:rsidRDefault="00817DA4" w:rsidP="00817DA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817DA4" w:rsidRPr="00200D70" w14:paraId="1F306651"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9F664B" w14:textId="77777777" w:rsidR="00817DA4" w:rsidRPr="00200D70" w:rsidRDefault="00817DA4"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946081255"/>
            <w:placeholder>
              <w:docPart w:val="92A388893C2840E5828EBB87A187042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243C77" w14:textId="74574918" w:rsidR="00817DA4" w:rsidRPr="00320989" w:rsidRDefault="00DB5403" w:rsidP="00545472">
                <w:pPr>
                  <w:pStyle w:val="scriptNormal"/>
                  <w:rPr>
                    <w:color w:val="auto"/>
                  </w:rPr>
                </w:pPr>
                <w:r>
                  <w:rPr>
                    <w:color w:val="auto"/>
                  </w:rPr>
                  <w:t>QM</w:t>
                </w:r>
              </w:p>
            </w:tc>
          </w:sdtContent>
        </w:sdt>
      </w:tr>
      <w:tr w:rsidR="00817DA4" w:rsidRPr="00200D70" w14:paraId="0888EACA"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D1F709"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EE44A" w14:textId="07DDB353" w:rsidR="00817DA4" w:rsidRPr="00200D70" w:rsidRDefault="00DB5403" w:rsidP="00545472">
            <w:pPr>
              <w:rPr>
                <w:rFonts w:eastAsiaTheme="minorHAnsi" w:cs="Arial"/>
                <w:color w:val="000000" w:themeColor="text1"/>
              </w:rPr>
            </w:pPr>
            <w:r>
              <w:rPr>
                <w:rFonts w:eastAsiaTheme="minorHAnsi" w:cs="Arial"/>
                <w:color w:val="000000" w:themeColor="text1"/>
              </w:rPr>
              <w:t>n/a</w:t>
            </w:r>
          </w:p>
        </w:tc>
      </w:tr>
      <w:tr w:rsidR="00817DA4" w:rsidRPr="00200D70" w14:paraId="103D6689"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A51BF4" w14:textId="77777777" w:rsidR="00817DA4" w:rsidRPr="00200D70" w:rsidRDefault="00817DA4" w:rsidP="00545472">
            <w:pPr>
              <w:rPr>
                <w:rFonts w:cs="Arial"/>
                <w:b/>
                <w:bCs/>
                <w:lang w:val="en-GB"/>
              </w:rPr>
            </w:pPr>
            <w:r w:rsidRPr="00200D70">
              <w:rPr>
                <w:rFonts w:cs="Arial"/>
                <w:b/>
                <w:bCs/>
                <w:lang w:val="en-GB"/>
              </w:rPr>
              <w:t>Value</w:t>
            </w:r>
          </w:p>
          <w:p w14:paraId="0E2E3C1C" w14:textId="77777777" w:rsidR="00817DA4" w:rsidRPr="00200D70" w:rsidRDefault="00817DA4" w:rsidP="0054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C4A7D6" w14:textId="6BB39CAB" w:rsidR="00817DA4" w:rsidRPr="003D7DBF" w:rsidRDefault="00AE0BA6" w:rsidP="00545472">
            <w:pPr>
              <w:rPr>
                <w:rFonts w:eastAsiaTheme="minorHAnsi" w:cs="Arial"/>
                <w:bCs/>
                <w:lang w:val="en-GB"/>
              </w:rPr>
            </w:pPr>
            <w:r w:rsidRPr="003D7DBF">
              <w:rPr>
                <w:rFonts w:eastAsiaTheme="minorHAnsi" w:cs="Arial"/>
                <w:bCs/>
                <w:lang w:val="en-GB"/>
              </w:rPr>
              <w:t>Off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676FEA" w14:textId="10E3ED3D" w:rsidR="00817DA4" w:rsidRPr="00200D70" w:rsidRDefault="00817DA4" w:rsidP="00545472">
            <w:pPr>
              <w:rPr>
                <w:rFonts w:eastAsiaTheme="minorHAnsi" w:cs="Arial"/>
                <w:color w:val="000000" w:themeColor="text1"/>
              </w:rPr>
            </w:pPr>
          </w:p>
        </w:tc>
      </w:tr>
      <w:tr w:rsidR="00817DA4" w:rsidRPr="00200D70" w14:paraId="1B978DA1"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93596F"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DAABA1" w14:textId="5F62495D" w:rsidR="00817DA4" w:rsidRPr="003D7DBF" w:rsidRDefault="00AE0BA6" w:rsidP="00545472">
            <w:pPr>
              <w:rPr>
                <w:rFonts w:eastAsiaTheme="minorHAnsi" w:cs="Arial"/>
                <w:bCs/>
                <w:lang w:val="en-GB"/>
              </w:rPr>
            </w:pPr>
            <w:r w:rsidRPr="003D7DBF">
              <w:rPr>
                <w:rFonts w:eastAsiaTheme="minorHAnsi" w:cs="Arial"/>
                <w:color w:val="000000" w:themeColor="text1"/>
              </w:rPr>
              <w:t>Acc</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F6EABA" w14:textId="1310FA01" w:rsidR="00817DA4" w:rsidRPr="00200D70" w:rsidRDefault="00817DA4" w:rsidP="00545472">
            <w:pPr>
              <w:rPr>
                <w:rFonts w:eastAsiaTheme="minorHAnsi" w:cs="Arial"/>
                <w:color w:val="000000" w:themeColor="text1"/>
              </w:rPr>
            </w:pPr>
          </w:p>
        </w:tc>
      </w:tr>
      <w:tr w:rsidR="00817DA4" w:rsidRPr="00200D70" w14:paraId="7A92062D"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212BD7"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9B879F" w14:textId="2344804E" w:rsidR="00817DA4" w:rsidRPr="003D7DBF" w:rsidRDefault="00AE0BA6" w:rsidP="00545472">
            <w:pPr>
              <w:rPr>
                <w:rFonts w:eastAsiaTheme="minorHAnsi" w:cs="Arial"/>
                <w:bCs/>
                <w:lang w:val="en-GB"/>
              </w:rPr>
            </w:pPr>
            <w:r w:rsidRPr="003D7DBF">
              <w:rPr>
                <w:rFonts w:eastAsiaTheme="minorHAnsi" w:cs="Arial"/>
                <w:bCs/>
                <w:lang w:val="en-GB"/>
              </w:rPr>
              <w:t>Run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AEBCE8" w14:textId="0D53BEB9" w:rsidR="00817DA4" w:rsidRPr="00200D70" w:rsidRDefault="00817DA4" w:rsidP="00545472">
            <w:pPr>
              <w:rPr>
                <w:rFonts w:eastAsiaTheme="minorHAnsi" w:cs="Arial"/>
                <w:color w:val="000000" w:themeColor="text1"/>
              </w:rPr>
            </w:pPr>
          </w:p>
        </w:tc>
      </w:tr>
      <w:tr w:rsidR="00817DA4" w:rsidRPr="00200D70" w14:paraId="043E8CB1"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03F88A"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629A46" w14:textId="32066736" w:rsidR="00817DA4" w:rsidRPr="003D7DBF" w:rsidRDefault="00AE0BA6" w:rsidP="00545472">
            <w:pPr>
              <w:rPr>
                <w:rFonts w:eastAsiaTheme="minorHAnsi" w:cs="Arial"/>
                <w:bCs/>
                <w:lang w:val="en-GB"/>
              </w:rPr>
            </w:pPr>
            <w:r w:rsidRPr="003D7DBF">
              <w:rPr>
                <w:rFonts w:eastAsiaTheme="minorHAnsi" w:cs="Arial"/>
                <w:bCs/>
                <w:lang w:val="en-GB"/>
              </w:rPr>
              <w:t>Start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C56EF4" w14:textId="77777777" w:rsidR="00817DA4" w:rsidRPr="00200D70" w:rsidRDefault="00817DA4" w:rsidP="00545472">
            <w:pPr>
              <w:rPr>
                <w:rFonts w:eastAsiaTheme="minorHAnsi" w:cs="Arial"/>
                <w:color w:val="000000" w:themeColor="text1"/>
              </w:rPr>
            </w:pPr>
          </w:p>
        </w:tc>
      </w:tr>
      <w:tr w:rsidR="00817DA4" w:rsidRPr="00200D70" w14:paraId="39162910"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DEA532"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744209" w14:textId="5FB24085" w:rsidR="00817DA4" w:rsidRPr="00200D70" w:rsidRDefault="00DB5403" w:rsidP="00545472">
            <w:pPr>
              <w:rPr>
                <w:rFonts w:eastAsiaTheme="minorHAnsi" w:cs="Arial"/>
                <w:color w:val="000000" w:themeColor="text1"/>
              </w:rPr>
            </w:pPr>
            <w:r>
              <w:rPr>
                <w:rFonts w:eastAsiaTheme="minorHAnsi" w:cs="Arial"/>
                <w:color w:val="000000" w:themeColor="text1"/>
              </w:rPr>
              <w:t>n/a</w:t>
            </w:r>
          </w:p>
        </w:tc>
      </w:tr>
      <w:bookmarkEnd w:id="452"/>
    </w:tbl>
    <w:p w14:paraId="668E8893" w14:textId="77777777" w:rsidR="00817DA4" w:rsidRPr="00817DA4" w:rsidRDefault="00817DA4" w:rsidP="00817DA4"/>
    <w:p w14:paraId="0D27D69C" w14:textId="77777777" w:rsidR="00817DA4" w:rsidRPr="000371E0" w:rsidRDefault="00817DA4" w:rsidP="00817DA4">
      <w:pPr>
        <w:pStyle w:val="RELogSignal"/>
        <w:shd w:val="clear" w:color="auto" w:fill="F2F2F2" w:themeFill="background1" w:themeFillShade="F2"/>
      </w:pPr>
      <w:r w:rsidRPr="000371E0">
        <w:t>###</w:t>
      </w:r>
      <w:r>
        <w:t>LSG_RSCL_00029</w:t>
      </w:r>
      <w:r w:rsidRPr="000371E0">
        <w:t xml:space="preserve">### </w:t>
      </w:r>
      <w:bookmarkStart w:id="453" w:name="LSG_Vehicle_Lock_stat_N"/>
      <w:r>
        <w:t>Vehicle_Lock_stat</w:t>
      </w:r>
      <w:bookmarkEnd w:id="453"/>
    </w:p>
    <w:p w14:paraId="4C60C6C2" w14:textId="77777777" w:rsidR="00817DA4" w:rsidRPr="00200D70" w:rsidRDefault="00817DA4" w:rsidP="00817DA4">
      <w:pPr>
        <w:rPr>
          <w:rFonts w:cs="Arial"/>
        </w:rPr>
      </w:pPr>
      <w:bookmarkStart w:id="454" w:name="LSG_Vehicle_Lock_stat_D"/>
      <w:r>
        <w:rPr>
          <w:rFonts w:cs="Arial"/>
        </w:rPr>
        <w:t>Signal describing the outer handle lock status and double lock status</w:t>
      </w:r>
    </w:p>
    <w:p w14:paraId="37B5E123" w14:textId="77777777" w:rsidR="00817DA4" w:rsidRPr="00200D70" w:rsidRDefault="00817DA4" w:rsidP="00817DA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817DA4" w:rsidRPr="00200D70" w14:paraId="682D49A2"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8ABB54" w14:textId="77777777" w:rsidR="00817DA4" w:rsidRPr="00200D70" w:rsidRDefault="00817DA4"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38478897"/>
            <w:placeholder>
              <w:docPart w:val="A45182072DDA405A9BD9BC5D8B3FC55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416787" w14:textId="77777777" w:rsidR="00817DA4" w:rsidRPr="00320989" w:rsidRDefault="00817DA4" w:rsidP="00545472">
                <w:pPr>
                  <w:pStyle w:val="scriptNormal"/>
                  <w:rPr>
                    <w:color w:val="auto"/>
                  </w:rPr>
                </w:pPr>
                <w:r>
                  <w:rPr>
                    <w:color w:val="auto"/>
                  </w:rPr>
                  <w:t>QM</w:t>
                </w:r>
              </w:p>
            </w:tc>
          </w:sdtContent>
        </w:sdt>
      </w:tr>
      <w:tr w:rsidR="00817DA4" w:rsidRPr="00200D70" w14:paraId="18945F62"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6EB069"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7264DE" w14:textId="77777777" w:rsidR="00817DA4" w:rsidRPr="00200D70" w:rsidRDefault="00817DA4" w:rsidP="00545472">
            <w:pPr>
              <w:rPr>
                <w:rFonts w:eastAsiaTheme="minorHAnsi" w:cs="Arial"/>
                <w:color w:val="000000" w:themeColor="text1"/>
              </w:rPr>
            </w:pPr>
            <w:r>
              <w:rPr>
                <w:rFonts w:eastAsiaTheme="minorHAnsi" w:cs="Arial"/>
                <w:color w:val="000000" w:themeColor="text1"/>
              </w:rPr>
              <w:t>n/a</w:t>
            </w:r>
          </w:p>
        </w:tc>
      </w:tr>
      <w:tr w:rsidR="00817DA4" w:rsidRPr="00200D70" w14:paraId="12F71997"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1BF810" w14:textId="77777777" w:rsidR="00817DA4" w:rsidRPr="00200D70" w:rsidRDefault="00817DA4" w:rsidP="00545472">
            <w:pPr>
              <w:rPr>
                <w:rFonts w:cs="Arial"/>
                <w:b/>
                <w:bCs/>
                <w:lang w:val="en-GB"/>
              </w:rPr>
            </w:pPr>
            <w:r w:rsidRPr="00200D70">
              <w:rPr>
                <w:rFonts w:cs="Arial"/>
                <w:b/>
                <w:bCs/>
                <w:lang w:val="en-GB"/>
              </w:rPr>
              <w:t>Value</w:t>
            </w:r>
          </w:p>
          <w:p w14:paraId="3F083FE6" w14:textId="77777777" w:rsidR="00817DA4" w:rsidRPr="00200D70" w:rsidRDefault="00817DA4" w:rsidP="0054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883C56" w14:textId="77777777" w:rsidR="00817DA4" w:rsidRPr="00200D70" w:rsidRDefault="00817DA4" w:rsidP="00545472">
            <w:pPr>
              <w:rPr>
                <w:rFonts w:eastAsiaTheme="minorHAnsi" w:cs="Arial"/>
                <w:b/>
                <w:bCs/>
                <w:lang w:val="en-GB"/>
              </w:rPr>
            </w:pPr>
            <w:r>
              <w:rPr>
                <w:rFonts w:eastAsiaTheme="minorHAnsi" w:cs="Arial"/>
                <w:color w:val="000000" w:themeColor="text1"/>
              </w:rPr>
              <w:t>Unlock all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7F8AA8" w14:textId="77777777" w:rsidR="00817DA4" w:rsidRPr="00200D70" w:rsidRDefault="00817DA4" w:rsidP="00545472">
            <w:pPr>
              <w:rPr>
                <w:rFonts w:eastAsiaTheme="minorHAnsi" w:cs="Arial"/>
                <w:color w:val="000000" w:themeColor="text1"/>
              </w:rPr>
            </w:pPr>
            <w:r>
              <w:rPr>
                <w:rFonts w:eastAsiaTheme="minorHAnsi" w:cs="Arial"/>
                <w:color w:val="000000" w:themeColor="text1"/>
              </w:rPr>
              <w:t>All doors unlocked</w:t>
            </w:r>
          </w:p>
        </w:tc>
      </w:tr>
      <w:tr w:rsidR="00817DA4" w:rsidRPr="00200D70" w14:paraId="38C2C67B"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9D5F11"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54E545" w14:textId="77777777" w:rsidR="00817DA4" w:rsidRPr="00200D70" w:rsidRDefault="00817DA4" w:rsidP="00545472">
            <w:pPr>
              <w:rPr>
                <w:rFonts w:eastAsiaTheme="minorHAnsi" w:cs="Arial"/>
                <w:b/>
                <w:bCs/>
                <w:lang w:val="en-GB"/>
              </w:rPr>
            </w:pPr>
            <w:r w:rsidRPr="00ED7D87">
              <w:t>Unlock driver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C5697" w14:textId="77777777" w:rsidR="00817DA4" w:rsidRPr="00200D70" w:rsidRDefault="00817DA4" w:rsidP="00545472">
            <w:pPr>
              <w:rPr>
                <w:rFonts w:eastAsiaTheme="minorHAnsi" w:cs="Arial"/>
                <w:color w:val="000000" w:themeColor="text1"/>
              </w:rPr>
            </w:pPr>
            <w:r>
              <w:rPr>
                <w:rFonts w:eastAsiaTheme="minorHAnsi" w:cs="Arial"/>
                <w:color w:val="000000" w:themeColor="text1"/>
              </w:rPr>
              <w:t>Driver door unlocked</w:t>
            </w:r>
          </w:p>
        </w:tc>
      </w:tr>
      <w:tr w:rsidR="00817DA4" w:rsidRPr="00200D70" w14:paraId="327781EA"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453E8B"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7D1684" w14:textId="77777777" w:rsidR="00817DA4" w:rsidRPr="00200D70" w:rsidRDefault="00817DA4" w:rsidP="00545472">
            <w:pPr>
              <w:rPr>
                <w:rFonts w:eastAsiaTheme="minorHAnsi" w:cs="Arial"/>
                <w:b/>
                <w:bCs/>
                <w:lang w:val="en-GB"/>
              </w:rPr>
            </w:pPr>
            <w:r w:rsidRPr="00ED7D87">
              <w:t>Lock all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D58C64" w14:textId="77777777" w:rsidR="00817DA4" w:rsidRPr="00200D70" w:rsidRDefault="00817DA4" w:rsidP="00545472">
            <w:pPr>
              <w:rPr>
                <w:rFonts w:eastAsiaTheme="minorHAnsi" w:cs="Arial"/>
                <w:color w:val="000000" w:themeColor="text1"/>
              </w:rPr>
            </w:pPr>
            <w:r>
              <w:rPr>
                <w:rFonts w:eastAsiaTheme="minorHAnsi" w:cs="Arial"/>
                <w:color w:val="000000" w:themeColor="text1"/>
              </w:rPr>
              <w:t>All doors locked</w:t>
            </w:r>
          </w:p>
        </w:tc>
      </w:tr>
      <w:tr w:rsidR="00817DA4" w:rsidRPr="00200D70" w14:paraId="32FE472C"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BFC095" w14:textId="77777777" w:rsidR="00817DA4" w:rsidRPr="00200D70" w:rsidRDefault="00817DA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4BCE0D" w14:textId="77777777" w:rsidR="00817DA4" w:rsidRPr="00200D70" w:rsidRDefault="00817DA4" w:rsidP="00545472">
            <w:pPr>
              <w:rPr>
                <w:rFonts w:eastAsiaTheme="minorHAnsi" w:cs="Arial"/>
                <w:b/>
                <w:bCs/>
                <w:lang w:val="en-GB"/>
              </w:rPr>
            </w:pPr>
            <w:r w:rsidRPr="00ED7D87">
              <w:t>Lock double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2C8BDB" w14:textId="77777777" w:rsidR="00817DA4" w:rsidRPr="00200D70" w:rsidRDefault="00817DA4" w:rsidP="00545472">
            <w:pPr>
              <w:rPr>
                <w:rFonts w:eastAsiaTheme="minorHAnsi" w:cs="Arial"/>
                <w:color w:val="000000" w:themeColor="text1"/>
              </w:rPr>
            </w:pPr>
            <w:r>
              <w:rPr>
                <w:rFonts w:eastAsiaTheme="minorHAnsi" w:cs="Arial"/>
                <w:color w:val="000000" w:themeColor="text1"/>
              </w:rPr>
              <w:t>All doors double locked</w:t>
            </w:r>
          </w:p>
        </w:tc>
      </w:tr>
      <w:tr w:rsidR="00817DA4" w:rsidRPr="00200D70" w14:paraId="12CE0D75"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FD2B10"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69FAFA" w14:textId="77777777" w:rsidR="00817DA4" w:rsidRPr="00200D70" w:rsidRDefault="00817DA4" w:rsidP="00545472">
            <w:pPr>
              <w:rPr>
                <w:rFonts w:eastAsiaTheme="minorHAnsi" w:cs="Arial"/>
                <w:color w:val="000000" w:themeColor="text1"/>
              </w:rPr>
            </w:pPr>
            <w:r>
              <w:rPr>
                <w:rFonts w:eastAsiaTheme="minorHAnsi" w:cs="Arial"/>
                <w:color w:val="000000" w:themeColor="text1"/>
              </w:rPr>
              <w:t>n/a</w:t>
            </w:r>
          </w:p>
        </w:tc>
      </w:tr>
      <w:bookmarkEnd w:id="454"/>
    </w:tbl>
    <w:p w14:paraId="5DA51125" w14:textId="1CBDF754" w:rsidR="00CA7DEF" w:rsidRDefault="00CA7DEF" w:rsidP="00CA7DEF">
      <w:pPr>
        <w:rPr>
          <w:rFonts w:cs="Arial"/>
        </w:rPr>
      </w:pPr>
    </w:p>
    <w:p w14:paraId="208FB0A1" w14:textId="77777777" w:rsidR="00CA7DEF" w:rsidRPr="000371E0" w:rsidRDefault="00CA7DEF" w:rsidP="00CA7DEF">
      <w:pPr>
        <w:pStyle w:val="RELogSignal"/>
        <w:shd w:val="clear" w:color="auto" w:fill="F2F2F2" w:themeFill="background1" w:themeFillShade="F2"/>
      </w:pPr>
      <w:r w:rsidRPr="000371E0">
        <w:t>###</w:t>
      </w:r>
      <w:r>
        <w:t>LSG_RSCL_00006</w:t>
      </w:r>
      <w:r w:rsidRPr="000371E0">
        <w:t xml:space="preserve">### </w:t>
      </w:r>
      <w:bookmarkStart w:id="455" w:name="LSG_RSCL_HMI_stat_N"/>
      <w:r>
        <w:t>RSCL_HMI_stat</w:t>
      </w:r>
      <w:bookmarkEnd w:id="455"/>
    </w:p>
    <w:p w14:paraId="4377D174" w14:textId="77777777" w:rsidR="00CA7DEF" w:rsidRDefault="00CA7DEF" w:rsidP="00CA7DEF">
      <w:pPr>
        <w:rPr>
          <w:rFonts w:cs="Arial"/>
          <w:color w:val="000000"/>
        </w:rPr>
      </w:pPr>
      <w:bookmarkStart w:id="456" w:name="_Hlk56068067"/>
      <w:bookmarkStart w:id="457" w:name="LSG_RSCL_HMI_stat_D"/>
      <w:r>
        <w:rPr>
          <w:rFonts w:cs="Arial"/>
          <w:color w:val="000000"/>
        </w:rPr>
        <w:t>Signal between RSCL HMI Control and RSCL control describing the feature status incl. error detection.</w:t>
      </w:r>
    </w:p>
    <w:bookmarkEnd w:id="456"/>
    <w:p w14:paraId="66AB151F" w14:textId="77777777" w:rsidR="00CA7DEF" w:rsidRPr="00200D70" w:rsidRDefault="00CA7DEF" w:rsidP="00CA7DE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CA7DEF" w:rsidRPr="00200D70" w14:paraId="306B1AC5"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563920" w14:textId="77777777" w:rsidR="00CA7DEF" w:rsidRPr="00200D70" w:rsidRDefault="00CA7DEF"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026855702"/>
            <w:placeholder>
              <w:docPart w:val="36968CCF36764303868AFFC985C6BDA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DA6BED" w14:textId="77777777" w:rsidR="00CA7DEF" w:rsidRPr="00320989" w:rsidRDefault="00CA7DEF" w:rsidP="0054401A">
                <w:pPr>
                  <w:pStyle w:val="scriptNormal"/>
                  <w:rPr>
                    <w:color w:val="auto"/>
                  </w:rPr>
                </w:pPr>
                <w:r>
                  <w:rPr>
                    <w:color w:val="auto"/>
                  </w:rPr>
                  <w:t>A</w:t>
                </w:r>
              </w:p>
            </w:tc>
          </w:sdtContent>
        </w:sdt>
      </w:tr>
      <w:tr w:rsidR="00CA7DEF" w:rsidRPr="00200D70" w14:paraId="29C20FD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EECFD6"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A7F72B" w14:textId="3F0D4CEF" w:rsidR="00CA7DEF" w:rsidRPr="00200D70" w:rsidRDefault="00DB5403" w:rsidP="0054401A">
            <w:pPr>
              <w:rPr>
                <w:rFonts w:eastAsiaTheme="minorHAnsi" w:cs="Arial"/>
                <w:color w:val="000000" w:themeColor="text1"/>
              </w:rPr>
            </w:pPr>
            <w:r>
              <w:rPr>
                <w:rFonts w:eastAsiaTheme="minorHAnsi" w:cs="Arial"/>
                <w:color w:val="000000" w:themeColor="text1"/>
              </w:rPr>
              <w:t>n/a</w:t>
            </w:r>
          </w:p>
        </w:tc>
      </w:tr>
      <w:tr w:rsidR="00CA7DEF" w:rsidRPr="00200D70" w14:paraId="1FD41D72" w14:textId="77777777" w:rsidTr="00AE0BA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C9EE3C" w14:textId="77777777" w:rsidR="00CA7DEF" w:rsidRPr="00200D70" w:rsidRDefault="00CA7DEF" w:rsidP="0054401A">
            <w:pPr>
              <w:rPr>
                <w:rFonts w:cs="Arial"/>
                <w:b/>
                <w:bCs/>
                <w:lang w:val="en-GB"/>
              </w:rPr>
            </w:pPr>
            <w:r w:rsidRPr="00200D70">
              <w:rPr>
                <w:rFonts w:cs="Arial"/>
                <w:b/>
                <w:bCs/>
                <w:lang w:val="en-GB"/>
              </w:rPr>
              <w:t>Value</w:t>
            </w:r>
          </w:p>
          <w:p w14:paraId="08C549D1" w14:textId="77777777" w:rsidR="00CA7DEF" w:rsidRPr="00200D70" w:rsidRDefault="00CA7DEF"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3AD9E7C" w14:textId="74893BFB" w:rsidR="00CA7DEF" w:rsidRPr="00C05552" w:rsidRDefault="00AE0BA6" w:rsidP="0054401A">
            <w:pPr>
              <w:rPr>
                <w:rFonts w:eastAsiaTheme="minorHAnsi" w:cs="Arial"/>
                <w:bCs/>
                <w:lang w:val="en-GB"/>
              </w:rPr>
            </w:pPr>
            <w:r w:rsidRPr="00C05552">
              <w:rPr>
                <w:rFonts w:eastAsiaTheme="minorHAnsi" w:cs="Arial"/>
                <w:bCs/>
                <w:lang w:val="en-GB"/>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5C06F" w14:textId="6584ED71" w:rsidR="00CA7DEF" w:rsidRPr="00200D70" w:rsidRDefault="00AE0BA6" w:rsidP="0054401A">
            <w:pPr>
              <w:rPr>
                <w:rFonts w:eastAsiaTheme="minorHAnsi" w:cs="Arial"/>
                <w:color w:val="000000" w:themeColor="text1"/>
              </w:rPr>
            </w:pPr>
            <w:r>
              <w:rPr>
                <w:rFonts w:eastAsiaTheme="minorHAnsi" w:cs="Arial"/>
                <w:color w:val="000000" w:themeColor="text1"/>
              </w:rPr>
              <w:t>TBD</w:t>
            </w:r>
          </w:p>
        </w:tc>
      </w:tr>
      <w:tr w:rsidR="00CA7DEF" w:rsidRPr="00200D70" w14:paraId="6D7565B2" w14:textId="77777777" w:rsidTr="00AE0BA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7A5DF5"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C7334AE" w14:textId="081D7022" w:rsidR="00CA7DEF" w:rsidRPr="00C05552" w:rsidRDefault="00CA7DEF" w:rsidP="0054401A">
            <w:pPr>
              <w:rPr>
                <w:rFonts w:eastAsiaTheme="minorHAnsi" w:cs="Arial"/>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B8C54A" w14:textId="77777777" w:rsidR="00CA7DEF" w:rsidRPr="00200D70" w:rsidRDefault="00CA7DEF" w:rsidP="0054401A">
            <w:pPr>
              <w:rPr>
                <w:rFonts w:eastAsiaTheme="minorHAnsi" w:cs="Arial"/>
                <w:color w:val="000000" w:themeColor="text1"/>
              </w:rPr>
            </w:pPr>
            <w:r w:rsidRPr="00200D70">
              <w:rPr>
                <w:rFonts w:eastAsiaTheme="minorHAnsi" w:cs="Arial"/>
                <w:color w:val="000000" w:themeColor="text1"/>
              </w:rPr>
              <w:t>…</w:t>
            </w:r>
          </w:p>
        </w:tc>
      </w:tr>
      <w:tr w:rsidR="006169BA" w:rsidRPr="00200D70" w14:paraId="011A01BC"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CB583F" w14:textId="77777777" w:rsidR="006169BA" w:rsidRPr="00200D70" w:rsidRDefault="006169BA"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054905" w14:textId="4EB3ED86" w:rsidR="006169BA" w:rsidRPr="00C05552" w:rsidRDefault="006169BA" w:rsidP="006169BA">
            <w:pPr>
              <w:rPr>
                <w:rFonts w:eastAsiaTheme="minorHAnsi" w:cs="Arial"/>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CF2062" w14:textId="579621D0" w:rsidR="006169BA" w:rsidRPr="00200D70" w:rsidRDefault="006169BA" w:rsidP="006169BA">
            <w:pPr>
              <w:rPr>
                <w:rFonts w:eastAsiaTheme="minorHAnsi" w:cs="Arial"/>
                <w:color w:val="000000" w:themeColor="text1"/>
              </w:rPr>
            </w:pPr>
            <w:r w:rsidRPr="00200D70">
              <w:rPr>
                <w:rFonts w:eastAsiaTheme="minorHAnsi" w:cs="Arial"/>
                <w:color w:val="000000" w:themeColor="text1"/>
              </w:rPr>
              <w:t>…</w:t>
            </w:r>
          </w:p>
        </w:tc>
      </w:tr>
      <w:tr w:rsidR="006169BA" w:rsidRPr="00200D70" w14:paraId="54B68599"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C12A44" w14:textId="77777777" w:rsidR="006169BA" w:rsidRPr="00200D70" w:rsidRDefault="006169BA"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7F498C" w14:textId="359C039A" w:rsidR="006169BA" w:rsidRPr="00C05552" w:rsidRDefault="006169BA" w:rsidP="006169BA">
            <w:pPr>
              <w:rPr>
                <w:rFonts w:eastAsiaTheme="minorHAnsi" w:cs="Arial"/>
                <w:bCs/>
                <w:lang w:val="en-GB"/>
              </w:rPr>
            </w:pPr>
            <w:r w:rsidRPr="00C05552">
              <w:rPr>
                <w:rFonts w:eastAsiaTheme="minorHAnsi" w:cs="Arial"/>
                <w:bCs/>
                <w:lang w:val="en-GB"/>
              </w:rPr>
              <w:t>Error</w:t>
            </w:r>
            <w:r>
              <w:rPr>
                <w:rFonts w:eastAsiaTheme="minorHAnsi" w:cs="Arial"/>
                <w:bCs/>
                <w:lang w:val="en-GB"/>
              </w:rPr>
              <w:t xml:space="preserve"> PCL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3552CD" w14:textId="05B47B40" w:rsidR="006169BA" w:rsidRPr="00200D70" w:rsidRDefault="006169BA" w:rsidP="006169BA">
            <w:pPr>
              <w:rPr>
                <w:rFonts w:eastAsiaTheme="minorHAnsi" w:cs="Arial"/>
                <w:color w:val="000000" w:themeColor="text1"/>
              </w:rPr>
            </w:pPr>
            <w:r>
              <w:rPr>
                <w:rFonts w:eastAsiaTheme="minorHAnsi" w:cs="Arial"/>
                <w:color w:val="000000" w:themeColor="text1"/>
              </w:rPr>
              <w:t>No feedback signal from PCL system</w:t>
            </w:r>
            <w:r w:rsidR="00C412A9">
              <w:rPr>
                <w:rFonts w:eastAsiaTheme="minorHAnsi" w:cs="Arial"/>
                <w:color w:val="000000" w:themeColor="text1"/>
              </w:rPr>
              <w:t xml:space="preserve"> or RSCL PCL stat = Error</w:t>
            </w:r>
          </w:p>
        </w:tc>
      </w:tr>
      <w:tr w:rsidR="006169BA" w:rsidRPr="00200D70" w14:paraId="680AF930"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5621C701" w14:textId="77777777" w:rsidR="006169BA" w:rsidRPr="00200D70" w:rsidRDefault="006169BA"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DC51B8" w14:textId="4D5818FF" w:rsidR="006169BA" w:rsidRPr="00C05552" w:rsidRDefault="006169BA" w:rsidP="006169BA">
            <w:pPr>
              <w:rPr>
                <w:rFonts w:eastAsiaTheme="minorHAnsi" w:cs="Arial"/>
                <w:bCs/>
                <w:lang w:val="en-GB"/>
              </w:rPr>
            </w:pPr>
            <w:r>
              <w:rPr>
                <w:rFonts w:eastAsiaTheme="minorHAnsi" w:cs="Arial"/>
                <w:bCs/>
                <w:lang w:val="en-GB"/>
              </w:rPr>
              <w:t>Error WCL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37F04F" w14:textId="47C3C2DB" w:rsidR="006169BA" w:rsidRPr="00200D70" w:rsidRDefault="006169BA" w:rsidP="006169BA">
            <w:pPr>
              <w:rPr>
                <w:rFonts w:eastAsiaTheme="minorHAnsi" w:cs="Arial"/>
                <w:color w:val="000000" w:themeColor="text1"/>
              </w:rPr>
            </w:pPr>
            <w:r>
              <w:rPr>
                <w:rFonts w:eastAsiaTheme="minorHAnsi" w:cs="Arial"/>
                <w:color w:val="000000" w:themeColor="text1"/>
              </w:rPr>
              <w:t>No feedback signal from WCL system</w:t>
            </w:r>
          </w:p>
        </w:tc>
      </w:tr>
      <w:tr w:rsidR="006169BA" w:rsidRPr="00200D70" w14:paraId="69725399"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6549612" w14:textId="77777777" w:rsidR="006169BA" w:rsidRPr="00200D70" w:rsidRDefault="006169BA" w:rsidP="006169B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160DF361" w14:textId="3C172BB1" w:rsidR="006169BA" w:rsidRPr="00C05552" w:rsidRDefault="006169BA" w:rsidP="006169BA">
            <w:pPr>
              <w:rPr>
                <w:rFonts w:eastAsiaTheme="minorHAnsi" w:cs="Arial"/>
                <w:bCs/>
                <w:lang w:val="en-GB"/>
              </w:rPr>
            </w:pPr>
            <w:r>
              <w:rPr>
                <w:rFonts w:eastAsiaTheme="minorHAnsi" w:cs="Arial"/>
                <w:bCs/>
                <w:lang w:val="en-GB"/>
              </w:rPr>
              <w:t>Error RAL</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E849D" w14:textId="5FF400DD" w:rsidR="006169BA" w:rsidRPr="00200D70" w:rsidRDefault="006169BA" w:rsidP="006169BA">
            <w:pPr>
              <w:rPr>
                <w:rFonts w:eastAsiaTheme="minorHAnsi" w:cs="Arial"/>
                <w:color w:val="000000" w:themeColor="text1"/>
              </w:rPr>
            </w:pPr>
            <w:r>
              <w:rPr>
                <w:rFonts w:eastAsiaTheme="minorHAnsi" w:cs="Arial"/>
                <w:color w:val="000000" w:themeColor="text1"/>
              </w:rPr>
              <w:t>No feedback signal from RAL system</w:t>
            </w:r>
          </w:p>
        </w:tc>
      </w:tr>
      <w:tr w:rsidR="006169BA" w:rsidRPr="00200D70" w14:paraId="52236C4D" w14:textId="77777777" w:rsidTr="001703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61FE093E" w14:textId="77777777" w:rsidR="006169BA" w:rsidRPr="00200D70" w:rsidRDefault="006169BA" w:rsidP="006169B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69B5889B" w14:textId="2ED1F6C7" w:rsidR="006169BA" w:rsidRPr="00C05552" w:rsidRDefault="006169BA" w:rsidP="006169BA">
            <w:pPr>
              <w:rPr>
                <w:rFonts w:eastAsiaTheme="minorHAnsi" w:cs="Arial"/>
                <w:bCs/>
                <w:lang w:val="en-GB"/>
              </w:rPr>
            </w:pPr>
            <w:r>
              <w:rPr>
                <w:rFonts w:eastAsiaTheme="minorHAnsi" w:cs="Arial"/>
                <w:bCs/>
                <w:lang w:val="en-GB"/>
              </w:rPr>
              <w:t>Error 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469086" w14:textId="47F4F7A0" w:rsidR="006169BA" w:rsidRPr="00200D70" w:rsidRDefault="006169BA" w:rsidP="006169BA">
            <w:pPr>
              <w:rPr>
                <w:rFonts w:eastAsiaTheme="minorHAnsi" w:cs="Arial"/>
                <w:color w:val="000000" w:themeColor="text1"/>
              </w:rPr>
            </w:pPr>
            <w:r>
              <w:rPr>
                <w:rFonts w:eastAsiaTheme="minorHAnsi" w:cs="Arial"/>
                <w:color w:val="000000" w:themeColor="text1"/>
              </w:rPr>
              <w:t>No feedback signal from RCL system</w:t>
            </w:r>
          </w:p>
        </w:tc>
      </w:tr>
      <w:tr w:rsidR="006169BA" w:rsidRPr="00200D70" w14:paraId="3C81EDD6" w14:textId="77777777" w:rsidTr="001703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08069543" w14:textId="77777777" w:rsidR="006169BA" w:rsidRPr="00200D70" w:rsidRDefault="006169BA" w:rsidP="006169BA">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tcPr>
          <w:p w14:paraId="7F98D140" w14:textId="1BCC8BF8" w:rsidR="006169BA" w:rsidRPr="00C05552" w:rsidRDefault="006169BA" w:rsidP="006169BA">
            <w:pPr>
              <w:rPr>
                <w:rFonts w:eastAsiaTheme="minorHAnsi" w:cs="Arial"/>
                <w:bCs/>
                <w:lang w:val="en-GB"/>
              </w:rPr>
            </w:pPr>
            <w:r>
              <w:rPr>
                <w:rFonts w:eastAsiaTheme="minorHAnsi" w:cs="Arial"/>
                <w:bCs/>
                <w:lang w:val="en-GB"/>
              </w:rPr>
              <w:t>Error URCL</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A08102" w14:textId="11227094" w:rsidR="006169BA" w:rsidRPr="00200D70" w:rsidRDefault="006169BA" w:rsidP="006169BA">
            <w:pPr>
              <w:rPr>
                <w:rFonts w:eastAsiaTheme="minorHAnsi" w:cs="Arial"/>
                <w:color w:val="000000" w:themeColor="text1"/>
              </w:rPr>
            </w:pPr>
            <w:r>
              <w:rPr>
                <w:rFonts w:eastAsiaTheme="minorHAnsi" w:cs="Arial"/>
                <w:color w:val="000000" w:themeColor="text1"/>
              </w:rPr>
              <w:t>No feedback signal from URCL system</w:t>
            </w:r>
          </w:p>
        </w:tc>
      </w:tr>
      <w:tr w:rsidR="006169BA" w:rsidRPr="00200D70" w14:paraId="1D8ACFA6"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42AF0A" w14:textId="77777777" w:rsidR="006169BA" w:rsidRPr="00200D70" w:rsidRDefault="006169BA" w:rsidP="006169B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41C762" w14:textId="55047331" w:rsidR="006169BA" w:rsidRPr="00200D70" w:rsidRDefault="006169BA" w:rsidP="006169BA">
            <w:pPr>
              <w:rPr>
                <w:rFonts w:eastAsiaTheme="minorHAnsi" w:cs="Arial"/>
                <w:color w:val="000000" w:themeColor="text1"/>
              </w:rPr>
            </w:pPr>
            <w:r>
              <w:rPr>
                <w:rFonts w:eastAsiaTheme="minorHAnsi" w:cs="Arial"/>
                <w:color w:val="000000" w:themeColor="text1"/>
              </w:rPr>
              <w:t>n/a</w:t>
            </w:r>
          </w:p>
        </w:tc>
      </w:tr>
      <w:bookmarkEnd w:id="457"/>
    </w:tbl>
    <w:p w14:paraId="232F0379" w14:textId="7AEBA173" w:rsidR="00CA7DEF" w:rsidRDefault="00CA7DEF" w:rsidP="00CA7DEF"/>
    <w:p w14:paraId="63B8F51D" w14:textId="77777777" w:rsidR="004C748C" w:rsidRDefault="004C748C" w:rsidP="004C748C">
      <w:pPr>
        <w:rPr>
          <w:rFonts w:cs="Arial"/>
        </w:rPr>
      </w:pPr>
    </w:p>
    <w:p w14:paraId="49A046C8" w14:textId="76B99F24" w:rsidR="004C748C" w:rsidRPr="000371E0" w:rsidRDefault="004C748C" w:rsidP="004C748C">
      <w:pPr>
        <w:pStyle w:val="RELogSignal"/>
        <w:shd w:val="clear" w:color="auto" w:fill="F2F2F2" w:themeFill="background1" w:themeFillShade="F2"/>
      </w:pPr>
      <w:r w:rsidRPr="000371E0">
        <w:t>###</w:t>
      </w:r>
      <w:r>
        <w:t>LSG_RSCL_00043</w:t>
      </w:r>
      <w:r w:rsidRPr="000371E0">
        <w:t xml:space="preserve">### </w:t>
      </w:r>
      <w:bookmarkStart w:id="458" w:name="LSG_RSCL_Voice_stat_N"/>
      <w:r>
        <w:t>RSCL_Voice_stat</w:t>
      </w:r>
      <w:bookmarkEnd w:id="458"/>
    </w:p>
    <w:p w14:paraId="24C83A0E" w14:textId="4A821CA3" w:rsidR="004C748C" w:rsidRPr="00BE0358" w:rsidRDefault="00BE0358" w:rsidP="004C748C">
      <w:pPr>
        <w:rPr>
          <w:rFonts w:cs="Arial"/>
          <w:color w:val="000000"/>
        </w:rPr>
      </w:pPr>
      <w:bookmarkStart w:id="459" w:name="LSG_RSCL_Voice_stat_D"/>
      <w:r>
        <w:rPr>
          <w:rFonts w:cs="Arial"/>
          <w:color w:val="000000"/>
        </w:rPr>
        <w:t>Signal between RSCL Voice Control and RSCL control describing the feature status incl. error detection.</w:t>
      </w:r>
    </w:p>
    <w:p w14:paraId="3067E4EF" w14:textId="77777777" w:rsidR="004C748C" w:rsidRPr="00200D70" w:rsidRDefault="004C748C" w:rsidP="004C748C">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C748C" w:rsidRPr="00200D70" w14:paraId="371BB5A6"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C660FE" w14:textId="77777777" w:rsidR="004C748C" w:rsidRPr="00200D70" w:rsidRDefault="004C748C"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45705251"/>
            <w:placeholder>
              <w:docPart w:val="6D2A3AF720F341258F568E741D8421E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83C4A6" w14:textId="7367CCB6" w:rsidR="004C748C" w:rsidRPr="00320989" w:rsidRDefault="00BE0358" w:rsidP="00B95D65">
                <w:pPr>
                  <w:pStyle w:val="scriptNormal"/>
                  <w:rPr>
                    <w:color w:val="auto"/>
                  </w:rPr>
                </w:pPr>
                <w:r>
                  <w:rPr>
                    <w:color w:val="auto"/>
                  </w:rPr>
                  <w:t>A</w:t>
                </w:r>
              </w:p>
            </w:tc>
          </w:sdtContent>
        </w:sdt>
      </w:tr>
      <w:tr w:rsidR="004C748C" w:rsidRPr="00200D70" w14:paraId="4D969E31"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4F2EC9" w14:textId="77777777" w:rsidR="004C748C" w:rsidRPr="00200D70" w:rsidRDefault="004C748C" w:rsidP="00B95D65">
            <w:pPr>
              <w:rPr>
                <w:rFonts w:cs="Arial"/>
                <w:b/>
                <w:bCs/>
                <w:lang w:val="en-GB"/>
              </w:rPr>
            </w:pPr>
            <w:r w:rsidRPr="00200D70">
              <w:rPr>
                <w:rFonts w:cs="Arial"/>
                <w:b/>
                <w:bCs/>
                <w:lang w:val="en-GB"/>
              </w:rPr>
              <w:t>Value</w:t>
            </w:r>
          </w:p>
          <w:p w14:paraId="15C2AC04" w14:textId="77777777" w:rsidR="004C748C" w:rsidRPr="00200D70" w:rsidRDefault="004C748C" w:rsidP="00B95D6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4DC482" w14:textId="26199686" w:rsidR="004C748C" w:rsidRPr="00200D70" w:rsidRDefault="00BE0358" w:rsidP="00B95D65">
            <w:pPr>
              <w:rPr>
                <w:rFonts w:eastAsiaTheme="minorHAnsi" w:cs="Arial"/>
                <w:b/>
                <w:bCs/>
                <w:lang w:val="en-GB"/>
              </w:rPr>
            </w:pPr>
            <w:r>
              <w:rPr>
                <w:rFonts w:eastAsiaTheme="minorHAnsi" w:cs="Arial"/>
                <w:color w:val="000000" w:themeColor="text1"/>
              </w:rPr>
              <w:t>All different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788BC4" w14:textId="4309F5FF" w:rsidR="004C748C" w:rsidRPr="00200D70" w:rsidRDefault="00BE0358" w:rsidP="00B95D65">
            <w:pPr>
              <w:rPr>
                <w:rFonts w:eastAsiaTheme="minorHAnsi" w:cs="Arial"/>
                <w:color w:val="000000" w:themeColor="text1"/>
              </w:rPr>
            </w:pPr>
            <w:r>
              <w:rPr>
                <w:rFonts w:eastAsiaTheme="minorHAnsi" w:cs="Arial"/>
                <w:color w:val="000000" w:themeColor="text1"/>
              </w:rPr>
              <w:t>TBD</w:t>
            </w:r>
          </w:p>
        </w:tc>
      </w:tr>
      <w:tr w:rsidR="004C748C" w:rsidRPr="00200D70" w14:paraId="3C8ABE73"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3F9C4A"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5B783B" w14:textId="77777777" w:rsidR="004C748C" w:rsidRPr="00200D70" w:rsidRDefault="004C748C" w:rsidP="00B95D6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2055DC" w14:textId="77777777" w:rsidR="004C748C" w:rsidRPr="00200D70" w:rsidRDefault="004C748C" w:rsidP="00B95D65">
            <w:pPr>
              <w:rPr>
                <w:rFonts w:eastAsiaTheme="minorHAnsi" w:cs="Arial"/>
                <w:color w:val="000000" w:themeColor="text1"/>
              </w:rPr>
            </w:pPr>
            <w:r w:rsidRPr="00200D70">
              <w:rPr>
                <w:rFonts w:eastAsiaTheme="minorHAnsi" w:cs="Arial"/>
                <w:color w:val="000000" w:themeColor="text1"/>
              </w:rPr>
              <w:t>…</w:t>
            </w:r>
          </w:p>
        </w:tc>
      </w:tr>
      <w:tr w:rsidR="004C748C" w:rsidRPr="00200D70" w14:paraId="675FF275"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B92057"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1A65ED" w14:textId="77777777" w:rsidR="004C748C" w:rsidRPr="00200D70" w:rsidRDefault="004C748C" w:rsidP="00B95D6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C4F10A" w14:textId="77777777" w:rsidR="004C748C" w:rsidRPr="00200D70" w:rsidRDefault="004C748C" w:rsidP="00B95D65">
            <w:pPr>
              <w:rPr>
                <w:rFonts w:eastAsiaTheme="minorHAnsi" w:cs="Arial"/>
                <w:color w:val="000000" w:themeColor="text1"/>
              </w:rPr>
            </w:pPr>
            <w:r w:rsidRPr="00200D70">
              <w:rPr>
                <w:rFonts w:eastAsiaTheme="minorHAnsi" w:cs="Arial"/>
                <w:color w:val="000000" w:themeColor="text1"/>
              </w:rPr>
              <w:t>…</w:t>
            </w:r>
          </w:p>
        </w:tc>
      </w:tr>
      <w:tr w:rsidR="004C748C" w:rsidRPr="00200D70" w14:paraId="2380C186"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E56CEF"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910563" w14:textId="77777777" w:rsidR="004C748C" w:rsidRPr="00200D70" w:rsidRDefault="004C748C" w:rsidP="00B95D6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886467" w14:textId="77777777" w:rsidR="004C748C" w:rsidRPr="00200D70" w:rsidRDefault="004C748C" w:rsidP="00B95D65">
            <w:pPr>
              <w:rPr>
                <w:rFonts w:eastAsiaTheme="minorHAnsi" w:cs="Arial"/>
                <w:color w:val="000000" w:themeColor="text1"/>
              </w:rPr>
            </w:pPr>
          </w:p>
        </w:tc>
      </w:tr>
      <w:tr w:rsidR="004C748C" w:rsidRPr="00200D70" w14:paraId="603DBE60"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8D0022"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4AD2A5" w14:textId="367F0EAA" w:rsidR="004C748C" w:rsidRPr="00BE0358" w:rsidRDefault="00BE0358" w:rsidP="00B95D65">
            <w:pPr>
              <w:rPr>
                <w:rFonts w:eastAsiaTheme="minorHAnsi" w:cs="Arial"/>
                <w:bCs/>
                <w:lang w:val="en-GB"/>
              </w:rPr>
            </w:pPr>
            <w:r w:rsidRPr="00BE0358">
              <w:rPr>
                <w:rFonts w:eastAsiaTheme="minorHAnsi" w:cs="Arial"/>
                <w:bCs/>
                <w:lang w:val="en-GB"/>
              </w:rPr>
              <w:t>Error</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7FE9EB" w14:textId="77777777" w:rsidR="004C748C" w:rsidRPr="00200D70" w:rsidRDefault="004C748C" w:rsidP="00B95D65">
            <w:pPr>
              <w:rPr>
                <w:rFonts w:eastAsiaTheme="minorHAnsi" w:cs="Arial"/>
                <w:color w:val="000000" w:themeColor="text1"/>
              </w:rPr>
            </w:pPr>
          </w:p>
        </w:tc>
      </w:tr>
      <w:tr w:rsidR="004C748C" w:rsidRPr="00200D70" w14:paraId="0BBC20C3"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BD5931" w14:textId="77777777" w:rsidR="004C748C" w:rsidRPr="00200D70" w:rsidRDefault="004C748C"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13915A" w14:textId="24F83212" w:rsidR="004C748C" w:rsidRPr="00200D70" w:rsidRDefault="00BE0358" w:rsidP="00B95D65">
            <w:pPr>
              <w:rPr>
                <w:rFonts w:eastAsiaTheme="minorHAnsi" w:cs="Arial"/>
                <w:color w:val="000000" w:themeColor="text1"/>
              </w:rPr>
            </w:pPr>
            <w:r>
              <w:rPr>
                <w:rFonts w:eastAsiaTheme="minorHAnsi" w:cs="Arial"/>
                <w:color w:val="000000" w:themeColor="text1"/>
              </w:rPr>
              <w:t>n/a</w:t>
            </w:r>
          </w:p>
        </w:tc>
      </w:tr>
      <w:bookmarkEnd w:id="459"/>
    </w:tbl>
    <w:p w14:paraId="4B417E01" w14:textId="77777777" w:rsidR="004C748C" w:rsidRDefault="004C748C" w:rsidP="004C748C">
      <w:pPr>
        <w:rPr>
          <w:rFonts w:cs="Arial"/>
        </w:rPr>
      </w:pPr>
    </w:p>
    <w:p w14:paraId="3C9DA2CD" w14:textId="77777777" w:rsidR="004C748C" w:rsidRDefault="004C748C" w:rsidP="00CA7DEF"/>
    <w:p w14:paraId="73C08E9D" w14:textId="77777777" w:rsidR="00CA7DEF" w:rsidRPr="000371E0" w:rsidRDefault="00CA7DEF" w:rsidP="00CA7DEF">
      <w:pPr>
        <w:pStyle w:val="RELogSignal"/>
        <w:shd w:val="clear" w:color="auto" w:fill="F2F2F2" w:themeFill="background1" w:themeFillShade="F2"/>
      </w:pPr>
      <w:r w:rsidRPr="000371E0">
        <w:t>###</w:t>
      </w:r>
      <w:r>
        <w:t>LSG_RSCL_00008</w:t>
      </w:r>
      <w:r w:rsidRPr="000371E0">
        <w:t xml:space="preserve">### </w:t>
      </w:r>
      <w:bookmarkStart w:id="460" w:name="LSG_RSCL_PCL_Stat_N"/>
      <w:r>
        <w:t>RSCL_PCL_Stat</w:t>
      </w:r>
      <w:bookmarkEnd w:id="460"/>
    </w:p>
    <w:p w14:paraId="3D2C1CCA" w14:textId="77777777" w:rsidR="00CA7DEF" w:rsidRDefault="00CA7DEF" w:rsidP="00CA7DEF">
      <w:bookmarkStart w:id="461" w:name="LSG_RSCL_PCL_Stat_D"/>
      <w:r>
        <w:t>Signal generated by PCL control showing status of rear inner door handles incl. error detection and comparison with RSCL PCL Rq.</w:t>
      </w:r>
    </w:p>
    <w:p w14:paraId="60593FAE" w14:textId="77777777" w:rsidR="00CA7DEF" w:rsidRPr="00200D70" w:rsidRDefault="00CA7DEF" w:rsidP="00CA7DE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CA7DEF" w:rsidRPr="00200D70" w14:paraId="2AC2FC7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ECEF4B" w14:textId="77777777" w:rsidR="00CA7DEF" w:rsidRPr="00200D70" w:rsidRDefault="00CA7DEF"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9251650"/>
            <w:placeholder>
              <w:docPart w:val="54C09EC744A54213A3BC42F9FA8E6DE2"/>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A4FE77" w14:textId="77777777" w:rsidR="00CA7DEF" w:rsidRPr="00320989" w:rsidRDefault="00CA7DEF" w:rsidP="0054401A">
                <w:pPr>
                  <w:pStyle w:val="scriptNormal"/>
                  <w:rPr>
                    <w:color w:val="auto"/>
                  </w:rPr>
                </w:pPr>
                <w:r>
                  <w:rPr>
                    <w:color w:val="auto"/>
                  </w:rPr>
                  <w:t>A</w:t>
                </w:r>
              </w:p>
            </w:tc>
          </w:sdtContent>
        </w:sdt>
      </w:tr>
      <w:tr w:rsidR="00CA7DEF" w:rsidRPr="00200D70" w14:paraId="17CB190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5D1869"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7E352F" w14:textId="77777777" w:rsidR="00CA7DEF" w:rsidRPr="00200D70" w:rsidRDefault="00CA7DEF" w:rsidP="0054401A">
            <w:pPr>
              <w:rPr>
                <w:rFonts w:eastAsiaTheme="minorHAnsi" w:cs="Arial"/>
                <w:color w:val="000000" w:themeColor="text1"/>
              </w:rPr>
            </w:pPr>
            <w:r>
              <w:rPr>
                <w:rFonts w:eastAsiaTheme="minorHAnsi" w:cs="Arial"/>
                <w:color w:val="000000" w:themeColor="text1"/>
              </w:rPr>
              <w:t>n/a</w:t>
            </w:r>
          </w:p>
        </w:tc>
      </w:tr>
      <w:tr w:rsidR="00CA7DEF" w:rsidRPr="00200D70" w14:paraId="1E9CF2BB"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8BE9EC" w14:textId="77777777" w:rsidR="00CA7DEF" w:rsidRPr="00200D70" w:rsidRDefault="00CA7DEF" w:rsidP="0054401A">
            <w:pPr>
              <w:rPr>
                <w:rFonts w:cs="Arial"/>
                <w:b/>
                <w:bCs/>
                <w:lang w:val="en-GB"/>
              </w:rPr>
            </w:pPr>
            <w:r w:rsidRPr="00200D70">
              <w:rPr>
                <w:rFonts w:cs="Arial"/>
                <w:b/>
                <w:bCs/>
                <w:lang w:val="en-GB"/>
              </w:rPr>
              <w:t>Value</w:t>
            </w:r>
          </w:p>
          <w:p w14:paraId="4399EE68" w14:textId="77777777" w:rsidR="00CA7DEF" w:rsidRPr="00200D70" w:rsidRDefault="00CA7DEF"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5BE64C" w14:textId="77777777" w:rsidR="00CA7DEF" w:rsidRPr="00200D70" w:rsidRDefault="00CA7DEF" w:rsidP="0054401A">
            <w:pPr>
              <w:rPr>
                <w:rFonts w:eastAsiaTheme="minorHAnsi" w:cs="Arial"/>
                <w:b/>
                <w:bCs/>
                <w:lang w:val="en-GB"/>
              </w:rPr>
            </w:pPr>
            <w:r>
              <w:rPr>
                <w:rFonts w:eastAsiaTheme="minorHAnsi" w:cs="Arial"/>
                <w:color w:val="000000" w:themeColor="text1"/>
              </w:rPr>
              <w:t>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9EB544" w14:textId="77777777" w:rsidR="00CA7DEF" w:rsidRPr="00200D70" w:rsidRDefault="00CA7DEF" w:rsidP="0054401A">
            <w:pPr>
              <w:rPr>
                <w:rFonts w:eastAsiaTheme="minorHAnsi" w:cs="Arial"/>
                <w:color w:val="000000" w:themeColor="text1"/>
              </w:rPr>
            </w:pPr>
            <w:r>
              <w:rPr>
                <w:rFonts w:eastAsiaTheme="minorHAnsi" w:cs="Arial"/>
                <w:color w:val="000000" w:themeColor="text1"/>
              </w:rPr>
              <w:t>Both rear inner handles disabled</w:t>
            </w:r>
          </w:p>
        </w:tc>
      </w:tr>
      <w:tr w:rsidR="00CA7DEF" w:rsidRPr="00200D70" w14:paraId="044C06A6"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8C1AF"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CB1091" w14:textId="77777777" w:rsidR="00CA7DEF" w:rsidRPr="00200D70" w:rsidRDefault="00CA7DEF" w:rsidP="0054401A">
            <w:pPr>
              <w:rPr>
                <w:rFonts w:eastAsiaTheme="minorHAnsi" w:cs="Arial"/>
                <w:b/>
                <w:bCs/>
                <w:lang w:val="en-GB"/>
              </w:rPr>
            </w:pPr>
            <w:r>
              <w:rPr>
                <w:rFonts w:eastAsiaTheme="minorHAnsi" w:cs="Arial"/>
                <w:color w:val="000000" w:themeColor="text1"/>
              </w:rPr>
              <w:t>deactivated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477B24" w14:textId="77777777" w:rsidR="00CA7DEF" w:rsidRPr="00200D70" w:rsidRDefault="00CA7DEF" w:rsidP="0054401A">
            <w:pPr>
              <w:rPr>
                <w:rFonts w:eastAsiaTheme="minorHAnsi" w:cs="Arial"/>
                <w:color w:val="000000" w:themeColor="text1"/>
              </w:rPr>
            </w:pPr>
            <w:r>
              <w:rPr>
                <w:rFonts w:eastAsiaTheme="minorHAnsi" w:cs="Arial"/>
                <w:color w:val="000000" w:themeColor="text1"/>
              </w:rPr>
              <w:t>Both rear inner handles enabled</w:t>
            </w:r>
          </w:p>
        </w:tc>
      </w:tr>
      <w:tr w:rsidR="00CA7DEF" w:rsidRPr="00200D70" w14:paraId="7543983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7B75D"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32594F" w14:textId="77777777" w:rsidR="00CA7DEF" w:rsidRPr="00200D70" w:rsidRDefault="00CA7DEF" w:rsidP="0054401A">
            <w:pPr>
              <w:rPr>
                <w:rFonts w:eastAsiaTheme="minorHAnsi" w:cs="Arial"/>
                <w:b/>
                <w:bCs/>
                <w:lang w:val="en-GB"/>
              </w:rPr>
            </w:pPr>
            <w:r w:rsidRPr="007C12AE">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98DC2E" w14:textId="77777777" w:rsidR="00CA7DEF" w:rsidRPr="00200D70" w:rsidRDefault="00CA7DEF" w:rsidP="0054401A">
            <w:pPr>
              <w:rPr>
                <w:rFonts w:eastAsiaTheme="minorHAnsi" w:cs="Arial"/>
                <w:color w:val="000000" w:themeColor="text1"/>
              </w:rPr>
            </w:pPr>
            <w:r>
              <w:rPr>
                <w:rFonts w:eastAsiaTheme="minorHAnsi" w:cs="Arial"/>
                <w:color w:val="000000" w:themeColor="text1"/>
              </w:rPr>
              <w:t>User request does not match rear inner door handle status</w:t>
            </w:r>
          </w:p>
        </w:tc>
      </w:tr>
      <w:tr w:rsidR="00CA7DEF" w:rsidRPr="00200D70" w14:paraId="03EED68D"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327494"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AF3771" w14:textId="77777777" w:rsidR="00CA7DEF" w:rsidRPr="00200D70" w:rsidRDefault="00CA7DEF" w:rsidP="0054401A">
            <w:pPr>
              <w:rPr>
                <w:rFonts w:eastAsiaTheme="minorHAnsi" w:cs="Arial"/>
                <w:color w:val="000000" w:themeColor="text1"/>
              </w:rPr>
            </w:pPr>
            <w:r>
              <w:rPr>
                <w:rFonts w:eastAsiaTheme="minorHAnsi" w:cs="Arial"/>
                <w:color w:val="000000" w:themeColor="text1"/>
              </w:rPr>
              <w:t>n/a</w:t>
            </w:r>
          </w:p>
        </w:tc>
      </w:tr>
      <w:bookmarkEnd w:id="461"/>
    </w:tbl>
    <w:p w14:paraId="408D3FDD" w14:textId="1C796A6C" w:rsidR="00CA7DEF" w:rsidRDefault="00CA7DEF" w:rsidP="00CA7DEF"/>
    <w:p w14:paraId="3383F387" w14:textId="77777777" w:rsidR="00CA7DEF" w:rsidRPr="000371E0" w:rsidRDefault="00CA7DEF" w:rsidP="00CA7DEF">
      <w:pPr>
        <w:pStyle w:val="RELogSignal"/>
        <w:shd w:val="clear" w:color="auto" w:fill="F2F2F2" w:themeFill="background1" w:themeFillShade="F2"/>
      </w:pPr>
      <w:r w:rsidRPr="000371E0">
        <w:t>###</w:t>
      </w:r>
      <w:r>
        <w:t>LSG_RSCL_00016</w:t>
      </w:r>
      <w:r w:rsidRPr="000371E0">
        <w:t xml:space="preserve">### </w:t>
      </w:r>
      <w:bookmarkStart w:id="462" w:name="LSG_RSCL_WCL_stat_N"/>
      <w:r>
        <w:t>RSCL_WCL_stat</w:t>
      </w:r>
      <w:bookmarkEnd w:id="462"/>
    </w:p>
    <w:p w14:paraId="68226206" w14:textId="77777777" w:rsidR="00CA7DEF" w:rsidRPr="00200D70" w:rsidRDefault="00CA7DEF" w:rsidP="00CA7DEF">
      <w:pPr>
        <w:rPr>
          <w:rFonts w:cs="Arial"/>
        </w:rPr>
      </w:pPr>
      <w:bookmarkStart w:id="463" w:name="LSG_RSCL_WCL_stat_D"/>
      <w:r>
        <w:rPr>
          <w:rFonts w:cs="Arial"/>
        </w:rPr>
        <w:t>Signal generated by WCL Control based on RSCL RWDL stat from Rear Window Device Control</w:t>
      </w:r>
    </w:p>
    <w:p w14:paraId="0A17742C" w14:textId="77777777" w:rsidR="00CA7DEF" w:rsidRPr="00200D70" w:rsidRDefault="00CA7DEF" w:rsidP="00CA7DE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CA7DEF" w:rsidRPr="00200D70" w14:paraId="341E3C77"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D0765B" w14:textId="77777777" w:rsidR="00CA7DEF" w:rsidRPr="00200D70" w:rsidRDefault="00CA7DEF"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22125776"/>
            <w:placeholder>
              <w:docPart w:val="6E185B011F90446CB6943FC16B28006D"/>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5947A5" w14:textId="77777777" w:rsidR="00CA7DEF" w:rsidRPr="00320989" w:rsidRDefault="00CA7DEF" w:rsidP="0054401A">
                <w:pPr>
                  <w:pStyle w:val="scriptNormal"/>
                  <w:rPr>
                    <w:color w:val="auto"/>
                  </w:rPr>
                </w:pPr>
                <w:r>
                  <w:rPr>
                    <w:color w:val="auto"/>
                  </w:rPr>
                  <w:t>QM</w:t>
                </w:r>
              </w:p>
            </w:tc>
          </w:sdtContent>
        </w:sdt>
      </w:tr>
      <w:tr w:rsidR="00CA7DEF" w:rsidRPr="00200D70" w14:paraId="2D21D8A4"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026B90"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E52DFC" w14:textId="23B5D336" w:rsidR="00CA7DEF" w:rsidRPr="00200D70" w:rsidRDefault="00DB5403" w:rsidP="0054401A">
            <w:pPr>
              <w:rPr>
                <w:rFonts w:eastAsiaTheme="minorHAnsi" w:cs="Arial"/>
                <w:color w:val="000000" w:themeColor="text1"/>
              </w:rPr>
            </w:pPr>
            <w:r>
              <w:rPr>
                <w:rFonts w:eastAsiaTheme="minorHAnsi" w:cs="Arial"/>
                <w:color w:val="000000" w:themeColor="text1"/>
              </w:rPr>
              <w:t>n/a</w:t>
            </w:r>
          </w:p>
        </w:tc>
      </w:tr>
      <w:tr w:rsidR="00CA7DEF" w:rsidRPr="00200D70" w14:paraId="72378042"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8A34A5" w14:textId="77777777" w:rsidR="00CA7DEF" w:rsidRPr="00200D70" w:rsidRDefault="00CA7DEF" w:rsidP="0054401A">
            <w:pPr>
              <w:rPr>
                <w:rFonts w:cs="Arial"/>
                <w:b/>
                <w:bCs/>
                <w:lang w:val="en-GB"/>
              </w:rPr>
            </w:pPr>
            <w:r w:rsidRPr="00200D70">
              <w:rPr>
                <w:rFonts w:cs="Arial"/>
                <w:b/>
                <w:bCs/>
                <w:lang w:val="en-GB"/>
              </w:rPr>
              <w:t>Value</w:t>
            </w:r>
          </w:p>
          <w:p w14:paraId="6912874A" w14:textId="77777777" w:rsidR="00CA7DEF" w:rsidRPr="00200D70" w:rsidRDefault="00CA7DEF"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DD0AB6" w14:textId="38D21496" w:rsidR="00CA7DEF" w:rsidRPr="00C05552" w:rsidRDefault="00AE0BA6" w:rsidP="0054401A">
            <w:pPr>
              <w:rPr>
                <w:rFonts w:eastAsiaTheme="minorHAnsi" w:cs="Arial"/>
                <w:bCs/>
                <w:lang w:val="en-GB"/>
              </w:rPr>
            </w:pPr>
            <w:r w:rsidRPr="00C05552">
              <w:rPr>
                <w:rFonts w:eastAsiaTheme="minorHAnsi" w:cs="Arial"/>
                <w:bCs/>
                <w:lang w:val="en-GB"/>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F0A003" w14:textId="17D119B2" w:rsidR="00CA7DEF" w:rsidRPr="00200D70" w:rsidRDefault="00AE0BA6" w:rsidP="0054401A">
            <w:pPr>
              <w:rPr>
                <w:rFonts w:eastAsiaTheme="minorHAnsi" w:cs="Arial"/>
                <w:color w:val="000000" w:themeColor="text1"/>
              </w:rPr>
            </w:pPr>
            <w:r>
              <w:rPr>
                <w:rFonts w:eastAsiaTheme="minorHAnsi" w:cs="Arial"/>
                <w:color w:val="000000" w:themeColor="text1"/>
              </w:rPr>
              <w:t xml:space="preserve">Rear Window </w:t>
            </w:r>
            <w:r w:rsidR="00C05552">
              <w:rPr>
                <w:rFonts w:eastAsiaTheme="minorHAnsi" w:cs="Arial"/>
                <w:color w:val="000000" w:themeColor="text1"/>
              </w:rPr>
              <w:t>s</w:t>
            </w:r>
            <w:r>
              <w:rPr>
                <w:rFonts w:eastAsiaTheme="minorHAnsi" w:cs="Arial"/>
                <w:color w:val="000000" w:themeColor="text1"/>
              </w:rPr>
              <w:t xml:space="preserve">witches </w:t>
            </w:r>
            <w:r w:rsidR="00C05552">
              <w:rPr>
                <w:rFonts w:eastAsiaTheme="minorHAnsi" w:cs="Arial"/>
                <w:color w:val="000000" w:themeColor="text1"/>
              </w:rPr>
              <w:t>disabled</w:t>
            </w:r>
          </w:p>
        </w:tc>
      </w:tr>
      <w:tr w:rsidR="00CA7DEF" w:rsidRPr="00200D70" w14:paraId="3F410C5B"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056C4"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4D8187" w14:textId="435BB484" w:rsidR="00CA7DEF" w:rsidRPr="00C05552" w:rsidRDefault="00AE0BA6" w:rsidP="0054401A">
            <w:pPr>
              <w:rPr>
                <w:rFonts w:eastAsiaTheme="minorHAnsi" w:cs="Arial"/>
                <w:bCs/>
                <w:lang w:val="en-GB"/>
              </w:rPr>
            </w:pPr>
            <w:r w:rsidRPr="00C05552">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F2091" w14:textId="1B2E5E96" w:rsidR="00CA7DEF" w:rsidRPr="00200D70" w:rsidRDefault="00AE0BA6" w:rsidP="0054401A">
            <w:pPr>
              <w:rPr>
                <w:rFonts w:eastAsiaTheme="minorHAnsi" w:cs="Arial"/>
                <w:color w:val="000000" w:themeColor="text1"/>
              </w:rPr>
            </w:pPr>
            <w:r>
              <w:rPr>
                <w:rFonts w:eastAsiaTheme="minorHAnsi" w:cs="Arial"/>
                <w:color w:val="000000" w:themeColor="text1"/>
              </w:rPr>
              <w:t xml:space="preserve">Rear Window switches </w:t>
            </w:r>
            <w:r w:rsidR="00C05552">
              <w:rPr>
                <w:rFonts w:eastAsiaTheme="minorHAnsi" w:cs="Arial"/>
                <w:color w:val="000000" w:themeColor="text1"/>
              </w:rPr>
              <w:t>enabled</w:t>
            </w:r>
          </w:p>
        </w:tc>
      </w:tr>
      <w:tr w:rsidR="00CA7DEF" w:rsidRPr="00200D70" w14:paraId="526E5CAF"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83C2F2"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DA8720" w14:textId="627E1329" w:rsidR="00CA7DEF" w:rsidRPr="00200D70" w:rsidRDefault="00AE0BA6" w:rsidP="0054401A">
            <w:pPr>
              <w:rPr>
                <w:rFonts w:eastAsiaTheme="minorHAnsi" w:cs="Arial"/>
                <w:b/>
                <w:bCs/>
                <w:lang w:val="en-GB"/>
              </w:rPr>
            </w:pPr>
            <w:r>
              <w:rPr>
                <w:rFonts w:eastAsiaTheme="minorHAnsi" w:cs="Arial"/>
                <w:color w:val="000000" w:themeColor="text1"/>
              </w:rPr>
              <w:t>Error</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7E7580" w14:textId="08E7921D" w:rsidR="00CA7DEF" w:rsidRPr="00200D70" w:rsidRDefault="00AE0BA6" w:rsidP="0054401A">
            <w:pPr>
              <w:rPr>
                <w:rFonts w:eastAsiaTheme="minorHAnsi" w:cs="Arial"/>
                <w:color w:val="000000" w:themeColor="text1"/>
              </w:rPr>
            </w:pPr>
            <w:r>
              <w:rPr>
                <w:rFonts w:eastAsiaTheme="minorHAnsi" w:cs="Arial"/>
                <w:color w:val="000000" w:themeColor="text1"/>
              </w:rPr>
              <w:t>Left switch different to right switch condition</w:t>
            </w:r>
          </w:p>
        </w:tc>
      </w:tr>
      <w:tr w:rsidR="00CA7DEF" w:rsidRPr="00200D70" w14:paraId="2F986DEC"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52749E"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509CB5" w14:textId="58A92E3C" w:rsidR="00CA7DEF" w:rsidRPr="00200D70" w:rsidRDefault="00DB5403" w:rsidP="0054401A">
            <w:pPr>
              <w:rPr>
                <w:rFonts w:eastAsiaTheme="minorHAnsi" w:cs="Arial"/>
                <w:color w:val="000000" w:themeColor="text1"/>
              </w:rPr>
            </w:pPr>
            <w:r>
              <w:rPr>
                <w:rFonts w:eastAsiaTheme="minorHAnsi" w:cs="Arial"/>
                <w:color w:val="000000" w:themeColor="text1"/>
              </w:rPr>
              <w:t>n/a</w:t>
            </w:r>
          </w:p>
        </w:tc>
      </w:tr>
      <w:bookmarkEnd w:id="463"/>
    </w:tbl>
    <w:p w14:paraId="66EBF239" w14:textId="77777777" w:rsidR="00CA7DEF" w:rsidRDefault="00CA7DEF" w:rsidP="00CA7DEF">
      <w:pPr>
        <w:rPr>
          <w:rFonts w:cs="Arial"/>
        </w:rPr>
      </w:pPr>
    </w:p>
    <w:p w14:paraId="04B86447" w14:textId="77777777" w:rsidR="00CA7DEF" w:rsidRPr="000371E0" w:rsidRDefault="00CA7DEF" w:rsidP="00CA7DEF">
      <w:pPr>
        <w:pStyle w:val="RELogSignal"/>
        <w:shd w:val="clear" w:color="auto" w:fill="F2F2F2" w:themeFill="background1" w:themeFillShade="F2"/>
      </w:pPr>
      <w:r w:rsidRPr="000371E0">
        <w:t>###</w:t>
      </w:r>
      <w:r>
        <w:t>LSG_RSCL_00020</w:t>
      </w:r>
      <w:r w:rsidRPr="000371E0">
        <w:t xml:space="preserve">### </w:t>
      </w:r>
      <w:bookmarkStart w:id="464" w:name="LSG_RSCL_RAL_stat_N"/>
      <w:r>
        <w:t>RSCL_RAL_stat</w:t>
      </w:r>
      <w:bookmarkEnd w:id="464"/>
    </w:p>
    <w:p w14:paraId="30EBBD07" w14:textId="77777777" w:rsidR="00CA7DEF" w:rsidRPr="00200D70" w:rsidRDefault="00CA7DEF" w:rsidP="00CA7DEF">
      <w:pPr>
        <w:rPr>
          <w:rFonts w:cs="Arial"/>
        </w:rPr>
      </w:pPr>
      <w:bookmarkStart w:id="465" w:name="LSG_RSCL_RAL_stat_D"/>
      <w:r>
        <w:rPr>
          <w:rFonts w:cs="Arial"/>
        </w:rPr>
        <w:t>Signal generated by RAL Control providing RAL status based on RSCL RADL stat</w:t>
      </w:r>
    </w:p>
    <w:p w14:paraId="5EBF8916" w14:textId="77777777" w:rsidR="00CA7DEF" w:rsidRPr="00200D70" w:rsidRDefault="00CA7DEF" w:rsidP="00CA7DE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CA7DEF" w:rsidRPr="00200D70" w14:paraId="08AB478F"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FAFF22" w14:textId="77777777" w:rsidR="00CA7DEF" w:rsidRPr="00200D70" w:rsidRDefault="00CA7DEF"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701468318"/>
            <w:placeholder>
              <w:docPart w:val="89B511CA9A49412B88202AA40B371ED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1ABC01" w14:textId="77777777" w:rsidR="00CA7DEF" w:rsidRPr="00320989" w:rsidRDefault="00CA7DEF" w:rsidP="0054401A">
                <w:pPr>
                  <w:pStyle w:val="scriptNormal"/>
                  <w:rPr>
                    <w:color w:val="auto"/>
                  </w:rPr>
                </w:pPr>
                <w:r>
                  <w:rPr>
                    <w:color w:val="auto"/>
                  </w:rPr>
                  <w:t>QM</w:t>
                </w:r>
              </w:p>
            </w:tc>
          </w:sdtContent>
        </w:sdt>
      </w:tr>
      <w:tr w:rsidR="00CA7DEF" w:rsidRPr="00200D70" w14:paraId="476EEC0B"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E50095"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54207B" w14:textId="5602EC5B" w:rsidR="00CA7DEF" w:rsidRPr="00200D70" w:rsidRDefault="00DB5403" w:rsidP="0054401A">
            <w:pPr>
              <w:rPr>
                <w:rFonts w:eastAsiaTheme="minorHAnsi" w:cs="Arial"/>
                <w:color w:val="000000" w:themeColor="text1"/>
              </w:rPr>
            </w:pPr>
            <w:r>
              <w:rPr>
                <w:rFonts w:eastAsiaTheme="minorHAnsi" w:cs="Arial"/>
                <w:color w:val="000000" w:themeColor="text1"/>
              </w:rPr>
              <w:t>n/a</w:t>
            </w:r>
          </w:p>
        </w:tc>
      </w:tr>
      <w:tr w:rsidR="00CA7DEF" w:rsidRPr="00200D70" w14:paraId="1A92AAA0"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36CE0B" w14:textId="77777777" w:rsidR="00CA7DEF" w:rsidRPr="00200D70" w:rsidRDefault="00CA7DEF" w:rsidP="0054401A">
            <w:pPr>
              <w:rPr>
                <w:rFonts w:cs="Arial"/>
                <w:b/>
                <w:bCs/>
                <w:lang w:val="en-GB"/>
              </w:rPr>
            </w:pPr>
            <w:r w:rsidRPr="00200D70">
              <w:rPr>
                <w:rFonts w:cs="Arial"/>
                <w:b/>
                <w:bCs/>
                <w:lang w:val="en-GB"/>
              </w:rPr>
              <w:t>Value</w:t>
            </w:r>
          </w:p>
          <w:p w14:paraId="198B5C6E" w14:textId="77777777" w:rsidR="00CA7DEF" w:rsidRPr="00200D70" w:rsidRDefault="00CA7DEF"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65B909" w14:textId="6D8EF39A" w:rsidR="00CA7DEF" w:rsidRPr="00200D70" w:rsidRDefault="002D2226" w:rsidP="0054401A">
            <w:pPr>
              <w:rPr>
                <w:rFonts w:eastAsiaTheme="minorHAnsi" w:cs="Arial"/>
                <w:b/>
                <w:bCs/>
                <w:lang w:val="en-GB"/>
              </w:rPr>
            </w:pPr>
            <w:r>
              <w:rPr>
                <w:rFonts w:eastAsiaTheme="minorHAnsi" w:cs="Arial"/>
                <w:color w:val="000000" w:themeColor="text1"/>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85646" w14:textId="0EC3662B" w:rsidR="00CA7DEF" w:rsidRPr="00200D70" w:rsidRDefault="002D2226" w:rsidP="0054401A">
            <w:pPr>
              <w:rPr>
                <w:rFonts w:eastAsiaTheme="minorHAnsi" w:cs="Arial"/>
                <w:color w:val="000000" w:themeColor="text1"/>
              </w:rPr>
            </w:pPr>
            <w:r>
              <w:rPr>
                <w:rFonts w:eastAsiaTheme="minorHAnsi" w:cs="Arial"/>
                <w:color w:val="000000" w:themeColor="text1"/>
              </w:rPr>
              <w:t xml:space="preserve">Rear Audio devices </w:t>
            </w:r>
            <w:r w:rsidR="009A4177">
              <w:rPr>
                <w:rFonts w:eastAsiaTheme="minorHAnsi" w:cs="Arial"/>
                <w:color w:val="000000" w:themeColor="text1"/>
              </w:rPr>
              <w:t>disabled</w:t>
            </w:r>
          </w:p>
        </w:tc>
      </w:tr>
      <w:tr w:rsidR="00CA7DEF" w:rsidRPr="00200D70" w14:paraId="703EB33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884E2"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FE93E3" w14:textId="32FEF556" w:rsidR="00CA7DEF" w:rsidRPr="009A4177" w:rsidRDefault="002D2226" w:rsidP="0054401A">
            <w:pPr>
              <w:rPr>
                <w:rFonts w:eastAsiaTheme="minorHAnsi" w:cs="Arial"/>
                <w:bCs/>
                <w:lang w:val="en-GB"/>
              </w:rPr>
            </w:pPr>
            <w:r w:rsidRPr="009A4177">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C57BC" w14:textId="631C4615" w:rsidR="00CA7DEF" w:rsidRPr="00200D70" w:rsidRDefault="002D2226" w:rsidP="0054401A">
            <w:pPr>
              <w:rPr>
                <w:rFonts w:eastAsiaTheme="minorHAnsi" w:cs="Arial"/>
                <w:color w:val="000000" w:themeColor="text1"/>
              </w:rPr>
            </w:pPr>
            <w:r>
              <w:rPr>
                <w:rFonts w:eastAsiaTheme="minorHAnsi" w:cs="Arial"/>
                <w:color w:val="000000" w:themeColor="text1"/>
              </w:rPr>
              <w:t xml:space="preserve">Rear Audio devices </w:t>
            </w:r>
            <w:r w:rsidR="009A4177">
              <w:rPr>
                <w:rFonts w:eastAsiaTheme="minorHAnsi" w:cs="Arial"/>
                <w:color w:val="000000" w:themeColor="text1"/>
              </w:rPr>
              <w:t>enabled</w:t>
            </w:r>
          </w:p>
        </w:tc>
      </w:tr>
      <w:tr w:rsidR="00CA7DEF" w:rsidRPr="00200D70" w14:paraId="4C789AE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49F418"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261822" w14:textId="7719A5D7" w:rsidR="00CA7DEF" w:rsidRPr="00200D70" w:rsidRDefault="00365E7D" w:rsidP="0054401A">
            <w:pPr>
              <w:rPr>
                <w:rFonts w:eastAsiaTheme="minorHAnsi" w:cs="Arial"/>
                <w:color w:val="000000" w:themeColor="text1"/>
              </w:rPr>
            </w:pPr>
            <w:r>
              <w:rPr>
                <w:rFonts w:eastAsiaTheme="minorHAnsi" w:cs="Arial"/>
                <w:color w:val="000000" w:themeColor="text1"/>
              </w:rPr>
              <w:t>n/a</w:t>
            </w:r>
          </w:p>
        </w:tc>
      </w:tr>
      <w:bookmarkEnd w:id="465"/>
    </w:tbl>
    <w:p w14:paraId="49DB85DB" w14:textId="77777777" w:rsidR="00CA7DEF" w:rsidRDefault="00CA7DEF" w:rsidP="00CA7DEF">
      <w:pPr>
        <w:rPr>
          <w:rFonts w:cs="Arial"/>
        </w:rPr>
      </w:pPr>
    </w:p>
    <w:p w14:paraId="0F4B25FA" w14:textId="77777777" w:rsidR="00CA7DEF" w:rsidRPr="000371E0" w:rsidRDefault="00CA7DEF" w:rsidP="00CA7DEF">
      <w:pPr>
        <w:pStyle w:val="RELogSignal"/>
        <w:shd w:val="clear" w:color="auto" w:fill="F2F2F2" w:themeFill="background1" w:themeFillShade="F2"/>
      </w:pPr>
      <w:r w:rsidRPr="000371E0">
        <w:t>###</w:t>
      </w:r>
      <w:r>
        <w:t>LSG_RSCL_00024</w:t>
      </w:r>
      <w:r w:rsidRPr="000371E0">
        <w:t xml:space="preserve">### </w:t>
      </w:r>
      <w:bookmarkStart w:id="466" w:name="LSG_RSCL_RCL_stat_N"/>
      <w:r>
        <w:t>RSCL_RCL_stat</w:t>
      </w:r>
      <w:bookmarkEnd w:id="466"/>
    </w:p>
    <w:p w14:paraId="50FC9F91" w14:textId="77777777" w:rsidR="00CA7DEF" w:rsidRPr="00200D70" w:rsidRDefault="00CA7DEF" w:rsidP="00CA7DEF">
      <w:pPr>
        <w:rPr>
          <w:rFonts w:cs="Arial"/>
        </w:rPr>
      </w:pPr>
      <w:bookmarkStart w:id="467" w:name="LSG_RSCL_RCL_stat_D"/>
      <w:r>
        <w:rPr>
          <w:rFonts w:cs="Arial"/>
        </w:rPr>
        <w:t>Signal generated by RCL Control showing the RCL status</w:t>
      </w:r>
      <w:r w:rsidRPr="00200D70">
        <w:rPr>
          <w:rFonts w:cs="Arial"/>
        </w:rPr>
        <w:t>&gt;</w:t>
      </w:r>
    </w:p>
    <w:p w14:paraId="06825CEA" w14:textId="77777777" w:rsidR="00CA7DEF" w:rsidRPr="00200D70" w:rsidRDefault="00CA7DEF" w:rsidP="00CA7DEF">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CA7DEF" w:rsidRPr="00200D70" w14:paraId="0A5A9FC8"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332B50" w14:textId="77777777" w:rsidR="00CA7DEF" w:rsidRPr="00200D70" w:rsidRDefault="00CA7DEF"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34294691"/>
            <w:placeholder>
              <w:docPart w:val="4C17D4A823BC45D88ACFD24FD48A910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117FA5" w14:textId="77777777" w:rsidR="00CA7DEF" w:rsidRPr="00320989" w:rsidRDefault="00CA7DEF" w:rsidP="0054401A">
                <w:pPr>
                  <w:pStyle w:val="scriptNormal"/>
                  <w:rPr>
                    <w:color w:val="auto"/>
                  </w:rPr>
                </w:pPr>
                <w:r>
                  <w:rPr>
                    <w:color w:val="auto"/>
                  </w:rPr>
                  <w:t>QM</w:t>
                </w:r>
              </w:p>
            </w:tc>
          </w:sdtContent>
        </w:sdt>
      </w:tr>
      <w:tr w:rsidR="00CA7DEF" w:rsidRPr="00200D70" w14:paraId="7B12DF41"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B07008"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C6BB78" w14:textId="1BC6DFD5" w:rsidR="00CA7DEF" w:rsidRPr="00200D70" w:rsidRDefault="00365E7D" w:rsidP="0054401A">
            <w:pPr>
              <w:rPr>
                <w:rFonts w:eastAsiaTheme="minorHAnsi" w:cs="Arial"/>
                <w:color w:val="000000" w:themeColor="text1"/>
              </w:rPr>
            </w:pPr>
            <w:r>
              <w:rPr>
                <w:rFonts w:eastAsiaTheme="minorHAnsi" w:cs="Arial"/>
                <w:color w:val="000000" w:themeColor="text1"/>
              </w:rPr>
              <w:t>n/a</w:t>
            </w:r>
          </w:p>
        </w:tc>
      </w:tr>
      <w:tr w:rsidR="00CA7DEF" w:rsidRPr="00200D70" w14:paraId="2A25A644" w14:textId="77777777" w:rsidTr="0054401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349E91" w14:textId="77777777" w:rsidR="00CA7DEF" w:rsidRPr="00200D70" w:rsidRDefault="00CA7DEF" w:rsidP="0054401A">
            <w:pPr>
              <w:rPr>
                <w:rFonts w:cs="Arial"/>
                <w:b/>
                <w:bCs/>
                <w:lang w:val="en-GB"/>
              </w:rPr>
            </w:pPr>
            <w:r w:rsidRPr="00200D70">
              <w:rPr>
                <w:rFonts w:cs="Arial"/>
                <w:b/>
                <w:bCs/>
                <w:lang w:val="en-GB"/>
              </w:rPr>
              <w:t>Value</w:t>
            </w:r>
          </w:p>
          <w:p w14:paraId="3BB3FCC3" w14:textId="77777777" w:rsidR="00CA7DEF" w:rsidRPr="00200D70" w:rsidRDefault="00CA7DEF" w:rsidP="0054401A">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F4A7C0" w14:textId="477D3BC3" w:rsidR="00CA7DEF" w:rsidRPr="009A4177" w:rsidRDefault="00F64EF3" w:rsidP="0054401A">
            <w:pPr>
              <w:rPr>
                <w:rFonts w:eastAsiaTheme="minorHAnsi" w:cs="Arial"/>
                <w:bCs/>
                <w:lang w:val="en-GB"/>
              </w:rPr>
            </w:pPr>
            <w:r w:rsidRPr="009A4177">
              <w:rPr>
                <w:rFonts w:eastAsiaTheme="minorHAnsi" w:cs="Arial"/>
                <w:bCs/>
                <w:lang w:val="en-GB"/>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D41B3B" w14:textId="32F5FA8A" w:rsidR="00CA7DEF" w:rsidRPr="00200D70" w:rsidRDefault="00B73DDD" w:rsidP="0054401A">
            <w:pPr>
              <w:rPr>
                <w:rFonts w:eastAsiaTheme="minorHAnsi" w:cs="Arial"/>
                <w:color w:val="000000" w:themeColor="text1"/>
              </w:rPr>
            </w:pPr>
            <w:r>
              <w:rPr>
                <w:rFonts w:eastAsiaTheme="minorHAnsi" w:cs="Arial"/>
                <w:color w:val="000000" w:themeColor="text1"/>
              </w:rPr>
              <w:t xml:space="preserve">Rear Climate Devices </w:t>
            </w:r>
            <w:r w:rsidR="009A4177">
              <w:rPr>
                <w:rFonts w:eastAsiaTheme="minorHAnsi" w:cs="Arial"/>
                <w:color w:val="000000" w:themeColor="text1"/>
              </w:rPr>
              <w:t>disabled</w:t>
            </w:r>
          </w:p>
        </w:tc>
      </w:tr>
      <w:tr w:rsidR="00CA7DEF" w:rsidRPr="00200D70" w14:paraId="73A943E1" w14:textId="77777777" w:rsidTr="0054401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68449E" w14:textId="77777777" w:rsidR="00CA7DEF" w:rsidRPr="00200D70" w:rsidRDefault="00CA7DEF" w:rsidP="0054401A">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1D0092" w14:textId="6D6FFDDF" w:rsidR="00CA7DEF" w:rsidRPr="009A4177" w:rsidRDefault="00B73DDD" w:rsidP="0054401A">
            <w:pPr>
              <w:rPr>
                <w:rFonts w:eastAsiaTheme="minorHAnsi" w:cs="Arial"/>
                <w:bCs/>
                <w:lang w:val="en-GB"/>
              </w:rPr>
            </w:pPr>
            <w:r w:rsidRPr="009A4177">
              <w:rPr>
                <w:rFonts w:eastAsiaTheme="minorHAnsi" w:cs="Arial"/>
                <w:bCs/>
                <w:lang w:val="en-GB"/>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ABAA19" w14:textId="0B33CF7B" w:rsidR="00CA7DEF" w:rsidRPr="00200D70" w:rsidRDefault="00B73DDD" w:rsidP="0054401A">
            <w:pPr>
              <w:rPr>
                <w:rFonts w:eastAsiaTheme="minorHAnsi" w:cs="Arial"/>
                <w:color w:val="000000" w:themeColor="text1"/>
              </w:rPr>
            </w:pPr>
            <w:r>
              <w:rPr>
                <w:rFonts w:eastAsiaTheme="minorHAnsi" w:cs="Arial"/>
                <w:color w:val="000000" w:themeColor="text1"/>
              </w:rPr>
              <w:t xml:space="preserve">Rear Climate Devices </w:t>
            </w:r>
            <w:r w:rsidR="009A4177">
              <w:rPr>
                <w:rFonts w:eastAsiaTheme="minorHAnsi" w:cs="Arial"/>
                <w:color w:val="000000" w:themeColor="text1"/>
              </w:rPr>
              <w:t>enabled</w:t>
            </w:r>
          </w:p>
        </w:tc>
      </w:tr>
      <w:tr w:rsidR="00CA7DEF" w:rsidRPr="00200D70" w14:paraId="4E29C4D3" w14:textId="77777777" w:rsidTr="0054401A">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96C9E0" w14:textId="77777777" w:rsidR="00CA7DEF" w:rsidRPr="00200D70" w:rsidRDefault="00CA7DEF" w:rsidP="0054401A">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CB6D38" w14:textId="6DC8E231" w:rsidR="00CA7DEF" w:rsidRPr="00200D70" w:rsidRDefault="00365E7D" w:rsidP="0054401A">
            <w:pPr>
              <w:rPr>
                <w:rFonts w:eastAsiaTheme="minorHAnsi" w:cs="Arial"/>
                <w:color w:val="000000" w:themeColor="text1"/>
              </w:rPr>
            </w:pPr>
            <w:r>
              <w:rPr>
                <w:rFonts w:eastAsiaTheme="minorHAnsi" w:cs="Arial"/>
                <w:color w:val="000000" w:themeColor="text1"/>
              </w:rPr>
              <w:t>n/a</w:t>
            </w:r>
          </w:p>
        </w:tc>
      </w:tr>
      <w:bookmarkEnd w:id="467"/>
    </w:tbl>
    <w:p w14:paraId="4CC2ED8C" w14:textId="77777777" w:rsidR="00FE40AD" w:rsidRDefault="00FE40AD" w:rsidP="00FE40AD">
      <w:pPr>
        <w:rPr>
          <w:rFonts w:cs="Arial"/>
        </w:rPr>
      </w:pPr>
    </w:p>
    <w:p w14:paraId="6D1FDF76" w14:textId="77777777" w:rsidR="00FE40AD" w:rsidRPr="000371E0" w:rsidRDefault="00FE40AD" w:rsidP="00FE40AD">
      <w:pPr>
        <w:pStyle w:val="RELogSignal"/>
        <w:shd w:val="clear" w:color="auto" w:fill="F2F2F2" w:themeFill="background1" w:themeFillShade="F2"/>
      </w:pPr>
      <w:r w:rsidRPr="000371E0">
        <w:t>###</w:t>
      </w:r>
      <w:r>
        <w:t>LSG_RSCL_00014</w:t>
      </w:r>
      <w:r w:rsidRPr="000371E0">
        <w:t xml:space="preserve">### </w:t>
      </w:r>
      <w:bookmarkStart w:id="468" w:name="LSG_RSCL_URC_stat_N"/>
      <w:r>
        <w:t>RSCL_URCL_stat</w:t>
      </w:r>
      <w:bookmarkEnd w:id="468"/>
    </w:p>
    <w:p w14:paraId="7ACC9645" w14:textId="6B5C4B64" w:rsidR="00FE40AD" w:rsidRPr="00200D70" w:rsidRDefault="00FE40AD" w:rsidP="00FE40AD">
      <w:pPr>
        <w:rPr>
          <w:rFonts w:cs="Arial"/>
        </w:rPr>
      </w:pPr>
      <w:bookmarkStart w:id="469" w:name="LSG_RSCL_URC_stat_D"/>
      <w:r>
        <w:rPr>
          <w:rFonts w:cs="Arial"/>
        </w:rPr>
        <w:t>Signal from URC</w:t>
      </w:r>
      <w:r w:rsidR="00264B5C">
        <w:rPr>
          <w:rFonts w:cs="Arial"/>
        </w:rPr>
        <w:t>L</w:t>
      </w:r>
      <w:r>
        <w:rPr>
          <w:rFonts w:cs="Arial"/>
        </w:rPr>
        <w:t xml:space="preserve"> Control providing the actual URCL status</w:t>
      </w:r>
    </w:p>
    <w:p w14:paraId="15ADBE32" w14:textId="77777777" w:rsidR="00FE40AD" w:rsidRPr="00200D70" w:rsidRDefault="00FE40AD" w:rsidP="00FE40AD">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629"/>
        <w:gridCol w:w="3837"/>
      </w:tblGrid>
      <w:tr w:rsidR="00FE40AD" w:rsidRPr="00200D70" w14:paraId="0B853964" w14:textId="77777777" w:rsidTr="009A4177">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6631A5" w14:textId="77777777" w:rsidR="00FE40AD" w:rsidRPr="00200D70" w:rsidRDefault="00FE40AD" w:rsidP="0054401A">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460471998"/>
            <w:placeholder>
              <w:docPart w:val="4343CB739B0943B186CF8FA1F21D49C4"/>
            </w:placeholder>
            <w:comboBox>
              <w:listItem w:value="Choose an item."/>
              <w:listItem w:displayText="QM" w:value="QM"/>
              <w:listItem w:displayText="A" w:value="A"/>
              <w:listItem w:displayText="B" w:value="B"/>
              <w:listItem w:displayText="C" w:value="C"/>
              <w:listItem w:displayText="D" w:value="D"/>
            </w:comboBox>
          </w:sdtPr>
          <w:sdtEndPr/>
          <w:sdtContent>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8B6A98" w14:textId="77777777" w:rsidR="00FE40AD" w:rsidRPr="00320989" w:rsidRDefault="00FE40AD" w:rsidP="0054401A">
                <w:pPr>
                  <w:pStyle w:val="scriptNormal"/>
                  <w:rPr>
                    <w:color w:val="auto"/>
                  </w:rPr>
                </w:pPr>
                <w:r>
                  <w:rPr>
                    <w:color w:val="auto"/>
                  </w:rPr>
                  <w:t>QM</w:t>
                </w:r>
              </w:p>
            </w:tc>
          </w:sdtContent>
        </w:sdt>
      </w:tr>
      <w:tr w:rsidR="00FE40AD" w:rsidRPr="00200D70" w14:paraId="71A36935" w14:textId="77777777" w:rsidTr="009A4177">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F761A9" w14:textId="77777777" w:rsidR="00FE40AD" w:rsidRPr="00200D70" w:rsidRDefault="00FE40AD" w:rsidP="0054401A">
            <w:pPr>
              <w:ind w:left="138"/>
              <w:rPr>
                <w:rFonts w:eastAsiaTheme="minorHAnsi" w:cs="Arial"/>
                <w:b/>
                <w:bCs/>
                <w:lang w:val="en-GB"/>
              </w:rPr>
            </w:pPr>
            <w:r w:rsidRPr="00200D70">
              <w:rPr>
                <w:rFonts w:eastAsiaTheme="minorHAnsi" w:cs="Arial"/>
                <w:b/>
                <w:bCs/>
                <w:lang w:val="en-GB"/>
              </w:rPr>
              <w:t>Encoding Type Name</w:t>
            </w:r>
          </w:p>
        </w:tc>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6A49F0" w14:textId="4496A444" w:rsidR="00FE40AD" w:rsidRPr="00200D70" w:rsidRDefault="00365E7D" w:rsidP="0054401A">
            <w:pPr>
              <w:rPr>
                <w:rFonts w:eastAsiaTheme="minorHAnsi" w:cs="Arial"/>
                <w:color w:val="000000" w:themeColor="text1"/>
              </w:rPr>
            </w:pPr>
            <w:r>
              <w:rPr>
                <w:rFonts w:eastAsiaTheme="minorHAnsi" w:cs="Arial"/>
                <w:color w:val="000000" w:themeColor="text1"/>
              </w:rPr>
              <w:t>n/a</w:t>
            </w:r>
          </w:p>
        </w:tc>
      </w:tr>
      <w:tr w:rsidR="00A6752E" w:rsidRPr="00200D70" w14:paraId="26636D92" w14:textId="77777777" w:rsidTr="009A4177">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AD6D70" w14:textId="77777777" w:rsidR="00A6752E" w:rsidRPr="00200D70" w:rsidRDefault="00A6752E" w:rsidP="00A6752E">
            <w:pPr>
              <w:rPr>
                <w:rFonts w:cs="Arial"/>
                <w:b/>
                <w:bCs/>
                <w:lang w:val="en-GB"/>
              </w:rPr>
            </w:pPr>
            <w:r w:rsidRPr="00200D70">
              <w:rPr>
                <w:rFonts w:cs="Arial"/>
                <w:b/>
                <w:bCs/>
                <w:lang w:val="en-GB"/>
              </w:rPr>
              <w:t>Value</w:t>
            </w:r>
          </w:p>
          <w:p w14:paraId="0F4C4D5D" w14:textId="77777777" w:rsidR="00A6752E" w:rsidRPr="00200D70" w:rsidRDefault="00A6752E" w:rsidP="00A6752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629"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409CEF" w14:textId="7152EC2F" w:rsidR="00A6752E" w:rsidRPr="00200D70" w:rsidRDefault="00A6752E" w:rsidP="00A6752E">
            <w:pPr>
              <w:rPr>
                <w:rFonts w:eastAsiaTheme="minorHAnsi" w:cs="Arial"/>
                <w:b/>
                <w:bCs/>
                <w:lang w:val="en-GB"/>
              </w:rPr>
            </w:pPr>
            <w:r w:rsidRPr="00500D17">
              <w:t>all</w:t>
            </w:r>
            <w:r w:rsidR="00882CA7">
              <w:t xml:space="preserve"> locked</w:t>
            </w:r>
          </w:p>
        </w:tc>
        <w:tc>
          <w:tcPr>
            <w:tcW w:w="3837"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D166D9" w14:textId="02DB41BA" w:rsidR="00A6752E" w:rsidRPr="00200D70" w:rsidRDefault="00A6752E" w:rsidP="00A6752E">
            <w:pPr>
              <w:rPr>
                <w:rFonts w:eastAsiaTheme="minorHAnsi" w:cs="Arial"/>
                <w:color w:val="000000" w:themeColor="text1"/>
              </w:rPr>
            </w:pPr>
            <w:r>
              <w:rPr>
                <w:rFonts w:eastAsiaTheme="minorHAnsi" w:cs="Arial"/>
                <w:color w:val="000000" w:themeColor="text1"/>
              </w:rPr>
              <w:t>All URC HHD locked</w:t>
            </w:r>
          </w:p>
        </w:tc>
      </w:tr>
      <w:tr w:rsidR="00A6752E" w:rsidRPr="00200D70" w14:paraId="5343538C"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F529B" w14:textId="77777777" w:rsidR="00A6752E" w:rsidRPr="00200D70" w:rsidRDefault="00A6752E"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C0D29B" w14:textId="614C7722" w:rsidR="00A6752E" w:rsidRPr="00200D70" w:rsidRDefault="00A6752E" w:rsidP="00A6752E">
            <w:pPr>
              <w:rPr>
                <w:rFonts w:eastAsiaTheme="minorHAnsi" w:cs="Arial"/>
                <w:b/>
                <w:bCs/>
                <w:lang w:val="en-GB"/>
              </w:rPr>
            </w:pPr>
            <w:r w:rsidRPr="00500D17">
              <w:t>all</w:t>
            </w:r>
            <w:r w:rsidR="00882CA7">
              <w:t xml:space="preserve"> unlocked</w:t>
            </w:r>
          </w:p>
        </w:tc>
        <w:tc>
          <w:tcPr>
            <w:tcW w:w="383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5C7D65" w14:textId="6B6FB9F6" w:rsidR="00A6752E" w:rsidRPr="00200D70" w:rsidRDefault="00A6752E" w:rsidP="00A6752E">
            <w:pPr>
              <w:rPr>
                <w:rFonts w:eastAsiaTheme="minorHAnsi" w:cs="Arial"/>
                <w:color w:val="000000" w:themeColor="text1"/>
              </w:rPr>
            </w:pPr>
            <w:r>
              <w:rPr>
                <w:rFonts w:eastAsiaTheme="minorHAnsi" w:cs="Arial"/>
                <w:color w:val="000000" w:themeColor="text1"/>
              </w:rPr>
              <w:t>All URC HHD unlocked</w:t>
            </w:r>
          </w:p>
        </w:tc>
      </w:tr>
      <w:tr w:rsidR="00A6752E" w:rsidRPr="00200D70" w14:paraId="366A022C"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E9031D" w14:textId="77777777" w:rsidR="00A6752E" w:rsidRPr="00200D70" w:rsidRDefault="00A6752E"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2966E4" w14:textId="1BA29BD8" w:rsidR="00A6752E" w:rsidRPr="00200D70" w:rsidRDefault="00A6752E" w:rsidP="00A6752E">
            <w:pPr>
              <w:rPr>
                <w:rFonts w:eastAsiaTheme="minorHAnsi" w:cs="Arial"/>
                <w:b/>
                <w:bCs/>
                <w:lang w:val="en-GB"/>
              </w:rPr>
            </w:pPr>
            <w:r w:rsidRPr="00500D17">
              <w:t>Audio</w:t>
            </w:r>
            <w:r w:rsidR="00882CA7">
              <w:t xml:space="preserve"> 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155D4698" w14:textId="0D8B6A89" w:rsidR="00A6752E" w:rsidRPr="00200D70" w:rsidRDefault="00A6752E" w:rsidP="00A6752E">
            <w:pPr>
              <w:rPr>
                <w:rFonts w:eastAsiaTheme="minorHAnsi" w:cs="Arial"/>
                <w:color w:val="000000" w:themeColor="text1"/>
              </w:rPr>
            </w:pPr>
            <w:r>
              <w:rPr>
                <w:rFonts w:cs="Arial"/>
                <w:color w:val="000000"/>
              </w:rPr>
              <w:t>Audio locked</w:t>
            </w:r>
          </w:p>
        </w:tc>
      </w:tr>
      <w:tr w:rsidR="00A6752E" w:rsidRPr="00200D70" w14:paraId="1648EF7B"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E21A5E" w14:textId="77777777" w:rsidR="00A6752E" w:rsidRPr="00200D70" w:rsidRDefault="00A6752E"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1A4D75" w14:textId="64867617" w:rsidR="00A6752E" w:rsidRPr="00200D70" w:rsidRDefault="00A6752E" w:rsidP="00A6752E">
            <w:pPr>
              <w:rPr>
                <w:rFonts w:eastAsiaTheme="minorHAnsi" w:cs="Arial"/>
                <w:b/>
                <w:bCs/>
                <w:lang w:val="en-GB"/>
              </w:rPr>
            </w:pPr>
            <w:r w:rsidRPr="00500D17">
              <w:t>Climate</w:t>
            </w:r>
            <w:r w:rsidR="00882CA7">
              <w:t xml:space="preserve"> 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281A5C05" w14:textId="3C9F85CD" w:rsidR="00A6752E" w:rsidRPr="00200D70" w:rsidRDefault="00A6752E" w:rsidP="00A6752E">
            <w:pPr>
              <w:rPr>
                <w:rFonts w:eastAsiaTheme="minorHAnsi" w:cs="Arial"/>
                <w:color w:val="000000" w:themeColor="text1"/>
              </w:rPr>
            </w:pPr>
            <w:r>
              <w:rPr>
                <w:rFonts w:cs="Arial"/>
                <w:color w:val="000000"/>
              </w:rPr>
              <w:t>Climate locked</w:t>
            </w:r>
          </w:p>
        </w:tc>
      </w:tr>
      <w:tr w:rsidR="00A6752E" w:rsidRPr="00200D70" w14:paraId="400F32C8"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28EEB126" w14:textId="77777777" w:rsidR="00A6752E" w:rsidRPr="00200D70" w:rsidRDefault="00A6752E" w:rsidP="00A6752E">
            <w:pPr>
              <w:rPr>
                <w:rFonts w:eastAsiaTheme="minorHAnsi" w:cs="Arial"/>
                <w:b/>
                <w:bCs/>
              </w:rPr>
            </w:pPr>
          </w:p>
        </w:tc>
        <w:tc>
          <w:tcPr>
            <w:tcW w:w="1629"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680ED4F8" w14:textId="17DD6CCF" w:rsidR="00A6752E" w:rsidRPr="00200D70" w:rsidRDefault="00A6752E" w:rsidP="00A6752E">
            <w:pPr>
              <w:rPr>
                <w:rFonts w:eastAsiaTheme="minorHAnsi" w:cs="Arial"/>
                <w:b/>
                <w:bCs/>
                <w:lang w:val="en-GB"/>
              </w:rPr>
            </w:pPr>
            <w:r w:rsidRPr="00500D17">
              <w:t>Audio</w:t>
            </w:r>
            <w:r w:rsidR="00882CA7">
              <w:t xml:space="preserve"> unlocked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1C0D29F4" w14:textId="076BAD82" w:rsidR="00A6752E" w:rsidRPr="00200D70" w:rsidRDefault="00A6752E" w:rsidP="00A6752E">
            <w:pPr>
              <w:rPr>
                <w:rFonts w:eastAsiaTheme="minorHAnsi" w:cs="Arial"/>
                <w:color w:val="000000" w:themeColor="text1"/>
              </w:rPr>
            </w:pPr>
            <w:r>
              <w:rPr>
                <w:rFonts w:cs="Arial"/>
                <w:color w:val="000000"/>
              </w:rPr>
              <w:t>Audio unlocked</w:t>
            </w:r>
          </w:p>
        </w:tc>
      </w:tr>
      <w:tr w:rsidR="00A6752E" w:rsidRPr="00200D70" w14:paraId="523F7FA1" w14:textId="77777777" w:rsidTr="009A4177">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17F5FD" w14:textId="77777777" w:rsidR="00A6752E" w:rsidRPr="00200D70" w:rsidRDefault="00A6752E" w:rsidP="00A6752E">
            <w:pPr>
              <w:rPr>
                <w:rFonts w:eastAsiaTheme="minorHAnsi" w:cs="Arial"/>
                <w:b/>
                <w:bCs/>
              </w:rPr>
            </w:pPr>
          </w:p>
        </w:tc>
        <w:tc>
          <w:tcPr>
            <w:tcW w:w="1629"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449625" w14:textId="68F7E1E3" w:rsidR="00A6752E" w:rsidRPr="00200D70" w:rsidRDefault="00A6752E" w:rsidP="00A6752E">
            <w:pPr>
              <w:rPr>
                <w:rFonts w:eastAsiaTheme="minorHAnsi" w:cs="Arial"/>
                <w:b/>
                <w:bCs/>
                <w:lang w:val="en-GB"/>
              </w:rPr>
            </w:pPr>
            <w:r w:rsidRPr="00500D17">
              <w:t>Climate</w:t>
            </w:r>
            <w:r w:rsidR="00882CA7">
              <w:t xml:space="preserve"> unlocked</w:t>
            </w:r>
          </w:p>
        </w:tc>
        <w:tc>
          <w:tcPr>
            <w:tcW w:w="3837"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0B40DBDE" w14:textId="5D4BBC99" w:rsidR="00A6752E" w:rsidRPr="00200D70" w:rsidRDefault="00A6752E" w:rsidP="00A6752E">
            <w:pPr>
              <w:rPr>
                <w:rFonts w:eastAsiaTheme="minorHAnsi" w:cs="Arial"/>
                <w:color w:val="000000" w:themeColor="text1"/>
              </w:rPr>
            </w:pPr>
            <w:r>
              <w:rPr>
                <w:rFonts w:cs="Arial"/>
                <w:color w:val="000000"/>
              </w:rPr>
              <w:t>Climate unlocked</w:t>
            </w:r>
          </w:p>
        </w:tc>
      </w:tr>
      <w:tr w:rsidR="007C12AE" w:rsidRPr="00200D70" w14:paraId="288C8AF3" w14:textId="77777777" w:rsidTr="009A4177">
        <w:trPr>
          <w:trHeight w:val="227"/>
        </w:trPr>
        <w:tc>
          <w:tcPr>
            <w:tcW w:w="2708"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10353A" w14:textId="77777777" w:rsidR="007C12AE" w:rsidRPr="00200D70" w:rsidRDefault="007C12AE" w:rsidP="007C12AE">
            <w:pPr>
              <w:ind w:left="138"/>
              <w:rPr>
                <w:rFonts w:eastAsiaTheme="minorHAnsi" w:cs="Arial"/>
                <w:b/>
                <w:bCs/>
                <w:lang w:val="en-GB"/>
              </w:rPr>
            </w:pPr>
            <w:r w:rsidRPr="00200D70">
              <w:rPr>
                <w:rFonts w:eastAsiaTheme="minorHAnsi" w:cs="Arial"/>
                <w:b/>
                <w:bCs/>
                <w:lang w:val="en-GB"/>
              </w:rPr>
              <w:t>Unit</w:t>
            </w:r>
          </w:p>
        </w:tc>
        <w:tc>
          <w:tcPr>
            <w:tcW w:w="3837"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D6E7EF" w14:textId="73283AC7" w:rsidR="007C12AE" w:rsidRPr="00200D70" w:rsidRDefault="00365E7D" w:rsidP="007C12AE">
            <w:pPr>
              <w:rPr>
                <w:rFonts w:eastAsiaTheme="minorHAnsi" w:cs="Arial"/>
                <w:color w:val="000000" w:themeColor="text1"/>
              </w:rPr>
            </w:pPr>
            <w:r>
              <w:rPr>
                <w:rFonts w:eastAsiaTheme="minorHAnsi" w:cs="Arial"/>
                <w:color w:val="000000" w:themeColor="text1"/>
              </w:rPr>
              <w:t>n/a</w:t>
            </w:r>
          </w:p>
        </w:tc>
      </w:tr>
      <w:bookmarkEnd w:id="469"/>
    </w:tbl>
    <w:p w14:paraId="5F13578C" w14:textId="77777777" w:rsidR="0054401A" w:rsidRDefault="0054401A" w:rsidP="0054401A">
      <w:pPr>
        <w:rPr>
          <w:rFonts w:cs="Arial"/>
        </w:rPr>
      </w:pPr>
    </w:p>
    <w:p w14:paraId="135AA4D7" w14:textId="77777777" w:rsidR="00817DA4" w:rsidRPr="000371E0" w:rsidRDefault="00817DA4" w:rsidP="00817DA4">
      <w:pPr>
        <w:pStyle w:val="RELogSignal"/>
        <w:shd w:val="clear" w:color="auto" w:fill="F2F2F2" w:themeFill="background1" w:themeFillShade="F2"/>
      </w:pPr>
      <w:r w:rsidRPr="000371E0">
        <w:t>###</w:t>
      </w:r>
      <w:r>
        <w:t>LSG_RSCL_00022</w:t>
      </w:r>
      <w:r w:rsidRPr="000371E0">
        <w:t xml:space="preserve">### </w:t>
      </w:r>
      <w:bookmarkStart w:id="470" w:name="LSG_RSCL_RADL_stat_N"/>
      <w:r>
        <w:t>RSCL_RADL_stat</w:t>
      </w:r>
      <w:bookmarkEnd w:id="470"/>
    </w:p>
    <w:p w14:paraId="17727638" w14:textId="77777777" w:rsidR="00817DA4" w:rsidRPr="00200D70" w:rsidRDefault="00817DA4" w:rsidP="00817DA4">
      <w:pPr>
        <w:rPr>
          <w:rFonts w:cs="Arial"/>
        </w:rPr>
      </w:pPr>
      <w:bookmarkStart w:id="471" w:name="LSG_RSCL_RADL_stat_D"/>
      <w:r>
        <w:rPr>
          <w:rFonts w:cs="Arial"/>
        </w:rPr>
        <w:t>Feedback signal from Rear Audio Devices on locking status of rear audio devices</w:t>
      </w:r>
    </w:p>
    <w:p w14:paraId="1D2DF8F8" w14:textId="77777777" w:rsidR="00817DA4" w:rsidRPr="00200D70" w:rsidRDefault="00817DA4" w:rsidP="00817DA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817DA4" w:rsidRPr="00200D70" w14:paraId="4EBA4138"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B50588" w14:textId="77777777" w:rsidR="00817DA4" w:rsidRPr="00200D70" w:rsidRDefault="00817DA4"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366827537"/>
            <w:placeholder>
              <w:docPart w:val="1262C60F798F45AD9636F72B00F74E64"/>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A1F82A" w14:textId="77777777" w:rsidR="00817DA4" w:rsidRPr="00320989" w:rsidRDefault="00817DA4" w:rsidP="00545472">
                <w:pPr>
                  <w:pStyle w:val="scriptNormal"/>
                  <w:rPr>
                    <w:color w:val="auto"/>
                  </w:rPr>
                </w:pPr>
                <w:r w:rsidRPr="00320989">
                  <w:rPr>
                    <w:color w:val="000000" w:themeColor="text1"/>
                  </w:rPr>
                  <w:t>Choose an item.</w:t>
                </w:r>
              </w:p>
            </w:tc>
          </w:sdtContent>
        </w:sdt>
      </w:tr>
      <w:tr w:rsidR="00817DA4" w:rsidRPr="00200D70" w14:paraId="1C8C303E"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64D2A4"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F1BA7D" w14:textId="02258C0F" w:rsidR="00817DA4" w:rsidRPr="00200D70" w:rsidRDefault="00365E7D" w:rsidP="00545472">
            <w:pPr>
              <w:rPr>
                <w:rFonts w:eastAsiaTheme="minorHAnsi" w:cs="Arial"/>
                <w:color w:val="000000" w:themeColor="text1"/>
              </w:rPr>
            </w:pPr>
            <w:r>
              <w:rPr>
                <w:rFonts w:eastAsiaTheme="minorHAnsi" w:cs="Arial"/>
                <w:color w:val="000000" w:themeColor="text1"/>
              </w:rPr>
              <w:t>n/a</w:t>
            </w:r>
          </w:p>
        </w:tc>
      </w:tr>
      <w:tr w:rsidR="008C1A84" w:rsidRPr="00200D70" w14:paraId="36B72211" w14:textId="77777777" w:rsidTr="00B311BE">
        <w:trPr>
          <w:trHeight w:val="22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2A85BD29" w14:textId="77777777" w:rsidR="008C1A84" w:rsidRPr="00200D70" w:rsidRDefault="008C1A84" w:rsidP="00545472">
            <w:pPr>
              <w:rPr>
                <w:rFonts w:cs="Arial"/>
                <w:b/>
                <w:bCs/>
                <w:lang w:val="en-GB"/>
              </w:rPr>
            </w:pPr>
            <w:r w:rsidRPr="00200D70">
              <w:rPr>
                <w:rFonts w:cs="Arial"/>
                <w:b/>
                <w:bCs/>
                <w:lang w:val="en-GB"/>
              </w:rPr>
              <w:t>Value</w:t>
            </w:r>
          </w:p>
          <w:p w14:paraId="0F19912F" w14:textId="67B693A7" w:rsidR="008C1A84" w:rsidRPr="00200D70" w:rsidRDefault="008C1A84" w:rsidP="00545472">
            <w:pPr>
              <w:rPr>
                <w:rFonts w:cs="Arial"/>
                <w:b/>
                <w:bCs/>
                <w:lang w:val="en-GB"/>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2E3687A" w14:textId="195A70D1" w:rsidR="008C1A84" w:rsidRDefault="00EA5EB3" w:rsidP="00545472">
            <w:pPr>
              <w:rPr>
                <w:rFonts w:eastAsiaTheme="minorHAnsi" w:cs="Arial"/>
                <w:color w:val="000000" w:themeColor="text1"/>
              </w:rPr>
            </w:pPr>
            <w:r>
              <w:rPr>
                <w:rFonts w:eastAsiaTheme="minorHAnsi" w:cs="Arial"/>
                <w:color w:val="000000" w:themeColor="text1"/>
              </w:rPr>
              <w:t>Null</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2BF732" w14:textId="775D431F" w:rsidR="008C1A84" w:rsidRDefault="008C1A84" w:rsidP="00545472">
            <w:pPr>
              <w:rPr>
                <w:rFonts w:eastAsiaTheme="minorHAnsi" w:cs="Arial"/>
                <w:color w:val="000000" w:themeColor="text1"/>
              </w:rPr>
            </w:pPr>
            <w:r>
              <w:rPr>
                <w:rFonts w:eastAsiaTheme="minorHAnsi" w:cs="Arial"/>
                <w:color w:val="000000" w:themeColor="text1"/>
              </w:rPr>
              <w:t>Null</w:t>
            </w:r>
          </w:p>
        </w:tc>
      </w:tr>
      <w:tr w:rsidR="008C1A84" w:rsidRPr="00200D70" w14:paraId="0E58963D" w14:textId="77777777" w:rsidTr="00B311BE">
        <w:trPr>
          <w:trHeight w:val="22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hideMark/>
          </w:tcPr>
          <w:p w14:paraId="63878EC4" w14:textId="6EA0D12E" w:rsidR="008C1A84" w:rsidRPr="00200D70" w:rsidRDefault="008C1A84" w:rsidP="00545472">
            <w:pPr>
              <w:rPr>
                <w:rFonts w:eastAsiaTheme="minorHAnsi" w:cs="Arial"/>
                <w:bCs/>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7CDAE1" w14:textId="5E103C24" w:rsidR="008C1A84" w:rsidRPr="00200D70" w:rsidRDefault="008C1A84" w:rsidP="00545472">
            <w:pPr>
              <w:rPr>
                <w:rFonts w:eastAsiaTheme="minorHAnsi" w:cs="Arial"/>
                <w:b/>
                <w:bCs/>
                <w:lang w:val="en-GB"/>
              </w:rPr>
            </w:pPr>
            <w:r>
              <w:rPr>
                <w:rFonts w:eastAsiaTheme="minorHAnsi" w:cs="Arial"/>
                <w:color w:val="000000" w:themeColor="text1"/>
              </w:rPr>
              <w:t>Locked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E5D63B" w14:textId="5DCAF7C2" w:rsidR="008C1A84" w:rsidRPr="00200D70" w:rsidRDefault="008C1A84" w:rsidP="00545472">
            <w:pPr>
              <w:rPr>
                <w:rFonts w:eastAsiaTheme="minorHAnsi" w:cs="Arial"/>
                <w:color w:val="000000" w:themeColor="text1"/>
              </w:rPr>
            </w:pPr>
            <w:r>
              <w:rPr>
                <w:rFonts w:eastAsiaTheme="minorHAnsi" w:cs="Arial"/>
                <w:color w:val="000000" w:themeColor="text1"/>
              </w:rPr>
              <w:t xml:space="preserve">Rear Audio Panel </w:t>
            </w:r>
            <w:r w:rsidR="009A4177">
              <w:rPr>
                <w:rFonts w:eastAsiaTheme="minorHAnsi" w:cs="Arial"/>
                <w:color w:val="000000" w:themeColor="text1"/>
              </w:rPr>
              <w:t>disabled</w:t>
            </w:r>
          </w:p>
        </w:tc>
      </w:tr>
      <w:tr w:rsidR="008C1A84" w:rsidRPr="00200D70" w14:paraId="0113D8AC" w14:textId="77777777" w:rsidTr="00B311BE">
        <w:trPr>
          <w:trHeight w:val="227"/>
        </w:trPr>
        <w:tc>
          <w:tcPr>
            <w:tcW w:w="1079" w:type="dxa"/>
            <w:vMerge/>
            <w:tcBorders>
              <w:left w:val="single" w:sz="8" w:space="0" w:color="000000"/>
              <w:bottom w:val="single" w:sz="8" w:space="0" w:color="000000"/>
              <w:right w:val="single" w:sz="8" w:space="0" w:color="000000"/>
            </w:tcBorders>
            <w:shd w:val="clear" w:color="auto" w:fill="D9D9D9"/>
            <w:vAlign w:val="center"/>
            <w:hideMark/>
          </w:tcPr>
          <w:p w14:paraId="77885EED" w14:textId="77777777" w:rsidR="008C1A84" w:rsidRPr="00200D70" w:rsidRDefault="008C1A84"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AE8FDA" w14:textId="7D5C38F8" w:rsidR="008C1A84" w:rsidRPr="00200D70" w:rsidRDefault="008C1A84" w:rsidP="00545472">
            <w:pPr>
              <w:rPr>
                <w:rFonts w:eastAsiaTheme="minorHAnsi" w:cs="Arial"/>
                <w:b/>
                <w:bCs/>
                <w:lang w:val="en-GB"/>
              </w:rPr>
            </w:pPr>
            <w:r w:rsidRPr="008C1A84">
              <w:rPr>
                <w:rFonts w:eastAsiaTheme="minorHAnsi" w:cs="Arial"/>
                <w:color w:val="000000" w:themeColor="text1"/>
              </w:rPr>
              <w:t>Unlocked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D16B72" w14:textId="71A342A4" w:rsidR="008C1A84" w:rsidRPr="00200D70" w:rsidRDefault="008C1A84" w:rsidP="00545472">
            <w:pPr>
              <w:rPr>
                <w:rFonts w:eastAsiaTheme="minorHAnsi" w:cs="Arial"/>
                <w:color w:val="000000" w:themeColor="text1"/>
              </w:rPr>
            </w:pPr>
            <w:r>
              <w:rPr>
                <w:rFonts w:eastAsiaTheme="minorHAnsi" w:cs="Arial"/>
                <w:color w:val="000000" w:themeColor="text1"/>
              </w:rPr>
              <w:t xml:space="preserve">Rear Audio Panel </w:t>
            </w:r>
            <w:r w:rsidR="009A4177">
              <w:rPr>
                <w:rFonts w:eastAsiaTheme="minorHAnsi" w:cs="Arial"/>
                <w:color w:val="000000" w:themeColor="text1"/>
              </w:rPr>
              <w:t>enabled</w:t>
            </w:r>
          </w:p>
        </w:tc>
      </w:tr>
      <w:tr w:rsidR="00817DA4" w:rsidRPr="00200D70" w14:paraId="727797E2"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38C566" w14:textId="77777777" w:rsidR="00817DA4" w:rsidRPr="00200D70" w:rsidRDefault="00817DA4"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F9A68F" w14:textId="66C71537" w:rsidR="00817DA4" w:rsidRPr="00200D70" w:rsidRDefault="00365E7D" w:rsidP="00545472">
            <w:pPr>
              <w:rPr>
                <w:rFonts w:eastAsiaTheme="minorHAnsi" w:cs="Arial"/>
                <w:color w:val="000000" w:themeColor="text1"/>
              </w:rPr>
            </w:pPr>
            <w:r>
              <w:rPr>
                <w:rFonts w:eastAsiaTheme="minorHAnsi" w:cs="Arial"/>
                <w:color w:val="000000" w:themeColor="text1"/>
              </w:rPr>
              <w:t>n/a</w:t>
            </w:r>
          </w:p>
        </w:tc>
      </w:tr>
      <w:bookmarkEnd w:id="471"/>
    </w:tbl>
    <w:p w14:paraId="245CAFD7" w14:textId="77777777" w:rsidR="00324A3B" w:rsidRDefault="00324A3B" w:rsidP="00324A3B">
      <w:pPr>
        <w:rPr>
          <w:rFonts w:cs="Arial"/>
        </w:rPr>
      </w:pPr>
    </w:p>
    <w:p w14:paraId="12D28733" w14:textId="3CCE385C" w:rsidR="00324A3B" w:rsidRPr="000371E0" w:rsidRDefault="00324A3B" w:rsidP="00324A3B">
      <w:pPr>
        <w:pStyle w:val="RELogSignal"/>
        <w:shd w:val="clear" w:color="auto" w:fill="F2F2F2" w:themeFill="background1" w:themeFillShade="F2"/>
      </w:pPr>
      <w:r w:rsidRPr="000371E0">
        <w:t>###</w:t>
      </w:r>
      <w:r>
        <w:t>LSG_RSCL_00035</w:t>
      </w:r>
      <w:r w:rsidRPr="000371E0">
        <w:t xml:space="preserve">### </w:t>
      </w:r>
      <w:bookmarkStart w:id="472" w:name="LSG_RSCL_HandleLCL_stat_N"/>
      <w:r>
        <w:t>RSCL_Handle</w:t>
      </w:r>
      <w:r w:rsidR="000432B1">
        <w:t>L</w:t>
      </w:r>
      <w:r>
        <w:t>CL_stat</w:t>
      </w:r>
      <w:bookmarkEnd w:id="472"/>
    </w:p>
    <w:p w14:paraId="31997CEE" w14:textId="33D911D8" w:rsidR="00324A3B" w:rsidRPr="00200D70" w:rsidRDefault="00324A3B" w:rsidP="00324A3B">
      <w:pPr>
        <w:rPr>
          <w:rFonts w:cs="Arial"/>
        </w:rPr>
      </w:pPr>
      <w:bookmarkStart w:id="473" w:name="LSG_RSCL_HandleLCL_stat_D"/>
      <w:r w:rsidRPr="00324A3B">
        <w:rPr>
          <w:rFonts w:cs="Arial"/>
        </w:rPr>
        <w:t xml:space="preserve">Signal generated by rear </w:t>
      </w:r>
      <w:r w:rsidR="000432B1">
        <w:rPr>
          <w:rFonts w:cs="Arial"/>
        </w:rPr>
        <w:t xml:space="preserve">left </w:t>
      </w:r>
      <w:r w:rsidRPr="00324A3B">
        <w:rPr>
          <w:rFonts w:cs="Arial"/>
        </w:rPr>
        <w:t>inner handle control showing the actual</w:t>
      </w:r>
      <w:r w:rsidR="000432B1">
        <w:rPr>
          <w:rFonts w:cs="Arial"/>
        </w:rPr>
        <w:t xml:space="preserve"> left</w:t>
      </w:r>
      <w:r w:rsidRPr="00324A3B">
        <w:rPr>
          <w:rFonts w:cs="Arial"/>
        </w:rPr>
        <w:t xml:space="preserve"> rear inner door handle status</w:t>
      </w:r>
    </w:p>
    <w:p w14:paraId="685A8249" w14:textId="77777777" w:rsidR="00324A3B" w:rsidRPr="00200D70" w:rsidRDefault="00324A3B" w:rsidP="00324A3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324A3B" w:rsidRPr="00200D70" w14:paraId="43669F56"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4523D3" w14:textId="77777777" w:rsidR="00324A3B" w:rsidRPr="00200D70" w:rsidRDefault="00324A3B" w:rsidP="00E720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4617876"/>
            <w:placeholder>
              <w:docPart w:val="6BBB7838C130430FA6EF20193B24E78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7C58C7" w14:textId="01F8E2B9" w:rsidR="00324A3B" w:rsidRPr="00320989" w:rsidRDefault="00324A3B" w:rsidP="00E72074">
                <w:pPr>
                  <w:pStyle w:val="scriptNormal"/>
                  <w:rPr>
                    <w:color w:val="auto"/>
                  </w:rPr>
                </w:pPr>
                <w:r>
                  <w:rPr>
                    <w:color w:val="auto"/>
                  </w:rPr>
                  <w:t>A</w:t>
                </w:r>
              </w:p>
            </w:tc>
          </w:sdtContent>
        </w:sdt>
      </w:tr>
      <w:tr w:rsidR="00324A3B" w:rsidRPr="00200D70" w14:paraId="645AF349"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FB864D" w14:textId="77777777" w:rsidR="00324A3B" w:rsidRPr="00200D70" w:rsidRDefault="00324A3B" w:rsidP="00E720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5C0C92" w14:textId="40FA5D85" w:rsidR="00324A3B" w:rsidRPr="00200D70" w:rsidRDefault="00324A3B" w:rsidP="00E72074">
            <w:pPr>
              <w:rPr>
                <w:rFonts w:eastAsiaTheme="minorHAnsi" w:cs="Arial"/>
                <w:color w:val="000000" w:themeColor="text1"/>
              </w:rPr>
            </w:pPr>
            <w:r>
              <w:rPr>
                <w:rFonts w:eastAsiaTheme="minorHAnsi" w:cs="Arial"/>
                <w:color w:val="000000" w:themeColor="text1"/>
              </w:rPr>
              <w:t>n/a</w:t>
            </w:r>
          </w:p>
        </w:tc>
      </w:tr>
      <w:tr w:rsidR="00324A3B" w:rsidRPr="00200D70" w14:paraId="2BA1C80D" w14:textId="77777777" w:rsidTr="00E720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C1296E" w14:textId="77777777" w:rsidR="00324A3B" w:rsidRPr="00200D70" w:rsidRDefault="00324A3B" w:rsidP="00E72074">
            <w:pPr>
              <w:rPr>
                <w:rFonts w:cs="Arial"/>
                <w:b/>
                <w:bCs/>
                <w:lang w:val="en-GB"/>
              </w:rPr>
            </w:pPr>
            <w:r w:rsidRPr="00200D70">
              <w:rPr>
                <w:rFonts w:cs="Arial"/>
                <w:b/>
                <w:bCs/>
                <w:lang w:val="en-GB"/>
              </w:rPr>
              <w:t>Value</w:t>
            </w:r>
          </w:p>
          <w:p w14:paraId="6C5F4271" w14:textId="77777777" w:rsidR="00324A3B" w:rsidRPr="00200D70" w:rsidRDefault="00324A3B" w:rsidP="00E7207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84CF08" w14:textId="290C15CF" w:rsidR="00324A3B" w:rsidRPr="00D24442" w:rsidRDefault="00126C8F" w:rsidP="00E72074">
            <w:pPr>
              <w:rPr>
                <w:rFonts w:eastAsiaTheme="minorHAnsi" w:cs="Arial"/>
                <w:bCs/>
                <w:lang w:val="en-GB"/>
              </w:rPr>
            </w:pPr>
            <w:r w:rsidRPr="00D24442">
              <w:rPr>
                <w:rFonts w:eastAsiaTheme="minorHAnsi" w:cs="Arial"/>
                <w:bCs/>
                <w:lang w:val="en-GB"/>
              </w:rPr>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721A1" w14:textId="14B2BAC2" w:rsidR="00324A3B" w:rsidRPr="00200D70" w:rsidRDefault="00324A3B" w:rsidP="00E72074">
            <w:pPr>
              <w:rPr>
                <w:rFonts w:eastAsiaTheme="minorHAnsi" w:cs="Arial"/>
                <w:color w:val="000000" w:themeColor="text1"/>
              </w:rPr>
            </w:pPr>
            <w:r>
              <w:rPr>
                <w:rFonts w:eastAsiaTheme="minorHAnsi" w:cs="Arial"/>
                <w:color w:val="000000" w:themeColor="text1"/>
              </w:rPr>
              <w:t>rear inner door handle enabled</w:t>
            </w:r>
          </w:p>
        </w:tc>
      </w:tr>
      <w:tr w:rsidR="00324A3B" w:rsidRPr="00200D70" w14:paraId="0824EC2F" w14:textId="77777777" w:rsidTr="00E720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8454CA" w14:textId="77777777" w:rsidR="00324A3B" w:rsidRPr="00200D70" w:rsidRDefault="00324A3B" w:rsidP="00E720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B5C0D3" w14:textId="0468BBFB" w:rsidR="00324A3B" w:rsidRPr="009A4177" w:rsidRDefault="00126C8F" w:rsidP="00E72074">
            <w:pPr>
              <w:rPr>
                <w:rFonts w:eastAsiaTheme="minorHAnsi" w:cs="Arial"/>
                <w:bCs/>
                <w:lang w:val="en-GB"/>
              </w:rPr>
            </w:pPr>
            <w:r>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B30071" w14:textId="0BDFFBF4" w:rsidR="00324A3B" w:rsidRPr="00200D70" w:rsidRDefault="00324A3B" w:rsidP="00E72074">
            <w:pPr>
              <w:rPr>
                <w:rFonts w:eastAsiaTheme="minorHAnsi" w:cs="Arial"/>
                <w:color w:val="000000" w:themeColor="text1"/>
              </w:rPr>
            </w:pPr>
            <w:r>
              <w:rPr>
                <w:rFonts w:eastAsiaTheme="minorHAnsi" w:cs="Arial"/>
                <w:color w:val="000000" w:themeColor="text1"/>
              </w:rPr>
              <w:t>Rear inner door handle disabled</w:t>
            </w:r>
          </w:p>
        </w:tc>
      </w:tr>
      <w:tr w:rsidR="00324A3B" w:rsidRPr="00200D70" w14:paraId="3D7FDB17" w14:textId="77777777" w:rsidTr="00E720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446C9C" w14:textId="77777777" w:rsidR="00324A3B" w:rsidRPr="00200D70" w:rsidRDefault="00324A3B" w:rsidP="00E720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0770D1" w14:textId="1374DD8F" w:rsidR="00324A3B" w:rsidRPr="00200D70" w:rsidRDefault="00324A3B" w:rsidP="00E72074">
            <w:pPr>
              <w:rPr>
                <w:rFonts w:eastAsiaTheme="minorHAnsi" w:cs="Arial"/>
                <w:color w:val="000000" w:themeColor="text1"/>
              </w:rPr>
            </w:pPr>
            <w:r>
              <w:rPr>
                <w:rFonts w:eastAsiaTheme="minorHAnsi" w:cs="Arial"/>
                <w:color w:val="000000" w:themeColor="text1"/>
              </w:rPr>
              <w:t>n/a</w:t>
            </w:r>
          </w:p>
        </w:tc>
      </w:tr>
      <w:bookmarkEnd w:id="473"/>
    </w:tbl>
    <w:p w14:paraId="6D04E109" w14:textId="298E59D8" w:rsidR="00324A3B" w:rsidRDefault="00324A3B" w:rsidP="00324A3B">
      <w:pPr>
        <w:rPr>
          <w:rFonts w:cs="Arial"/>
        </w:rPr>
      </w:pPr>
    </w:p>
    <w:p w14:paraId="1E9500D8" w14:textId="77777777" w:rsidR="000432B1" w:rsidRDefault="000432B1" w:rsidP="000432B1">
      <w:pPr>
        <w:rPr>
          <w:rFonts w:cs="Arial"/>
        </w:rPr>
      </w:pPr>
    </w:p>
    <w:p w14:paraId="554E2726" w14:textId="04F2EAA4" w:rsidR="000432B1" w:rsidRPr="000371E0" w:rsidRDefault="000432B1" w:rsidP="000432B1">
      <w:pPr>
        <w:pStyle w:val="RELogSignal"/>
        <w:shd w:val="clear" w:color="auto" w:fill="F2F2F2" w:themeFill="background1" w:themeFillShade="F2"/>
      </w:pPr>
      <w:r w:rsidRPr="000371E0">
        <w:t>###</w:t>
      </w:r>
      <w:r>
        <w:t>LSG_RSCL_00046</w:t>
      </w:r>
      <w:r w:rsidRPr="000371E0">
        <w:t xml:space="preserve">### </w:t>
      </w:r>
      <w:bookmarkStart w:id="474" w:name="LSG_RSCL_HandleRCL_stat_N"/>
      <w:r>
        <w:t>RSCL_HandleRCL_stat</w:t>
      </w:r>
      <w:bookmarkEnd w:id="474"/>
    </w:p>
    <w:p w14:paraId="3240BDFD" w14:textId="64C7CCDA" w:rsidR="000432B1" w:rsidRPr="00200D70" w:rsidRDefault="000432B1" w:rsidP="000432B1">
      <w:pPr>
        <w:rPr>
          <w:rFonts w:cs="Arial"/>
        </w:rPr>
      </w:pPr>
      <w:bookmarkStart w:id="475" w:name="LSG_RSCL_HandleRCL_stat_D"/>
      <w:r w:rsidRPr="00200D70">
        <w:rPr>
          <w:rFonts w:cs="Arial"/>
        </w:rPr>
        <w:t>Signal</w:t>
      </w:r>
      <w:r>
        <w:rPr>
          <w:rFonts w:cs="Arial"/>
        </w:rPr>
        <w:t xml:space="preserve"> </w:t>
      </w:r>
      <w:r w:rsidRPr="00324A3B">
        <w:rPr>
          <w:rFonts w:cs="Arial"/>
        </w:rPr>
        <w:t xml:space="preserve">generated by rear </w:t>
      </w:r>
      <w:r>
        <w:rPr>
          <w:rFonts w:cs="Arial"/>
        </w:rPr>
        <w:t xml:space="preserve">right </w:t>
      </w:r>
      <w:r w:rsidRPr="00324A3B">
        <w:rPr>
          <w:rFonts w:cs="Arial"/>
        </w:rPr>
        <w:t>inner handle control showing the actual</w:t>
      </w:r>
      <w:r>
        <w:rPr>
          <w:rFonts w:cs="Arial"/>
        </w:rPr>
        <w:t xml:space="preserve"> right</w:t>
      </w:r>
      <w:r w:rsidRPr="00324A3B">
        <w:rPr>
          <w:rFonts w:cs="Arial"/>
        </w:rPr>
        <w:t xml:space="preserve"> rear inner door handle status</w:t>
      </w: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0432B1" w:rsidRPr="00200D70" w14:paraId="29466944"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7A9E59" w14:textId="77777777" w:rsidR="000432B1" w:rsidRPr="00200D70" w:rsidRDefault="000432B1" w:rsidP="001A45D3">
            <w:pPr>
              <w:ind w:left="138"/>
              <w:rPr>
                <w:rFonts w:eastAsiaTheme="minorHAnsi" w:cs="Arial"/>
                <w:b/>
                <w:bCs/>
                <w:lang w:val="en-GB"/>
              </w:rPr>
            </w:pPr>
            <w:r w:rsidRPr="00375269">
              <w:rPr>
                <w:rFonts w:eastAsiaTheme="minorHAnsi" w:cs="Arial"/>
                <w:b/>
                <w:bCs/>
                <w:lang w:val="en-GB"/>
              </w:rPr>
              <w:lastRenderedPageBreak/>
              <w:t>ASIL</w:t>
            </w:r>
          </w:p>
        </w:tc>
        <w:sdt>
          <w:sdtPr>
            <w:rPr>
              <w:color w:val="auto"/>
            </w:rPr>
            <w:alias w:val="ASIL"/>
            <w:tag w:val="ASIL"/>
            <w:id w:val="689576093"/>
            <w:placeholder>
              <w:docPart w:val="FE0B13FA7F9541B0AECB8B79548A2C1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19A7C8" w14:textId="77777777" w:rsidR="000432B1" w:rsidRPr="00320989" w:rsidRDefault="000432B1" w:rsidP="001A45D3">
                <w:pPr>
                  <w:pStyle w:val="scriptNormal"/>
                  <w:rPr>
                    <w:color w:val="auto"/>
                  </w:rPr>
                </w:pPr>
                <w:r>
                  <w:rPr>
                    <w:color w:val="auto"/>
                  </w:rPr>
                  <w:t>A</w:t>
                </w:r>
              </w:p>
            </w:tc>
          </w:sdtContent>
        </w:sdt>
      </w:tr>
      <w:tr w:rsidR="000432B1" w:rsidRPr="00200D70" w14:paraId="1FC95056"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4125BB" w14:textId="77777777" w:rsidR="000432B1" w:rsidRPr="00200D70" w:rsidRDefault="000432B1" w:rsidP="001A45D3">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512A1D" w14:textId="77777777" w:rsidR="000432B1" w:rsidRPr="00200D70" w:rsidRDefault="000432B1" w:rsidP="001A45D3">
            <w:pPr>
              <w:rPr>
                <w:rFonts w:eastAsiaTheme="minorHAnsi" w:cs="Arial"/>
                <w:color w:val="000000" w:themeColor="text1"/>
              </w:rPr>
            </w:pPr>
            <w:r>
              <w:rPr>
                <w:rFonts w:eastAsiaTheme="minorHAnsi" w:cs="Arial"/>
                <w:color w:val="000000" w:themeColor="text1"/>
              </w:rPr>
              <w:t>n/a</w:t>
            </w:r>
          </w:p>
        </w:tc>
      </w:tr>
      <w:tr w:rsidR="000432B1" w:rsidRPr="00200D70" w14:paraId="2D6F7BE2" w14:textId="77777777" w:rsidTr="001A45D3">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1BB6C2" w14:textId="77777777" w:rsidR="000432B1" w:rsidRPr="00200D70" w:rsidRDefault="000432B1" w:rsidP="001A45D3">
            <w:pPr>
              <w:rPr>
                <w:rFonts w:cs="Arial"/>
                <w:b/>
                <w:bCs/>
                <w:lang w:val="en-GB"/>
              </w:rPr>
            </w:pPr>
            <w:r w:rsidRPr="00200D70">
              <w:rPr>
                <w:rFonts w:cs="Arial"/>
                <w:b/>
                <w:bCs/>
                <w:lang w:val="en-GB"/>
              </w:rPr>
              <w:t>Value</w:t>
            </w:r>
          </w:p>
          <w:p w14:paraId="073ED6D8" w14:textId="77777777" w:rsidR="000432B1" w:rsidRPr="00200D70" w:rsidRDefault="000432B1" w:rsidP="001A45D3">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C4CFF3" w14:textId="77777777" w:rsidR="000432B1" w:rsidRPr="00D24442" w:rsidRDefault="000432B1" w:rsidP="001A45D3">
            <w:pPr>
              <w:rPr>
                <w:rFonts w:eastAsiaTheme="minorHAnsi" w:cs="Arial"/>
                <w:bCs/>
                <w:lang w:val="en-GB"/>
              </w:rPr>
            </w:pPr>
            <w:r w:rsidRPr="00D24442">
              <w:rPr>
                <w:rFonts w:eastAsiaTheme="minorHAnsi" w:cs="Arial"/>
                <w:bCs/>
                <w:lang w:val="en-GB"/>
              </w:rPr>
              <w:t>Deactivated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6A4895" w14:textId="77777777" w:rsidR="000432B1" w:rsidRPr="00200D70" w:rsidRDefault="000432B1" w:rsidP="001A45D3">
            <w:pPr>
              <w:rPr>
                <w:rFonts w:eastAsiaTheme="minorHAnsi" w:cs="Arial"/>
                <w:color w:val="000000" w:themeColor="text1"/>
              </w:rPr>
            </w:pPr>
            <w:r>
              <w:rPr>
                <w:rFonts w:eastAsiaTheme="minorHAnsi" w:cs="Arial"/>
                <w:color w:val="000000" w:themeColor="text1"/>
              </w:rPr>
              <w:t>rear inner door handle enabled</w:t>
            </w:r>
          </w:p>
        </w:tc>
      </w:tr>
      <w:tr w:rsidR="000432B1" w:rsidRPr="00200D70" w14:paraId="18B9F6E2" w14:textId="77777777" w:rsidTr="001A45D3">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05B54" w14:textId="77777777" w:rsidR="000432B1" w:rsidRPr="00200D70" w:rsidRDefault="000432B1" w:rsidP="001A45D3">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EC7145" w14:textId="77777777" w:rsidR="000432B1" w:rsidRPr="009A4177" w:rsidRDefault="000432B1" w:rsidP="001A45D3">
            <w:pPr>
              <w:rPr>
                <w:rFonts w:eastAsiaTheme="minorHAnsi" w:cs="Arial"/>
                <w:bCs/>
                <w:lang w:val="en-GB"/>
              </w:rPr>
            </w:pPr>
            <w:r>
              <w:rPr>
                <w:rFonts w:eastAsiaTheme="minorHAnsi" w:cs="Arial"/>
                <w:bCs/>
                <w:lang w:val="en-GB"/>
              </w:rPr>
              <w:t>Activated</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C2300B" w14:textId="77777777" w:rsidR="000432B1" w:rsidRPr="00200D70" w:rsidRDefault="000432B1" w:rsidP="001A45D3">
            <w:pPr>
              <w:rPr>
                <w:rFonts w:eastAsiaTheme="minorHAnsi" w:cs="Arial"/>
                <w:color w:val="000000" w:themeColor="text1"/>
              </w:rPr>
            </w:pPr>
            <w:r>
              <w:rPr>
                <w:rFonts w:eastAsiaTheme="minorHAnsi" w:cs="Arial"/>
                <w:color w:val="000000" w:themeColor="text1"/>
              </w:rPr>
              <w:t>Rear inner door handle disabled</w:t>
            </w:r>
          </w:p>
        </w:tc>
      </w:tr>
      <w:tr w:rsidR="000432B1" w:rsidRPr="00200D70" w14:paraId="00958DD8" w14:textId="77777777" w:rsidTr="001A45D3">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40EA42" w14:textId="77777777" w:rsidR="000432B1" w:rsidRPr="00200D70" w:rsidRDefault="000432B1" w:rsidP="001A45D3">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67BB9F" w14:textId="77777777" w:rsidR="000432B1" w:rsidRPr="00200D70" w:rsidRDefault="000432B1" w:rsidP="001A45D3">
            <w:pPr>
              <w:rPr>
                <w:rFonts w:eastAsiaTheme="minorHAnsi" w:cs="Arial"/>
                <w:color w:val="000000" w:themeColor="text1"/>
              </w:rPr>
            </w:pPr>
            <w:r>
              <w:rPr>
                <w:rFonts w:eastAsiaTheme="minorHAnsi" w:cs="Arial"/>
                <w:color w:val="000000" w:themeColor="text1"/>
              </w:rPr>
              <w:t>n/a</w:t>
            </w:r>
          </w:p>
        </w:tc>
      </w:tr>
      <w:bookmarkEnd w:id="475"/>
    </w:tbl>
    <w:p w14:paraId="0C3322BA" w14:textId="77777777" w:rsidR="000432B1" w:rsidRDefault="000432B1" w:rsidP="000432B1">
      <w:pPr>
        <w:rPr>
          <w:rFonts w:cs="Arial"/>
        </w:rPr>
      </w:pPr>
    </w:p>
    <w:p w14:paraId="55198D28" w14:textId="77777777" w:rsidR="000432B1" w:rsidRDefault="000432B1" w:rsidP="00324A3B">
      <w:pPr>
        <w:rPr>
          <w:rFonts w:cs="Arial"/>
        </w:rPr>
      </w:pPr>
    </w:p>
    <w:p w14:paraId="4C36212E" w14:textId="77777777" w:rsidR="00324A3B" w:rsidRDefault="00324A3B" w:rsidP="00E102D8">
      <w:pPr>
        <w:rPr>
          <w:rFonts w:cs="Arial"/>
        </w:rPr>
      </w:pPr>
    </w:p>
    <w:p w14:paraId="234958C8" w14:textId="77777777" w:rsidR="00E102D8" w:rsidRPr="000371E0" w:rsidRDefault="00E102D8" w:rsidP="00E102D8">
      <w:pPr>
        <w:pStyle w:val="RELogSignal"/>
        <w:shd w:val="clear" w:color="auto" w:fill="F2F2F2" w:themeFill="background1" w:themeFillShade="F2"/>
      </w:pPr>
      <w:r w:rsidRPr="000371E0">
        <w:t>###</w:t>
      </w:r>
      <w:r>
        <w:t>LSG_RSCL_00012</w:t>
      </w:r>
      <w:r w:rsidRPr="000371E0">
        <w:t xml:space="preserve">### </w:t>
      </w:r>
      <w:bookmarkStart w:id="476" w:name="LSG_Visual_Feedback_N"/>
      <w:r>
        <w:t>Visual_Feedback</w:t>
      </w:r>
      <w:bookmarkEnd w:id="476"/>
    </w:p>
    <w:p w14:paraId="4FDFAEB2" w14:textId="77777777" w:rsidR="00E102D8" w:rsidRPr="00200D70" w:rsidRDefault="00E102D8" w:rsidP="00E102D8">
      <w:pPr>
        <w:rPr>
          <w:rFonts w:cs="Arial"/>
        </w:rPr>
      </w:pPr>
      <w:bookmarkStart w:id="477" w:name="_Hlk53139862"/>
      <w:bookmarkStart w:id="478" w:name="LSG_Visual_Feedback_D"/>
      <w:r>
        <w:rPr>
          <w:rFonts w:cs="Arial"/>
        </w:rPr>
        <w:t>Visual feedback to user on feature status incl. tell tale for PCL activation</w:t>
      </w:r>
    </w:p>
    <w:bookmarkEnd w:id="477"/>
    <w:p w14:paraId="533DCBCA" w14:textId="77777777" w:rsidR="00E102D8" w:rsidRPr="00200D70" w:rsidRDefault="00E102D8" w:rsidP="00E102D8">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E102D8" w:rsidRPr="00200D70" w14:paraId="3CC99B7C"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BFD828" w14:textId="77777777" w:rsidR="00E102D8" w:rsidRPr="00200D70" w:rsidRDefault="00E102D8" w:rsidP="0054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004664684"/>
            <w:placeholder>
              <w:docPart w:val="B9F838F29B8D4CB08D7734A82FE8D2E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D42CDB" w14:textId="480AF098" w:rsidR="00E102D8" w:rsidRPr="00320989" w:rsidRDefault="008E1152" w:rsidP="00545472">
                <w:pPr>
                  <w:pStyle w:val="scriptNormal"/>
                  <w:rPr>
                    <w:color w:val="auto"/>
                  </w:rPr>
                </w:pPr>
                <w:r>
                  <w:rPr>
                    <w:color w:val="auto"/>
                  </w:rPr>
                  <w:t>QM</w:t>
                </w:r>
              </w:p>
            </w:tc>
          </w:sdtContent>
        </w:sdt>
      </w:tr>
      <w:tr w:rsidR="00E102D8" w:rsidRPr="00200D70" w14:paraId="4591605A"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5EBA4B" w14:textId="77777777" w:rsidR="00E102D8" w:rsidRPr="00200D70" w:rsidRDefault="00E102D8" w:rsidP="0054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1D8558" w14:textId="3A511BBB" w:rsidR="00E102D8" w:rsidRPr="00200D70" w:rsidRDefault="00365E7D" w:rsidP="00545472">
            <w:pPr>
              <w:rPr>
                <w:rFonts w:eastAsiaTheme="minorHAnsi" w:cs="Arial"/>
                <w:color w:val="000000" w:themeColor="text1"/>
              </w:rPr>
            </w:pPr>
            <w:r>
              <w:rPr>
                <w:rFonts w:eastAsiaTheme="minorHAnsi" w:cs="Arial"/>
                <w:color w:val="000000" w:themeColor="text1"/>
              </w:rPr>
              <w:t>n/a</w:t>
            </w:r>
          </w:p>
        </w:tc>
      </w:tr>
      <w:tr w:rsidR="00E102D8" w:rsidRPr="00200D70" w14:paraId="2CFE57F9" w14:textId="77777777" w:rsidTr="0054547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7B615D" w14:textId="77777777" w:rsidR="00E102D8" w:rsidRPr="00200D70" w:rsidRDefault="00E102D8" w:rsidP="00545472">
            <w:pPr>
              <w:rPr>
                <w:rFonts w:cs="Arial"/>
                <w:b/>
                <w:bCs/>
                <w:lang w:val="en-GB"/>
              </w:rPr>
            </w:pPr>
            <w:r w:rsidRPr="00200D70">
              <w:rPr>
                <w:rFonts w:cs="Arial"/>
                <w:b/>
                <w:bCs/>
                <w:lang w:val="en-GB"/>
              </w:rPr>
              <w:t>Value</w:t>
            </w:r>
          </w:p>
          <w:p w14:paraId="3E532858" w14:textId="77777777" w:rsidR="00E102D8" w:rsidRPr="00200D70" w:rsidRDefault="00E102D8" w:rsidP="0054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3F7F9A" w14:textId="1D5254AF" w:rsidR="00E102D8" w:rsidRPr="00200D70" w:rsidRDefault="008E1152" w:rsidP="00545472">
            <w:pPr>
              <w:rPr>
                <w:rFonts w:eastAsiaTheme="minorHAnsi" w:cs="Arial"/>
                <w:b/>
                <w:bCs/>
                <w:lang w:val="en-GB"/>
              </w:rPr>
            </w:pPr>
            <w:r>
              <w:rPr>
                <w:rFonts w:eastAsiaTheme="minorHAnsi" w:cs="Arial"/>
                <w:color w:val="000000" w:themeColor="text1"/>
              </w:rPr>
              <w:t>All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0F034B" w14:textId="539FC3BD" w:rsidR="00E102D8" w:rsidRPr="00200D70" w:rsidRDefault="009B5A78" w:rsidP="00545472">
            <w:pPr>
              <w:rPr>
                <w:rFonts w:eastAsiaTheme="minorHAnsi" w:cs="Arial"/>
                <w:color w:val="000000" w:themeColor="text1"/>
              </w:rPr>
            </w:pPr>
            <w:r>
              <w:rPr>
                <w:rFonts w:eastAsiaTheme="minorHAnsi" w:cs="Arial"/>
                <w:color w:val="000000" w:themeColor="text1"/>
              </w:rPr>
              <w:t>TBD</w:t>
            </w:r>
          </w:p>
        </w:tc>
      </w:tr>
      <w:tr w:rsidR="00E102D8" w:rsidRPr="00200D70" w14:paraId="7DF1B068"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81AB86" w14:textId="77777777" w:rsidR="00E102D8" w:rsidRPr="00200D70" w:rsidRDefault="00E102D8"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9DF2C4" w14:textId="7A878700" w:rsidR="00E102D8" w:rsidRPr="00200D70" w:rsidRDefault="00E102D8" w:rsidP="00545472">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774728" w14:textId="58ED1B1E" w:rsidR="00E102D8" w:rsidRPr="00200D70" w:rsidRDefault="00E102D8" w:rsidP="00545472">
            <w:pPr>
              <w:rPr>
                <w:rFonts w:eastAsiaTheme="minorHAnsi" w:cs="Arial"/>
                <w:color w:val="000000" w:themeColor="text1"/>
              </w:rPr>
            </w:pPr>
          </w:p>
        </w:tc>
      </w:tr>
      <w:tr w:rsidR="00E102D8" w:rsidRPr="00200D70" w14:paraId="30084A77"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96EAE" w14:textId="77777777" w:rsidR="00E102D8" w:rsidRPr="00200D70" w:rsidRDefault="00E102D8"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E7EE70" w14:textId="0BE0BE52" w:rsidR="00E102D8" w:rsidRPr="00200D70" w:rsidRDefault="00E102D8" w:rsidP="00545472">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B327BC" w14:textId="1B364423" w:rsidR="00E102D8" w:rsidRPr="00200D70" w:rsidRDefault="00E102D8" w:rsidP="00545472">
            <w:pPr>
              <w:rPr>
                <w:rFonts w:eastAsiaTheme="minorHAnsi" w:cs="Arial"/>
                <w:color w:val="000000" w:themeColor="text1"/>
              </w:rPr>
            </w:pPr>
          </w:p>
        </w:tc>
      </w:tr>
      <w:tr w:rsidR="00E102D8" w:rsidRPr="00200D70" w14:paraId="64522C32"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1D71C0" w14:textId="77777777" w:rsidR="00E102D8" w:rsidRPr="00200D70" w:rsidRDefault="00E102D8" w:rsidP="0054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A1A746" w14:textId="77777777" w:rsidR="00E102D8" w:rsidRPr="00200D70" w:rsidRDefault="00E102D8" w:rsidP="00545472">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9AD7B6" w14:textId="77777777" w:rsidR="00E102D8" w:rsidRPr="00200D70" w:rsidRDefault="00E102D8" w:rsidP="00545472">
            <w:pPr>
              <w:rPr>
                <w:rFonts w:eastAsiaTheme="minorHAnsi" w:cs="Arial"/>
                <w:color w:val="000000" w:themeColor="text1"/>
              </w:rPr>
            </w:pPr>
          </w:p>
        </w:tc>
      </w:tr>
      <w:tr w:rsidR="00E102D8" w:rsidRPr="00200D70" w14:paraId="54894806" w14:textId="77777777" w:rsidTr="0054547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765427" w14:textId="77777777" w:rsidR="00E102D8" w:rsidRPr="00200D70" w:rsidRDefault="00E102D8" w:rsidP="00545472">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873BC7" w14:textId="77777777" w:rsidR="00E102D8" w:rsidRPr="00200D70" w:rsidRDefault="00E102D8" w:rsidP="00545472">
            <w:pPr>
              <w:rPr>
                <w:rFonts w:eastAsiaTheme="minorHAnsi" w:cs="Arial"/>
                <w:b/>
                <w:bCs/>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0D1271" w14:textId="77777777" w:rsidR="00E102D8" w:rsidRPr="00200D70" w:rsidRDefault="00E102D8" w:rsidP="00545472">
            <w:pPr>
              <w:rPr>
                <w:rFonts w:eastAsiaTheme="minorHAnsi" w:cs="Arial"/>
                <w:color w:val="000000" w:themeColor="text1"/>
              </w:rPr>
            </w:pPr>
          </w:p>
        </w:tc>
      </w:tr>
      <w:tr w:rsidR="00E102D8" w:rsidRPr="00200D70" w14:paraId="69508CA6" w14:textId="77777777" w:rsidTr="0054547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9CF941" w14:textId="77777777" w:rsidR="00E102D8" w:rsidRPr="00200D70" w:rsidRDefault="00E102D8" w:rsidP="0054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12FBBE" w14:textId="1BC8D16E" w:rsidR="00E102D8" w:rsidRPr="00200D70" w:rsidRDefault="00365E7D" w:rsidP="00545472">
            <w:pPr>
              <w:rPr>
                <w:rFonts w:eastAsiaTheme="minorHAnsi" w:cs="Arial"/>
                <w:color w:val="000000" w:themeColor="text1"/>
              </w:rPr>
            </w:pPr>
            <w:r>
              <w:rPr>
                <w:rFonts w:eastAsiaTheme="minorHAnsi" w:cs="Arial"/>
                <w:color w:val="000000" w:themeColor="text1"/>
              </w:rPr>
              <w:t>n/a</w:t>
            </w:r>
          </w:p>
        </w:tc>
      </w:tr>
      <w:bookmarkEnd w:id="450"/>
      <w:bookmarkEnd w:id="478"/>
    </w:tbl>
    <w:p w14:paraId="78F477E3" w14:textId="51CB7E48" w:rsidR="00CA7DEF" w:rsidRDefault="00CA7DEF" w:rsidP="00CA7DEF"/>
    <w:p w14:paraId="0803BA0A" w14:textId="77777777" w:rsidR="004C748C" w:rsidRDefault="004C748C" w:rsidP="004C748C">
      <w:pPr>
        <w:rPr>
          <w:rFonts w:cs="Arial"/>
        </w:rPr>
      </w:pPr>
    </w:p>
    <w:p w14:paraId="1204B3A7" w14:textId="08D38F26" w:rsidR="004C748C" w:rsidRPr="000371E0" w:rsidRDefault="004C748C" w:rsidP="004C748C">
      <w:pPr>
        <w:pStyle w:val="RELogSignal"/>
        <w:shd w:val="clear" w:color="auto" w:fill="F2F2F2" w:themeFill="background1" w:themeFillShade="F2"/>
      </w:pPr>
      <w:r w:rsidRPr="000371E0">
        <w:t>###</w:t>
      </w:r>
      <w:r>
        <w:t>LSG_RSCL_00044</w:t>
      </w:r>
      <w:r w:rsidRPr="000371E0">
        <w:t xml:space="preserve">### </w:t>
      </w:r>
      <w:bookmarkStart w:id="479" w:name="LSG_Audible_Feedback_N"/>
      <w:r>
        <w:t>Audible_Feedback</w:t>
      </w:r>
      <w:bookmarkEnd w:id="479"/>
    </w:p>
    <w:p w14:paraId="5BCF9A61" w14:textId="57964D91" w:rsidR="00DE390D" w:rsidRPr="00200D70" w:rsidRDefault="00DE390D" w:rsidP="00DE390D">
      <w:pPr>
        <w:rPr>
          <w:rFonts w:cs="Arial"/>
        </w:rPr>
      </w:pPr>
      <w:bookmarkStart w:id="480" w:name="LSG_Audible_Feedback_D"/>
      <w:r>
        <w:rPr>
          <w:rFonts w:cs="Arial"/>
        </w:rPr>
        <w:t>Audible feedback to user on feature status incl. tell tale for PCL activation</w:t>
      </w:r>
    </w:p>
    <w:p w14:paraId="3EE69B56" w14:textId="77777777" w:rsidR="004C748C" w:rsidRPr="00200D70" w:rsidRDefault="004C748C" w:rsidP="004C748C">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4C748C" w:rsidRPr="00200D70" w14:paraId="3C7C1ABA"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E1F5E7" w14:textId="77777777" w:rsidR="004C748C" w:rsidRPr="00200D70" w:rsidRDefault="004C748C" w:rsidP="00B95D65">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321043743"/>
            <w:placeholder>
              <w:docPart w:val="6F18C893F2E94A9B8C2E994750E9D4D9"/>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A37996" w14:textId="77777777" w:rsidR="004C748C" w:rsidRPr="00320989" w:rsidRDefault="004C748C" w:rsidP="00B95D65">
                <w:pPr>
                  <w:pStyle w:val="scriptNormal"/>
                  <w:rPr>
                    <w:color w:val="auto"/>
                  </w:rPr>
                </w:pPr>
                <w:r w:rsidRPr="00320989">
                  <w:rPr>
                    <w:color w:val="000000" w:themeColor="text1"/>
                  </w:rPr>
                  <w:t>Choose an item.</w:t>
                </w:r>
              </w:p>
            </w:tc>
          </w:sdtContent>
        </w:sdt>
      </w:tr>
      <w:tr w:rsidR="004C748C" w:rsidRPr="00200D70" w14:paraId="07893425"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1A23FF" w14:textId="77777777" w:rsidR="004C748C" w:rsidRPr="00200D70" w:rsidRDefault="004C748C" w:rsidP="00B95D65">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E399A0" w14:textId="3A1990A7" w:rsidR="004C748C" w:rsidRPr="00200D70" w:rsidRDefault="00DE390D" w:rsidP="00B95D65">
            <w:pPr>
              <w:rPr>
                <w:rFonts w:eastAsiaTheme="minorHAnsi" w:cs="Arial"/>
                <w:color w:val="000000" w:themeColor="text1"/>
              </w:rPr>
            </w:pPr>
            <w:r>
              <w:rPr>
                <w:rFonts w:eastAsiaTheme="minorHAnsi" w:cs="Arial"/>
                <w:color w:val="000000" w:themeColor="text1"/>
              </w:rPr>
              <w:t>n/a</w:t>
            </w:r>
          </w:p>
        </w:tc>
      </w:tr>
      <w:tr w:rsidR="004C748C" w:rsidRPr="00200D70" w14:paraId="5B21124B" w14:textId="77777777" w:rsidTr="00B95D65">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D2AE29" w14:textId="77777777" w:rsidR="004C748C" w:rsidRPr="00200D70" w:rsidRDefault="004C748C" w:rsidP="00B95D65">
            <w:pPr>
              <w:rPr>
                <w:rFonts w:cs="Arial"/>
                <w:b/>
                <w:bCs/>
                <w:lang w:val="en-GB"/>
              </w:rPr>
            </w:pPr>
            <w:r w:rsidRPr="00200D70">
              <w:rPr>
                <w:rFonts w:cs="Arial"/>
                <w:b/>
                <w:bCs/>
                <w:lang w:val="en-GB"/>
              </w:rPr>
              <w:t>Value</w:t>
            </w:r>
          </w:p>
          <w:p w14:paraId="52704032" w14:textId="77777777" w:rsidR="004C748C" w:rsidRPr="00200D70" w:rsidRDefault="004C748C" w:rsidP="00B95D65">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5BAE2F" w14:textId="49EC7DFE" w:rsidR="004C748C" w:rsidRPr="00200D70" w:rsidRDefault="00DE390D" w:rsidP="00B95D65">
            <w:pPr>
              <w:rPr>
                <w:rFonts w:eastAsiaTheme="minorHAnsi" w:cs="Arial"/>
                <w:b/>
                <w:bCs/>
                <w:lang w:val="en-GB"/>
              </w:rPr>
            </w:pPr>
            <w:r>
              <w:rPr>
                <w:rFonts w:eastAsiaTheme="minorHAnsi" w:cs="Arial"/>
                <w:color w:val="000000" w:themeColor="text1"/>
              </w:rPr>
              <w:t>All conditions</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3609C1" w14:textId="1A779AB5" w:rsidR="004C748C" w:rsidRPr="00200D70" w:rsidRDefault="00DE390D" w:rsidP="00B95D65">
            <w:pPr>
              <w:rPr>
                <w:rFonts w:eastAsiaTheme="minorHAnsi" w:cs="Arial"/>
                <w:color w:val="000000" w:themeColor="text1"/>
              </w:rPr>
            </w:pPr>
            <w:r>
              <w:rPr>
                <w:rFonts w:eastAsiaTheme="minorHAnsi" w:cs="Arial"/>
                <w:color w:val="000000" w:themeColor="text1"/>
              </w:rPr>
              <w:t>TBD</w:t>
            </w:r>
          </w:p>
        </w:tc>
      </w:tr>
      <w:tr w:rsidR="004C748C" w:rsidRPr="00200D70" w14:paraId="13C8DE37"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C7B7A4"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DCD3BC" w14:textId="77777777" w:rsidR="004C748C" w:rsidRPr="00200D70" w:rsidRDefault="004C748C" w:rsidP="00B95D65">
            <w:pPr>
              <w:rPr>
                <w:rFonts w:eastAsiaTheme="minorHAnsi" w:cs="Arial"/>
                <w:b/>
                <w:bCs/>
                <w:lang w:val="en-GB"/>
              </w:rPr>
            </w:pPr>
            <w:r w:rsidRPr="00200D70">
              <w:rPr>
                <w:rFonts w:eastAsiaTheme="minorHAnsi" w:cs="Arial"/>
                <w:color w:val="000000" w:themeColor="text1"/>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B3C63D" w14:textId="77777777" w:rsidR="004C748C" w:rsidRPr="00200D70" w:rsidRDefault="004C748C" w:rsidP="00B95D65">
            <w:pPr>
              <w:rPr>
                <w:rFonts w:eastAsiaTheme="minorHAnsi" w:cs="Arial"/>
                <w:color w:val="000000" w:themeColor="text1"/>
              </w:rPr>
            </w:pPr>
            <w:r w:rsidRPr="00200D70">
              <w:rPr>
                <w:rFonts w:eastAsiaTheme="minorHAnsi" w:cs="Arial"/>
                <w:color w:val="000000" w:themeColor="text1"/>
              </w:rPr>
              <w:t>…</w:t>
            </w:r>
          </w:p>
        </w:tc>
      </w:tr>
      <w:tr w:rsidR="004C748C" w:rsidRPr="00200D70" w14:paraId="5AB62ECD"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01A578"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35BCFF" w14:textId="77777777" w:rsidR="004C748C" w:rsidRPr="00200D70" w:rsidRDefault="004C748C" w:rsidP="00B95D65">
            <w:pPr>
              <w:rPr>
                <w:rFonts w:eastAsiaTheme="minorHAnsi" w:cs="Arial"/>
                <w:b/>
                <w:bCs/>
                <w:lang w:val="en-GB"/>
              </w:rPr>
            </w:pPr>
            <w:r w:rsidRPr="00200D70">
              <w:rPr>
                <w:rFonts w:eastAsiaTheme="minorHAnsi" w:cs="Arial"/>
                <w:color w:val="000000" w:themeColor="text1"/>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A0324A" w14:textId="77777777" w:rsidR="004C748C" w:rsidRPr="00200D70" w:rsidRDefault="004C748C" w:rsidP="00B95D65">
            <w:pPr>
              <w:rPr>
                <w:rFonts w:eastAsiaTheme="minorHAnsi" w:cs="Arial"/>
                <w:color w:val="000000" w:themeColor="text1"/>
              </w:rPr>
            </w:pPr>
            <w:r w:rsidRPr="00200D70">
              <w:rPr>
                <w:rFonts w:eastAsiaTheme="minorHAnsi" w:cs="Arial"/>
                <w:color w:val="000000" w:themeColor="text1"/>
              </w:rPr>
              <w:t>…</w:t>
            </w:r>
          </w:p>
        </w:tc>
      </w:tr>
      <w:tr w:rsidR="004C748C" w:rsidRPr="00200D70" w14:paraId="6FC2059F"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E5A39"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47F7D2" w14:textId="77777777" w:rsidR="004C748C" w:rsidRPr="00200D70" w:rsidRDefault="004C748C" w:rsidP="00B95D65">
            <w:pPr>
              <w:rPr>
                <w:rFonts w:eastAsiaTheme="minorHAnsi" w:cs="Arial"/>
                <w:b/>
                <w:bCs/>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FB3F8F" w14:textId="77777777" w:rsidR="004C748C" w:rsidRPr="00200D70" w:rsidRDefault="004C748C" w:rsidP="00B95D65">
            <w:pPr>
              <w:rPr>
                <w:rFonts w:eastAsiaTheme="minorHAnsi" w:cs="Arial"/>
                <w:color w:val="000000" w:themeColor="text1"/>
              </w:rPr>
            </w:pPr>
          </w:p>
        </w:tc>
      </w:tr>
      <w:tr w:rsidR="004C748C" w:rsidRPr="00200D70" w14:paraId="303C1BE0" w14:textId="77777777" w:rsidTr="00B95D65">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5E9934" w14:textId="77777777" w:rsidR="004C748C" w:rsidRPr="00200D70" w:rsidRDefault="004C748C" w:rsidP="00B95D65">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281DDC" w14:textId="77777777" w:rsidR="004C748C" w:rsidRPr="00200D70" w:rsidRDefault="004C748C" w:rsidP="00B95D65">
            <w:pPr>
              <w:rPr>
                <w:rFonts w:eastAsiaTheme="minorHAnsi" w:cs="Arial"/>
                <w:b/>
                <w:bCs/>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0E3CB8" w14:textId="77777777" w:rsidR="004C748C" w:rsidRPr="00200D70" w:rsidRDefault="004C748C" w:rsidP="00B95D65">
            <w:pPr>
              <w:rPr>
                <w:rFonts w:eastAsiaTheme="minorHAnsi" w:cs="Arial"/>
                <w:color w:val="000000" w:themeColor="text1"/>
              </w:rPr>
            </w:pPr>
          </w:p>
        </w:tc>
      </w:tr>
      <w:tr w:rsidR="004C748C" w:rsidRPr="00200D70" w14:paraId="0BC1990F" w14:textId="77777777" w:rsidTr="00B95D65">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0624FA" w14:textId="77777777" w:rsidR="004C748C" w:rsidRPr="00200D70" w:rsidRDefault="004C748C" w:rsidP="00B95D65">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C53651" w14:textId="3ADC1446" w:rsidR="004C748C" w:rsidRPr="00200D70" w:rsidRDefault="00DE390D" w:rsidP="00B95D65">
            <w:pPr>
              <w:rPr>
                <w:rFonts w:eastAsiaTheme="minorHAnsi" w:cs="Arial"/>
                <w:color w:val="000000" w:themeColor="text1"/>
              </w:rPr>
            </w:pPr>
            <w:r>
              <w:rPr>
                <w:rFonts w:eastAsiaTheme="minorHAnsi" w:cs="Arial"/>
                <w:color w:val="000000" w:themeColor="text1"/>
              </w:rPr>
              <w:t>n/a</w:t>
            </w:r>
          </w:p>
        </w:tc>
      </w:tr>
      <w:bookmarkEnd w:id="480"/>
    </w:tbl>
    <w:p w14:paraId="1D198528" w14:textId="77777777" w:rsidR="004C748C" w:rsidRDefault="004C748C" w:rsidP="004C748C">
      <w:pPr>
        <w:rPr>
          <w:rFonts w:cs="Arial"/>
        </w:rPr>
      </w:pPr>
    </w:p>
    <w:p w14:paraId="496BB849" w14:textId="77777777" w:rsidR="00210E65" w:rsidRDefault="00210E65" w:rsidP="00210E65">
      <w:pPr>
        <w:rPr>
          <w:rFonts w:cs="Arial"/>
        </w:rPr>
      </w:pPr>
    </w:p>
    <w:p w14:paraId="44899552" w14:textId="64204286" w:rsidR="00210E65" w:rsidRPr="000371E0" w:rsidRDefault="00210E65" w:rsidP="00210E65">
      <w:pPr>
        <w:pStyle w:val="RELogSignal"/>
        <w:shd w:val="clear" w:color="auto" w:fill="F2F2F2" w:themeFill="background1" w:themeFillShade="F2"/>
      </w:pPr>
      <w:r w:rsidRPr="000371E0">
        <w:t>###</w:t>
      </w:r>
      <w:r>
        <w:t>LSG_RSCL_00036</w:t>
      </w:r>
      <w:r w:rsidRPr="000371E0">
        <w:t xml:space="preserve">### </w:t>
      </w:r>
      <w:bookmarkStart w:id="481" w:name="LSG_PCL_Error_N"/>
      <w:r>
        <w:t>PCL_Error</w:t>
      </w:r>
      <w:bookmarkEnd w:id="481"/>
    </w:p>
    <w:p w14:paraId="6D324B98" w14:textId="03D6DB4D" w:rsidR="00210E65" w:rsidRPr="00200D70" w:rsidRDefault="00210E65" w:rsidP="00210E65">
      <w:pPr>
        <w:rPr>
          <w:rFonts w:cs="Arial"/>
        </w:rPr>
      </w:pPr>
      <w:bookmarkStart w:id="482" w:name="LSG_PCL_Error_D"/>
      <w:r>
        <w:rPr>
          <w:rFonts w:cs="Arial"/>
        </w:rPr>
        <w:t>Error signal to diagnostics</w:t>
      </w:r>
    </w:p>
    <w:p w14:paraId="3D8AFA22" w14:textId="77777777" w:rsidR="00210E65" w:rsidRPr="00200D70" w:rsidRDefault="00210E65" w:rsidP="00210E65">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10E65" w:rsidRPr="00200D70" w14:paraId="534FC458" w14:textId="77777777" w:rsidTr="00B91AB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AAC432" w14:textId="77777777" w:rsidR="00210E65" w:rsidRPr="00200D70" w:rsidRDefault="00210E65" w:rsidP="00B91AB8">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836950205"/>
            <w:placeholder>
              <w:docPart w:val="59CD72EE4A984957824FA1CDFA73B71B"/>
            </w:placeholder>
            <w:showingPlcHd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355D7A" w14:textId="77777777" w:rsidR="00210E65" w:rsidRPr="00320989" w:rsidRDefault="00210E65" w:rsidP="00B91AB8">
                <w:pPr>
                  <w:pStyle w:val="scriptNormal"/>
                  <w:rPr>
                    <w:color w:val="auto"/>
                  </w:rPr>
                </w:pPr>
                <w:r w:rsidRPr="00320989">
                  <w:rPr>
                    <w:color w:val="000000" w:themeColor="text1"/>
                  </w:rPr>
                  <w:t>Choose an item.</w:t>
                </w:r>
              </w:p>
            </w:tc>
          </w:sdtContent>
        </w:sdt>
      </w:tr>
      <w:tr w:rsidR="00210E65" w:rsidRPr="00200D70" w14:paraId="6F2E54A4" w14:textId="77777777" w:rsidTr="00B91AB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F6648D" w14:textId="77777777" w:rsidR="00210E65" w:rsidRPr="00200D70" w:rsidRDefault="00210E65" w:rsidP="00B91AB8">
            <w:pPr>
              <w:rPr>
                <w:rFonts w:cs="Arial"/>
                <w:b/>
                <w:bCs/>
                <w:lang w:val="en-GB"/>
              </w:rPr>
            </w:pPr>
            <w:r w:rsidRPr="00200D70">
              <w:rPr>
                <w:rFonts w:cs="Arial"/>
                <w:b/>
                <w:bCs/>
                <w:lang w:val="en-GB"/>
              </w:rPr>
              <w:t>Value</w:t>
            </w:r>
          </w:p>
          <w:p w14:paraId="0C7C4267" w14:textId="77777777" w:rsidR="00210E65" w:rsidRPr="00200D70" w:rsidRDefault="00210E65" w:rsidP="00B91AB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0C2058" w14:textId="5CF88FDA" w:rsidR="00210E65" w:rsidRPr="00200D70" w:rsidRDefault="00210E65" w:rsidP="00B91AB8">
            <w:pPr>
              <w:rPr>
                <w:rFonts w:eastAsiaTheme="minorHAnsi" w:cs="Arial"/>
                <w:b/>
                <w:bCs/>
                <w:lang w:val="en-GB"/>
              </w:rPr>
            </w:pPr>
            <w:r>
              <w:rPr>
                <w:rFonts w:eastAsiaTheme="minorHAnsi" w:cs="Arial"/>
                <w:color w:val="000000" w:themeColor="text1"/>
              </w:rPr>
              <w:t>Error present</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4188E9" w14:textId="3693A821" w:rsidR="00210E65" w:rsidRPr="00200D70" w:rsidRDefault="00210E65" w:rsidP="00B91AB8">
            <w:pPr>
              <w:rPr>
                <w:rFonts w:eastAsiaTheme="minorHAnsi" w:cs="Arial"/>
                <w:color w:val="000000" w:themeColor="text1"/>
              </w:rPr>
            </w:pPr>
          </w:p>
        </w:tc>
      </w:tr>
      <w:tr w:rsidR="00210E65" w:rsidRPr="00200D70" w14:paraId="23BC457F" w14:textId="77777777" w:rsidTr="00B91AB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721D66" w14:textId="77777777" w:rsidR="00210E65" w:rsidRPr="00200D70" w:rsidRDefault="00210E65" w:rsidP="00B91AB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DEBBC8" w14:textId="30B6AAED" w:rsidR="00210E65" w:rsidRPr="00200D70" w:rsidRDefault="00210E65" w:rsidP="00B91AB8">
            <w:pPr>
              <w:rPr>
                <w:rFonts w:eastAsiaTheme="minorHAnsi" w:cs="Arial"/>
                <w:b/>
                <w:bCs/>
                <w:lang w:val="en-GB"/>
              </w:rPr>
            </w:pPr>
            <w:r>
              <w:rPr>
                <w:rFonts w:eastAsiaTheme="minorHAnsi" w:cs="Arial"/>
                <w:color w:val="000000" w:themeColor="text1"/>
              </w:rPr>
              <w:t>Error not present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D6A671" w14:textId="10340E2D" w:rsidR="00210E65" w:rsidRPr="00200D70" w:rsidRDefault="00210E65" w:rsidP="00B91AB8">
            <w:pPr>
              <w:rPr>
                <w:rFonts w:eastAsiaTheme="minorHAnsi" w:cs="Arial"/>
                <w:color w:val="000000" w:themeColor="text1"/>
              </w:rPr>
            </w:pPr>
          </w:p>
        </w:tc>
      </w:tr>
      <w:tr w:rsidR="00210E65" w:rsidRPr="00200D70" w14:paraId="38ABAAF5" w14:textId="77777777" w:rsidTr="00B91AB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C29E05" w14:textId="77777777" w:rsidR="00210E65" w:rsidRPr="00200D70" w:rsidRDefault="00210E65" w:rsidP="00B91AB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34E7C0" w14:textId="2E10A1A0" w:rsidR="00210E65" w:rsidRPr="00200D70" w:rsidRDefault="00210E65" w:rsidP="00B91AB8">
            <w:pPr>
              <w:rPr>
                <w:rFonts w:eastAsiaTheme="minorHAnsi" w:cs="Arial"/>
                <w:color w:val="000000" w:themeColor="text1"/>
              </w:rPr>
            </w:pPr>
            <w:r>
              <w:rPr>
                <w:rFonts w:eastAsiaTheme="minorHAnsi" w:cs="Arial"/>
                <w:color w:val="000000" w:themeColor="text1"/>
              </w:rPr>
              <w:t>n/a</w:t>
            </w:r>
          </w:p>
        </w:tc>
      </w:tr>
      <w:bookmarkEnd w:id="482"/>
    </w:tbl>
    <w:p w14:paraId="2CCA5CBC" w14:textId="77777777" w:rsidR="00210E65" w:rsidRDefault="00210E65" w:rsidP="00210E65">
      <w:pPr>
        <w:rPr>
          <w:rFonts w:cs="Arial"/>
        </w:rPr>
      </w:pPr>
    </w:p>
    <w:p w14:paraId="5768A6F0" w14:textId="77777777" w:rsidR="00584E2D" w:rsidRDefault="00584E2D" w:rsidP="00584E2D">
      <w:pPr>
        <w:pStyle w:val="Heading3"/>
        <w:rPr>
          <w:lang w:val="en-GB"/>
        </w:rPr>
      </w:pPr>
      <w:bookmarkStart w:id="483" w:name="_Toc56581843"/>
      <w:r w:rsidRPr="00584E2D">
        <w:rPr>
          <w:lang w:val="en-GB"/>
        </w:rPr>
        <w:t>Logical Parameters</w:t>
      </w:r>
      <w:bookmarkEnd w:id="397"/>
      <w:bookmarkEnd w:id="483"/>
    </w:p>
    <w:p w14:paraId="64D9222C" w14:textId="6616A27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63"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2F150652" w14:textId="77777777" w:rsidR="009A3573" w:rsidRDefault="009A3573" w:rsidP="009A3573">
      <w:pPr>
        <w:rPr>
          <w:rFonts w:cs="Arial"/>
        </w:rPr>
      </w:pPr>
    </w:p>
    <w:p w14:paraId="54A038E7" w14:textId="126BC750" w:rsidR="009A3573" w:rsidRPr="000371E0" w:rsidRDefault="009A3573" w:rsidP="009A3573">
      <w:pPr>
        <w:pStyle w:val="RELogParameter"/>
        <w:shd w:val="clear" w:color="auto" w:fill="F2F2F2" w:themeFill="background1" w:themeFillShade="F2"/>
      </w:pPr>
      <w:bookmarkStart w:id="484" w:name="_Toc455383"/>
      <w:r w:rsidRPr="000371E0">
        <w:t>###</w:t>
      </w:r>
      <w:r>
        <w:t>LPR_RSCL_00001</w:t>
      </w:r>
      <w:r w:rsidRPr="000371E0">
        <w:t xml:space="preserve">### </w:t>
      </w:r>
      <w:bookmarkStart w:id="485" w:name="LPR_RSCL_enable_N"/>
      <w:bookmarkEnd w:id="484"/>
      <w:r>
        <w:t>RSCL_enable</w:t>
      </w:r>
      <w:bookmarkEnd w:id="485"/>
    </w:p>
    <w:p w14:paraId="0953015E" w14:textId="2D7945FA" w:rsidR="009A3573" w:rsidRDefault="00B00FBB" w:rsidP="009A3573">
      <w:bookmarkStart w:id="486" w:name="LPR_RSCL_enable_D"/>
      <w:r>
        <w:lastRenderedPageBreak/>
        <w:t>Configuration Parameter to enable / disable RSCL feature</w:t>
      </w:r>
    </w:p>
    <w:p w14:paraId="207E57FF" w14:textId="77777777" w:rsidR="00B00FBB" w:rsidRPr="00200D70" w:rsidRDefault="00B00FBB" w:rsidP="009A3573">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9A3573" w:rsidRPr="00200D70" w14:paraId="6F9A56D1" w14:textId="77777777" w:rsidTr="00B91AB8">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879379" w14:textId="77777777" w:rsidR="009A3573" w:rsidRPr="00200D70" w:rsidRDefault="009A3573" w:rsidP="00B91AB8">
            <w:pPr>
              <w:rPr>
                <w:rFonts w:cs="Arial"/>
                <w:b/>
                <w:bCs/>
                <w:lang w:val="en-GB"/>
              </w:rPr>
            </w:pPr>
            <w:r w:rsidRPr="00200D70">
              <w:rPr>
                <w:rFonts w:cs="Arial"/>
                <w:b/>
                <w:bCs/>
                <w:lang w:val="en-GB"/>
              </w:rPr>
              <w:t>Value</w:t>
            </w:r>
          </w:p>
          <w:p w14:paraId="703161D2" w14:textId="77777777" w:rsidR="009A3573" w:rsidRPr="00200D70" w:rsidRDefault="009A3573" w:rsidP="00B91AB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829F77" w14:textId="566024BD" w:rsidR="009A3573" w:rsidRPr="00200D70" w:rsidRDefault="009A3573" w:rsidP="00B91AB8">
            <w:pPr>
              <w:rPr>
                <w:rFonts w:eastAsiaTheme="minorHAnsi" w:cs="Arial"/>
                <w:b/>
                <w:bCs/>
                <w:lang w:val="en-GB"/>
              </w:rPr>
            </w:pPr>
            <w:r>
              <w:rPr>
                <w:rFonts w:eastAsiaTheme="minorHAnsi" w:cs="Arial"/>
                <w:color w:val="000000" w:themeColor="text1"/>
              </w:rPr>
              <w:t>Enable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2C5A8A" w14:textId="54BD7F1C" w:rsidR="009A3573" w:rsidRPr="00200D70" w:rsidRDefault="00B00FBB" w:rsidP="00B91AB8">
            <w:pPr>
              <w:rPr>
                <w:rFonts w:eastAsiaTheme="minorHAnsi" w:cs="Arial"/>
                <w:color w:val="000000" w:themeColor="text1"/>
              </w:rPr>
            </w:pPr>
            <w:r>
              <w:rPr>
                <w:rFonts w:eastAsiaTheme="minorHAnsi" w:cs="Arial"/>
                <w:color w:val="000000" w:themeColor="text1"/>
              </w:rPr>
              <w:t>Feature available for user</w:t>
            </w:r>
          </w:p>
        </w:tc>
      </w:tr>
      <w:tr w:rsidR="009A3573" w:rsidRPr="00200D70" w14:paraId="445B20F0" w14:textId="77777777" w:rsidTr="00B91AB8">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18557" w14:textId="77777777" w:rsidR="009A3573" w:rsidRPr="00200D70" w:rsidRDefault="009A3573" w:rsidP="00B91AB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65265C" w14:textId="36FF396E" w:rsidR="009A3573" w:rsidRPr="00B00FBB" w:rsidRDefault="00B00FBB" w:rsidP="00B91AB8">
            <w:pPr>
              <w:rPr>
                <w:rFonts w:eastAsiaTheme="minorHAnsi" w:cs="Arial"/>
                <w:bCs/>
                <w:lang w:val="en-GB"/>
              </w:rPr>
            </w:pPr>
            <w:r w:rsidRPr="00B00FBB">
              <w:rPr>
                <w:rFonts w:eastAsiaTheme="minorHAnsi" w:cs="Arial"/>
                <w:bCs/>
                <w:lang w:val="en-GB"/>
              </w:rPr>
              <w:t>D</w:t>
            </w:r>
            <w:r w:rsidR="009A3573" w:rsidRPr="00B00FBB">
              <w:rPr>
                <w:rFonts w:eastAsiaTheme="minorHAnsi" w:cs="Arial"/>
                <w:bCs/>
                <w:lang w:val="en-GB"/>
              </w:rPr>
              <w:t>isable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7D6366" w14:textId="0520B72A" w:rsidR="009A3573" w:rsidRPr="00200D70" w:rsidRDefault="00B00FBB" w:rsidP="00B91AB8">
            <w:pPr>
              <w:rPr>
                <w:rFonts w:eastAsiaTheme="minorHAnsi" w:cs="Arial"/>
                <w:color w:val="000000" w:themeColor="text1"/>
              </w:rPr>
            </w:pPr>
            <w:r>
              <w:rPr>
                <w:rFonts w:eastAsiaTheme="minorHAnsi" w:cs="Arial"/>
                <w:color w:val="000000" w:themeColor="text1"/>
              </w:rPr>
              <w:t>Feature not available for user</w:t>
            </w:r>
          </w:p>
        </w:tc>
      </w:tr>
      <w:tr w:rsidR="009A3573" w:rsidRPr="00200D70" w14:paraId="02EAB864" w14:textId="77777777" w:rsidTr="00B91AB8">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39D864" w14:textId="77777777" w:rsidR="009A3573" w:rsidRPr="00200D70" w:rsidRDefault="009A3573" w:rsidP="00B91AB8">
            <w:pPr>
              <w:ind w:left="138"/>
              <w:rPr>
                <w:rFonts w:eastAsiaTheme="minorHAnsi" w:cs="Arial"/>
                <w:b/>
                <w:bCs/>
                <w:lang w:val="en-GB"/>
              </w:rPr>
            </w:pPr>
            <w:r w:rsidRPr="00200D70">
              <w:rPr>
                <w:rFonts w:eastAsiaTheme="minorHAnsi" w:cs="Arial"/>
                <w:b/>
                <w:bCs/>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2F4EB2" w14:textId="77777777" w:rsidR="009A3573" w:rsidRPr="00200D70" w:rsidRDefault="009A3573" w:rsidP="00B91AB8">
            <w:pPr>
              <w:rPr>
                <w:rFonts w:eastAsiaTheme="minorHAnsi" w:cs="Arial"/>
                <w:color w:val="000000" w:themeColor="text1"/>
              </w:rPr>
            </w:pPr>
          </w:p>
        </w:tc>
      </w:tr>
      <w:bookmarkEnd w:id="486"/>
    </w:tbl>
    <w:p w14:paraId="01B090E0" w14:textId="77777777" w:rsidR="009A3573" w:rsidRPr="00C66B68" w:rsidRDefault="009A3573" w:rsidP="009A3573">
      <w:pPr>
        <w:rPr>
          <w:rFonts w:cs="Arial"/>
        </w:rPr>
      </w:pPr>
    </w:p>
    <w:p w14:paraId="59200B0D" w14:textId="77777777" w:rsidR="009A3573" w:rsidRDefault="009A3573" w:rsidP="009A3573">
      <w:pPr>
        <w:rPr>
          <w:rFonts w:cs="Arial"/>
        </w:rPr>
      </w:pPr>
    </w:p>
    <w:p w14:paraId="3D54DB00" w14:textId="646EC8FC" w:rsidR="009A3573" w:rsidRPr="000371E0" w:rsidRDefault="009A3573" w:rsidP="009A3573">
      <w:pPr>
        <w:pStyle w:val="RELogParameter"/>
        <w:shd w:val="clear" w:color="auto" w:fill="F2F2F2" w:themeFill="background1" w:themeFillShade="F2"/>
      </w:pPr>
      <w:bookmarkStart w:id="487" w:name="_Hlk55826822"/>
      <w:r w:rsidRPr="000371E0">
        <w:t>###</w:t>
      </w:r>
      <w:r>
        <w:t>LPR_RSCL_00002</w:t>
      </w:r>
      <w:r w:rsidRPr="000371E0">
        <w:t xml:space="preserve">### </w:t>
      </w:r>
      <w:bookmarkStart w:id="488" w:name="LPR_RSCL_content_N"/>
      <w:r>
        <w:t>RSCL_content</w:t>
      </w:r>
      <w:bookmarkEnd w:id="488"/>
    </w:p>
    <w:p w14:paraId="0682B2A1" w14:textId="6AE4F5F9" w:rsidR="009A3573" w:rsidRDefault="00B00FBB" w:rsidP="009A3573">
      <w:bookmarkStart w:id="489" w:name="LPR_RSCL_content_D"/>
      <w:r w:rsidRPr="009A3573">
        <w:t>Configuration Parameter to specify RSCL capabilities</w:t>
      </w:r>
      <w:r w:rsidR="00FD05CD">
        <w:t xml:space="preserve"> and ensure the proper HMI gets activated in </w:t>
      </w:r>
      <w:r w:rsidR="00DA38D8">
        <w:t xml:space="preserve">Domain </w:t>
      </w:r>
      <w:r w:rsidR="00592990">
        <w:t>C</w:t>
      </w:r>
      <w:r w:rsidR="00DA38D8">
        <w:t>ontroller</w:t>
      </w:r>
      <w:r w:rsidRPr="009A3573">
        <w:t>.</w:t>
      </w:r>
    </w:p>
    <w:p w14:paraId="664382B9" w14:textId="77777777" w:rsidR="00B00FBB" w:rsidRPr="00200D70" w:rsidRDefault="00B00FBB" w:rsidP="009A3573">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345"/>
        <w:gridCol w:w="4111"/>
      </w:tblGrid>
      <w:tr w:rsidR="009A3573" w:rsidRPr="00200D70" w14:paraId="639FC0A7" w14:textId="77777777" w:rsidTr="00672DFA">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F7141E" w14:textId="77777777" w:rsidR="009A3573" w:rsidRPr="00200D70" w:rsidRDefault="009A3573" w:rsidP="00B91AB8">
            <w:pPr>
              <w:rPr>
                <w:rFonts w:cs="Arial"/>
                <w:b/>
                <w:bCs/>
                <w:lang w:val="en-GB"/>
              </w:rPr>
            </w:pPr>
            <w:r w:rsidRPr="00200D70">
              <w:rPr>
                <w:rFonts w:cs="Arial"/>
                <w:b/>
                <w:bCs/>
                <w:lang w:val="en-GB"/>
              </w:rPr>
              <w:t>Value</w:t>
            </w:r>
          </w:p>
          <w:p w14:paraId="01CB9F10" w14:textId="77777777" w:rsidR="009A3573" w:rsidRPr="00200D70" w:rsidRDefault="009A3573" w:rsidP="00B91AB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p>
        </w:tc>
        <w:tc>
          <w:tcPr>
            <w:tcW w:w="1345"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A1EC52" w14:textId="2B580894" w:rsidR="009A3573" w:rsidRPr="00650378" w:rsidRDefault="00672DFA" w:rsidP="00B91AB8">
            <w:pPr>
              <w:rPr>
                <w:rFonts w:eastAsiaTheme="minorHAnsi" w:cs="Arial"/>
                <w:bCs/>
                <w:lang w:val="en-GB"/>
              </w:rPr>
            </w:pPr>
            <w:r w:rsidRPr="00650378">
              <w:rPr>
                <w:rFonts w:eastAsiaTheme="minorHAnsi" w:cs="Arial"/>
                <w:bCs/>
                <w:lang w:val="en-GB"/>
              </w:rPr>
              <w:t>PCL on/off</w:t>
            </w:r>
          </w:p>
        </w:tc>
        <w:tc>
          <w:tcPr>
            <w:tcW w:w="4111"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F3F8E2" w14:textId="087B174A" w:rsidR="009A3573" w:rsidRPr="00200D70" w:rsidRDefault="009A3573" w:rsidP="00B91AB8">
            <w:pPr>
              <w:rPr>
                <w:rFonts w:eastAsiaTheme="minorHAnsi" w:cs="Arial"/>
                <w:color w:val="000000" w:themeColor="text1"/>
              </w:rPr>
            </w:pPr>
          </w:p>
        </w:tc>
      </w:tr>
      <w:tr w:rsidR="00B00FBB" w:rsidRPr="00200D70" w14:paraId="2AA0FCA5"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1E279E67" w14:textId="77777777" w:rsidR="00B00FBB" w:rsidRPr="00200D70" w:rsidRDefault="00B00FBB"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70F48DC3" w14:textId="6B4DE5F0" w:rsidR="00B00FBB" w:rsidRPr="00650378" w:rsidRDefault="00672DFA" w:rsidP="00B91AB8">
            <w:pPr>
              <w:rPr>
                <w:rFonts w:eastAsiaTheme="minorHAnsi" w:cs="Arial"/>
                <w:bCs/>
                <w:lang w:val="en-GB"/>
              </w:rPr>
            </w:pPr>
            <w:r w:rsidRPr="00650378">
              <w:rPr>
                <w:rFonts w:eastAsiaTheme="minorHAnsi" w:cs="Arial"/>
                <w:bCs/>
                <w:lang w:val="en-GB"/>
              </w:rPr>
              <w:t xml:space="preserve">WCL on/off </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F6274" w14:textId="0D1B6AAD" w:rsidR="00B00FBB" w:rsidRDefault="00B00FBB" w:rsidP="00B91AB8">
            <w:pPr>
              <w:rPr>
                <w:rFonts w:eastAsiaTheme="minorHAnsi" w:cs="Arial"/>
                <w:color w:val="000000" w:themeColor="text1"/>
              </w:rPr>
            </w:pPr>
          </w:p>
        </w:tc>
      </w:tr>
      <w:tr w:rsidR="009A3573" w:rsidRPr="00200D70" w14:paraId="08EB812D"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AEBC9C" w14:textId="77777777" w:rsidR="009A3573" w:rsidRPr="00200D70" w:rsidRDefault="009A3573"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tcPr>
          <w:p w14:paraId="04865C68" w14:textId="2285FBC8" w:rsidR="00672DFA" w:rsidRPr="00650378" w:rsidRDefault="00672DFA" w:rsidP="00B91AB8">
            <w:pPr>
              <w:rPr>
                <w:rFonts w:eastAsiaTheme="minorHAnsi" w:cs="Arial"/>
                <w:bCs/>
                <w:lang w:val="en-GB"/>
              </w:rPr>
            </w:pPr>
            <w:r w:rsidRPr="00650378">
              <w:rPr>
                <w:rFonts w:eastAsiaTheme="minorHAnsi" w:cs="Arial"/>
                <w:bCs/>
                <w:lang w:val="en-GB"/>
              </w:rPr>
              <w:t>RAL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3A9F2" w14:textId="6FD8386D" w:rsidR="009A3573" w:rsidRPr="00200D70" w:rsidRDefault="009A3573" w:rsidP="00B91AB8">
            <w:pPr>
              <w:rPr>
                <w:rFonts w:eastAsiaTheme="minorHAnsi" w:cs="Arial"/>
                <w:color w:val="000000" w:themeColor="text1"/>
              </w:rPr>
            </w:pPr>
          </w:p>
        </w:tc>
      </w:tr>
      <w:tr w:rsidR="009A3573" w:rsidRPr="00200D70" w14:paraId="5F3AE98E"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C73E87" w14:textId="77777777" w:rsidR="009A3573" w:rsidRPr="00200D70" w:rsidRDefault="009A3573"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B69273" w14:textId="4266E0B4" w:rsidR="009A3573" w:rsidRPr="00650378" w:rsidRDefault="00672DFA" w:rsidP="00B91AB8">
            <w:pPr>
              <w:rPr>
                <w:rFonts w:eastAsiaTheme="minorHAnsi" w:cs="Arial"/>
                <w:bCs/>
                <w:lang w:val="en-GB"/>
              </w:rPr>
            </w:pPr>
            <w:r w:rsidRPr="00650378">
              <w:rPr>
                <w:rFonts w:eastAsiaTheme="minorHAnsi" w:cs="Arial"/>
                <w:bCs/>
                <w:lang w:val="en-GB"/>
              </w:rPr>
              <w:t>RCL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D405C" w14:textId="54F995AC" w:rsidR="009A3573" w:rsidRPr="00200D70" w:rsidRDefault="009A3573" w:rsidP="00B91AB8">
            <w:pPr>
              <w:rPr>
                <w:rFonts w:eastAsiaTheme="minorHAnsi" w:cs="Arial"/>
                <w:color w:val="000000" w:themeColor="text1"/>
              </w:rPr>
            </w:pPr>
          </w:p>
        </w:tc>
      </w:tr>
      <w:tr w:rsidR="009A3573" w:rsidRPr="00200D70" w14:paraId="0F815844" w14:textId="77777777" w:rsidTr="00672DFA">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1EC825" w14:textId="77777777" w:rsidR="009A3573" w:rsidRPr="00200D70" w:rsidRDefault="009A3573" w:rsidP="00B91AB8">
            <w:pPr>
              <w:rPr>
                <w:rFonts w:eastAsiaTheme="minorHAnsi" w:cs="Arial"/>
                <w:b/>
                <w:bCs/>
              </w:rPr>
            </w:pPr>
          </w:p>
        </w:tc>
        <w:tc>
          <w:tcPr>
            <w:tcW w:w="1345"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F1324C" w14:textId="576F9E9B" w:rsidR="00672DFA" w:rsidRPr="00650378" w:rsidRDefault="00672DFA" w:rsidP="00B91AB8">
            <w:pPr>
              <w:rPr>
                <w:rFonts w:eastAsiaTheme="minorHAnsi" w:cs="Arial"/>
                <w:bCs/>
                <w:lang w:val="en-GB"/>
              </w:rPr>
            </w:pPr>
            <w:r w:rsidRPr="00650378">
              <w:rPr>
                <w:rFonts w:eastAsiaTheme="minorHAnsi" w:cs="Arial"/>
                <w:bCs/>
                <w:lang w:val="en-GB"/>
              </w:rPr>
              <w:t>URCL on/off</w:t>
            </w:r>
          </w:p>
        </w:tc>
        <w:tc>
          <w:tcPr>
            <w:tcW w:w="4111"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235504" w14:textId="05EFCCDE" w:rsidR="009A3573" w:rsidRPr="00200D70" w:rsidRDefault="009A3573" w:rsidP="00B91AB8">
            <w:pPr>
              <w:rPr>
                <w:rFonts w:eastAsiaTheme="minorHAnsi" w:cs="Arial"/>
                <w:color w:val="000000" w:themeColor="text1"/>
              </w:rPr>
            </w:pPr>
          </w:p>
        </w:tc>
      </w:tr>
      <w:tr w:rsidR="009A3573" w:rsidRPr="00200D70" w14:paraId="488FB838" w14:textId="77777777" w:rsidTr="00672DFA">
        <w:trPr>
          <w:trHeight w:val="227"/>
        </w:trPr>
        <w:tc>
          <w:tcPr>
            <w:tcW w:w="2424"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B0C042" w14:textId="77777777" w:rsidR="009A3573" w:rsidRPr="00200D70" w:rsidRDefault="009A3573" w:rsidP="00B91AB8">
            <w:pPr>
              <w:ind w:left="138"/>
              <w:rPr>
                <w:rFonts w:eastAsiaTheme="minorHAnsi" w:cs="Arial"/>
                <w:b/>
                <w:bCs/>
                <w:lang w:val="en-GB"/>
              </w:rPr>
            </w:pPr>
            <w:r w:rsidRPr="00200D70">
              <w:rPr>
                <w:rFonts w:eastAsiaTheme="minorHAnsi" w:cs="Arial"/>
                <w:b/>
                <w:bCs/>
                <w:lang w:val="en-GB"/>
              </w:rPr>
              <w:t>Unit</w:t>
            </w:r>
          </w:p>
        </w:tc>
        <w:tc>
          <w:tcPr>
            <w:tcW w:w="411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CC9C29" w14:textId="77777777" w:rsidR="009A3573" w:rsidRPr="00200D70" w:rsidRDefault="009A3573" w:rsidP="00B91AB8">
            <w:pPr>
              <w:rPr>
                <w:rFonts w:eastAsiaTheme="minorHAnsi" w:cs="Arial"/>
                <w:color w:val="000000" w:themeColor="text1"/>
              </w:rPr>
            </w:pPr>
          </w:p>
        </w:tc>
      </w:tr>
      <w:bookmarkEnd w:id="487"/>
      <w:bookmarkEnd w:id="489"/>
    </w:tbl>
    <w:p w14:paraId="4C9B28B1" w14:textId="77777777" w:rsidR="009A3573" w:rsidRPr="00C66B68" w:rsidRDefault="009A3573" w:rsidP="009A3573">
      <w:pPr>
        <w:rPr>
          <w:rFonts w:cs="Arial"/>
        </w:rPr>
      </w:pPr>
    </w:p>
    <w:p w14:paraId="30FC73C7" w14:textId="77777777" w:rsidR="00584E2D" w:rsidRDefault="00733073" w:rsidP="00584E2D">
      <w:pPr>
        <w:pStyle w:val="Heading3"/>
        <w:rPr>
          <w:lang w:val="en-GB"/>
        </w:rPr>
      </w:pPr>
      <w:bookmarkStart w:id="490" w:name="_Toc56581844"/>
      <w:r>
        <w:rPr>
          <w:lang w:val="en-GB"/>
        </w:rPr>
        <w:t>Encoding</w:t>
      </w:r>
      <w:r w:rsidR="00584E2D" w:rsidRPr="00584E2D">
        <w:rPr>
          <w:lang w:val="en-GB"/>
        </w:rPr>
        <w:t xml:space="preserve"> Types</w:t>
      </w:r>
      <w:bookmarkEnd w:id="490"/>
    </w:p>
    <w:p w14:paraId="5FF27754" w14:textId="3D95537F"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64"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3D8A9C7" w14:textId="77777777" w:rsidR="00F73106" w:rsidRDefault="00F73106">
      <w:pPr>
        <w:overflowPunct/>
        <w:autoSpaceDE/>
        <w:autoSpaceDN/>
        <w:adjustRightInd/>
        <w:textAlignment w:val="auto"/>
      </w:pPr>
    </w:p>
    <w:p w14:paraId="59F63672" w14:textId="77777777" w:rsidR="00F73106" w:rsidRDefault="00F73106">
      <w:pPr>
        <w:overflowPunct/>
        <w:autoSpaceDE/>
        <w:autoSpaceDN/>
        <w:adjustRightInd/>
        <w:textAlignment w:val="auto"/>
      </w:pPr>
    </w:p>
    <w:p w14:paraId="559396B1" w14:textId="013EC6DC" w:rsidR="00171493" w:rsidRDefault="00171493">
      <w:pPr>
        <w:overflowPunct/>
        <w:autoSpaceDE/>
        <w:autoSpaceDN/>
        <w:adjustRightInd/>
        <w:textAlignment w:val="auto"/>
      </w:pPr>
      <w:r>
        <w:br w:type="page"/>
      </w:r>
    </w:p>
    <w:p w14:paraId="1A08F7FE" w14:textId="77777777" w:rsidR="00171493" w:rsidRDefault="00171493" w:rsidP="00171493"/>
    <w:p w14:paraId="651E9021"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165"/>
      <w:footerReference w:type="default" r:id="rId166"/>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8" w:author="Hirschmann, Martin (M.H.)" w:date="2020-11-18T09:40:00Z" w:initials="MH">
    <w:p w14:paraId="390C709E" w14:textId="539DB0AC" w:rsidR="001A45D3" w:rsidRDefault="001A45D3">
      <w:pPr>
        <w:pStyle w:val="CommentText"/>
      </w:pPr>
      <w:r>
        <w:rPr>
          <w:rStyle w:val="CommentReference"/>
        </w:rPr>
        <w:annotationRef/>
      </w:r>
      <w:r>
        <w:t>Combine with 53</w:t>
      </w:r>
    </w:p>
  </w:comment>
  <w:comment w:id="160" w:author="Hirschmann, Martin (M.H.)" w:date="2020-11-16T16:03:00Z" w:initials="MH">
    <w:p w14:paraId="3AAFD528" w14:textId="06DE79CD" w:rsidR="001A45D3" w:rsidRDefault="001A45D3">
      <w:pPr>
        <w:pStyle w:val="CommentText"/>
      </w:pPr>
      <w:r>
        <w:rPr>
          <w:rStyle w:val="CommentReference"/>
        </w:rPr>
        <w:annotationRef/>
      </w:r>
      <w:r>
        <w:t>Need to define respective HMI requirement</w:t>
      </w:r>
    </w:p>
  </w:comment>
  <w:comment w:id="171" w:author="Hirschmann, Martin (M.H.) [2]" w:date="2020-10-08T13:33:00Z" w:initials="HM(">
    <w:p w14:paraId="00B15EAA" w14:textId="1B1B69D4" w:rsidR="001A45D3" w:rsidRDefault="001A45D3">
      <w:pPr>
        <w:pStyle w:val="CommentText"/>
      </w:pPr>
      <w:r>
        <w:rPr>
          <w:rStyle w:val="CommentReference"/>
        </w:rPr>
        <w:annotationRef/>
      </w:r>
      <w:r>
        <w:t>Update for PCL Error required</w:t>
      </w:r>
    </w:p>
  </w:comment>
  <w:comment w:id="236" w:author="Hirschmann, Martin (M.H.)" w:date="2020-11-12T12:39:00Z" w:initials="HM(">
    <w:p w14:paraId="5D393968" w14:textId="255C4EEB" w:rsidR="001A45D3" w:rsidRDefault="001A45D3">
      <w:pPr>
        <w:pStyle w:val="CommentText"/>
      </w:pPr>
      <w:r>
        <w:rPr>
          <w:rStyle w:val="CommentReference"/>
        </w:rPr>
        <w:annotationRef/>
      </w:r>
      <w:r>
        <w:t>Shown in FIS</w:t>
      </w:r>
    </w:p>
  </w:comment>
  <w:comment w:id="281" w:author="Hirschmann, Martin (M.H.)" w:date="2020-11-19T14:39:00Z" w:initials="MH">
    <w:p w14:paraId="637B5158" w14:textId="37098030" w:rsidR="001A45D3" w:rsidRDefault="001A45D3">
      <w:pPr>
        <w:pStyle w:val="CommentText"/>
      </w:pPr>
      <w:r>
        <w:rPr>
          <w:rStyle w:val="CommentReference"/>
        </w:rPr>
        <w:annotationRef/>
      </w:r>
      <w:r>
        <w:t>Update for acknoleddgment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0C709E" w15:done="0"/>
  <w15:commentEx w15:paraId="3AAFD528" w15:done="0"/>
  <w15:commentEx w15:paraId="00B15EAA" w15:done="0"/>
  <w15:commentEx w15:paraId="5D393968" w15:done="0"/>
  <w15:commentEx w15:paraId="637B5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0C709E" w16cid:durableId="235F6A8D"/>
  <w16cid:commentId w16cid:paraId="3AAFD528" w16cid:durableId="235D2157"/>
  <w16cid:commentId w16cid:paraId="00B15EAA" w16cid:durableId="232993C5"/>
  <w16cid:commentId w16cid:paraId="5D393968" w16cid:durableId="2357AB90"/>
  <w16cid:commentId w16cid:paraId="637B5158" w16cid:durableId="236102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30499" w14:textId="77777777" w:rsidR="00F246E8" w:rsidRDefault="00F246E8">
      <w:r>
        <w:separator/>
      </w:r>
    </w:p>
  </w:endnote>
  <w:endnote w:type="continuationSeparator" w:id="0">
    <w:p w14:paraId="4D969345" w14:textId="77777777" w:rsidR="00F246E8" w:rsidRDefault="00F24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s">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BE353" w14:textId="1F4E3833" w:rsidR="001A45D3" w:rsidRPr="004D7C06" w:rsidRDefault="001A45D3" w:rsidP="00725995">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w:instrText>
    </w:r>
    <w:r w:rsidRPr="00414956">
      <w:rPr>
        <w:rFonts w:ascii="Arial" w:hAnsi="Arial" w:cs="Arial"/>
        <w:i/>
        <w:color w:val="auto"/>
      </w:rPr>
      <w:fldChar w:fldCharType="separate"/>
    </w:r>
    <w:r>
      <w:rPr>
        <w:rFonts w:ascii="Arial" w:hAnsi="Arial" w:cs="Arial"/>
        <w:i/>
        <w:color w:val="auto"/>
      </w:rPr>
      <w:t>Martin Hirschmann</w:t>
    </w:r>
    <w:r w:rsidRPr="00414956">
      <w:rPr>
        <w:rFonts w:ascii="Arial" w:hAnsi="Arial" w:cs="Arial"/>
        <w:i/>
        <w:color w:val="auto"/>
      </w:rPr>
      <w:fldChar w:fldCharType="end"/>
    </w:r>
    <w:r>
      <w:rPr>
        <w:rFonts w:ascii="Arial" w:hAnsi="Arial" w:cs="Arial"/>
        <w:i/>
        <w:color w:val="auto"/>
      </w:rPr>
      <w:ptab w:relativeTo="margin" w:alignment="center" w:leader="none"/>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725995">
      <w:rPr>
        <w:rFonts w:cs="Arial"/>
        <w:i/>
      </w:rPr>
      <w:t>27</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725995">
      <w:rPr>
        <w:rFonts w:cs="Arial"/>
        <w:i/>
      </w:rPr>
      <w:t>29</w:t>
    </w:r>
    <w:r w:rsidRPr="00A94C23">
      <w:rPr>
        <w:rFonts w:ascii="Arial" w:hAnsi="Arial" w:cs="Arial"/>
        <w:i/>
        <w:color w:val="auto"/>
        <w:lang w:val="de-DE"/>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w:instrText>
    </w:r>
    <w:r w:rsidRPr="00414956">
      <w:rPr>
        <w:rFonts w:ascii="Arial" w:hAnsi="Arial" w:cs="Arial"/>
        <w:i/>
        <w:color w:val="auto"/>
      </w:rPr>
      <w:fldChar w:fldCharType="separate"/>
    </w:r>
    <w:r>
      <w:rPr>
        <w:rFonts w:ascii="Arial" w:hAnsi="Arial" w:cs="Arial"/>
        <w:i/>
        <w:color w:val="auto"/>
      </w:rPr>
      <w:t>fgs f003110 rear seat controls lockout (rscl)- draft.docx</w:t>
    </w:r>
    <w:r w:rsidRPr="00414956">
      <w:rPr>
        <w:rFonts w:ascii="Arial" w:hAnsi="Arial" w:cs="Arial"/>
        <w:i/>
        <w:color w:val="auto"/>
      </w:rPr>
      <w:fldChar w:fldCharType="end"/>
    </w:r>
  </w:p>
  <w:p w14:paraId="312C9562" w14:textId="39E7A53B" w:rsidR="001A45D3" w:rsidRPr="004D7C06" w:rsidRDefault="001A45D3" w:rsidP="00725995">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Pr>
        <w:rFonts w:ascii="Arial" w:hAnsi="Arial" w:cs="Arial"/>
        <w:i/>
        <w:color w:val="auto"/>
      </w:rPr>
      <w:t>2020/09/23</w:t>
    </w:r>
    <w:r>
      <w:rPr>
        <w:rFonts w:ascii="Arial" w:hAnsi="Arial" w:cs="Arial"/>
        <w:i/>
        <w:color w:val="auto"/>
      </w:rPr>
      <w:fldChar w:fldCharType="end"/>
    </w:r>
  </w:p>
  <w:p w14:paraId="166BAD37" w14:textId="1AF155A5" w:rsidR="001A45D3" w:rsidRPr="00725995" w:rsidRDefault="001A45D3" w:rsidP="00725995">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w:instrText>
    </w:r>
    <w:r>
      <w:rPr>
        <w:rFonts w:ascii="Arial" w:hAnsi="Arial" w:cs="Arial"/>
        <w:i/>
        <w:color w:val="auto"/>
      </w:rPr>
      <w:fldChar w:fldCharType="separate"/>
    </w:r>
    <w:r>
      <w:rPr>
        <w:rFonts w:ascii="Arial" w:hAnsi="Arial" w:cs="Arial"/>
        <w:i/>
        <w:color w:val="auto"/>
      </w:rPr>
      <w:t>2020/09/23</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74ABB" w14:textId="77777777" w:rsidR="00F246E8" w:rsidRDefault="00F246E8">
      <w:r>
        <w:separator/>
      </w:r>
    </w:p>
  </w:footnote>
  <w:footnote w:type="continuationSeparator" w:id="0">
    <w:p w14:paraId="5ADA7590" w14:textId="77777777" w:rsidR="00F246E8" w:rsidRDefault="00F246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BD708" w14:textId="77777777" w:rsidR="001A45D3" w:rsidRPr="00E45BEB" w:rsidRDefault="001A45D3" w:rsidP="0018532F">
    <w:pPr>
      <w:ind w:left="-142"/>
      <w:jc w:val="center"/>
      <w:rPr>
        <w:rFonts w:cs="Arial"/>
        <w:sz w:val="32"/>
        <w:szCs w:val="32"/>
      </w:rPr>
    </w:pPr>
    <w:r w:rsidRPr="00E45BEB">
      <w:rPr>
        <w:noProof/>
        <w:sz w:val="32"/>
        <w:szCs w:val="32"/>
      </w:rPr>
      <w:drawing>
        <wp:anchor distT="0" distB="0" distL="114300" distR="114300" simplePos="0" relativeHeight="251658240" behindDoc="1" locked="0" layoutInCell="1" allowOverlap="1" wp14:anchorId="249A6F50" wp14:editId="53AD0C9B">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BEB">
      <w:rPr>
        <w:noProof/>
        <w:sz w:val="32"/>
        <w:szCs w:val="32"/>
      </w:rPr>
      <w:t>Function (Group)</w:t>
    </w:r>
    <w:r w:rsidRPr="00E45BEB">
      <w:rPr>
        <w:rFonts w:cs="Arial"/>
        <w:sz w:val="32"/>
        <w:szCs w:val="32"/>
      </w:rPr>
      <w:t xml:space="preserve"> Specification</w:t>
    </w:r>
  </w:p>
  <w:p w14:paraId="61152C50" w14:textId="77777777" w:rsidR="001A45D3" w:rsidRPr="00E45BEB" w:rsidRDefault="001A45D3"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1002B" w14:textId="77777777" w:rsidR="001A45D3" w:rsidRPr="00E45BEB" w:rsidRDefault="001A45D3" w:rsidP="00014948">
    <w:pPr>
      <w:jc w:val="center"/>
      <w:rPr>
        <w:rFonts w:cs="Arial"/>
        <w:sz w:val="22"/>
        <w:szCs w:val="22"/>
      </w:rPr>
    </w:pPr>
    <w:r w:rsidRPr="00E45BEB">
      <w:rPr>
        <w:noProof/>
        <w:sz w:val="22"/>
        <w:szCs w:val="22"/>
      </w:rPr>
      <w:drawing>
        <wp:anchor distT="0" distB="0" distL="114300" distR="114300" simplePos="0" relativeHeight="251659776" behindDoc="1" locked="0" layoutInCell="1" allowOverlap="1" wp14:anchorId="30C96728" wp14:editId="398742FF">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BEB">
      <w:rPr>
        <w:noProof/>
        <w:sz w:val="22"/>
        <w:szCs w:val="22"/>
      </w:rPr>
      <w:t xml:space="preserve">Function </w:t>
    </w:r>
    <w:r w:rsidRPr="00E45BEB">
      <w:rPr>
        <w:rFonts w:cs="Arial"/>
        <w:sz w:val="22"/>
        <w:szCs w:val="22"/>
      </w:rPr>
      <w:t>Specification</w:t>
    </w:r>
  </w:p>
  <w:p w14:paraId="424056B3" w14:textId="73304EB1" w:rsidR="001A45D3" w:rsidRPr="00540F5E" w:rsidRDefault="001A45D3"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RSCL Function (Group)</w:t>
    </w:r>
    <w:r w:rsidRPr="00540F5E">
      <w:rPr>
        <w:rFonts w:cs="Arial"/>
        <w:sz w:val="28"/>
        <w:szCs w:val="28"/>
      </w:rPr>
      <w:fldChar w:fldCharType="end"/>
    </w:r>
  </w:p>
  <w:p w14:paraId="394AEC24" w14:textId="77777777" w:rsidR="001A45D3" w:rsidRPr="00F96466" w:rsidRDefault="001A45D3"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A7C22FAC"/>
    <w:lvl w:ilvl="0">
      <w:numFmt w:val="decimal"/>
      <w:lvlText w:val="*"/>
      <w:lvlJc w:val="left"/>
    </w:lvl>
  </w:abstractNum>
  <w:abstractNum w:abstractNumId="1" w15:restartNumberingAfterBreak="0">
    <w:nsid w:val="001303E6"/>
    <w:multiLevelType w:val="hybridMultilevel"/>
    <w:tmpl w:val="74C29A3E"/>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0CF3F25"/>
    <w:multiLevelType w:val="hybridMultilevel"/>
    <w:tmpl w:val="A412B8C6"/>
    <w:lvl w:ilvl="0" w:tplc="6D36383C">
      <w:numFmt w:val="bullet"/>
      <w:lvlText w:val="-"/>
      <w:lvlJc w:val="left"/>
      <w:pPr>
        <w:ind w:left="720" w:hanging="360"/>
      </w:pPr>
      <w:rPr>
        <w:rFonts w:ascii="Arial" w:eastAsia="Times New Roman" w:hAnsi="Arial" w:cs="Aria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612FF"/>
    <w:multiLevelType w:val="hybridMultilevel"/>
    <w:tmpl w:val="0BBE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6" w15:restartNumberingAfterBreak="0">
    <w:nsid w:val="0C3905EA"/>
    <w:multiLevelType w:val="hybridMultilevel"/>
    <w:tmpl w:val="EAB00932"/>
    <w:lvl w:ilvl="0" w:tplc="E5966F28">
      <w:numFmt w:val="bullet"/>
      <w:lvlText w:val="-"/>
      <w:lvlJc w:val="left"/>
      <w:pPr>
        <w:ind w:left="720" w:hanging="360"/>
      </w:pPr>
      <w:rPr>
        <w:rFonts w:ascii="Arial" w:eastAsia="Times New Roman" w:hAnsi="Arial" w:cs="Aria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7" w15:restartNumberingAfterBreak="0">
    <w:nsid w:val="13850F15"/>
    <w:multiLevelType w:val="hybridMultilevel"/>
    <w:tmpl w:val="A77E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85A7F"/>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165D2951"/>
    <w:multiLevelType w:val="hybridMultilevel"/>
    <w:tmpl w:val="3BBC11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FB5365"/>
    <w:multiLevelType w:val="hybridMultilevel"/>
    <w:tmpl w:val="2BB04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24BA2"/>
    <w:multiLevelType w:val="hybridMultilevel"/>
    <w:tmpl w:val="8BD031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95033"/>
    <w:multiLevelType w:val="hybridMultilevel"/>
    <w:tmpl w:val="A66634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6B7434"/>
    <w:multiLevelType w:val="hybridMultilevel"/>
    <w:tmpl w:val="EFD0C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F38F5"/>
    <w:multiLevelType w:val="hybridMultilevel"/>
    <w:tmpl w:val="A8E8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24E72"/>
    <w:multiLevelType w:val="hybridMultilevel"/>
    <w:tmpl w:val="6E8EADDA"/>
    <w:lvl w:ilvl="0" w:tplc="2CEA935A">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2EDA1A01"/>
    <w:multiLevelType w:val="hybridMultilevel"/>
    <w:tmpl w:val="8F508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15:restartNumberingAfterBreak="0">
    <w:nsid w:val="3C571E9F"/>
    <w:multiLevelType w:val="multilevel"/>
    <w:tmpl w:val="332EF44A"/>
    <w:lvl w:ilvl="0">
      <w:start w:val="1"/>
      <w:numFmt w:val="none"/>
      <w:lvlText w:val="Purpose:"/>
      <w:lvlJc w:val="left"/>
      <w:pPr>
        <w:tabs>
          <w:tab w:val="num" w:pos="1985"/>
        </w:tabs>
        <w:ind w:left="1985" w:hanging="1985"/>
      </w:pPr>
      <w:rPr>
        <w:rFonts w:ascii="Arial" w:hAnsi="Arial" w:hint="default"/>
        <w:b w:val="0"/>
        <w:i/>
        <w:sz w:val="20"/>
        <w:u w:val="none"/>
      </w:r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1" w15:restartNumberingAfterBreak="0">
    <w:nsid w:val="40DE3429"/>
    <w:multiLevelType w:val="hybridMultilevel"/>
    <w:tmpl w:val="737A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11AE8"/>
    <w:multiLevelType w:val="hybridMultilevel"/>
    <w:tmpl w:val="23909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B428C8"/>
    <w:multiLevelType w:val="hybridMultilevel"/>
    <w:tmpl w:val="7CE0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3E6809"/>
    <w:multiLevelType w:val="hybridMultilevel"/>
    <w:tmpl w:val="EF5056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AA0CA3"/>
    <w:multiLevelType w:val="hybridMultilevel"/>
    <w:tmpl w:val="0F58F7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B45B1"/>
    <w:multiLevelType w:val="hybridMultilevel"/>
    <w:tmpl w:val="537C3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216370"/>
    <w:multiLevelType w:val="hybridMultilevel"/>
    <w:tmpl w:val="5C30245C"/>
    <w:lvl w:ilvl="0" w:tplc="B2C482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82847"/>
    <w:multiLevelType w:val="hybridMultilevel"/>
    <w:tmpl w:val="DEAE3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4A5D46"/>
    <w:multiLevelType w:val="hybridMultilevel"/>
    <w:tmpl w:val="450C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F678F"/>
    <w:multiLevelType w:val="hybridMultilevel"/>
    <w:tmpl w:val="3D7C1E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615B81"/>
    <w:multiLevelType w:val="hybridMultilevel"/>
    <w:tmpl w:val="606A5CD4"/>
    <w:lvl w:ilvl="0" w:tplc="48927E9A">
      <w:start w:val="1"/>
      <w:numFmt w:val="decimal"/>
      <w:lvlText w:val="%1."/>
      <w:lvlJc w:val="left"/>
      <w:pPr>
        <w:tabs>
          <w:tab w:val="num" w:pos="720"/>
        </w:tabs>
        <w:ind w:left="720" w:hanging="360"/>
      </w:pPr>
    </w:lvl>
    <w:lvl w:ilvl="1" w:tplc="3A0AE70C">
      <w:start w:val="1"/>
      <w:numFmt w:val="lowerLetter"/>
      <w:lvlText w:val="%2."/>
      <w:lvlJc w:val="left"/>
      <w:pPr>
        <w:tabs>
          <w:tab w:val="num" w:pos="1440"/>
        </w:tabs>
        <w:ind w:left="1440" w:hanging="360"/>
      </w:pPr>
    </w:lvl>
    <w:lvl w:ilvl="2" w:tplc="51D8667C" w:tentative="1">
      <w:start w:val="1"/>
      <w:numFmt w:val="lowerRoman"/>
      <w:lvlText w:val="%3."/>
      <w:lvlJc w:val="right"/>
      <w:pPr>
        <w:tabs>
          <w:tab w:val="num" w:pos="2160"/>
        </w:tabs>
        <w:ind w:left="2160" w:hanging="180"/>
      </w:pPr>
    </w:lvl>
    <w:lvl w:ilvl="3" w:tplc="F8209EC8" w:tentative="1">
      <w:start w:val="1"/>
      <w:numFmt w:val="decimal"/>
      <w:lvlText w:val="%4."/>
      <w:lvlJc w:val="left"/>
      <w:pPr>
        <w:tabs>
          <w:tab w:val="num" w:pos="2880"/>
        </w:tabs>
        <w:ind w:left="2880" w:hanging="360"/>
      </w:pPr>
    </w:lvl>
    <w:lvl w:ilvl="4" w:tplc="EEC22AEC" w:tentative="1">
      <w:start w:val="1"/>
      <w:numFmt w:val="lowerLetter"/>
      <w:lvlText w:val="%5."/>
      <w:lvlJc w:val="left"/>
      <w:pPr>
        <w:tabs>
          <w:tab w:val="num" w:pos="3600"/>
        </w:tabs>
        <w:ind w:left="3600" w:hanging="360"/>
      </w:pPr>
    </w:lvl>
    <w:lvl w:ilvl="5" w:tplc="F9164ADA" w:tentative="1">
      <w:start w:val="1"/>
      <w:numFmt w:val="lowerRoman"/>
      <w:lvlText w:val="%6."/>
      <w:lvlJc w:val="right"/>
      <w:pPr>
        <w:tabs>
          <w:tab w:val="num" w:pos="4320"/>
        </w:tabs>
        <w:ind w:left="4320" w:hanging="180"/>
      </w:pPr>
    </w:lvl>
    <w:lvl w:ilvl="6" w:tplc="EC8C597C" w:tentative="1">
      <w:start w:val="1"/>
      <w:numFmt w:val="decimal"/>
      <w:lvlText w:val="%7."/>
      <w:lvlJc w:val="left"/>
      <w:pPr>
        <w:tabs>
          <w:tab w:val="num" w:pos="5040"/>
        </w:tabs>
        <w:ind w:left="5040" w:hanging="360"/>
      </w:pPr>
    </w:lvl>
    <w:lvl w:ilvl="7" w:tplc="66704E7A" w:tentative="1">
      <w:start w:val="1"/>
      <w:numFmt w:val="lowerLetter"/>
      <w:lvlText w:val="%8."/>
      <w:lvlJc w:val="left"/>
      <w:pPr>
        <w:tabs>
          <w:tab w:val="num" w:pos="5760"/>
        </w:tabs>
        <w:ind w:left="5760" w:hanging="360"/>
      </w:pPr>
    </w:lvl>
    <w:lvl w:ilvl="8" w:tplc="160ABAE0" w:tentative="1">
      <w:start w:val="1"/>
      <w:numFmt w:val="lowerRoman"/>
      <w:lvlText w:val="%9."/>
      <w:lvlJc w:val="right"/>
      <w:pPr>
        <w:tabs>
          <w:tab w:val="num" w:pos="6480"/>
        </w:tabs>
        <w:ind w:left="6480" w:hanging="180"/>
      </w:pPr>
    </w:lvl>
  </w:abstractNum>
  <w:abstractNum w:abstractNumId="37"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8" w15:restartNumberingAfterBreak="0">
    <w:nsid w:val="77152700"/>
    <w:multiLevelType w:val="hybridMultilevel"/>
    <w:tmpl w:val="A96AF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0"/>
  </w:num>
  <w:num w:numId="3">
    <w:abstractNumId w:val="19"/>
  </w:num>
  <w:num w:numId="4">
    <w:abstractNumId w:val="10"/>
  </w:num>
  <w:num w:numId="5">
    <w:abstractNumId w:val="37"/>
  </w:num>
  <w:num w:numId="6">
    <w:abstractNumId w:val="35"/>
  </w:num>
  <w:num w:numId="7">
    <w:abstractNumId w:val="3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37"/>
    <w:lvlOverride w:ilvl="0">
      <w:lvl w:ilvl="0">
        <w:start w:val="1"/>
        <w:numFmt w:val="decimal"/>
        <w:pStyle w:val="Heading1"/>
        <w:lvlText w:val="%1"/>
        <w:lvlJc w:val="left"/>
        <w:pPr>
          <w:tabs>
            <w:tab w:val="num" w:pos="432"/>
          </w:tabs>
          <w:ind w:left="0" w:firstLine="0"/>
        </w:pPr>
        <w:rPr>
          <w:rFonts w:hint="default"/>
        </w:rPr>
      </w:lvl>
    </w:lvlOverride>
    <w:lvlOverride w:ilvl="1">
      <w:lvl w:ilvl="1">
        <w:start w:val="1"/>
        <w:numFmt w:val="decimal"/>
        <w:pStyle w:val="Heading2"/>
        <w:lvlText w:val="%1.%2"/>
        <w:lvlJc w:val="left"/>
        <w:pPr>
          <w:tabs>
            <w:tab w:val="num" w:pos="432"/>
          </w:tabs>
          <w:ind w:left="0" w:firstLine="0"/>
        </w:pPr>
        <w:rPr>
          <w:rFonts w:hint="default"/>
        </w:rPr>
      </w:lvl>
    </w:lvlOverride>
    <w:lvlOverride w:ilvl="2">
      <w:lvl w:ilvl="2">
        <w:start w:val="1"/>
        <w:numFmt w:val="decimal"/>
        <w:pStyle w:val="Heading3"/>
        <w:lvlText w:val="%1.%2.%3"/>
        <w:lvlJc w:val="left"/>
        <w:pPr>
          <w:tabs>
            <w:tab w:val="num" w:pos="432"/>
          </w:tabs>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tabs>
            <w:tab w:val="num" w:pos="432"/>
          </w:tabs>
          <w:ind w:left="0" w:firstLine="0"/>
        </w:pPr>
        <w:rPr>
          <w:rFonts w:ascii="Arial" w:hAnsi="Arial" w:cs="Times New Roman" w:hint="default"/>
          <w:i w:val="0"/>
          <w:u w:val="none"/>
        </w:rPr>
      </w:lvl>
    </w:lvlOverride>
    <w:lvlOverride w:ilvl="4">
      <w:lvl w:ilvl="4">
        <w:start w:val="1"/>
        <w:numFmt w:val="decimal"/>
        <w:pStyle w:val="Heading5"/>
        <w:lvlText w:val="%1.%2.%3.%4.%5"/>
        <w:lvlJc w:val="left"/>
        <w:pPr>
          <w:tabs>
            <w:tab w:val="num" w:pos="432"/>
          </w:tabs>
          <w:ind w:left="0" w:firstLine="0"/>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tabs>
            <w:tab w:val="num" w:pos="432"/>
          </w:tabs>
          <w:ind w:left="0" w:firstLine="0"/>
        </w:pPr>
        <w:rPr>
          <w:rFonts w:ascii="Arial" w:hAnsi="Arial" w:hint="default"/>
          <w:b w:val="0"/>
          <w:i w:val="0"/>
          <w:color w:val="auto"/>
          <w:sz w:val="20"/>
          <w:u w:val="none"/>
        </w:rPr>
      </w:lvl>
    </w:lvlOverride>
    <w:lvlOverride w:ilvl="6">
      <w:lvl w:ilvl="6">
        <w:start w:val="1"/>
        <w:numFmt w:val="decimal"/>
        <w:pStyle w:val="Heading7"/>
        <w:lvlText w:val="%1.%2.%3.%4.%5.%6.%7"/>
        <w:lvlJc w:val="left"/>
        <w:pPr>
          <w:tabs>
            <w:tab w:val="num" w:pos="432"/>
          </w:tabs>
          <w:ind w:left="0" w:firstLine="0"/>
        </w:pPr>
        <w:rPr>
          <w:rFonts w:hint="default"/>
        </w:rPr>
      </w:lvl>
    </w:lvlOverride>
    <w:lvlOverride w:ilvl="7">
      <w:lvl w:ilvl="7">
        <w:start w:val="1"/>
        <w:numFmt w:val="decimal"/>
        <w:pStyle w:val="Heading8"/>
        <w:lvlText w:val="%1.%2.%3.%4.%5.%6.%7.%8"/>
        <w:lvlJc w:val="left"/>
        <w:pPr>
          <w:tabs>
            <w:tab w:val="num" w:pos="432"/>
          </w:tabs>
          <w:ind w:left="0" w:firstLine="0"/>
        </w:pPr>
        <w:rPr>
          <w:rFonts w:hint="default"/>
        </w:rPr>
      </w:lvl>
    </w:lvlOverride>
    <w:lvlOverride w:ilvl="8">
      <w:lvl w:ilvl="8">
        <w:start w:val="1"/>
        <w:numFmt w:val="decimal"/>
        <w:pStyle w:val="Heading9"/>
        <w:lvlText w:val="%1.%2.%3.%4.%5.%6.%7.%8.%9"/>
        <w:lvlJc w:val="left"/>
        <w:pPr>
          <w:tabs>
            <w:tab w:val="num" w:pos="432"/>
          </w:tabs>
          <w:ind w:left="0" w:firstLine="0"/>
        </w:pPr>
        <w:rPr>
          <w:rFonts w:hint="default"/>
        </w:rPr>
      </w:lvl>
    </w:lvlOverride>
  </w:num>
  <w:num w:numId="9">
    <w:abstractNumId w:val="27"/>
  </w:num>
  <w:num w:numId="10">
    <w:abstractNumId w:val="37"/>
  </w:num>
  <w:num w:numId="11">
    <w:abstractNumId w:val="15"/>
  </w:num>
  <w:num w:numId="12">
    <w:abstractNumId w:val="9"/>
  </w:num>
  <w:num w:numId="13">
    <w:abstractNumId w:val="0"/>
    <w:lvlOverride w:ilvl="0">
      <w:lvl w:ilvl="0">
        <w:start w:val="1"/>
        <w:numFmt w:val="bullet"/>
        <w:lvlText w:val="•"/>
        <w:legacy w:legacy="1" w:legacySpace="0" w:legacyIndent="360"/>
        <w:lvlJc w:val="left"/>
        <w:pPr>
          <w:ind w:left="720" w:hanging="360"/>
        </w:pPr>
        <w:rPr>
          <w:rFonts w:ascii="Symbols" w:hAnsi="Symbols" w:hint="default"/>
        </w:rPr>
      </w:lvl>
    </w:lvlOverride>
  </w:num>
  <w:num w:numId="14">
    <w:abstractNumId w:val="36"/>
  </w:num>
  <w:num w:numId="15">
    <w:abstractNumId w:val="13"/>
  </w:num>
  <w:num w:numId="16">
    <w:abstractNumId w:val="23"/>
  </w:num>
  <w:num w:numId="17">
    <w:abstractNumId w:val="28"/>
  </w:num>
  <w:num w:numId="18">
    <w:abstractNumId w:val="1"/>
  </w:num>
  <w:num w:numId="19">
    <w:abstractNumId w:val="33"/>
  </w:num>
  <w:num w:numId="20">
    <w:abstractNumId w:val="26"/>
  </w:num>
  <w:num w:numId="21">
    <w:abstractNumId w:val="29"/>
  </w:num>
  <w:num w:numId="22">
    <w:abstractNumId w:val="22"/>
  </w:num>
  <w:num w:numId="23">
    <w:abstractNumId w:val="5"/>
  </w:num>
  <w:num w:numId="24">
    <w:abstractNumId w:val="31"/>
  </w:num>
  <w:num w:numId="25">
    <w:abstractNumId w:val="16"/>
  </w:num>
  <w:num w:numId="26">
    <w:abstractNumId w:val="38"/>
  </w:num>
  <w:num w:numId="27">
    <w:abstractNumId w:val="11"/>
  </w:num>
  <w:num w:numId="28">
    <w:abstractNumId w:val="21"/>
  </w:num>
  <w:num w:numId="29">
    <w:abstractNumId w:val="4"/>
  </w:num>
  <w:num w:numId="30">
    <w:abstractNumId w:val="37"/>
  </w:num>
  <w:num w:numId="31">
    <w:abstractNumId w:val="37"/>
  </w:num>
  <w:num w:numId="32">
    <w:abstractNumId w:val="32"/>
  </w:num>
  <w:num w:numId="33">
    <w:abstractNumId w:val="7"/>
  </w:num>
  <w:num w:numId="34">
    <w:abstractNumId w:val="25"/>
  </w:num>
  <w:num w:numId="35">
    <w:abstractNumId w:val="37"/>
  </w:num>
  <w:num w:numId="36">
    <w:abstractNumId w:val="30"/>
  </w:num>
  <w:num w:numId="37">
    <w:abstractNumId w:val="17"/>
  </w:num>
  <w:num w:numId="38">
    <w:abstractNumId w:val="12"/>
  </w:num>
  <w:num w:numId="39">
    <w:abstractNumId w:val="8"/>
  </w:num>
  <w:num w:numId="40">
    <w:abstractNumId w:val="37"/>
  </w:num>
  <w:num w:numId="41">
    <w:abstractNumId w:val="37"/>
  </w:num>
  <w:num w:numId="42">
    <w:abstractNumId w:val="37"/>
  </w:num>
  <w:num w:numId="43">
    <w:abstractNumId w:val="3"/>
  </w:num>
  <w:num w:numId="44">
    <w:abstractNumId w:val="37"/>
  </w:num>
  <w:num w:numId="45">
    <w:abstractNumId w:val="14"/>
  </w:num>
  <w:num w:numId="46">
    <w:abstractNumId w:val="24"/>
  </w:num>
  <w:num w:numId="47">
    <w:abstractNumId w:val="18"/>
  </w:num>
  <w:num w:numId="48">
    <w:abstractNumId w:val="2"/>
  </w:num>
  <w:num w:numId="49">
    <w:abstractNumId w:val="6"/>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irschmann, Martin (M.H.)">
    <w15:presenceInfo w15:providerId="AD" w15:userId="S::mhirschm@ford.com::14b9a40f-f747-4022-9de0-d891df2128ee"/>
  </w15:person>
  <w15:person w15:author="Hirschmann, Martin (M.H.) [2]">
    <w15:presenceInfo w15:providerId="AD" w15:userId="S::MHIRSCHM@ford.com::14b9a40f-f747-4022-9de0-d891df212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NotTrackFormatting/>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93E"/>
    <w:rsid w:val="00000237"/>
    <w:rsid w:val="00000D58"/>
    <w:rsid w:val="00000F18"/>
    <w:rsid w:val="00001BD1"/>
    <w:rsid w:val="00001D5F"/>
    <w:rsid w:val="00001E20"/>
    <w:rsid w:val="000040BF"/>
    <w:rsid w:val="000048F2"/>
    <w:rsid w:val="000054E8"/>
    <w:rsid w:val="00005CE5"/>
    <w:rsid w:val="000060E1"/>
    <w:rsid w:val="000069F6"/>
    <w:rsid w:val="00006D86"/>
    <w:rsid w:val="00007925"/>
    <w:rsid w:val="00007929"/>
    <w:rsid w:val="00007B8C"/>
    <w:rsid w:val="000104BD"/>
    <w:rsid w:val="00011129"/>
    <w:rsid w:val="00011592"/>
    <w:rsid w:val="00013497"/>
    <w:rsid w:val="000137CD"/>
    <w:rsid w:val="00013CFE"/>
    <w:rsid w:val="00013F7A"/>
    <w:rsid w:val="00014948"/>
    <w:rsid w:val="000149F1"/>
    <w:rsid w:val="00015614"/>
    <w:rsid w:val="000159CB"/>
    <w:rsid w:val="000160BC"/>
    <w:rsid w:val="000168CE"/>
    <w:rsid w:val="0001733B"/>
    <w:rsid w:val="0002026A"/>
    <w:rsid w:val="00020677"/>
    <w:rsid w:val="000209D5"/>
    <w:rsid w:val="00020AA2"/>
    <w:rsid w:val="00022B9E"/>
    <w:rsid w:val="000232EE"/>
    <w:rsid w:val="000248B2"/>
    <w:rsid w:val="00024A2B"/>
    <w:rsid w:val="000255F0"/>
    <w:rsid w:val="00025E17"/>
    <w:rsid w:val="00026B93"/>
    <w:rsid w:val="00027BB8"/>
    <w:rsid w:val="00030E7E"/>
    <w:rsid w:val="00031C7D"/>
    <w:rsid w:val="00031E4F"/>
    <w:rsid w:val="000323F6"/>
    <w:rsid w:val="000326FD"/>
    <w:rsid w:val="00033D78"/>
    <w:rsid w:val="00034859"/>
    <w:rsid w:val="00035655"/>
    <w:rsid w:val="000408A9"/>
    <w:rsid w:val="00040FDA"/>
    <w:rsid w:val="00041314"/>
    <w:rsid w:val="0004247D"/>
    <w:rsid w:val="000425FA"/>
    <w:rsid w:val="000432B1"/>
    <w:rsid w:val="0004510B"/>
    <w:rsid w:val="0004516A"/>
    <w:rsid w:val="0004581D"/>
    <w:rsid w:val="00045C2C"/>
    <w:rsid w:val="00045FB4"/>
    <w:rsid w:val="0004645F"/>
    <w:rsid w:val="00047C9D"/>
    <w:rsid w:val="00047E7B"/>
    <w:rsid w:val="00047F4A"/>
    <w:rsid w:val="00050520"/>
    <w:rsid w:val="00050640"/>
    <w:rsid w:val="00052E00"/>
    <w:rsid w:val="00052EFF"/>
    <w:rsid w:val="00053BA8"/>
    <w:rsid w:val="000542D2"/>
    <w:rsid w:val="00056187"/>
    <w:rsid w:val="000578AC"/>
    <w:rsid w:val="00057AE2"/>
    <w:rsid w:val="0006071C"/>
    <w:rsid w:val="00060800"/>
    <w:rsid w:val="0006089A"/>
    <w:rsid w:val="0006128E"/>
    <w:rsid w:val="00061452"/>
    <w:rsid w:val="000617C4"/>
    <w:rsid w:val="00062770"/>
    <w:rsid w:val="0006315F"/>
    <w:rsid w:val="000634EF"/>
    <w:rsid w:val="00063850"/>
    <w:rsid w:val="000650DA"/>
    <w:rsid w:val="0006554E"/>
    <w:rsid w:val="0006644E"/>
    <w:rsid w:val="00066841"/>
    <w:rsid w:val="00066B20"/>
    <w:rsid w:val="000678A2"/>
    <w:rsid w:val="000714CD"/>
    <w:rsid w:val="0007615C"/>
    <w:rsid w:val="00080A06"/>
    <w:rsid w:val="0008376F"/>
    <w:rsid w:val="00084092"/>
    <w:rsid w:val="0008579A"/>
    <w:rsid w:val="000865CE"/>
    <w:rsid w:val="00086AB1"/>
    <w:rsid w:val="00087F30"/>
    <w:rsid w:val="000900BF"/>
    <w:rsid w:val="00091179"/>
    <w:rsid w:val="000919AE"/>
    <w:rsid w:val="00091A44"/>
    <w:rsid w:val="000924FD"/>
    <w:rsid w:val="00092619"/>
    <w:rsid w:val="0009306D"/>
    <w:rsid w:val="000957DE"/>
    <w:rsid w:val="00095BCD"/>
    <w:rsid w:val="0009625A"/>
    <w:rsid w:val="000965BA"/>
    <w:rsid w:val="0009771C"/>
    <w:rsid w:val="000A10E1"/>
    <w:rsid w:val="000A127D"/>
    <w:rsid w:val="000A15B1"/>
    <w:rsid w:val="000A4A47"/>
    <w:rsid w:val="000A7924"/>
    <w:rsid w:val="000B0558"/>
    <w:rsid w:val="000B0CFD"/>
    <w:rsid w:val="000B0E14"/>
    <w:rsid w:val="000B20B1"/>
    <w:rsid w:val="000B35EB"/>
    <w:rsid w:val="000B40F6"/>
    <w:rsid w:val="000B4834"/>
    <w:rsid w:val="000B4B3C"/>
    <w:rsid w:val="000B4D22"/>
    <w:rsid w:val="000B554A"/>
    <w:rsid w:val="000B58D9"/>
    <w:rsid w:val="000B6A2B"/>
    <w:rsid w:val="000B772A"/>
    <w:rsid w:val="000C0A50"/>
    <w:rsid w:val="000C0D49"/>
    <w:rsid w:val="000C0F32"/>
    <w:rsid w:val="000C1660"/>
    <w:rsid w:val="000C1E45"/>
    <w:rsid w:val="000C1F4A"/>
    <w:rsid w:val="000C2155"/>
    <w:rsid w:val="000C25DC"/>
    <w:rsid w:val="000C412A"/>
    <w:rsid w:val="000C4E5D"/>
    <w:rsid w:val="000C568D"/>
    <w:rsid w:val="000C5932"/>
    <w:rsid w:val="000C66E1"/>
    <w:rsid w:val="000C6A68"/>
    <w:rsid w:val="000C6C34"/>
    <w:rsid w:val="000C7573"/>
    <w:rsid w:val="000C7B9F"/>
    <w:rsid w:val="000C7C86"/>
    <w:rsid w:val="000D05F8"/>
    <w:rsid w:val="000D0C5C"/>
    <w:rsid w:val="000D1DAC"/>
    <w:rsid w:val="000D23BA"/>
    <w:rsid w:val="000D3A41"/>
    <w:rsid w:val="000D3D8A"/>
    <w:rsid w:val="000D3E2E"/>
    <w:rsid w:val="000D4079"/>
    <w:rsid w:val="000D5205"/>
    <w:rsid w:val="000D5FF6"/>
    <w:rsid w:val="000D62C6"/>
    <w:rsid w:val="000D799A"/>
    <w:rsid w:val="000D7E79"/>
    <w:rsid w:val="000E247F"/>
    <w:rsid w:val="000E4125"/>
    <w:rsid w:val="000E47DC"/>
    <w:rsid w:val="000E4F04"/>
    <w:rsid w:val="000E6E74"/>
    <w:rsid w:val="000E6FA4"/>
    <w:rsid w:val="000F06A5"/>
    <w:rsid w:val="000F12DA"/>
    <w:rsid w:val="000F1E3B"/>
    <w:rsid w:val="000F2182"/>
    <w:rsid w:val="000F2A3C"/>
    <w:rsid w:val="000F3582"/>
    <w:rsid w:val="000F381E"/>
    <w:rsid w:val="000F5411"/>
    <w:rsid w:val="000F5F67"/>
    <w:rsid w:val="000F5F82"/>
    <w:rsid w:val="000F663D"/>
    <w:rsid w:val="000F6755"/>
    <w:rsid w:val="000F6F32"/>
    <w:rsid w:val="000F7A7C"/>
    <w:rsid w:val="00100F71"/>
    <w:rsid w:val="00101FEE"/>
    <w:rsid w:val="00102195"/>
    <w:rsid w:val="0010246F"/>
    <w:rsid w:val="001031C3"/>
    <w:rsid w:val="00103C60"/>
    <w:rsid w:val="001048DF"/>
    <w:rsid w:val="00104A61"/>
    <w:rsid w:val="001057B4"/>
    <w:rsid w:val="00105852"/>
    <w:rsid w:val="00105B32"/>
    <w:rsid w:val="00105C79"/>
    <w:rsid w:val="00105EC3"/>
    <w:rsid w:val="00107DB6"/>
    <w:rsid w:val="00110695"/>
    <w:rsid w:val="00112214"/>
    <w:rsid w:val="001123BE"/>
    <w:rsid w:val="00112A75"/>
    <w:rsid w:val="001134B9"/>
    <w:rsid w:val="00114EA2"/>
    <w:rsid w:val="00114EB0"/>
    <w:rsid w:val="0011517E"/>
    <w:rsid w:val="00115438"/>
    <w:rsid w:val="001208E6"/>
    <w:rsid w:val="00120B2C"/>
    <w:rsid w:val="0012263F"/>
    <w:rsid w:val="00122A3B"/>
    <w:rsid w:val="00122B84"/>
    <w:rsid w:val="0012331C"/>
    <w:rsid w:val="00123AF8"/>
    <w:rsid w:val="00123D08"/>
    <w:rsid w:val="00125D26"/>
    <w:rsid w:val="0012613C"/>
    <w:rsid w:val="00126C8F"/>
    <w:rsid w:val="0013036D"/>
    <w:rsid w:val="0013096C"/>
    <w:rsid w:val="00134384"/>
    <w:rsid w:val="001348FB"/>
    <w:rsid w:val="00135EF5"/>
    <w:rsid w:val="00135F5F"/>
    <w:rsid w:val="0013656E"/>
    <w:rsid w:val="00137CD9"/>
    <w:rsid w:val="00137F46"/>
    <w:rsid w:val="00140C5A"/>
    <w:rsid w:val="00141972"/>
    <w:rsid w:val="00142C88"/>
    <w:rsid w:val="00142E1D"/>
    <w:rsid w:val="00143578"/>
    <w:rsid w:val="001458BB"/>
    <w:rsid w:val="00145BFD"/>
    <w:rsid w:val="0014755F"/>
    <w:rsid w:val="00150BFA"/>
    <w:rsid w:val="0015246D"/>
    <w:rsid w:val="001525D3"/>
    <w:rsid w:val="00152D3F"/>
    <w:rsid w:val="00152F17"/>
    <w:rsid w:val="001541CA"/>
    <w:rsid w:val="0015428D"/>
    <w:rsid w:val="00155AE1"/>
    <w:rsid w:val="00155FE3"/>
    <w:rsid w:val="0015677C"/>
    <w:rsid w:val="00156CB6"/>
    <w:rsid w:val="0015701F"/>
    <w:rsid w:val="00157091"/>
    <w:rsid w:val="00157B8B"/>
    <w:rsid w:val="0016028D"/>
    <w:rsid w:val="0016093C"/>
    <w:rsid w:val="001639F5"/>
    <w:rsid w:val="00164610"/>
    <w:rsid w:val="00164FAC"/>
    <w:rsid w:val="001660BB"/>
    <w:rsid w:val="0016636D"/>
    <w:rsid w:val="00166674"/>
    <w:rsid w:val="00166B35"/>
    <w:rsid w:val="00167371"/>
    <w:rsid w:val="00167746"/>
    <w:rsid w:val="0017007E"/>
    <w:rsid w:val="001703B1"/>
    <w:rsid w:val="00171053"/>
    <w:rsid w:val="00171493"/>
    <w:rsid w:val="0017215A"/>
    <w:rsid w:val="001726C3"/>
    <w:rsid w:val="00172EF6"/>
    <w:rsid w:val="001732CE"/>
    <w:rsid w:val="00173CAF"/>
    <w:rsid w:val="001744AE"/>
    <w:rsid w:val="00175933"/>
    <w:rsid w:val="00175FD0"/>
    <w:rsid w:val="00177B72"/>
    <w:rsid w:val="00177E80"/>
    <w:rsid w:val="001804F5"/>
    <w:rsid w:val="00180EAF"/>
    <w:rsid w:val="001818AF"/>
    <w:rsid w:val="0018364B"/>
    <w:rsid w:val="001837EA"/>
    <w:rsid w:val="00184371"/>
    <w:rsid w:val="0018532F"/>
    <w:rsid w:val="00185AE3"/>
    <w:rsid w:val="001904A7"/>
    <w:rsid w:val="001905F4"/>
    <w:rsid w:val="00190FF2"/>
    <w:rsid w:val="0019197D"/>
    <w:rsid w:val="00191D92"/>
    <w:rsid w:val="0019479D"/>
    <w:rsid w:val="001961B5"/>
    <w:rsid w:val="0019649D"/>
    <w:rsid w:val="00196C11"/>
    <w:rsid w:val="0019793D"/>
    <w:rsid w:val="001A0B0A"/>
    <w:rsid w:val="001A1F13"/>
    <w:rsid w:val="001A27DD"/>
    <w:rsid w:val="001A3170"/>
    <w:rsid w:val="001A31E6"/>
    <w:rsid w:val="001A326F"/>
    <w:rsid w:val="001A4230"/>
    <w:rsid w:val="001A44D9"/>
    <w:rsid w:val="001A45D3"/>
    <w:rsid w:val="001A4972"/>
    <w:rsid w:val="001A5A3C"/>
    <w:rsid w:val="001A5A71"/>
    <w:rsid w:val="001A5FA3"/>
    <w:rsid w:val="001A6310"/>
    <w:rsid w:val="001A79F6"/>
    <w:rsid w:val="001A7CC2"/>
    <w:rsid w:val="001B0288"/>
    <w:rsid w:val="001B2292"/>
    <w:rsid w:val="001B27E5"/>
    <w:rsid w:val="001B3689"/>
    <w:rsid w:val="001B3A7B"/>
    <w:rsid w:val="001B4A41"/>
    <w:rsid w:val="001B58DA"/>
    <w:rsid w:val="001B6787"/>
    <w:rsid w:val="001C08E5"/>
    <w:rsid w:val="001C09F2"/>
    <w:rsid w:val="001C3080"/>
    <w:rsid w:val="001C4DE4"/>
    <w:rsid w:val="001C5A96"/>
    <w:rsid w:val="001C63DD"/>
    <w:rsid w:val="001C6C4C"/>
    <w:rsid w:val="001C6CE1"/>
    <w:rsid w:val="001D0CD6"/>
    <w:rsid w:val="001D12E9"/>
    <w:rsid w:val="001D1C57"/>
    <w:rsid w:val="001D2053"/>
    <w:rsid w:val="001D2F07"/>
    <w:rsid w:val="001D396A"/>
    <w:rsid w:val="001D4F9C"/>
    <w:rsid w:val="001D5AA2"/>
    <w:rsid w:val="001D67C8"/>
    <w:rsid w:val="001D73BE"/>
    <w:rsid w:val="001E0703"/>
    <w:rsid w:val="001E1B1B"/>
    <w:rsid w:val="001E2AF3"/>
    <w:rsid w:val="001E2EFB"/>
    <w:rsid w:val="001E44C8"/>
    <w:rsid w:val="001E47F5"/>
    <w:rsid w:val="001E4FA4"/>
    <w:rsid w:val="001E6245"/>
    <w:rsid w:val="001E6461"/>
    <w:rsid w:val="001E6F9C"/>
    <w:rsid w:val="001F1432"/>
    <w:rsid w:val="001F1747"/>
    <w:rsid w:val="001F2112"/>
    <w:rsid w:val="001F24C4"/>
    <w:rsid w:val="001F357F"/>
    <w:rsid w:val="001F3EE5"/>
    <w:rsid w:val="001F4B52"/>
    <w:rsid w:val="001F600B"/>
    <w:rsid w:val="001F6212"/>
    <w:rsid w:val="001F6C4F"/>
    <w:rsid w:val="001F6DB6"/>
    <w:rsid w:val="001F6DEE"/>
    <w:rsid w:val="001F7639"/>
    <w:rsid w:val="00200CB7"/>
    <w:rsid w:val="00201102"/>
    <w:rsid w:val="00201E0F"/>
    <w:rsid w:val="00202ACC"/>
    <w:rsid w:val="00203108"/>
    <w:rsid w:val="0020338E"/>
    <w:rsid w:val="00203C08"/>
    <w:rsid w:val="002040EB"/>
    <w:rsid w:val="0020469E"/>
    <w:rsid w:val="00206FF8"/>
    <w:rsid w:val="00207E72"/>
    <w:rsid w:val="0021033B"/>
    <w:rsid w:val="00210BB0"/>
    <w:rsid w:val="00210E65"/>
    <w:rsid w:val="002122DA"/>
    <w:rsid w:val="00212A62"/>
    <w:rsid w:val="00212B41"/>
    <w:rsid w:val="00212BE5"/>
    <w:rsid w:val="00212F79"/>
    <w:rsid w:val="002133BC"/>
    <w:rsid w:val="002136E6"/>
    <w:rsid w:val="00214F7F"/>
    <w:rsid w:val="00215DF6"/>
    <w:rsid w:val="00217340"/>
    <w:rsid w:val="002176DB"/>
    <w:rsid w:val="00217D15"/>
    <w:rsid w:val="002209D6"/>
    <w:rsid w:val="00220B2B"/>
    <w:rsid w:val="00220BCA"/>
    <w:rsid w:val="00220D9E"/>
    <w:rsid w:val="002211B9"/>
    <w:rsid w:val="002216A0"/>
    <w:rsid w:val="00222AB3"/>
    <w:rsid w:val="00223E06"/>
    <w:rsid w:val="00224E37"/>
    <w:rsid w:val="00227ACF"/>
    <w:rsid w:val="00227BB0"/>
    <w:rsid w:val="00227C6C"/>
    <w:rsid w:val="00227C8D"/>
    <w:rsid w:val="00227F87"/>
    <w:rsid w:val="0023074B"/>
    <w:rsid w:val="00232A3C"/>
    <w:rsid w:val="00232DCE"/>
    <w:rsid w:val="00233487"/>
    <w:rsid w:val="00233FAB"/>
    <w:rsid w:val="002345C2"/>
    <w:rsid w:val="002355AE"/>
    <w:rsid w:val="0023577F"/>
    <w:rsid w:val="0023590A"/>
    <w:rsid w:val="00236125"/>
    <w:rsid w:val="00236A73"/>
    <w:rsid w:val="0023713E"/>
    <w:rsid w:val="00237793"/>
    <w:rsid w:val="00240210"/>
    <w:rsid w:val="0024032A"/>
    <w:rsid w:val="00241F2F"/>
    <w:rsid w:val="00243B17"/>
    <w:rsid w:val="00244512"/>
    <w:rsid w:val="00245F20"/>
    <w:rsid w:val="00246302"/>
    <w:rsid w:val="0025147D"/>
    <w:rsid w:val="00251BA9"/>
    <w:rsid w:val="00253166"/>
    <w:rsid w:val="002534CD"/>
    <w:rsid w:val="002535EC"/>
    <w:rsid w:val="002544D1"/>
    <w:rsid w:val="0025517D"/>
    <w:rsid w:val="00256922"/>
    <w:rsid w:val="002570F7"/>
    <w:rsid w:val="00260B7F"/>
    <w:rsid w:val="00261FE7"/>
    <w:rsid w:val="00262805"/>
    <w:rsid w:val="0026351C"/>
    <w:rsid w:val="002636EC"/>
    <w:rsid w:val="00263BF3"/>
    <w:rsid w:val="00264B5C"/>
    <w:rsid w:val="00265082"/>
    <w:rsid w:val="00265A65"/>
    <w:rsid w:val="0026759A"/>
    <w:rsid w:val="00271274"/>
    <w:rsid w:val="002721BA"/>
    <w:rsid w:val="00272545"/>
    <w:rsid w:val="00273903"/>
    <w:rsid w:val="00273AA0"/>
    <w:rsid w:val="00274FB8"/>
    <w:rsid w:val="00280250"/>
    <w:rsid w:val="0028144A"/>
    <w:rsid w:val="00282036"/>
    <w:rsid w:val="00282A36"/>
    <w:rsid w:val="00282E2C"/>
    <w:rsid w:val="00283752"/>
    <w:rsid w:val="0028449F"/>
    <w:rsid w:val="002861F5"/>
    <w:rsid w:val="002868D3"/>
    <w:rsid w:val="00287EB8"/>
    <w:rsid w:val="00291B89"/>
    <w:rsid w:val="00294532"/>
    <w:rsid w:val="00294D09"/>
    <w:rsid w:val="002954B6"/>
    <w:rsid w:val="00295E3B"/>
    <w:rsid w:val="00295E9A"/>
    <w:rsid w:val="002961D1"/>
    <w:rsid w:val="00297427"/>
    <w:rsid w:val="002A0337"/>
    <w:rsid w:val="002A26CE"/>
    <w:rsid w:val="002A3A6D"/>
    <w:rsid w:val="002A3FE3"/>
    <w:rsid w:val="002A4403"/>
    <w:rsid w:val="002A4BBE"/>
    <w:rsid w:val="002A50F0"/>
    <w:rsid w:val="002A5A6E"/>
    <w:rsid w:val="002A631A"/>
    <w:rsid w:val="002A6895"/>
    <w:rsid w:val="002A6A1B"/>
    <w:rsid w:val="002A6A71"/>
    <w:rsid w:val="002A708C"/>
    <w:rsid w:val="002B03BE"/>
    <w:rsid w:val="002B1387"/>
    <w:rsid w:val="002B23C9"/>
    <w:rsid w:val="002B26A9"/>
    <w:rsid w:val="002B2B88"/>
    <w:rsid w:val="002B2BEF"/>
    <w:rsid w:val="002B3182"/>
    <w:rsid w:val="002B3254"/>
    <w:rsid w:val="002B35D9"/>
    <w:rsid w:val="002B3755"/>
    <w:rsid w:val="002B3AF7"/>
    <w:rsid w:val="002B3BBE"/>
    <w:rsid w:val="002B46AE"/>
    <w:rsid w:val="002B483E"/>
    <w:rsid w:val="002B491E"/>
    <w:rsid w:val="002B4C92"/>
    <w:rsid w:val="002B53A0"/>
    <w:rsid w:val="002B5B16"/>
    <w:rsid w:val="002B5CFB"/>
    <w:rsid w:val="002B6D6B"/>
    <w:rsid w:val="002B7ABB"/>
    <w:rsid w:val="002B7D3C"/>
    <w:rsid w:val="002C05D6"/>
    <w:rsid w:val="002C0F12"/>
    <w:rsid w:val="002C17A8"/>
    <w:rsid w:val="002C4B3F"/>
    <w:rsid w:val="002C56F5"/>
    <w:rsid w:val="002C5E60"/>
    <w:rsid w:val="002C672D"/>
    <w:rsid w:val="002D1064"/>
    <w:rsid w:val="002D10AA"/>
    <w:rsid w:val="002D15F6"/>
    <w:rsid w:val="002D2226"/>
    <w:rsid w:val="002D2650"/>
    <w:rsid w:val="002D2C13"/>
    <w:rsid w:val="002D3419"/>
    <w:rsid w:val="002D34BE"/>
    <w:rsid w:val="002D44A0"/>
    <w:rsid w:val="002D4A40"/>
    <w:rsid w:val="002D4AD6"/>
    <w:rsid w:val="002D4E8A"/>
    <w:rsid w:val="002D5AF4"/>
    <w:rsid w:val="002D6336"/>
    <w:rsid w:val="002E1CCF"/>
    <w:rsid w:val="002E1F97"/>
    <w:rsid w:val="002E3167"/>
    <w:rsid w:val="002E32F5"/>
    <w:rsid w:val="002E33A4"/>
    <w:rsid w:val="002E3589"/>
    <w:rsid w:val="002E38E1"/>
    <w:rsid w:val="002E3AAE"/>
    <w:rsid w:val="002E3AC5"/>
    <w:rsid w:val="002E445D"/>
    <w:rsid w:val="002E777A"/>
    <w:rsid w:val="002E7DA0"/>
    <w:rsid w:val="002F32A3"/>
    <w:rsid w:val="002F393F"/>
    <w:rsid w:val="002F39F9"/>
    <w:rsid w:val="002F3B6B"/>
    <w:rsid w:val="002F4031"/>
    <w:rsid w:val="002F556D"/>
    <w:rsid w:val="002F6049"/>
    <w:rsid w:val="002F6A67"/>
    <w:rsid w:val="002F789F"/>
    <w:rsid w:val="0030042A"/>
    <w:rsid w:val="00300AAC"/>
    <w:rsid w:val="00301081"/>
    <w:rsid w:val="003015CC"/>
    <w:rsid w:val="00302C96"/>
    <w:rsid w:val="0030457A"/>
    <w:rsid w:val="003054AA"/>
    <w:rsid w:val="00306A8E"/>
    <w:rsid w:val="00306B24"/>
    <w:rsid w:val="003077D7"/>
    <w:rsid w:val="003078C5"/>
    <w:rsid w:val="003102A2"/>
    <w:rsid w:val="00310D30"/>
    <w:rsid w:val="003115E7"/>
    <w:rsid w:val="003117D7"/>
    <w:rsid w:val="0031264C"/>
    <w:rsid w:val="00313707"/>
    <w:rsid w:val="0031395D"/>
    <w:rsid w:val="0031401F"/>
    <w:rsid w:val="00314F5B"/>
    <w:rsid w:val="00315352"/>
    <w:rsid w:val="00315D82"/>
    <w:rsid w:val="003162D8"/>
    <w:rsid w:val="00316D80"/>
    <w:rsid w:val="00316F4E"/>
    <w:rsid w:val="003172A1"/>
    <w:rsid w:val="003200AD"/>
    <w:rsid w:val="003204BB"/>
    <w:rsid w:val="003213FE"/>
    <w:rsid w:val="003220ED"/>
    <w:rsid w:val="00322B01"/>
    <w:rsid w:val="00323179"/>
    <w:rsid w:val="0032362F"/>
    <w:rsid w:val="00323D43"/>
    <w:rsid w:val="003248A7"/>
    <w:rsid w:val="00324A3B"/>
    <w:rsid w:val="00324F38"/>
    <w:rsid w:val="00325462"/>
    <w:rsid w:val="00325E4A"/>
    <w:rsid w:val="0032614C"/>
    <w:rsid w:val="003266CF"/>
    <w:rsid w:val="003267E2"/>
    <w:rsid w:val="00326D20"/>
    <w:rsid w:val="00327AC1"/>
    <w:rsid w:val="003300D7"/>
    <w:rsid w:val="003302B0"/>
    <w:rsid w:val="00330427"/>
    <w:rsid w:val="00331516"/>
    <w:rsid w:val="00331AAD"/>
    <w:rsid w:val="00332F32"/>
    <w:rsid w:val="00333497"/>
    <w:rsid w:val="00334331"/>
    <w:rsid w:val="00334E15"/>
    <w:rsid w:val="00335181"/>
    <w:rsid w:val="00335BF8"/>
    <w:rsid w:val="003361FA"/>
    <w:rsid w:val="0033746B"/>
    <w:rsid w:val="00341B30"/>
    <w:rsid w:val="00341BF0"/>
    <w:rsid w:val="00341CC2"/>
    <w:rsid w:val="00342FF1"/>
    <w:rsid w:val="00343180"/>
    <w:rsid w:val="00343879"/>
    <w:rsid w:val="00344152"/>
    <w:rsid w:val="00344364"/>
    <w:rsid w:val="003452E6"/>
    <w:rsid w:val="00345923"/>
    <w:rsid w:val="00346059"/>
    <w:rsid w:val="00346523"/>
    <w:rsid w:val="00346E97"/>
    <w:rsid w:val="003471B5"/>
    <w:rsid w:val="00347D8D"/>
    <w:rsid w:val="00350699"/>
    <w:rsid w:val="00350E03"/>
    <w:rsid w:val="00351E1A"/>
    <w:rsid w:val="00353ADE"/>
    <w:rsid w:val="00353F3D"/>
    <w:rsid w:val="00354106"/>
    <w:rsid w:val="00356D6B"/>
    <w:rsid w:val="0035717D"/>
    <w:rsid w:val="00357384"/>
    <w:rsid w:val="00357E11"/>
    <w:rsid w:val="00357E73"/>
    <w:rsid w:val="00361659"/>
    <w:rsid w:val="00361C83"/>
    <w:rsid w:val="00362230"/>
    <w:rsid w:val="00363F28"/>
    <w:rsid w:val="00364A2B"/>
    <w:rsid w:val="00365E1D"/>
    <w:rsid w:val="00365E7D"/>
    <w:rsid w:val="0036782A"/>
    <w:rsid w:val="00372AB5"/>
    <w:rsid w:val="00373826"/>
    <w:rsid w:val="003749D8"/>
    <w:rsid w:val="003752E5"/>
    <w:rsid w:val="003760BF"/>
    <w:rsid w:val="00376767"/>
    <w:rsid w:val="0037689D"/>
    <w:rsid w:val="0037707A"/>
    <w:rsid w:val="00377441"/>
    <w:rsid w:val="00377DA4"/>
    <w:rsid w:val="00380935"/>
    <w:rsid w:val="00382ED4"/>
    <w:rsid w:val="00385D2C"/>
    <w:rsid w:val="00386562"/>
    <w:rsid w:val="00390FCC"/>
    <w:rsid w:val="0039113D"/>
    <w:rsid w:val="00393549"/>
    <w:rsid w:val="00393B37"/>
    <w:rsid w:val="00395097"/>
    <w:rsid w:val="0039536D"/>
    <w:rsid w:val="00395B72"/>
    <w:rsid w:val="00395BA3"/>
    <w:rsid w:val="00395DC1"/>
    <w:rsid w:val="003970F9"/>
    <w:rsid w:val="0039731E"/>
    <w:rsid w:val="003977F7"/>
    <w:rsid w:val="00397AF6"/>
    <w:rsid w:val="00397B3E"/>
    <w:rsid w:val="003A0248"/>
    <w:rsid w:val="003A0548"/>
    <w:rsid w:val="003A0B3B"/>
    <w:rsid w:val="003A20BF"/>
    <w:rsid w:val="003A228E"/>
    <w:rsid w:val="003A2871"/>
    <w:rsid w:val="003A3CDA"/>
    <w:rsid w:val="003B1A86"/>
    <w:rsid w:val="003B282B"/>
    <w:rsid w:val="003B34F5"/>
    <w:rsid w:val="003B4AB7"/>
    <w:rsid w:val="003B4C69"/>
    <w:rsid w:val="003B53C0"/>
    <w:rsid w:val="003B5808"/>
    <w:rsid w:val="003B6026"/>
    <w:rsid w:val="003B62A9"/>
    <w:rsid w:val="003B671E"/>
    <w:rsid w:val="003B6C3D"/>
    <w:rsid w:val="003B79D9"/>
    <w:rsid w:val="003B7B88"/>
    <w:rsid w:val="003B7DF0"/>
    <w:rsid w:val="003C1C3A"/>
    <w:rsid w:val="003C3D56"/>
    <w:rsid w:val="003C4014"/>
    <w:rsid w:val="003C4F6A"/>
    <w:rsid w:val="003C5DEC"/>
    <w:rsid w:val="003C743C"/>
    <w:rsid w:val="003C7B9C"/>
    <w:rsid w:val="003D004B"/>
    <w:rsid w:val="003D0FE0"/>
    <w:rsid w:val="003D14FD"/>
    <w:rsid w:val="003D1C3C"/>
    <w:rsid w:val="003D20CF"/>
    <w:rsid w:val="003D24F5"/>
    <w:rsid w:val="003D25AA"/>
    <w:rsid w:val="003D37DF"/>
    <w:rsid w:val="003D3DBC"/>
    <w:rsid w:val="003D4902"/>
    <w:rsid w:val="003D55A3"/>
    <w:rsid w:val="003D5768"/>
    <w:rsid w:val="003D7DBF"/>
    <w:rsid w:val="003E0A13"/>
    <w:rsid w:val="003E11F7"/>
    <w:rsid w:val="003E13CB"/>
    <w:rsid w:val="003E3D1E"/>
    <w:rsid w:val="003E4007"/>
    <w:rsid w:val="003E420F"/>
    <w:rsid w:val="003E42A4"/>
    <w:rsid w:val="003E4C82"/>
    <w:rsid w:val="003E5293"/>
    <w:rsid w:val="003E5869"/>
    <w:rsid w:val="003E65DF"/>
    <w:rsid w:val="003E6ACD"/>
    <w:rsid w:val="003E6F1D"/>
    <w:rsid w:val="003E7AF0"/>
    <w:rsid w:val="003F0B69"/>
    <w:rsid w:val="003F2F67"/>
    <w:rsid w:val="003F32B6"/>
    <w:rsid w:val="003F53D5"/>
    <w:rsid w:val="003F5E39"/>
    <w:rsid w:val="003F7AB4"/>
    <w:rsid w:val="00400881"/>
    <w:rsid w:val="00400BE1"/>
    <w:rsid w:val="00400BE3"/>
    <w:rsid w:val="00401952"/>
    <w:rsid w:val="00401B9D"/>
    <w:rsid w:val="00401E43"/>
    <w:rsid w:val="0040247B"/>
    <w:rsid w:val="0040247D"/>
    <w:rsid w:val="004035D9"/>
    <w:rsid w:val="00403C33"/>
    <w:rsid w:val="0040406A"/>
    <w:rsid w:val="004078FC"/>
    <w:rsid w:val="00407D07"/>
    <w:rsid w:val="00407ECD"/>
    <w:rsid w:val="00407F87"/>
    <w:rsid w:val="004110C4"/>
    <w:rsid w:val="00411366"/>
    <w:rsid w:val="00412CBA"/>
    <w:rsid w:val="00413F73"/>
    <w:rsid w:val="0041407A"/>
    <w:rsid w:val="00414C25"/>
    <w:rsid w:val="00414EF6"/>
    <w:rsid w:val="00415078"/>
    <w:rsid w:val="00417222"/>
    <w:rsid w:val="00417746"/>
    <w:rsid w:val="00417C55"/>
    <w:rsid w:val="004238D7"/>
    <w:rsid w:val="0042516A"/>
    <w:rsid w:val="00426DB5"/>
    <w:rsid w:val="00427017"/>
    <w:rsid w:val="00427220"/>
    <w:rsid w:val="004304DD"/>
    <w:rsid w:val="004306CB"/>
    <w:rsid w:val="00431AAA"/>
    <w:rsid w:val="00433254"/>
    <w:rsid w:val="0043363B"/>
    <w:rsid w:val="0043446E"/>
    <w:rsid w:val="004356EC"/>
    <w:rsid w:val="0043743F"/>
    <w:rsid w:val="00437DFF"/>
    <w:rsid w:val="00437F90"/>
    <w:rsid w:val="00440A27"/>
    <w:rsid w:val="0044177A"/>
    <w:rsid w:val="00441C72"/>
    <w:rsid w:val="00442356"/>
    <w:rsid w:val="004423BA"/>
    <w:rsid w:val="00443B52"/>
    <w:rsid w:val="004456B6"/>
    <w:rsid w:val="004460B8"/>
    <w:rsid w:val="00447249"/>
    <w:rsid w:val="00450900"/>
    <w:rsid w:val="00451E03"/>
    <w:rsid w:val="00452066"/>
    <w:rsid w:val="00452294"/>
    <w:rsid w:val="00452F92"/>
    <w:rsid w:val="00453D7F"/>
    <w:rsid w:val="00454212"/>
    <w:rsid w:val="00454FB6"/>
    <w:rsid w:val="00455C70"/>
    <w:rsid w:val="004561F9"/>
    <w:rsid w:val="0045638C"/>
    <w:rsid w:val="00457064"/>
    <w:rsid w:val="00460BC4"/>
    <w:rsid w:val="00460DE1"/>
    <w:rsid w:val="0046131D"/>
    <w:rsid w:val="00461498"/>
    <w:rsid w:val="004618B3"/>
    <w:rsid w:val="00461A8E"/>
    <w:rsid w:val="00461C39"/>
    <w:rsid w:val="00461D70"/>
    <w:rsid w:val="004633DB"/>
    <w:rsid w:val="00463C63"/>
    <w:rsid w:val="0046655A"/>
    <w:rsid w:val="00466E06"/>
    <w:rsid w:val="00467A44"/>
    <w:rsid w:val="00470AC8"/>
    <w:rsid w:val="00471080"/>
    <w:rsid w:val="00471D1E"/>
    <w:rsid w:val="0047340F"/>
    <w:rsid w:val="004757A7"/>
    <w:rsid w:val="00475978"/>
    <w:rsid w:val="00475A48"/>
    <w:rsid w:val="00477ECA"/>
    <w:rsid w:val="0048031A"/>
    <w:rsid w:val="0048077D"/>
    <w:rsid w:val="0048120C"/>
    <w:rsid w:val="00483B07"/>
    <w:rsid w:val="004845C4"/>
    <w:rsid w:val="00484C8F"/>
    <w:rsid w:val="00484DFA"/>
    <w:rsid w:val="00486709"/>
    <w:rsid w:val="0048720C"/>
    <w:rsid w:val="00491357"/>
    <w:rsid w:val="00491ACC"/>
    <w:rsid w:val="0049229B"/>
    <w:rsid w:val="004922B0"/>
    <w:rsid w:val="00492693"/>
    <w:rsid w:val="00492FA7"/>
    <w:rsid w:val="00493709"/>
    <w:rsid w:val="004937DD"/>
    <w:rsid w:val="00493848"/>
    <w:rsid w:val="004945A3"/>
    <w:rsid w:val="0049666D"/>
    <w:rsid w:val="004970F1"/>
    <w:rsid w:val="00497759"/>
    <w:rsid w:val="00497C8C"/>
    <w:rsid w:val="004A00C3"/>
    <w:rsid w:val="004A055B"/>
    <w:rsid w:val="004A0D15"/>
    <w:rsid w:val="004A0DF8"/>
    <w:rsid w:val="004A1287"/>
    <w:rsid w:val="004A29B4"/>
    <w:rsid w:val="004A3BE7"/>
    <w:rsid w:val="004A4342"/>
    <w:rsid w:val="004A6F14"/>
    <w:rsid w:val="004A76BA"/>
    <w:rsid w:val="004B1816"/>
    <w:rsid w:val="004B285E"/>
    <w:rsid w:val="004B3650"/>
    <w:rsid w:val="004B58C7"/>
    <w:rsid w:val="004B6244"/>
    <w:rsid w:val="004B73AD"/>
    <w:rsid w:val="004B7861"/>
    <w:rsid w:val="004B7C92"/>
    <w:rsid w:val="004B7FE5"/>
    <w:rsid w:val="004C052B"/>
    <w:rsid w:val="004C05C2"/>
    <w:rsid w:val="004C091C"/>
    <w:rsid w:val="004C1F5E"/>
    <w:rsid w:val="004C3C24"/>
    <w:rsid w:val="004C43C4"/>
    <w:rsid w:val="004C47C7"/>
    <w:rsid w:val="004C4A39"/>
    <w:rsid w:val="004C5D6F"/>
    <w:rsid w:val="004C5E2F"/>
    <w:rsid w:val="004C6304"/>
    <w:rsid w:val="004C64C8"/>
    <w:rsid w:val="004C6D9D"/>
    <w:rsid w:val="004C6FD4"/>
    <w:rsid w:val="004C7410"/>
    <w:rsid w:val="004C748C"/>
    <w:rsid w:val="004C7497"/>
    <w:rsid w:val="004D00C1"/>
    <w:rsid w:val="004D042A"/>
    <w:rsid w:val="004D1140"/>
    <w:rsid w:val="004D1956"/>
    <w:rsid w:val="004D1BDC"/>
    <w:rsid w:val="004D2372"/>
    <w:rsid w:val="004D43DA"/>
    <w:rsid w:val="004D46E8"/>
    <w:rsid w:val="004D4A25"/>
    <w:rsid w:val="004D5FAB"/>
    <w:rsid w:val="004E0102"/>
    <w:rsid w:val="004E29EA"/>
    <w:rsid w:val="004E3CF4"/>
    <w:rsid w:val="004E42C8"/>
    <w:rsid w:val="004E503E"/>
    <w:rsid w:val="004E5C05"/>
    <w:rsid w:val="004E651A"/>
    <w:rsid w:val="004E73EC"/>
    <w:rsid w:val="004E79C1"/>
    <w:rsid w:val="004E7B74"/>
    <w:rsid w:val="004F1BD2"/>
    <w:rsid w:val="004F2863"/>
    <w:rsid w:val="004F3765"/>
    <w:rsid w:val="004F3DB9"/>
    <w:rsid w:val="004F6059"/>
    <w:rsid w:val="004F6CA7"/>
    <w:rsid w:val="004F7881"/>
    <w:rsid w:val="00501FA7"/>
    <w:rsid w:val="00502944"/>
    <w:rsid w:val="00502F7A"/>
    <w:rsid w:val="00504131"/>
    <w:rsid w:val="00504B69"/>
    <w:rsid w:val="00506364"/>
    <w:rsid w:val="00510381"/>
    <w:rsid w:val="005106E8"/>
    <w:rsid w:val="00510CA2"/>
    <w:rsid w:val="00510F5A"/>
    <w:rsid w:val="00511A94"/>
    <w:rsid w:val="005125C9"/>
    <w:rsid w:val="005143B6"/>
    <w:rsid w:val="005145B5"/>
    <w:rsid w:val="00515753"/>
    <w:rsid w:val="00515CD8"/>
    <w:rsid w:val="00517C4A"/>
    <w:rsid w:val="005201E4"/>
    <w:rsid w:val="0052087C"/>
    <w:rsid w:val="00521C2A"/>
    <w:rsid w:val="00521DCD"/>
    <w:rsid w:val="005221EF"/>
    <w:rsid w:val="005222D9"/>
    <w:rsid w:val="00522580"/>
    <w:rsid w:val="00522903"/>
    <w:rsid w:val="00522D8B"/>
    <w:rsid w:val="005236B6"/>
    <w:rsid w:val="00523745"/>
    <w:rsid w:val="00523B10"/>
    <w:rsid w:val="005246AF"/>
    <w:rsid w:val="005255E6"/>
    <w:rsid w:val="00525E11"/>
    <w:rsid w:val="0052679B"/>
    <w:rsid w:val="00530659"/>
    <w:rsid w:val="00530899"/>
    <w:rsid w:val="00532225"/>
    <w:rsid w:val="00532AD9"/>
    <w:rsid w:val="00532D3D"/>
    <w:rsid w:val="0053431F"/>
    <w:rsid w:val="00534AEF"/>
    <w:rsid w:val="00535087"/>
    <w:rsid w:val="005356F8"/>
    <w:rsid w:val="00535A17"/>
    <w:rsid w:val="00536C0A"/>
    <w:rsid w:val="00537573"/>
    <w:rsid w:val="005405A6"/>
    <w:rsid w:val="00540A23"/>
    <w:rsid w:val="00540F5E"/>
    <w:rsid w:val="00541FE7"/>
    <w:rsid w:val="005437C7"/>
    <w:rsid w:val="0054401A"/>
    <w:rsid w:val="00544B6B"/>
    <w:rsid w:val="005452DA"/>
    <w:rsid w:val="00545472"/>
    <w:rsid w:val="00545E67"/>
    <w:rsid w:val="00547179"/>
    <w:rsid w:val="00551371"/>
    <w:rsid w:val="0055257D"/>
    <w:rsid w:val="00553EC8"/>
    <w:rsid w:val="005540D1"/>
    <w:rsid w:val="00554FCF"/>
    <w:rsid w:val="00556B40"/>
    <w:rsid w:val="005570E4"/>
    <w:rsid w:val="005578AD"/>
    <w:rsid w:val="0056240D"/>
    <w:rsid w:val="005630BC"/>
    <w:rsid w:val="0056486A"/>
    <w:rsid w:val="005656DE"/>
    <w:rsid w:val="005656EF"/>
    <w:rsid w:val="00566609"/>
    <w:rsid w:val="005666FD"/>
    <w:rsid w:val="00566DB3"/>
    <w:rsid w:val="005674D6"/>
    <w:rsid w:val="00567EE6"/>
    <w:rsid w:val="00570531"/>
    <w:rsid w:val="00572C80"/>
    <w:rsid w:val="00573067"/>
    <w:rsid w:val="00573E74"/>
    <w:rsid w:val="00574522"/>
    <w:rsid w:val="0057455A"/>
    <w:rsid w:val="00575CF0"/>
    <w:rsid w:val="00575DF4"/>
    <w:rsid w:val="00577693"/>
    <w:rsid w:val="0058037F"/>
    <w:rsid w:val="005808FA"/>
    <w:rsid w:val="00581468"/>
    <w:rsid w:val="00584E2D"/>
    <w:rsid w:val="00585636"/>
    <w:rsid w:val="00585757"/>
    <w:rsid w:val="00586514"/>
    <w:rsid w:val="00586C3A"/>
    <w:rsid w:val="0058706A"/>
    <w:rsid w:val="00587489"/>
    <w:rsid w:val="00587583"/>
    <w:rsid w:val="00587D43"/>
    <w:rsid w:val="0059050A"/>
    <w:rsid w:val="005922CB"/>
    <w:rsid w:val="00592837"/>
    <w:rsid w:val="00592990"/>
    <w:rsid w:val="00593AE9"/>
    <w:rsid w:val="00593EDA"/>
    <w:rsid w:val="005957AE"/>
    <w:rsid w:val="00595BB9"/>
    <w:rsid w:val="005960F9"/>
    <w:rsid w:val="005A00EA"/>
    <w:rsid w:val="005A0C6E"/>
    <w:rsid w:val="005A1422"/>
    <w:rsid w:val="005A1E85"/>
    <w:rsid w:val="005A1EDE"/>
    <w:rsid w:val="005A23EA"/>
    <w:rsid w:val="005A250B"/>
    <w:rsid w:val="005A296A"/>
    <w:rsid w:val="005A31A0"/>
    <w:rsid w:val="005A3209"/>
    <w:rsid w:val="005A343B"/>
    <w:rsid w:val="005A62F2"/>
    <w:rsid w:val="005A6A0A"/>
    <w:rsid w:val="005A6C15"/>
    <w:rsid w:val="005A6FEA"/>
    <w:rsid w:val="005B015D"/>
    <w:rsid w:val="005B097F"/>
    <w:rsid w:val="005B22DC"/>
    <w:rsid w:val="005B2B95"/>
    <w:rsid w:val="005B2F19"/>
    <w:rsid w:val="005B35AD"/>
    <w:rsid w:val="005B3E18"/>
    <w:rsid w:val="005B424E"/>
    <w:rsid w:val="005B5170"/>
    <w:rsid w:val="005B5847"/>
    <w:rsid w:val="005B595B"/>
    <w:rsid w:val="005B6187"/>
    <w:rsid w:val="005B64E8"/>
    <w:rsid w:val="005B6CC9"/>
    <w:rsid w:val="005B79ED"/>
    <w:rsid w:val="005C048C"/>
    <w:rsid w:val="005C1527"/>
    <w:rsid w:val="005C1A6E"/>
    <w:rsid w:val="005C3C9F"/>
    <w:rsid w:val="005C664A"/>
    <w:rsid w:val="005C7F90"/>
    <w:rsid w:val="005D013B"/>
    <w:rsid w:val="005D1039"/>
    <w:rsid w:val="005D12C3"/>
    <w:rsid w:val="005D14CA"/>
    <w:rsid w:val="005D1FC3"/>
    <w:rsid w:val="005D271E"/>
    <w:rsid w:val="005D36BB"/>
    <w:rsid w:val="005D3889"/>
    <w:rsid w:val="005D57FC"/>
    <w:rsid w:val="005D741E"/>
    <w:rsid w:val="005D7D6A"/>
    <w:rsid w:val="005D7DAD"/>
    <w:rsid w:val="005E1019"/>
    <w:rsid w:val="005E1379"/>
    <w:rsid w:val="005E27BB"/>
    <w:rsid w:val="005E33AD"/>
    <w:rsid w:val="005E3CB8"/>
    <w:rsid w:val="005E63E1"/>
    <w:rsid w:val="005E67A0"/>
    <w:rsid w:val="005E7722"/>
    <w:rsid w:val="005F02B3"/>
    <w:rsid w:val="005F071A"/>
    <w:rsid w:val="005F1154"/>
    <w:rsid w:val="005F66B9"/>
    <w:rsid w:val="005F66DB"/>
    <w:rsid w:val="005F6E8C"/>
    <w:rsid w:val="005F6FF3"/>
    <w:rsid w:val="005F70E6"/>
    <w:rsid w:val="0060002D"/>
    <w:rsid w:val="00601DDF"/>
    <w:rsid w:val="00602347"/>
    <w:rsid w:val="0060342C"/>
    <w:rsid w:val="0060402D"/>
    <w:rsid w:val="00604ADD"/>
    <w:rsid w:val="00604F5D"/>
    <w:rsid w:val="0060540A"/>
    <w:rsid w:val="00606B2D"/>
    <w:rsid w:val="00607545"/>
    <w:rsid w:val="00610AD0"/>
    <w:rsid w:val="00610C61"/>
    <w:rsid w:val="006128B2"/>
    <w:rsid w:val="00612DCA"/>
    <w:rsid w:val="00613CBE"/>
    <w:rsid w:val="00613EBA"/>
    <w:rsid w:val="0061464F"/>
    <w:rsid w:val="006169BA"/>
    <w:rsid w:val="00617525"/>
    <w:rsid w:val="0061785D"/>
    <w:rsid w:val="00617FF8"/>
    <w:rsid w:val="0062104B"/>
    <w:rsid w:val="0062188D"/>
    <w:rsid w:val="00621BAB"/>
    <w:rsid w:val="00622DAA"/>
    <w:rsid w:val="006232F6"/>
    <w:rsid w:val="006235E2"/>
    <w:rsid w:val="00627DE2"/>
    <w:rsid w:val="00630236"/>
    <w:rsid w:val="006330E0"/>
    <w:rsid w:val="006334F9"/>
    <w:rsid w:val="00633E3C"/>
    <w:rsid w:val="0063578A"/>
    <w:rsid w:val="00635B67"/>
    <w:rsid w:val="00635D46"/>
    <w:rsid w:val="00635FFD"/>
    <w:rsid w:val="0063638A"/>
    <w:rsid w:val="0063675F"/>
    <w:rsid w:val="006368DA"/>
    <w:rsid w:val="00637690"/>
    <w:rsid w:val="00640074"/>
    <w:rsid w:val="006417DF"/>
    <w:rsid w:val="00641A36"/>
    <w:rsid w:val="00641E18"/>
    <w:rsid w:val="00641E20"/>
    <w:rsid w:val="00641E8D"/>
    <w:rsid w:val="006424DB"/>
    <w:rsid w:val="00642668"/>
    <w:rsid w:val="00642BA4"/>
    <w:rsid w:val="00643407"/>
    <w:rsid w:val="006467BC"/>
    <w:rsid w:val="00647D85"/>
    <w:rsid w:val="00650378"/>
    <w:rsid w:val="0065093D"/>
    <w:rsid w:val="006516FF"/>
    <w:rsid w:val="00652D2B"/>
    <w:rsid w:val="00652E1F"/>
    <w:rsid w:val="00653294"/>
    <w:rsid w:val="0065381D"/>
    <w:rsid w:val="00653DF4"/>
    <w:rsid w:val="00653E71"/>
    <w:rsid w:val="00654B9F"/>
    <w:rsid w:val="00654D81"/>
    <w:rsid w:val="00655676"/>
    <w:rsid w:val="0065639D"/>
    <w:rsid w:val="006568BD"/>
    <w:rsid w:val="00657955"/>
    <w:rsid w:val="006619CD"/>
    <w:rsid w:val="00661AE9"/>
    <w:rsid w:val="00661C17"/>
    <w:rsid w:val="0066360B"/>
    <w:rsid w:val="00663A13"/>
    <w:rsid w:val="00663A64"/>
    <w:rsid w:val="0066402F"/>
    <w:rsid w:val="00664974"/>
    <w:rsid w:val="00664DE6"/>
    <w:rsid w:val="0066550A"/>
    <w:rsid w:val="00666C30"/>
    <w:rsid w:val="00667856"/>
    <w:rsid w:val="00672861"/>
    <w:rsid w:val="00672BB8"/>
    <w:rsid w:val="00672DFA"/>
    <w:rsid w:val="00674883"/>
    <w:rsid w:val="00675600"/>
    <w:rsid w:val="006769D2"/>
    <w:rsid w:val="00677594"/>
    <w:rsid w:val="00677B2C"/>
    <w:rsid w:val="006800B3"/>
    <w:rsid w:val="00681515"/>
    <w:rsid w:val="0068172E"/>
    <w:rsid w:val="00681BE6"/>
    <w:rsid w:val="00683FE1"/>
    <w:rsid w:val="00684B54"/>
    <w:rsid w:val="00684DB5"/>
    <w:rsid w:val="00686F65"/>
    <w:rsid w:val="0069069D"/>
    <w:rsid w:val="00691BCC"/>
    <w:rsid w:val="00692148"/>
    <w:rsid w:val="00692924"/>
    <w:rsid w:val="00693936"/>
    <w:rsid w:val="00693F41"/>
    <w:rsid w:val="006944DB"/>
    <w:rsid w:val="0069475E"/>
    <w:rsid w:val="00695C7E"/>
    <w:rsid w:val="00696E7D"/>
    <w:rsid w:val="00697457"/>
    <w:rsid w:val="006A0610"/>
    <w:rsid w:val="006A20C0"/>
    <w:rsid w:val="006A220C"/>
    <w:rsid w:val="006A29E0"/>
    <w:rsid w:val="006A3694"/>
    <w:rsid w:val="006A36EA"/>
    <w:rsid w:val="006A3977"/>
    <w:rsid w:val="006A4B70"/>
    <w:rsid w:val="006A7616"/>
    <w:rsid w:val="006A773B"/>
    <w:rsid w:val="006A78F5"/>
    <w:rsid w:val="006B05BB"/>
    <w:rsid w:val="006B0D2C"/>
    <w:rsid w:val="006B1BC1"/>
    <w:rsid w:val="006B1D73"/>
    <w:rsid w:val="006B211B"/>
    <w:rsid w:val="006B24A2"/>
    <w:rsid w:val="006B4069"/>
    <w:rsid w:val="006B4C62"/>
    <w:rsid w:val="006B5074"/>
    <w:rsid w:val="006B52D9"/>
    <w:rsid w:val="006B5F14"/>
    <w:rsid w:val="006B6060"/>
    <w:rsid w:val="006B66E0"/>
    <w:rsid w:val="006B7750"/>
    <w:rsid w:val="006C016F"/>
    <w:rsid w:val="006C2D17"/>
    <w:rsid w:val="006C3D6B"/>
    <w:rsid w:val="006C44A8"/>
    <w:rsid w:val="006C525C"/>
    <w:rsid w:val="006C6291"/>
    <w:rsid w:val="006C7B12"/>
    <w:rsid w:val="006D084A"/>
    <w:rsid w:val="006D0C36"/>
    <w:rsid w:val="006D0C9D"/>
    <w:rsid w:val="006D3EA5"/>
    <w:rsid w:val="006D44AE"/>
    <w:rsid w:val="006D47D6"/>
    <w:rsid w:val="006D630C"/>
    <w:rsid w:val="006D6430"/>
    <w:rsid w:val="006D7AE9"/>
    <w:rsid w:val="006E1E5D"/>
    <w:rsid w:val="006E2138"/>
    <w:rsid w:val="006E23A9"/>
    <w:rsid w:val="006E2964"/>
    <w:rsid w:val="006E4181"/>
    <w:rsid w:val="006E4E1F"/>
    <w:rsid w:val="006E54B3"/>
    <w:rsid w:val="006E5625"/>
    <w:rsid w:val="006E567D"/>
    <w:rsid w:val="006E5F69"/>
    <w:rsid w:val="006F0604"/>
    <w:rsid w:val="006F171B"/>
    <w:rsid w:val="006F1AC7"/>
    <w:rsid w:val="006F2132"/>
    <w:rsid w:val="006F3A9C"/>
    <w:rsid w:val="006F42D4"/>
    <w:rsid w:val="0070003A"/>
    <w:rsid w:val="00700815"/>
    <w:rsid w:val="00700AFF"/>
    <w:rsid w:val="00701F13"/>
    <w:rsid w:val="00701F40"/>
    <w:rsid w:val="0070228A"/>
    <w:rsid w:val="00702604"/>
    <w:rsid w:val="007035B2"/>
    <w:rsid w:val="00703647"/>
    <w:rsid w:val="007055C7"/>
    <w:rsid w:val="007073F4"/>
    <w:rsid w:val="00707717"/>
    <w:rsid w:val="00710864"/>
    <w:rsid w:val="00710F20"/>
    <w:rsid w:val="00712521"/>
    <w:rsid w:val="0071426C"/>
    <w:rsid w:val="00715AF9"/>
    <w:rsid w:val="0071666D"/>
    <w:rsid w:val="00721695"/>
    <w:rsid w:val="00722B93"/>
    <w:rsid w:val="00722D3B"/>
    <w:rsid w:val="00722EB3"/>
    <w:rsid w:val="00723373"/>
    <w:rsid w:val="007237C6"/>
    <w:rsid w:val="0072391D"/>
    <w:rsid w:val="00725815"/>
    <w:rsid w:val="00725995"/>
    <w:rsid w:val="00725C81"/>
    <w:rsid w:val="00727317"/>
    <w:rsid w:val="00727A0C"/>
    <w:rsid w:val="007302E0"/>
    <w:rsid w:val="0073038C"/>
    <w:rsid w:val="00731447"/>
    <w:rsid w:val="00733073"/>
    <w:rsid w:val="00733486"/>
    <w:rsid w:val="0073379E"/>
    <w:rsid w:val="00734B87"/>
    <w:rsid w:val="00734C1D"/>
    <w:rsid w:val="00735827"/>
    <w:rsid w:val="00736850"/>
    <w:rsid w:val="00740ACD"/>
    <w:rsid w:val="00740AF8"/>
    <w:rsid w:val="00741C72"/>
    <w:rsid w:val="00742DA8"/>
    <w:rsid w:val="007430F9"/>
    <w:rsid w:val="00745344"/>
    <w:rsid w:val="00745866"/>
    <w:rsid w:val="007467ED"/>
    <w:rsid w:val="00746964"/>
    <w:rsid w:val="007472E2"/>
    <w:rsid w:val="007474F5"/>
    <w:rsid w:val="00747777"/>
    <w:rsid w:val="00747C6B"/>
    <w:rsid w:val="00750022"/>
    <w:rsid w:val="0075052F"/>
    <w:rsid w:val="00750F84"/>
    <w:rsid w:val="007517E6"/>
    <w:rsid w:val="00751F5B"/>
    <w:rsid w:val="00752166"/>
    <w:rsid w:val="007525B0"/>
    <w:rsid w:val="0075274C"/>
    <w:rsid w:val="00752FBA"/>
    <w:rsid w:val="00753DFB"/>
    <w:rsid w:val="0075423B"/>
    <w:rsid w:val="00754A5C"/>
    <w:rsid w:val="007551F4"/>
    <w:rsid w:val="0075533E"/>
    <w:rsid w:val="007556A6"/>
    <w:rsid w:val="007558B5"/>
    <w:rsid w:val="00760F32"/>
    <w:rsid w:val="00761AD9"/>
    <w:rsid w:val="00762A96"/>
    <w:rsid w:val="00762DCD"/>
    <w:rsid w:val="00763286"/>
    <w:rsid w:val="007635FD"/>
    <w:rsid w:val="0076388F"/>
    <w:rsid w:val="007641B5"/>
    <w:rsid w:val="007647DF"/>
    <w:rsid w:val="007649CC"/>
    <w:rsid w:val="00764DCE"/>
    <w:rsid w:val="00764EF4"/>
    <w:rsid w:val="0076618E"/>
    <w:rsid w:val="007662CC"/>
    <w:rsid w:val="00767711"/>
    <w:rsid w:val="00771D5B"/>
    <w:rsid w:val="00772175"/>
    <w:rsid w:val="00773BAA"/>
    <w:rsid w:val="0077501B"/>
    <w:rsid w:val="00775330"/>
    <w:rsid w:val="00775CFD"/>
    <w:rsid w:val="00776A99"/>
    <w:rsid w:val="00776D3E"/>
    <w:rsid w:val="00780A24"/>
    <w:rsid w:val="00780B99"/>
    <w:rsid w:val="00781008"/>
    <w:rsid w:val="00781A6F"/>
    <w:rsid w:val="007823F9"/>
    <w:rsid w:val="00783088"/>
    <w:rsid w:val="007835FE"/>
    <w:rsid w:val="00783BCF"/>
    <w:rsid w:val="00783C1D"/>
    <w:rsid w:val="007841D0"/>
    <w:rsid w:val="0078592D"/>
    <w:rsid w:val="0078652F"/>
    <w:rsid w:val="00787A52"/>
    <w:rsid w:val="00787EFE"/>
    <w:rsid w:val="00787F53"/>
    <w:rsid w:val="007905CC"/>
    <w:rsid w:val="0079377E"/>
    <w:rsid w:val="007940FF"/>
    <w:rsid w:val="00796168"/>
    <w:rsid w:val="00797407"/>
    <w:rsid w:val="00797464"/>
    <w:rsid w:val="007A0C37"/>
    <w:rsid w:val="007A299B"/>
    <w:rsid w:val="007A2CA3"/>
    <w:rsid w:val="007A2EA2"/>
    <w:rsid w:val="007A46D7"/>
    <w:rsid w:val="007A4C85"/>
    <w:rsid w:val="007A4D8F"/>
    <w:rsid w:val="007A55C7"/>
    <w:rsid w:val="007A6652"/>
    <w:rsid w:val="007A7529"/>
    <w:rsid w:val="007A78D4"/>
    <w:rsid w:val="007B06F7"/>
    <w:rsid w:val="007B0D51"/>
    <w:rsid w:val="007B1086"/>
    <w:rsid w:val="007B1AD4"/>
    <w:rsid w:val="007B25F9"/>
    <w:rsid w:val="007B2F7C"/>
    <w:rsid w:val="007B3137"/>
    <w:rsid w:val="007B39DA"/>
    <w:rsid w:val="007B440A"/>
    <w:rsid w:val="007B5E0C"/>
    <w:rsid w:val="007B5EBE"/>
    <w:rsid w:val="007B70C2"/>
    <w:rsid w:val="007B7400"/>
    <w:rsid w:val="007B7E29"/>
    <w:rsid w:val="007C0244"/>
    <w:rsid w:val="007C0A9C"/>
    <w:rsid w:val="007C0B7E"/>
    <w:rsid w:val="007C0E51"/>
    <w:rsid w:val="007C12AE"/>
    <w:rsid w:val="007C192E"/>
    <w:rsid w:val="007C1A9B"/>
    <w:rsid w:val="007C353E"/>
    <w:rsid w:val="007C358A"/>
    <w:rsid w:val="007C36BF"/>
    <w:rsid w:val="007C42E8"/>
    <w:rsid w:val="007C4396"/>
    <w:rsid w:val="007C4A6F"/>
    <w:rsid w:val="007C4A7C"/>
    <w:rsid w:val="007C4AB8"/>
    <w:rsid w:val="007C57E0"/>
    <w:rsid w:val="007C5CAC"/>
    <w:rsid w:val="007C6AA9"/>
    <w:rsid w:val="007C7326"/>
    <w:rsid w:val="007C7C03"/>
    <w:rsid w:val="007D0044"/>
    <w:rsid w:val="007D0C46"/>
    <w:rsid w:val="007D1179"/>
    <w:rsid w:val="007D204D"/>
    <w:rsid w:val="007D2C79"/>
    <w:rsid w:val="007D2EDA"/>
    <w:rsid w:val="007D3E95"/>
    <w:rsid w:val="007D4A91"/>
    <w:rsid w:val="007D6D61"/>
    <w:rsid w:val="007D6FFD"/>
    <w:rsid w:val="007D767B"/>
    <w:rsid w:val="007E0C44"/>
    <w:rsid w:val="007E0C54"/>
    <w:rsid w:val="007E27F3"/>
    <w:rsid w:val="007E2D9C"/>
    <w:rsid w:val="007E304B"/>
    <w:rsid w:val="007E3CFE"/>
    <w:rsid w:val="007E56DE"/>
    <w:rsid w:val="007E6945"/>
    <w:rsid w:val="007E7303"/>
    <w:rsid w:val="007E77B3"/>
    <w:rsid w:val="007E7B3F"/>
    <w:rsid w:val="007F00C2"/>
    <w:rsid w:val="007F1276"/>
    <w:rsid w:val="007F5006"/>
    <w:rsid w:val="007F734C"/>
    <w:rsid w:val="007F7C20"/>
    <w:rsid w:val="0080058F"/>
    <w:rsid w:val="008008C6"/>
    <w:rsid w:val="008008F5"/>
    <w:rsid w:val="00800E1A"/>
    <w:rsid w:val="00801573"/>
    <w:rsid w:val="00802936"/>
    <w:rsid w:val="00802C50"/>
    <w:rsid w:val="00803AD3"/>
    <w:rsid w:val="008044EE"/>
    <w:rsid w:val="00806067"/>
    <w:rsid w:val="00806467"/>
    <w:rsid w:val="00806774"/>
    <w:rsid w:val="00810A45"/>
    <w:rsid w:val="00810ED6"/>
    <w:rsid w:val="008115F3"/>
    <w:rsid w:val="0081317F"/>
    <w:rsid w:val="008135DC"/>
    <w:rsid w:val="00813999"/>
    <w:rsid w:val="008147F0"/>
    <w:rsid w:val="008151BC"/>
    <w:rsid w:val="00815340"/>
    <w:rsid w:val="00815D7F"/>
    <w:rsid w:val="00816188"/>
    <w:rsid w:val="008165E2"/>
    <w:rsid w:val="00817DA4"/>
    <w:rsid w:val="008200F3"/>
    <w:rsid w:val="00820F20"/>
    <w:rsid w:val="00822913"/>
    <w:rsid w:val="00822BA8"/>
    <w:rsid w:val="00822DA3"/>
    <w:rsid w:val="00823179"/>
    <w:rsid w:val="008235D4"/>
    <w:rsid w:val="00823C6D"/>
    <w:rsid w:val="00824169"/>
    <w:rsid w:val="00827F03"/>
    <w:rsid w:val="00830485"/>
    <w:rsid w:val="008307AD"/>
    <w:rsid w:val="008314A4"/>
    <w:rsid w:val="00833000"/>
    <w:rsid w:val="0083440D"/>
    <w:rsid w:val="008347B2"/>
    <w:rsid w:val="0083573A"/>
    <w:rsid w:val="00835768"/>
    <w:rsid w:val="0083590F"/>
    <w:rsid w:val="00836EF2"/>
    <w:rsid w:val="00837C3D"/>
    <w:rsid w:val="00841664"/>
    <w:rsid w:val="00841AAF"/>
    <w:rsid w:val="008438B7"/>
    <w:rsid w:val="00843AC9"/>
    <w:rsid w:val="00844737"/>
    <w:rsid w:val="008452C9"/>
    <w:rsid w:val="00845C01"/>
    <w:rsid w:val="00846A2C"/>
    <w:rsid w:val="00851B4E"/>
    <w:rsid w:val="008521CE"/>
    <w:rsid w:val="00853489"/>
    <w:rsid w:val="00854C38"/>
    <w:rsid w:val="008552E7"/>
    <w:rsid w:val="00855C3D"/>
    <w:rsid w:val="00857245"/>
    <w:rsid w:val="008603AB"/>
    <w:rsid w:val="00860836"/>
    <w:rsid w:val="00861E89"/>
    <w:rsid w:val="00862607"/>
    <w:rsid w:val="00862B69"/>
    <w:rsid w:val="0086388E"/>
    <w:rsid w:val="00863E58"/>
    <w:rsid w:val="00864F87"/>
    <w:rsid w:val="0086531E"/>
    <w:rsid w:val="008658BB"/>
    <w:rsid w:val="00865F1F"/>
    <w:rsid w:val="00867204"/>
    <w:rsid w:val="00871902"/>
    <w:rsid w:val="00873ED2"/>
    <w:rsid w:val="00874223"/>
    <w:rsid w:val="008745D4"/>
    <w:rsid w:val="00874B2F"/>
    <w:rsid w:val="00875C4E"/>
    <w:rsid w:val="00876753"/>
    <w:rsid w:val="008776BE"/>
    <w:rsid w:val="00877D2D"/>
    <w:rsid w:val="00880ACB"/>
    <w:rsid w:val="00881E03"/>
    <w:rsid w:val="0088265E"/>
    <w:rsid w:val="00882CA7"/>
    <w:rsid w:val="00884210"/>
    <w:rsid w:val="00886392"/>
    <w:rsid w:val="00886672"/>
    <w:rsid w:val="00886E14"/>
    <w:rsid w:val="00887139"/>
    <w:rsid w:val="00887303"/>
    <w:rsid w:val="00887307"/>
    <w:rsid w:val="0088737C"/>
    <w:rsid w:val="00887865"/>
    <w:rsid w:val="00891429"/>
    <w:rsid w:val="00891F9F"/>
    <w:rsid w:val="008931BC"/>
    <w:rsid w:val="0089323B"/>
    <w:rsid w:val="00893253"/>
    <w:rsid w:val="00893509"/>
    <w:rsid w:val="00893565"/>
    <w:rsid w:val="00893A76"/>
    <w:rsid w:val="00893CD2"/>
    <w:rsid w:val="00893FC4"/>
    <w:rsid w:val="00894159"/>
    <w:rsid w:val="00894ACD"/>
    <w:rsid w:val="00895447"/>
    <w:rsid w:val="00895C28"/>
    <w:rsid w:val="00895D13"/>
    <w:rsid w:val="00895FA7"/>
    <w:rsid w:val="0089667E"/>
    <w:rsid w:val="00896B12"/>
    <w:rsid w:val="00897D34"/>
    <w:rsid w:val="008A0AA4"/>
    <w:rsid w:val="008A14A5"/>
    <w:rsid w:val="008A246D"/>
    <w:rsid w:val="008A28D4"/>
    <w:rsid w:val="008A432D"/>
    <w:rsid w:val="008A4922"/>
    <w:rsid w:val="008A5663"/>
    <w:rsid w:val="008A6223"/>
    <w:rsid w:val="008A697E"/>
    <w:rsid w:val="008A6B58"/>
    <w:rsid w:val="008A766F"/>
    <w:rsid w:val="008B03A3"/>
    <w:rsid w:val="008B18BF"/>
    <w:rsid w:val="008B2C34"/>
    <w:rsid w:val="008B3F6A"/>
    <w:rsid w:val="008B3F6D"/>
    <w:rsid w:val="008B5475"/>
    <w:rsid w:val="008B6D70"/>
    <w:rsid w:val="008B7F1A"/>
    <w:rsid w:val="008C0573"/>
    <w:rsid w:val="008C0AEA"/>
    <w:rsid w:val="008C160D"/>
    <w:rsid w:val="008C1A84"/>
    <w:rsid w:val="008C28E6"/>
    <w:rsid w:val="008C3261"/>
    <w:rsid w:val="008C33D0"/>
    <w:rsid w:val="008C4304"/>
    <w:rsid w:val="008C50C5"/>
    <w:rsid w:val="008C5C35"/>
    <w:rsid w:val="008C6834"/>
    <w:rsid w:val="008C7037"/>
    <w:rsid w:val="008C739E"/>
    <w:rsid w:val="008C7935"/>
    <w:rsid w:val="008D0C3F"/>
    <w:rsid w:val="008D2668"/>
    <w:rsid w:val="008D2DD3"/>
    <w:rsid w:val="008D2FA5"/>
    <w:rsid w:val="008D33B4"/>
    <w:rsid w:val="008D3B7B"/>
    <w:rsid w:val="008D44F1"/>
    <w:rsid w:val="008D6841"/>
    <w:rsid w:val="008D6E17"/>
    <w:rsid w:val="008D73AE"/>
    <w:rsid w:val="008E060C"/>
    <w:rsid w:val="008E0991"/>
    <w:rsid w:val="008E0F40"/>
    <w:rsid w:val="008E1152"/>
    <w:rsid w:val="008E1981"/>
    <w:rsid w:val="008E2B19"/>
    <w:rsid w:val="008E2D65"/>
    <w:rsid w:val="008E3C68"/>
    <w:rsid w:val="008E49C9"/>
    <w:rsid w:val="008E520C"/>
    <w:rsid w:val="008E63CC"/>
    <w:rsid w:val="008E6D7D"/>
    <w:rsid w:val="008E70A1"/>
    <w:rsid w:val="008E75AA"/>
    <w:rsid w:val="008E76ED"/>
    <w:rsid w:val="008F009B"/>
    <w:rsid w:val="008F03A1"/>
    <w:rsid w:val="008F07C5"/>
    <w:rsid w:val="008F13CE"/>
    <w:rsid w:val="008F1726"/>
    <w:rsid w:val="008F2285"/>
    <w:rsid w:val="008F233C"/>
    <w:rsid w:val="008F2503"/>
    <w:rsid w:val="008F26FF"/>
    <w:rsid w:val="008F34CB"/>
    <w:rsid w:val="008F4EB6"/>
    <w:rsid w:val="008F52C3"/>
    <w:rsid w:val="008F6C38"/>
    <w:rsid w:val="008F6DE7"/>
    <w:rsid w:val="008F6FA1"/>
    <w:rsid w:val="008F775E"/>
    <w:rsid w:val="009011FD"/>
    <w:rsid w:val="00901E2B"/>
    <w:rsid w:val="00901E58"/>
    <w:rsid w:val="009046D0"/>
    <w:rsid w:val="00904C17"/>
    <w:rsid w:val="0090592F"/>
    <w:rsid w:val="00907B5F"/>
    <w:rsid w:val="009105FF"/>
    <w:rsid w:val="009115FE"/>
    <w:rsid w:val="00913FF8"/>
    <w:rsid w:val="009140B2"/>
    <w:rsid w:val="00914134"/>
    <w:rsid w:val="00914D99"/>
    <w:rsid w:val="00915184"/>
    <w:rsid w:val="00915207"/>
    <w:rsid w:val="009159A6"/>
    <w:rsid w:val="00915D00"/>
    <w:rsid w:val="00916C69"/>
    <w:rsid w:val="0091713E"/>
    <w:rsid w:val="00920D66"/>
    <w:rsid w:val="00920F0B"/>
    <w:rsid w:val="0092134A"/>
    <w:rsid w:val="009219C7"/>
    <w:rsid w:val="009223B5"/>
    <w:rsid w:val="0092351A"/>
    <w:rsid w:val="00925353"/>
    <w:rsid w:val="0092605B"/>
    <w:rsid w:val="0092639B"/>
    <w:rsid w:val="0092647D"/>
    <w:rsid w:val="009275FE"/>
    <w:rsid w:val="00930C37"/>
    <w:rsid w:val="00931CC3"/>
    <w:rsid w:val="00932EF4"/>
    <w:rsid w:val="0093346D"/>
    <w:rsid w:val="00933D05"/>
    <w:rsid w:val="00934AE7"/>
    <w:rsid w:val="00934FA6"/>
    <w:rsid w:val="00934FCB"/>
    <w:rsid w:val="00935454"/>
    <w:rsid w:val="009364E2"/>
    <w:rsid w:val="00936A83"/>
    <w:rsid w:val="0093779F"/>
    <w:rsid w:val="0093790B"/>
    <w:rsid w:val="009379FC"/>
    <w:rsid w:val="0094091F"/>
    <w:rsid w:val="00940EAA"/>
    <w:rsid w:val="00941C67"/>
    <w:rsid w:val="00941FD6"/>
    <w:rsid w:val="009421C7"/>
    <w:rsid w:val="00942B3E"/>
    <w:rsid w:val="00942CD0"/>
    <w:rsid w:val="0094314F"/>
    <w:rsid w:val="00943FC5"/>
    <w:rsid w:val="009444F4"/>
    <w:rsid w:val="009449A1"/>
    <w:rsid w:val="009453E4"/>
    <w:rsid w:val="0094584A"/>
    <w:rsid w:val="0094599C"/>
    <w:rsid w:val="00945E05"/>
    <w:rsid w:val="00950E8A"/>
    <w:rsid w:val="00952BF0"/>
    <w:rsid w:val="00952EA6"/>
    <w:rsid w:val="009536EB"/>
    <w:rsid w:val="00954A43"/>
    <w:rsid w:val="00954C6E"/>
    <w:rsid w:val="009559CF"/>
    <w:rsid w:val="00957657"/>
    <w:rsid w:val="00957A42"/>
    <w:rsid w:val="00961D77"/>
    <w:rsid w:val="009628C4"/>
    <w:rsid w:val="00962F72"/>
    <w:rsid w:val="009643E1"/>
    <w:rsid w:val="00964974"/>
    <w:rsid w:val="00965C84"/>
    <w:rsid w:val="0096638A"/>
    <w:rsid w:val="00966BF0"/>
    <w:rsid w:val="009671A5"/>
    <w:rsid w:val="009675A7"/>
    <w:rsid w:val="00970706"/>
    <w:rsid w:val="009709F2"/>
    <w:rsid w:val="009714BE"/>
    <w:rsid w:val="0097348A"/>
    <w:rsid w:val="00975132"/>
    <w:rsid w:val="00980205"/>
    <w:rsid w:val="00980677"/>
    <w:rsid w:val="009806F4"/>
    <w:rsid w:val="00981756"/>
    <w:rsid w:val="00981DBB"/>
    <w:rsid w:val="00985916"/>
    <w:rsid w:val="00985B45"/>
    <w:rsid w:val="00985C99"/>
    <w:rsid w:val="00986685"/>
    <w:rsid w:val="009878F0"/>
    <w:rsid w:val="009906DF"/>
    <w:rsid w:val="00990C70"/>
    <w:rsid w:val="00991737"/>
    <w:rsid w:val="00991D5F"/>
    <w:rsid w:val="009927F9"/>
    <w:rsid w:val="009929F8"/>
    <w:rsid w:val="00992E61"/>
    <w:rsid w:val="00993DAD"/>
    <w:rsid w:val="009940F2"/>
    <w:rsid w:val="00994378"/>
    <w:rsid w:val="0099444C"/>
    <w:rsid w:val="009953FD"/>
    <w:rsid w:val="00995619"/>
    <w:rsid w:val="00995E69"/>
    <w:rsid w:val="009962CA"/>
    <w:rsid w:val="00996A2E"/>
    <w:rsid w:val="00997967"/>
    <w:rsid w:val="009979AF"/>
    <w:rsid w:val="00997C13"/>
    <w:rsid w:val="009A0E35"/>
    <w:rsid w:val="009A2783"/>
    <w:rsid w:val="009A3573"/>
    <w:rsid w:val="009A3DAC"/>
    <w:rsid w:val="009A4177"/>
    <w:rsid w:val="009A485C"/>
    <w:rsid w:val="009A5C32"/>
    <w:rsid w:val="009A5F2F"/>
    <w:rsid w:val="009A63CC"/>
    <w:rsid w:val="009A6ACF"/>
    <w:rsid w:val="009A6C58"/>
    <w:rsid w:val="009A6ECA"/>
    <w:rsid w:val="009A7F5D"/>
    <w:rsid w:val="009B0009"/>
    <w:rsid w:val="009B1188"/>
    <w:rsid w:val="009B1913"/>
    <w:rsid w:val="009B1BC7"/>
    <w:rsid w:val="009B1E33"/>
    <w:rsid w:val="009B1ED9"/>
    <w:rsid w:val="009B2F85"/>
    <w:rsid w:val="009B3F23"/>
    <w:rsid w:val="009B440F"/>
    <w:rsid w:val="009B56FC"/>
    <w:rsid w:val="009B5A78"/>
    <w:rsid w:val="009B6200"/>
    <w:rsid w:val="009C02E7"/>
    <w:rsid w:val="009C1FBC"/>
    <w:rsid w:val="009C49BE"/>
    <w:rsid w:val="009C5C09"/>
    <w:rsid w:val="009C6094"/>
    <w:rsid w:val="009C62E5"/>
    <w:rsid w:val="009C725F"/>
    <w:rsid w:val="009C7DD1"/>
    <w:rsid w:val="009D0379"/>
    <w:rsid w:val="009D067B"/>
    <w:rsid w:val="009D1E1D"/>
    <w:rsid w:val="009D330F"/>
    <w:rsid w:val="009D3524"/>
    <w:rsid w:val="009D3C05"/>
    <w:rsid w:val="009D5005"/>
    <w:rsid w:val="009D50D3"/>
    <w:rsid w:val="009D59B7"/>
    <w:rsid w:val="009D628C"/>
    <w:rsid w:val="009D7080"/>
    <w:rsid w:val="009D79FB"/>
    <w:rsid w:val="009E088B"/>
    <w:rsid w:val="009E145A"/>
    <w:rsid w:val="009E2B73"/>
    <w:rsid w:val="009E4470"/>
    <w:rsid w:val="009E44D9"/>
    <w:rsid w:val="009E485F"/>
    <w:rsid w:val="009E4B6E"/>
    <w:rsid w:val="009E4D1C"/>
    <w:rsid w:val="009E5B61"/>
    <w:rsid w:val="009E656F"/>
    <w:rsid w:val="009E6F42"/>
    <w:rsid w:val="009E7780"/>
    <w:rsid w:val="009F0201"/>
    <w:rsid w:val="009F0345"/>
    <w:rsid w:val="009F0A31"/>
    <w:rsid w:val="009F152A"/>
    <w:rsid w:val="009F15DA"/>
    <w:rsid w:val="009F1B2C"/>
    <w:rsid w:val="009F1CCE"/>
    <w:rsid w:val="009F2557"/>
    <w:rsid w:val="009F3E2D"/>
    <w:rsid w:val="009F5490"/>
    <w:rsid w:val="009F6329"/>
    <w:rsid w:val="009F72C8"/>
    <w:rsid w:val="00A021F8"/>
    <w:rsid w:val="00A02420"/>
    <w:rsid w:val="00A0293B"/>
    <w:rsid w:val="00A03D42"/>
    <w:rsid w:val="00A052DD"/>
    <w:rsid w:val="00A05BFD"/>
    <w:rsid w:val="00A068B0"/>
    <w:rsid w:val="00A06B49"/>
    <w:rsid w:val="00A06EC0"/>
    <w:rsid w:val="00A078A4"/>
    <w:rsid w:val="00A07A81"/>
    <w:rsid w:val="00A1062B"/>
    <w:rsid w:val="00A10832"/>
    <w:rsid w:val="00A10F2A"/>
    <w:rsid w:val="00A110E2"/>
    <w:rsid w:val="00A11C3F"/>
    <w:rsid w:val="00A1289A"/>
    <w:rsid w:val="00A12AE7"/>
    <w:rsid w:val="00A12B05"/>
    <w:rsid w:val="00A1358C"/>
    <w:rsid w:val="00A14D76"/>
    <w:rsid w:val="00A14F4C"/>
    <w:rsid w:val="00A15583"/>
    <w:rsid w:val="00A15E1D"/>
    <w:rsid w:val="00A17FBD"/>
    <w:rsid w:val="00A2025F"/>
    <w:rsid w:val="00A20E92"/>
    <w:rsid w:val="00A228B7"/>
    <w:rsid w:val="00A235F9"/>
    <w:rsid w:val="00A272A1"/>
    <w:rsid w:val="00A273AD"/>
    <w:rsid w:val="00A279C7"/>
    <w:rsid w:val="00A30467"/>
    <w:rsid w:val="00A315CB"/>
    <w:rsid w:val="00A333D5"/>
    <w:rsid w:val="00A3354B"/>
    <w:rsid w:val="00A34662"/>
    <w:rsid w:val="00A34D7E"/>
    <w:rsid w:val="00A36A80"/>
    <w:rsid w:val="00A375EB"/>
    <w:rsid w:val="00A37871"/>
    <w:rsid w:val="00A37A6E"/>
    <w:rsid w:val="00A37FBA"/>
    <w:rsid w:val="00A428A4"/>
    <w:rsid w:val="00A428D9"/>
    <w:rsid w:val="00A432EE"/>
    <w:rsid w:val="00A45AA4"/>
    <w:rsid w:val="00A46C00"/>
    <w:rsid w:val="00A50C4A"/>
    <w:rsid w:val="00A50FC5"/>
    <w:rsid w:val="00A5124D"/>
    <w:rsid w:val="00A51421"/>
    <w:rsid w:val="00A5215A"/>
    <w:rsid w:val="00A521C3"/>
    <w:rsid w:val="00A522B8"/>
    <w:rsid w:val="00A54835"/>
    <w:rsid w:val="00A54BFB"/>
    <w:rsid w:val="00A55FBB"/>
    <w:rsid w:val="00A568BA"/>
    <w:rsid w:val="00A57D91"/>
    <w:rsid w:val="00A609D3"/>
    <w:rsid w:val="00A6195D"/>
    <w:rsid w:val="00A62AEA"/>
    <w:rsid w:val="00A62F4D"/>
    <w:rsid w:val="00A62F98"/>
    <w:rsid w:val="00A645E3"/>
    <w:rsid w:val="00A64710"/>
    <w:rsid w:val="00A64A3B"/>
    <w:rsid w:val="00A64C7B"/>
    <w:rsid w:val="00A664AF"/>
    <w:rsid w:val="00A6652D"/>
    <w:rsid w:val="00A6752E"/>
    <w:rsid w:val="00A67DF6"/>
    <w:rsid w:val="00A723FA"/>
    <w:rsid w:val="00A72546"/>
    <w:rsid w:val="00A72B37"/>
    <w:rsid w:val="00A72D6F"/>
    <w:rsid w:val="00A74686"/>
    <w:rsid w:val="00A7631C"/>
    <w:rsid w:val="00A7646F"/>
    <w:rsid w:val="00A76C4E"/>
    <w:rsid w:val="00A77538"/>
    <w:rsid w:val="00A801FA"/>
    <w:rsid w:val="00A80ED1"/>
    <w:rsid w:val="00A80FAC"/>
    <w:rsid w:val="00A817AF"/>
    <w:rsid w:val="00A82627"/>
    <w:rsid w:val="00A82B4E"/>
    <w:rsid w:val="00A839F9"/>
    <w:rsid w:val="00A841EB"/>
    <w:rsid w:val="00A85ED6"/>
    <w:rsid w:val="00A86172"/>
    <w:rsid w:val="00A863AD"/>
    <w:rsid w:val="00A8657D"/>
    <w:rsid w:val="00A86641"/>
    <w:rsid w:val="00A868FE"/>
    <w:rsid w:val="00A86EEC"/>
    <w:rsid w:val="00A86FBA"/>
    <w:rsid w:val="00A87438"/>
    <w:rsid w:val="00A90FE4"/>
    <w:rsid w:val="00A9168B"/>
    <w:rsid w:val="00A9209E"/>
    <w:rsid w:val="00A925A6"/>
    <w:rsid w:val="00A95AAB"/>
    <w:rsid w:val="00A95D28"/>
    <w:rsid w:val="00A95EF4"/>
    <w:rsid w:val="00A96554"/>
    <w:rsid w:val="00A96FE9"/>
    <w:rsid w:val="00AA08B5"/>
    <w:rsid w:val="00AA09AF"/>
    <w:rsid w:val="00AA1199"/>
    <w:rsid w:val="00AA11EC"/>
    <w:rsid w:val="00AA12DC"/>
    <w:rsid w:val="00AA1C3B"/>
    <w:rsid w:val="00AA25DD"/>
    <w:rsid w:val="00AA2846"/>
    <w:rsid w:val="00AA49EB"/>
    <w:rsid w:val="00AA5191"/>
    <w:rsid w:val="00AA6062"/>
    <w:rsid w:val="00AA61B0"/>
    <w:rsid w:val="00AA6775"/>
    <w:rsid w:val="00AB002B"/>
    <w:rsid w:val="00AB00BB"/>
    <w:rsid w:val="00AB0470"/>
    <w:rsid w:val="00AB05E7"/>
    <w:rsid w:val="00AB0A05"/>
    <w:rsid w:val="00AB164A"/>
    <w:rsid w:val="00AB1CA4"/>
    <w:rsid w:val="00AB1CA7"/>
    <w:rsid w:val="00AB1DEE"/>
    <w:rsid w:val="00AB2B0F"/>
    <w:rsid w:val="00AB337F"/>
    <w:rsid w:val="00AB4C57"/>
    <w:rsid w:val="00AB50F1"/>
    <w:rsid w:val="00AB6A72"/>
    <w:rsid w:val="00AB6B73"/>
    <w:rsid w:val="00AB6E7C"/>
    <w:rsid w:val="00AC0B80"/>
    <w:rsid w:val="00AC0F98"/>
    <w:rsid w:val="00AC1026"/>
    <w:rsid w:val="00AC1B1E"/>
    <w:rsid w:val="00AC2C85"/>
    <w:rsid w:val="00AC2D8C"/>
    <w:rsid w:val="00AC5F4F"/>
    <w:rsid w:val="00AC7F92"/>
    <w:rsid w:val="00AD02BF"/>
    <w:rsid w:val="00AD1935"/>
    <w:rsid w:val="00AD294F"/>
    <w:rsid w:val="00AD3099"/>
    <w:rsid w:val="00AD3502"/>
    <w:rsid w:val="00AD36CB"/>
    <w:rsid w:val="00AD6F69"/>
    <w:rsid w:val="00AD7649"/>
    <w:rsid w:val="00AD7926"/>
    <w:rsid w:val="00AE0BA6"/>
    <w:rsid w:val="00AE1D06"/>
    <w:rsid w:val="00AE3E44"/>
    <w:rsid w:val="00AE4018"/>
    <w:rsid w:val="00AE4EA7"/>
    <w:rsid w:val="00AE6389"/>
    <w:rsid w:val="00AE73C3"/>
    <w:rsid w:val="00AE7C3C"/>
    <w:rsid w:val="00AF31E4"/>
    <w:rsid w:val="00AF3D6B"/>
    <w:rsid w:val="00AF4257"/>
    <w:rsid w:val="00AF5392"/>
    <w:rsid w:val="00AF57E8"/>
    <w:rsid w:val="00B00A2C"/>
    <w:rsid w:val="00B00FBB"/>
    <w:rsid w:val="00B01E06"/>
    <w:rsid w:val="00B02236"/>
    <w:rsid w:val="00B02E9C"/>
    <w:rsid w:val="00B03599"/>
    <w:rsid w:val="00B03BEE"/>
    <w:rsid w:val="00B052E2"/>
    <w:rsid w:val="00B05B5D"/>
    <w:rsid w:val="00B06CE0"/>
    <w:rsid w:val="00B0725A"/>
    <w:rsid w:val="00B101D2"/>
    <w:rsid w:val="00B106BC"/>
    <w:rsid w:val="00B11F56"/>
    <w:rsid w:val="00B11F64"/>
    <w:rsid w:val="00B124EE"/>
    <w:rsid w:val="00B13BA0"/>
    <w:rsid w:val="00B14D58"/>
    <w:rsid w:val="00B157CD"/>
    <w:rsid w:val="00B17881"/>
    <w:rsid w:val="00B21087"/>
    <w:rsid w:val="00B21552"/>
    <w:rsid w:val="00B22420"/>
    <w:rsid w:val="00B23182"/>
    <w:rsid w:val="00B2400F"/>
    <w:rsid w:val="00B25123"/>
    <w:rsid w:val="00B25136"/>
    <w:rsid w:val="00B27E92"/>
    <w:rsid w:val="00B30D95"/>
    <w:rsid w:val="00B311BE"/>
    <w:rsid w:val="00B3198F"/>
    <w:rsid w:val="00B31DF6"/>
    <w:rsid w:val="00B330F2"/>
    <w:rsid w:val="00B331D6"/>
    <w:rsid w:val="00B34E25"/>
    <w:rsid w:val="00B35346"/>
    <w:rsid w:val="00B353B1"/>
    <w:rsid w:val="00B3687D"/>
    <w:rsid w:val="00B36F0A"/>
    <w:rsid w:val="00B371BA"/>
    <w:rsid w:val="00B372B2"/>
    <w:rsid w:val="00B400B3"/>
    <w:rsid w:val="00B41868"/>
    <w:rsid w:val="00B42A06"/>
    <w:rsid w:val="00B4398E"/>
    <w:rsid w:val="00B43E09"/>
    <w:rsid w:val="00B44934"/>
    <w:rsid w:val="00B44D71"/>
    <w:rsid w:val="00B45210"/>
    <w:rsid w:val="00B45E25"/>
    <w:rsid w:val="00B50A69"/>
    <w:rsid w:val="00B5234B"/>
    <w:rsid w:val="00B52C80"/>
    <w:rsid w:val="00B52E36"/>
    <w:rsid w:val="00B551AB"/>
    <w:rsid w:val="00B555D8"/>
    <w:rsid w:val="00B56234"/>
    <w:rsid w:val="00B605F0"/>
    <w:rsid w:val="00B61A8E"/>
    <w:rsid w:val="00B623C8"/>
    <w:rsid w:val="00B6251F"/>
    <w:rsid w:val="00B62FFB"/>
    <w:rsid w:val="00B63EED"/>
    <w:rsid w:val="00B66A97"/>
    <w:rsid w:val="00B66BA4"/>
    <w:rsid w:val="00B66D8E"/>
    <w:rsid w:val="00B675C8"/>
    <w:rsid w:val="00B67BCC"/>
    <w:rsid w:val="00B7059E"/>
    <w:rsid w:val="00B709AB"/>
    <w:rsid w:val="00B712F1"/>
    <w:rsid w:val="00B73623"/>
    <w:rsid w:val="00B73D51"/>
    <w:rsid w:val="00B73DDD"/>
    <w:rsid w:val="00B7409D"/>
    <w:rsid w:val="00B74D8B"/>
    <w:rsid w:val="00B75CDE"/>
    <w:rsid w:val="00B77B61"/>
    <w:rsid w:val="00B77B78"/>
    <w:rsid w:val="00B77C3F"/>
    <w:rsid w:val="00B77C60"/>
    <w:rsid w:val="00B80A09"/>
    <w:rsid w:val="00B80B83"/>
    <w:rsid w:val="00B84DD4"/>
    <w:rsid w:val="00B85D91"/>
    <w:rsid w:val="00B878FE"/>
    <w:rsid w:val="00B91AB8"/>
    <w:rsid w:val="00B9369C"/>
    <w:rsid w:val="00B94386"/>
    <w:rsid w:val="00B94A53"/>
    <w:rsid w:val="00B9501C"/>
    <w:rsid w:val="00B95064"/>
    <w:rsid w:val="00B95222"/>
    <w:rsid w:val="00B95D65"/>
    <w:rsid w:val="00B966CD"/>
    <w:rsid w:val="00B9685F"/>
    <w:rsid w:val="00BA0F89"/>
    <w:rsid w:val="00BA1D45"/>
    <w:rsid w:val="00BA24A5"/>
    <w:rsid w:val="00BA5652"/>
    <w:rsid w:val="00BA6CB3"/>
    <w:rsid w:val="00BA6E6D"/>
    <w:rsid w:val="00BA704C"/>
    <w:rsid w:val="00BA7B22"/>
    <w:rsid w:val="00BB11F8"/>
    <w:rsid w:val="00BB1776"/>
    <w:rsid w:val="00BB278B"/>
    <w:rsid w:val="00BB2F2A"/>
    <w:rsid w:val="00BB4BE7"/>
    <w:rsid w:val="00BB557D"/>
    <w:rsid w:val="00BB578F"/>
    <w:rsid w:val="00BB581D"/>
    <w:rsid w:val="00BB58B0"/>
    <w:rsid w:val="00BB5DA4"/>
    <w:rsid w:val="00BB636A"/>
    <w:rsid w:val="00BB7E1C"/>
    <w:rsid w:val="00BC00EF"/>
    <w:rsid w:val="00BC0462"/>
    <w:rsid w:val="00BC0F15"/>
    <w:rsid w:val="00BC35FF"/>
    <w:rsid w:val="00BC3FDB"/>
    <w:rsid w:val="00BC420B"/>
    <w:rsid w:val="00BC4AE2"/>
    <w:rsid w:val="00BC6AFA"/>
    <w:rsid w:val="00BC6DA4"/>
    <w:rsid w:val="00BC71E3"/>
    <w:rsid w:val="00BC75FF"/>
    <w:rsid w:val="00BC7708"/>
    <w:rsid w:val="00BD1063"/>
    <w:rsid w:val="00BD1A49"/>
    <w:rsid w:val="00BD30C3"/>
    <w:rsid w:val="00BD36F2"/>
    <w:rsid w:val="00BD400C"/>
    <w:rsid w:val="00BD46B8"/>
    <w:rsid w:val="00BD508D"/>
    <w:rsid w:val="00BD602F"/>
    <w:rsid w:val="00BD6353"/>
    <w:rsid w:val="00BD6543"/>
    <w:rsid w:val="00BD6E9A"/>
    <w:rsid w:val="00BE00E2"/>
    <w:rsid w:val="00BE0358"/>
    <w:rsid w:val="00BE1E04"/>
    <w:rsid w:val="00BE2635"/>
    <w:rsid w:val="00BE43FF"/>
    <w:rsid w:val="00BE62F9"/>
    <w:rsid w:val="00BE6AF3"/>
    <w:rsid w:val="00BF1A65"/>
    <w:rsid w:val="00BF23B5"/>
    <w:rsid w:val="00BF2717"/>
    <w:rsid w:val="00BF3BCC"/>
    <w:rsid w:val="00BF3DC9"/>
    <w:rsid w:val="00BF5CA6"/>
    <w:rsid w:val="00BF704F"/>
    <w:rsid w:val="00BF7A4A"/>
    <w:rsid w:val="00C00E46"/>
    <w:rsid w:val="00C02557"/>
    <w:rsid w:val="00C027E3"/>
    <w:rsid w:val="00C03832"/>
    <w:rsid w:val="00C04307"/>
    <w:rsid w:val="00C05552"/>
    <w:rsid w:val="00C05810"/>
    <w:rsid w:val="00C05EEC"/>
    <w:rsid w:val="00C07A8C"/>
    <w:rsid w:val="00C1059C"/>
    <w:rsid w:val="00C1299C"/>
    <w:rsid w:val="00C13002"/>
    <w:rsid w:val="00C13754"/>
    <w:rsid w:val="00C13B23"/>
    <w:rsid w:val="00C14219"/>
    <w:rsid w:val="00C15CA6"/>
    <w:rsid w:val="00C1755D"/>
    <w:rsid w:val="00C17891"/>
    <w:rsid w:val="00C17CBC"/>
    <w:rsid w:val="00C2008E"/>
    <w:rsid w:val="00C21335"/>
    <w:rsid w:val="00C2339D"/>
    <w:rsid w:val="00C24BC0"/>
    <w:rsid w:val="00C2541D"/>
    <w:rsid w:val="00C25AAA"/>
    <w:rsid w:val="00C25F41"/>
    <w:rsid w:val="00C2648C"/>
    <w:rsid w:val="00C26559"/>
    <w:rsid w:val="00C266E4"/>
    <w:rsid w:val="00C2687D"/>
    <w:rsid w:val="00C26D38"/>
    <w:rsid w:val="00C26EFE"/>
    <w:rsid w:val="00C27C3F"/>
    <w:rsid w:val="00C30784"/>
    <w:rsid w:val="00C31C56"/>
    <w:rsid w:val="00C31FB7"/>
    <w:rsid w:val="00C32107"/>
    <w:rsid w:val="00C32C0B"/>
    <w:rsid w:val="00C33571"/>
    <w:rsid w:val="00C358C8"/>
    <w:rsid w:val="00C360AD"/>
    <w:rsid w:val="00C36346"/>
    <w:rsid w:val="00C412A9"/>
    <w:rsid w:val="00C41A00"/>
    <w:rsid w:val="00C42773"/>
    <w:rsid w:val="00C42C01"/>
    <w:rsid w:val="00C436F9"/>
    <w:rsid w:val="00C448C4"/>
    <w:rsid w:val="00C4557A"/>
    <w:rsid w:val="00C4561D"/>
    <w:rsid w:val="00C45D3C"/>
    <w:rsid w:val="00C45E26"/>
    <w:rsid w:val="00C4713A"/>
    <w:rsid w:val="00C47E9A"/>
    <w:rsid w:val="00C508A3"/>
    <w:rsid w:val="00C519CF"/>
    <w:rsid w:val="00C52BE2"/>
    <w:rsid w:val="00C52C6F"/>
    <w:rsid w:val="00C52E05"/>
    <w:rsid w:val="00C54EF2"/>
    <w:rsid w:val="00C550C6"/>
    <w:rsid w:val="00C55F9E"/>
    <w:rsid w:val="00C56AC0"/>
    <w:rsid w:val="00C57C58"/>
    <w:rsid w:val="00C6201A"/>
    <w:rsid w:val="00C6215F"/>
    <w:rsid w:val="00C62EBA"/>
    <w:rsid w:val="00C63ABC"/>
    <w:rsid w:val="00C65A4B"/>
    <w:rsid w:val="00C66426"/>
    <w:rsid w:val="00C67E40"/>
    <w:rsid w:val="00C70257"/>
    <w:rsid w:val="00C7145F"/>
    <w:rsid w:val="00C74BE2"/>
    <w:rsid w:val="00C75228"/>
    <w:rsid w:val="00C76BC0"/>
    <w:rsid w:val="00C76C0B"/>
    <w:rsid w:val="00C76C87"/>
    <w:rsid w:val="00C77897"/>
    <w:rsid w:val="00C808A1"/>
    <w:rsid w:val="00C81E21"/>
    <w:rsid w:val="00C82FA1"/>
    <w:rsid w:val="00C83459"/>
    <w:rsid w:val="00C8373F"/>
    <w:rsid w:val="00C86C3A"/>
    <w:rsid w:val="00C86D82"/>
    <w:rsid w:val="00C8798C"/>
    <w:rsid w:val="00C9106C"/>
    <w:rsid w:val="00C946BF"/>
    <w:rsid w:val="00C94E47"/>
    <w:rsid w:val="00C94ED0"/>
    <w:rsid w:val="00C9602A"/>
    <w:rsid w:val="00C967D2"/>
    <w:rsid w:val="00C9722F"/>
    <w:rsid w:val="00C97766"/>
    <w:rsid w:val="00CA022F"/>
    <w:rsid w:val="00CA2383"/>
    <w:rsid w:val="00CA2861"/>
    <w:rsid w:val="00CA28C2"/>
    <w:rsid w:val="00CA34BC"/>
    <w:rsid w:val="00CA4B55"/>
    <w:rsid w:val="00CA4B84"/>
    <w:rsid w:val="00CA50AC"/>
    <w:rsid w:val="00CA668C"/>
    <w:rsid w:val="00CA7459"/>
    <w:rsid w:val="00CA74A8"/>
    <w:rsid w:val="00CA7DEF"/>
    <w:rsid w:val="00CB01AF"/>
    <w:rsid w:val="00CB086D"/>
    <w:rsid w:val="00CB0E87"/>
    <w:rsid w:val="00CB30D6"/>
    <w:rsid w:val="00CB325D"/>
    <w:rsid w:val="00CB385C"/>
    <w:rsid w:val="00CB3A64"/>
    <w:rsid w:val="00CB3D9A"/>
    <w:rsid w:val="00CB424A"/>
    <w:rsid w:val="00CB49D6"/>
    <w:rsid w:val="00CB7D4C"/>
    <w:rsid w:val="00CC0B17"/>
    <w:rsid w:val="00CC0B8B"/>
    <w:rsid w:val="00CC21DA"/>
    <w:rsid w:val="00CC2EAF"/>
    <w:rsid w:val="00CC3428"/>
    <w:rsid w:val="00CC3438"/>
    <w:rsid w:val="00CC3F4C"/>
    <w:rsid w:val="00CC3FD8"/>
    <w:rsid w:val="00CC46F7"/>
    <w:rsid w:val="00CC5117"/>
    <w:rsid w:val="00CC5B40"/>
    <w:rsid w:val="00CC64E3"/>
    <w:rsid w:val="00CC6568"/>
    <w:rsid w:val="00CC6A1B"/>
    <w:rsid w:val="00CC6D5B"/>
    <w:rsid w:val="00CC7614"/>
    <w:rsid w:val="00CD149A"/>
    <w:rsid w:val="00CD24A8"/>
    <w:rsid w:val="00CD3AF5"/>
    <w:rsid w:val="00CD3BE6"/>
    <w:rsid w:val="00CD40A5"/>
    <w:rsid w:val="00CD40EF"/>
    <w:rsid w:val="00CD499D"/>
    <w:rsid w:val="00CD6064"/>
    <w:rsid w:val="00CD6AD6"/>
    <w:rsid w:val="00CD785B"/>
    <w:rsid w:val="00CE0E5E"/>
    <w:rsid w:val="00CE0FF1"/>
    <w:rsid w:val="00CE1163"/>
    <w:rsid w:val="00CE19AF"/>
    <w:rsid w:val="00CE3829"/>
    <w:rsid w:val="00CE3E1D"/>
    <w:rsid w:val="00CE4F60"/>
    <w:rsid w:val="00CE52FE"/>
    <w:rsid w:val="00CE708D"/>
    <w:rsid w:val="00CE78E8"/>
    <w:rsid w:val="00CE7B10"/>
    <w:rsid w:val="00CE7B51"/>
    <w:rsid w:val="00CE7CFC"/>
    <w:rsid w:val="00CF02FF"/>
    <w:rsid w:val="00CF14C3"/>
    <w:rsid w:val="00CF1FFC"/>
    <w:rsid w:val="00CF2AF3"/>
    <w:rsid w:val="00CF30EB"/>
    <w:rsid w:val="00CF39EB"/>
    <w:rsid w:val="00CF48EC"/>
    <w:rsid w:val="00CF4E3E"/>
    <w:rsid w:val="00CF4E64"/>
    <w:rsid w:val="00CF55F2"/>
    <w:rsid w:val="00CF5A7A"/>
    <w:rsid w:val="00CF5CA4"/>
    <w:rsid w:val="00CF6180"/>
    <w:rsid w:val="00CF6FAF"/>
    <w:rsid w:val="00CF76B2"/>
    <w:rsid w:val="00D021D6"/>
    <w:rsid w:val="00D04789"/>
    <w:rsid w:val="00D04A06"/>
    <w:rsid w:val="00D061FA"/>
    <w:rsid w:val="00D06F9F"/>
    <w:rsid w:val="00D06FA0"/>
    <w:rsid w:val="00D071E8"/>
    <w:rsid w:val="00D07861"/>
    <w:rsid w:val="00D07936"/>
    <w:rsid w:val="00D07ED4"/>
    <w:rsid w:val="00D104CE"/>
    <w:rsid w:val="00D10512"/>
    <w:rsid w:val="00D12312"/>
    <w:rsid w:val="00D1329B"/>
    <w:rsid w:val="00D13867"/>
    <w:rsid w:val="00D1413E"/>
    <w:rsid w:val="00D149CA"/>
    <w:rsid w:val="00D14C04"/>
    <w:rsid w:val="00D171FC"/>
    <w:rsid w:val="00D17201"/>
    <w:rsid w:val="00D20433"/>
    <w:rsid w:val="00D20552"/>
    <w:rsid w:val="00D219D1"/>
    <w:rsid w:val="00D22AB1"/>
    <w:rsid w:val="00D23D45"/>
    <w:rsid w:val="00D24442"/>
    <w:rsid w:val="00D24EF6"/>
    <w:rsid w:val="00D252D8"/>
    <w:rsid w:val="00D25731"/>
    <w:rsid w:val="00D25BCF"/>
    <w:rsid w:val="00D2637E"/>
    <w:rsid w:val="00D30261"/>
    <w:rsid w:val="00D32161"/>
    <w:rsid w:val="00D32BAB"/>
    <w:rsid w:val="00D331EA"/>
    <w:rsid w:val="00D3350C"/>
    <w:rsid w:val="00D337E0"/>
    <w:rsid w:val="00D33EB2"/>
    <w:rsid w:val="00D343B0"/>
    <w:rsid w:val="00D346E1"/>
    <w:rsid w:val="00D355D6"/>
    <w:rsid w:val="00D37115"/>
    <w:rsid w:val="00D4320F"/>
    <w:rsid w:val="00D45970"/>
    <w:rsid w:val="00D46A4F"/>
    <w:rsid w:val="00D46DCE"/>
    <w:rsid w:val="00D46E81"/>
    <w:rsid w:val="00D476DA"/>
    <w:rsid w:val="00D5049E"/>
    <w:rsid w:val="00D5081E"/>
    <w:rsid w:val="00D512BF"/>
    <w:rsid w:val="00D51949"/>
    <w:rsid w:val="00D524C4"/>
    <w:rsid w:val="00D5476A"/>
    <w:rsid w:val="00D5549A"/>
    <w:rsid w:val="00D55C48"/>
    <w:rsid w:val="00D56AC0"/>
    <w:rsid w:val="00D612F8"/>
    <w:rsid w:val="00D619EA"/>
    <w:rsid w:val="00D62EED"/>
    <w:rsid w:val="00D63E7D"/>
    <w:rsid w:val="00D6602D"/>
    <w:rsid w:val="00D66884"/>
    <w:rsid w:val="00D66A3E"/>
    <w:rsid w:val="00D705AD"/>
    <w:rsid w:val="00D70C9B"/>
    <w:rsid w:val="00D72A34"/>
    <w:rsid w:val="00D72EB3"/>
    <w:rsid w:val="00D72F6F"/>
    <w:rsid w:val="00D72FEC"/>
    <w:rsid w:val="00D73856"/>
    <w:rsid w:val="00D74D22"/>
    <w:rsid w:val="00D763F1"/>
    <w:rsid w:val="00D76DB2"/>
    <w:rsid w:val="00D77514"/>
    <w:rsid w:val="00D7769C"/>
    <w:rsid w:val="00D804FD"/>
    <w:rsid w:val="00D81576"/>
    <w:rsid w:val="00D81C0C"/>
    <w:rsid w:val="00D8229A"/>
    <w:rsid w:val="00D8239C"/>
    <w:rsid w:val="00D82D9A"/>
    <w:rsid w:val="00D83D84"/>
    <w:rsid w:val="00D8698C"/>
    <w:rsid w:val="00D86B54"/>
    <w:rsid w:val="00D87EF2"/>
    <w:rsid w:val="00D90BED"/>
    <w:rsid w:val="00D92257"/>
    <w:rsid w:val="00D92639"/>
    <w:rsid w:val="00D92994"/>
    <w:rsid w:val="00D93078"/>
    <w:rsid w:val="00D9692D"/>
    <w:rsid w:val="00D974FA"/>
    <w:rsid w:val="00D97780"/>
    <w:rsid w:val="00DA0800"/>
    <w:rsid w:val="00DA0AC5"/>
    <w:rsid w:val="00DA21A9"/>
    <w:rsid w:val="00DA25D8"/>
    <w:rsid w:val="00DA2FCC"/>
    <w:rsid w:val="00DA30B8"/>
    <w:rsid w:val="00DA38D8"/>
    <w:rsid w:val="00DA65DA"/>
    <w:rsid w:val="00DA67CC"/>
    <w:rsid w:val="00DA7312"/>
    <w:rsid w:val="00DB1AEC"/>
    <w:rsid w:val="00DB1FD0"/>
    <w:rsid w:val="00DB277B"/>
    <w:rsid w:val="00DB3AF2"/>
    <w:rsid w:val="00DB411E"/>
    <w:rsid w:val="00DB44AB"/>
    <w:rsid w:val="00DB45E2"/>
    <w:rsid w:val="00DB474A"/>
    <w:rsid w:val="00DB492D"/>
    <w:rsid w:val="00DB536E"/>
    <w:rsid w:val="00DB5403"/>
    <w:rsid w:val="00DB598E"/>
    <w:rsid w:val="00DB6B86"/>
    <w:rsid w:val="00DB6E33"/>
    <w:rsid w:val="00DB75EE"/>
    <w:rsid w:val="00DC008D"/>
    <w:rsid w:val="00DC08A7"/>
    <w:rsid w:val="00DC10DB"/>
    <w:rsid w:val="00DC2C70"/>
    <w:rsid w:val="00DC3AC2"/>
    <w:rsid w:val="00DC3C38"/>
    <w:rsid w:val="00DC47D2"/>
    <w:rsid w:val="00DC49AD"/>
    <w:rsid w:val="00DC56F6"/>
    <w:rsid w:val="00DC62F3"/>
    <w:rsid w:val="00DC676F"/>
    <w:rsid w:val="00DC7608"/>
    <w:rsid w:val="00DD0257"/>
    <w:rsid w:val="00DD0949"/>
    <w:rsid w:val="00DD1744"/>
    <w:rsid w:val="00DD2F66"/>
    <w:rsid w:val="00DD3663"/>
    <w:rsid w:val="00DD4406"/>
    <w:rsid w:val="00DD4415"/>
    <w:rsid w:val="00DD48A8"/>
    <w:rsid w:val="00DD4CF6"/>
    <w:rsid w:val="00DD55BB"/>
    <w:rsid w:val="00DD7808"/>
    <w:rsid w:val="00DD7BFD"/>
    <w:rsid w:val="00DD7D94"/>
    <w:rsid w:val="00DE02C7"/>
    <w:rsid w:val="00DE0400"/>
    <w:rsid w:val="00DE06AD"/>
    <w:rsid w:val="00DE10E0"/>
    <w:rsid w:val="00DE13A7"/>
    <w:rsid w:val="00DE2B21"/>
    <w:rsid w:val="00DE3844"/>
    <w:rsid w:val="00DE390D"/>
    <w:rsid w:val="00DE3928"/>
    <w:rsid w:val="00DE4F44"/>
    <w:rsid w:val="00DE5EF7"/>
    <w:rsid w:val="00DE7F5F"/>
    <w:rsid w:val="00DF2239"/>
    <w:rsid w:val="00DF29E7"/>
    <w:rsid w:val="00DF2DC2"/>
    <w:rsid w:val="00DF367D"/>
    <w:rsid w:val="00DF3D89"/>
    <w:rsid w:val="00DF4153"/>
    <w:rsid w:val="00DF42DC"/>
    <w:rsid w:val="00DF462B"/>
    <w:rsid w:val="00DF4753"/>
    <w:rsid w:val="00DF5B86"/>
    <w:rsid w:val="00DF5D30"/>
    <w:rsid w:val="00DF5EC2"/>
    <w:rsid w:val="00DF757A"/>
    <w:rsid w:val="00E01141"/>
    <w:rsid w:val="00E0164F"/>
    <w:rsid w:val="00E03BCB"/>
    <w:rsid w:val="00E03EDC"/>
    <w:rsid w:val="00E04E3C"/>
    <w:rsid w:val="00E06541"/>
    <w:rsid w:val="00E068FA"/>
    <w:rsid w:val="00E102D8"/>
    <w:rsid w:val="00E10367"/>
    <w:rsid w:val="00E10CF1"/>
    <w:rsid w:val="00E11061"/>
    <w:rsid w:val="00E138B3"/>
    <w:rsid w:val="00E14600"/>
    <w:rsid w:val="00E16EC1"/>
    <w:rsid w:val="00E174DC"/>
    <w:rsid w:val="00E179C1"/>
    <w:rsid w:val="00E17A6A"/>
    <w:rsid w:val="00E20927"/>
    <w:rsid w:val="00E226BA"/>
    <w:rsid w:val="00E2341D"/>
    <w:rsid w:val="00E24024"/>
    <w:rsid w:val="00E24F86"/>
    <w:rsid w:val="00E254AB"/>
    <w:rsid w:val="00E257A6"/>
    <w:rsid w:val="00E2683D"/>
    <w:rsid w:val="00E26CA8"/>
    <w:rsid w:val="00E276D9"/>
    <w:rsid w:val="00E27EA3"/>
    <w:rsid w:val="00E30054"/>
    <w:rsid w:val="00E30E88"/>
    <w:rsid w:val="00E324D6"/>
    <w:rsid w:val="00E33425"/>
    <w:rsid w:val="00E3426A"/>
    <w:rsid w:val="00E34773"/>
    <w:rsid w:val="00E34D39"/>
    <w:rsid w:val="00E363DE"/>
    <w:rsid w:val="00E36D9A"/>
    <w:rsid w:val="00E37BE3"/>
    <w:rsid w:val="00E400EB"/>
    <w:rsid w:val="00E402CA"/>
    <w:rsid w:val="00E42998"/>
    <w:rsid w:val="00E45BEB"/>
    <w:rsid w:val="00E46D2C"/>
    <w:rsid w:val="00E5094A"/>
    <w:rsid w:val="00E50A64"/>
    <w:rsid w:val="00E50B4C"/>
    <w:rsid w:val="00E50F0A"/>
    <w:rsid w:val="00E53599"/>
    <w:rsid w:val="00E55931"/>
    <w:rsid w:val="00E56FFE"/>
    <w:rsid w:val="00E5753C"/>
    <w:rsid w:val="00E57F60"/>
    <w:rsid w:val="00E60B64"/>
    <w:rsid w:val="00E623E9"/>
    <w:rsid w:val="00E632E3"/>
    <w:rsid w:val="00E63E00"/>
    <w:rsid w:val="00E64597"/>
    <w:rsid w:val="00E654DC"/>
    <w:rsid w:val="00E65D1D"/>
    <w:rsid w:val="00E6625A"/>
    <w:rsid w:val="00E67819"/>
    <w:rsid w:val="00E67C11"/>
    <w:rsid w:val="00E70229"/>
    <w:rsid w:val="00E72074"/>
    <w:rsid w:val="00E7293E"/>
    <w:rsid w:val="00E7372E"/>
    <w:rsid w:val="00E737A7"/>
    <w:rsid w:val="00E74061"/>
    <w:rsid w:val="00E74600"/>
    <w:rsid w:val="00E761FB"/>
    <w:rsid w:val="00E774A5"/>
    <w:rsid w:val="00E805FA"/>
    <w:rsid w:val="00E8067C"/>
    <w:rsid w:val="00E80874"/>
    <w:rsid w:val="00E82509"/>
    <w:rsid w:val="00E82D5D"/>
    <w:rsid w:val="00E86A59"/>
    <w:rsid w:val="00E87E64"/>
    <w:rsid w:val="00E91A2D"/>
    <w:rsid w:val="00E923B4"/>
    <w:rsid w:val="00E92CA5"/>
    <w:rsid w:val="00E9363C"/>
    <w:rsid w:val="00E94A1D"/>
    <w:rsid w:val="00E9503C"/>
    <w:rsid w:val="00E956BA"/>
    <w:rsid w:val="00E962AE"/>
    <w:rsid w:val="00E96484"/>
    <w:rsid w:val="00E96D57"/>
    <w:rsid w:val="00E96D7E"/>
    <w:rsid w:val="00E9764B"/>
    <w:rsid w:val="00E97786"/>
    <w:rsid w:val="00EA13C4"/>
    <w:rsid w:val="00EA1611"/>
    <w:rsid w:val="00EA1E69"/>
    <w:rsid w:val="00EA25F4"/>
    <w:rsid w:val="00EA38C4"/>
    <w:rsid w:val="00EA3ED2"/>
    <w:rsid w:val="00EA4122"/>
    <w:rsid w:val="00EA4A37"/>
    <w:rsid w:val="00EA4B01"/>
    <w:rsid w:val="00EA5025"/>
    <w:rsid w:val="00EA5EB3"/>
    <w:rsid w:val="00EA6DDF"/>
    <w:rsid w:val="00EB03AD"/>
    <w:rsid w:val="00EB0B22"/>
    <w:rsid w:val="00EB0D09"/>
    <w:rsid w:val="00EB1136"/>
    <w:rsid w:val="00EB1BEF"/>
    <w:rsid w:val="00EB2675"/>
    <w:rsid w:val="00EB420D"/>
    <w:rsid w:val="00EC11F9"/>
    <w:rsid w:val="00EC1938"/>
    <w:rsid w:val="00EC1B92"/>
    <w:rsid w:val="00EC1C7B"/>
    <w:rsid w:val="00EC254A"/>
    <w:rsid w:val="00EC2B32"/>
    <w:rsid w:val="00EC4B19"/>
    <w:rsid w:val="00EC4B47"/>
    <w:rsid w:val="00EC52EE"/>
    <w:rsid w:val="00EC54F8"/>
    <w:rsid w:val="00EC5ADC"/>
    <w:rsid w:val="00EC5D8B"/>
    <w:rsid w:val="00EC6083"/>
    <w:rsid w:val="00EC6D7B"/>
    <w:rsid w:val="00ED0467"/>
    <w:rsid w:val="00ED1064"/>
    <w:rsid w:val="00ED1597"/>
    <w:rsid w:val="00ED240F"/>
    <w:rsid w:val="00ED2999"/>
    <w:rsid w:val="00ED2AD3"/>
    <w:rsid w:val="00ED3D13"/>
    <w:rsid w:val="00ED46CC"/>
    <w:rsid w:val="00ED5270"/>
    <w:rsid w:val="00ED53A4"/>
    <w:rsid w:val="00ED5735"/>
    <w:rsid w:val="00ED5E52"/>
    <w:rsid w:val="00ED6233"/>
    <w:rsid w:val="00EE02E8"/>
    <w:rsid w:val="00EE0DF6"/>
    <w:rsid w:val="00EE0E62"/>
    <w:rsid w:val="00EE14DC"/>
    <w:rsid w:val="00EE178C"/>
    <w:rsid w:val="00EE2257"/>
    <w:rsid w:val="00EE2B57"/>
    <w:rsid w:val="00EE2BD0"/>
    <w:rsid w:val="00EE5971"/>
    <w:rsid w:val="00EE650F"/>
    <w:rsid w:val="00EF0280"/>
    <w:rsid w:val="00EF0B2A"/>
    <w:rsid w:val="00EF0C1B"/>
    <w:rsid w:val="00EF0CCE"/>
    <w:rsid w:val="00EF1196"/>
    <w:rsid w:val="00EF1DBB"/>
    <w:rsid w:val="00EF327A"/>
    <w:rsid w:val="00EF4A6A"/>
    <w:rsid w:val="00EF4AB6"/>
    <w:rsid w:val="00EF5443"/>
    <w:rsid w:val="00EF5CBC"/>
    <w:rsid w:val="00EF7661"/>
    <w:rsid w:val="00F006E7"/>
    <w:rsid w:val="00F02AB4"/>
    <w:rsid w:val="00F02C17"/>
    <w:rsid w:val="00F036AA"/>
    <w:rsid w:val="00F064B6"/>
    <w:rsid w:val="00F06849"/>
    <w:rsid w:val="00F0688D"/>
    <w:rsid w:val="00F15086"/>
    <w:rsid w:val="00F1517F"/>
    <w:rsid w:val="00F15549"/>
    <w:rsid w:val="00F15706"/>
    <w:rsid w:val="00F15CA6"/>
    <w:rsid w:val="00F17350"/>
    <w:rsid w:val="00F17489"/>
    <w:rsid w:val="00F177E8"/>
    <w:rsid w:val="00F2055E"/>
    <w:rsid w:val="00F208AF"/>
    <w:rsid w:val="00F208E6"/>
    <w:rsid w:val="00F223FB"/>
    <w:rsid w:val="00F22E3C"/>
    <w:rsid w:val="00F230F2"/>
    <w:rsid w:val="00F246E8"/>
    <w:rsid w:val="00F25823"/>
    <w:rsid w:val="00F26D17"/>
    <w:rsid w:val="00F27C4B"/>
    <w:rsid w:val="00F30ACE"/>
    <w:rsid w:val="00F312EA"/>
    <w:rsid w:val="00F3189E"/>
    <w:rsid w:val="00F3341F"/>
    <w:rsid w:val="00F34095"/>
    <w:rsid w:val="00F36E20"/>
    <w:rsid w:val="00F41CAF"/>
    <w:rsid w:val="00F41DCF"/>
    <w:rsid w:val="00F43885"/>
    <w:rsid w:val="00F43A39"/>
    <w:rsid w:val="00F43A7C"/>
    <w:rsid w:val="00F44060"/>
    <w:rsid w:val="00F4595E"/>
    <w:rsid w:val="00F47EA2"/>
    <w:rsid w:val="00F52676"/>
    <w:rsid w:val="00F53002"/>
    <w:rsid w:val="00F533C0"/>
    <w:rsid w:val="00F53F4B"/>
    <w:rsid w:val="00F54947"/>
    <w:rsid w:val="00F54E98"/>
    <w:rsid w:val="00F550A9"/>
    <w:rsid w:val="00F60C8C"/>
    <w:rsid w:val="00F61FE3"/>
    <w:rsid w:val="00F6315A"/>
    <w:rsid w:val="00F63423"/>
    <w:rsid w:val="00F648FD"/>
    <w:rsid w:val="00F64EF3"/>
    <w:rsid w:val="00F65424"/>
    <w:rsid w:val="00F65738"/>
    <w:rsid w:val="00F65B44"/>
    <w:rsid w:val="00F66ECC"/>
    <w:rsid w:val="00F671A1"/>
    <w:rsid w:val="00F67C48"/>
    <w:rsid w:val="00F714A3"/>
    <w:rsid w:val="00F72CA0"/>
    <w:rsid w:val="00F73106"/>
    <w:rsid w:val="00F73168"/>
    <w:rsid w:val="00F73954"/>
    <w:rsid w:val="00F748F0"/>
    <w:rsid w:val="00F749A4"/>
    <w:rsid w:val="00F74ECE"/>
    <w:rsid w:val="00F755BF"/>
    <w:rsid w:val="00F75690"/>
    <w:rsid w:val="00F75ACE"/>
    <w:rsid w:val="00F7618F"/>
    <w:rsid w:val="00F762EB"/>
    <w:rsid w:val="00F76553"/>
    <w:rsid w:val="00F76D3F"/>
    <w:rsid w:val="00F76FD5"/>
    <w:rsid w:val="00F77448"/>
    <w:rsid w:val="00F776AF"/>
    <w:rsid w:val="00F80738"/>
    <w:rsid w:val="00F82B5A"/>
    <w:rsid w:val="00F82C0F"/>
    <w:rsid w:val="00F82CFA"/>
    <w:rsid w:val="00F82F5B"/>
    <w:rsid w:val="00F830A5"/>
    <w:rsid w:val="00F836CA"/>
    <w:rsid w:val="00F83F5B"/>
    <w:rsid w:val="00F8486A"/>
    <w:rsid w:val="00F84BA8"/>
    <w:rsid w:val="00F8579E"/>
    <w:rsid w:val="00F85AA9"/>
    <w:rsid w:val="00F85FA3"/>
    <w:rsid w:val="00F86057"/>
    <w:rsid w:val="00F8606C"/>
    <w:rsid w:val="00F86C0C"/>
    <w:rsid w:val="00F91FA1"/>
    <w:rsid w:val="00F923BF"/>
    <w:rsid w:val="00F92A4B"/>
    <w:rsid w:val="00F92F62"/>
    <w:rsid w:val="00F93939"/>
    <w:rsid w:val="00F93C3C"/>
    <w:rsid w:val="00F93C60"/>
    <w:rsid w:val="00F94EBC"/>
    <w:rsid w:val="00F95676"/>
    <w:rsid w:val="00F95EDB"/>
    <w:rsid w:val="00F96466"/>
    <w:rsid w:val="00F97019"/>
    <w:rsid w:val="00FA08C4"/>
    <w:rsid w:val="00FA15E6"/>
    <w:rsid w:val="00FA223C"/>
    <w:rsid w:val="00FA352A"/>
    <w:rsid w:val="00FA4EB4"/>
    <w:rsid w:val="00FA4EFB"/>
    <w:rsid w:val="00FA508C"/>
    <w:rsid w:val="00FA52F6"/>
    <w:rsid w:val="00FA55F3"/>
    <w:rsid w:val="00FA5A76"/>
    <w:rsid w:val="00FA5C56"/>
    <w:rsid w:val="00FA5F1C"/>
    <w:rsid w:val="00FB0006"/>
    <w:rsid w:val="00FB0C3B"/>
    <w:rsid w:val="00FB133E"/>
    <w:rsid w:val="00FB204E"/>
    <w:rsid w:val="00FB2A75"/>
    <w:rsid w:val="00FB2D78"/>
    <w:rsid w:val="00FB3B15"/>
    <w:rsid w:val="00FB3E65"/>
    <w:rsid w:val="00FB4FE2"/>
    <w:rsid w:val="00FB50EF"/>
    <w:rsid w:val="00FB6C83"/>
    <w:rsid w:val="00FC036D"/>
    <w:rsid w:val="00FC1E38"/>
    <w:rsid w:val="00FC253A"/>
    <w:rsid w:val="00FC255E"/>
    <w:rsid w:val="00FC31EB"/>
    <w:rsid w:val="00FC4552"/>
    <w:rsid w:val="00FC4E1B"/>
    <w:rsid w:val="00FC6592"/>
    <w:rsid w:val="00FC7086"/>
    <w:rsid w:val="00FC7F3A"/>
    <w:rsid w:val="00FD02E2"/>
    <w:rsid w:val="00FD05CD"/>
    <w:rsid w:val="00FD0804"/>
    <w:rsid w:val="00FD171C"/>
    <w:rsid w:val="00FD28F2"/>
    <w:rsid w:val="00FD2F9C"/>
    <w:rsid w:val="00FD303A"/>
    <w:rsid w:val="00FD32A2"/>
    <w:rsid w:val="00FD3369"/>
    <w:rsid w:val="00FD4DB1"/>
    <w:rsid w:val="00FD513D"/>
    <w:rsid w:val="00FD53C0"/>
    <w:rsid w:val="00FD717F"/>
    <w:rsid w:val="00FE01C6"/>
    <w:rsid w:val="00FE17B8"/>
    <w:rsid w:val="00FE19EA"/>
    <w:rsid w:val="00FE22B2"/>
    <w:rsid w:val="00FE307F"/>
    <w:rsid w:val="00FE3248"/>
    <w:rsid w:val="00FE324E"/>
    <w:rsid w:val="00FE40AD"/>
    <w:rsid w:val="00FE630D"/>
    <w:rsid w:val="00FE6C53"/>
    <w:rsid w:val="00FE79B3"/>
    <w:rsid w:val="00FE7FC1"/>
    <w:rsid w:val="00FF0A87"/>
    <w:rsid w:val="00FF0F4A"/>
    <w:rsid w:val="00FF1514"/>
    <w:rsid w:val="00FF2F88"/>
    <w:rsid w:val="00FF329D"/>
    <w:rsid w:val="00FF385A"/>
    <w:rsid w:val="00FF475E"/>
    <w:rsid w:val="00FF4E74"/>
    <w:rsid w:val="00FF7B1C"/>
    <w:rsid w:val="00FF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FCCF73A"/>
  <w15:docId w15:val="{FB3ACE43-2E04-4967-BE8A-3D84A4B3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390D"/>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851B4E"/>
    <w:pPr>
      <w:keepNext/>
      <w:pageBreakBefore/>
      <w:numPr>
        <w:numId w:val="10"/>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C76C0B"/>
    <w:pPr>
      <w:pageBreakBefore w:val="0"/>
      <w:numPr>
        <w:ilvl w:val="1"/>
      </w:numPr>
      <w:outlineLvl w:val="1"/>
    </w:pPr>
    <w:rPr>
      <w:bCs w:val="0"/>
      <w:iCs/>
      <w:caps w:val="0"/>
      <w:sz w:val="28"/>
      <w:szCs w:val="28"/>
    </w:rPr>
  </w:style>
  <w:style w:type="paragraph" w:styleId="Heading3">
    <w:name w:val="heading 3"/>
    <w:basedOn w:val="Heading2"/>
    <w:next w:val="Normal"/>
    <w:link w:val="Heading3Char"/>
    <w:qFormat/>
    <w:rsid w:val="006B4C62"/>
    <w:pPr>
      <w:numPr>
        <w:ilvl w:val="2"/>
      </w:numPr>
      <w:outlineLvl w:val="2"/>
    </w:pPr>
    <w:rPr>
      <w:bCs/>
      <w:sz w:val="24"/>
      <w:szCs w:val="26"/>
    </w:rPr>
  </w:style>
  <w:style w:type="paragraph" w:styleId="Heading4">
    <w:name w:val="heading 4"/>
    <w:basedOn w:val="Heading3"/>
    <w:next w:val="Normal"/>
    <w:link w:val="Heading4Char"/>
    <w:qFormat/>
    <w:rsid w:val="002B5B16"/>
    <w:pPr>
      <w:numPr>
        <w:ilvl w:val="3"/>
      </w:numPr>
      <w:outlineLvl w:val="3"/>
    </w:pPr>
    <w:rPr>
      <w:b w:val="0"/>
      <w:bCs w:val="0"/>
      <w:szCs w:val="28"/>
    </w:rPr>
  </w:style>
  <w:style w:type="paragraph" w:styleId="Heading5">
    <w:name w:val="heading 5"/>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10"/>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10"/>
      </w:numPr>
      <w:spacing w:before="240" w:after="60"/>
      <w:outlineLvl w:val="6"/>
    </w:pPr>
    <w:rPr>
      <w:sz w:val="24"/>
      <w:szCs w:val="24"/>
    </w:rPr>
  </w:style>
  <w:style w:type="paragraph" w:styleId="Heading8">
    <w:name w:val="heading 8"/>
    <w:basedOn w:val="Normal"/>
    <w:next w:val="Normal"/>
    <w:qFormat/>
    <w:rsid w:val="004F2863"/>
    <w:pPr>
      <w:numPr>
        <w:ilvl w:val="7"/>
        <w:numId w:val="10"/>
      </w:numPr>
      <w:spacing w:before="240" w:after="60"/>
      <w:outlineLvl w:val="7"/>
    </w:pPr>
    <w:rPr>
      <w:iCs/>
      <w:sz w:val="24"/>
      <w:szCs w:val="24"/>
    </w:rPr>
  </w:style>
  <w:style w:type="paragraph" w:styleId="Heading9">
    <w:name w:val="heading 9"/>
    <w:basedOn w:val="Normal"/>
    <w:next w:val="Normal"/>
    <w:qFormat/>
    <w:rsid w:val="00851B4E"/>
    <w:pPr>
      <w:numPr>
        <w:ilvl w:val="8"/>
        <w:numId w:val="10"/>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3"/>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4"/>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basedOn w:val="DefaultParagraphFont"/>
    <w:link w:val="Heading5"/>
    <w:rsid w:val="00FD513D"/>
    <w:rPr>
      <w:rFonts w:ascii="Arial" w:hAnsi="Arial" w:cs="Arial"/>
      <w:iCs/>
      <w:kern w:val="32"/>
      <w:sz w:val="22"/>
      <w:szCs w:val="26"/>
    </w:rPr>
  </w:style>
  <w:style w:type="character" w:customStyle="1" w:styleId="Heading1Char">
    <w:name w:val="Heading 1 Char"/>
    <w:link w:val="Heading1"/>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23"/>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character" w:styleId="UnresolvedMention">
    <w:name w:val="Unresolved Mention"/>
    <w:basedOn w:val="DefaultParagraphFont"/>
    <w:uiPriority w:val="99"/>
    <w:semiHidden/>
    <w:unhideWhenUsed/>
    <w:rsid w:val="00613CBE"/>
    <w:rPr>
      <w:color w:val="605E5C"/>
      <w:shd w:val="clear" w:color="auto" w:fill="E1DFDD"/>
    </w:rPr>
  </w:style>
  <w:style w:type="character" w:customStyle="1" w:styleId="Heading2Char">
    <w:name w:val="Heading 2 Char"/>
    <w:basedOn w:val="Heading1Char"/>
    <w:link w:val="Heading2"/>
    <w:rsid w:val="00B73D51"/>
    <w:rPr>
      <w:rFonts w:ascii="Arial" w:hAnsi="Arial" w:cs="Arial"/>
      <w:b/>
      <w:bCs w:val="0"/>
      <w:iCs/>
      <w:caps w:val="0"/>
      <w:kern w:val="32"/>
      <w:sz w:val="28"/>
      <w:szCs w:val="28"/>
    </w:rPr>
  </w:style>
  <w:style w:type="character" w:customStyle="1" w:styleId="Heading3Char">
    <w:name w:val="Heading 3 Char"/>
    <w:basedOn w:val="Heading2Char"/>
    <w:link w:val="Heading3"/>
    <w:rsid w:val="00B73D51"/>
    <w:rPr>
      <w:rFonts w:ascii="Arial" w:hAnsi="Arial" w:cs="Arial"/>
      <w:b/>
      <w:bCs/>
      <w:iCs/>
      <w:caps w:val="0"/>
      <w:kern w:val="32"/>
      <w:sz w:val="24"/>
      <w:szCs w:val="26"/>
    </w:rPr>
  </w:style>
  <w:style w:type="paragraph" w:customStyle="1" w:styleId="REUserHint">
    <w:name w:val="RE_UserHint"/>
    <w:basedOn w:val="Normal"/>
    <w:next w:val="Normal"/>
    <w:qFormat/>
    <w:rsid w:val="008F07C5"/>
    <w:pPr>
      <w:shd w:val="clear" w:color="auto" w:fill="D6E3BC" w:themeFill="accent3" w:themeFillTint="66"/>
    </w:pPr>
    <w:rPr>
      <w:i/>
      <w:color w:val="7F7F7F" w:themeColor="text1" w:themeTint="80"/>
    </w:rPr>
  </w:style>
  <w:style w:type="paragraph" w:customStyle="1" w:styleId="RELogSignal">
    <w:name w:val="RE_LogSignal"/>
    <w:basedOn w:val="Heading8"/>
    <w:qFormat/>
    <w:rsid w:val="001A1F13"/>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Parameter">
    <w:name w:val="RE_LogParameter"/>
    <w:basedOn w:val="Heading8"/>
    <w:next w:val="Normal"/>
    <w:qFormat/>
    <w:rsid w:val="009A3573"/>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62896">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170028404">
      <w:bodyDiv w:val="1"/>
      <w:marLeft w:val="0"/>
      <w:marRight w:val="0"/>
      <w:marTop w:val="0"/>
      <w:marBottom w:val="0"/>
      <w:divBdr>
        <w:top w:val="none" w:sz="0" w:space="0" w:color="auto"/>
        <w:left w:val="none" w:sz="0" w:space="0" w:color="auto"/>
        <w:bottom w:val="none" w:sz="0" w:space="0" w:color="auto"/>
        <w:right w:val="none" w:sz="0" w:space="0" w:color="auto"/>
      </w:divBdr>
    </w:div>
    <w:div w:id="171379109">
      <w:bodyDiv w:val="1"/>
      <w:marLeft w:val="0"/>
      <w:marRight w:val="0"/>
      <w:marTop w:val="0"/>
      <w:marBottom w:val="0"/>
      <w:divBdr>
        <w:top w:val="none" w:sz="0" w:space="0" w:color="auto"/>
        <w:left w:val="none" w:sz="0" w:space="0" w:color="auto"/>
        <w:bottom w:val="none" w:sz="0" w:space="0" w:color="auto"/>
        <w:right w:val="none" w:sz="0" w:space="0" w:color="auto"/>
      </w:divBdr>
    </w:div>
    <w:div w:id="173302990">
      <w:bodyDiv w:val="1"/>
      <w:marLeft w:val="0"/>
      <w:marRight w:val="0"/>
      <w:marTop w:val="0"/>
      <w:marBottom w:val="0"/>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500319282">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5845747">
      <w:bodyDiv w:val="1"/>
      <w:marLeft w:val="0"/>
      <w:marRight w:val="0"/>
      <w:marTop w:val="0"/>
      <w:marBottom w:val="0"/>
      <w:divBdr>
        <w:top w:val="none" w:sz="0" w:space="0" w:color="auto"/>
        <w:left w:val="none" w:sz="0" w:space="0" w:color="auto"/>
        <w:bottom w:val="none" w:sz="0" w:space="0" w:color="auto"/>
        <w:right w:val="none" w:sz="0" w:space="0" w:color="auto"/>
      </w:divBdr>
    </w:div>
    <w:div w:id="881751365">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69823568">
      <w:bodyDiv w:val="1"/>
      <w:marLeft w:val="0"/>
      <w:marRight w:val="0"/>
      <w:marTop w:val="0"/>
      <w:marBottom w:val="0"/>
      <w:divBdr>
        <w:top w:val="none" w:sz="0" w:space="0" w:color="auto"/>
        <w:left w:val="none" w:sz="0" w:space="0" w:color="auto"/>
        <w:bottom w:val="none" w:sz="0" w:space="0" w:color="auto"/>
        <w:right w:val="none" w:sz="0" w:space="0" w:color="auto"/>
      </w:divBdr>
    </w:div>
    <w:div w:id="1291088253">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07105689">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 w:id="214376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ford.com/display/RequirementsEngineering/Functional+Analysis+and+Architecture" TargetMode="External"/><Relationship Id="rId117" Type="http://schemas.openxmlformats.org/officeDocument/2006/relationships/oleObject" Target="embeddings/Microsoft_Visio_2003-2010_Drawing2.vsd"/><Relationship Id="rId21" Type="http://schemas.openxmlformats.org/officeDocument/2006/relationships/hyperlink" Target="http://wiki.ford.com/pages/viewpage.action?pageId=104991616&amp;src=contextnavpagetreemode" TargetMode="External"/><Relationship Id="rId42" Type="http://schemas.openxmlformats.org/officeDocument/2006/relationships/hyperlink" Target="https://pd3.spt.ford.com/sites/SystemsEngineering/SEC/sysml-teamsite/SysML%20Wiki/Sequence%20Diagram%20Basics.aspx"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image" Target="media/image5.png"/><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State+Charts?src=contextnavpagetreemode" TargetMode="External"/><Relationship Id="rId112" Type="http://schemas.openxmlformats.org/officeDocument/2006/relationships/image" Target="media/image9.png"/><Relationship Id="rId133" Type="http://schemas.openxmlformats.org/officeDocument/2006/relationships/hyperlink" Target="http://wiki.ford.com/display/RequirementsEngineering/Variant+Management" TargetMode="External"/><Relationship Id="rId138" Type="http://schemas.openxmlformats.org/officeDocument/2006/relationships/hyperlink" Target="http://wiki.ford.com/pages/viewpage.action?pageId=110594919&amp;src=contextnavpagetreemode" TargetMode="External"/><Relationship Id="rId154" Type="http://schemas.openxmlformats.org/officeDocument/2006/relationships/hyperlink" Target="https://pd3.spt.ford.com/sites/GlobalFunctionalSafety/Pages/default.aspx" TargetMode="External"/><Relationship Id="rId159" Type="http://schemas.openxmlformats.org/officeDocument/2006/relationships/hyperlink" Target="http://wiki.ford.com/pages/viewpage.action?pageId=176397025" TargetMode="External"/><Relationship Id="rId170" Type="http://schemas.openxmlformats.org/officeDocument/2006/relationships/theme" Target="theme/theme1.xml"/><Relationship Id="rId16" Type="http://schemas.openxmlformats.org/officeDocument/2006/relationships/hyperlink" Target="http://wiki.ford.com/display/RequirementsEngineering/How+to+use+the+Specification+Templates" TargetMode="External"/><Relationship Id="rId107" Type="http://schemas.openxmlformats.org/officeDocument/2006/relationships/hyperlink" Target="http://wiki.ford.com/display/RequirementsEngineering/How+to+write+better+requirements?src=contextnavpagetreemode" TargetMode="External"/><Relationship Id="rId11" Type="http://schemas.openxmlformats.org/officeDocument/2006/relationships/header" Target="header1.xml"/><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State+Charts?src=contextnavpagetreemode"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Adding+a+Logical+Signal+or+Parameter" TargetMode="External"/><Relationship Id="rId123" Type="http://schemas.openxmlformats.org/officeDocument/2006/relationships/hyperlink" Target="https://pd3.spt.ford.com/sites/SystemsEngineering/SEC/sysml-teamsite/SysML%20Wiki/Sequence%20Diagram%20Basics.aspx"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149" Type="http://schemas.openxmlformats.org/officeDocument/2006/relationships/image" Target="media/image15.png"/><Relationship Id="rId5" Type="http://schemas.openxmlformats.org/officeDocument/2006/relationships/numbering" Target="numbering.xml"/><Relationship Id="rId90" Type="http://schemas.openxmlformats.org/officeDocument/2006/relationships/image" Target="media/image7.emf"/><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s://pd3.spt.ford.com/sites/GlobalFunctionalSafety/Pages/default.aspx" TargetMode="External"/><Relationship Id="rId165" Type="http://schemas.openxmlformats.org/officeDocument/2006/relationships/header" Target="header2.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hyperlink" Target="http://wiki.ford.com/display/RequirementsEngineering/Data+Flow+Diagram?src=contextnavpagetreemode" TargetMode="External"/><Relationship Id="rId43" Type="http://schemas.openxmlformats.org/officeDocument/2006/relationships/hyperlink" Target="http://wiki.ford.com/display/RequirementsEngineering/How+to+use+the+Specification+Templa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pages/viewpage.action?pageId=176397025" TargetMode="External"/><Relationship Id="rId69" Type="http://schemas.openxmlformats.org/officeDocument/2006/relationships/hyperlink" Target="http://wiki.ford.com/display/RequirementsEngineering/Adding+a+Logical+Signal+or+Parameter" TargetMode="External"/><Relationship Id="rId113" Type="http://schemas.openxmlformats.org/officeDocument/2006/relationships/hyperlink" Target="http://wiki.ford.com/display/RequirementsEngineering/Adding+a+Logical+Signal+or+Parameter" TargetMode="External"/><Relationship Id="rId118" Type="http://schemas.openxmlformats.org/officeDocument/2006/relationships/hyperlink" Target="http://wiki.ford.com/display/RequirementsEngineering/Activity+Diagram?src=contextnavpagetreemode"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image" Target="media/image12.png"/><Relationship Id="rId80" Type="http://schemas.openxmlformats.org/officeDocument/2006/relationships/hyperlink" Target="http://wiki.ford.com/display/RequirementsEngineering/Requirements+Attributes" TargetMode="External"/><Relationship Id="rId85" Type="http://schemas.openxmlformats.org/officeDocument/2006/relationships/image" Target="media/image6.png"/><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2" Type="http://schemas.openxmlformats.org/officeDocument/2006/relationships/hyperlink" Target="http://wiki.ford.com/display/RequirementsEngineering/Specification+templates" TargetMode="External"/><Relationship Id="rId17" Type="http://schemas.openxmlformats.org/officeDocument/2006/relationships/hyperlink" Target="http://wiki.ford.com/display/RequirementsEngineering/Stakeholder+Analysis" TargetMode="External"/><Relationship Id="rId33" Type="http://schemas.openxmlformats.org/officeDocument/2006/relationships/image" Target="media/image3.png"/><Relationship Id="rId38" Type="http://schemas.openxmlformats.org/officeDocument/2006/relationships/image" Target="media/image4.jpg"/><Relationship Id="rId59" Type="http://schemas.openxmlformats.org/officeDocument/2006/relationships/comments" Target="comments.xml"/><Relationship Id="rId103" Type="http://schemas.openxmlformats.org/officeDocument/2006/relationships/hyperlink" Target="http://wiki.ford.com/pages/viewpage.action?pageId=110594919&amp;src=contextnavpagetreemode" TargetMode="External"/><Relationship Id="rId108" Type="http://schemas.openxmlformats.org/officeDocument/2006/relationships/hyperlink" Target="http://wiki.ford.com/pages/viewpage.action?pageId=176397025" TargetMode="External"/><Relationship Id="rId124" Type="http://schemas.openxmlformats.org/officeDocument/2006/relationships/hyperlink" Target="http://wiki.ford.com/display/RequirementsEngineering/How+to+use+the+Specification+Templa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Adding+a+Logical+Signal+or+Parameter"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oleObject" Target="embeddings/Microsoft_Visio_2003-2010_Drawing.vsd"/><Relationship Id="rId96" Type="http://schemas.openxmlformats.org/officeDocument/2006/relationships/hyperlink" Target="http://wiki.ford.com/pages/viewpage.action?pageId=176397025" TargetMode="External"/><Relationship Id="rId140" Type="http://schemas.openxmlformats.org/officeDocument/2006/relationships/image" Target="media/image13.png"/><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ww.fgti.ford.com/client/NewFGTI/CopyrightNotice.html"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vsemweb.ford.com:443/tc/launchapp?-attach=true&amp;-s=226TCSession&amp;-o=ZmZNi0JHx3NrTDAAAAAAAAAAAAA" TargetMode="External"/><Relationship Id="rId23" Type="http://schemas.openxmlformats.org/officeDocument/2006/relationships/hyperlink" Target="http://www.ieee.org/documents/ieeecitationref.pdf" TargetMode="External"/><Relationship Id="rId28" Type="http://schemas.openxmlformats.org/officeDocument/2006/relationships/hyperlink" Target="https://pd3.spt.ford.com/sites/SystemsEngineering/SEC/sysml-teamsite/SysML%20Wiki/Internal%20Block%20Diagram%20Basics.aspx" TargetMode="External"/><Relationship Id="rId36" Type="http://schemas.openxmlformats.org/officeDocument/2006/relationships/hyperlink" Target="http://wiki.ford.com/pages/viewpage.action?pageId=110594919&amp;src=contextnavpagetreemode"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How+to+use+the+Specification+Templates" TargetMode="External"/><Relationship Id="rId114" Type="http://schemas.openxmlformats.org/officeDocument/2006/relationships/hyperlink" Target="http://wiki.ford.com/display/RequirementsEngineering/Adding+a+Logical+Signal+or+Parameter" TargetMode="External"/><Relationship Id="rId119" Type="http://schemas.openxmlformats.org/officeDocument/2006/relationships/hyperlink" Target="https://pd3.spt.ford.com/sites/SystemsEngineering/SEC/sysml-teamsite/SysML%20Wiki/Activity%20Diagram%20Basics.aspx"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Variant+Management" TargetMode="External"/><Relationship Id="rId44" Type="http://schemas.openxmlformats.org/officeDocument/2006/relationships/hyperlink" Target="http://wiki.ford.com/display/RequirementsEngineering/How+to+write+better+requirements?src=contextnavpagetreemode" TargetMode="External"/><Relationship Id="rId52" Type="http://schemas.openxmlformats.org/officeDocument/2006/relationships/hyperlink" Target="http://wiki.ford.com/display/RequirementsEngineering/Requirements+Attributes" TargetMode="External"/><Relationship Id="rId60" Type="http://schemas.microsoft.com/office/2011/relationships/commentsExtended" Target="commentsExtended.xml"/><Relationship Id="rId65" Type="http://schemas.openxmlformats.org/officeDocument/2006/relationships/hyperlink" Target="https://pd3.spt.ford.com/sites/GlobalFunctionalSafety/Pages/default.aspx" TargetMode="External"/><Relationship Id="rId73" Type="http://schemas.openxmlformats.org/officeDocument/2006/relationships/hyperlink" Target="http://wiki.ford.com/display/RequirementsEngineering/How+to+write+better+requirements?src=contextnavpagetreemode"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pages/viewpage.action?pageId=176397025" TargetMode="External"/><Relationship Id="rId86" Type="http://schemas.openxmlformats.org/officeDocument/2006/relationships/hyperlink" Target="http://wiki.ford.com/display/RequirementsEngineering/Adding+a+Logical+Signal+or+Parameter"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Adding+a+Logical+Signal+or+Parameter" TargetMode="External"/><Relationship Id="rId122" Type="http://schemas.openxmlformats.org/officeDocument/2006/relationships/hyperlink" Target="http://wiki.ford.com/display/RequirementsEngineering/Sequence+Chart?src=contextnavpagetreemode" TargetMode="External"/><Relationship Id="rId130" Type="http://schemas.openxmlformats.org/officeDocument/2006/relationships/hyperlink" Target="http://wiki.ford.com/pages/viewpage.action?pageId=176397025" TargetMode="External"/><Relationship Id="rId135" Type="http://schemas.openxmlformats.org/officeDocument/2006/relationships/image" Target="media/image11.png"/><Relationship Id="rId143" Type="http://schemas.openxmlformats.org/officeDocument/2006/relationships/hyperlink" Target="http://wiki.ford.com/display/RequirementsEngineering/Requirements+Attributes" TargetMode="External"/><Relationship Id="rId148" Type="http://schemas.openxmlformats.org/officeDocument/2006/relationships/image" Target="media/image14.png"/><Relationship Id="rId151" Type="http://schemas.openxmlformats.org/officeDocument/2006/relationships/hyperlink" Target="http://wiki.ford.com/display/RequirementsEngineering/Requirements+Attributes" TargetMode="External"/><Relationship Id="rId156" Type="http://schemas.openxmlformats.org/officeDocument/2006/relationships/image" Target="media/image16.png"/><Relationship Id="rId164" Type="http://schemas.openxmlformats.org/officeDocument/2006/relationships/hyperlink" Target="http://wiki.ford.com/display/RequirementsEngineering/Adding+an+Encoding+Type" TargetMode="External"/><Relationship Id="rId16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iki.ford.com/display/RequirementsEngineering/How+to+use+the+Specification+Templates?src=contextnavpagetreemode" TargetMode="Externa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Activity+Diagram?src=contextnavpagetreemode" TargetMode="External"/><Relationship Id="rId109" Type="http://schemas.openxmlformats.org/officeDocument/2006/relationships/hyperlink" Target="https://pd3.spt.ford.com/sites/GlobalFunctionalSafety/Pages/default.aspx" TargetMode="External"/><Relationship Id="rId34" Type="http://schemas.openxmlformats.org/officeDocument/2006/relationships/hyperlink" Target="http://wiki.ford.com/display/RequirementsEngineering/Adding+a+Logical+Signal+or+Parameter"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s://pd3.spt.ford.com/sites/GlobalFunctionalSafety/Pages/default.aspx" TargetMode="External"/><Relationship Id="rId104" Type="http://schemas.openxmlformats.org/officeDocument/2006/relationships/hyperlink" Target="http://wiki.ford.com/display/RequirementsEngineering/State+Charts?src=contextnavpagetreemode" TargetMode="External"/><Relationship Id="rId120" Type="http://schemas.openxmlformats.org/officeDocument/2006/relationships/image" Target="media/image10.emf"/><Relationship Id="rId125" Type="http://schemas.openxmlformats.org/officeDocument/2006/relationships/hyperlink" Target="http://wiki.ford.com/display/RequirementsEngineering/How+to+write+better+requirements?src=contextnavpagetreemode" TargetMode="External"/><Relationship Id="rId141" Type="http://schemas.openxmlformats.org/officeDocument/2006/relationships/hyperlink" Target="http://wiki.ford.com/display/RequirementsEngineering/How+to+use+the+Specification+Templa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ford.com/pages/viewpage.action?pageId=110594919&amp;src=contextnavpagetreemode" TargetMode="External"/><Relationship Id="rId92" Type="http://schemas.openxmlformats.org/officeDocument/2006/relationships/hyperlink" Target="http://wiki.ford.com/display/RequirementsEngineering/How+to+use+the+Specification+Templates" TargetMode="External"/><Relationship Id="rId162" Type="http://schemas.openxmlformats.org/officeDocument/2006/relationships/hyperlink" Target="http://wiki.ford.com/display/RequirementsEngineering/Adding+a+Logical+Signal+or+Parameter" TargetMode="External"/><Relationship Id="rId2" Type="http://schemas.openxmlformats.org/officeDocument/2006/relationships/customXml" Target="../customXml/item2.xml"/><Relationship Id="rId29"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24" Type="http://schemas.openxmlformats.org/officeDocument/2006/relationships/hyperlink" Target="http://wiki.ford.com/display/RequirementsEngineering/Glossary?src=contextnavpagetreemode" TargetMode="External"/><Relationship Id="rId40" Type="http://schemas.openxmlformats.org/officeDocument/2006/relationships/hyperlink" Target="https://pd3.spt.ford.com/sites/SystemsEngineering/SEC/sysml-teamsite/SysML%20Wiki/Activity%20Diagram%20Basics.aspx"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Variant+Management" TargetMode="External"/><Relationship Id="rId87" Type="http://schemas.openxmlformats.org/officeDocument/2006/relationships/hyperlink" Target="http://wiki.ford.com/display/RequirementsEngineering/Adding+a+Logical+Signal+or+Parameter" TargetMode="External"/><Relationship Id="rId110" Type="http://schemas.openxmlformats.org/officeDocument/2006/relationships/hyperlink" Target="http://wiki.ford.com/display/RequirementsEngineering/Variant+Management" TargetMode="External"/><Relationship Id="rId115" Type="http://schemas.openxmlformats.org/officeDocument/2006/relationships/hyperlink" Target="http://wiki.ford.com/pages/viewpage.action?pageId=110594919&amp;src=contextnavpagetreemode" TargetMode="External"/><Relationship Id="rId131" Type="http://schemas.openxmlformats.org/officeDocument/2006/relationships/hyperlink" Target="https://pd3.spt.ford.com/sites/GlobalFunctionalSafety/Pages/default.aspx" TargetMode="External"/><Relationship Id="rId136" Type="http://schemas.openxmlformats.org/officeDocument/2006/relationships/hyperlink" Target="http://wiki.ford.com/display/RequirementsEngineering/Adding+a+Logical+Signal+or+Parameter" TargetMode="External"/><Relationship Id="rId157" Type="http://schemas.openxmlformats.org/officeDocument/2006/relationships/hyperlink" Target="http://wiki.ford.com/display/RequirementsEngineering/Requirements+Attributes" TargetMode="External"/><Relationship Id="rId61" Type="http://schemas.microsoft.com/office/2016/09/relationships/commentsIds" Target="commentsIds.xml"/><Relationship Id="rId82" Type="http://schemas.openxmlformats.org/officeDocument/2006/relationships/hyperlink" Target="https://pd3.spt.ford.com/sites/GlobalFunctionalSafety/Pages/default.aspx" TargetMode="External"/><Relationship Id="rId152"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Requirements+Engineering+for+SW+Enabled+Features" TargetMode="External"/><Relationship Id="rId14" Type="http://schemas.openxmlformats.org/officeDocument/2006/relationships/hyperlink" Target="http://wiki.ford.com/display/RequirementsEngineering/Requirements+Engineering+for+SW+Enabled+Features" TargetMode="External"/><Relationship Id="rId30" Type="http://schemas.openxmlformats.org/officeDocument/2006/relationships/image" Target="media/image2.PNG"/><Relationship Id="rId35" Type="http://schemas.openxmlformats.org/officeDocument/2006/relationships/hyperlink" Target="http://wiki.ford.com/display/RequirementsEngineering/Adding+a+Logical+Signal+or+Parameter"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image" Target="media/image8.png"/><Relationship Id="rId105" Type="http://schemas.openxmlformats.org/officeDocument/2006/relationships/oleObject" Target="embeddings/Microsoft_Visio_2003-2010_Drawing1.vsd"/><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How+to+use+the+Specification+Templates" TargetMode="External"/><Relationship Id="rId93" Type="http://schemas.openxmlformats.org/officeDocument/2006/relationships/hyperlink" Target="http://wiki.ford.com/display/RequirementsEngineering/How+to+write+better+requirements?src=contextnavpagetreemode" TargetMode="External"/><Relationship Id="rId98" Type="http://schemas.openxmlformats.org/officeDocument/2006/relationships/hyperlink" Target="http://wiki.ford.com/display/RequirementsEngineering/Variant+Management" TargetMode="External"/><Relationship Id="rId121" Type="http://schemas.openxmlformats.org/officeDocument/2006/relationships/oleObject" Target="embeddings/Microsoft_Visio_2003-2010_Drawing3.vsd"/><Relationship Id="rId142" Type="http://schemas.openxmlformats.org/officeDocument/2006/relationships/hyperlink" Target="http://wiki.ford.com/display/RequirementsEngineering/How+to+write+better+requirements?src=contextnavpagetreemode" TargetMode="External"/><Relationship Id="rId163" Type="http://schemas.openxmlformats.org/officeDocument/2006/relationships/hyperlink" Target="http://wiki.ford.com/display/RequirementsEngineering/Adding+a+Logical+Signal+or+Parameter" TargetMode="External"/><Relationship Id="rId3" Type="http://schemas.openxmlformats.org/officeDocument/2006/relationships/customXml" Target="../customXml/item3.xml"/><Relationship Id="rId25" Type="http://schemas.openxmlformats.org/officeDocument/2006/relationships/hyperlink" Target="http://wiki.ford.com/display/RequirementsEngineering/Glossary?src=contextnavpagetreemode" TargetMode="External"/><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State+Charts?src=contextnavpagetreemode" TargetMode="External"/><Relationship Id="rId137" Type="http://schemas.openxmlformats.org/officeDocument/2006/relationships/hyperlink" Target="http://wiki.ford.com/display/RequirementsEngineering/Adding+a+Logical+Signal+or+Parameter"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hyperlink" Target="http://wiki.ford.com/display/RequirementsEngineering/Sequence+Chart?src=contextnavpagetreemode"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Variant+Management" TargetMode="External"/><Relationship Id="rId88" Type="http://schemas.openxmlformats.org/officeDocument/2006/relationships/hyperlink" Target="http://wiki.ford.com/pages/viewpage.action?pageId=110594919&amp;src=contextnavpagetreemode"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HMI+Functions" TargetMode="External"/><Relationship Id="rId153" Type="http://schemas.openxmlformats.org/officeDocument/2006/relationships/hyperlink" Target="http://wiki.ford.com/pages/viewpage.action?pageId=1763970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irschm\Documents\VCSE\My%20Features\F003110%20Rear%20Seat%20Controls%20Lockout\Feature%20Documents\Function%20&amp;%20Implementation%20Spec\FunctionGroupSpec_F003110%20Rear%20Seat%20Controls%20Lockout%20(RSCL)-%20draf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13F91E01B47DEB95FAABC59C993C2"/>
        <w:category>
          <w:name w:val="Allgemein"/>
          <w:gallery w:val="placeholder"/>
        </w:category>
        <w:types>
          <w:type w:val="bbPlcHdr"/>
        </w:types>
        <w:behaviors>
          <w:behavior w:val="content"/>
        </w:behaviors>
        <w:guid w:val="{FFA692C7-3A3E-4449-AA6F-935B4204683A}"/>
      </w:docPartPr>
      <w:docPartBody>
        <w:p w:rsidR="00034F58" w:rsidRDefault="00DB64AF" w:rsidP="00DB64AF">
          <w:pPr>
            <w:pStyle w:val="EF513F91E01B47DEB95FAABC59C993C2"/>
          </w:pPr>
          <w:r w:rsidRPr="00372F13">
            <w:rPr>
              <w:rStyle w:val="PlaceholderText"/>
              <w:color w:val="000000" w:themeColor="text1"/>
              <w:sz w:val="16"/>
              <w:szCs w:val="16"/>
            </w:rPr>
            <w:t>Choose an item.</w:t>
          </w:r>
        </w:p>
      </w:docPartBody>
    </w:docPart>
    <w:docPart>
      <w:docPartPr>
        <w:name w:val="889FE76200984637B833818683E801F8"/>
        <w:category>
          <w:name w:val="Allgemein"/>
          <w:gallery w:val="placeholder"/>
        </w:category>
        <w:types>
          <w:type w:val="bbPlcHdr"/>
        </w:types>
        <w:behaviors>
          <w:behavior w:val="content"/>
        </w:behaviors>
        <w:guid w:val="{3E923195-9F2D-4EFF-BCFE-0F88CDF487A3}"/>
      </w:docPartPr>
      <w:docPartBody>
        <w:p w:rsidR="00034F58" w:rsidRDefault="00DB64AF" w:rsidP="00DB64AF">
          <w:pPr>
            <w:pStyle w:val="889FE76200984637B833818683E801F8"/>
          </w:pPr>
          <w:r w:rsidRPr="00372F13">
            <w:rPr>
              <w:rStyle w:val="PlaceholderText"/>
              <w:color w:val="000000" w:themeColor="text1"/>
              <w:sz w:val="16"/>
              <w:szCs w:val="18"/>
            </w:rPr>
            <w:t>Choose an item.</w:t>
          </w:r>
        </w:p>
      </w:docPartBody>
    </w:docPart>
    <w:docPart>
      <w:docPartPr>
        <w:name w:val="5569BC5DFBB84B16BDBECCD7E990B1C1"/>
        <w:category>
          <w:name w:val="Allgemein"/>
          <w:gallery w:val="placeholder"/>
        </w:category>
        <w:types>
          <w:type w:val="bbPlcHdr"/>
        </w:types>
        <w:behaviors>
          <w:behavior w:val="content"/>
        </w:behaviors>
        <w:guid w:val="{400E56BA-DAC0-463C-B1E4-240C6C0A5DC3}"/>
      </w:docPartPr>
      <w:docPartBody>
        <w:p w:rsidR="00034F58" w:rsidRDefault="00DB64AF" w:rsidP="00DB64AF">
          <w:pPr>
            <w:pStyle w:val="5569BC5DFBB84B16BDBECCD7E990B1C1"/>
          </w:pPr>
          <w:r w:rsidRPr="00633ABB">
            <w:rPr>
              <w:rFonts w:cs="Arial"/>
              <w:sz w:val="16"/>
              <w:szCs w:val="14"/>
            </w:rPr>
            <w:t>Choose an item.</w:t>
          </w:r>
        </w:p>
      </w:docPartBody>
    </w:docPart>
    <w:docPart>
      <w:docPartPr>
        <w:name w:val="0F0604BCEC494F7894FC836D75E8EEA5"/>
        <w:category>
          <w:name w:val="Allgemein"/>
          <w:gallery w:val="placeholder"/>
        </w:category>
        <w:types>
          <w:type w:val="bbPlcHdr"/>
        </w:types>
        <w:behaviors>
          <w:behavior w:val="content"/>
        </w:behaviors>
        <w:guid w:val="{653B7019-DC3E-49CC-92EC-9A115F8B2075}"/>
      </w:docPartPr>
      <w:docPartBody>
        <w:p w:rsidR="00034F58" w:rsidRDefault="00DB64AF" w:rsidP="00DB64AF">
          <w:pPr>
            <w:pStyle w:val="0F0604BCEC494F7894FC836D75E8EEA5"/>
          </w:pPr>
          <w:r w:rsidRPr="00372F13">
            <w:rPr>
              <w:rStyle w:val="PlaceholderText"/>
              <w:color w:val="000000" w:themeColor="text1"/>
              <w:sz w:val="16"/>
              <w:szCs w:val="16"/>
            </w:rPr>
            <w:t>Choose an item.</w:t>
          </w:r>
        </w:p>
      </w:docPartBody>
    </w:docPart>
    <w:docPart>
      <w:docPartPr>
        <w:name w:val="9C6804242CFF44FEB914BA659044853B"/>
        <w:category>
          <w:name w:val="Allgemein"/>
          <w:gallery w:val="placeholder"/>
        </w:category>
        <w:types>
          <w:type w:val="bbPlcHdr"/>
        </w:types>
        <w:behaviors>
          <w:behavior w:val="content"/>
        </w:behaviors>
        <w:guid w:val="{5C695524-5608-4AEC-80AE-738C5C9BCE4B}"/>
      </w:docPartPr>
      <w:docPartBody>
        <w:p w:rsidR="00034F58" w:rsidRDefault="00DB64AF" w:rsidP="00DB64AF">
          <w:pPr>
            <w:pStyle w:val="9C6804242CFF44FEB914BA659044853B"/>
          </w:pPr>
          <w:r w:rsidRPr="00372F13">
            <w:rPr>
              <w:rStyle w:val="PlaceholderText"/>
              <w:color w:val="000000" w:themeColor="text1"/>
              <w:sz w:val="16"/>
              <w:szCs w:val="18"/>
            </w:rPr>
            <w:t>Choose an item.</w:t>
          </w:r>
        </w:p>
      </w:docPartBody>
    </w:docPart>
    <w:docPart>
      <w:docPartPr>
        <w:name w:val="C14C8942069D494F993BECE3A0253310"/>
        <w:category>
          <w:name w:val="Allgemein"/>
          <w:gallery w:val="placeholder"/>
        </w:category>
        <w:types>
          <w:type w:val="bbPlcHdr"/>
        </w:types>
        <w:behaviors>
          <w:behavior w:val="content"/>
        </w:behaviors>
        <w:guid w:val="{BA5B4018-00CC-4846-85E9-869A821CC6D3}"/>
      </w:docPartPr>
      <w:docPartBody>
        <w:p w:rsidR="00034F58" w:rsidRDefault="00DB64AF" w:rsidP="00DB64AF">
          <w:pPr>
            <w:pStyle w:val="C14C8942069D494F993BECE3A0253310"/>
          </w:pPr>
          <w:r w:rsidRPr="00633ABB">
            <w:rPr>
              <w:rFonts w:cs="Arial"/>
              <w:sz w:val="16"/>
              <w:szCs w:val="14"/>
            </w:rPr>
            <w:t>Choose an item.</w:t>
          </w:r>
        </w:p>
      </w:docPartBody>
    </w:docPart>
    <w:docPart>
      <w:docPartPr>
        <w:name w:val="800B6618DC13425191D2F85A3D34EDBF"/>
        <w:category>
          <w:name w:val="Allgemein"/>
          <w:gallery w:val="placeholder"/>
        </w:category>
        <w:types>
          <w:type w:val="bbPlcHdr"/>
        </w:types>
        <w:behaviors>
          <w:behavior w:val="content"/>
        </w:behaviors>
        <w:guid w:val="{BD21B763-FB79-41F8-8A53-01F444944588}"/>
      </w:docPartPr>
      <w:docPartBody>
        <w:p w:rsidR="008D34B6" w:rsidRDefault="00E4433A" w:rsidP="00E4433A">
          <w:pPr>
            <w:pStyle w:val="800B6618DC13425191D2F85A3D34EDBF"/>
          </w:pPr>
          <w:r w:rsidRPr="00372F13">
            <w:rPr>
              <w:rStyle w:val="PlaceholderText"/>
              <w:color w:val="000000" w:themeColor="text1"/>
              <w:sz w:val="16"/>
              <w:szCs w:val="16"/>
            </w:rPr>
            <w:t>Choose an item.</w:t>
          </w:r>
        </w:p>
      </w:docPartBody>
    </w:docPart>
    <w:docPart>
      <w:docPartPr>
        <w:name w:val="4E30E06CD1F24076AABF315D452B4598"/>
        <w:category>
          <w:name w:val="Allgemein"/>
          <w:gallery w:val="placeholder"/>
        </w:category>
        <w:types>
          <w:type w:val="bbPlcHdr"/>
        </w:types>
        <w:behaviors>
          <w:behavior w:val="content"/>
        </w:behaviors>
        <w:guid w:val="{767CD6D1-C079-4638-8735-5C4E29AA9B1A}"/>
      </w:docPartPr>
      <w:docPartBody>
        <w:p w:rsidR="008D34B6" w:rsidRDefault="00E4433A" w:rsidP="00E4433A">
          <w:pPr>
            <w:pStyle w:val="4E30E06CD1F24076AABF315D452B4598"/>
          </w:pPr>
          <w:r w:rsidRPr="00372F13">
            <w:rPr>
              <w:rStyle w:val="PlaceholderText"/>
              <w:color w:val="000000" w:themeColor="text1"/>
              <w:sz w:val="16"/>
              <w:szCs w:val="18"/>
            </w:rPr>
            <w:t>Choose an item.</w:t>
          </w:r>
        </w:p>
      </w:docPartBody>
    </w:docPart>
    <w:docPart>
      <w:docPartPr>
        <w:name w:val="9E2040C6D27E4BFA82F6B087853ACC3C"/>
        <w:category>
          <w:name w:val="Allgemein"/>
          <w:gallery w:val="placeholder"/>
        </w:category>
        <w:types>
          <w:type w:val="bbPlcHdr"/>
        </w:types>
        <w:behaviors>
          <w:behavior w:val="content"/>
        </w:behaviors>
        <w:guid w:val="{F11DD721-756A-42C2-8573-B40E8B3EA268}"/>
      </w:docPartPr>
      <w:docPartBody>
        <w:p w:rsidR="008D34B6" w:rsidRDefault="00E4433A" w:rsidP="00E4433A">
          <w:pPr>
            <w:pStyle w:val="9E2040C6D27E4BFA82F6B087853ACC3C"/>
          </w:pPr>
          <w:r w:rsidRPr="00633ABB">
            <w:rPr>
              <w:rFonts w:cs="Arial"/>
              <w:sz w:val="16"/>
              <w:szCs w:val="14"/>
            </w:rPr>
            <w:t>Choose an item.</w:t>
          </w:r>
        </w:p>
      </w:docPartBody>
    </w:docPart>
    <w:docPart>
      <w:docPartPr>
        <w:name w:val="B849423FC3F4454FA205B730AB2D32AE"/>
        <w:category>
          <w:name w:val="Allgemein"/>
          <w:gallery w:val="placeholder"/>
        </w:category>
        <w:types>
          <w:type w:val="bbPlcHdr"/>
        </w:types>
        <w:behaviors>
          <w:behavior w:val="content"/>
        </w:behaviors>
        <w:guid w:val="{8BE79C63-E54E-4D27-BB27-456D4E0034EA}"/>
      </w:docPartPr>
      <w:docPartBody>
        <w:p w:rsidR="008D34B6" w:rsidRDefault="008D34B6" w:rsidP="008D34B6">
          <w:pPr>
            <w:pStyle w:val="B849423FC3F4454FA205B730AB2D32AE"/>
          </w:pPr>
          <w:r w:rsidRPr="00372F13">
            <w:rPr>
              <w:rStyle w:val="PlaceholderText"/>
              <w:color w:val="000000" w:themeColor="text1"/>
              <w:sz w:val="16"/>
              <w:szCs w:val="16"/>
            </w:rPr>
            <w:t>Choose an item.</w:t>
          </w:r>
        </w:p>
      </w:docPartBody>
    </w:docPart>
    <w:docPart>
      <w:docPartPr>
        <w:name w:val="D3286092734E4C248FB3641440A7A54B"/>
        <w:category>
          <w:name w:val="Allgemein"/>
          <w:gallery w:val="placeholder"/>
        </w:category>
        <w:types>
          <w:type w:val="bbPlcHdr"/>
        </w:types>
        <w:behaviors>
          <w:behavior w:val="content"/>
        </w:behaviors>
        <w:guid w:val="{66FCE011-16F5-4440-8142-1AB81C4642F9}"/>
      </w:docPartPr>
      <w:docPartBody>
        <w:p w:rsidR="008D34B6" w:rsidRDefault="008D34B6" w:rsidP="008D34B6">
          <w:pPr>
            <w:pStyle w:val="D3286092734E4C248FB3641440A7A54B"/>
          </w:pPr>
          <w:r w:rsidRPr="00372F13">
            <w:rPr>
              <w:rStyle w:val="PlaceholderText"/>
              <w:color w:val="000000" w:themeColor="text1"/>
              <w:sz w:val="16"/>
              <w:szCs w:val="18"/>
            </w:rPr>
            <w:t>Choose an item.</w:t>
          </w:r>
        </w:p>
      </w:docPartBody>
    </w:docPart>
    <w:docPart>
      <w:docPartPr>
        <w:name w:val="840E290919604BFBA43B7ADA8630E9F7"/>
        <w:category>
          <w:name w:val="Allgemein"/>
          <w:gallery w:val="placeholder"/>
        </w:category>
        <w:types>
          <w:type w:val="bbPlcHdr"/>
        </w:types>
        <w:behaviors>
          <w:behavior w:val="content"/>
        </w:behaviors>
        <w:guid w:val="{76B79982-4C0E-4CD7-AB95-854593660FFE}"/>
      </w:docPartPr>
      <w:docPartBody>
        <w:p w:rsidR="008D34B6" w:rsidRDefault="008D34B6" w:rsidP="008D34B6">
          <w:pPr>
            <w:pStyle w:val="840E290919604BFBA43B7ADA8630E9F7"/>
          </w:pPr>
          <w:r w:rsidRPr="00633ABB">
            <w:rPr>
              <w:rFonts w:cs="Arial"/>
              <w:sz w:val="16"/>
              <w:szCs w:val="14"/>
            </w:rPr>
            <w:t>Choose an item.</w:t>
          </w:r>
        </w:p>
      </w:docPartBody>
    </w:docPart>
    <w:docPart>
      <w:docPartPr>
        <w:name w:val="0083FF6DEE694024967D751709F3555C"/>
        <w:category>
          <w:name w:val="Allgemein"/>
          <w:gallery w:val="placeholder"/>
        </w:category>
        <w:types>
          <w:type w:val="bbPlcHdr"/>
        </w:types>
        <w:behaviors>
          <w:behavior w:val="content"/>
        </w:behaviors>
        <w:guid w:val="{91BC34B6-F326-44DD-92B1-54E0ED3B5D12}"/>
      </w:docPartPr>
      <w:docPartBody>
        <w:p w:rsidR="008D34B6" w:rsidRDefault="008D34B6" w:rsidP="008D34B6">
          <w:pPr>
            <w:pStyle w:val="0083FF6DEE694024967D751709F3555C"/>
          </w:pPr>
          <w:r w:rsidRPr="00372F13">
            <w:rPr>
              <w:rStyle w:val="PlaceholderText"/>
              <w:color w:val="000000" w:themeColor="text1"/>
              <w:sz w:val="16"/>
              <w:szCs w:val="16"/>
            </w:rPr>
            <w:t>Choose an item.</w:t>
          </w:r>
        </w:p>
      </w:docPartBody>
    </w:docPart>
    <w:docPart>
      <w:docPartPr>
        <w:name w:val="AA0B6EA706404A3E895749BB95CFAEE1"/>
        <w:category>
          <w:name w:val="Allgemein"/>
          <w:gallery w:val="placeholder"/>
        </w:category>
        <w:types>
          <w:type w:val="bbPlcHdr"/>
        </w:types>
        <w:behaviors>
          <w:behavior w:val="content"/>
        </w:behaviors>
        <w:guid w:val="{0B6A96E3-3431-43BB-9266-84CBAC6B0D74}"/>
      </w:docPartPr>
      <w:docPartBody>
        <w:p w:rsidR="008D34B6" w:rsidRDefault="008D34B6" w:rsidP="008D34B6">
          <w:pPr>
            <w:pStyle w:val="AA0B6EA706404A3E895749BB95CFAEE1"/>
          </w:pPr>
          <w:r w:rsidRPr="00372F13">
            <w:rPr>
              <w:rStyle w:val="PlaceholderText"/>
              <w:color w:val="000000" w:themeColor="text1"/>
              <w:sz w:val="16"/>
              <w:szCs w:val="18"/>
            </w:rPr>
            <w:t>Choose an item.</w:t>
          </w:r>
        </w:p>
      </w:docPartBody>
    </w:docPart>
    <w:docPart>
      <w:docPartPr>
        <w:name w:val="06EFEFCEC970425EB80F05A6438C27E0"/>
        <w:category>
          <w:name w:val="Allgemein"/>
          <w:gallery w:val="placeholder"/>
        </w:category>
        <w:types>
          <w:type w:val="bbPlcHdr"/>
        </w:types>
        <w:behaviors>
          <w:behavior w:val="content"/>
        </w:behaviors>
        <w:guid w:val="{59FA2830-5CBE-452F-8CF1-B02EEA1AC6CE}"/>
      </w:docPartPr>
      <w:docPartBody>
        <w:p w:rsidR="008D34B6" w:rsidRDefault="008D34B6" w:rsidP="008D34B6">
          <w:pPr>
            <w:pStyle w:val="06EFEFCEC970425EB80F05A6438C27E0"/>
          </w:pPr>
          <w:r w:rsidRPr="00633ABB">
            <w:rPr>
              <w:rFonts w:cs="Arial"/>
              <w:sz w:val="16"/>
              <w:szCs w:val="14"/>
            </w:rPr>
            <w:t>Choose an item.</w:t>
          </w:r>
        </w:p>
      </w:docPartBody>
    </w:docPart>
    <w:docPart>
      <w:docPartPr>
        <w:name w:val="6BB084DB7F7E4B3C854D1D1555FEBBAA"/>
        <w:category>
          <w:name w:val="Allgemein"/>
          <w:gallery w:val="placeholder"/>
        </w:category>
        <w:types>
          <w:type w:val="bbPlcHdr"/>
        </w:types>
        <w:behaviors>
          <w:behavior w:val="content"/>
        </w:behaviors>
        <w:guid w:val="{8A7B4C92-761D-409C-A9A4-A602F9055138}"/>
      </w:docPartPr>
      <w:docPartBody>
        <w:p w:rsidR="008D34B6" w:rsidRDefault="008D34B6" w:rsidP="008D34B6">
          <w:pPr>
            <w:pStyle w:val="6BB084DB7F7E4B3C854D1D1555FEBBAA"/>
          </w:pPr>
          <w:r w:rsidRPr="00372F13">
            <w:rPr>
              <w:rStyle w:val="PlaceholderText"/>
              <w:color w:val="000000" w:themeColor="text1"/>
              <w:sz w:val="16"/>
              <w:szCs w:val="16"/>
            </w:rPr>
            <w:t>Choose an item.</w:t>
          </w:r>
        </w:p>
      </w:docPartBody>
    </w:docPart>
    <w:docPart>
      <w:docPartPr>
        <w:name w:val="F5A46933F9AF4A68B52EC1B2975A03B4"/>
        <w:category>
          <w:name w:val="Allgemein"/>
          <w:gallery w:val="placeholder"/>
        </w:category>
        <w:types>
          <w:type w:val="bbPlcHdr"/>
        </w:types>
        <w:behaviors>
          <w:behavior w:val="content"/>
        </w:behaviors>
        <w:guid w:val="{975037A5-AA0C-4950-8F15-E7D1D1D6F279}"/>
      </w:docPartPr>
      <w:docPartBody>
        <w:p w:rsidR="008D34B6" w:rsidRDefault="008D34B6" w:rsidP="008D34B6">
          <w:pPr>
            <w:pStyle w:val="F5A46933F9AF4A68B52EC1B2975A03B4"/>
          </w:pPr>
          <w:r w:rsidRPr="00372F13">
            <w:rPr>
              <w:rStyle w:val="PlaceholderText"/>
              <w:color w:val="000000" w:themeColor="text1"/>
              <w:sz w:val="16"/>
              <w:szCs w:val="18"/>
            </w:rPr>
            <w:t>Choose an item.</w:t>
          </w:r>
        </w:p>
      </w:docPartBody>
    </w:docPart>
    <w:docPart>
      <w:docPartPr>
        <w:name w:val="891915FF9E6144E5BA0F2C15CFF0A6E1"/>
        <w:category>
          <w:name w:val="Allgemein"/>
          <w:gallery w:val="placeholder"/>
        </w:category>
        <w:types>
          <w:type w:val="bbPlcHdr"/>
        </w:types>
        <w:behaviors>
          <w:behavior w:val="content"/>
        </w:behaviors>
        <w:guid w:val="{EE1A47A2-3DB9-43FD-A23A-0EB31758D90D}"/>
      </w:docPartPr>
      <w:docPartBody>
        <w:p w:rsidR="008D34B6" w:rsidRDefault="008D34B6" w:rsidP="008D34B6">
          <w:pPr>
            <w:pStyle w:val="891915FF9E6144E5BA0F2C15CFF0A6E1"/>
          </w:pPr>
          <w:r w:rsidRPr="00633ABB">
            <w:rPr>
              <w:rFonts w:cs="Arial"/>
              <w:sz w:val="16"/>
              <w:szCs w:val="14"/>
            </w:rPr>
            <w:t>Choose an item.</w:t>
          </w:r>
        </w:p>
      </w:docPartBody>
    </w:docPart>
    <w:docPart>
      <w:docPartPr>
        <w:name w:val="B86C839653F94372BAD54A5C150FD0EB"/>
        <w:category>
          <w:name w:val="Allgemein"/>
          <w:gallery w:val="placeholder"/>
        </w:category>
        <w:types>
          <w:type w:val="bbPlcHdr"/>
        </w:types>
        <w:behaviors>
          <w:behavior w:val="content"/>
        </w:behaviors>
        <w:guid w:val="{F215106D-7589-41C5-B225-81C5ED46B5EB}"/>
      </w:docPartPr>
      <w:docPartBody>
        <w:p w:rsidR="008D34B6" w:rsidRDefault="008D34B6" w:rsidP="008D34B6">
          <w:pPr>
            <w:pStyle w:val="B86C839653F94372BAD54A5C150FD0EB"/>
          </w:pPr>
          <w:r w:rsidRPr="00372F13">
            <w:rPr>
              <w:rStyle w:val="PlaceholderText"/>
              <w:color w:val="000000" w:themeColor="text1"/>
              <w:sz w:val="16"/>
              <w:szCs w:val="16"/>
            </w:rPr>
            <w:t>Choose an item.</w:t>
          </w:r>
        </w:p>
      </w:docPartBody>
    </w:docPart>
    <w:docPart>
      <w:docPartPr>
        <w:name w:val="E090F76E9D1744FAB9608A5DF1323907"/>
        <w:category>
          <w:name w:val="Allgemein"/>
          <w:gallery w:val="placeholder"/>
        </w:category>
        <w:types>
          <w:type w:val="bbPlcHdr"/>
        </w:types>
        <w:behaviors>
          <w:behavior w:val="content"/>
        </w:behaviors>
        <w:guid w:val="{E11239CB-E4F3-4DEC-80EB-5489B92A7BB3}"/>
      </w:docPartPr>
      <w:docPartBody>
        <w:p w:rsidR="008D34B6" w:rsidRDefault="008D34B6" w:rsidP="008D34B6">
          <w:pPr>
            <w:pStyle w:val="E090F76E9D1744FAB9608A5DF1323907"/>
          </w:pPr>
          <w:r w:rsidRPr="00372F13">
            <w:rPr>
              <w:rStyle w:val="PlaceholderText"/>
              <w:color w:val="000000" w:themeColor="text1"/>
              <w:sz w:val="16"/>
              <w:szCs w:val="18"/>
            </w:rPr>
            <w:t>Choose an item.</w:t>
          </w:r>
        </w:p>
      </w:docPartBody>
    </w:docPart>
    <w:docPart>
      <w:docPartPr>
        <w:name w:val="F50D2EFD486549469BC9450D38FE9318"/>
        <w:category>
          <w:name w:val="Allgemein"/>
          <w:gallery w:val="placeholder"/>
        </w:category>
        <w:types>
          <w:type w:val="bbPlcHdr"/>
        </w:types>
        <w:behaviors>
          <w:behavior w:val="content"/>
        </w:behaviors>
        <w:guid w:val="{B1CF9A82-FBE5-4EE7-9B5F-3421D2EBB54C}"/>
      </w:docPartPr>
      <w:docPartBody>
        <w:p w:rsidR="008D34B6" w:rsidRDefault="008D34B6" w:rsidP="008D34B6">
          <w:pPr>
            <w:pStyle w:val="F50D2EFD486549469BC9450D38FE9318"/>
          </w:pPr>
          <w:r w:rsidRPr="00633ABB">
            <w:rPr>
              <w:rFonts w:cs="Arial"/>
              <w:sz w:val="16"/>
              <w:szCs w:val="14"/>
            </w:rPr>
            <w:t>Choose an item.</w:t>
          </w:r>
        </w:p>
      </w:docPartBody>
    </w:docPart>
    <w:docPart>
      <w:docPartPr>
        <w:name w:val="0C68B0FF20EB477991A305B2BB70F582"/>
        <w:category>
          <w:name w:val="Allgemein"/>
          <w:gallery w:val="placeholder"/>
        </w:category>
        <w:types>
          <w:type w:val="bbPlcHdr"/>
        </w:types>
        <w:behaviors>
          <w:behavior w:val="content"/>
        </w:behaviors>
        <w:guid w:val="{A26CEA09-6ED7-4C00-B72F-E33A84D7F7CA}"/>
      </w:docPartPr>
      <w:docPartBody>
        <w:p w:rsidR="008D34B6" w:rsidRDefault="008D34B6" w:rsidP="008D34B6">
          <w:pPr>
            <w:pStyle w:val="0C68B0FF20EB477991A305B2BB70F582"/>
          </w:pPr>
          <w:r w:rsidRPr="00372F13">
            <w:rPr>
              <w:rStyle w:val="PlaceholderText"/>
              <w:color w:val="000000" w:themeColor="text1"/>
              <w:sz w:val="16"/>
              <w:szCs w:val="16"/>
            </w:rPr>
            <w:t>Choose an item.</w:t>
          </w:r>
        </w:p>
      </w:docPartBody>
    </w:docPart>
    <w:docPart>
      <w:docPartPr>
        <w:name w:val="EFBB1751A1234E398AEBF729F41549D0"/>
        <w:category>
          <w:name w:val="Allgemein"/>
          <w:gallery w:val="placeholder"/>
        </w:category>
        <w:types>
          <w:type w:val="bbPlcHdr"/>
        </w:types>
        <w:behaviors>
          <w:behavior w:val="content"/>
        </w:behaviors>
        <w:guid w:val="{15E239CF-EDFF-4E18-AB48-6A8227FD6E56}"/>
      </w:docPartPr>
      <w:docPartBody>
        <w:p w:rsidR="008D34B6" w:rsidRDefault="008D34B6" w:rsidP="008D34B6">
          <w:pPr>
            <w:pStyle w:val="EFBB1751A1234E398AEBF729F41549D0"/>
          </w:pPr>
          <w:r w:rsidRPr="00372F13">
            <w:rPr>
              <w:rStyle w:val="PlaceholderText"/>
              <w:color w:val="000000" w:themeColor="text1"/>
              <w:sz w:val="16"/>
              <w:szCs w:val="18"/>
            </w:rPr>
            <w:t>Choose an item.</w:t>
          </w:r>
        </w:p>
      </w:docPartBody>
    </w:docPart>
    <w:docPart>
      <w:docPartPr>
        <w:name w:val="CFC53931FD7B4688A3C6CBFD4134DEA4"/>
        <w:category>
          <w:name w:val="Allgemein"/>
          <w:gallery w:val="placeholder"/>
        </w:category>
        <w:types>
          <w:type w:val="bbPlcHdr"/>
        </w:types>
        <w:behaviors>
          <w:behavior w:val="content"/>
        </w:behaviors>
        <w:guid w:val="{7FF48D9E-CBA9-4543-8C9D-093626A4E8BC}"/>
      </w:docPartPr>
      <w:docPartBody>
        <w:p w:rsidR="008D34B6" w:rsidRDefault="008D34B6" w:rsidP="008D34B6">
          <w:pPr>
            <w:pStyle w:val="CFC53931FD7B4688A3C6CBFD4134DEA4"/>
          </w:pPr>
          <w:r w:rsidRPr="00633ABB">
            <w:rPr>
              <w:rFonts w:cs="Arial"/>
              <w:sz w:val="16"/>
              <w:szCs w:val="14"/>
            </w:rPr>
            <w:t>Choose an item.</w:t>
          </w:r>
        </w:p>
      </w:docPartBody>
    </w:docPart>
    <w:docPart>
      <w:docPartPr>
        <w:name w:val="1C263FA00702427099A0E04F7D75ABBC"/>
        <w:category>
          <w:name w:val="Allgemein"/>
          <w:gallery w:val="placeholder"/>
        </w:category>
        <w:types>
          <w:type w:val="bbPlcHdr"/>
        </w:types>
        <w:behaviors>
          <w:behavior w:val="content"/>
        </w:behaviors>
        <w:guid w:val="{107D1B2C-0578-4629-A6EC-944649FDF4A6}"/>
      </w:docPartPr>
      <w:docPartBody>
        <w:p w:rsidR="008D34B6" w:rsidRDefault="008D34B6" w:rsidP="008D34B6">
          <w:pPr>
            <w:pStyle w:val="1C263FA00702427099A0E04F7D75ABBC"/>
          </w:pPr>
          <w:r w:rsidRPr="00372F13">
            <w:rPr>
              <w:rStyle w:val="PlaceholderText"/>
              <w:color w:val="000000" w:themeColor="text1"/>
              <w:sz w:val="16"/>
              <w:szCs w:val="16"/>
            </w:rPr>
            <w:t>Choose an item.</w:t>
          </w:r>
        </w:p>
      </w:docPartBody>
    </w:docPart>
    <w:docPart>
      <w:docPartPr>
        <w:name w:val="67A34EB76FAA42A1AF695D7DA4492B91"/>
        <w:category>
          <w:name w:val="Allgemein"/>
          <w:gallery w:val="placeholder"/>
        </w:category>
        <w:types>
          <w:type w:val="bbPlcHdr"/>
        </w:types>
        <w:behaviors>
          <w:behavior w:val="content"/>
        </w:behaviors>
        <w:guid w:val="{144192B4-4042-4AE7-9040-FDE96066558C}"/>
      </w:docPartPr>
      <w:docPartBody>
        <w:p w:rsidR="008D34B6" w:rsidRDefault="008D34B6" w:rsidP="008D34B6">
          <w:pPr>
            <w:pStyle w:val="67A34EB76FAA42A1AF695D7DA4492B91"/>
          </w:pPr>
          <w:r w:rsidRPr="00372F13">
            <w:rPr>
              <w:rStyle w:val="PlaceholderText"/>
              <w:color w:val="000000" w:themeColor="text1"/>
              <w:sz w:val="16"/>
              <w:szCs w:val="18"/>
            </w:rPr>
            <w:t>Choose an item.</w:t>
          </w:r>
        </w:p>
      </w:docPartBody>
    </w:docPart>
    <w:docPart>
      <w:docPartPr>
        <w:name w:val="9E6CD9800F4A473BA628227641188EC6"/>
        <w:category>
          <w:name w:val="Allgemein"/>
          <w:gallery w:val="placeholder"/>
        </w:category>
        <w:types>
          <w:type w:val="bbPlcHdr"/>
        </w:types>
        <w:behaviors>
          <w:behavior w:val="content"/>
        </w:behaviors>
        <w:guid w:val="{CE0EF238-1F21-498B-8495-5D3E2E5F62BA}"/>
      </w:docPartPr>
      <w:docPartBody>
        <w:p w:rsidR="008D34B6" w:rsidRDefault="008D34B6" w:rsidP="008D34B6">
          <w:pPr>
            <w:pStyle w:val="9E6CD9800F4A473BA628227641188EC6"/>
          </w:pPr>
          <w:r w:rsidRPr="00633ABB">
            <w:rPr>
              <w:rFonts w:cs="Arial"/>
              <w:sz w:val="16"/>
              <w:szCs w:val="14"/>
            </w:rPr>
            <w:t>Choose an item.</w:t>
          </w:r>
        </w:p>
      </w:docPartBody>
    </w:docPart>
    <w:docPart>
      <w:docPartPr>
        <w:name w:val="1840729602B7490B98C818438A379F2A"/>
        <w:category>
          <w:name w:val="Allgemein"/>
          <w:gallery w:val="placeholder"/>
        </w:category>
        <w:types>
          <w:type w:val="bbPlcHdr"/>
        </w:types>
        <w:behaviors>
          <w:behavior w:val="content"/>
        </w:behaviors>
        <w:guid w:val="{2DC970A3-AB11-4C57-9FE4-C996DE1FBAE3}"/>
      </w:docPartPr>
      <w:docPartBody>
        <w:p w:rsidR="00E16DC9" w:rsidRDefault="008D34B6" w:rsidP="008D34B6">
          <w:pPr>
            <w:pStyle w:val="1840729602B7490B98C818438A379F2A"/>
          </w:pPr>
          <w:r w:rsidRPr="00372F13">
            <w:rPr>
              <w:rStyle w:val="PlaceholderText"/>
              <w:color w:val="000000" w:themeColor="text1"/>
              <w:sz w:val="16"/>
              <w:szCs w:val="16"/>
            </w:rPr>
            <w:t>Choose an item.</w:t>
          </w:r>
        </w:p>
      </w:docPartBody>
    </w:docPart>
    <w:docPart>
      <w:docPartPr>
        <w:name w:val="F1CEF51176104639BFE90A6C35E8F509"/>
        <w:category>
          <w:name w:val="Allgemein"/>
          <w:gallery w:val="placeholder"/>
        </w:category>
        <w:types>
          <w:type w:val="bbPlcHdr"/>
        </w:types>
        <w:behaviors>
          <w:behavior w:val="content"/>
        </w:behaviors>
        <w:guid w:val="{FFF0FB2C-F402-4F84-8E93-0FBAC5D9E749}"/>
      </w:docPartPr>
      <w:docPartBody>
        <w:p w:rsidR="00E16DC9" w:rsidRDefault="008D34B6" w:rsidP="008D34B6">
          <w:pPr>
            <w:pStyle w:val="F1CEF51176104639BFE90A6C35E8F509"/>
          </w:pPr>
          <w:r w:rsidRPr="00372F13">
            <w:rPr>
              <w:rStyle w:val="PlaceholderText"/>
              <w:color w:val="000000" w:themeColor="text1"/>
              <w:sz w:val="16"/>
              <w:szCs w:val="18"/>
            </w:rPr>
            <w:t>Choose an item.</w:t>
          </w:r>
        </w:p>
      </w:docPartBody>
    </w:docPart>
    <w:docPart>
      <w:docPartPr>
        <w:name w:val="1846BBE6CD64493888E7CE5B91721446"/>
        <w:category>
          <w:name w:val="Allgemein"/>
          <w:gallery w:val="placeholder"/>
        </w:category>
        <w:types>
          <w:type w:val="bbPlcHdr"/>
        </w:types>
        <w:behaviors>
          <w:behavior w:val="content"/>
        </w:behaviors>
        <w:guid w:val="{29BCA715-7C92-40A5-B893-6546659134B2}"/>
      </w:docPartPr>
      <w:docPartBody>
        <w:p w:rsidR="00E16DC9" w:rsidRDefault="008D34B6" w:rsidP="008D34B6">
          <w:pPr>
            <w:pStyle w:val="1846BBE6CD64493888E7CE5B91721446"/>
          </w:pPr>
          <w:r w:rsidRPr="00633ABB">
            <w:rPr>
              <w:rFonts w:cs="Arial"/>
              <w:sz w:val="16"/>
              <w:szCs w:val="14"/>
            </w:rPr>
            <w:t>Choose an item.</w:t>
          </w:r>
        </w:p>
      </w:docPartBody>
    </w:docPart>
    <w:docPart>
      <w:docPartPr>
        <w:name w:val="9149FEF1EE1D4CFB85D1432F50EFB68D"/>
        <w:category>
          <w:name w:val="Allgemein"/>
          <w:gallery w:val="placeholder"/>
        </w:category>
        <w:types>
          <w:type w:val="bbPlcHdr"/>
        </w:types>
        <w:behaviors>
          <w:behavior w:val="content"/>
        </w:behaviors>
        <w:guid w:val="{4C3D6503-D365-48E1-BEFC-9FF692345CD3}"/>
      </w:docPartPr>
      <w:docPartBody>
        <w:p w:rsidR="00E16DC9" w:rsidRDefault="008D34B6" w:rsidP="008D34B6">
          <w:pPr>
            <w:pStyle w:val="9149FEF1EE1D4CFB85D1432F50EFB68D"/>
          </w:pPr>
          <w:r w:rsidRPr="00372F13">
            <w:rPr>
              <w:rStyle w:val="PlaceholderText"/>
              <w:color w:val="000000" w:themeColor="text1"/>
              <w:sz w:val="16"/>
              <w:szCs w:val="16"/>
            </w:rPr>
            <w:t>Choose an item.</w:t>
          </w:r>
        </w:p>
      </w:docPartBody>
    </w:docPart>
    <w:docPart>
      <w:docPartPr>
        <w:name w:val="8F2D094DB07243F98A084D5127357B21"/>
        <w:category>
          <w:name w:val="Allgemein"/>
          <w:gallery w:val="placeholder"/>
        </w:category>
        <w:types>
          <w:type w:val="bbPlcHdr"/>
        </w:types>
        <w:behaviors>
          <w:behavior w:val="content"/>
        </w:behaviors>
        <w:guid w:val="{094217EB-7F70-4790-8C97-6282DBCD960B}"/>
      </w:docPartPr>
      <w:docPartBody>
        <w:p w:rsidR="00E16DC9" w:rsidRDefault="008D34B6" w:rsidP="008D34B6">
          <w:pPr>
            <w:pStyle w:val="8F2D094DB07243F98A084D5127357B21"/>
          </w:pPr>
          <w:r w:rsidRPr="00372F13">
            <w:rPr>
              <w:rStyle w:val="PlaceholderText"/>
              <w:color w:val="000000" w:themeColor="text1"/>
              <w:sz w:val="16"/>
              <w:szCs w:val="18"/>
            </w:rPr>
            <w:t>Choose an item.</w:t>
          </w:r>
        </w:p>
      </w:docPartBody>
    </w:docPart>
    <w:docPart>
      <w:docPartPr>
        <w:name w:val="3E321D43919C4E6CBA5E3CA0E8D7BB25"/>
        <w:category>
          <w:name w:val="Allgemein"/>
          <w:gallery w:val="placeholder"/>
        </w:category>
        <w:types>
          <w:type w:val="bbPlcHdr"/>
        </w:types>
        <w:behaviors>
          <w:behavior w:val="content"/>
        </w:behaviors>
        <w:guid w:val="{B0D0E0E3-F87E-480A-BE3C-B7B082D373FF}"/>
      </w:docPartPr>
      <w:docPartBody>
        <w:p w:rsidR="00E16DC9" w:rsidRDefault="008D34B6" w:rsidP="008D34B6">
          <w:pPr>
            <w:pStyle w:val="3E321D43919C4E6CBA5E3CA0E8D7BB25"/>
          </w:pPr>
          <w:r w:rsidRPr="00633ABB">
            <w:rPr>
              <w:rFonts w:cs="Arial"/>
              <w:sz w:val="16"/>
              <w:szCs w:val="14"/>
            </w:rPr>
            <w:t>Choose an item.</w:t>
          </w:r>
        </w:p>
      </w:docPartBody>
    </w:docPart>
    <w:docPart>
      <w:docPartPr>
        <w:name w:val="142772AA30D74034807A6866C1F570E2"/>
        <w:category>
          <w:name w:val="Allgemein"/>
          <w:gallery w:val="placeholder"/>
        </w:category>
        <w:types>
          <w:type w:val="bbPlcHdr"/>
        </w:types>
        <w:behaviors>
          <w:behavior w:val="content"/>
        </w:behaviors>
        <w:guid w:val="{319B6830-43E0-4D56-BB12-BBE31E2894AC}"/>
      </w:docPartPr>
      <w:docPartBody>
        <w:p w:rsidR="00E16DC9" w:rsidRDefault="008D34B6" w:rsidP="008D34B6">
          <w:pPr>
            <w:pStyle w:val="142772AA30D74034807A6866C1F570E2"/>
          </w:pPr>
          <w:r w:rsidRPr="00372F13">
            <w:rPr>
              <w:rStyle w:val="PlaceholderText"/>
              <w:color w:val="000000" w:themeColor="text1"/>
              <w:sz w:val="16"/>
              <w:szCs w:val="16"/>
            </w:rPr>
            <w:t>Choose an item.</w:t>
          </w:r>
        </w:p>
      </w:docPartBody>
    </w:docPart>
    <w:docPart>
      <w:docPartPr>
        <w:name w:val="60E922B2CED646AC96E66F0F91266A7E"/>
        <w:category>
          <w:name w:val="Allgemein"/>
          <w:gallery w:val="placeholder"/>
        </w:category>
        <w:types>
          <w:type w:val="bbPlcHdr"/>
        </w:types>
        <w:behaviors>
          <w:behavior w:val="content"/>
        </w:behaviors>
        <w:guid w:val="{615D7108-679F-42C4-B76E-40349F4DB9E1}"/>
      </w:docPartPr>
      <w:docPartBody>
        <w:p w:rsidR="00E16DC9" w:rsidRDefault="008D34B6" w:rsidP="008D34B6">
          <w:pPr>
            <w:pStyle w:val="60E922B2CED646AC96E66F0F91266A7E"/>
          </w:pPr>
          <w:r w:rsidRPr="00372F13">
            <w:rPr>
              <w:rStyle w:val="PlaceholderText"/>
              <w:color w:val="000000" w:themeColor="text1"/>
              <w:sz w:val="16"/>
              <w:szCs w:val="18"/>
            </w:rPr>
            <w:t>Choose an item.</w:t>
          </w:r>
        </w:p>
      </w:docPartBody>
    </w:docPart>
    <w:docPart>
      <w:docPartPr>
        <w:name w:val="AA7D3D2626B340D585585520272DE20E"/>
        <w:category>
          <w:name w:val="Allgemein"/>
          <w:gallery w:val="placeholder"/>
        </w:category>
        <w:types>
          <w:type w:val="bbPlcHdr"/>
        </w:types>
        <w:behaviors>
          <w:behavior w:val="content"/>
        </w:behaviors>
        <w:guid w:val="{174E2E97-8838-46F9-92DC-53DAE9E248A8}"/>
      </w:docPartPr>
      <w:docPartBody>
        <w:p w:rsidR="00E16DC9" w:rsidRDefault="008D34B6" w:rsidP="008D34B6">
          <w:pPr>
            <w:pStyle w:val="AA7D3D2626B340D585585520272DE20E"/>
          </w:pPr>
          <w:r w:rsidRPr="00633ABB">
            <w:rPr>
              <w:rFonts w:cs="Arial"/>
              <w:sz w:val="16"/>
              <w:szCs w:val="14"/>
            </w:rPr>
            <w:t>Choose an item.</w:t>
          </w:r>
        </w:p>
      </w:docPartBody>
    </w:docPart>
    <w:docPart>
      <w:docPartPr>
        <w:name w:val="DBA898F3508E4C2CB57608EC6B15E242"/>
        <w:category>
          <w:name w:val="Allgemein"/>
          <w:gallery w:val="placeholder"/>
        </w:category>
        <w:types>
          <w:type w:val="bbPlcHdr"/>
        </w:types>
        <w:behaviors>
          <w:behavior w:val="content"/>
        </w:behaviors>
        <w:guid w:val="{DFA9BAC9-38C3-4E73-B1EF-9F4448A8C884}"/>
      </w:docPartPr>
      <w:docPartBody>
        <w:p w:rsidR="005B7248" w:rsidRDefault="005B7248" w:rsidP="005B7248">
          <w:pPr>
            <w:pStyle w:val="DBA898F3508E4C2CB57608EC6B15E242"/>
          </w:pPr>
          <w:r w:rsidRPr="00372F13">
            <w:rPr>
              <w:rStyle w:val="PlaceholderText"/>
              <w:color w:val="000000" w:themeColor="text1"/>
              <w:sz w:val="16"/>
              <w:szCs w:val="16"/>
            </w:rPr>
            <w:t>Choose an item.</w:t>
          </w:r>
        </w:p>
      </w:docPartBody>
    </w:docPart>
    <w:docPart>
      <w:docPartPr>
        <w:name w:val="5BE8803D8CE341459B9C5E0425407665"/>
        <w:category>
          <w:name w:val="Allgemein"/>
          <w:gallery w:val="placeholder"/>
        </w:category>
        <w:types>
          <w:type w:val="bbPlcHdr"/>
        </w:types>
        <w:behaviors>
          <w:behavior w:val="content"/>
        </w:behaviors>
        <w:guid w:val="{C3AF7ED2-0DD3-42B5-B2D6-51893ADA30DB}"/>
      </w:docPartPr>
      <w:docPartBody>
        <w:p w:rsidR="005B7248" w:rsidRDefault="005B7248" w:rsidP="005B7248">
          <w:pPr>
            <w:pStyle w:val="5BE8803D8CE341459B9C5E0425407665"/>
          </w:pPr>
          <w:r w:rsidRPr="00372F13">
            <w:rPr>
              <w:rStyle w:val="PlaceholderText"/>
              <w:color w:val="000000" w:themeColor="text1"/>
              <w:sz w:val="16"/>
              <w:szCs w:val="18"/>
            </w:rPr>
            <w:t>Choose an item.</w:t>
          </w:r>
        </w:p>
      </w:docPartBody>
    </w:docPart>
    <w:docPart>
      <w:docPartPr>
        <w:name w:val="549234D8DD224BEEA80A98AAEED6E0B9"/>
        <w:category>
          <w:name w:val="Allgemein"/>
          <w:gallery w:val="placeholder"/>
        </w:category>
        <w:types>
          <w:type w:val="bbPlcHdr"/>
        </w:types>
        <w:behaviors>
          <w:behavior w:val="content"/>
        </w:behaviors>
        <w:guid w:val="{9B375130-30E1-4A9D-AF58-02D679A9401A}"/>
      </w:docPartPr>
      <w:docPartBody>
        <w:p w:rsidR="005B7248" w:rsidRDefault="005B7248" w:rsidP="005B7248">
          <w:pPr>
            <w:pStyle w:val="549234D8DD224BEEA80A98AAEED6E0B9"/>
          </w:pPr>
          <w:r w:rsidRPr="00633ABB">
            <w:rPr>
              <w:rFonts w:cs="Arial"/>
              <w:sz w:val="16"/>
              <w:szCs w:val="14"/>
            </w:rPr>
            <w:t>Choose an item.</w:t>
          </w:r>
        </w:p>
      </w:docPartBody>
    </w:docPart>
    <w:docPart>
      <w:docPartPr>
        <w:name w:val="99B85C35BBDE41B09B3376A80B46C852"/>
        <w:category>
          <w:name w:val="Allgemein"/>
          <w:gallery w:val="placeholder"/>
        </w:category>
        <w:types>
          <w:type w:val="bbPlcHdr"/>
        </w:types>
        <w:behaviors>
          <w:behavior w:val="content"/>
        </w:behaviors>
        <w:guid w:val="{58F6B390-4476-43FC-98A3-2F6BA490CAF7}"/>
      </w:docPartPr>
      <w:docPartBody>
        <w:p w:rsidR="005B7248" w:rsidRDefault="005B7248" w:rsidP="005B7248">
          <w:pPr>
            <w:pStyle w:val="99B85C35BBDE41B09B3376A80B46C852"/>
          </w:pPr>
          <w:r w:rsidRPr="00372F13">
            <w:rPr>
              <w:rStyle w:val="PlaceholderText"/>
              <w:color w:val="000000" w:themeColor="text1"/>
              <w:sz w:val="16"/>
              <w:szCs w:val="16"/>
            </w:rPr>
            <w:t>Choose an item.</w:t>
          </w:r>
        </w:p>
      </w:docPartBody>
    </w:docPart>
    <w:docPart>
      <w:docPartPr>
        <w:name w:val="D08532C61D0844D883EF0FCE7E00268F"/>
        <w:category>
          <w:name w:val="Allgemein"/>
          <w:gallery w:val="placeholder"/>
        </w:category>
        <w:types>
          <w:type w:val="bbPlcHdr"/>
        </w:types>
        <w:behaviors>
          <w:behavior w:val="content"/>
        </w:behaviors>
        <w:guid w:val="{61DD9EF8-9FAD-4747-AF7B-5EF850468EB1}"/>
      </w:docPartPr>
      <w:docPartBody>
        <w:p w:rsidR="005B7248" w:rsidRDefault="005B7248" w:rsidP="005B7248">
          <w:pPr>
            <w:pStyle w:val="D08532C61D0844D883EF0FCE7E00268F"/>
          </w:pPr>
          <w:r w:rsidRPr="00372F13">
            <w:rPr>
              <w:rStyle w:val="PlaceholderText"/>
              <w:color w:val="000000" w:themeColor="text1"/>
              <w:sz w:val="16"/>
              <w:szCs w:val="18"/>
            </w:rPr>
            <w:t>Choose an item.</w:t>
          </w:r>
        </w:p>
      </w:docPartBody>
    </w:docPart>
    <w:docPart>
      <w:docPartPr>
        <w:name w:val="5F7CB5B8E9B3413CA9D2EC27F181B7BE"/>
        <w:category>
          <w:name w:val="Allgemein"/>
          <w:gallery w:val="placeholder"/>
        </w:category>
        <w:types>
          <w:type w:val="bbPlcHdr"/>
        </w:types>
        <w:behaviors>
          <w:behavior w:val="content"/>
        </w:behaviors>
        <w:guid w:val="{54C48D77-1C19-4D55-B73F-B504DE0FD783}"/>
      </w:docPartPr>
      <w:docPartBody>
        <w:p w:rsidR="005B7248" w:rsidRDefault="005B7248" w:rsidP="005B7248">
          <w:pPr>
            <w:pStyle w:val="5F7CB5B8E9B3413CA9D2EC27F181B7BE"/>
          </w:pPr>
          <w:r w:rsidRPr="00633ABB">
            <w:rPr>
              <w:rFonts w:cs="Arial"/>
              <w:sz w:val="16"/>
              <w:szCs w:val="14"/>
            </w:rPr>
            <w:t>Choose an item.</w:t>
          </w:r>
        </w:p>
      </w:docPartBody>
    </w:docPart>
    <w:docPart>
      <w:docPartPr>
        <w:name w:val="80D7AEED8D884231A033408AC6B31CD3"/>
        <w:category>
          <w:name w:val="Allgemein"/>
          <w:gallery w:val="placeholder"/>
        </w:category>
        <w:types>
          <w:type w:val="bbPlcHdr"/>
        </w:types>
        <w:behaviors>
          <w:behavior w:val="content"/>
        </w:behaviors>
        <w:guid w:val="{B99FDF01-F159-4376-B8A2-D19008DA26D8}"/>
      </w:docPartPr>
      <w:docPartBody>
        <w:p w:rsidR="005B7248" w:rsidRDefault="005B7248" w:rsidP="005B7248">
          <w:pPr>
            <w:pStyle w:val="80D7AEED8D884231A033408AC6B31CD3"/>
          </w:pPr>
          <w:r w:rsidRPr="00372F13">
            <w:rPr>
              <w:rStyle w:val="PlaceholderText"/>
              <w:color w:val="000000" w:themeColor="text1"/>
              <w:sz w:val="16"/>
              <w:szCs w:val="16"/>
            </w:rPr>
            <w:t>Choose an item.</w:t>
          </w:r>
        </w:p>
      </w:docPartBody>
    </w:docPart>
    <w:docPart>
      <w:docPartPr>
        <w:name w:val="920CBC3C27154C05902D95EBF1729E70"/>
        <w:category>
          <w:name w:val="Allgemein"/>
          <w:gallery w:val="placeholder"/>
        </w:category>
        <w:types>
          <w:type w:val="bbPlcHdr"/>
        </w:types>
        <w:behaviors>
          <w:behavior w:val="content"/>
        </w:behaviors>
        <w:guid w:val="{7AE5A75B-3DC3-43FE-9178-93FFFAF23F4F}"/>
      </w:docPartPr>
      <w:docPartBody>
        <w:p w:rsidR="005B7248" w:rsidRDefault="005B7248" w:rsidP="005B7248">
          <w:pPr>
            <w:pStyle w:val="920CBC3C27154C05902D95EBF1729E70"/>
          </w:pPr>
          <w:r w:rsidRPr="00372F13">
            <w:rPr>
              <w:rStyle w:val="PlaceholderText"/>
              <w:color w:val="000000" w:themeColor="text1"/>
              <w:sz w:val="16"/>
              <w:szCs w:val="18"/>
            </w:rPr>
            <w:t>Choose an item.</w:t>
          </w:r>
        </w:p>
      </w:docPartBody>
    </w:docPart>
    <w:docPart>
      <w:docPartPr>
        <w:name w:val="E2862319D6EA46B78CEDA166B02B4703"/>
        <w:category>
          <w:name w:val="Allgemein"/>
          <w:gallery w:val="placeholder"/>
        </w:category>
        <w:types>
          <w:type w:val="bbPlcHdr"/>
        </w:types>
        <w:behaviors>
          <w:behavior w:val="content"/>
        </w:behaviors>
        <w:guid w:val="{D54597F5-F780-4EB6-B474-0BC85AAB65D9}"/>
      </w:docPartPr>
      <w:docPartBody>
        <w:p w:rsidR="005B7248" w:rsidRDefault="005B7248" w:rsidP="005B7248">
          <w:pPr>
            <w:pStyle w:val="E2862319D6EA46B78CEDA166B02B4703"/>
          </w:pPr>
          <w:r w:rsidRPr="00633ABB">
            <w:rPr>
              <w:rFonts w:cs="Arial"/>
              <w:sz w:val="16"/>
              <w:szCs w:val="14"/>
            </w:rPr>
            <w:t>Choose an item.</w:t>
          </w:r>
        </w:p>
      </w:docPartBody>
    </w:docPart>
    <w:docPart>
      <w:docPartPr>
        <w:name w:val="A3875B15651D4A0DAEF3A83EE7764A78"/>
        <w:category>
          <w:name w:val="Allgemein"/>
          <w:gallery w:val="placeholder"/>
        </w:category>
        <w:types>
          <w:type w:val="bbPlcHdr"/>
        </w:types>
        <w:behaviors>
          <w:behavior w:val="content"/>
        </w:behaviors>
        <w:guid w:val="{B54673C6-3BA3-43F9-A6C4-262B19A22CD5}"/>
      </w:docPartPr>
      <w:docPartBody>
        <w:p w:rsidR="006146C2" w:rsidRDefault="00A24518" w:rsidP="00A24518">
          <w:pPr>
            <w:pStyle w:val="A3875B15651D4A0DAEF3A83EE7764A78"/>
          </w:pPr>
          <w:r w:rsidRPr="00372F13">
            <w:rPr>
              <w:rStyle w:val="PlaceholderText"/>
              <w:color w:val="000000" w:themeColor="text1"/>
              <w:sz w:val="16"/>
              <w:szCs w:val="16"/>
            </w:rPr>
            <w:t>Choose an item.</w:t>
          </w:r>
        </w:p>
      </w:docPartBody>
    </w:docPart>
    <w:docPart>
      <w:docPartPr>
        <w:name w:val="1391B2969466436591D38F4D39885D35"/>
        <w:category>
          <w:name w:val="Allgemein"/>
          <w:gallery w:val="placeholder"/>
        </w:category>
        <w:types>
          <w:type w:val="bbPlcHdr"/>
        </w:types>
        <w:behaviors>
          <w:behavior w:val="content"/>
        </w:behaviors>
        <w:guid w:val="{A0B95F35-CE40-4475-86FD-B0DDE028FFF9}"/>
      </w:docPartPr>
      <w:docPartBody>
        <w:p w:rsidR="006146C2" w:rsidRDefault="00A24518" w:rsidP="00A24518">
          <w:pPr>
            <w:pStyle w:val="1391B2969466436591D38F4D39885D35"/>
          </w:pPr>
          <w:r w:rsidRPr="00372F13">
            <w:rPr>
              <w:rStyle w:val="PlaceholderText"/>
              <w:color w:val="000000" w:themeColor="text1"/>
              <w:sz w:val="16"/>
              <w:szCs w:val="18"/>
            </w:rPr>
            <w:t>Choose an item.</w:t>
          </w:r>
        </w:p>
      </w:docPartBody>
    </w:docPart>
    <w:docPart>
      <w:docPartPr>
        <w:name w:val="110255743F8A41959CFD743677B35ED2"/>
        <w:category>
          <w:name w:val="Allgemein"/>
          <w:gallery w:val="placeholder"/>
        </w:category>
        <w:types>
          <w:type w:val="bbPlcHdr"/>
        </w:types>
        <w:behaviors>
          <w:behavior w:val="content"/>
        </w:behaviors>
        <w:guid w:val="{2B418E3F-D76A-41C3-9307-9B314288E31F}"/>
      </w:docPartPr>
      <w:docPartBody>
        <w:p w:rsidR="006146C2" w:rsidRDefault="00A24518" w:rsidP="00A24518">
          <w:pPr>
            <w:pStyle w:val="110255743F8A41959CFD743677B35ED2"/>
          </w:pPr>
          <w:r w:rsidRPr="00633ABB">
            <w:rPr>
              <w:rFonts w:cs="Arial"/>
              <w:sz w:val="16"/>
              <w:szCs w:val="14"/>
            </w:rPr>
            <w:t>Choose an item.</w:t>
          </w:r>
        </w:p>
      </w:docPartBody>
    </w:docPart>
    <w:docPart>
      <w:docPartPr>
        <w:name w:val="89953DEF014749EC9D42DFDC8B524DD6"/>
        <w:category>
          <w:name w:val="Allgemein"/>
          <w:gallery w:val="placeholder"/>
        </w:category>
        <w:types>
          <w:type w:val="bbPlcHdr"/>
        </w:types>
        <w:behaviors>
          <w:behavior w:val="content"/>
        </w:behaviors>
        <w:guid w:val="{6AD38CC1-D603-4AD6-82FA-F8CB551A86F4}"/>
      </w:docPartPr>
      <w:docPartBody>
        <w:p w:rsidR="006146C2" w:rsidRDefault="00A24518" w:rsidP="00A24518">
          <w:pPr>
            <w:pStyle w:val="89953DEF014749EC9D42DFDC8B524DD6"/>
          </w:pPr>
          <w:r w:rsidRPr="00372F13">
            <w:rPr>
              <w:rStyle w:val="PlaceholderText"/>
              <w:color w:val="000000" w:themeColor="text1"/>
              <w:sz w:val="16"/>
              <w:szCs w:val="16"/>
            </w:rPr>
            <w:t>Choose an item.</w:t>
          </w:r>
        </w:p>
      </w:docPartBody>
    </w:docPart>
    <w:docPart>
      <w:docPartPr>
        <w:name w:val="238252F537104CB5A4D270F561905FA7"/>
        <w:category>
          <w:name w:val="Allgemein"/>
          <w:gallery w:val="placeholder"/>
        </w:category>
        <w:types>
          <w:type w:val="bbPlcHdr"/>
        </w:types>
        <w:behaviors>
          <w:behavior w:val="content"/>
        </w:behaviors>
        <w:guid w:val="{8AB05B52-535E-4ECC-A782-81A3FE5EF7B4}"/>
      </w:docPartPr>
      <w:docPartBody>
        <w:p w:rsidR="006146C2" w:rsidRDefault="00A24518" w:rsidP="00A24518">
          <w:pPr>
            <w:pStyle w:val="238252F537104CB5A4D270F561905FA7"/>
          </w:pPr>
          <w:r w:rsidRPr="00372F13">
            <w:rPr>
              <w:rStyle w:val="PlaceholderText"/>
              <w:color w:val="000000" w:themeColor="text1"/>
              <w:sz w:val="16"/>
              <w:szCs w:val="18"/>
            </w:rPr>
            <w:t>Choose an item.</w:t>
          </w:r>
        </w:p>
      </w:docPartBody>
    </w:docPart>
    <w:docPart>
      <w:docPartPr>
        <w:name w:val="CCF49E63FB1047C2B6C407D37A625BBC"/>
        <w:category>
          <w:name w:val="Allgemein"/>
          <w:gallery w:val="placeholder"/>
        </w:category>
        <w:types>
          <w:type w:val="bbPlcHdr"/>
        </w:types>
        <w:behaviors>
          <w:behavior w:val="content"/>
        </w:behaviors>
        <w:guid w:val="{1C3320FF-B812-43CF-8BDA-32FCD027F63C}"/>
      </w:docPartPr>
      <w:docPartBody>
        <w:p w:rsidR="006146C2" w:rsidRDefault="00A24518" w:rsidP="00A24518">
          <w:pPr>
            <w:pStyle w:val="CCF49E63FB1047C2B6C407D37A625BBC"/>
          </w:pPr>
          <w:r w:rsidRPr="00633ABB">
            <w:rPr>
              <w:rFonts w:cs="Arial"/>
              <w:sz w:val="16"/>
              <w:szCs w:val="14"/>
            </w:rPr>
            <w:t>Choose an item.</w:t>
          </w:r>
        </w:p>
      </w:docPartBody>
    </w:docPart>
    <w:docPart>
      <w:docPartPr>
        <w:name w:val="CF8578C0B5964185BC0B10A9E9A93081"/>
        <w:category>
          <w:name w:val="Allgemein"/>
          <w:gallery w:val="placeholder"/>
        </w:category>
        <w:types>
          <w:type w:val="bbPlcHdr"/>
        </w:types>
        <w:behaviors>
          <w:behavior w:val="content"/>
        </w:behaviors>
        <w:guid w:val="{0340333B-C817-4377-B709-15F9E815F74B}"/>
      </w:docPartPr>
      <w:docPartBody>
        <w:p w:rsidR="00D86DEC" w:rsidRDefault="00D86DEC" w:rsidP="00D86DEC">
          <w:pPr>
            <w:pStyle w:val="CF8578C0B5964185BC0B10A9E9A93081"/>
          </w:pPr>
          <w:r w:rsidRPr="00375269">
            <w:rPr>
              <w:color w:val="000000" w:themeColor="text1"/>
            </w:rPr>
            <w:t>Choose an item.</w:t>
          </w:r>
        </w:p>
      </w:docPartBody>
    </w:docPart>
    <w:docPart>
      <w:docPartPr>
        <w:name w:val="99AF9C1010D545F4B362AC1E7FC85473"/>
        <w:category>
          <w:name w:val="Allgemein"/>
          <w:gallery w:val="placeholder"/>
        </w:category>
        <w:types>
          <w:type w:val="bbPlcHdr"/>
        </w:types>
        <w:behaviors>
          <w:behavior w:val="content"/>
        </w:behaviors>
        <w:guid w:val="{70D55751-DA3B-469A-84BE-967A7B319B89}"/>
      </w:docPartPr>
      <w:docPartBody>
        <w:p w:rsidR="00D86DEC" w:rsidRDefault="00D86DEC" w:rsidP="00D86DEC">
          <w:pPr>
            <w:pStyle w:val="99AF9C1010D545F4B362AC1E7FC85473"/>
          </w:pPr>
          <w:r w:rsidRPr="00375269">
            <w:rPr>
              <w:color w:val="000000" w:themeColor="text1"/>
            </w:rPr>
            <w:t>Choose an item.</w:t>
          </w:r>
        </w:p>
      </w:docPartBody>
    </w:docPart>
    <w:docPart>
      <w:docPartPr>
        <w:name w:val="BB4AD9EBF0344347AB07D9BA604857F0"/>
        <w:category>
          <w:name w:val="Allgemein"/>
          <w:gallery w:val="placeholder"/>
        </w:category>
        <w:types>
          <w:type w:val="bbPlcHdr"/>
        </w:types>
        <w:behaviors>
          <w:behavior w:val="content"/>
        </w:behaviors>
        <w:guid w:val="{B93D0649-8A56-492A-AE36-909D9D0ABDA7}"/>
      </w:docPartPr>
      <w:docPartBody>
        <w:p w:rsidR="00D86DEC" w:rsidRDefault="00D86DEC" w:rsidP="00D86DEC">
          <w:pPr>
            <w:pStyle w:val="BB4AD9EBF0344347AB07D9BA604857F0"/>
          </w:pPr>
          <w:r w:rsidRPr="00375269">
            <w:rPr>
              <w:color w:val="000000" w:themeColor="text1"/>
            </w:rPr>
            <w:t>Choose an item.</w:t>
          </w:r>
        </w:p>
      </w:docPartBody>
    </w:docPart>
    <w:docPart>
      <w:docPartPr>
        <w:name w:val="6918B06324CB45F49A6B6C7BBE76FADB"/>
        <w:category>
          <w:name w:val="Allgemein"/>
          <w:gallery w:val="placeholder"/>
        </w:category>
        <w:types>
          <w:type w:val="bbPlcHdr"/>
        </w:types>
        <w:behaviors>
          <w:behavior w:val="content"/>
        </w:behaviors>
        <w:guid w:val="{75ECBDA8-087B-40A8-AE09-68CA34290686}"/>
      </w:docPartPr>
      <w:docPartBody>
        <w:p w:rsidR="00D86DEC" w:rsidRDefault="00D86DEC" w:rsidP="00D86DEC">
          <w:pPr>
            <w:pStyle w:val="6918B06324CB45F49A6B6C7BBE76FADB"/>
          </w:pPr>
          <w:r w:rsidRPr="00375269">
            <w:rPr>
              <w:color w:val="000000" w:themeColor="text1"/>
            </w:rPr>
            <w:t>Choose an item.</w:t>
          </w:r>
        </w:p>
      </w:docPartBody>
    </w:docPart>
    <w:docPart>
      <w:docPartPr>
        <w:name w:val="6FB42CF089D14E7DAC665946D194D170"/>
        <w:category>
          <w:name w:val="Allgemein"/>
          <w:gallery w:val="placeholder"/>
        </w:category>
        <w:types>
          <w:type w:val="bbPlcHdr"/>
        </w:types>
        <w:behaviors>
          <w:behavior w:val="content"/>
        </w:behaviors>
        <w:guid w:val="{530B2FB1-123E-417A-AD51-E07EEF264371}"/>
      </w:docPartPr>
      <w:docPartBody>
        <w:p w:rsidR="00D86DEC" w:rsidRDefault="00D86DEC" w:rsidP="00D86DEC">
          <w:pPr>
            <w:pStyle w:val="6FB42CF089D14E7DAC665946D194D170"/>
          </w:pPr>
          <w:r w:rsidRPr="00375269">
            <w:rPr>
              <w:color w:val="000000" w:themeColor="text1"/>
            </w:rPr>
            <w:t>Choose an item.</w:t>
          </w:r>
        </w:p>
      </w:docPartBody>
    </w:docPart>
    <w:docPart>
      <w:docPartPr>
        <w:name w:val="656D7F7CFFCE425193C29A9A06972C43"/>
        <w:category>
          <w:name w:val="Allgemein"/>
          <w:gallery w:val="placeholder"/>
        </w:category>
        <w:types>
          <w:type w:val="bbPlcHdr"/>
        </w:types>
        <w:behaviors>
          <w:behavior w:val="content"/>
        </w:behaviors>
        <w:guid w:val="{EA61BD57-CDE0-444E-92EC-848C1CB259BA}"/>
      </w:docPartPr>
      <w:docPartBody>
        <w:p w:rsidR="00D86DEC" w:rsidRDefault="00D86DEC" w:rsidP="00D86DEC">
          <w:pPr>
            <w:pStyle w:val="656D7F7CFFCE425193C29A9A06972C43"/>
          </w:pPr>
          <w:r w:rsidRPr="00375269">
            <w:rPr>
              <w:color w:val="000000" w:themeColor="text1"/>
            </w:rPr>
            <w:t>Choose an item.</w:t>
          </w:r>
        </w:p>
      </w:docPartBody>
    </w:docPart>
    <w:docPart>
      <w:docPartPr>
        <w:name w:val="36968CCF36764303868AFFC985C6BDAE"/>
        <w:category>
          <w:name w:val="Allgemein"/>
          <w:gallery w:val="placeholder"/>
        </w:category>
        <w:types>
          <w:type w:val="bbPlcHdr"/>
        </w:types>
        <w:behaviors>
          <w:behavior w:val="content"/>
        </w:behaviors>
        <w:guid w:val="{5C6317E2-29BB-4B64-989A-5430E2E8C4B1}"/>
      </w:docPartPr>
      <w:docPartBody>
        <w:p w:rsidR="00D86DEC" w:rsidRDefault="00D86DEC" w:rsidP="00D86DEC">
          <w:pPr>
            <w:pStyle w:val="36968CCF36764303868AFFC985C6BDAE"/>
          </w:pPr>
          <w:r w:rsidRPr="00375269">
            <w:rPr>
              <w:color w:val="000000" w:themeColor="text1"/>
            </w:rPr>
            <w:t>Choose an item.</w:t>
          </w:r>
        </w:p>
      </w:docPartBody>
    </w:docPart>
    <w:docPart>
      <w:docPartPr>
        <w:name w:val="54C09EC744A54213A3BC42F9FA8E6DE2"/>
        <w:category>
          <w:name w:val="Allgemein"/>
          <w:gallery w:val="placeholder"/>
        </w:category>
        <w:types>
          <w:type w:val="bbPlcHdr"/>
        </w:types>
        <w:behaviors>
          <w:behavior w:val="content"/>
        </w:behaviors>
        <w:guid w:val="{91F70805-6BCB-4F99-A68F-1FD1E4327613}"/>
      </w:docPartPr>
      <w:docPartBody>
        <w:p w:rsidR="00D86DEC" w:rsidRDefault="00D86DEC" w:rsidP="00D86DEC">
          <w:pPr>
            <w:pStyle w:val="54C09EC744A54213A3BC42F9FA8E6DE2"/>
          </w:pPr>
          <w:r w:rsidRPr="00375269">
            <w:rPr>
              <w:color w:val="000000" w:themeColor="text1"/>
            </w:rPr>
            <w:t>Choose an item.</w:t>
          </w:r>
        </w:p>
      </w:docPartBody>
    </w:docPart>
    <w:docPart>
      <w:docPartPr>
        <w:name w:val="6E185B011F90446CB6943FC16B28006D"/>
        <w:category>
          <w:name w:val="Allgemein"/>
          <w:gallery w:val="placeholder"/>
        </w:category>
        <w:types>
          <w:type w:val="bbPlcHdr"/>
        </w:types>
        <w:behaviors>
          <w:behavior w:val="content"/>
        </w:behaviors>
        <w:guid w:val="{24EF28A9-817A-4346-BC58-AD13C04F3686}"/>
      </w:docPartPr>
      <w:docPartBody>
        <w:p w:rsidR="00D86DEC" w:rsidRDefault="00D86DEC" w:rsidP="00D86DEC">
          <w:pPr>
            <w:pStyle w:val="6E185B011F90446CB6943FC16B28006D"/>
          </w:pPr>
          <w:r w:rsidRPr="00375269">
            <w:rPr>
              <w:color w:val="000000" w:themeColor="text1"/>
            </w:rPr>
            <w:t>Choose an item.</w:t>
          </w:r>
        </w:p>
      </w:docPartBody>
    </w:docPart>
    <w:docPart>
      <w:docPartPr>
        <w:name w:val="89B511CA9A49412B88202AA40B371ED9"/>
        <w:category>
          <w:name w:val="Allgemein"/>
          <w:gallery w:val="placeholder"/>
        </w:category>
        <w:types>
          <w:type w:val="bbPlcHdr"/>
        </w:types>
        <w:behaviors>
          <w:behavior w:val="content"/>
        </w:behaviors>
        <w:guid w:val="{C651323A-15EB-42D7-9C60-FFA14438624E}"/>
      </w:docPartPr>
      <w:docPartBody>
        <w:p w:rsidR="00D86DEC" w:rsidRDefault="00D86DEC" w:rsidP="00D86DEC">
          <w:pPr>
            <w:pStyle w:val="89B511CA9A49412B88202AA40B371ED9"/>
          </w:pPr>
          <w:r w:rsidRPr="00375269">
            <w:rPr>
              <w:color w:val="000000" w:themeColor="text1"/>
            </w:rPr>
            <w:t>Choose an item.</w:t>
          </w:r>
        </w:p>
      </w:docPartBody>
    </w:docPart>
    <w:docPart>
      <w:docPartPr>
        <w:name w:val="4C17D4A823BC45D88ACFD24FD48A9101"/>
        <w:category>
          <w:name w:val="Allgemein"/>
          <w:gallery w:val="placeholder"/>
        </w:category>
        <w:types>
          <w:type w:val="bbPlcHdr"/>
        </w:types>
        <w:behaviors>
          <w:behavior w:val="content"/>
        </w:behaviors>
        <w:guid w:val="{43488C3A-1A5F-45D6-98B3-8C7C40C459FA}"/>
      </w:docPartPr>
      <w:docPartBody>
        <w:p w:rsidR="00D86DEC" w:rsidRDefault="00D86DEC" w:rsidP="00D86DEC">
          <w:pPr>
            <w:pStyle w:val="4C17D4A823BC45D88ACFD24FD48A9101"/>
          </w:pPr>
          <w:r w:rsidRPr="00375269">
            <w:rPr>
              <w:color w:val="000000" w:themeColor="text1"/>
            </w:rPr>
            <w:t>Choose an item.</w:t>
          </w:r>
        </w:p>
      </w:docPartBody>
    </w:docPart>
    <w:docPart>
      <w:docPartPr>
        <w:name w:val="4343CB739B0943B186CF8FA1F21D49C4"/>
        <w:category>
          <w:name w:val="Allgemein"/>
          <w:gallery w:val="placeholder"/>
        </w:category>
        <w:types>
          <w:type w:val="bbPlcHdr"/>
        </w:types>
        <w:behaviors>
          <w:behavior w:val="content"/>
        </w:behaviors>
        <w:guid w:val="{99907A8B-FA2E-4FCB-AF38-0815B92A27BD}"/>
      </w:docPartPr>
      <w:docPartBody>
        <w:p w:rsidR="00D86DEC" w:rsidRDefault="00D86DEC" w:rsidP="00D86DEC">
          <w:pPr>
            <w:pStyle w:val="4343CB739B0943B186CF8FA1F21D49C4"/>
          </w:pPr>
          <w:r w:rsidRPr="00375269">
            <w:rPr>
              <w:color w:val="000000" w:themeColor="text1"/>
            </w:rPr>
            <w:t>Choose an item.</w:t>
          </w:r>
        </w:p>
      </w:docPartBody>
    </w:docPart>
    <w:docPart>
      <w:docPartPr>
        <w:name w:val="905761CA37854016BB418F8FE3AC067B"/>
        <w:category>
          <w:name w:val="Allgemein"/>
          <w:gallery w:val="placeholder"/>
        </w:category>
        <w:types>
          <w:type w:val="bbPlcHdr"/>
        </w:types>
        <w:behaviors>
          <w:behavior w:val="content"/>
        </w:behaviors>
        <w:guid w:val="{B0B123AB-5829-4FE6-A32E-4D97A199F767}"/>
      </w:docPartPr>
      <w:docPartBody>
        <w:p w:rsidR="00D86DEC" w:rsidRDefault="00D86DEC" w:rsidP="00D86DEC">
          <w:pPr>
            <w:pStyle w:val="905761CA37854016BB418F8FE3AC067B"/>
          </w:pPr>
          <w:r w:rsidRPr="00375269">
            <w:rPr>
              <w:color w:val="000000" w:themeColor="text1"/>
            </w:rPr>
            <w:t>Choose an item.</w:t>
          </w:r>
        </w:p>
      </w:docPartBody>
    </w:docPart>
    <w:docPart>
      <w:docPartPr>
        <w:name w:val="3876AA8F7318482CAF7C97558E689B55"/>
        <w:category>
          <w:name w:val="Allgemein"/>
          <w:gallery w:val="placeholder"/>
        </w:category>
        <w:types>
          <w:type w:val="bbPlcHdr"/>
        </w:types>
        <w:behaviors>
          <w:behavior w:val="content"/>
        </w:behaviors>
        <w:guid w:val="{907C433B-EBAB-4D4B-AAE4-55973C891E8E}"/>
      </w:docPartPr>
      <w:docPartBody>
        <w:p w:rsidR="00D86DEC" w:rsidRDefault="00D86DEC" w:rsidP="00D86DEC">
          <w:pPr>
            <w:pStyle w:val="3876AA8F7318482CAF7C97558E689B55"/>
          </w:pPr>
          <w:r w:rsidRPr="00375269">
            <w:rPr>
              <w:color w:val="000000" w:themeColor="text1"/>
            </w:rPr>
            <w:t>Choose an item.</w:t>
          </w:r>
        </w:p>
      </w:docPartBody>
    </w:docPart>
    <w:docPart>
      <w:docPartPr>
        <w:name w:val="1957437616EE48BE90BD0C252EFDEA88"/>
        <w:category>
          <w:name w:val="Allgemein"/>
          <w:gallery w:val="placeholder"/>
        </w:category>
        <w:types>
          <w:type w:val="bbPlcHdr"/>
        </w:types>
        <w:behaviors>
          <w:behavior w:val="content"/>
        </w:behaviors>
        <w:guid w:val="{AEB847A0-66CF-4947-AD50-243A4124EB89}"/>
      </w:docPartPr>
      <w:docPartBody>
        <w:p w:rsidR="00D86DEC" w:rsidRDefault="00D86DEC" w:rsidP="00D86DEC">
          <w:pPr>
            <w:pStyle w:val="1957437616EE48BE90BD0C252EFDEA88"/>
          </w:pPr>
          <w:r w:rsidRPr="00375269">
            <w:rPr>
              <w:color w:val="000000" w:themeColor="text1"/>
            </w:rPr>
            <w:t>Choose an item.</w:t>
          </w:r>
        </w:p>
      </w:docPartBody>
    </w:docPart>
    <w:docPart>
      <w:docPartPr>
        <w:name w:val="32AE7419E9D64ED3AA6FC59C3A31EBD1"/>
        <w:category>
          <w:name w:val="Allgemein"/>
          <w:gallery w:val="placeholder"/>
        </w:category>
        <w:types>
          <w:type w:val="bbPlcHdr"/>
        </w:types>
        <w:behaviors>
          <w:behavior w:val="content"/>
        </w:behaviors>
        <w:guid w:val="{2D77149A-AEFF-4EE6-95F7-15B709AE709E}"/>
      </w:docPartPr>
      <w:docPartBody>
        <w:p w:rsidR="00D86DEC" w:rsidRDefault="00D86DEC" w:rsidP="00D86DEC">
          <w:pPr>
            <w:pStyle w:val="32AE7419E9D64ED3AA6FC59C3A31EBD1"/>
          </w:pPr>
          <w:r w:rsidRPr="00375269">
            <w:rPr>
              <w:color w:val="000000" w:themeColor="text1"/>
            </w:rPr>
            <w:t>Choose an item.</w:t>
          </w:r>
        </w:p>
      </w:docPartBody>
    </w:docPart>
    <w:docPart>
      <w:docPartPr>
        <w:name w:val="0737459D9AE84375BF6A6E7C6F5A0B29"/>
        <w:category>
          <w:name w:val="Allgemein"/>
          <w:gallery w:val="placeholder"/>
        </w:category>
        <w:types>
          <w:type w:val="bbPlcHdr"/>
        </w:types>
        <w:behaviors>
          <w:behavior w:val="content"/>
        </w:behaviors>
        <w:guid w:val="{803F0287-26CF-438C-880F-67E9526DBF1D}"/>
      </w:docPartPr>
      <w:docPartBody>
        <w:p w:rsidR="00D86DEC" w:rsidRDefault="00D86DEC" w:rsidP="00D86DEC">
          <w:pPr>
            <w:pStyle w:val="0737459D9AE84375BF6A6E7C6F5A0B29"/>
          </w:pPr>
          <w:r w:rsidRPr="00375269">
            <w:rPr>
              <w:color w:val="000000" w:themeColor="text1"/>
            </w:rPr>
            <w:t>Choose an item.</w:t>
          </w:r>
        </w:p>
      </w:docPartBody>
    </w:docPart>
    <w:docPart>
      <w:docPartPr>
        <w:name w:val="E476285F9BB14AB58E71EB5A620856DE"/>
        <w:category>
          <w:name w:val="Allgemein"/>
          <w:gallery w:val="placeholder"/>
        </w:category>
        <w:types>
          <w:type w:val="bbPlcHdr"/>
        </w:types>
        <w:behaviors>
          <w:behavior w:val="content"/>
        </w:behaviors>
        <w:guid w:val="{C817354A-A508-4773-BF37-CD84EE2C3D40}"/>
      </w:docPartPr>
      <w:docPartBody>
        <w:p w:rsidR="00D86DEC" w:rsidRDefault="00D86DEC" w:rsidP="00D86DEC">
          <w:pPr>
            <w:pStyle w:val="E476285F9BB14AB58E71EB5A620856DE"/>
          </w:pPr>
          <w:r w:rsidRPr="00375269">
            <w:rPr>
              <w:color w:val="000000" w:themeColor="text1"/>
            </w:rPr>
            <w:t>Choose an item.</w:t>
          </w:r>
        </w:p>
      </w:docPartBody>
    </w:docPart>
    <w:docPart>
      <w:docPartPr>
        <w:name w:val="7E296543898443668764201C3732C0E7"/>
        <w:category>
          <w:name w:val="Allgemein"/>
          <w:gallery w:val="placeholder"/>
        </w:category>
        <w:types>
          <w:type w:val="bbPlcHdr"/>
        </w:types>
        <w:behaviors>
          <w:behavior w:val="content"/>
        </w:behaviors>
        <w:guid w:val="{D55D0DAD-F5CD-41E5-BC4B-F3694FCB274B}"/>
      </w:docPartPr>
      <w:docPartBody>
        <w:p w:rsidR="00D86DEC" w:rsidRDefault="00D86DEC" w:rsidP="00D86DEC">
          <w:pPr>
            <w:pStyle w:val="7E296543898443668764201C3732C0E7"/>
          </w:pPr>
          <w:r w:rsidRPr="00375269">
            <w:rPr>
              <w:color w:val="000000" w:themeColor="text1"/>
            </w:rPr>
            <w:t>Choose an item.</w:t>
          </w:r>
        </w:p>
      </w:docPartBody>
    </w:docPart>
    <w:docPart>
      <w:docPartPr>
        <w:name w:val="D0777BB2FB59417F965A29A20A8C6B27"/>
        <w:category>
          <w:name w:val="Allgemein"/>
          <w:gallery w:val="placeholder"/>
        </w:category>
        <w:types>
          <w:type w:val="bbPlcHdr"/>
        </w:types>
        <w:behaviors>
          <w:behavior w:val="content"/>
        </w:behaviors>
        <w:guid w:val="{0740F6CA-3CC4-4E8E-B9C0-74FE980BF511}"/>
      </w:docPartPr>
      <w:docPartBody>
        <w:p w:rsidR="00846B4A" w:rsidRDefault="00D86DEC" w:rsidP="00D86DEC">
          <w:pPr>
            <w:pStyle w:val="D0777BB2FB59417F965A29A20A8C6B27"/>
          </w:pPr>
          <w:r w:rsidRPr="00375269">
            <w:rPr>
              <w:color w:val="000000" w:themeColor="text1"/>
            </w:rPr>
            <w:t>Choose an item.</w:t>
          </w:r>
        </w:p>
      </w:docPartBody>
    </w:docPart>
    <w:docPart>
      <w:docPartPr>
        <w:name w:val="1262C60F798F45AD9636F72B00F74E64"/>
        <w:category>
          <w:name w:val="Allgemein"/>
          <w:gallery w:val="placeholder"/>
        </w:category>
        <w:types>
          <w:type w:val="bbPlcHdr"/>
        </w:types>
        <w:behaviors>
          <w:behavior w:val="content"/>
        </w:behaviors>
        <w:guid w:val="{1C3AA7D6-799A-4A62-8FB7-43BE12A17C50}"/>
      </w:docPartPr>
      <w:docPartBody>
        <w:p w:rsidR="00846B4A" w:rsidRDefault="00D86DEC" w:rsidP="00D86DEC">
          <w:pPr>
            <w:pStyle w:val="1262C60F798F45AD9636F72B00F74E64"/>
          </w:pPr>
          <w:r w:rsidRPr="00375269">
            <w:rPr>
              <w:color w:val="000000" w:themeColor="text1"/>
            </w:rPr>
            <w:t>Choose an item.</w:t>
          </w:r>
        </w:p>
      </w:docPartBody>
    </w:docPart>
    <w:docPart>
      <w:docPartPr>
        <w:name w:val="D6FA5A57225C4676B4AD893C444A2FF5"/>
        <w:category>
          <w:name w:val="Allgemein"/>
          <w:gallery w:val="placeholder"/>
        </w:category>
        <w:types>
          <w:type w:val="bbPlcHdr"/>
        </w:types>
        <w:behaviors>
          <w:behavior w:val="content"/>
        </w:behaviors>
        <w:guid w:val="{03E4510E-BD76-4C69-85B0-F58B9733B202}"/>
      </w:docPartPr>
      <w:docPartBody>
        <w:p w:rsidR="00846B4A" w:rsidRDefault="00D86DEC" w:rsidP="00D86DEC">
          <w:pPr>
            <w:pStyle w:val="D6FA5A57225C4676B4AD893C444A2FF5"/>
          </w:pPr>
          <w:r w:rsidRPr="00375269">
            <w:rPr>
              <w:color w:val="000000" w:themeColor="text1"/>
            </w:rPr>
            <w:t>Choose an item.</w:t>
          </w:r>
        </w:p>
      </w:docPartBody>
    </w:docPart>
    <w:docPart>
      <w:docPartPr>
        <w:name w:val="A45182072DDA405A9BD9BC5D8B3FC550"/>
        <w:category>
          <w:name w:val="Allgemein"/>
          <w:gallery w:val="placeholder"/>
        </w:category>
        <w:types>
          <w:type w:val="bbPlcHdr"/>
        </w:types>
        <w:behaviors>
          <w:behavior w:val="content"/>
        </w:behaviors>
        <w:guid w:val="{1A8A573C-4A97-4901-B10D-6519DBFDE6FE}"/>
      </w:docPartPr>
      <w:docPartBody>
        <w:p w:rsidR="00846B4A" w:rsidRDefault="00D86DEC" w:rsidP="00D86DEC">
          <w:pPr>
            <w:pStyle w:val="A45182072DDA405A9BD9BC5D8B3FC550"/>
          </w:pPr>
          <w:r w:rsidRPr="00375269">
            <w:rPr>
              <w:color w:val="000000" w:themeColor="text1"/>
            </w:rPr>
            <w:t>Choose an item.</w:t>
          </w:r>
        </w:p>
      </w:docPartBody>
    </w:docPart>
    <w:docPart>
      <w:docPartPr>
        <w:name w:val="92A388893C2840E5828EBB87A1870424"/>
        <w:category>
          <w:name w:val="Allgemein"/>
          <w:gallery w:val="placeholder"/>
        </w:category>
        <w:types>
          <w:type w:val="bbPlcHdr"/>
        </w:types>
        <w:behaviors>
          <w:behavior w:val="content"/>
        </w:behaviors>
        <w:guid w:val="{1C506E46-D20A-4BDB-87F4-631864A3EAAE}"/>
      </w:docPartPr>
      <w:docPartBody>
        <w:p w:rsidR="00846B4A" w:rsidRDefault="00D86DEC" w:rsidP="00D86DEC">
          <w:pPr>
            <w:pStyle w:val="92A388893C2840E5828EBB87A1870424"/>
          </w:pPr>
          <w:r w:rsidRPr="00375269">
            <w:rPr>
              <w:color w:val="000000" w:themeColor="text1"/>
            </w:rPr>
            <w:t>Choose an item.</w:t>
          </w:r>
        </w:p>
      </w:docPartBody>
    </w:docPart>
    <w:docPart>
      <w:docPartPr>
        <w:name w:val="98F55357275E4B2E8F5EDBF6A516B2DF"/>
        <w:category>
          <w:name w:val="Allgemein"/>
          <w:gallery w:val="placeholder"/>
        </w:category>
        <w:types>
          <w:type w:val="bbPlcHdr"/>
        </w:types>
        <w:behaviors>
          <w:behavior w:val="content"/>
        </w:behaviors>
        <w:guid w:val="{AF9ED737-4620-4EDD-ADE0-B6BA265A8526}"/>
      </w:docPartPr>
      <w:docPartBody>
        <w:p w:rsidR="00846B4A" w:rsidRDefault="00D86DEC" w:rsidP="00D86DEC">
          <w:pPr>
            <w:pStyle w:val="98F55357275E4B2E8F5EDBF6A516B2DF"/>
          </w:pPr>
          <w:r w:rsidRPr="00375269">
            <w:rPr>
              <w:color w:val="000000" w:themeColor="text1"/>
            </w:rPr>
            <w:t>Choose an item.</w:t>
          </w:r>
        </w:p>
      </w:docPartBody>
    </w:docPart>
    <w:docPart>
      <w:docPartPr>
        <w:name w:val="3B73EEF1CDCD48378E5A1E0D85C58ECB"/>
        <w:category>
          <w:name w:val="Allgemein"/>
          <w:gallery w:val="placeholder"/>
        </w:category>
        <w:types>
          <w:type w:val="bbPlcHdr"/>
        </w:types>
        <w:behaviors>
          <w:behavior w:val="content"/>
        </w:behaviors>
        <w:guid w:val="{D0D4F378-FC87-4111-899D-37DE0FB03415}"/>
      </w:docPartPr>
      <w:docPartBody>
        <w:p w:rsidR="00846B4A" w:rsidRDefault="00D86DEC" w:rsidP="00D86DEC">
          <w:pPr>
            <w:pStyle w:val="3B73EEF1CDCD48378E5A1E0D85C58ECB"/>
          </w:pPr>
          <w:r w:rsidRPr="00375269">
            <w:rPr>
              <w:color w:val="000000" w:themeColor="text1"/>
            </w:rPr>
            <w:t>Choose an item.</w:t>
          </w:r>
        </w:p>
      </w:docPartBody>
    </w:docPart>
    <w:docPart>
      <w:docPartPr>
        <w:name w:val="B9F838F29B8D4CB08D7734A82FE8D2EB"/>
        <w:category>
          <w:name w:val="Allgemein"/>
          <w:gallery w:val="placeholder"/>
        </w:category>
        <w:types>
          <w:type w:val="bbPlcHdr"/>
        </w:types>
        <w:behaviors>
          <w:behavior w:val="content"/>
        </w:behaviors>
        <w:guid w:val="{208AE7C3-3671-433A-A78A-956DB88C36D2}"/>
      </w:docPartPr>
      <w:docPartBody>
        <w:p w:rsidR="00846B4A" w:rsidRDefault="00D86DEC" w:rsidP="00D86DEC">
          <w:pPr>
            <w:pStyle w:val="B9F838F29B8D4CB08D7734A82FE8D2EB"/>
          </w:pPr>
          <w:r w:rsidRPr="00375269">
            <w:rPr>
              <w:color w:val="000000" w:themeColor="text1"/>
            </w:rPr>
            <w:t>Choose an item.</w:t>
          </w:r>
        </w:p>
      </w:docPartBody>
    </w:docPart>
    <w:docPart>
      <w:docPartPr>
        <w:name w:val="2DBAB27212B7457484D556A526C72151"/>
        <w:category>
          <w:name w:val="Allgemein"/>
          <w:gallery w:val="placeholder"/>
        </w:category>
        <w:types>
          <w:type w:val="bbPlcHdr"/>
        </w:types>
        <w:behaviors>
          <w:behavior w:val="content"/>
        </w:behaviors>
        <w:guid w:val="{54413CA0-3E76-4669-9698-2971A389C8D8}"/>
      </w:docPartPr>
      <w:docPartBody>
        <w:p w:rsidR="001C5466" w:rsidRDefault="00846B4A" w:rsidP="00846B4A">
          <w:pPr>
            <w:pStyle w:val="2DBAB27212B7457484D556A526C72151"/>
          </w:pPr>
          <w:r w:rsidRPr="00372F13">
            <w:rPr>
              <w:rStyle w:val="PlaceholderText"/>
              <w:color w:val="000000" w:themeColor="text1"/>
              <w:sz w:val="16"/>
              <w:szCs w:val="16"/>
            </w:rPr>
            <w:t>Choose an item.</w:t>
          </w:r>
        </w:p>
      </w:docPartBody>
    </w:docPart>
    <w:docPart>
      <w:docPartPr>
        <w:name w:val="71CF2AA7C703402FB332E105EA8EF0BD"/>
        <w:category>
          <w:name w:val="Allgemein"/>
          <w:gallery w:val="placeholder"/>
        </w:category>
        <w:types>
          <w:type w:val="bbPlcHdr"/>
        </w:types>
        <w:behaviors>
          <w:behavior w:val="content"/>
        </w:behaviors>
        <w:guid w:val="{6AA224B0-14C6-44A7-A5E1-1B0BAB3F4275}"/>
      </w:docPartPr>
      <w:docPartBody>
        <w:p w:rsidR="001C5466" w:rsidRDefault="00846B4A" w:rsidP="00846B4A">
          <w:pPr>
            <w:pStyle w:val="71CF2AA7C703402FB332E105EA8EF0BD"/>
          </w:pPr>
          <w:r w:rsidRPr="00372F13">
            <w:rPr>
              <w:rStyle w:val="PlaceholderText"/>
              <w:color w:val="000000" w:themeColor="text1"/>
              <w:sz w:val="16"/>
              <w:szCs w:val="18"/>
            </w:rPr>
            <w:t>Choose an item.</w:t>
          </w:r>
        </w:p>
      </w:docPartBody>
    </w:docPart>
    <w:docPart>
      <w:docPartPr>
        <w:name w:val="F702BC0F0B004E88822ADDB557FE1D41"/>
        <w:category>
          <w:name w:val="Allgemein"/>
          <w:gallery w:val="placeholder"/>
        </w:category>
        <w:types>
          <w:type w:val="bbPlcHdr"/>
        </w:types>
        <w:behaviors>
          <w:behavior w:val="content"/>
        </w:behaviors>
        <w:guid w:val="{9A996F48-A918-4032-B8EC-25C7AEE55716}"/>
      </w:docPartPr>
      <w:docPartBody>
        <w:p w:rsidR="001C5466" w:rsidRDefault="00846B4A" w:rsidP="00846B4A">
          <w:pPr>
            <w:pStyle w:val="F702BC0F0B004E88822ADDB557FE1D41"/>
          </w:pPr>
          <w:r w:rsidRPr="00633ABB">
            <w:rPr>
              <w:rFonts w:cs="Arial"/>
              <w:sz w:val="16"/>
              <w:szCs w:val="14"/>
            </w:rPr>
            <w:t>Choose an item.</w:t>
          </w:r>
        </w:p>
      </w:docPartBody>
    </w:docPart>
    <w:docPart>
      <w:docPartPr>
        <w:name w:val="6BBB7838C130430FA6EF20193B24E787"/>
        <w:category>
          <w:name w:val="Allgemein"/>
          <w:gallery w:val="placeholder"/>
        </w:category>
        <w:types>
          <w:type w:val="bbPlcHdr"/>
        </w:types>
        <w:behaviors>
          <w:behavior w:val="content"/>
        </w:behaviors>
        <w:guid w:val="{067430BB-B5A5-417A-AA0C-6D9B75DD08F9}"/>
      </w:docPartPr>
      <w:docPartBody>
        <w:p w:rsidR="00400EF1" w:rsidRDefault="001C5466" w:rsidP="001C5466">
          <w:pPr>
            <w:pStyle w:val="6BBB7838C130430FA6EF20193B24E787"/>
          </w:pPr>
          <w:r w:rsidRPr="00375269">
            <w:rPr>
              <w:color w:val="000000" w:themeColor="text1"/>
            </w:rPr>
            <w:t>Choose an item.</w:t>
          </w:r>
        </w:p>
      </w:docPartBody>
    </w:docPart>
    <w:docPart>
      <w:docPartPr>
        <w:name w:val="93FCEDB2F38D4A1C80CB79CB5C0CADEA"/>
        <w:category>
          <w:name w:val="Allgemein"/>
          <w:gallery w:val="placeholder"/>
        </w:category>
        <w:types>
          <w:type w:val="bbPlcHdr"/>
        </w:types>
        <w:behaviors>
          <w:behavior w:val="content"/>
        </w:behaviors>
        <w:guid w:val="{DE68E033-55A8-4F46-BE98-DE90E453FCA5}"/>
      </w:docPartPr>
      <w:docPartBody>
        <w:p w:rsidR="00933301" w:rsidRDefault="00933301" w:rsidP="00933301">
          <w:pPr>
            <w:pStyle w:val="93FCEDB2F38D4A1C80CB79CB5C0CADEA"/>
          </w:pPr>
          <w:r w:rsidRPr="00372F13">
            <w:rPr>
              <w:rStyle w:val="PlaceholderText"/>
              <w:color w:val="000000" w:themeColor="text1"/>
              <w:sz w:val="16"/>
              <w:szCs w:val="16"/>
            </w:rPr>
            <w:t>Choose an item.</w:t>
          </w:r>
        </w:p>
      </w:docPartBody>
    </w:docPart>
    <w:docPart>
      <w:docPartPr>
        <w:name w:val="627A8F51210B430AB31C1942134A701C"/>
        <w:category>
          <w:name w:val="Allgemein"/>
          <w:gallery w:val="placeholder"/>
        </w:category>
        <w:types>
          <w:type w:val="bbPlcHdr"/>
        </w:types>
        <w:behaviors>
          <w:behavior w:val="content"/>
        </w:behaviors>
        <w:guid w:val="{D1B50AD2-A2BC-4706-AF91-6E99AA38D7A7}"/>
      </w:docPartPr>
      <w:docPartBody>
        <w:p w:rsidR="00933301" w:rsidRDefault="00933301" w:rsidP="00933301">
          <w:pPr>
            <w:pStyle w:val="627A8F51210B430AB31C1942134A701C"/>
          </w:pPr>
          <w:r w:rsidRPr="00372F13">
            <w:rPr>
              <w:rStyle w:val="PlaceholderText"/>
              <w:color w:val="000000" w:themeColor="text1"/>
              <w:sz w:val="16"/>
              <w:szCs w:val="18"/>
            </w:rPr>
            <w:t>Choose an item.</w:t>
          </w:r>
        </w:p>
      </w:docPartBody>
    </w:docPart>
    <w:docPart>
      <w:docPartPr>
        <w:name w:val="34BA171D7C944A578EE55BA1EC4E1890"/>
        <w:category>
          <w:name w:val="Allgemein"/>
          <w:gallery w:val="placeholder"/>
        </w:category>
        <w:types>
          <w:type w:val="bbPlcHdr"/>
        </w:types>
        <w:behaviors>
          <w:behavior w:val="content"/>
        </w:behaviors>
        <w:guid w:val="{C20076C7-E943-44A6-9F00-4819816562DD}"/>
      </w:docPartPr>
      <w:docPartBody>
        <w:p w:rsidR="00933301" w:rsidRDefault="00933301" w:rsidP="00933301">
          <w:pPr>
            <w:pStyle w:val="34BA171D7C944A578EE55BA1EC4E1890"/>
          </w:pPr>
          <w:r w:rsidRPr="00633ABB">
            <w:rPr>
              <w:rFonts w:cs="Arial"/>
              <w:sz w:val="16"/>
              <w:szCs w:val="14"/>
            </w:rPr>
            <w:t>Choose an item.</w:t>
          </w:r>
        </w:p>
      </w:docPartBody>
    </w:docPart>
    <w:docPart>
      <w:docPartPr>
        <w:name w:val="2CF374B64F3B49F29E4232E09494C1F1"/>
        <w:category>
          <w:name w:val="Allgemein"/>
          <w:gallery w:val="placeholder"/>
        </w:category>
        <w:types>
          <w:type w:val="bbPlcHdr"/>
        </w:types>
        <w:behaviors>
          <w:behavior w:val="content"/>
        </w:behaviors>
        <w:guid w:val="{9BCEC199-F8AF-4248-97EB-9F5B3CF4D68C}"/>
      </w:docPartPr>
      <w:docPartBody>
        <w:p w:rsidR="00F50199" w:rsidRDefault="00E24CA8" w:rsidP="00E24CA8">
          <w:pPr>
            <w:pStyle w:val="2CF374B64F3B49F29E4232E09494C1F1"/>
          </w:pPr>
          <w:r w:rsidRPr="00372F13">
            <w:rPr>
              <w:rStyle w:val="PlaceholderText"/>
              <w:color w:val="000000" w:themeColor="text1"/>
              <w:sz w:val="16"/>
              <w:szCs w:val="16"/>
            </w:rPr>
            <w:t>Choose an item.</w:t>
          </w:r>
        </w:p>
      </w:docPartBody>
    </w:docPart>
    <w:docPart>
      <w:docPartPr>
        <w:name w:val="AAC62ACFB5584BDFACE6AE9B7711D59F"/>
        <w:category>
          <w:name w:val="Allgemein"/>
          <w:gallery w:val="placeholder"/>
        </w:category>
        <w:types>
          <w:type w:val="bbPlcHdr"/>
        </w:types>
        <w:behaviors>
          <w:behavior w:val="content"/>
        </w:behaviors>
        <w:guid w:val="{FFD22A8C-4373-4056-B58D-E4BD66AC83A2}"/>
      </w:docPartPr>
      <w:docPartBody>
        <w:p w:rsidR="00F50199" w:rsidRDefault="00E24CA8" w:rsidP="00E24CA8">
          <w:pPr>
            <w:pStyle w:val="AAC62ACFB5584BDFACE6AE9B7711D59F"/>
          </w:pPr>
          <w:r w:rsidRPr="00372F13">
            <w:rPr>
              <w:rStyle w:val="PlaceholderText"/>
              <w:color w:val="000000" w:themeColor="text1"/>
              <w:sz w:val="16"/>
              <w:szCs w:val="18"/>
            </w:rPr>
            <w:t>Choose an item.</w:t>
          </w:r>
        </w:p>
      </w:docPartBody>
    </w:docPart>
    <w:docPart>
      <w:docPartPr>
        <w:name w:val="A89047BDF98B4AA7A35FD121C59355EA"/>
        <w:category>
          <w:name w:val="Allgemein"/>
          <w:gallery w:val="placeholder"/>
        </w:category>
        <w:types>
          <w:type w:val="bbPlcHdr"/>
        </w:types>
        <w:behaviors>
          <w:behavior w:val="content"/>
        </w:behaviors>
        <w:guid w:val="{3188A4AF-4CB0-4B0F-9268-3B178827B6B4}"/>
      </w:docPartPr>
      <w:docPartBody>
        <w:p w:rsidR="00F50199" w:rsidRDefault="00E24CA8" w:rsidP="00E24CA8">
          <w:pPr>
            <w:pStyle w:val="A89047BDF98B4AA7A35FD121C59355EA"/>
          </w:pPr>
          <w:r w:rsidRPr="00633ABB">
            <w:rPr>
              <w:rFonts w:cs="Arial"/>
              <w:sz w:val="16"/>
              <w:szCs w:val="14"/>
            </w:rPr>
            <w:t>Choose an item.</w:t>
          </w:r>
        </w:p>
      </w:docPartBody>
    </w:docPart>
    <w:docPart>
      <w:docPartPr>
        <w:name w:val="484750790C78422AB7DB95E07FF92B1D"/>
        <w:category>
          <w:name w:val="Allgemein"/>
          <w:gallery w:val="placeholder"/>
        </w:category>
        <w:types>
          <w:type w:val="bbPlcHdr"/>
        </w:types>
        <w:behaviors>
          <w:behavior w:val="content"/>
        </w:behaviors>
        <w:guid w:val="{0AD29D68-100F-4E6A-8B03-79EBF393D903}"/>
      </w:docPartPr>
      <w:docPartBody>
        <w:p w:rsidR="00F50199" w:rsidRDefault="00E24CA8" w:rsidP="00E24CA8">
          <w:pPr>
            <w:pStyle w:val="484750790C78422AB7DB95E07FF92B1D"/>
          </w:pPr>
          <w:r w:rsidRPr="00372F13">
            <w:rPr>
              <w:rStyle w:val="PlaceholderText"/>
              <w:color w:val="000000" w:themeColor="text1"/>
              <w:sz w:val="16"/>
              <w:szCs w:val="16"/>
            </w:rPr>
            <w:t>Choose an item.</w:t>
          </w:r>
        </w:p>
      </w:docPartBody>
    </w:docPart>
    <w:docPart>
      <w:docPartPr>
        <w:name w:val="E5972A4BE51947EDBF0271B91C594909"/>
        <w:category>
          <w:name w:val="Allgemein"/>
          <w:gallery w:val="placeholder"/>
        </w:category>
        <w:types>
          <w:type w:val="bbPlcHdr"/>
        </w:types>
        <w:behaviors>
          <w:behavior w:val="content"/>
        </w:behaviors>
        <w:guid w:val="{F4D80238-078F-4FB8-A133-6A2621D049EC}"/>
      </w:docPartPr>
      <w:docPartBody>
        <w:p w:rsidR="00F50199" w:rsidRDefault="00E24CA8" w:rsidP="00E24CA8">
          <w:pPr>
            <w:pStyle w:val="E5972A4BE51947EDBF0271B91C594909"/>
          </w:pPr>
          <w:r w:rsidRPr="00372F13">
            <w:rPr>
              <w:rStyle w:val="PlaceholderText"/>
              <w:color w:val="000000" w:themeColor="text1"/>
              <w:sz w:val="16"/>
              <w:szCs w:val="18"/>
            </w:rPr>
            <w:t>Choose an item.</w:t>
          </w:r>
        </w:p>
      </w:docPartBody>
    </w:docPart>
    <w:docPart>
      <w:docPartPr>
        <w:name w:val="6F2932B3C76040D7AEFF42EB361E5BA0"/>
        <w:category>
          <w:name w:val="Allgemein"/>
          <w:gallery w:val="placeholder"/>
        </w:category>
        <w:types>
          <w:type w:val="bbPlcHdr"/>
        </w:types>
        <w:behaviors>
          <w:behavior w:val="content"/>
        </w:behaviors>
        <w:guid w:val="{4462B23A-FA99-49B7-8DE5-EEDD67D40C6F}"/>
      </w:docPartPr>
      <w:docPartBody>
        <w:p w:rsidR="00F50199" w:rsidRDefault="00E24CA8" w:rsidP="00E24CA8">
          <w:pPr>
            <w:pStyle w:val="6F2932B3C76040D7AEFF42EB361E5BA0"/>
          </w:pPr>
          <w:r w:rsidRPr="00633ABB">
            <w:rPr>
              <w:rFonts w:cs="Arial"/>
              <w:sz w:val="16"/>
              <w:szCs w:val="14"/>
            </w:rPr>
            <w:t>Choose an item.</w:t>
          </w:r>
        </w:p>
      </w:docPartBody>
    </w:docPart>
    <w:docPart>
      <w:docPartPr>
        <w:name w:val="314B7E31E2F3481CBF256B556B72FCCF"/>
        <w:category>
          <w:name w:val="Allgemein"/>
          <w:gallery w:val="placeholder"/>
        </w:category>
        <w:types>
          <w:type w:val="bbPlcHdr"/>
        </w:types>
        <w:behaviors>
          <w:behavior w:val="content"/>
        </w:behaviors>
        <w:guid w:val="{AC35BAF9-FFE3-43CF-A788-ACE6BDD89F0D}"/>
      </w:docPartPr>
      <w:docPartBody>
        <w:p w:rsidR="00F50199" w:rsidRDefault="00E24CA8" w:rsidP="00E24CA8">
          <w:pPr>
            <w:pStyle w:val="314B7E31E2F3481CBF256B556B72FCCF"/>
          </w:pPr>
          <w:r w:rsidRPr="00372F13">
            <w:rPr>
              <w:rStyle w:val="PlaceholderText"/>
              <w:color w:val="000000" w:themeColor="text1"/>
              <w:sz w:val="16"/>
              <w:szCs w:val="16"/>
            </w:rPr>
            <w:t>Choose an item.</w:t>
          </w:r>
        </w:p>
      </w:docPartBody>
    </w:docPart>
    <w:docPart>
      <w:docPartPr>
        <w:name w:val="DD0C039F3CE643F3B8CC13DF1D84FC38"/>
        <w:category>
          <w:name w:val="Allgemein"/>
          <w:gallery w:val="placeholder"/>
        </w:category>
        <w:types>
          <w:type w:val="bbPlcHdr"/>
        </w:types>
        <w:behaviors>
          <w:behavior w:val="content"/>
        </w:behaviors>
        <w:guid w:val="{7AE724D5-B8A7-4588-88F1-479DCD5B5719}"/>
      </w:docPartPr>
      <w:docPartBody>
        <w:p w:rsidR="00F50199" w:rsidRDefault="00E24CA8" w:rsidP="00E24CA8">
          <w:pPr>
            <w:pStyle w:val="DD0C039F3CE643F3B8CC13DF1D84FC38"/>
          </w:pPr>
          <w:r w:rsidRPr="00372F13">
            <w:rPr>
              <w:rStyle w:val="PlaceholderText"/>
              <w:color w:val="000000" w:themeColor="text1"/>
              <w:sz w:val="16"/>
              <w:szCs w:val="18"/>
            </w:rPr>
            <w:t>Choose an item.</w:t>
          </w:r>
        </w:p>
      </w:docPartBody>
    </w:docPart>
    <w:docPart>
      <w:docPartPr>
        <w:name w:val="B9DF71FCBEAF4C478D79C086D82D0DC0"/>
        <w:category>
          <w:name w:val="Allgemein"/>
          <w:gallery w:val="placeholder"/>
        </w:category>
        <w:types>
          <w:type w:val="bbPlcHdr"/>
        </w:types>
        <w:behaviors>
          <w:behavior w:val="content"/>
        </w:behaviors>
        <w:guid w:val="{D8863604-C654-4D65-ADB3-159B4DA8D3FB}"/>
      </w:docPartPr>
      <w:docPartBody>
        <w:p w:rsidR="00F50199" w:rsidRDefault="00E24CA8" w:rsidP="00E24CA8">
          <w:pPr>
            <w:pStyle w:val="B9DF71FCBEAF4C478D79C086D82D0DC0"/>
          </w:pPr>
          <w:r w:rsidRPr="00633ABB">
            <w:rPr>
              <w:rFonts w:cs="Arial"/>
              <w:sz w:val="16"/>
              <w:szCs w:val="14"/>
            </w:rPr>
            <w:t>Choose an item.</w:t>
          </w:r>
        </w:p>
      </w:docPartBody>
    </w:docPart>
    <w:docPart>
      <w:docPartPr>
        <w:name w:val="BEF617E122A544F0AE6C1C52C72C87A3"/>
        <w:category>
          <w:name w:val="Allgemein"/>
          <w:gallery w:val="placeholder"/>
        </w:category>
        <w:types>
          <w:type w:val="bbPlcHdr"/>
        </w:types>
        <w:behaviors>
          <w:behavior w:val="content"/>
        </w:behaviors>
        <w:guid w:val="{4341897B-C37A-469A-9BFF-308284857CC2}"/>
      </w:docPartPr>
      <w:docPartBody>
        <w:p w:rsidR="00F50199" w:rsidRDefault="00E24CA8" w:rsidP="00E24CA8">
          <w:pPr>
            <w:pStyle w:val="BEF617E122A544F0AE6C1C52C72C87A3"/>
          </w:pPr>
          <w:r w:rsidRPr="00372F13">
            <w:rPr>
              <w:rStyle w:val="PlaceholderText"/>
              <w:color w:val="000000" w:themeColor="text1"/>
              <w:sz w:val="16"/>
              <w:szCs w:val="16"/>
            </w:rPr>
            <w:t>Choose an item.</w:t>
          </w:r>
        </w:p>
      </w:docPartBody>
    </w:docPart>
    <w:docPart>
      <w:docPartPr>
        <w:name w:val="229900DE1BFD4BAAAD9CA15076E5B03B"/>
        <w:category>
          <w:name w:val="Allgemein"/>
          <w:gallery w:val="placeholder"/>
        </w:category>
        <w:types>
          <w:type w:val="bbPlcHdr"/>
        </w:types>
        <w:behaviors>
          <w:behavior w:val="content"/>
        </w:behaviors>
        <w:guid w:val="{B68320F3-164D-4232-AE87-0E428A006645}"/>
      </w:docPartPr>
      <w:docPartBody>
        <w:p w:rsidR="00F50199" w:rsidRDefault="00E24CA8" w:rsidP="00E24CA8">
          <w:pPr>
            <w:pStyle w:val="229900DE1BFD4BAAAD9CA15076E5B03B"/>
          </w:pPr>
          <w:r w:rsidRPr="00372F13">
            <w:rPr>
              <w:rStyle w:val="PlaceholderText"/>
              <w:color w:val="000000" w:themeColor="text1"/>
              <w:sz w:val="16"/>
              <w:szCs w:val="18"/>
            </w:rPr>
            <w:t>Choose an item.</w:t>
          </w:r>
        </w:p>
      </w:docPartBody>
    </w:docPart>
    <w:docPart>
      <w:docPartPr>
        <w:name w:val="CEF8208B91114BFEA6FFD8F53257D82D"/>
        <w:category>
          <w:name w:val="Allgemein"/>
          <w:gallery w:val="placeholder"/>
        </w:category>
        <w:types>
          <w:type w:val="bbPlcHdr"/>
        </w:types>
        <w:behaviors>
          <w:behavior w:val="content"/>
        </w:behaviors>
        <w:guid w:val="{77B0E0FA-4ACD-4ADC-81AC-F217A95F70C7}"/>
      </w:docPartPr>
      <w:docPartBody>
        <w:p w:rsidR="00F50199" w:rsidRDefault="00E24CA8" w:rsidP="00E24CA8">
          <w:pPr>
            <w:pStyle w:val="CEF8208B91114BFEA6FFD8F53257D82D"/>
          </w:pPr>
          <w:r w:rsidRPr="00633ABB">
            <w:rPr>
              <w:rFonts w:cs="Arial"/>
              <w:sz w:val="16"/>
              <w:szCs w:val="14"/>
            </w:rPr>
            <w:t>Choose an item.</w:t>
          </w:r>
        </w:p>
      </w:docPartBody>
    </w:docPart>
    <w:docPart>
      <w:docPartPr>
        <w:name w:val="7396BC5D3C454BFBBA081E43CCF5F259"/>
        <w:category>
          <w:name w:val="Allgemein"/>
          <w:gallery w:val="placeholder"/>
        </w:category>
        <w:types>
          <w:type w:val="bbPlcHdr"/>
        </w:types>
        <w:behaviors>
          <w:behavior w:val="content"/>
        </w:behaviors>
        <w:guid w:val="{997BF0E9-F4B9-4CEB-B880-6846700A451E}"/>
      </w:docPartPr>
      <w:docPartBody>
        <w:p w:rsidR="00F50199" w:rsidRDefault="00E24CA8" w:rsidP="00E24CA8">
          <w:pPr>
            <w:pStyle w:val="7396BC5D3C454BFBBA081E43CCF5F259"/>
          </w:pPr>
          <w:r w:rsidRPr="00372F13">
            <w:rPr>
              <w:rStyle w:val="PlaceholderText"/>
              <w:color w:val="000000" w:themeColor="text1"/>
              <w:sz w:val="16"/>
              <w:szCs w:val="16"/>
            </w:rPr>
            <w:t>Choose an item.</w:t>
          </w:r>
        </w:p>
      </w:docPartBody>
    </w:docPart>
    <w:docPart>
      <w:docPartPr>
        <w:name w:val="117DC0A71C2C4E45AB4E9D5FFF5A80A8"/>
        <w:category>
          <w:name w:val="Allgemein"/>
          <w:gallery w:val="placeholder"/>
        </w:category>
        <w:types>
          <w:type w:val="bbPlcHdr"/>
        </w:types>
        <w:behaviors>
          <w:behavior w:val="content"/>
        </w:behaviors>
        <w:guid w:val="{B01530AC-06F1-4658-86CA-BB936B0FCC5C}"/>
      </w:docPartPr>
      <w:docPartBody>
        <w:p w:rsidR="00F50199" w:rsidRDefault="00E24CA8" w:rsidP="00E24CA8">
          <w:pPr>
            <w:pStyle w:val="117DC0A71C2C4E45AB4E9D5FFF5A80A8"/>
          </w:pPr>
          <w:r w:rsidRPr="00372F13">
            <w:rPr>
              <w:rStyle w:val="PlaceholderText"/>
              <w:color w:val="000000" w:themeColor="text1"/>
              <w:sz w:val="16"/>
              <w:szCs w:val="18"/>
            </w:rPr>
            <w:t>Choose an item.</w:t>
          </w:r>
        </w:p>
      </w:docPartBody>
    </w:docPart>
    <w:docPart>
      <w:docPartPr>
        <w:name w:val="4A6770080B19403EBCB202A399C9645D"/>
        <w:category>
          <w:name w:val="Allgemein"/>
          <w:gallery w:val="placeholder"/>
        </w:category>
        <w:types>
          <w:type w:val="bbPlcHdr"/>
        </w:types>
        <w:behaviors>
          <w:behavior w:val="content"/>
        </w:behaviors>
        <w:guid w:val="{8E63A821-7032-4ABC-8273-FA5EA6F5AAA9}"/>
      </w:docPartPr>
      <w:docPartBody>
        <w:p w:rsidR="00F50199" w:rsidRDefault="00E24CA8" w:rsidP="00E24CA8">
          <w:pPr>
            <w:pStyle w:val="4A6770080B19403EBCB202A399C9645D"/>
          </w:pPr>
          <w:r w:rsidRPr="00633ABB">
            <w:rPr>
              <w:rFonts w:cs="Arial"/>
              <w:sz w:val="16"/>
              <w:szCs w:val="14"/>
            </w:rPr>
            <w:t>Choose an item.</w:t>
          </w:r>
        </w:p>
      </w:docPartBody>
    </w:docPart>
    <w:docPart>
      <w:docPartPr>
        <w:name w:val="498C43D9E3D34E70877563E500AE6F18"/>
        <w:category>
          <w:name w:val="Allgemein"/>
          <w:gallery w:val="placeholder"/>
        </w:category>
        <w:types>
          <w:type w:val="bbPlcHdr"/>
        </w:types>
        <w:behaviors>
          <w:behavior w:val="content"/>
        </w:behaviors>
        <w:guid w:val="{9E1F7C61-BF06-4D8C-BC94-1C66C9650713}"/>
      </w:docPartPr>
      <w:docPartBody>
        <w:p w:rsidR="00386E6B" w:rsidRDefault="00B717AE" w:rsidP="00B717AE">
          <w:pPr>
            <w:pStyle w:val="498C43D9E3D34E70877563E500AE6F18"/>
          </w:pPr>
          <w:r w:rsidRPr="00372F13">
            <w:rPr>
              <w:rStyle w:val="PlaceholderText"/>
              <w:color w:val="000000" w:themeColor="text1"/>
              <w:sz w:val="16"/>
              <w:szCs w:val="16"/>
            </w:rPr>
            <w:t>Choose an item.</w:t>
          </w:r>
        </w:p>
      </w:docPartBody>
    </w:docPart>
    <w:docPart>
      <w:docPartPr>
        <w:name w:val="19EC8CF116874116A94D30F13A3C0CC2"/>
        <w:category>
          <w:name w:val="Allgemein"/>
          <w:gallery w:val="placeholder"/>
        </w:category>
        <w:types>
          <w:type w:val="bbPlcHdr"/>
        </w:types>
        <w:behaviors>
          <w:behavior w:val="content"/>
        </w:behaviors>
        <w:guid w:val="{217EE608-C408-4005-B4FB-FF1E67F269F8}"/>
      </w:docPartPr>
      <w:docPartBody>
        <w:p w:rsidR="00386E6B" w:rsidRDefault="00B717AE" w:rsidP="00B717AE">
          <w:pPr>
            <w:pStyle w:val="19EC8CF116874116A94D30F13A3C0CC2"/>
          </w:pPr>
          <w:r w:rsidRPr="00372F13">
            <w:rPr>
              <w:rStyle w:val="PlaceholderText"/>
              <w:color w:val="000000" w:themeColor="text1"/>
              <w:sz w:val="16"/>
              <w:szCs w:val="18"/>
            </w:rPr>
            <w:t>Choose an item.</w:t>
          </w:r>
        </w:p>
      </w:docPartBody>
    </w:docPart>
    <w:docPart>
      <w:docPartPr>
        <w:name w:val="ED532F91E5FC4C88A6E93575896C0B40"/>
        <w:category>
          <w:name w:val="Allgemein"/>
          <w:gallery w:val="placeholder"/>
        </w:category>
        <w:types>
          <w:type w:val="bbPlcHdr"/>
        </w:types>
        <w:behaviors>
          <w:behavior w:val="content"/>
        </w:behaviors>
        <w:guid w:val="{1552B9F9-C709-4600-9D66-6B31053DA5A4}"/>
      </w:docPartPr>
      <w:docPartBody>
        <w:p w:rsidR="00386E6B" w:rsidRDefault="00B717AE" w:rsidP="00B717AE">
          <w:pPr>
            <w:pStyle w:val="ED532F91E5FC4C88A6E93575896C0B40"/>
          </w:pPr>
          <w:r w:rsidRPr="00633ABB">
            <w:rPr>
              <w:rFonts w:cs="Arial"/>
              <w:sz w:val="16"/>
              <w:szCs w:val="14"/>
            </w:rPr>
            <w:t>Choose an item.</w:t>
          </w:r>
        </w:p>
      </w:docPartBody>
    </w:docPart>
    <w:docPart>
      <w:docPartPr>
        <w:name w:val="408E51061C324059B1E0C045505A2CA7"/>
        <w:category>
          <w:name w:val="Allgemein"/>
          <w:gallery w:val="placeholder"/>
        </w:category>
        <w:types>
          <w:type w:val="bbPlcHdr"/>
        </w:types>
        <w:behaviors>
          <w:behavior w:val="content"/>
        </w:behaviors>
        <w:guid w:val="{2522881D-F328-48C2-88CE-FB51B6BF836A}"/>
      </w:docPartPr>
      <w:docPartBody>
        <w:p w:rsidR="00386E6B" w:rsidRDefault="00B717AE" w:rsidP="00B717AE">
          <w:pPr>
            <w:pStyle w:val="408E51061C324059B1E0C045505A2CA7"/>
          </w:pPr>
          <w:r w:rsidRPr="00372F13">
            <w:rPr>
              <w:rStyle w:val="PlaceholderText"/>
              <w:color w:val="000000" w:themeColor="text1"/>
              <w:sz w:val="16"/>
              <w:szCs w:val="16"/>
            </w:rPr>
            <w:t>Choose an item.</w:t>
          </w:r>
        </w:p>
      </w:docPartBody>
    </w:docPart>
    <w:docPart>
      <w:docPartPr>
        <w:name w:val="F1DADBB6BF314DB399ED673BD3A03EA3"/>
        <w:category>
          <w:name w:val="Allgemein"/>
          <w:gallery w:val="placeholder"/>
        </w:category>
        <w:types>
          <w:type w:val="bbPlcHdr"/>
        </w:types>
        <w:behaviors>
          <w:behavior w:val="content"/>
        </w:behaviors>
        <w:guid w:val="{B68EC8DB-0D1A-4EAD-9BC2-F586C32422C7}"/>
      </w:docPartPr>
      <w:docPartBody>
        <w:p w:rsidR="00386E6B" w:rsidRDefault="00B717AE" w:rsidP="00B717AE">
          <w:pPr>
            <w:pStyle w:val="F1DADBB6BF314DB399ED673BD3A03EA3"/>
          </w:pPr>
          <w:r w:rsidRPr="00372F13">
            <w:rPr>
              <w:rStyle w:val="PlaceholderText"/>
              <w:color w:val="000000" w:themeColor="text1"/>
              <w:sz w:val="16"/>
              <w:szCs w:val="18"/>
            </w:rPr>
            <w:t>Choose an item.</w:t>
          </w:r>
        </w:p>
      </w:docPartBody>
    </w:docPart>
    <w:docPart>
      <w:docPartPr>
        <w:name w:val="2522BCAF539C4C5985D40E14269AE7B3"/>
        <w:category>
          <w:name w:val="Allgemein"/>
          <w:gallery w:val="placeholder"/>
        </w:category>
        <w:types>
          <w:type w:val="bbPlcHdr"/>
        </w:types>
        <w:behaviors>
          <w:behavior w:val="content"/>
        </w:behaviors>
        <w:guid w:val="{46A5CC7C-467D-4449-85E5-ECE04FBBE8C3}"/>
      </w:docPartPr>
      <w:docPartBody>
        <w:p w:rsidR="00386E6B" w:rsidRDefault="00B717AE" w:rsidP="00B717AE">
          <w:pPr>
            <w:pStyle w:val="2522BCAF539C4C5985D40E14269AE7B3"/>
          </w:pPr>
          <w:r w:rsidRPr="00633ABB">
            <w:rPr>
              <w:rFonts w:cs="Arial"/>
              <w:sz w:val="16"/>
              <w:szCs w:val="14"/>
            </w:rPr>
            <w:t>Choose an item.</w:t>
          </w:r>
        </w:p>
      </w:docPartBody>
    </w:docPart>
    <w:docPart>
      <w:docPartPr>
        <w:name w:val="4BB64A9DF3EE4480BE2CE599F2C44D2E"/>
        <w:category>
          <w:name w:val="Allgemein"/>
          <w:gallery w:val="placeholder"/>
        </w:category>
        <w:types>
          <w:type w:val="bbPlcHdr"/>
        </w:types>
        <w:behaviors>
          <w:behavior w:val="content"/>
        </w:behaviors>
        <w:guid w:val="{6753815F-FC06-4D08-B5D7-AFD5A6D9F3D9}"/>
      </w:docPartPr>
      <w:docPartBody>
        <w:p w:rsidR="00386E6B" w:rsidRDefault="00B717AE" w:rsidP="00B717AE">
          <w:pPr>
            <w:pStyle w:val="4BB64A9DF3EE4480BE2CE599F2C44D2E"/>
          </w:pPr>
          <w:r w:rsidRPr="00372F13">
            <w:rPr>
              <w:rStyle w:val="PlaceholderText"/>
              <w:color w:val="000000" w:themeColor="text1"/>
              <w:sz w:val="16"/>
              <w:szCs w:val="16"/>
            </w:rPr>
            <w:t>Choose an item.</w:t>
          </w:r>
        </w:p>
      </w:docPartBody>
    </w:docPart>
    <w:docPart>
      <w:docPartPr>
        <w:name w:val="DD49B4B8621B45CB96534625BBC8791E"/>
        <w:category>
          <w:name w:val="Allgemein"/>
          <w:gallery w:val="placeholder"/>
        </w:category>
        <w:types>
          <w:type w:val="bbPlcHdr"/>
        </w:types>
        <w:behaviors>
          <w:behavior w:val="content"/>
        </w:behaviors>
        <w:guid w:val="{05B45E5E-ADC6-4D0D-9C09-6DD69791ECDC}"/>
      </w:docPartPr>
      <w:docPartBody>
        <w:p w:rsidR="00386E6B" w:rsidRDefault="00B717AE" w:rsidP="00B717AE">
          <w:pPr>
            <w:pStyle w:val="DD49B4B8621B45CB96534625BBC8791E"/>
          </w:pPr>
          <w:r w:rsidRPr="00372F13">
            <w:rPr>
              <w:rStyle w:val="PlaceholderText"/>
              <w:color w:val="000000" w:themeColor="text1"/>
              <w:sz w:val="16"/>
              <w:szCs w:val="18"/>
            </w:rPr>
            <w:t>Choose an item.</w:t>
          </w:r>
        </w:p>
      </w:docPartBody>
    </w:docPart>
    <w:docPart>
      <w:docPartPr>
        <w:name w:val="AC4CF67237D54FE9AD1F45E597CB5E52"/>
        <w:category>
          <w:name w:val="Allgemein"/>
          <w:gallery w:val="placeholder"/>
        </w:category>
        <w:types>
          <w:type w:val="bbPlcHdr"/>
        </w:types>
        <w:behaviors>
          <w:behavior w:val="content"/>
        </w:behaviors>
        <w:guid w:val="{4018FA98-450D-4F43-8F60-0DDF16903289}"/>
      </w:docPartPr>
      <w:docPartBody>
        <w:p w:rsidR="00386E6B" w:rsidRDefault="00B717AE" w:rsidP="00B717AE">
          <w:pPr>
            <w:pStyle w:val="AC4CF67237D54FE9AD1F45E597CB5E52"/>
          </w:pPr>
          <w:r w:rsidRPr="00633ABB">
            <w:rPr>
              <w:rFonts w:cs="Arial"/>
              <w:sz w:val="16"/>
              <w:szCs w:val="14"/>
            </w:rPr>
            <w:t>Choose an item.</w:t>
          </w:r>
        </w:p>
      </w:docPartBody>
    </w:docPart>
    <w:docPart>
      <w:docPartPr>
        <w:name w:val="22CD3A2975AB4BF9A217E90442A05600"/>
        <w:category>
          <w:name w:val="Allgemein"/>
          <w:gallery w:val="placeholder"/>
        </w:category>
        <w:types>
          <w:type w:val="bbPlcHdr"/>
        </w:types>
        <w:behaviors>
          <w:behavior w:val="content"/>
        </w:behaviors>
        <w:guid w:val="{D1381682-1584-4E31-AF47-C8BBE2A95FAE}"/>
      </w:docPartPr>
      <w:docPartBody>
        <w:p w:rsidR="008A75D9" w:rsidRDefault="00FB76EF" w:rsidP="00FB76EF">
          <w:pPr>
            <w:pStyle w:val="22CD3A2975AB4BF9A217E90442A05600"/>
          </w:pPr>
          <w:r w:rsidRPr="00372F13">
            <w:rPr>
              <w:rStyle w:val="PlaceholderText"/>
              <w:color w:val="000000" w:themeColor="text1"/>
              <w:sz w:val="16"/>
              <w:szCs w:val="16"/>
            </w:rPr>
            <w:t>Choose an item.</w:t>
          </w:r>
        </w:p>
      </w:docPartBody>
    </w:docPart>
    <w:docPart>
      <w:docPartPr>
        <w:name w:val="CCAA97590E3F481183A3EEB85BEF5E34"/>
        <w:category>
          <w:name w:val="Allgemein"/>
          <w:gallery w:val="placeholder"/>
        </w:category>
        <w:types>
          <w:type w:val="bbPlcHdr"/>
        </w:types>
        <w:behaviors>
          <w:behavior w:val="content"/>
        </w:behaviors>
        <w:guid w:val="{470AB25F-CC5A-4A49-86E8-F517F4CAF203}"/>
      </w:docPartPr>
      <w:docPartBody>
        <w:p w:rsidR="008A75D9" w:rsidRDefault="00FB76EF" w:rsidP="00FB76EF">
          <w:pPr>
            <w:pStyle w:val="CCAA97590E3F481183A3EEB85BEF5E34"/>
          </w:pPr>
          <w:r w:rsidRPr="00372F13">
            <w:rPr>
              <w:rStyle w:val="PlaceholderText"/>
              <w:color w:val="000000" w:themeColor="text1"/>
              <w:sz w:val="16"/>
              <w:szCs w:val="18"/>
            </w:rPr>
            <w:t>Choose an item.</w:t>
          </w:r>
        </w:p>
      </w:docPartBody>
    </w:docPart>
    <w:docPart>
      <w:docPartPr>
        <w:name w:val="9CCF9F8DB1764188A3E95B7512EB2D16"/>
        <w:category>
          <w:name w:val="Allgemein"/>
          <w:gallery w:val="placeholder"/>
        </w:category>
        <w:types>
          <w:type w:val="bbPlcHdr"/>
        </w:types>
        <w:behaviors>
          <w:behavior w:val="content"/>
        </w:behaviors>
        <w:guid w:val="{F4E65EB4-E092-46CD-95DA-03E47A6E5097}"/>
      </w:docPartPr>
      <w:docPartBody>
        <w:p w:rsidR="008A75D9" w:rsidRDefault="00FB76EF" w:rsidP="00FB76EF">
          <w:pPr>
            <w:pStyle w:val="9CCF9F8DB1764188A3E95B7512EB2D16"/>
          </w:pPr>
          <w:r w:rsidRPr="00633ABB">
            <w:rPr>
              <w:rFonts w:cs="Arial"/>
              <w:sz w:val="16"/>
              <w:szCs w:val="14"/>
            </w:rPr>
            <w:t>Choose an item.</w:t>
          </w:r>
        </w:p>
      </w:docPartBody>
    </w:docPart>
    <w:docPart>
      <w:docPartPr>
        <w:name w:val="E5200B01A6434C5CA4919DAE3CBCB8AB"/>
        <w:category>
          <w:name w:val="Allgemein"/>
          <w:gallery w:val="placeholder"/>
        </w:category>
        <w:types>
          <w:type w:val="bbPlcHdr"/>
        </w:types>
        <w:behaviors>
          <w:behavior w:val="content"/>
        </w:behaviors>
        <w:guid w:val="{18E13794-2D73-4C4D-8962-144B7CE6F523}"/>
      </w:docPartPr>
      <w:docPartBody>
        <w:p w:rsidR="008A75D9" w:rsidRDefault="00FB76EF" w:rsidP="00FB76EF">
          <w:pPr>
            <w:pStyle w:val="E5200B01A6434C5CA4919DAE3CBCB8AB"/>
          </w:pPr>
          <w:r w:rsidRPr="00372F13">
            <w:rPr>
              <w:rStyle w:val="PlaceholderText"/>
              <w:color w:val="000000" w:themeColor="text1"/>
              <w:sz w:val="16"/>
              <w:szCs w:val="16"/>
            </w:rPr>
            <w:t>Choose an item.</w:t>
          </w:r>
        </w:p>
      </w:docPartBody>
    </w:docPart>
    <w:docPart>
      <w:docPartPr>
        <w:name w:val="FF311F2FF38642609B4C2445747C1A83"/>
        <w:category>
          <w:name w:val="Allgemein"/>
          <w:gallery w:val="placeholder"/>
        </w:category>
        <w:types>
          <w:type w:val="bbPlcHdr"/>
        </w:types>
        <w:behaviors>
          <w:behavior w:val="content"/>
        </w:behaviors>
        <w:guid w:val="{3D38CE3F-7FEB-400C-A257-00F655E58CFE}"/>
      </w:docPartPr>
      <w:docPartBody>
        <w:p w:rsidR="008A75D9" w:rsidRDefault="00FB76EF" w:rsidP="00FB76EF">
          <w:pPr>
            <w:pStyle w:val="FF311F2FF38642609B4C2445747C1A83"/>
          </w:pPr>
          <w:r w:rsidRPr="00372F13">
            <w:rPr>
              <w:rStyle w:val="PlaceholderText"/>
              <w:color w:val="000000" w:themeColor="text1"/>
              <w:sz w:val="16"/>
              <w:szCs w:val="18"/>
            </w:rPr>
            <w:t>Choose an item.</w:t>
          </w:r>
        </w:p>
      </w:docPartBody>
    </w:docPart>
    <w:docPart>
      <w:docPartPr>
        <w:name w:val="576388F85CFB4F019D5B652721CFB50E"/>
        <w:category>
          <w:name w:val="Allgemein"/>
          <w:gallery w:val="placeholder"/>
        </w:category>
        <w:types>
          <w:type w:val="bbPlcHdr"/>
        </w:types>
        <w:behaviors>
          <w:behavior w:val="content"/>
        </w:behaviors>
        <w:guid w:val="{1C02228C-3551-4568-B609-D5C15F3F6308}"/>
      </w:docPartPr>
      <w:docPartBody>
        <w:p w:rsidR="008A75D9" w:rsidRDefault="00FB76EF" w:rsidP="00FB76EF">
          <w:pPr>
            <w:pStyle w:val="576388F85CFB4F019D5B652721CFB50E"/>
          </w:pPr>
          <w:r w:rsidRPr="00633ABB">
            <w:rPr>
              <w:rFonts w:cs="Arial"/>
              <w:sz w:val="16"/>
              <w:szCs w:val="14"/>
            </w:rPr>
            <w:t>Choose an item.</w:t>
          </w:r>
        </w:p>
      </w:docPartBody>
    </w:docPart>
    <w:docPart>
      <w:docPartPr>
        <w:name w:val="D3731EE183694EDEA62F94080944E660"/>
        <w:category>
          <w:name w:val="Allgemein"/>
          <w:gallery w:val="placeholder"/>
        </w:category>
        <w:types>
          <w:type w:val="bbPlcHdr"/>
        </w:types>
        <w:behaviors>
          <w:behavior w:val="content"/>
        </w:behaviors>
        <w:guid w:val="{5709F60E-C27B-4FDF-B28A-E25F3DB2D8EA}"/>
      </w:docPartPr>
      <w:docPartBody>
        <w:p w:rsidR="008A75D9" w:rsidRDefault="00FB76EF" w:rsidP="00FB76EF">
          <w:pPr>
            <w:pStyle w:val="D3731EE183694EDEA62F94080944E660"/>
          </w:pPr>
          <w:r w:rsidRPr="00372F13">
            <w:rPr>
              <w:rStyle w:val="PlaceholderText"/>
              <w:color w:val="000000" w:themeColor="text1"/>
              <w:sz w:val="16"/>
              <w:szCs w:val="16"/>
            </w:rPr>
            <w:t>Choose an item.</w:t>
          </w:r>
        </w:p>
      </w:docPartBody>
    </w:docPart>
    <w:docPart>
      <w:docPartPr>
        <w:name w:val="5E7AA9BFB51045ADA1E9D05738822048"/>
        <w:category>
          <w:name w:val="Allgemein"/>
          <w:gallery w:val="placeholder"/>
        </w:category>
        <w:types>
          <w:type w:val="bbPlcHdr"/>
        </w:types>
        <w:behaviors>
          <w:behavior w:val="content"/>
        </w:behaviors>
        <w:guid w:val="{6E337EDC-07FD-4725-A0FB-35F915FF816C}"/>
      </w:docPartPr>
      <w:docPartBody>
        <w:p w:rsidR="008A75D9" w:rsidRDefault="00FB76EF" w:rsidP="00FB76EF">
          <w:pPr>
            <w:pStyle w:val="5E7AA9BFB51045ADA1E9D05738822048"/>
          </w:pPr>
          <w:r w:rsidRPr="00372F13">
            <w:rPr>
              <w:rStyle w:val="PlaceholderText"/>
              <w:color w:val="000000" w:themeColor="text1"/>
              <w:sz w:val="16"/>
              <w:szCs w:val="18"/>
            </w:rPr>
            <w:t>Choose an item.</w:t>
          </w:r>
        </w:p>
      </w:docPartBody>
    </w:docPart>
    <w:docPart>
      <w:docPartPr>
        <w:name w:val="A4803D50E8334FEAB00C4AD5D5A76B95"/>
        <w:category>
          <w:name w:val="Allgemein"/>
          <w:gallery w:val="placeholder"/>
        </w:category>
        <w:types>
          <w:type w:val="bbPlcHdr"/>
        </w:types>
        <w:behaviors>
          <w:behavior w:val="content"/>
        </w:behaviors>
        <w:guid w:val="{5D7A0D24-DF70-45BE-88CE-C20B2E86A694}"/>
      </w:docPartPr>
      <w:docPartBody>
        <w:p w:rsidR="008A75D9" w:rsidRDefault="00FB76EF" w:rsidP="00FB76EF">
          <w:pPr>
            <w:pStyle w:val="A4803D50E8334FEAB00C4AD5D5A76B95"/>
          </w:pPr>
          <w:r w:rsidRPr="00633ABB">
            <w:rPr>
              <w:rFonts w:cs="Arial"/>
              <w:sz w:val="16"/>
              <w:szCs w:val="14"/>
            </w:rPr>
            <w:t>Choose an item.</w:t>
          </w:r>
        </w:p>
      </w:docPartBody>
    </w:docPart>
    <w:docPart>
      <w:docPartPr>
        <w:name w:val="8C21891A27C04429B211E53D0CC9B43D"/>
        <w:category>
          <w:name w:val="Allgemein"/>
          <w:gallery w:val="placeholder"/>
        </w:category>
        <w:types>
          <w:type w:val="bbPlcHdr"/>
        </w:types>
        <w:behaviors>
          <w:behavior w:val="content"/>
        </w:behaviors>
        <w:guid w:val="{875E0810-C6BE-4718-8F5B-B1A5EEAE254F}"/>
      </w:docPartPr>
      <w:docPartBody>
        <w:p w:rsidR="008A75D9" w:rsidRDefault="00FB76EF" w:rsidP="00FB76EF">
          <w:pPr>
            <w:pStyle w:val="8C21891A27C04429B211E53D0CC9B43D"/>
          </w:pPr>
          <w:r w:rsidRPr="00372F13">
            <w:rPr>
              <w:rStyle w:val="PlaceholderText"/>
              <w:color w:val="000000" w:themeColor="text1"/>
              <w:sz w:val="16"/>
              <w:szCs w:val="16"/>
            </w:rPr>
            <w:t>Choose an item.</w:t>
          </w:r>
        </w:p>
      </w:docPartBody>
    </w:docPart>
    <w:docPart>
      <w:docPartPr>
        <w:name w:val="A5A3C03C9852469ABD89E616D745BA50"/>
        <w:category>
          <w:name w:val="Allgemein"/>
          <w:gallery w:val="placeholder"/>
        </w:category>
        <w:types>
          <w:type w:val="bbPlcHdr"/>
        </w:types>
        <w:behaviors>
          <w:behavior w:val="content"/>
        </w:behaviors>
        <w:guid w:val="{68315C10-E880-4381-A47A-821FCE2EF61F}"/>
      </w:docPartPr>
      <w:docPartBody>
        <w:p w:rsidR="008A75D9" w:rsidRDefault="00FB76EF" w:rsidP="00FB76EF">
          <w:pPr>
            <w:pStyle w:val="A5A3C03C9852469ABD89E616D745BA50"/>
          </w:pPr>
          <w:r w:rsidRPr="00372F13">
            <w:rPr>
              <w:rStyle w:val="PlaceholderText"/>
              <w:color w:val="000000" w:themeColor="text1"/>
              <w:sz w:val="16"/>
              <w:szCs w:val="18"/>
            </w:rPr>
            <w:t>Choose an item.</w:t>
          </w:r>
        </w:p>
      </w:docPartBody>
    </w:docPart>
    <w:docPart>
      <w:docPartPr>
        <w:name w:val="14665ADD255048ADAAE02ED5D59C5B2B"/>
        <w:category>
          <w:name w:val="Allgemein"/>
          <w:gallery w:val="placeholder"/>
        </w:category>
        <w:types>
          <w:type w:val="bbPlcHdr"/>
        </w:types>
        <w:behaviors>
          <w:behavior w:val="content"/>
        </w:behaviors>
        <w:guid w:val="{A045EA7F-4752-4224-B27E-1E38EFF8B517}"/>
      </w:docPartPr>
      <w:docPartBody>
        <w:p w:rsidR="008A75D9" w:rsidRDefault="00FB76EF" w:rsidP="00FB76EF">
          <w:pPr>
            <w:pStyle w:val="14665ADD255048ADAAE02ED5D59C5B2B"/>
          </w:pPr>
          <w:r w:rsidRPr="00633ABB">
            <w:rPr>
              <w:rFonts w:cs="Arial"/>
              <w:sz w:val="16"/>
              <w:szCs w:val="14"/>
            </w:rPr>
            <w:t>Choose an item.</w:t>
          </w:r>
        </w:p>
      </w:docPartBody>
    </w:docPart>
    <w:docPart>
      <w:docPartPr>
        <w:name w:val="4CC92915756A4BEE9B6DAC6A17245F4B"/>
        <w:category>
          <w:name w:val="Allgemein"/>
          <w:gallery w:val="placeholder"/>
        </w:category>
        <w:types>
          <w:type w:val="bbPlcHdr"/>
        </w:types>
        <w:behaviors>
          <w:behavior w:val="content"/>
        </w:behaviors>
        <w:guid w:val="{37974D06-5A67-47B6-BED6-B4A2452620CE}"/>
      </w:docPartPr>
      <w:docPartBody>
        <w:p w:rsidR="008A75D9" w:rsidRDefault="00FB76EF" w:rsidP="00FB76EF">
          <w:pPr>
            <w:pStyle w:val="4CC92915756A4BEE9B6DAC6A17245F4B"/>
          </w:pPr>
          <w:r w:rsidRPr="00372F13">
            <w:rPr>
              <w:rStyle w:val="PlaceholderText"/>
              <w:color w:val="000000" w:themeColor="text1"/>
              <w:sz w:val="16"/>
              <w:szCs w:val="16"/>
            </w:rPr>
            <w:t>Choose an item.</w:t>
          </w:r>
        </w:p>
      </w:docPartBody>
    </w:docPart>
    <w:docPart>
      <w:docPartPr>
        <w:name w:val="426FFEFAC73745B8BEA919FE7B86C047"/>
        <w:category>
          <w:name w:val="Allgemein"/>
          <w:gallery w:val="placeholder"/>
        </w:category>
        <w:types>
          <w:type w:val="bbPlcHdr"/>
        </w:types>
        <w:behaviors>
          <w:behavior w:val="content"/>
        </w:behaviors>
        <w:guid w:val="{0609C708-C42F-4442-9329-BAEE4AC6CF36}"/>
      </w:docPartPr>
      <w:docPartBody>
        <w:p w:rsidR="008A75D9" w:rsidRDefault="00FB76EF" w:rsidP="00FB76EF">
          <w:pPr>
            <w:pStyle w:val="426FFEFAC73745B8BEA919FE7B86C047"/>
          </w:pPr>
          <w:r w:rsidRPr="00372F13">
            <w:rPr>
              <w:rStyle w:val="PlaceholderText"/>
              <w:color w:val="000000" w:themeColor="text1"/>
              <w:sz w:val="16"/>
              <w:szCs w:val="18"/>
            </w:rPr>
            <w:t>Choose an item.</w:t>
          </w:r>
        </w:p>
      </w:docPartBody>
    </w:docPart>
    <w:docPart>
      <w:docPartPr>
        <w:name w:val="4C8A5F056DD84830BCF0F6FB3B355711"/>
        <w:category>
          <w:name w:val="Allgemein"/>
          <w:gallery w:val="placeholder"/>
        </w:category>
        <w:types>
          <w:type w:val="bbPlcHdr"/>
        </w:types>
        <w:behaviors>
          <w:behavior w:val="content"/>
        </w:behaviors>
        <w:guid w:val="{8896D7F2-D9C4-4E2D-AAF7-4539F33428C8}"/>
      </w:docPartPr>
      <w:docPartBody>
        <w:p w:rsidR="008A75D9" w:rsidRDefault="00FB76EF" w:rsidP="00FB76EF">
          <w:pPr>
            <w:pStyle w:val="4C8A5F056DD84830BCF0F6FB3B355711"/>
          </w:pPr>
          <w:r w:rsidRPr="00633ABB">
            <w:rPr>
              <w:rFonts w:cs="Arial"/>
              <w:sz w:val="16"/>
              <w:szCs w:val="14"/>
            </w:rPr>
            <w:t>Choose an item.</w:t>
          </w:r>
        </w:p>
      </w:docPartBody>
    </w:docPart>
    <w:docPart>
      <w:docPartPr>
        <w:name w:val="7A3E1A3E33B24B75AA9414C3D7E380FE"/>
        <w:category>
          <w:name w:val="Allgemein"/>
          <w:gallery w:val="placeholder"/>
        </w:category>
        <w:types>
          <w:type w:val="bbPlcHdr"/>
        </w:types>
        <w:behaviors>
          <w:behavior w:val="content"/>
        </w:behaviors>
        <w:guid w:val="{486D2C27-EA73-4652-AEA4-AC88E622EBEB}"/>
      </w:docPartPr>
      <w:docPartBody>
        <w:p w:rsidR="008A7BA6" w:rsidRDefault="008A75D9" w:rsidP="008A75D9">
          <w:pPr>
            <w:pStyle w:val="7A3E1A3E33B24B75AA9414C3D7E380FE"/>
          </w:pPr>
          <w:r w:rsidRPr="00372F13">
            <w:rPr>
              <w:rStyle w:val="PlaceholderText"/>
              <w:color w:val="000000" w:themeColor="text1"/>
              <w:sz w:val="16"/>
              <w:szCs w:val="16"/>
            </w:rPr>
            <w:t>Choose an item.</w:t>
          </w:r>
        </w:p>
      </w:docPartBody>
    </w:docPart>
    <w:docPart>
      <w:docPartPr>
        <w:name w:val="E01859CAF0D94CC9A3BF75DBD37A62C7"/>
        <w:category>
          <w:name w:val="Allgemein"/>
          <w:gallery w:val="placeholder"/>
        </w:category>
        <w:types>
          <w:type w:val="bbPlcHdr"/>
        </w:types>
        <w:behaviors>
          <w:behavior w:val="content"/>
        </w:behaviors>
        <w:guid w:val="{A68179FA-505E-49EC-9A92-C659CCB52433}"/>
      </w:docPartPr>
      <w:docPartBody>
        <w:p w:rsidR="008A7BA6" w:rsidRDefault="008A75D9" w:rsidP="008A75D9">
          <w:pPr>
            <w:pStyle w:val="E01859CAF0D94CC9A3BF75DBD37A62C7"/>
          </w:pPr>
          <w:r w:rsidRPr="00372F13">
            <w:rPr>
              <w:rStyle w:val="PlaceholderText"/>
              <w:color w:val="000000" w:themeColor="text1"/>
              <w:sz w:val="16"/>
              <w:szCs w:val="18"/>
            </w:rPr>
            <w:t>Choose an item.</w:t>
          </w:r>
        </w:p>
      </w:docPartBody>
    </w:docPart>
    <w:docPart>
      <w:docPartPr>
        <w:name w:val="65457E91613E4539868D4ED003A6D122"/>
        <w:category>
          <w:name w:val="Allgemein"/>
          <w:gallery w:val="placeholder"/>
        </w:category>
        <w:types>
          <w:type w:val="bbPlcHdr"/>
        </w:types>
        <w:behaviors>
          <w:behavior w:val="content"/>
        </w:behaviors>
        <w:guid w:val="{47ABCCBA-A4CC-453E-A37F-B3E00690A72A}"/>
      </w:docPartPr>
      <w:docPartBody>
        <w:p w:rsidR="008A7BA6" w:rsidRDefault="008A75D9" w:rsidP="008A75D9">
          <w:pPr>
            <w:pStyle w:val="65457E91613E4539868D4ED003A6D122"/>
          </w:pPr>
          <w:r w:rsidRPr="00633ABB">
            <w:rPr>
              <w:rFonts w:cs="Arial"/>
              <w:sz w:val="16"/>
              <w:szCs w:val="14"/>
            </w:rPr>
            <w:t>Choose an item.</w:t>
          </w:r>
        </w:p>
      </w:docPartBody>
    </w:docPart>
    <w:docPart>
      <w:docPartPr>
        <w:name w:val="59CD72EE4A984957824FA1CDFA73B71B"/>
        <w:category>
          <w:name w:val="Allgemein"/>
          <w:gallery w:val="placeholder"/>
        </w:category>
        <w:types>
          <w:type w:val="bbPlcHdr"/>
        </w:types>
        <w:behaviors>
          <w:behavior w:val="content"/>
        </w:behaviors>
        <w:guid w:val="{9E1DA467-7783-483A-B6A4-4F6686D948FA}"/>
      </w:docPartPr>
      <w:docPartBody>
        <w:p w:rsidR="00456F63" w:rsidRDefault="00DC5A16" w:rsidP="00DC5A16">
          <w:pPr>
            <w:pStyle w:val="59CD72EE4A984957824FA1CDFA73B71B"/>
          </w:pPr>
          <w:r w:rsidRPr="00375269">
            <w:rPr>
              <w:color w:val="000000" w:themeColor="text1"/>
            </w:rPr>
            <w:t>Choose an item.</w:t>
          </w:r>
        </w:p>
      </w:docPartBody>
    </w:docPart>
    <w:docPart>
      <w:docPartPr>
        <w:name w:val="04832B6B4D984E899D4FB10E3A84AA39"/>
        <w:category>
          <w:name w:val="Allgemein"/>
          <w:gallery w:val="placeholder"/>
        </w:category>
        <w:types>
          <w:type w:val="bbPlcHdr"/>
        </w:types>
        <w:behaviors>
          <w:behavior w:val="content"/>
        </w:behaviors>
        <w:guid w:val="{66C07E79-D247-456E-BC32-B339F60519F6}"/>
      </w:docPartPr>
      <w:docPartBody>
        <w:p w:rsidR="00485CE8" w:rsidRDefault="006D7741" w:rsidP="006D7741">
          <w:pPr>
            <w:pStyle w:val="04832B6B4D984E899D4FB10E3A84AA39"/>
          </w:pPr>
          <w:r w:rsidRPr="00375269">
            <w:rPr>
              <w:color w:val="000000" w:themeColor="text1"/>
            </w:rPr>
            <w:t>Choose an item.</w:t>
          </w:r>
        </w:p>
      </w:docPartBody>
    </w:docPart>
    <w:docPart>
      <w:docPartPr>
        <w:name w:val="AF96421128B340E9AEB1512789AC43D7"/>
        <w:category>
          <w:name w:val="Allgemein"/>
          <w:gallery w:val="placeholder"/>
        </w:category>
        <w:types>
          <w:type w:val="bbPlcHdr"/>
        </w:types>
        <w:behaviors>
          <w:behavior w:val="content"/>
        </w:behaviors>
        <w:guid w:val="{D69F71D8-1A5B-4D4F-B4CD-A0121320D2EA}"/>
      </w:docPartPr>
      <w:docPartBody>
        <w:p w:rsidR="00485CE8" w:rsidRDefault="006D7741" w:rsidP="006D7741">
          <w:pPr>
            <w:pStyle w:val="AF96421128B340E9AEB1512789AC43D7"/>
          </w:pPr>
          <w:r w:rsidRPr="00375269">
            <w:rPr>
              <w:color w:val="000000" w:themeColor="text1"/>
            </w:rPr>
            <w:t>Choose an item.</w:t>
          </w:r>
        </w:p>
      </w:docPartBody>
    </w:docPart>
    <w:docPart>
      <w:docPartPr>
        <w:name w:val="B0749C0F336F454AB8943D4CFEC05740"/>
        <w:category>
          <w:name w:val="Allgemein"/>
          <w:gallery w:val="placeholder"/>
        </w:category>
        <w:types>
          <w:type w:val="bbPlcHdr"/>
        </w:types>
        <w:behaviors>
          <w:behavior w:val="content"/>
        </w:behaviors>
        <w:guid w:val="{7FE7E837-09DD-4760-919A-5219D12E3D17}"/>
      </w:docPartPr>
      <w:docPartBody>
        <w:p w:rsidR="00485CE8" w:rsidRDefault="006D7741" w:rsidP="006D7741">
          <w:pPr>
            <w:pStyle w:val="B0749C0F336F454AB8943D4CFEC05740"/>
          </w:pPr>
          <w:r w:rsidRPr="00375269">
            <w:rPr>
              <w:color w:val="000000" w:themeColor="text1"/>
            </w:rPr>
            <w:t>Choose an item.</w:t>
          </w:r>
        </w:p>
      </w:docPartBody>
    </w:docPart>
    <w:docPart>
      <w:docPartPr>
        <w:name w:val="B74FD8446DBC41F181D25367D7AB7F61"/>
        <w:category>
          <w:name w:val="Allgemein"/>
          <w:gallery w:val="placeholder"/>
        </w:category>
        <w:types>
          <w:type w:val="bbPlcHdr"/>
        </w:types>
        <w:behaviors>
          <w:behavior w:val="content"/>
        </w:behaviors>
        <w:guid w:val="{DDD2E882-31B1-4509-BFAC-455968B49231}"/>
      </w:docPartPr>
      <w:docPartBody>
        <w:p w:rsidR="00485CE8" w:rsidRDefault="006D7741" w:rsidP="006D7741">
          <w:pPr>
            <w:pStyle w:val="B74FD8446DBC41F181D25367D7AB7F61"/>
          </w:pPr>
          <w:r w:rsidRPr="00375269">
            <w:rPr>
              <w:color w:val="000000" w:themeColor="text1"/>
            </w:rPr>
            <w:t>Choose an item.</w:t>
          </w:r>
        </w:p>
      </w:docPartBody>
    </w:docPart>
    <w:docPart>
      <w:docPartPr>
        <w:name w:val="96C382E36FB8420F86575317A96D3D7B"/>
        <w:category>
          <w:name w:val="Allgemein"/>
          <w:gallery w:val="placeholder"/>
        </w:category>
        <w:types>
          <w:type w:val="bbPlcHdr"/>
        </w:types>
        <w:behaviors>
          <w:behavior w:val="content"/>
        </w:behaviors>
        <w:guid w:val="{7171E68F-497B-4B71-92CC-EABBAFD1919E}"/>
      </w:docPartPr>
      <w:docPartBody>
        <w:p w:rsidR="00485CE8" w:rsidRDefault="006D7741" w:rsidP="006D7741">
          <w:pPr>
            <w:pStyle w:val="96C382E36FB8420F86575317A96D3D7B"/>
          </w:pPr>
          <w:r w:rsidRPr="00375269">
            <w:rPr>
              <w:color w:val="000000" w:themeColor="text1"/>
            </w:rPr>
            <w:t>Choose an item.</w:t>
          </w:r>
        </w:p>
      </w:docPartBody>
    </w:docPart>
    <w:docPart>
      <w:docPartPr>
        <w:name w:val="D5BF03701A9D4DB8ABF0B512E11B5ED2"/>
        <w:category>
          <w:name w:val="Allgemein"/>
          <w:gallery w:val="placeholder"/>
        </w:category>
        <w:types>
          <w:type w:val="bbPlcHdr"/>
        </w:types>
        <w:behaviors>
          <w:behavior w:val="content"/>
        </w:behaviors>
        <w:guid w:val="{C114644B-CCE3-4148-BAEE-4A27D9ACE655}"/>
      </w:docPartPr>
      <w:docPartBody>
        <w:p w:rsidR="00485CE8" w:rsidRDefault="006D7741" w:rsidP="006D7741">
          <w:pPr>
            <w:pStyle w:val="D5BF03701A9D4DB8ABF0B512E11B5ED2"/>
          </w:pPr>
          <w:r w:rsidRPr="00375269">
            <w:rPr>
              <w:color w:val="000000" w:themeColor="text1"/>
            </w:rPr>
            <w:t>Choose an item.</w:t>
          </w:r>
        </w:p>
      </w:docPartBody>
    </w:docPart>
    <w:docPart>
      <w:docPartPr>
        <w:name w:val="6D2A3AF720F341258F568E741D8421E7"/>
        <w:category>
          <w:name w:val="Allgemein"/>
          <w:gallery w:val="placeholder"/>
        </w:category>
        <w:types>
          <w:type w:val="bbPlcHdr"/>
        </w:types>
        <w:behaviors>
          <w:behavior w:val="content"/>
        </w:behaviors>
        <w:guid w:val="{ECE61104-3608-4E47-ADCA-E851D20B6A83}"/>
      </w:docPartPr>
      <w:docPartBody>
        <w:p w:rsidR="00485CE8" w:rsidRDefault="006D7741" w:rsidP="006D7741">
          <w:pPr>
            <w:pStyle w:val="6D2A3AF720F341258F568E741D8421E7"/>
          </w:pPr>
          <w:r w:rsidRPr="00375269">
            <w:rPr>
              <w:color w:val="000000" w:themeColor="text1"/>
            </w:rPr>
            <w:t>Choose an item.</w:t>
          </w:r>
        </w:p>
      </w:docPartBody>
    </w:docPart>
    <w:docPart>
      <w:docPartPr>
        <w:name w:val="6F18C893F2E94A9B8C2E994750E9D4D9"/>
        <w:category>
          <w:name w:val="Allgemein"/>
          <w:gallery w:val="placeholder"/>
        </w:category>
        <w:types>
          <w:type w:val="bbPlcHdr"/>
        </w:types>
        <w:behaviors>
          <w:behavior w:val="content"/>
        </w:behaviors>
        <w:guid w:val="{AAB3D97B-4A2F-4D02-9501-6C7B05CEA965}"/>
      </w:docPartPr>
      <w:docPartBody>
        <w:p w:rsidR="00485CE8" w:rsidRDefault="006D7741" w:rsidP="006D7741">
          <w:pPr>
            <w:pStyle w:val="6F18C893F2E94A9B8C2E994750E9D4D9"/>
          </w:pPr>
          <w:r w:rsidRPr="00375269">
            <w:rPr>
              <w:color w:val="000000" w:themeColor="text1"/>
            </w:rPr>
            <w:t>Choose an item.</w:t>
          </w:r>
        </w:p>
      </w:docPartBody>
    </w:docPart>
    <w:docPart>
      <w:docPartPr>
        <w:name w:val="A49431E116F140BD9870CA1A9159DD0D"/>
        <w:category>
          <w:name w:val="Allgemein"/>
          <w:gallery w:val="placeholder"/>
        </w:category>
        <w:types>
          <w:type w:val="bbPlcHdr"/>
        </w:types>
        <w:behaviors>
          <w:behavior w:val="content"/>
        </w:behaviors>
        <w:guid w:val="{FFB2FE64-F04E-4510-9369-110AA85223D9}"/>
      </w:docPartPr>
      <w:docPartBody>
        <w:p w:rsidR="00E86E5E" w:rsidRDefault="004F3B76" w:rsidP="004F3B76">
          <w:pPr>
            <w:pStyle w:val="A49431E116F140BD9870CA1A9159DD0D"/>
          </w:pPr>
          <w:r w:rsidRPr="00372F13">
            <w:rPr>
              <w:rStyle w:val="PlaceholderText"/>
              <w:color w:val="000000" w:themeColor="text1"/>
              <w:sz w:val="16"/>
              <w:szCs w:val="16"/>
            </w:rPr>
            <w:t>Choose an item.</w:t>
          </w:r>
        </w:p>
      </w:docPartBody>
    </w:docPart>
    <w:docPart>
      <w:docPartPr>
        <w:name w:val="97A6154644584839A09786622B088E5C"/>
        <w:category>
          <w:name w:val="Allgemein"/>
          <w:gallery w:val="placeholder"/>
        </w:category>
        <w:types>
          <w:type w:val="bbPlcHdr"/>
        </w:types>
        <w:behaviors>
          <w:behavior w:val="content"/>
        </w:behaviors>
        <w:guid w:val="{19992BE9-9198-4EB7-97C1-0EB4F5C14493}"/>
      </w:docPartPr>
      <w:docPartBody>
        <w:p w:rsidR="00E86E5E" w:rsidRDefault="004F3B76" w:rsidP="004F3B76">
          <w:pPr>
            <w:pStyle w:val="97A6154644584839A09786622B088E5C"/>
          </w:pPr>
          <w:r w:rsidRPr="00372F13">
            <w:rPr>
              <w:rStyle w:val="PlaceholderText"/>
              <w:color w:val="000000" w:themeColor="text1"/>
              <w:sz w:val="16"/>
              <w:szCs w:val="18"/>
            </w:rPr>
            <w:t>Choose an item.</w:t>
          </w:r>
        </w:p>
      </w:docPartBody>
    </w:docPart>
    <w:docPart>
      <w:docPartPr>
        <w:name w:val="AA7F836615694993825C0D075BAF7F3A"/>
        <w:category>
          <w:name w:val="Allgemein"/>
          <w:gallery w:val="placeholder"/>
        </w:category>
        <w:types>
          <w:type w:val="bbPlcHdr"/>
        </w:types>
        <w:behaviors>
          <w:behavior w:val="content"/>
        </w:behaviors>
        <w:guid w:val="{1DF8F2A7-6A28-4F3C-9E0A-BFA073BC239A}"/>
      </w:docPartPr>
      <w:docPartBody>
        <w:p w:rsidR="00E86E5E" w:rsidRDefault="004F3B76" w:rsidP="004F3B76">
          <w:pPr>
            <w:pStyle w:val="AA7F836615694993825C0D075BAF7F3A"/>
          </w:pPr>
          <w:r w:rsidRPr="00633ABB">
            <w:rPr>
              <w:rFonts w:cs="Arial"/>
              <w:sz w:val="16"/>
              <w:szCs w:val="14"/>
            </w:rPr>
            <w:t>Choose an item.</w:t>
          </w:r>
        </w:p>
      </w:docPartBody>
    </w:docPart>
    <w:docPart>
      <w:docPartPr>
        <w:name w:val="5DD9CB811E7F449A83E5404CA71BC610"/>
        <w:category>
          <w:name w:val="Allgemein"/>
          <w:gallery w:val="placeholder"/>
        </w:category>
        <w:types>
          <w:type w:val="bbPlcHdr"/>
        </w:types>
        <w:behaviors>
          <w:behavior w:val="content"/>
        </w:behaviors>
        <w:guid w:val="{681ADC9E-CF27-418E-9AC9-076EDDC59019}"/>
      </w:docPartPr>
      <w:docPartBody>
        <w:p w:rsidR="00E86E5E" w:rsidRDefault="004F3B76" w:rsidP="004F3B76">
          <w:pPr>
            <w:pStyle w:val="5DD9CB811E7F449A83E5404CA71BC610"/>
          </w:pPr>
          <w:r w:rsidRPr="00372F13">
            <w:rPr>
              <w:rStyle w:val="PlaceholderText"/>
              <w:color w:val="000000" w:themeColor="text1"/>
              <w:sz w:val="16"/>
              <w:szCs w:val="16"/>
            </w:rPr>
            <w:t>Choose an item.</w:t>
          </w:r>
        </w:p>
      </w:docPartBody>
    </w:docPart>
    <w:docPart>
      <w:docPartPr>
        <w:name w:val="DD8A24CABFDE4A6D9780366B322BC1E8"/>
        <w:category>
          <w:name w:val="Allgemein"/>
          <w:gallery w:val="placeholder"/>
        </w:category>
        <w:types>
          <w:type w:val="bbPlcHdr"/>
        </w:types>
        <w:behaviors>
          <w:behavior w:val="content"/>
        </w:behaviors>
        <w:guid w:val="{F4435C68-D7C9-4EE0-9AD6-E34F84690A41}"/>
      </w:docPartPr>
      <w:docPartBody>
        <w:p w:rsidR="00E86E5E" w:rsidRDefault="004F3B76" w:rsidP="004F3B76">
          <w:pPr>
            <w:pStyle w:val="DD8A24CABFDE4A6D9780366B322BC1E8"/>
          </w:pPr>
          <w:r w:rsidRPr="00372F13">
            <w:rPr>
              <w:rStyle w:val="PlaceholderText"/>
              <w:color w:val="000000" w:themeColor="text1"/>
              <w:sz w:val="16"/>
              <w:szCs w:val="18"/>
            </w:rPr>
            <w:t>Choose an item.</w:t>
          </w:r>
        </w:p>
      </w:docPartBody>
    </w:docPart>
    <w:docPart>
      <w:docPartPr>
        <w:name w:val="2DABA4DEBC534953B31B97597DC746D2"/>
        <w:category>
          <w:name w:val="Allgemein"/>
          <w:gallery w:val="placeholder"/>
        </w:category>
        <w:types>
          <w:type w:val="bbPlcHdr"/>
        </w:types>
        <w:behaviors>
          <w:behavior w:val="content"/>
        </w:behaviors>
        <w:guid w:val="{D1F66DAC-F171-4EAC-BFCB-58C43AAF6CB5}"/>
      </w:docPartPr>
      <w:docPartBody>
        <w:p w:rsidR="00E86E5E" w:rsidRDefault="004F3B76" w:rsidP="004F3B76">
          <w:pPr>
            <w:pStyle w:val="2DABA4DEBC534953B31B97597DC746D2"/>
          </w:pPr>
          <w:r w:rsidRPr="00633ABB">
            <w:rPr>
              <w:rFonts w:cs="Arial"/>
              <w:sz w:val="16"/>
              <w:szCs w:val="14"/>
            </w:rPr>
            <w:t>Choose an item.</w:t>
          </w:r>
        </w:p>
      </w:docPartBody>
    </w:docPart>
    <w:docPart>
      <w:docPartPr>
        <w:name w:val="0BB8C012A2B6402CB0DAC0CE7B9D25D3"/>
        <w:category>
          <w:name w:val="Allgemein"/>
          <w:gallery w:val="placeholder"/>
        </w:category>
        <w:types>
          <w:type w:val="bbPlcHdr"/>
        </w:types>
        <w:behaviors>
          <w:behavior w:val="content"/>
        </w:behaviors>
        <w:guid w:val="{600ED850-4745-4B1D-B58B-2DAD817BCF02}"/>
      </w:docPartPr>
      <w:docPartBody>
        <w:p w:rsidR="00853CD9" w:rsidRDefault="000E0C63" w:rsidP="000E0C63">
          <w:pPr>
            <w:pStyle w:val="0BB8C012A2B6402CB0DAC0CE7B9D25D3"/>
          </w:pPr>
          <w:r w:rsidRPr="00372F13">
            <w:rPr>
              <w:rStyle w:val="PlaceholderText"/>
              <w:color w:val="000000" w:themeColor="text1"/>
              <w:sz w:val="16"/>
              <w:szCs w:val="16"/>
            </w:rPr>
            <w:t>Choose an item.</w:t>
          </w:r>
        </w:p>
      </w:docPartBody>
    </w:docPart>
    <w:docPart>
      <w:docPartPr>
        <w:name w:val="C5EF668350D148DF99EE877DC686B17D"/>
        <w:category>
          <w:name w:val="Allgemein"/>
          <w:gallery w:val="placeholder"/>
        </w:category>
        <w:types>
          <w:type w:val="bbPlcHdr"/>
        </w:types>
        <w:behaviors>
          <w:behavior w:val="content"/>
        </w:behaviors>
        <w:guid w:val="{11935499-5B0B-41DF-AA4F-61AC20F57F5D}"/>
      </w:docPartPr>
      <w:docPartBody>
        <w:p w:rsidR="00853CD9" w:rsidRDefault="000E0C63" w:rsidP="000E0C63">
          <w:pPr>
            <w:pStyle w:val="C5EF668350D148DF99EE877DC686B17D"/>
          </w:pPr>
          <w:r w:rsidRPr="00372F13">
            <w:rPr>
              <w:rStyle w:val="PlaceholderText"/>
              <w:color w:val="000000" w:themeColor="text1"/>
              <w:sz w:val="16"/>
              <w:szCs w:val="18"/>
            </w:rPr>
            <w:t>Choose an item.</w:t>
          </w:r>
        </w:p>
      </w:docPartBody>
    </w:docPart>
    <w:docPart>
      <w:docPartPr>
        <w:name w:val="1D66A5C0A6634FA4801128803E494928"/>
        <w:category>
          <w:name w:val="Allgemein"/>
          <w:gallery w:val="placeholder"/>
        </w:category>
        <w:types>
          <w:type w:val="bbPlcHdr"/>
        </w:types>
        <w:behaviors>
          <w:behavior w:val="content"/>
        </w:behaviors>
        <w:guid w:val="{025DB4C8-48DF-46C4-AB2A-D55C3933516F}"/>
      </w:docPartPr>
      <w:docPartBody>
        <w:p w:rsidR="00853CD9" w:rsidRDefault="000E0C63" w:rsidP="000E0C63">
          <w:pPr>
            <w:pStyle w:val="1D66A5C0A6634FA4801128803E494928"/>
          </w:pPr>
          <w:r w:rsidRPr="00633ABB">
            <w:rPr>
              <w:rFonts w:cs="Arial"/>
              <w:sz w:val="16"/>
              <w:szCs w:val="14"/>
            </w:rPr>
            <w:t>Choose an item.</w:t>
          </w:r>
        </w:p>
      </w:docPartBody>
    </w:docPart>
    <w:docPart>
      <w:docPartPr>
        <w:name w:val="012DA40D7A7D4076AA36CBCA0747A2A7"/>
        <w:category>
          <w:name w:val="Allgemein"/>
          <w:gallery w:val="placeholder"/>
        </w:category>
        <w:types>
          <w:type w:val="bbPlcHdr"/>
        </w:types>
        <w:behaviors>
          <w:behavior w:val="content"/>
        </w:behaviors>
        <w:guid w:val="{C7EDB345-8F17-49BD-B662-56DEDED5D318}"/>
      </w:docPartPr>
      <w:docPartBody>
        <w:p w:rsidR="00E64485" w:rsidRDefault="00E64485" w:rsidP="00E64485">
          <w:pPr>
            <w:pStyle w:val="012DA40D7A7D4076AA36CBCA0747A2A7"/>
          </w:pPr>
          <w:r w:rsidRPr="00375269">
            <w:rPr>
              <w:color w:val="000000" w:themeColor="text1"/>
            </w:rPr>
            <w:t>Choose an item.</w:t>
          </w:r>
        </w:p>
      </w:docPartBody>
    </w:docPart>
    <w:docPart>
      <w:docPartPr>
        <w:name w:val="4F92F480EE444BD7ACEF636BEB346D73"/>
        <w:category>
          <w:name w:val="Allgemein"/>
          <w:gallery w:val="placeholder"/>
        </w:category>
        <w:types>
          <w:type w:val="bbPlcHdr"/>
        </w:types>
        <w:behaviors>
          <w:behavior w:val="content"/>
        </w:behaviors>
        <w:guid w:val="{E385683F-0FE5-4CAB-8BE3-CC7B854FED83}"/>
      </w:docPartPr>
      <w:docPartBody>
        <w:p w:rsidR="00E64485" w:rsidRDefault="00E64485" w:rsidP="00E64485">
          <w:pPr>
            <w:pStyle w:val="4F92F480EE444BD7ACEF636BEB346D73"/>
          </w:pPr>
          <w:r w:rsidRPr="00375269">
            <w:rPr>
              <w:color w:val="000000" w:themeColor="text1"/>
            </w:rPr>
            <w:t>Choose an item.</w:t>
          </w:r>
        </w:p>
      </w:docPartBody>
    </w:docPart>
    <w:docPart>
      <w:docPartPr>
        <w:name w:val="77FEF4A6EBD44512863DF1F1B1170BB5"/>
        <w:category>
          <w:name w:val="Allgemein"/>
          <w:gallery w:val="placeholder"/>
        </w:category>
        <w:types>
          <w:type w:val="bbPlcHdr"/>
        </w:types>
        <w:behaviors>
          <w:behavior w:val="content"/>
        </w:behaviors>
        <w:guid w:val="{40CF2662-BDF8-40E7-9796-757B44922B0A}"/>
      </w:docPartPr>
      <w:docPartBody>
        <w:p w:rsidR="00E64485" w:rsidRDefault="00E64485" w:rsidP="00E64485">
          <w:pPr>
            <w:pStyle w:val="77FEF4A6EBD44512863DF1F1B1170BB5"/>
          </w:pPr>
          <w:r w:rsidRPr="00375269">
            <w:rPr>
              <w:color w:val="000000" w:themeColor="text1"/>
            </w:rPr>
            <w:t>Choose an item.</w:t>
          </w:r>
        </w:p>
      </w:docPartBody>
    </w:docPart>
    <w:docPart>
      <w:docPartPr>
        <w:name w:val="7DCDF1FC402F40E7A561EE31E2B083CA"/>
        <w:category>
          <w:name w:val="Allgemein"/>
          <w:gallery w:val="placeholder"/>
        </w:category>
        <w:types>
          <w:type w:val="bbPlcHdr"/>
        </w:types>
        <w:behaviors>
          <w:behavior w:val="content"/>
        </w:behaviors>
        <w:guid w:val="{46B13EC1-5600-4C9F-B7AF-E54A0417EB59}"/>
      </w:docPartPr>
      <w:docPartBody>
        <w:p w:rsidR="00E64485" w:rsidRDefault="00E64485" w:rsidP="00E64485">
          <w:pPr>
            <w:pStyle w:val="7DCDF1FC402F40E7A561EE31E2B083CA"/>
          </w:pPr>
          <w:r w:rsidRPr="00375269">
            <w:rPr>
              <w:color w:val="000000" w:themeColor="text1"/>
            </w:rPr>
            <w:t>Choose an item.</w:t>
          </w:r>
        </w:p>
      </w:docPartBody>
    </w:docPart>
    <w:docPart>
      <w:docPartPr>
        <w:name w:val="EC09BA7628FD40769C7379DF55FBD2A0"/>
        <w:category>
          <w:name w:val="Allgemein"/>
          <w:gallery w:val="placeholder"/>
        </w:category>
        <w:types>
          <w:type w:val="bbPlcHdr"/>
        </w:types>
        <w:behaviors>
          <w:behavior w:val="content"/>
        </w:behaviors>
        <w:guid w:val="{01A18FA9-2620-4598-B00C-81661B6DF803}"/>
      </w:docPartPr>
      <w:docPartBody>
        <w:p w:rsidR="00E64485" w:rsidRDefault="00E64485" w:rsidP="00E64485">
          <w:pPr>
            <w:pStyle w:val="EC09BA7628FD40769C7379DF55FBD2A0"/>
          </w:pPr>
          <w:r w:rsidRPr="00375269">
            <w:rPr>
              <w:color w:val="000000" w:themeColor="text1"/>
            </w:rPr>
            <w:t>Choose an item.</w:t>
          </w:r>
        </w:p>
      </w:docPartBody>
    </w:docPart>
    <w:docPart>
      <w:docPartPr>
        <w:name w:val="DAC4E30D68204AE7A52C0C82A475B3A7"/>
        <w:category>
          <w:name w:val="Allgemein"/>
          <w:gallery w:val="placeholder"/>
        </w:category>
        <w:types>
          <w:type w:val="bbPlcHdr"/>
        </w:types>
        <w:behaviors>
          <w:behavior w:val="content"/>
        </w:behaviors>
        <w:guid w:val="{FE5E8421-971F-44E5-AB13-131BE1F8F6AB}"/>
      </w:docPartPr>
      <w:docPartBody>
        <w:p w:rsidR="00E64485" w:rsidRDefault="00E64485" w:rsidP="00E64485">
          <w:pPr>
            <w:pStyle w:val="DAC4E30D68204AE7A52C0C82A475B3A7"/>
          </w:pPr>
          <w:r w:rsidRPr="00375269">
            <w:rPr>
              <w:color w:val="000000" w:themeColor="text1"/>
            </w:rPr>
            <w:t>Choose an item.</w:t>
          </w:r>
        </w:p>
      </w:docPartBody>
    </w:docPart>
    <w:docPart>
      <w:docPartPr>
        <w:name w:val="8E0A191136804D32B9C7160D68ABD496"/>
        <w:category>
          <w:name w:val="Allgemein"/>
          <w:gallery w:val="placeholder"/>
        </w:category>
        <w:types>
          <w:type w:val="bbPlcHdr"/>
        </w:types>
        <w:behaviors>
          <w:behavior w:val="content"/>
        </w:behaviors>
        <w:guid w:val="{E32AD023-1FD1-44EF-AF51-10F715B1E9CB}"/>
      </w:docPartPr>
      <w:docPartBody>
        <w:p w:rsidR="00E64485" w:rsidRDefault="00E64485" w:rsidP="00E64485">
          <w:pPr>
            <w:pStyle w:val="8E0A191136804D32B9C7160D68ABD496"/>
          </w:pPr>
          <w:r w:rsidRPr="00375269">
            <w:rPr>
              <w:color w:val="000000" w:themeColor="text1"/>
            </w:rPr>
            <w:t>Choose an item.</w:t>
          </w:r>
        </w:p>
      </w:docPartBody>
    </w:docPart>
    <w:docPart>
      <w:docPartPr>
        <w:name w:val="27B468901B1447DCA0449883DC5D3562"/>
        <w:category>
          <w:name w:val="Allgemein"/>
          <w:gallery w:val="placeholder"/>
        </w:category>
        <w:types>
          <w:type w:val="bbPlcHdr"/>
        </w:types>
        <w:behaviors>
          <w:behavior w:val="content"/>
        </w:behaviors>
        <w:guid w:val="{B1CB90FA-5B59-42F5-87C6-F8A3E581C9F4}"/>
      </w:docPartPr>
      <w:docPartBody>
        <w:p w:rsidR="00E64485" w:rsidRDefault="00E64485" w:rsidP="00E64485">
          <w:pPr>
            <w:pStyle w:val="27B468901B1447DCA0449883DC5D3562"/>
          </w:pPr>
          <w:r w:rsidRPr="00375269">
            <w:rPr>
              <w:color w:val="000000" w:themeColor="text1"/>
            </w:rPr>
            <w:t>Choose an item.</w:t>
          </w:r>
        </w:p>
      </w:docPartBody>
    </w:docPart>
    <w:docPart>
      <w:docPartPr>
        <w:name w:val="FE607C5539044A139250524C30FED0CF"/>
        <w:category>
          <w:name w:val="Allgemein"/>
          <w:gallery w:val="placeholder"/>
        </w:category>
        <w:types>
          <w:type w:val="bbPlcHdr"/>
        </w:types>
        <w:behaviors>
          <w:behavior w:val="content"/>
        </w:behaviors>
        <w:guid w:val="{2C7723EE-E043-4870-A639-0446158EFA2E}"/>
      </w:docPartPr>
      <w:docPartBody>
        <w:p w:rsidR="00E64485" w:rsidRDefault="00E64485" w:rsidP="00E64485">
          <w:pPr>
            <w:pStyle w:val="FE607C5539044A139250524C30FED0CF"/>
          </w:pPr>
          <w:r w:rsidRPr="00375269">
            <w:rPr>
              <w:color w:val="000000" w:themeColor="text1"/>
            </w:rPr>
            <w:t>Choose an item.</w:t>
          </w:r>
        </w:p>
      </w:docPartBody>
    </w:docPart>
    <w:docPart>
      <w:docPartPr>
        <w:name w:val="5824A62529CB41D0BF028C2D666AAAA0"/>
        <w:category>
          <w:name w:val="Allgemein"/>
          <w:gallery w:val="placeholder"/>
        </w:category>
        <w:types>
          <w:type w:val="bbPlcHdr"/>
        </w:types>
        <w:behaviors>
          <w:behavior w:val="content"/>
        </w:behaviors>
        <w:guid w:val="{FE3CB0B6-9A84-4D40-A3F4-AE69212F1C8C}"/>
      </w:docPartPr>
      <w:docPartBody>
        <w:p w:rsidR="00E64485" w:rsidRDefault="00E64485" w:rsidP="00E64485">
          <w:pPr>
            <w:pStyle w:val="5824A62529CB41D0BF028C2D666AAAA0"/>
          </w:pPr>
          <w:r w:rsidRPr="00375269">
            <w:rPr>
              <w:color w:val="000000" w:themeColor="text1"/>
            </w:rPr>
            <w:t>Choose an item.</w:t>
          </w:r>
        </w:p>
      </w:docPartBody>
    </w:docPart>
    <w:docPart>
      <w:docPartPr>
        <w:name w:val="263B26887D3E49E08EC48EE99576E381"/>
        <w:category>
          <w:name w:val="Allgemein"/>
          <w:gallery w:val="placeholder"/>
        </w:category>
        <w:types>
          <w:type w:val="bbPlcHdr"/>
        </w:types>
        <w:behaviors>
          <w:behavior w:val="content"/>
        </w:behaviors>
        <w:guid w:val="{7F239F84-BC9F-4A1E-AFB6-8DF50DCAD184}"/>
      </w:docPartPr>
      <w:docPartBody>
        <w:p w:rsidR="00E64485" w:rsidRDefault="00E64485" w:rsidP="00E64485">
          <w:pPr>
            <w:pStyle w:val="263B26887D3E49E08EC48EE99576E381"/>
          </w:pPr>
          <w:r w:rsidRPr="00375269">
            <w:rPr>
              <w:color w:val="000000" w:themeColor="text1"/>
            </w:rPr>
            <w:t>Choose an item.</w:t>
          </w:r>
        </w:p>
      </w:docPartBody>
    </w:docPart>
    <w:docPart>
      <w:docPartPr>
        <w:name w:val="8C0D0C6A71CB45D8849D6BE92DDCFF40"/>
        <w:category>
          <w:name w:val="Allgemein"/>
          <w:gallery w:val="placeholder"/>
        </w:category>
        <w:types>
          <w:type w:val="bbPlcHdr"/>
        </w:types>
        <w:behaviors>
          <w:behavior w:val="content"/>
        </w:behaviors>
        <w:guid w:val="{33450736-8A36-405C-AFD0-F3281FB81807}"/>
      </w:docPartPr>
      <w:docPartBody>
        <w:p w:rsidR="00E64485" w:rsidRDefault="00E64485" w:rsidP="00E64485">
          <w:pPr>
            <w:pStyle w:val="8C0D0C6A71CB45D8849D6BE92DDCFF40"/>
          </w:pPr>
          <w:r w:rsidRPr="00375269">
            <w:rPr>
              <w:color w:val="000000" w:themeColor="text1"/>
            </w:rPr>
            <w:t>Choose an item.</w:t>
          </w:r>
        </w:p>
      </w:docPartBody>
    </w:docPart>
    <w:docPart>
      <w:docPartPr>
        <w:name w:val="EAB31DD95D164791B54683CF7DA3C80A"/>
        <w:category>
          <w:name w:val="Allgemein"/>
          <w:gallery w:val="placeholder"/>
        </w:category>
        <w:types>
          <w:type w:val="bbPlcHdr"/>
        </w:types>
        <w:behaviors>
          <w:behavior w:val="content"/>
        </w:behaviors>
        <w:guid w:val="{CEEDFD0F-A81B-471D-9377-6435CEDDE34A}"/>
      </w:docPartPr>
      <w:docPartBody>
        <w:p w:rsidR="00E64485" w:rsidRDefault="00E64485" w:rsidP="00E64485">
          <w:pPr>
            <w:pStyle w:val="EAB31DD95D164791B54683CF7DA3C80A"/>
          </w:pPr>
          <w:r w:rsidRPr="00375269">
            <w:rPr>
              <w:color w:val="000000" w:themeColor="text1"/>
            </w:rPr>
            <w:t>Choose an item.</w:t>
          </w:r>
        </w:p>
      </w:docPartBody>
    </w:docPart>
    <w:docPart>
      <w:docPartPr>
        <w:name w:val="4EF0EE2C1D394F178019A8F6403C7A97"/>
        <w:category>
          <w:name w:val="Allgemein"/>
          <w:gallery w:val="placeholder"/>
        </w:category>
        <w:types>
          <w:type w:val="bbPlcHdr"/>
        </w:types>
        <w:behaviors>
          <w:behavior w:val="content"/>
        </w:behaviors>
        <w:guid w:val="{49134AE9-5EA5-4A8A-AC5E-687F27B9A662}"/>
      </w:docPartPr>
      <w:docPartBody>
        <w:p w:rsidR="00E64485" w:rsidRDefault="00E64485" w:rsidP="00E64485">
          <w:pPr>
            <w:pStyle w:val="4EF0EE2C1D394F178019A8F6403C7A97"/>
          </w:pPr>
          <w:r w:rsidRPr="00375269">
            <w:rPr>
              <w:color w:val="000000" w:themeColor="text1"/>
            </w:rPr>
            <w:t>Choose an item.</w:t>
          </w:r>
        </w:p>
      </w:docPartBody>
    </w:docPart>
    <w:docPart>
      <w:docPartPr>
        <w:name w:val="8D7CCA525AFB4533A6BD059BFA2E65E1"/>
        <w:category>
          <w:name w:val="Allgemein"/>
          <w:gallery w:val="placeholder"/>
        </w:category>
        <w:types>
          <w:type w:val="bbPlcHdr"/>
        </w:types>
        <w:behaviors>
          <w:behavior w:val="content"/>
        </w:behaviors>
        <w:guid w:val="{6A7D0BA7-CE9D-43ED-A8C8-9075CEFC523D}"/>
      </w:docPartPr>
      <w:docPartBody>
        <w:p w:rsidR="00E64485" w:rsidRDefault="00E64485" w:rsidP="00E64485">
          <w:pPr>
            <w:pStyle w:val="8D7CCA525AFB4533A6BD059BFA2E65E1"/>
          </w:pPr>
          <w:r w:rsidRPr="00375269">
            <w:rPr>
              <w:color w:val="000000" w:themeColor="text1"/>
            </w:rPr>
            <w:t>Choose an item.</w:t>
          </w:r>
        </w:p>
      </w:docPartBody>
    </w:docPart>
    <w:docPart>
      <w:docPartPr>
        <w:name w:val="390A4FF9A5254E5DBDB90077DC6BD509"/>
        <w:category>
          <w:name w:val="Allgemein"/>
          <w:gallery w:val="placeholder"/>
        </w:category>
        <w:types>
          <w:type w:val="bbPlcHdr"/>
        </w:types>
        <w:behaviors>
          <w:behavior w:val="content"/>
        </w:behaviors>
        <w:guid w:val="{88688EB2-1AFB-4BA5-97C7-D1CD7F10CB08}"/>
      </w:docPartPr>
      <w:docPartBody>
        <w:p w:rsidR="00E64485" w:rsidRDefault="00E64485" w:rsidP="00E64485">
          <w:pPr>
            <w:pStyle w:val="390A4FF9A5254E5DBDB90077DC6BD509"/>
          </w:pPr>
          <w:r w:rsidRPr="00375269">
            <w:rPr>
              <w:color w:val="000000" w:themeColor="text1"/>
            </w:rPr>
            <w:t>Choose an item.</w:t>
          </w:r>
        </w:p>
      </w:docPartBody>
    </w:docPart>
    <w:docPart>
      <w:docPartPr>
        <w:name w:val="04656B683B5A4504A10F92C8F11453A9"/>
        <w:category>
          <w:name w:val="Allgemein"/>
          <w:gallery w:val="placeholder"/>
        </w:category>
        <w:types>
          <w:type w:val="bbPlcHdr"/>
        </w:types>
        <w:behaviors>
          <w:behavior w:val="content"/>
        </w:behaviors>
        <w:guid w:val="{1E0482DE-04EC-436E-BEC2-EC9E1F594A9E}"/>
      </w:docPartPr>
      <w:docPartBody>
        <w:p w:rsidR="00E64485" w:rsidRDefault="00E64485" w:rsidP="00E64485">
          <w:pPr>
            <w:pStyle w:val="04656B683B5A4504A10F92C8F11453A9"/>
          </w:pPr>
          <w:r w:rsidRPr="00375269">
            <w:rPr>
              <w:color w:val="000000" w:themeColor="text1"/>
            </w:rPr>
            <w:t>Choose an item.</w:t>
          </w:r>
        </w:p>
      </w:docPartBody>
    </w:docPart>
    <w:docPart>
      <w:docPartPr>
        <w:name w:val="82B4625205114D188150E7DBF7A61E35"/>
        <w:category>
          <w:name w:val="Allgemein"/>
          <w:gallery w:val="placeholder"/>
        </w:category>
        <w:types>
          <w:type w:val="bbPlcHdr"/>
        </w:types>
        <w:behaviors>
          <w:behavior w:val="content"/>
        </w:behaviors>
        <w:guid w:val="{4802AAFA-C25A-4688-8A4D-11BAFDA71D16}"/>
      </w:docPartPr>
      <w:docPartBody>
        <w:p w:rsidR="00E64485" w:rsidRDefault="00E64485" w:rsidP="00E64485">
          <w:pPr>
            <w:pStyle w:val="82B4625205114D188150E7DBF7A61E35"/>
          </w:pPr>
          <w:r w:rsidRPr="00375269">
            <w:rPr>
              <w:color w:val="000000" w:themeColor="text1"/>
            </w:rPr>
            <w:t>Choose an item.</w:t>
          </w:r>
        </w:p>
      </w:docPartBody>
    </w:docPart>
    <w:docPart>
      <w:docPartPr>
        <w:name w:val="4AB95F16226E4A10B4B8248656EBF301"/>
        <w:category>
          <w:name w:val="Allgemein"/>
          <w:gallery w:val="placeholder"/>
        </w:category>
        <w:types>
          <w:type w:val="bbPlcHdr"/>
        </w:types>
        <w:behaviors>
          <w:behavior w:val="content"/>
        </w:behaviors>
        <w:guid w:val="{A64E3D0A-0945-4350-85A4-0145093E604F}"/>
      </w:docPartPr>
      <w:docPartBody>
        <w:p w:rsidR="00E64485" w:rsidRDefault="00E64485" w:rsidP="00E64485">
          <w:pPr>
            <w:pStyle w:val="4AB95F16226E4A10B4B8248656EBF301"/>
          </w:pPr>
          <w:r w:rsidRPr="00375269">
            <w:rPr>
              <w:color w:val="000000" w:themeColor="text1"/>
            </w:rPr>
            <w:t>Choose an item.</w:t>
          </w:r>
        </w:p>
      </w:docPartBody>
    </w:docPart>
    <w:docPart>
      <w:docPartPr>
        <w:name w:val="335151A7CAE147A5B270D122093C78A4"/>
        <w:category>
          <w:name w:val="Allgemein"/>
          <w:gallery w:val="placeholder"/>
        </w:category>
        <w:types>
          <w:type w:val="bbPlcHdr"/>
        </w:types>
        <w:behaviors>
          <w:behavior w:val="content"/>
        </w:behaviors>
        <w:guid w:val="{67260058-507F-4229-9FD4-76F086FB83F4}"/>
      </w:docPartPr>
      <w:docPartBody>
        <w:p w:rsidR="00E64485" w:rsidRDefault="00E64485" w:rsidP="00E64485">
          <w:pPr>
            <w:pStyle w:val="335151A7CAE147A5B270D122093C78A4"/>
          </w:pPr>
          <w:r w:rsidRPr="00375269">
            <w:rPr>
              <w:color w:val="000000" w:themeColor="text1"/>
            </w:rPr>
            <w:t>Choose an item.</w:t>
          </w:r>
        </w:p>
      </w:docPartBody>
    </w:docPart>
    <w:docPart>
      <w:docPartPr>
        <w:name w:val="1D6D8032A6CE4283BB42F69A4BD5001C"/>
        <w:category>
          <w:name w:val="Allgemein"/>
          <w:gallery w:val="placeholder"/>
        </w:category>
        <w:types>
          <w:type w:val="bbPlcHdr"/>
        </w:types>
        <w:behaviors>
          <w:behavior w:val="content"/>
        </w:behaviors>
        <w:guid w:val="{5E6CFCC6-C779-4F7F-A0C3-EEB76C77570F}"/>
      </w:docPartPr>
      <w:docPartBody>
        <w:p w:rsidR="00E64485" w:rsidRDefault="00E64485" w:rsidP="00E64485">
          <w:pPr>
            <w:pStyle w:val="1D6D8032A6CE4283BB42F69A4BD5001C"/>
          </w:pPr>
          <w:r w:rsidRPr="00375269">
            <w:rPr>
              <w:color w:val="000000" w:themeColor="text1"/>
            </w:rPr>
            <w:t>Choose an item.</w:t>
          </w:r>
        </w:p>
      </w:docPartBody>
    </w:docPart>
    <w:docPart>
      <w:docPartPr>
        <w:name w:val="52BCF6BD986C455A862FFA61E1571F5A"/>
        <w:category>
          <w:name w:val="Allgemein"/>
          <w:gallery w:val="placeholder"/>
        </w:category>
        <w:types>
          <w:type w:val="bbPlcHdr"/>
        </w:types>
        <w:behaviors>
          <w:behavior w:val="content"/>
        </w:behaviors>
        <w:guid w:val="{099AA073-0A55-4427-A71A-32ABCE418824}"/>
      </w:docPartPr>
      <w:docPartBody>
        <w:p w:rsidR="00E64485" w:rsidRDefault="00E64485" w:rsidP="00E64485">
          <w:pPr>
            <w:pStyle w:val="52BCF6BD986C455A862FFA61E1571F5A"/>
          </w:pPr>
          <w:r w:rsidRPr="00375269">
            <w:rPr>
              <w:color w:val="000000" w:themeColor="text1"/>
            </w:rPr>
            <w:t>Choose an item.</w:t>
          </w:r>
        </w:p>
      </w:docPartBody>
    </w:docPart>
    <w:docPart>
      <w:docPartPr>
        <w:name w:val="4CDA8431D6A94356B8D563B653BF9FC5"/>
        <w:category>
          <w:name w:val="Allgemein"/>
          <w:gallery w:val="placeholder"/>
        </w:category>
        <w:types>
          <w:type w:val="bbPlcHdr"/>
        </w:types>
        <w:behaviors>
          <w:behavior w:val="content"/>
        </w:behaviors>
        <w:guid w:val="{B6FDC8BE-BF62-4D11-9D38-697EC6F04E3C}"/>
      </w:docPartPr>
      <w:docPartBody>
        <w:p w:rsidR="00E64485" w:rsidRDefault="00E64485" w:rsidP="00E64485">
          <w:pPr>
            <w:pStyle w:val="4CDA8431D6A94356B8D563B653BF9FC5"/>
          </w:pPr>
          <w:r w:rsidRPr="00375269">
            <w:rPr>
              <w:color w:val="000000" w:themeColor="text1"/>
            </w:rPr>
            <w:t>Choose an item.</w:t>
          </w:r>
        </w:p>
      </w:docPartBody>
    </w:docPart>
    <w:docPart>
      <w:docPartPr>
        <w:name w:val="577827556FB6466C8DD26CD0E0128382"/>
        <w:category>
          <w:name w:val="Allgemein"/>
          <w:gallery w:val="placeholder"/>
        </w:category>
        <w:types>
          <w:type w:val="bbPlcHdr"/>
        </w:types>
        <w:behaviors>
          <w:behavior w:val="content"/>
        </w:behaviors>
        <w:guid w:val="{8AC22416-829B-42F6-B8FA-BD42D5D1350E}"/>
      </w:docPartPr>
      <w:docPartBody>
        <w:p w:rsidR="00E64485" w:rsidRDefault="00E64485" w:rsidP="00E64485">
          <w:pPr>
            <w:pStyle w:val="577827556FB6466C8DD26CD0E0128382"/>
          </w:pPr>
          <w:r w:rsidRPr="00375269">
            <w:rPr>
              <w:color w:val="000000" w:themeColor="text1"/>
            </w:rPr>
            <w:t>Choose an item.</w:t>
          </w:r>
        </w:p>
      </w:docPartBody>
    </w:docPart>
    <w:docPart>
      <w:docPartPr>
        <w:name w:val="786C9B031ADB4BD7A00DC791F7251320"/>
        <w:category>
          <w:name w:val="Allgemein"/>
          <w:gallery w:val="placeholder"/>
        </w:category>
        <w:types>
          <w:type w:val="bbPlcHdr"/>
        </w:types>
        <w:behaviors>
          <w:behavior w:val="content"/>
        </w:behaviors>
        <w:guid w:val="{7D732B11-B05E-4449-9033-01B4D601357D}"/>
      </w:docPartPr>
      <w:docPartBody>
        <w:p w:rsidR="00E64485" w:rsidRDefault="00E64485" w:rsidP="00E64485">
          <w:pPr>
            <w:pStyle w:val="786C9B031ADB4BD7A00DC791F7251320"/>
          </w:pPr>
          <w:r w:rsidRPr="00375269">
            <w:rPr>
              <w:color w:val="000000" w:themeColor="text1"/>
            </w:rPr>
            <w:t>Choose an item.</w:t>
          </w:r>
        </w:p>
      </w:docPartBody>
    </w:docPart>
    <w:docPart>
      <w:docPartPr>
        <w:name w:val="57DA2F2625FA401A85A4385BF7CF18A6"/>
        <w:category>
          <w:name w:val="Allgemein"/>
          <w:gallery w:val="placeholder"/>
        </w:category>
        <w:types>
          <w:type w:val="bbPlcHdr"/>
        </w:types>
        <w:behaviors>
          <w:behavior w:val="content"/>
        </w:behaviors>
        <w:guid w:val="{62B0DE6D-7867-420D-808B-E10A533F04A6}"/>
      </w:docPartPr>
      <w:docPartBody>
        <w:p w:rsidR="00E64485" w:rsidRDefault="00E64485" w:rsidP="00E64485">
          <w:pPr>
            <w:pStyle w:val="57DA2F2625FA401A85A4385BF7CF18A6"/>
          </w:pPr>
          <w:r w:rsidRPr="00375269">
            <w:rPr>
              <w:color w:val="000000" w:themeColor="text1"/>
            </w:rPr>
            <w:t>Choose an item.</w:t>
          </w:r>
        </w:p>
      </w:docPartBody>
    </w:docPart>
    <w:docPart>
      <w:docPartPr>
        <w:name w:val="150E89149CB64B5990EC612A56B917E1"/>
        <w:category>
          <w:name w:val="Allgemein"/>
          <w:gallery w:val="placeholder"/>
        </w:category>
        <w:types>
          <w:type w:val="bbPlcHdr"/>
        </w:types>
        <w:behaviors>
          <w:behavior w:val="content"/>
        </w:behaviors>
        <w:guid w:val="{EE4BC5E9-B090-48F4-B9A9-DF00937B74AF}"/>
      </w:docPartPr>
      <w:docPartBody>
        <w:p w:rsidR="00E64485" w:rsidRDefault="00E64485" w:rsidP="00E64485">
          <w:pPr>
            <w:pStyle w:val="150E89149CB64B5990EC612A56B917E1"/>
          </w:pPr>
          <w:r w:rsidRPr="00375269">
            <w:rPr>
              <w:color w:val="000000" w:themeColor="text1"/>
            </w:rPr>
            <w:t>Choose an item.</w:t>
          </w:r>
        </w:p>
      </w:docPartBody>
    </w:docPart>
    <w:docPart>
      <w:docPartPr>
        <w:name w:val="7451EC9468FE4B548F1A7259FAE05784"/>
        <w:category>
          <w:name w:val="Allgemein"/>
          <w:gallery w:val="placeholder"/>
        </w:category>
        <w:types>
          <w:type w:val="bbPlcHdr"/>
        </w:types>
        <w:behaviors>
          <w:behavior w:val="content"/>
        </w:behaviors>
        <w:guid w:val="{04EAF56B-6C7D-47C1-B794-9B7AAF341B46}"/>
      </w:docPartPr>
      <w:docPartBody>
        <w:p w:rsidR="00E64485" w:rsidRDefault="00E64485" w:rsidP="00E64485">
          <w:pPr>
            <w:pStyle w:val="7451EC9468FE4B548F1A7259FAE05784"/>
          </w:pPr>
          <w:r w:rsidRPr="00375269">
            <w:rPr>
              <w:color w:val="000000" w:themeColor="text1"/>
            </w:rPr>
            <w:t>Choose an item.</w:t>
          </w:r>
        </w:p>
      </w:docPartBody>
    </w:docPart>
    <w:docPart>
      <w:docPartPr>
        <w:name w:val="3B217D0FFC9C448BBB6B019BB59D19C4"/>
        <w:category>
          <w:name w:val="Allgemein"/>
          <w:gallery w:val="placeholder"/>
        </w:category>
        <w:types>
          <w:type w:val="bbPlcHdr"/>
        </w:types>
        <w:behaviors>
          <w:behavior w:val="content"/>
        </w:behaviors>
        <w:guid w:val="{3DBF6652-40AE-4165-BF94-7211FCD29478}"/>
      </w:docPartPr>
      <w:docPartBody>
        <w:p w:rsidR="00E64485" w:rsidRDefault="00E64485" w:rsidP="00E64485">
          <w:pPr>
            <w:pStyle w:val="3B217D0FFC9C448BBB6B019BB59D19C4"/>
          </w:pPr>
          <w:r w:rsidRPr="00375269">
            <w:rPr>
              <w:color w:val="000000" w:themeColor="text1"/>
            </w:rPr>
            <w:t>Choose an item.</w:t>
          </w:r>
        </w:p>
      </w:docPartBody>
    </w:docPart>
    <w:docPart>
      <w:docPartPr>
        <w:name w:val="DACD9A428CD64F86914A53565232FD8F"/>
        <w:category>
          <w:name w:val="Allgemein"/>
          <w:gallery w:val="placeholder"/>
        </w:category>
        <w:types>
          <w:type w:val="bbPlcHdr"/>
        </w:types>
        <w:behaviors>
          <w:behavior w:val="content"/>
        </w:behaviors>
        <w:guid w:val="{10800A02-8691-4FC5-848C-09E6CE368AD1}"/>
      </w:docPartPr>
      <w:docPartBody>
        <w:p w:rsidR="00E64485" w:rsidRDefault="00E64485" w:rsidP="00E64485">
          <w:pPr>
            <w:pStyle w:val="DACD9A428CD64F86914A53565232FD8F"/>
          </w:pPr>
          <w:r w:rsidRPr="00375269">
            <w:rPr>
              <w:color w:val="000000" w:themeColor="text1"/>
            </w:rPr>
            <w:t>Choose an item.</w:t>
          </w:r>
        </w:p>
      </w:docPartBody>
    </w:docPart>
    <w:docPart>
      <w:docPartPr>
        <w:name w:val="990C2EFB18A54483BBEE4225DBF9B83A"/>
        <w:category>
          <w:name w:val="Allgemein"/>
          <w:gallery w:val="placeholder"/>
        </w:category>
        <w:types>
          <w:type w:val="bbPlcHdr"/>
        </w:types>
        <w:behaviors>
          <w:behavior w:val="content"/>
        </w:behaviors>
        <w:guid w:val="{1E555BBB-07EA-4FE1-9C5E-7A1EC71E594E}"/>
      </w:docPartPr>
      <w:docPartBody>
        <w:p w:rsidR="00E64485" w:rsidRDefault="00E64485" w:rsidP="00E64485">
          <w:pPr>
            <w:pStyle w:val="990C2EFB18A54483BBEE4225DBF9B83A"/>
          </w:pPr>
          <w:r w:rsidRPr="00375269">
            <w:rPr>
              <w:color w:val="000000" w:themeColor="text1"/>
            </w:rPr>
            <w:t>Choose an item.</w:t>
          </w:r>
        </w:p>
      </w:docPartBody>
    </w:docPart>
    <w:docPart>
      <w:docPartPr>
        <w:name w:val="778B88670831469ABDFDBF766A7FB66E"/>
        <w:category>
          <w:name w:val="Allgemein"/>
          <w:gallery w:val="placeholder"/>
        </w:category>
        <w:types>
          <w:type w:val="bbPlcHdr"/>
        </w:types>
        <w:behaviors>
          <w:behavior w:val="content"/>
        </w:behaviors>
        <w:guid w:val="{2C051F57-77ED-4320-B25C-A4E0CD4B87C2}"/>
      </w:docPartPr>
      <w:docPartBody>
        <w:p w:rsidR="00E64485" w:rsidRDefault="00E64485" w:rsidP="00E64485">
          <w:pPr>
            <w:pStyle w:val="778B88670831469ABDFDBF766A7FB66E"/>
          </w:pPr>
          <w:r w:rsidRPr="00375269">
            <w:rPr>
              <w:color w:val="000000" w:themeColor="text1"/>
            </w:rPr>
            <w:t>Choose an item.</w:t>
          </w:r>
        </w:p>
      </w:docPartBody>
    </w:docPart>
    <w:docPart>
      <w:docPartPr>
        <w:name w:val="0933DE4D755D480EA8B48E3C72686B7B"/>
        <w:category>
          <w:name w:val="Allgemein"/>
          <w:gallery w:val="placeholder"/>
        </w:category>
        <w:types>
          <w:type w:val="bbPlcHdr"/>
        </w:types>
        <w:behaviors>
          <w:behavior w:val="content"/>
        </w:behaviors>
        <w:guid w:val="{EE843820-812F-4EA8-9954-6A79C5BC188B}"/>
      </w:docPartPr>
      <w:docPartBody>
        <w:p w:rsidR="00E64485" w:rsidRDefault="00E64485" w:rsidP="00E64485">
          <w:pPr>
            <w:pStyle w:val="0933DE4D755D480EA8B48E3C72686B7B"/>
          </w:pPr>
          <w:r w:rsidRPr="00375269">
            <w:rPr>
              <w:color w:val="000000" w:themeColor="text1"/>
            </w:rPr>
            <w:t>Choose an item.</w:t>
          </w:r>
        </w:p>
      </w:docPartBody>
    </w:docPart>
    <w:docPart>
      <w:docPartPr>
        <w:name w:val="B7E034D5003B4193A64745C81F574755"/>
        <w:category>
          <w:name w:val="Allgemein"/>
          <w:gallery w:val="placeholder"/>
        </w:category>
        <w:types>
          <w:type w:val="bbPlcHdr"/>
        </w:types>
        <w:behaviors>
          <w:behavior w:val="content"/>
        </w:behaviors>
        <w:guid w:val="{EBC85F32-5822-46DC-B8DA-5C6286E99022}"/>
      </w:docPartPr>
      <w:docPartBody>
        <w:p w:rsidR="00E64485" w:rsidRDefault="00E64485" w:rsidP="00E64485">
          <w:pPr>
            <w:pStyle w:val="B7E034D5003B4193A64745C81F574755"/>
          </w:pPr>
          <w:r w:rsidRPr="00375269">
            <w:rPr>
              <w:color w:val="000000" w:themeColor="text1"/>
            </w:rPr>
            <w:t>Choose an item.</w:t>
          </w:r>
        </w:p>
      </w:docPartBody>
    </w:docPart>
    <w:docPart>
      <w:docPartPr>
        <w:name w:val="F6D5E33806654DAF9848B182A7A5510A"/>
        <w:category>
          <w:name w:val="Allgemein"/>
          <w:gallery w:val="placeholder"/>
        </w:category>
        <w:types>
          <w:type w:val="bbPlcHdr"/>
        </w:types>
        <w:behaviors>
          <w:behavior w:val="content"/>
        </w:behaviors>
        <w:guid w:val="{935B5CBF-D3C9-4757-A5E3-078AFF74A753}"/>
      </w:docPartPr>
      <w:docPartBody>
        <w:p w:rsidR="00E64485" w:rsidRDefault="00E64485" w:rsidP="00E64485">
          <w:pPr>
            <w:pStyle w:val="F6D5E33806654DAF9848B182A7A5510A"/>
          </w:pPr>
          <w:r w:rsidRPr="00375269">
            <w:rPr>
              <w:color w:val="000000" w:themeColor="text1"/>
            </w:rPr>
            <w:t>Choose an item.</w:t>
          </w:r>
        </w:p>
      </w:docPartBody>
    </w:docPart>
    <w:docPart>
      <w:docPartPr>
        <w:name w:val="40AEFE1772904842BA550B2C46B1E154"/>
        <w:category>
          <w:name w:val="Allgemein"/>
          <w:gallery w:val="placeholder"/>
        </w:category>
        <w:types>
          <w:type w:val="bbPlcHdr"/>
        </w:types>
        <w:behaviors>
          <w:behavior w:val="content"/>
        </w:behaviors>
        <w:guid w:val="{10D42EAE-852D-47D8-8D49-A4B908568291}"/>
      </w:docPartPr>
      <w:docPartBody>
        <w:p w:rsidR="00E64485" w:rsidRDefault="00E64485" w:rsidP="00E64485">
          <w:pPr>
            <w:pStyle w:val="40AEFE1772904842BA550B2C46B1E154"/>
          </w:pPr>
          <w:r w:rsidRPr="00375269">
            <w:rPr>
              <w:color w:val="000000" w:themeColor="text1"/>
            </w:rPr>
            <w:t>Choose an item.</w:t>
          </w:r>
        </w:p>
      </w:docPartBody>
    </w:docPart>
    <w:docPart>
      <w:docPartPr>
        <w:name w:val="486322BD1A7F47BB8E1637AF180D4216"/>
        <w:category>
          <w:name w:val="Allgemein"/>
          <w:gallery w:val="placeholder"/>
        </w:category>
        <w:types>
          <w:type w:val="bbPlcHdr"/>
        </w:types>
        <w:behaviors>
          <w:behavior w:val="content"/>
        </w:behaviors>
        <w:guid w:val="{1BA7BDC6-A767-49EA-83D0-5700F5A4756C}"/>
      </w:docPartPr>
      <w:docPartBody>
        <w:p w:rsidR="00E64485" w:rsidRDefault="00E64485" w:rsidP="00E64485">
          <w:pPr>
            <w:pStyle w:val="486322BD1A7F47BB8E1637AF180D4216"/>
          </w:pPr>
          <w:r w:rsidRPr="00375269">
            <w:rPr>
              <w:color w:val="000000" w:themeColor="text1"/>
            </w:rPr>
            <w:t>Choose an item.</w:t>
          </w:r>
        </w:p>
      </w:docPartBody>
    </w:docPart>
    <w:docPart>
      <w:docPartPr>
        <w:name w:val="E2B97074C05545F7A0775C36C750C1F5"/>
        <w:category>
          <w:name w:val="Allgemein"/>
          <w:gallery w:val="placeholder"/>
        </w:category>
        <w:types>
          <w:type w:val="bbPlcHdr"/>
        </w:types>
        <w:behaviors>
          <w:behavior w:val="content"/>
        </w:behaviors>
        <w:guid w:val="{90BD8C64-41AA-4BF1-B155-2860F8C10845}"/>
      </w:docPartPr>
      <w:docPartBody>
        <w:p w:rsidR="00E64485" w:rsidRDefault="00E64485" w:rsidP="00E64485">
          <w:pPr>
            <w:pStyle w:val="E2B97074C05545F7A0775C36C750C1F5"/>
          </w:pPr>
          <w:r w:rsidRPr="00375269">
            <w:rPr>
              <w:color w:val="000000" w:themeColor="text1"/>
            </w:rPr>
            <w:t>Choose an item.</w:t>
          </w:r>
        </w:p>
      </w:docPartBody>
    </w:docPart>
    <w:docPart>
      <w:docPartPr>
        <w:name w:val="716C0B05E18D4E3A9B1359F3F61195AB"/>
        <w:category>
          <w:name w:val="Allgemein"/>
          <w:gallery w:val="placeholder"/>
        </w:category>
        <w:types>
          <w:type w:val="bbPlcHdr"/>
        </w:types>
        <w:behaviors>
          <w:behavior w:val="content"/>
        </w:behaviors>
        <w:guid w:val="{57BA15DF-CDC7-4ED9-9C06-79D5AE099375}"/>
      </w:docPartPr>
      <w:docPartBody>
        <w:p w:rsidR="00E64485" w:rsidRDefault="00E64485" w:rsidP="00E64485">
          <w:pPr>
            <w:pStyle w:val="716C0B05E18D4E3A9B1359F3F61195AB"/>
          </w:pPr>
          <w:r w:rsidRPr="00375269">
            <w:rPr>
              <w:color w:val="000000" w:themeColor="text1"/>
            </w:rPr>
            <w:t>Choose an item.</w:t>
          </w:r>
        </w:p>
      </w:docPartBody>
    </w:docPart>
    <w:docPart>
      <w:docPartPr>
        <w:name w:val="5C50408F6FB94551AD6C2CA19A61CABA"/>
        <w:category>
          <w:name w:val="Allgemein"/>
          <w:gallery w:val="placeholder"/>
        </w:category>
        <w:types>
          <w:type w:val="bbPlcHdr"/>
        </w:types>
        <w:behaviors>
          <w:behavior w:val="content"/>
        </w:behaviors>
        <w:guid w:val="{E0D76840-83AB-4373-9028-CB693DFC09B8}"/>
      </w:docPartPr>
      <w:docPartBody>
        <w:p w:rsidR="00E64485" w:rsidRDefault="00E64485" w:rsidP="00E64485">
          <w:pPr>
            <w:pStyle w:val="5C50408F6FB94551AD6C2CA19A61CABA"/>
          </w:pPr>
          <w:r w:rsidRPr="00375269">
            <w:rPr>
              <w:color w:val="000000" w:themeColor="text1"/>
            </w:rPr>
            <w:t>Choose an item.</w:t>
          </w:r>
        </w:p>
      </w:docPartBody>
    </w:docPart>
    <w:docPart>
      <w:docPartPr>
        <w:name w:val="64D3E9EBBA5C45B2B57ACD7754FE295E"/>
        <w:category>
          <w:name w:val="Allgemein"/>
          <w:gallery w:val="placeholder"/>
        </w:category>
        <w:types>
          <w:type w:val="bbPlcHdr"/>
        </w:types>
        <w:behaviors>
          <w:behavior w:val="content"/>
        </w:behaviors>
        <w:guid w:val="{C79EDCC4-18EE-423C-95B2-4D6C173FF9FF}"/>
      </w:docPartPr>
      <w:docPartBody>
        <w:p w:rsidR="00E64485" w:rsidRDefault="00E64485" w:rsidP="00E64485">
          <w:pPr>
            <w:pStyle w:val="64D3E9EBBA5C45B2B57ACD7754FE295E"/>
          </w:pPr>
          <w:r w:rsidRPr="00375269">
            <w:rPr>
              <w:color w:val="000000" w:themeColor="text1"/>
            </w:rPr>
            <w:t>Choose an item.</w:t>
          </w:r>
        </w:p>
      </w:docPartBody>
    </w:docPart>
    <w:docPart>
      <w:docPartPr>
        <w:name w:val="95DEA80EAC2E4B25B0D35E3828CB10D5"/>
        <w:category>
          <w:name w:val="Allgemein"/>
          <w:gallery w:val="placeholder"/>
        </w:category>
        <w:types>
          <w:type w:val="bbPlcHdr"/>
        </w:types>
        <w:behaviors>
          <w:behavior w:val="content"/>
        </w:behaviors>
        <w:guid w:val="{333DB2CE-4255-4C83-BC5C-1E6994F83133}"/>
      </w:docPartPr>
      <w:docPartBody>
        <w:p w:rsidR="00E64485" w:rsidRDefault="00E64485" w:rsidP="00E64485">
          <w:pPr>
            <w:pStyle w:val="95DEA80EAC2E4B25B0D35E3828CB10D5"/>
          </w:pPr>
          <w:r w:rsidRPr="00375269">
            <w:rPr>
              <w:color w:val="000000" w:themeColor="text1"/>
            </w:rPr>
            <w:t>Choose an item.</w:t>
          </w:r>
        </w:p>
      </w:docPartBody>
    </w:docPart>
    <w:docPart>
      <w:docPartPr>
        <w:name w:val="DFAC2FFF7A1A4553B01F1D8B3186F5EA"/>
        <w:category>
          <w:name w:val="Allgemein"/>
          <w:gallery w:val="placeholder"/>
        </w:category>
        <w:types>
          <w:type w:val="bbPlcHdr"/>
        </w:types>
        <w:behaviors>
          <w:behavior w:val="content"/>
        </w:behaviors>
        <w:guid w:val="{ED478617-47A6-4559-B597-2F98C5B06148}"/>
      </w:docPartPr>
      <w:docPartBody>
        <w:p w:rsidR="00E64485" w:rsidRDefault="00E64485" w:rsidP="00E64485">
          <w:pPr>
            <w:pStyle w:val="DFAC2FFF7A1A4553B01F1D8B3186F5EA"/>
          </w:pPr>
          <w:r w:rsidRPr="00375269">
            <w:rPr>
              <w:color w:val="000000" w:themeColor="text1"/>
            </w:rPr>
            <w:t>Choose an item.</w:t>
          </w:r>
        </w:p>
      </w:docPartBody>
    </w:docPart>
    <w:docPart>
      <w:docPartPr>
        <w:name w:val="DBB4F659900E48AA843C1BB9B0990EFA"/>
        <w:category>
          <w:name w:val="Allgemein"/>
          <w:gallery w:val="placeholder"/>
        </w:category>
        <w:types>
          <w:type w:val="bbPlcHdr"/>
        </w:types>
        <w:behaviors>
          <w:behavior w:val="content"/>
        </w:behaviors>
        <w:guid w:val="{F8BAD36C-C561-47D4-9D95-86155A1B3A34}"/>
      </w:docPartPr>
      <w:docPartBody>
        <w:p w:rsidR="00E64485" w:rsidRDefault="00E64485" w:rsidP="00E64485">
          <w:pPr>
            <w:pStyle w:val="DBB4F659900E48AA843C1BB9B0990EFA"/>
          </w:pPr>
          <w:r w:rsidRPr="00375269">
            <w:rPr>
              <w:color w:val="000000" w:themeColor="text1"/>
            </w:rPr>
            <w:t>Choose an item.</w:t>
          </w:r>
        </w:p>
      </w:docPartBody>
    </w:docPart>
    <w:docPart>
      <w:docPartPr>
        <w:name w:val="B54B404C2E2F4AF6BA92569F1C3BDE84"/>
        <w:category>
          <w:name w:val="Allgemein"/>
          <w:gallery w:val="placeholder"/>
        </w:category>
        <w:types>
          <w:type w:val="bbPlcHdr"/>
        </w:types>
        <w:behaviors>
          <w:behavior w:val="content"/>
        </w:behaviors>
        <w:guid w:val="{4FF2ECC8-BA2A-4F30-B942-135B53ADD640}"/>
      </w:docPartPr>
      <w:docPartBody>
        <w:p w:rsidR="00E64485" w:rsidRDefault="00E64485" w:rsidP="00E64485">
          <w:pPr>
            <w:pStyle w:val="B54B404C2E2F4AF6BA92569F1C3BDE84"/>
          </w:pPr>
          <w:r w:rsidRPr="00375269">
            <w:rPr>
              <w:color w:val="000000" w:themeColor="text1"/>
            </w:rPr>
            <w:t>Choose an item.</w:t>
          </w:r>
        </w:p>
      </w:docPartBody>
    </w:docPart>
    <w:docPart>
      <w:docPartPr>
        <w:name w:val="0E864789B73540A6B68F6E70B35215FE"/>
        <w:category>
          <w:name w:val="Allgemein"/>
          <w:gallery w:val="placeholder"/>
        </w:category>
        <w:types>
          <w:type w:val="bbPlcHdr"/>
        </w:types>
        <w:behaviors>
          <w:behavior w:val="content"/>
        </w:behaviors>
        <w:guid w:val="{66B6CA21-AA37-4357-8D7A-E488B303924C}"/>
      </w:docPartPr>
      <w:docPartBody>
        <w:p w:rsidR="00E64485" w:rsidRDefault="00E64485" w:rsidP="00E64485">
          <w:pPr>
            <w:pStyle w:val="0E864789B73540A6B68F6E70B35215FE"/>
          </w:pPr>
          <w:r w:rsidRPr="00375269">
            <w:rPr>
              <w:color w:val="000000" w:themeColor="text1"/>
            </w:rPr>
            <w:t>Choose an item.</w:t>
          </w:r>
        </w:p>
      </w:docPartBody>
    </w:docPart>
    <w:docPart>
      <w:docPartPr>
        <w:name w:val="C47C822D777B4FC8919261BC2DAA4E9B"/>
        <w:category>
          <w:name w:val="Allgemein"/>
          <w:gallery w:val="placeholder"/>
        </w:category>
        <w:types>
          <w:type w:val="bbPlcHdr"/>
        </w:types>
        <w:behaviors>
          <w:behavior w:val="content"/>
        </w:behaviors>
        <w:guid w:val="{742406ED-0623-48E6-A320-2B86BBBB8E0D}"/>
      </w:docPartPr>
      <w:docPartBody>
        <w:p w:rsidR="00E64485" w:rsidRDefault="00E64485" w:rsidP="00E64485">
          <w:pPr>
            <w:pStyle w:val="C47C822D777B4FC8919261BC2DAA4E9B"/>
          </w:pPr>
          <w:r w:rsidRPr="00375269">
            <w:rPr>
              <w:color w:val="000000" w:themeColor="text1"/>
            </w:rPr>
            <w:t>Choose an item.</w:t>
          </w:r>
        </w:p>
      </w:docPartBody>
    </w:docPart>
    <w:docPart>
      <w:docPartPr>
        <w:name w:val="526B93D3FD6345C795E2A1AD57306ACF"/>
        <w:category>
          <w:name w:val="Allgemein"/>
          <w:gallery w:val="placeholder"/>
        </w:category>
        <w:types>
          <w:type w:val="bbPlcHdr"/>
        </w:types>
        <w:behaviors>
          <w:behavior w:val="content"/>
        </w:behaviors>
        <w:guid w:val="{A8D818FF-C003-486A-855D-3D0CAC64392F}"/>
      </w:docPartPr>
      <w:docPartBody>
        <w:p w:rsidR="00E64485" w:rsidRDefault="00E64485" w:rsidP="00E64485">
          <w:pPr>
            <w:pStyle w:val="526B93D3FD6345C795E2A1AD57306ACF"/>
          </w:pPr>
          <w:r w:rsidRPr="00375269">
            <w:rPr>
              <w:color w:val="000000" w:themeColor="text1"/>
            </w:rPr>
            <w:t>Choose an item.</w:t>
          </w:r>
        </w:p>
      </w:docPartBody>
    </w:docPart>
    <w:docPart>
      <w:docPartPr>
        <w:name w:val="A00B6ED90F62457DB291EDE1410EB56A"/>
        <w:category>
          <w:name w:val="Allgemein"/>
          <w:gallery w:val="placeholder"/>
        </w:category>
        <w:types>
          <w:type w:val="bbPlcHdr"/>
        </w:types>
        <w:behaviors>
          <w:behavior w:val="content"/>
        </w:behaviors>
        <w:guid w:val="{15332F97-0B6B-4064-B323-EF9E7DDD0C6B}"/>
      </w:docPartPr>
      <w:docPartBody>
        <w:p w:rsidR="00E64485" w:rsidRDefault="00E64485" w:rsidP="00E64485">
          <w:pPr>
            <w:pStyle w:val="A00B6ED90F62457DB291EDE1410EB56A"/>
          </w:pPr>
          <w:r w:rsidRPr="00375269">
            <w:rPr>
              <w:color w:val="000000" w:themeColor="text1"/>
            </w:rPr>
            <w:t>Choose an item.</w:t>
          </w:r>
        </w:p>
      </w:docPartBody>
    </w:docPart>
    <w:docPart>
      <w:docPartPr>
        <w:name w:val="B7FA44AD59D84EBF86C03F6CCEE322C7"/>
        <w:category>
          <w:name w:val="Allgemein"/>
          <w:gallery w:val="placeholder"/>
        </w:category>
        <w:types>
          <w:type w:val="bbPlcHdr"/>
        </w:types>
        <w:behaviors>
          <w:behavior w:val="content"/>
        </w:behaviors>
        <w:guid w:val="{BEE586CD-B617-4AE7-8BA5-2BF32F5A8AD4}"/>
      </w:docPartPr>
      <w:docPartBody>
        <w:p w:rsidR="00E64485" w:rsidRDefault="00E64485" w:rsidP="00E64485">
          <w:pPr>
            <w:pStyle w:val="B7FA44AD59D84EBF86C03F6CCEE322C7"/>
          </w:pPr>
          <w:r w:rsidRPr="00375269">
            <w:rPr>
              <w:color w:val="000000" w:themeColor="text1"/>
            </w:rPr>
            <w:t>Choose an item.</w:t>
          </w:r>
        </w:p>
      </w:docPartBody>
    </w:docPart>
    <w:docPart>
      <w:docPartPr>
        <w:name w:val="8B19DBECB8F14A8F9864D609AFBCD151"/>
        <w:category>
          <w:name w:val="Allgemein"/>
          <w:gallery w:val="placeholder"/>
        </w:category>
        <w:types>
          <w:type w:val="bbPlcHdr"/>
        </w:types>
        <w:behaviors>
          <w:behavior w:val="content"/>
        </w:behaviors>
        <w:guid w:val="{B3ECE83C-E8A2-4449-8FCA-710A08FEE37E}"/>
      </w:docPartPr>
      <w:docPartBody>
        <w:p w:rsidR="00E64485" w:rsidRDefault="00E64485" w:rsidP="00E64485">
          <w:pPr>
            <w:pStyle w:val="8B19DBECB8F14A8F9864D609AFBCD151"/>
          </w:pPr>
          <w:r w:rsidRPr="00375269">
            <w:rPr>
              <w:color w:val="000000" w:themeColor="text1"/>
            </w:rPr>
            <w:t>Choose an item.</w:t>
          </w:r>
        </w:p>
      </w:docPartBody>
    </w:docPart>
    <w:docPart>
      <w:docPartPr>
        <w:name w:val="F1125AEB7E2F4D8C97F891B83C92FF74"/>
        <w:category>
          <w:name w:val="Allgemein"/>
          <w:gallery w:val="placeholder"/>
        </w:category>
        <w:types>
          <w:type w:val="bbPlcHdr"/>
        </w:types>
        <w:behaviors>
          <w:behavior w:val="content"/>
        </w:behaviors>
        <w:guid w:val="{4DDE826E-ED07-44EF-A9B7-EC4922A572C2}"/>
      </w:docPartPr>
      <w:docPartBody>
        <w:p w:rsidR="006C4297" w:rsidRDefault="00E64485" w:rsidP="00E64485">
          <w:pPr>
            <w:pStyle w:val="F1125AEB7E2F4D8C97F891B83C92FF74"/>
          </w:pPr>
          <w:r w:rsidRPr="00372F13">
            <w:rPr>
              <w:rStyle w:val="PlaceholderText"/>
              <w:color w:val="000000" w:themeColor="text1"/>
              <w:sz w:val="16"/>
              <w:szCs w:val="16"/>
            </w:rPr>
            <w:t>Choose an item.</w:t>
          </w:r>
        </w:p>
      </w:docPartBody>
    </w:docPart>
    <w:docPart>
      <w:docPartPr>
        <w:name w:val="C3FEEE4C269C4CC59B558D22F66F760A"/>
        <w:category>
          <w:name w:val="Allgemein"/>
          <w:gallery w:val="placeholder"/>
        </w:category>
        <w:types>
          <w:type w:val="bbPlcHdr"/>
        </w:types>
        <w:behaviors>
          <w:behavior w:val="content"/>
        </w:behaviors>
        <w:guid w:val="{AFCF6CCC-7770-4A0F-85AE-FECE5BC16098}"/>
      </w:docPartPr>
      <w:docPartBody>
        <w:p w:rsidR="006C4297" w:rsidRDefault="00E64485" w:rsidP="00E64485">
          <w:pPr>
            <w:pStyle w:val="C3FEEE4C269C4CC59B558D22F66F760A"/>
          </w:pPr>
          <w:r w:rsidRPr="00372F13">
            <w:rPr>
              <w:rStyle w:val="PlaceholderText"/>
              <w:color w:val="000000" w:themeColor="text1"/>
              <w:sz w:val="16"/>
              <w:szCs w:val="18"/>
            </w:rPr>
            <w:t>Choose an item.</w:t>
          </w:r>
        </w:p>
      </w:docPartBody>
    </w:docPart>
    <w:docPart>
      <w:docPartPr>
        <w:name w:val="C699EFF4693E4F31A0DC592D9291F730"/>
        <w:category>
          <w:name w:val="Allgemein"/>
          <w:gallery w:val="placeholder"/>
        </w:category>
        <w:types>
          <w:type w:val="bbPlcHdr"/>
        </w:types>
        <w:behaviors>
          <w:behavior w:val="content"/>
        </w:behaviors>
        <w:guid w:val="{4E3B0789-7480-4EAE-8F1C-4FE62B95E5AB}"/>
      </w:docPartPr>
      <w:docPartBody>
        <w:p w:rsidR="006C4297" w:rsidRDefault="00E64485" w:rsidP="00E64485">
          <w:pPr>
            <w:pStyle w:val="C699EFF4693E4F31A0DC592D9291F730"/>
          </w:pPr>
          <w:r w:rsidRPr="00633ABB">
            <w:rPr>
              <w:rFonts w:cs="Arial"/>
              <w:sz w:val="16"/>
              <w:szCs w:val="14"/>
            </w:rPr>
            <w:t>Choose an item.</w:t>
          </w:r>
        </w:p>
      </w:docPartBody>
    </w:docPart>
    <w:docPart>
      <w:docPartPr>
        <w:name w:val="4713678A993B441FA2AAC699E3C0C64A"/>
        <w:category>
          <w:name w:val="Allgemein"/>
          <w:gallery w:val="placeholder"/>
        </w:category>
        <w:types>
          <w:type w:val="bbPlcHdr"/>
        </w:types>
        <w:behaviors>
          <w:behavior w:val="content"/>
        </w:behaviors>
        <w:guid w:val="{910D4102-BE48-44B1-BED3-AACCAEEA7F84}"/>
      </w:docPartPr>
      <w:docPartBody>
        <w:p w:rsidR="009A0804" w:rsidRDefault="009A0804" w:rsidP="009A0804">
          <w:pPr>
            <w:pStyle w:val="4713678A993B441FA2AAC699E3C0C64A"/>
          </w:pPr>
          <w:r w:rsidRPr="00372F13">
            <w:rPr>
              <w:rStyle w:val="PlaceholderText"/>
              <w:color w:val="000000" w:themeColor="text1"/>
              <w:sz w:val="16"/>
              <w:szCs w:val="16"/>
            </w:rPr>
            <w:t>Choose an item.</w:t>
          </w:r>
        </w:p>
      </w:docPartBody>
    </w:docPart>
    <w:docPart>
      <w:docPartPr>
        <w:name w:val="C7E2D9DA948141FFAE103578DC0CD43E"/>
        <w:category>
          <w:name w:val="Allgemein"/>
          <w:gallery w:val="placeholder"/>
        </w:category>
        <w:types>
          <w:type w:val="bbPlcHdr"/>
        </w:types>
        <w:behaviors>
          <w:behavior w:val="content"/>
        </w:behaviors>
        <w:guid w:val="{429C6569-1C27-4B31-A950-08BEA9F07AF9}"/>
      </w:docPartPr>
      <w:docPartBody>
        <w:p w:rsidR="009A0804" w:rsidRDefault="009A0804" w:rsidP="009A0804">
          <w:pPr>
            <w:pStyle w:val="C7E2D9DA948141FFAE103578DC0CD43E"/>
          </w:pPr>
          <w:r w:rsidRPr="00372F13">
            <w:rPr>
              <w:rStyle w:val="PlaceholderText"/>
              <w:color w:val="000000" w:themeColor="text1"/>
              <w:sz w:val="16"/>
              <w:szCs w:val="18"/>
            </w:rPr>
            <w:t>Choose an item.</w:t>
          </w:r>
        </w:p>
      </w:docPartBody>
    </w:docPart>
    <w:docPart>
      <w:docPartPr>
        <w:name w:val="2DB8D68B7D154ACFA264315D18386966"/>
        <w:category>
          <w:name w:val="Allgemein"/>
          <w:gallery w:val="placeholder"/>
        </w:category>
        <w:types>
          <w:type w:val="bbPlcHdr"/>
        </w:types>
        <w:behaviors>
          <w:behavior w:val="content"/>
        </w:behaviors>
        <w:guid w:val="{ECA95ADB-5FED-4A88-A748-356A9B5CD611}"/>
      </w:docPartPr>
      <w:docPartBody>
        <w:p w:rsidR="009A0804" w:rsidRDefault="009A0804" w:rsidP="009A0804">
          <w:pPr>
            <w:pStyle w:val="2DB8D68B7D154ACFA264315D18386966"/>
          </w:pPr>
          <w:r w:rsidRPr="00633ABB">
            <w:rPr>
              <w:rFonts w:cs="Arial"/>
              <w:sz w:val="16"/>
              <w:szCs w:val="14"/>
            </w:rPr>
            <w:t>Choose an item.</w:t>
          </w:r>
        </w:p>
      </w:docPartBody>
    </w:docPart>
    <w:docPart>
      <w:docPartPr>
        <w:name w:val="DD8FDDE188524E3FBAAE36DC941A2DC9"/>
        <w:category>
          <w:name w:val="Allgemein"/>
          <w:gallery w:val="placeholder"/>
        </w:category>
        <w:types>
          <w:type w:val="bbPlcHdr"/>
        </w:types>
        <w:behaviors>
          <w:behavior w:val="content"/>
        </w:behaviors>
        <w:guid w:val="{09D964F2-ACE5-456B-A292-930C5F029A30}"/>
      </w:docPartPr>
      <w:docPartBody>
        <w:p w:rsidR="00901F01" w:rsidRDefault="009A0804" w:rsidP="009A0804">
          <w:pPr>
            <w:pStyle w:val="DD8FDDE188524E3FBAAE36DC941A2DC9"/>
          </w:pPr>
          <w:r w:rsidRPr="00372F13">
            <w:rPr>
              <w:rStyle w:val="PlaceholderText"/>
              <w:color w:val="000000" w:themeColor="text1"/>
              <w:sz w:val="16"/>
              <w:szCs w:val="16"/>
            </w:rPr>
            <w:t>Choose an item.</w:t>
          </w:r>
        </w:p>
      </w:docPartBody>
    </w:docPart>
    <w:docPart>
      <w:docPartPr>
        <w:name w:val="12C0800490F04F188998FECC2403D52C"/>
        <w:category>
          <w:name w:val="Allgemein"/>
          <w:gallery w:val="placeholder"/>
        </w:category>
        <w:types>
          <w:type w:val="bbPlcHdr"/>
        </w:types>
        <w:behaviors>
          <w:behavior w:val="content"/>
        </w:behaviors>
        <w:guid w:val="{31F1A122-A267-4137-8702-B9DF2E00A2C7}"/>
      </w:docPartPr>
      <w:docPartBody>
        <w:p w:rsidR="00901F01" w:rsidRDefault="009A0804" w:rsidP="009A0804">
          <w:pPr>
            <w:pStyle w:val="12C0800490F04F188998FECC2403D52C"/>
          </w:pPr>
          <w:r w:rsidRPr="00372F13">
            <w:rPr>
              <w:rStyle w:val="PlaceholderText"/>
              <w:color w:val="000000" w:themeColor="text1"/>
              <w:sz w:val="16"/>
              <w:szCs w:val="18"/>
            </w:rPr>
            <w:t>Choose an item.</w:t>
          </w:r>
        </w:p>
      </w:docPartBody>
    </w:docPart>
    <w:docPart>
      <w:docPartPr>
        <w:name w:val="2477C21EB7624B5EB1BC9A9B1DF49CCF"/>
        <w:category>
          <w:name w:val="Allgemein"/>
          <w:gallery w:val="placeholder"/>
        </w:category>
        <w:types>
          <w:type w:val="bbPlcHdr"/>
        </w:types>
        <w:behaviors>
          <w:behavior w:val="content"/>
        </w:behaviors>
        <w:guid w:val="{C75C96F8-0851-489C-9F30-585F48A27EC7}"/>
      </w:docPartPr>
      <w:docPartBody>
        <w:p w:rsidR="00901F01" w:rsidRDefault="009A0804" w:rsidP="009A0804">
          <w:pPr>
            <w:pStyle w:val="2477C21EB7624B5EB1BC9A9B1DF49CCF"/>
          </w:pPr>
          <w:r w:rsidRPr="00633ABB">
            <w:rPr>
              <w:rFonts w:cs="Arial"/>
              <w:sz w:val="16"/>
              <w:szCs w:val="14"/>
            </w:rPr>
            <w:t>Choose an item.</w:t>
          </w:r>
        </w:p>
      </w:docPartBody>
    </w:docPart>
    <w:docPart>
      <w:docPartPr>
        <w:name w:val="16D8A732B8C042D39A11D9D5508A1AF5"/>
        <w:category>
          <w:name w:val="Allgemein"/>
          <w:gallery w:val="placeholder"/>
        </w:category>
        <w:types>
          <w:type w:val="bbPlcHdr"/>
        </w:types>
        <w:behaviors>
          <w:behavior w:val="content"/>
        </w:behaviors>
        <w:guid w:val="{4CDE2927-CAB0-46F8-BDFC-56129BF90864}"/>
      </w:docPartPr>
      <w:docPartBody>
        <w:p w:rsidR="00FE58EF" w:rsidRDefault="00D568F3" w:rsidP="00D568F3">
          <w:pPr>
            <w:pStyle w:val="16D8A732B8C042D39A11D9D5508A1AF5"/>
          </w:pPr>
          <w:r w:rsidRPr="00375269">
            <w:rPr>
              <w:color w:val="000000" w:themeColor="text1"/>
            </w:rPr>
            <w:t>Choose an item.</w:t>
          </w:r>
        </w:p>
      </w:docPartBody>
    </w:docPart>
    <w:docPart>
      <w:docPartPr>
        <w:name w:val="FE0B13FA7F9541B0AECB8B79548A2C1A"/>
        <w:category>
          <w:name w:val="Allgemein"/>
          <w:gallery w:val="placeholder"/>
        </w:category>
        <w:types>
          <w:type w:val="bbPlcHdr"/>
        </w:types>
        <w:behaviors>
          <w:behavior w:val="content"/>
        </w:behaviors>
        <w:guid w:val="{CDB0D78C-F7A5-4079-B838-5F3865AF233C}"/>
      </w:docPartPr>
      <w:docPartBody>
        <w:p w:rsidR="00FE58EF" w:rsidRDefault="00D568F3" w:rsidP="00D568F3">
          <w:pPr>
            <w:pStyle w:val="FE0B13FA7F9541B0AECB8B79548A2C1A"/>
          </w:pPr>
          <w:r w:rsidRPr="00375269">
            <w:rPr>
              <w:color w:val="000000" w:themeColor="text1"/>
            </w:rPr>
            <w:t>Choose an item.</w:t>
          </w:r>
        </w:p>
      </w:docPartBody>
    </w:docPart>
    <w:docPart>
      <w:docPartPr>
        <w:name w:val="E1D70336BE74467AAD8F98436800AE19"/>
        <w:category>
          <w:name w:val="Allgemein"/>
          <w:gallery w:val="placeholder"/>
        </w:category>
        <w:types>
          <w:type w:val="bbPlcHdr"/>
        </w:types>
        <w:behaviors>
          <w:behavior w:val="content"/>
        </w:behaviors>
        <w:guid w:val="{B429B3AF-7D1A-4E8C-8BA5-1E220DF058E6}"/>
      </w:docPartPr>
      <w:docPartBody>
        <w:p w:rsidR="00FE58EF" w:rsidRDefault="00D568F3" w:rsidP="00D568F3">
          <w:pPr>
            <w:pStyle w:val="E1D70336BE74467AAD8F98436800AE19"/>
          </w:pPr>
          <w:r w:rsidRPr="00375269">
            <w:rPr>
              <w:color w:val="000000" w:themeColor="text1"/>
            </w:rPr>
            <w:t>Choose an item.</w:t>
          </w:r>
        </w:p>
      </w:docPartBody>
    </w:docPart>
    <w:docPart>
      <w:docPartPr>
        <w:name w:val="44CF7ED1A8F1444CBCF7D358129851BF"/>
        <w:category>
          <w:name w:val="Allgemein"/>
          <w:gallery w:val="placeholder"/>
        </w:category>
        <w:types>
          <w:type w:val="bbPlcHdr"/>
        </w:types>
        <w:behaviors>
          <w:behavior w:val="content"/>
        </w:behaviors>
        <w:guid w:val="{F34E2F9A-5422-45BF-BE7D-605BC6675A17}"/>
      </w:docPartPr>
      <w:docPartBody>
        <w:p w:rsidR="00FE58EF" w:rsidRDefault="00D568F3" w:rsidP="00D568F3">
          <w:pPr>
            <w:pStyle w:val="44CF7ED1A8F1444CBCF7D358129851BF"/>
          </w:pPr>
          <w:r w:rsidRPr="00375269">
            <w:rPr>
              <w:color w:val="000000" w:themeColor="text1"/>
            </w:rPr>
            <w:t>Choose an item.</w:t>
          </w:r>
        </w:p>
      </w:docPartBody>
    </w:docPart>
    <w:docPart>
      <w:docPartPr>
        <w:name w:val="39EC3CD0FABD4E8989D1FA932ECEE4C1"/>
        <w:category>
          <w:name w:val="Allgemein"/>
          <w:gallery w:val="placeholder"/>
        </w:category>
        <w:types>
          <w:type w:val="bbPlcHdr"/>
        </w:types>
        <w:behaviors>
          <w:behavior w:val="content"/>
        </w:behaviors>
        <w:guid w:val="{D14BA64D-7BF8-4E80-8C61-AD1DEF5570C5}"/>
      </w:docPartPr>
      <w:docPartBody>
        <w:p w:rsidR="00FE58EF" w:rsidRDefault="00D568F3" w:rsidP="00D568F3">
          <w:pPr>
            <w:pStyle w:val="39EC3CD0FABD4E8989D1FA932ECEE4C1"/>
          </w:pPr>
          <w:r w:rsidRPr="00375269">
            <w:rPr>
              <w:color w:val="000000" w:themeColor="text1"/>
            </w:rPr>
            <w:t>Choose an item.</w:t>
          </w:r>
        </w:p>
      </w:docPartBody>
    </w:docPart>
    <w:docPart>
      <w:docPartPr>
        <w:name w:val="2AB1809162934355A093AF47B38B2B41"/>
        <w:category>
          <w:name w:val="Allgemein"/>
          <w:gallery w:val="placeholder"/>
        </w:category>
        <w:types>
          <w:type w:val="bbPlcHdr"/>
        </w:types>
        <w:behaviors>
          <w:behavior w:val="content"/>
        </w:behaviors>
        <w:guid w:val="{DA66B342-78F5-45EA-B6CA-3D5C54D34FAF}"/>
      </w:docPartPr>
      <w:docPartBody>
        <w:p w:rsidR="00FE58EF" w:rsidRDefault="00D568F3" w:rsidP="00D568F3">
          <w:pPr>
            <w:pStyle w:val="2AB1809162934355A093AF47B38B2B41"/>
          </w:pPr>
          <w:r w:rsidRPr="00375269">
            <w:rPr>
              <w:color w:val="000000" w:themeColor="text1"/>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s">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318"/>
    <w:rsid w:val="0000210A"/>
    <w:rsid w:val="00034F58"/>
    <w:rsid w:val="000867F5"/>
    <w:rsid w:val="0009369A"/>
    <w:rsid w:val="000B3CEA"/>
    <w:rsid w:val="000C5C06"/>
    <w:rsid w:val="000D2FE9"/>
    <w:rsid w:val="000E0C63"/>
    <w:rsid w:val="00102523"/>
    <w:rsid w:val="001068DA"/>
    <w:rsid w:val="00132386"/>
    <w:rsid w:val="00157FB1"/>
    <w:rsid w:val="00173103"/>
    <w:rsid w:val="001A249E"/>
    <w:rsid w:val="001A5E43"/>
    <w:rsid w:val="001B4E37"/>
    <w:rsid w:val="001C5466"/>
    <w:rsid w:val="00262FD2"/>
    <w:rsid w:val="002741A8"/>
    <w:rsid w:val="0029374C"/>
    <w:rsid w:val="0029537E"/>
    <w:rsid w:val="002A428B"/>
    <w:rsid w:val="003076B1"/>
    <w:rsid w:val="00317EE1"/>
    <w:rsid w:val="003451E5"/>
    <w:rsid w:val="003660A8"/>
    <w:rsid w:val="00386E6B"/>
    <w:rsid w:val="003913BE"/>
    <w:rsid w:val="003D4D65"/>
    <w:rsid w:val="00400EF1"/>
    <w:rsid w:val="00411384"/>
    <w:rsid w:val="00432DA2"/>
    <w:rsid w:val="00456F63"/>
    <w:rsid w:val="00457249"/>
    <w:rsid w:val="00482BB3"/>
    <w:rsid w:val="00485CE8"/>
    <w:rsid w:val="004E3CD2"/>
    <w:rsid w:val="004F3B76"/>
    <w:rsid w:val="00507994"/>
    <w:rsid w:val="00555E9D"/>
    <w:rsid w:val="0057284A"/>
    <w:rsid w:val="005A4F19"/>
    <w:rsid w:val="005B7248"/>
    <w:rsid w:val="00606BE1"/>
    <w:rsid w:val="006146C2"/>
    <w:rsid w:val="00646232"/>
    <w:rsid w:val="00681850"/>
    <w:rsid w:val="006C4297"/>
    <w:rsid w:val="006D7741"/>
    <w:rsid w:val="00750F75"/>
    <w:rsid w:val="00771064"/>
    <w:rsid w:val="00780CCE"/>
    <w:rsid w:val="007C1C13"/>
    <w:rsid w:val="007C1C86"/>
    <w:rsid w:val="00846B4A"/>
    <w:rsid w:val="00853CD9"/>
    <w:rsid w:val="0087224E"/>
    <w:rsid w:val="00891315"/>
    <w:rsid w:val="008A75D9"/>
    <w:rsid w:val="008A7BA6"/>
    <w:rsid w:val="008C626A"/>
    <w:rsid w:val="008D34B6"/>
    <w:rsid w:val="008F0F56"/>
    <w:rsid w:val="00901F01"/>
    <w:rsid w:val="00933301"/>
    <w:rsid w:val="00933699"/>
    <w:rsid w:val="0097599F"/>
    <w:rsid w:val="009A0804"/>
    <w:rsid w:val="009E62AD"/>
    <w:rsid w:val="009F6473"/>
    <w:rsid w:val="00A24518"/>
    <w:rsid w:val="00A33BAC"/>
    <w:rsid w:val="00B24A60"/>
    <w:rsid w:val="00B717AE"/>
    <w:rsid w:val="00B76621"/>
    <w:rsid w:val="00BB6C53"/>
    <w:rsid w:val="00BE2747"/>
    <w:rsid w:val="00BF183B"/>
    <w:rsid w:val="00BF3318"/>
    <w:rsid w:val="00C07AE9"/>
    <w:rsid w:val="00C52869"/>
    <w:rsid w:val="00CA16AD"/>
    <w:rsid w:val="00CC5660"/>
    <w:rsid w:val="00D03D53"/>
    <w:rsid w:val="00D0401A"/>
    <w:rsid w:val="00D568F3"/>
    <w:rsid w:val="00D86DEC"/>
    <w:rsid w:val="00DB64AF"/>
    <w:rsid w:val="00DC5A16"/>
    <w:rsid w:val="00DE7379"/>
    <w:rsid w:val="00E16DC9"/>
    <w:rsid w:val="00E22FC3"/>
    <w:rsid w:val="00E24CA8"/>
    <w:rsid w:val="00E25E45"/>
    <w:rsid w:val="00E4433A"/>
    <w:rsid w:val="00E53BFA"/>
    <w:rsid w:val="00E64485"/>
    <w:rsid w:val="00E6749B"/>
    <w:rsid w:val="00E86E5E"/>
    <w:rsid w:val="00E94BCD"/>
    <w:rsid w:val="00ED5538"/>
    <w:rsid w:val="00F01AEE"/>
    <w:rsid w:val="00F371C5"/>
    <w:rsid w:val="00F47E80"/>
    <w:rsid w:val="00F50199"/>
    <w:rsid w:val="00F61555"/>
    <w:rsid w:val="00F63B4F"/>
    <w:rsid w:val="00FA5D80"/>
    <w:rsid w:val="00FB17C4"/>
    <w:rsid w:val="00FB3543"/>
    <w:rsid w:val="00FB4298"/>
    <w:rsid w:val="00FB76EF"/>
    <w:rsid w:val="00FE58EF"/>
  </w:rsids>
  <m:mathPr>
    <m:mathFont m:val="Cambria Math"/>
    <m:brkBin m:val="before"/>
    <m:brkBinSub m:val="--"/>
    <m:smallFrac m:val="0"/>
    <m:dispDef/>
    <m:lMargin m:val="0"/>
    <m:rMargin m:val="0"/>
    <m:defJc m:val="centerGroup"/>
    <m:wrapIndent m:val="1440"/>
    <m:intLim m:val="subSup"/>
    <m:naryLim m:val="undOvr"/>
  </m:mathPr>
  <w:themeFontLang w:val="en-029"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029" w:eastAsia="en-02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A670DBA4E84D9DB6F0D59521E12530">
    <w:name w:val="8AA670DBA4E84D9DB6F0D59521E12530"/>
  </w:style>
  <w:style w:type="paragraph" w:customStyle="1" w:styleId="C72EA71A435C40BCB76573D80D9492C4">
    <w:name w:val="C72EA71A435C40BCB76573D80D9492C4"/>
  </w:style>
  <w:style w:type="paragraph" w:customStyle="1" w:styleId="50FA2F5794F84E3F81AC2CFD70F99196">
    <w:name w:val="50FA2F5794F84E3F81AC2CFD70F99196"/>
  </w:style>
  <w:style w:type="paragraph" w:customStyle="1" w:styleId="2264D7FF8A144A699AF0E92F660125D1">
    <w:name w:val="2264D7FF8A144A699AF0E92F660125D1"/>
    <w:rsid w:val="00E22FC3"/>
  </w:style>
  <w:style w:type="paragraph" w:customStyle="1" w:styleId="CA352C7C7DA24013B1E468EF73CA9288">
    <w:name w:val="CA352C7C7DA24013B1E468EF73CA9288"/>
    <w:rsid w:val="00E22FC3"/>
  </w:style>
  <w:style w:type="paragraph" w:customStyle="1" w:styleId="0AF490116CB040C78F7AAA0406B369DE">
    <w:name w:val="0AF490116CB040C78F7AAA0406B369DE"/>
    <w:rsid w:val="00E22FC3"/>
  </w:style>
  <w:style w:type="paragraph" w:customStyle="1" w:styleId="786D38F32F9F43DBA0F7B9B231DD18C0">
    <w:name w:val="786D38F32F9F43DBA0F7B9B231DD18C0"/>
    <w:rsid w:val="00E22FC3"/>
  </w:style>
  <w:style w:type="paragraph" w:customStyle="1" w:styleId="FBF31D092F8C4096A15B496584910301">
    <w:name w:val="FBF31D092F8C4096A15B496584910301"/>
    <w:rsid w:val="00E22FC3"/>
  </w:style>
  <w:style w:type="paragraph" w:customStyle="1" w:styleId="9578029B859E4DC0BF84B835821AC470">
    <w:name w:val="9578029B859E4DC0BF84B835821AC470"/>
    <w:rsid w:val="00E22FC3"/>
  </w:style>
  <w:style w:type="paragraph" w:customStyle="1" w:styleId="1E5C5A21EBA74B09BE2472FD45FD28CA">
    <w:name w:val="1E5C5A21EBA74B09BE2472FD45FD28CA"/>
    <w:rsid w:val="00E22FC3"/>
  </w:style>
  <w:style w:type="paragraph" w:customStyle="1" w:styleId="8F28E70FF21A43F3BB4F8A52A9AB32E1">
    <w:name w:val="8F28E70FF21A43F3BB4F8A52A9AB32E1"/>
    <w:rsid w:val="00E22FC3"/>
  </w:style>
  <w:style w:type="paragraph" w:customStyle="1" w:styleId="C5CE1CBF3BA748DC8656618269E8F984">
    <w:name w:val="C5CE1CBF3BA748DC8656618269E8F984"/>
    <w:rsid w:val="00132386"/>
  </w:style>
  <w:style w:type="paragraph" w:customStyle="1" w:styleId="6B75A88FDB574B5EBCA9F31637C814D3">
    <w:name w:val="6B75A88FDB574B5EBCA9F31637C814D3"/>
    <w:rsid w:val="00132386"/>
  </w:style>
  <w:style w:type="paragraph" w:customStyle="1" w:styleId="315A3DA8D33C47959943902B235B7DFA">
    <w:name w:val="315A3DA8D33C47959943902B235B7DFA"/>
    <w:rsid w:val="00132386"/>
  </w:style>
  <w:style w:type="paragraph" w:customStyle="1" w:styleId="5BF67008606F437AAED6EA2924D7954A">
    <w:name w:val="5BF67008606F437AAED6EA2924D7954A"/>
    <w:rsid w:val="00132386"/>
  </w:style>
  <w:style w:type="paragraph" w:customStyle="1" w:styleId="E6CC57D11BFD4EF1B0320FA0868FAC87">
    <w:name w:val="E6CC57D11BFD4EF1B0320FA0868FAC87"/>
    <w:rsid w:val="00132386"/>
  </w:style>
  <w:style w:type="paragraph" w:customStyle="1" w:styleId="1BCC3AF2CF854878B2D86D135042E012">
    <w:name w:val="1BCC3AF2CF854878B2D86D135042E012"/>
    <w:rsid w:val="00132386"/>
  </w:style>
  <w:style w:type="paragraph" w:customStyle="1" w:styleId="1574B7E62E7543018FCA4DD4F439699A">
    <w:name w:val="1574B7E62E7543018FCA4DD4F439699A"/>
    <w:rsid w:val="00132386"/>
  </w:style>
  <w:style w:type="paragraph" w:customStyle="1" w:styleId="8D1E0EBF2F374CCEBC863B437920BB41">
    <w:name w:val="8D1E0EBF2F374CCEBC863B437920BB41"/>
    <w:rsid w:val="00DB64AF"/>
  </w:style>
  <w:style w:type="character" w:styleId="PlaceholderText">
    <w:name w:val="Placeholder Text"/>
    <w:basedOn w:val="DefaultParagraphFont"/>
    <w:uiPriority w:val="99"/>
    <w:rsid w:val="00D568F3"/>
    <w:rPr>
      <w:color w:val="808080"/>
    </w:rPr>
  </w:style>
  <w:style w:type="paragraph" w:customStyle="1" w:styleId="EF513F91E01B47DEB95FAABC59C993C2">
    <w:name w:val="EF513F91E01B47DEB95FAABC59C993C2"/>
    <w:rsid w:val="00DB64AF"/>
  </w:style>
  <w:style w:type="paragraph" w:customStyle="1" w:styleId="889FE76200984637B833818683E801F8">
    <w:name w:val="889FE76200984637B833818683E801F8"/>
    <w:rsid w:val="00DB64AF"/>
  </w:style>
  <w:style w:type="paragraph" w:customStyle="1" w:styleId="5569BC5DFBB84B16BDBECCD7E990B1C1">
    <w:name w:val="5569BC5DFBB84B16BDBECCD7E990B1C1"/>
    <w:rsid w:val="00DB64AF"/>
  </w:style>
  <w:style w:type="paragraph" w:customStyle="1" w:styleId="0F0604BCEC494F7894FC836D75E8EEA5">
    <w:name w:val="0F0604BCEC494F7894FC836D75E8EEA5"/>
    <w:rsid w:val="00DB64AF"/>
  </w:style>
  <w:style w:type="paragraph" w:customStyle="1" w:styleId="9C6804242CFF44FEB914BA659044853B">
    <w:name w:val="9C6804242CFF44FEB914BA659044853B"/>
    <w:rsid w:val="00DB64AF"/>
  </w:style>
  <w:style w:type="paragraph" w:customStyle="1" w:styleId="C14C8942069D494F993BECE3A0253310">
    <w:name w:val="C14C8942069D494F993BECE3A0253310"/>
    <w:rsid w:val="00DB64AF"/>
  </w:style>
  <w:style w:type="paragraph" w:customStyle="1" w:styleId="C9C0B8499C5F4230A009739807116D4C">
    <w:name w:val="C9C0B8499C5F4230A009739807116D4C"/>
    <w:rsid w:val="00034F58"/>
  </w:style>
  <w:style w:type="paragraph" w:customStyle="1" w:styleId="F98664BDB0BC403CA9FEBBBD127F04D0">
    <w:name w:val="F98664BDB0BC403CA9FEBBBD127F04D0"/>
    <w:rsid w:val="00034F58"/>
  </w:style>
  <w:style w:type="paragraph" w:customStyle="1" w:styleId="44BACC53E08B41809DF7FF92EF83FB07">
    <w:name w:val="44BACC53E08B41809DF7FF92EF83FB07"/>
    <w:rsid w:val="00034F58"/>
  </w:style>
  <w:style w:type="paragraph" w:customStyle="1" w:styleId="95BA62F00C1D469D9A41C7E33A4C3B35">
    <w:name w:val="95BA62F00C1D469D9A41C7E33A4C3B35"/>
    <w:rsid w:val="00034F58"/>
  </w:style>
  <w:style w:type="paragraph" w:customStyle="1" w:styleId="E83A96C0A2204A4A9C7FDCCCB2E78247">
    <w:name w:val="E83A96C0A2204A4A9C7FDCCCB2E78247"/>
    <w:rsid w:val="00034F58"/>
  </w:style>
  <w:style w:type="paragraph" w:customStyle="1" w:styleId="9089B73AC05742AE9D028FEA5F841825">
    <w:name w:val="9089B73AC05742AE9D028FEA5F841825"/>
    <w:rsid w:val="00034F58"/>
  </w:style>
  <w:style w:type="paragraph" w:customStyle="1" w:styleId="FBFC759040D3461BA8DF18F9450E905C">
    <w:name w:val="FBFC759040D3461BA8DF18F9450E905C"/>
    <w:rsid w:val="00034F58"/>
  </w:style>
  <w:style w:type="paragraph" w:customStyle="1" w:styleId="EF96C72DEE6645B7A2F261BE3FDBE0E6">
    <w:name w:val="EF96C72DEE6645B7A2F261BE3FDBE0E6"/>
    <w:rsid w:val="00034F58"/>
  </w:style>
  <w:style w:type="paragraph" w:customStyle="1" w:styleId="4E2627EA50484BFE8DF63900AA68E45B">
    <w:name w:val="4E2627EA50484BFE8DF63900AA68E45B"/>
    <w:rsid w:val="00034F58"/>
  </w:style>
  <w:style w:type="paragraph" w:customStyle="1" w:styleId="FD383AE86F384AE7ADF1F81BCA443C77">
    <w:name w:val="FD383AE86F384AE7ADF1F81BCA443C77"/>
    <w:rsid w:val="00034F58"/>
  </w:style>
  <w:style w:type="paragraph" w:customStyle="1" w:styleId="E26AE802123D43FB98F54BFD0A6E5849">
    <w:name w:val="E26AE802123D43FB98F54BFD0A6E5849"/>
    <w:rsid w:val="00034F58"/>
  </w:style>
  <w:style w:type="paragraph" w:customStyle="1" w:styleId="85F74BE211B342CC83DF4D4B141871D5">
    <w:name w:val="85F74BE211B342CC83DF4D4B141871D5"/>
    <w:rsid w:val="00034F58"/>
  </w:style>
  <w:style w:type="paragraph" w:customStyle="1" w:styleId="321C3F3BEC98422BAD99AA752E39F826">
    <w:name w:val="321C3F3BEC98422BAD99AA752E39F826"/>
    <w:rsid w:val="00034F58"/>
  </w:style>
  <w:style w:type="paragraph" w:customStyle="1" w:styleId="4027BFDED64549F0884001EEA6C7CDA0">
    <w:name w:val="4027BFDED64549F0884001EEA6C7CDA0"/>
    <w:rsid w:val="00034F58"/>
  </w:style>
  <w:style w:type="paragraph" w:customStyle="1" w:styleId="C60465C6E9B14515B0D36C97A65E0C9C">
    <w:name w:val="C60465C6E9B14515B0D36C97A65E0C9C"/>
    <w:rsid w:val="00034F58"/>
  </w:style>
  <w:style w:type="paragraph" w:customStyle="1" w:styleId="ED66B0513BB242A7B4E95F7594B8180A">
    <w:name w:val="ED66B0513BB242A7B4E95F7594B8180A"/>
    <w:rsid w:val="00034F58"/>
  </w:style>
  <w:style w:type="paragraph" w:customStyle="1" w:styleId="0C711386FA8A4ACA8C8BFDFA869DDBFA">
    <w:name w:val="0C711386FA8A4ACA8C8BFDFA869DDBFA"/>
    <w:rsid w:val="00034F58"/>
  </w:style>
  <w:style w:type="paragraph" w:customStyle="1" w:styleId="7FE894AA55CD4120A58A8584752414F0">
    <w:name w:val="7FE894AA55CD4120A58A8584752414F0"/>
    <w:rsid w:val="00034F58"/>
  </w:style>
  <w:style w:type="paragraph" w:customStyle="1" w:styleId="17494E9C50614FEA9B6DCD71B8058693">
    <w:name w:val="17494E9C50614FEA9B6DCD71B8058693"/>
    <w:rsid w:val="00034F58"/>
  </w:style>
  <w:style w:type="paragraph" w:customStyle="1" w:styleId="346AEEF4545B44CDA53F32627814CD75">
    <w:name w:val="346AEEF4545B44CDA53F32627814CD75"/>
    <w:rsid w:val="00034F58"/>
  </w:style>
  <w:style w:type="paragraph" w:customStyle="1" w:styleId="800B6618DC13425191D2F85A3D34EDBF">
    <w:name w:val="800B6618DC13425191D2F85A3D34EDBF"/>
    <w:rsid w:val="00E4433A"/>
  </w:style>
  <w:style w:type="paragraph" w:customStyle="1" w:styleId="4E30E06CD1F24076AABF315D452B4598">
    <w:name w:val="4E30E06CD1F24076AABF315D452B4598"/>
    <w:rsid w:val="00E4433A"/>
  </w:style>
  <w:style w:type="paragraph" w:customStyle="1" w:styleId="9E2040C6D27E4BFA82F6B087853ACC3C">
    <w:name w:val="9E2040C6D27E4BFA82F6B087853ACC3C"/>
    <w:rsid w:val="00E4433A"/>
  </w:style>
  <w:style w:type="paragraph" w:customStyle="1" w:styleId="42FDC827FB7F416697946B5F8F092F50">
    <w:name w:val="42FDC827FB7F416697946B5F8F092F50"/>
    <w:rsid w:val="00E4433A"/>
  </w:style>
  <w:style w:type="paragraph" w:customStyle="1" w:styleId="035FF3880F0D4388AA7ABDF321FBB532">
    <w:name w:val="035FF3880F0D4388AA7ABDF321FBB532"/>
    <w:rsid w:val="00E4433A"/>
  </w:style>
  <w:style w:type="paragraph" w:customStyle="1" w:styleId="B68EF6DA364F4224881879F4D83A31A4">
    <w:name w:val="B68EF6DA364F4224881879F4D83A31A4"/>
    <w:rsid w:val="00E4433A"/>
  </w:style>
  <w:style w:type="paragraph" w:customStyle="1" w:styleId="9656E0EEB81C4B38A905D7149571D1FA">
    <w:name w:val="9656E0EEB81C4B38A905D7149571D1FA"/>
    <w:rsid w:val="00E4433A"/>
  </w:style>
  <w:style w:type="paragraph" w:customStyle="1" w:styleId="D668F11A79D74F20B8E32AF86E3177EA">
    <w:name w:val="D668F11A79D74F20B8E32AF86E3177EA"/>
    <w:rsid w:val="00E4433A"/>
  </w:style>
  <w:style w:type="paragraph" w:customStyle="1" w:styleId="84860F3222854E96A5C8A24D4EF6F53B">
    <w:name w:val="84860F3222854E96A5C8A24D4EF6F53B"/>
    <w:rsid w:val="00E4433A"/>
  </w:style>
  <w:style w:type="paragraph" w:customStyle="1" w:styleId="BFDE43DD727D4C8AA3D3C6AB232F42DC">
    <w:name w:val="BFDE43DD727D4C8AA3D3C6AB232F42DC"/>
    <w:rsid w:val="008D34B6"/>
  </w:style>
  <w:style w:type="paragraph" w:customStyle="1" w:styleId="938E2BF53AFF46A2B25F0812D112EBDE">
    <w:name w:val="938E2BF53AFF46A2B25F0812D112EBDE"/>
    <w:rsid w:val="008D34B6"/>
  </w:style>
  <w:style w:type="paragraph" w:customStyle="1" w:styleId="958A052FF67A451D8EC8BD8DB7771B2C">
    <w:name w:val="958A052FF67A451D8EC8BD8DB7771B2C"/>
    <w:rsid w:val="008D34B6"/>
  </w:style>
  <w:style w:type="paragraph" w:customStyle="1" w:styleId="AB238DF5C8394DD2AE14C48FA53C67ED">
    <w:name w:val="AB238DF5C8394DD2AE14C48FA53C67ED"/>
    <w:rsid w:val="008D34B6"/>
  </w:style>
  <w:style w:type="paragraph" w:customStyle="1" w:styleId="B48F81CB6B3341348B78D04C92ABC55C">
    <w:name w:val="B48F81CB6B3341348B78D04C92ABC55C"/>
    <w:rsid w:val="008D34B6"/>
  </w:style>
  <w:style w:type="paragraph" w:customStyle="1" w:styleId="CB3ED7FADD9B474AA96F12D8B4F528EF">
    <w:name w:val="CB3ED7FADD9B474AA96F12D8B4F528EF"/>
    <w:rsid w:val="008D34B6"/>
  </w:style>
  <w:style w:type="paragraph" w:customStyle="1" w:styleId="18B137D58C5541369622AC455E72EEE0">
    <w:name w:val="18B137D58C5541369622AC455E72EEE0"/>
    <w:rsid w:val="008D34B6"/>
  </w:style>
  <w:style w:type="paragraph" w:customStyle="1" w:styleId="429B6BD3831242AE8BABC25EF61742B5">
    <w:name w:val="429B6BD3831242AE8BABC25EF61742B5"/>
    <w:rsid w:val="008D34B6"/>
  </w:style>
  <w:style w:type="paragraph" w:customStyle="1" w:styleId="80D60FD80CED46FEBDAE012568A7AC68">
    <w:name w:val="80D60FD80CED46FEBDAE012568A7AC68"/>
    <w:rsid w:val="008D34B6"/>
  </w:style>
  <w:style w:type="paragraph" w:customStyle="1" w:styleId="E6662C76445D4A389B6A075F6CF1027E">
    <w:name w:val="E6662C76445D4A389B6A075F6CF1027E"/>
    <w:rsid w:val="008D34B6"/>
  </w:style>
  <w:style w:type="paragraph" w:customStyle="1" w:styleId="0D870F791B3542288DDFC2C181115D42">
    <w:name w:val="0D870F791B3542288DDFC2C181115D42"/>
    <w:rsid w:val="008D34B6"/>
  </w:style>
  <w:style w:type="paragraph" w:customStyle="1" w:styleId="050A21B9B9E14E21BC8A0DECF82CF21C">
    <w:name w:val="050A21B9B9E14E21BC8A0DECF82CF21C"/>
    <w:rsid w:val="008D34B6"/>
  </w:style>
  <w:style w:type="paragraph" w:customStyle="1" w:styleId="2669AC9D58BB480D91C3757C4C1770E5">
    <w:name w:val="2669AC9D58BB480D91C3757C4C1770E5"/>
    <w:rsid w:val="008D34B6"/>
  </w:style>
  <w:style w:type="paragraph" w:customStyle="1" w:styleId="C3E5B7FAE0D74C9FAAC2D7C495A1779C">
    <w:name w:val="C3E5B7FAE0D74C9FAAC2D7C495A1779C"/>
    <w:rsid w:val="008D34B6"/>
  </w:style>
  <w:style w:type="paragraph" w:customStyle="1" w:styleId="DD29FEAA19F04F1396368E99F20B6FBE">
    <w:name w:val="DD29FEAA19F04F1396368E99F20B6FBE"/>
    <w:rsid w:val="008D34B6"/>
  </w:style>
  <w:style w:type="paragraph" w:customStyle="1" w:styleId="1D98147EA8BF410FBA6FB6E69F9D616C">
    <w:name w:val="1D98147EA8BF410FBA6FB6E69F9D616C"/>
    <w:rsid w:val="008D34B6"/>
  </w:style>
  <w:style w:type="paragraph" w:customStyle="1" w:styleId="97252130FE794CCE9DDDBE320AD9C664">
    <w:name w:val="97252130FE794CCE9DDDBE320AD9C664"/>
    <w:rsid w:val="008D34B6"/>
  </w:style>
  <w:style w:type="paragraph" w:customStyle="1" w:styleId="14EE8D49C67949638AE864F006A9381A">
    <w:name w:val="14EE8D49C67949638AE864F006A9381A"/>
    <w:rsid w:val="008D34B6"/>
  </w:style>
  <w:style w:type="paragraph" w:customStyle="1" w:styleId="89D99BF040A848A68E8066FB5E78A92E">
    <w:name w:val="89D99BF040A848A68E8066FB5E78A92E"/>
    <w:rsid w:val="008D34B6"/>
  </w:style>
  <w:style w:type="paragraph" w:customStyle="1" w:styleId="CDC8C484F58741AC805B0929BE2EE114">
    <w:name w:val="CDC8C484F58741AC805B0929BE2EE114"/>
    <w:rsid w:val="008D34B6"/>
  </w:style>
  <w:style w:type="paragraph" w:customStyle="1" w:styleId="C9A5C86B880A4F7AA94E5B0EB4973D52">
    <w:name w:val="C9A5C86B880A4F7AA94E5B0EB4973D52"/>
    <w:rsid w:val="008D34B6"/>
  </w:style>
  <w:style w:type="paragraph" w:customStyle="1" w:styleId="29172BEBE87A475E943732A7CE99E5E7">
    <w:name w:val="29172BEBE87A475E943732A7CE99E5E7"/>
    <w:rsid w:val="008D34B6"/>
  </w:style>
  <w:style w:type="paragraph" w:customStyle="1" w:styleId="BC47F1DBA49944E397D3EA0B5B0BE199">
    <w:name w:val="BC47F1DBA49944E397D3EA0B5B0BE199"/>
    <w:rsid w:val="008D34B6"/>
  </w:style>
  <w:style w:type="paragraph" w:customStyle="1" w:styleId="8FB924FCFBF64B8D840E0A7EC6E309CF">
    <w:name w:val="8FB924FCFBF64B8D840E0A7EC6E309CF"/>
    <w:rsid w:val="008D34B6"/>
  </w:style>
  <w:style w:type="paragraph" w:customStyle="1" w:styleId="B849423FC3F4454FA205B730AB2D32AE">
    <w:name w:val="B849423FC3F4454FA205B730AB2D32AE"/>
    <w:rsid w:val="008D34B6"/>
  </w:style>
  <w:style w:type="paragraph" w:customStyle="1" w:styleId="D3286092734E4C248FB3641440A7A54B">
    <w:name w:val="D3286092734E4C248FB3641440A7A54B"/>
    <w:rsid w:val="008D34B6"/>
  </w:style>
  <w:style w:type="paragraph" w:customStyle="1" w:styleId="840E290919604BFBA43B7ADA8630E9F7">
    <w:name w:val="840E290919604BFBA43B7ADA8630E9F7"/>
    <w:rsid w:val="008D34B6"/>
  </w:style>
  <w:style w:type="paragraph" w:customStyle="1" w:styleId="0083FF6DEE694024967D751709F3555C">
    <w:name w:val="0083FF6DEE694024967D751709F3555C"/>
    <w:rsid w:val="008D34B6"/>
  </w:style>
  <w:style w:type="paragraph" w:customStyle="1" w:styleId="AA0B6EA706404A3E895749BB95CFAEE1">
    <w:name w:val="AA0B6EA706404A3E895749BB95CFAEE1"/>
    <w:rsid w:val="008D34B6"/>
  </w:style>
  <w:style w:type="paragraph" w:customStyle="1" w:styleId="06EFEFCEC970425EB80F05A6438C27E0">
    <w:name w:val="06EFEFCEC970425EB80F05A6438C27E0"/>
    <w:rsid w:val="008D34B6"/>
  </w:style>
  <w:style w:type="paragraph" w:customStyle="1" w:styleId="6BB084DB7F7E4B3C854D1D1555FEBBAA">
    <w:name w:val="6BB084DB7F7E4B3C854D1D1555FEBBAA"/>
    <w:rsid w:val="008D34B6"/>
  </w:style>
  <w:style w:type="paragraph" w:customStyle="1" w:styleId="F5A46933F9AF4A68B52EC1B2975A03B4">
    <w:name w:val="F5A46933F9AF4A68B52EC1B2975A03B4"/>
    <w:rsid w:val="008D34B6"/>
  </w:style>
  <w:style w:type="paragraph" w:customStyle="1" w:styleId="891915FF9E6144E5BA0F2C15CFF0A6E1">
    <w:name w:val="891915FF9E6144E5BA0F2C15CFF0A6E1"/>
    <w:rsid w:val="008D34B6"/>
  </w:style>
  <w:style w:type="paragraph" w:customStyle="1" w:styleId="B86C839653F94372BAD54A5C150FD0EB">
    <w:name w:val="B86C839653F94372BAD54A5C150FD0EB"/>
    <w:rsid w:val="008D34B6"/>
  </w:style>
  <w:style w:type="paragraph" w:customStyle="1" w:styleId="E090F76E9D1744FAB9608A5DF1323907">
    <w:name w:val="E090F76E9D1744FAB9608A5DF1323907"/>
    <w:rsid w:val="008D34B6"/>
  </w:style>
  <w:style w:type="paragraph" w:customStyle="1" w:styleId="F50D2EFD486549469BC9450D38FE9318">
    <w:name w:val="F50D2EFD486549469BC9450D38FE9318"/>
    <w:rsid w:val="008D34B6"/>
  </w:style>
  <w:style w:type="paragraph" w:customStyle="1" w:styleId="8163C2EE4082409B8516FDCA62E1ADE0">
    <w:name w:val="8163C2EE4082409B8516FDCA62E1ADE0"/>
    <w:rsid w:val="008D34B6"/>
  </w:style>
  <w:style w:type="paragraph" w:customStyle="1" w:styleId="53559E95D933490BA528855AF41EADC1">
    <w:name w:val="53559E95D933490BA528855AF41EADC1"/>
    <w:rsid w:val="008D34B6"/>
  </w:style>
  <w:style w:type="paragraph" w:customStyle="1" w:styleId="D010DE458CB3496FAF0F32D0C8BA394B">
    <w:name w:val="D010DE458CB3496FAF0F32D0C8BA394B"/>
    <w:rsid w:val="008D34B6"/>
  </w:style>
  <w:style w:type="paragraph" w:customStyle="1" w:styleId="0C68B0FF20EB477991A305B2BB70F582">
    <w:name w:val="0C68B0FF20EB477991A305B2BB70F582"/>
    <w:rsid w:val="008D34B6"/>
  </w:style>
  <w:style w:type="paragraph" w:customStyle="1" w:styleId="EFBB1751A1234E398AEBF729F41549D0">
    <w:name w:val="EFBB1751A1234E398AEBF729F41549D0"/>
    <w:rsid w:val="008D34B6"/>
  </w:style>
  <w:style w:type="paragraph" w:customStyle="1" w:styleId="CFC53931FD7B4688A3C6CBFD4134DEA4">
    <w:name w:val="CFC53931FD7B4688A3C6CBFD4134DEA4"/>
    <w:rsid w:val="008D34B6"/>
  </w:style>
  <w:style w:type="paragraph" w:customStyle="1" w:styleId="B078511967514E8880D294990F630BB4">
    <w:name w:val="B078511967514E8880D294990F630BB4"/>
    <w:rsid w:val="008D34B6"/>
  </w:style>
  <w:style w:type="paragraph" w:customStyle="1" w:styleId="24AA7F05112E4ACBA1F6533D98819F30">
    <w:name w:val="24AA7F05112E4ACBA1F6533D98819F30"/>
    <w:rsid w:val="008D34B6"/>
  </w:style>
  <w:style w:type="paragraph" w:customStyle="1" w:styleId="9C636D0B13F747C082969DAFBF834A6A">
    <w:name w:val="9C636D0B13F747C082969DAFBF834A6A"/>
    <w:rsid w:val="008D34B6"/>
  </w:style>
  <w:style w:type="paragraph" w:customStyle="1" w:styleId="77E03189E5DD4FFEA43FAE2CCE911490">
    <w:name w:val="77E03189E5DD4FFEA43FAE2CCE911490"/>
    <w:rsid w:val="008D34B6"/>
  </w:style>
  <w:style w:type="paragraph" w:customStyle="1" w:styleId="64856351D64145FF88EFF3549FA52E97">
    <w:name w:val="64856351D64145FF88EFF3549FA52E97"/>
    <w:rsid w:val="008D34B6"/>
  </w:style>
  <w:style w:type="paragraph" w:customStyle="1" w:styleId="844145110FDE434EA0D0FEE85E4A9853">
    <w:name w:val="844145110FDE434EA0D0FEE85E4A9853"/>
    <w:rsid w:val="008D34B6"/>
  </w:style>
  <w:style w:type="paragraph" w:customStyle="1" w:styleId="1C263FA00702427099A0E04F7D75ABBC">
    <w:name w:val="1C263FA00702427099A0E04F7D75ABBC"/>
    <w:rsid w:val="008D34B6"/>
  </w:style>
  <w:style w:type="paragraph" w:customStyle="1" w:styleId="67A34EB76FAA42A1AF695D7DA4492B91">
    <w:name w:val="67A34EB76FAA42A1AF695D7DA4492B91"/>
    <w:rsid w:val="008D34B6"/>
  </w:style>
  <w:style w:type="paragraph" w:customStyle="1" w:styleId="9E6CD9800F4A473BA628227641188EC6">
    <w:name w:val="9E6CD9800F4A473BA628227641188EC6"/>
    <w:rsid w:val="008D34B6"/>
  </w:style>
  <w:style w:type="paragraph" w:customStyle="1" w:styleId="2F3E0E5D0C594DAF8F4C9F230048E68F">
    <w:name w:val="2F3E0E5D0C594DAF8F4C9F230048E68F"/>
    <w:rsid w:val="008D34B6"/>
  </w:style>
  <w:style w:type="paragraph" w:customStyle="1" w:styleId="F8663F7F9ACC46E9924DE32C4BB24196">
    <w:name w:val="F8663F7F9ACC46E9924DE32C4BB24196"/>
    <w:rsid w:val="008D34B6"/>
  </w:style>
  <w:style w:type="paragraph" w:customStyle="1" w:styleId="5CC3B2BDD6BE49328297A13D8845A948">
    <w:name w:val="5CC3B2BDD6BE49328297A13D8845A948"/>
    <w:rsid w:val="008D34B6"/>
  </w:style>
  <w:style w:type="paragraph" w:customStyle="1" w:styleId="AEFC0F192F034D88957D98C2F33CDCE2">
    <w:name w:val="AEFC0F192F034D88957D98C2F33CDCE2"/>
    <w:rsid w:val="008D34B6"/>
  </w:style>
  <w:style w:type="paragraph" w:customStyle="1" w:styleId="738964CDF27948AE81C8B7BF0126F2D9">
    <w:name w:val="738964CDF27948AE81C8B7BF0126F2D9"/>
    <w:rsid w:val="008D34B6"/>
  </w:style>
  <w:style w:type="paragraph" w:customStyle="1" w:styleId="73CE5D3322944D11A009DA1C817F01C2">
    <w:name w:val="73CE5D3322944D11A009DA1C817F01C2"/>
    <w:rsid w:val="008D34B6"/>
  </w:style>
  <w:style w:type="paragraph" w:customStyle="1" w:styleId="448755E89F1E43AD9BCC101C96C61383">
    <w:name w:val="448755E89F1E43AD9BCC101C96C61383"/>
    <w:rsid w:val="008D34B6"/>
  </w:style>
  <w:style w:type="paragraph" w:customStyle="1" w:styleId="C23294535D464967A5F38376D9A302BD">
    <w:name w:val="C23294535D464967A5F38376D9A302BD"/>
    <w:rsid w:val="008D34B6"/>
  </w:style>
  <w:style w:type="paragraph" w:customStyle="1" w:styleId="A3DFFBB968884DAE93A799AC1C9B4707">
    <w:name w:val="A3DFFBB968884DAE93A799AC1C9B4707"/>
    <w:rsid w:val="008D34B6"/>
  </w:style>
  <w:style w:type="paragraph" w:customStyle="1" w:styleId="1840729602B7490B98C818438A379F2A">
    <w:name w:val="1840729602B7490B98C818438A379F2A"/>
    <w:rsid w:val="008D34B6"/>
  </w:style>
  <w:style w:type="paragraph" w:customStyle="1" w:styleId="F1CEF51176104639BFE90A6C35E8F509">
    <w:name w:val="F1CEF51176104639BFE90A6C35E8F509"/>
    <w:rsid w:val="008D34B6"/>
  </w:style>
  <w:style w:type="paragraph" w:customStyle="1" w:styleId="1846BBE6CD64493888E7CE5B91721446">
    <w:name w:val="1846BBE6CD64493888E7CE5B91721446"/>
    <w:rsid w:val="008D34B6"/>
  </w:style>
  <w:style w:type="paragraph" w:customStyle="1" w:styleId="7D3725CC93CE4952BFDF40E3619A22C1">
    <w:name w:val="7D3725CC93CE4952BFDF40E3619A22C1"/>
    <w:rsid w:val="008D34B6"/>
  </w:style>
  <w:style w:type="paragraph" w:customStyle="1" w:styleId="EB85C11C793A49DD8E7EF7E57F0617E8">
    <w:name w:val="EB85C11C793A49DD8E7EF7E57F0617E8"/>
    <w:rsid w:val="008D34B6"/>
  </w:style>
  <w:style w:type="paragraph" w:customStyle="1" w:styleId="D58C49F785974F5780EF197D3CAE5470">
    <w:name w:val="D58C49F785974F5780EF197D3CAE5470"/>
    <w:rsid w:val="008D34B6"/>
  </w:style>
  <w:style w:type="paragraph" w:customStyle="1" w:styleId="0ED632C40AA94557889FD73A836FBA65">
    <w:name w:val="0ED632C40AA94557889FD73A836FBA65"/>
    <w:rsid w:val="008D34B6"/>
  </w:style>
  <w:style w:type="paragraph" w:customStyle="1" w:styleId="9149FEF1EE1D4CFB85D1432F50EFB68D">
    <w:name w:val="9149FEF1EE1D4CFB85D1432F50EFB68D"/>
    <w:rsid w:val="008D34B6"/>
  </w:style>
  <w:style w:type="paragraph" w:customStyle="1" w:styleId="8F2D094DB07243F98A084D5127357B21">
    <w:name w:val="8F2D094DB07243F98A084D5127357B21"/>
    <w:rsid w:val="008D34B6"/>
  </w:style>
  <w:style w:type="paragraph" w:customStyle="1" w:styleId="3E321D43919C4E6CBA5E3CA0E8D7BB25">
    <w:name w:val="3E321D43919C4E6CBA5E3CA0E8D7BB25"/>
    <w:rsid w:val="008D34B6"/>
  </w:style>
  <w:style w:type="paragraph" w:customStyle="1" w:styleId="142772AA30D74034807A6866C1F570E2">
    <w:name w:val="142772AA30D74034807A6866C1F570E2"/>
    <w:rsid w:val="008D34B6"/>
  </w:style>
  <w:style w:type="paragraph" w:customStyle="1" w:styleId="60E922B2CED646AC96E66F0F91266A7E">
    <w:name w:val="60E922B2CED646AC96E66F0F91266A7E"/>
    <w:rsid w:val="008D34B6"/>
  </w:style>
  <w:style w:type="paragraph" w:customStyle="1" w:styleId="AA7D3D2626B340D585585520272DE20E">
    <w:name w:val="AA7D3D2626B340D585585520272DE20E"/>
    <w:rsid w:val="008D34B6"/>
  </w:style>
  <w:style w:type="paragraph" w:customStyle="1" w:styleId="73AE4327356B486F9A7256377AECD5D3">
    <w:name w:val="73AE4327356B486F9A7256377AECD5D3"/>
    <w:rsid w:val="005B7248"/>
  </w:style>
  <w:style w:type="paragraph" w:customStyle="1" w:styleId="A4AFAFC70373460C973D83B8AAB942C7">
    <w:name w:val="A4AFAFC70373460C973D83B8AAB942C7"/>
    <w:rsid w:val="005B7248"/>
  </w:style>
  <w:style w:type="paragraph" w:customStyle="1" w:styleId="EAC8097E68784B6B9EC090E0F3236E97">
    <w:name w:val="EAC8097E68784B6B9EC090E0F3236E97"/>
    <w:rsid w:val="005B7248"/>
  </w:style>
  <w:style w:type="paragraph" w:customStyle="1" w:styleId="9E6A37726C5C4048870A70213667AB3F">
    <w:name w:val="9E6A37726C5C4048870A70213667AB3F"/>
    <w:rsid w:val="005B7248"/>
  </w:style>
  <w:style w:type="paragraph" w:customStyle="1" w:styleId="DBA898F3508E4C2CB57608EC6B15E242">
    <w:name w:val="DBA898F3508E4C2CB57608EC6B15E242"/>
    <w:rsid w:val="005B7248"/>
  </w:style>
  <w:style w:type="paragraph" w:customStyle="1" w:styleId="5BE8803D8CE341459B9C5E0425407665">
    <w:name w:val="5BE8803D8CE341459B9C5E0425407665"/>
    <w:rsid w:val="005B7248"/>
  </w:style>
  <w:style w:type="paragraph" w:customStyle="1" w:styleId="549234D8DD224BEEA80A98AAEED6E0B9">
    <w:name w:val="549234D8DD224BEEA80A98AAEED6E0B9"/>
    <w:rsid w:val="005B7248"/>
  </w:style>
  <w:style w:type="paragraph" w:customStyle="1" w:styleId="99B85C35BBDE41B09B3376A80B46C852">
    <w:name w:val="99B85C35BBDE41B09B3376A80B46C852"/>
    <w:rsid w:val="005B7248"/>
  </w:style>
  <w:style w:type="paragraph" w:customStyle="1" w:styleId="D08532C61D0844D883EF0FCE7E00268F">
    <w:name w:val="D08532C61D0844D883EF0FCE7E00268F"/>
    <w:rsid w:val="005B7248"/>
  </w:style>
  <w:style w:type="paragraph" w:customStyle="1" w:styleId="5F7CB5B8E9B3413CA9D2EC27F181B7BE">
    <w:name w:val="5F7CB5B8E9B3413CA9D2EC27F181B7BE"/>
    <w:rsid w:val="005B7248"/>
  </w:style>
  <w:style w:type="paragraph" w:customStyle="1" w:styleId="29B95C849733481B9ED71B45ED43BE6F">
    <w:name w:val="29B95C849733481B9ED71B45ED43BE6F"/>
    <w:rsid w:val="005B7248"/>
  </w:style>
  <w:style w:type="paragraph" w:customStyle="1" w:styleId="81156D1A9015416DB9EDA017DA82ED02">
    <w:name w:val="81156D1A9015416DB9EDA017DA82ED02"/>
    <w:rsid w:val="005B7248"/>
  </w:style>
  <w:style w:type="paragraph" w:customStyle="1" w:styleId="DC542B11D18E4FD891E1DE0E42ADCD10">
    <w:name w:val="DC542B11D18E4FD891E1DE0E42ADCD10"/>
    <w:rsid w:val="005B7248"/>
  </w:style>
  <w:style w:type="paragraph" w:customStyle="1" w:styleId="E47479D2C514433887325DA8F57EE726">
    <w:name w:val="E47479D2C514433887325DA8F57EE726"/>
    <w:rsid w:val="005B7248"/>
  </w:style>
  <w:style w:type="paragraph" w:customStyle="1" w:styleId="8808BB3ECAEE4A5BACFD995BA8FA30AF">
    <w:name w:val="8808BB3ECAEE4A5BACFD995BA8FA30AF"/>
    <w:rsid w:val="005B7248"/>
  </w:style>
  <w:style w:type="paragraph" w:customStyle="1" w:styleId="80D7AEED8D884231A033408AC6B31CD3">
    <w:name w:val="80D7AEED8D884231A033408AC6B31CD3"/>
    <w:rsid w:val="005B7248"/>
  </w:style>
  <w:style w:type="paragraph" w:customStyle="1" w:styleId="920CBC3C27154C05902D95EBF1729E70">
    <w:name w:val="920CBC3C27154C05902D95EBF1729E70"/>
    <w:rsid w:val="005B7248"/>
  </w:style>
  <w:style w:type="paragraph" w:customStyle="1" w:styleId="E2862319D6EA46B78CEDA166B02B4703">
    <w:name w:val="E2862319D6EA46B78CEDA166B02B4703"/>
    <w:rsid w:val="005B7248"/>
  </w:style>
  <w:style w:type="paragraph" w:customStyle="1" w:styleId="F6510DAF537348BBBA7A0F2708364A50">
    <w:name w:val="F6510DAF537348BBBA7A0F2708364A50"/>
    <w:rsid w:val="005B7248"/>
  </w:style>
  <w:style w:type="paragraph" w:customStyle="1" w:styleId="8D2BC6D500B4499E9C3BCC81A0D5F315">
    <w:name w:val="8D2BC6D500B4499E9C3BCC81A0D5F315"/>
    <w:rsid w:val="005B7248"/>
  </w:style>
  <w:style w:type="paragraph" w:customStyle="1" w:styleId="0F7F8E4925494CA1821612ABCEE76C9E">
    <w:name w:val="0F7F8E4925494CA1821612ABCEE76C9E"/>
    <w:rsid w:val="005B7248"/>
  </w:style>
  <w:style w:type="paragraph" w:customStyle="1" w:styleId="8FDE2F8412B4457CA8BFD5CFF679E427">
    <w:name w:val="8FDE2F8412B4457CA8BFD5CFF679E427"/>
    <w:rsid w:val="005B7248"/>
  </w:style>
  <w:style w:type="paragraph" w:customStyle="1" w:styleId="398798A2FCF646A7A6B17EDB2D36EBCB">
    <w:name w:val="398798A2FCF646A7A6B17EDB2D36EBCB"/>
    <w:rsid w:val="005B7248"/>
  </w:style>
  <w:style w:type="paragraph" w:customStyle="1" w:styleId="0970D68BA47F4609A83143B2B761D578">
    <w:name w:val="0970D68BA47F4609A83143B2B761D578"/>
    <w:rsid w:val="005B7248"/>
  </w:style>
  <w:style w:type="paragraph" w:customStyle="1" w:styleId="D2D07B828D94447890B8B7266DDE019E">
    <w:name w:val="D2D07B828D94447890B8B7266DDE019E"/>
    <w:rsid w:val="005B7248"/>
  </w:style>
  <w:style w:type="paragraph" w:customStyle="1" w:styleId="C3FB385C00A849659A8BE1DCBA249504">
    <w:name w:val="C3FB385C00A849659A8BE1DCBA249504"/>
    <w:rsid w:val="005B7248"/>
  </w:style>
  <w:style w:type="paragraph" w:customStyle="1" w:styleId="18B252A7BB504C59B9DC2682FB7D8A78">
    <w:name w:val="18B252A7BB504C59B9DC2682FB7D8A78"/>
    <w:rsid w:val="005B7248"/>
  </w:style>
  <w:style w:type="paragraph" w:customStyle="1" w:styleId="4220C9E6F07A433DB034571CF335FA6E">
    <w:name w:val="4220C9E6F07A433DB034571CF335FA6E"/>
    <w:rsid w:val="005B7248"/>
  </w:style>
  <w:style w:type="paragraph" w:customStyle="1" w:styleId="2D3B5C3AF6A24E0C85B6E35072BA4AFD">
    <w:name w:val="2D3B5C3AF6A24E0C85B6E35072BA4AFD"/>
    <w:rsid w:val="005B7248"/>
  </w:style>
  <w:style w:type="paragraph" w:customStyle="1" w:styleId="AAE92DC2A1154774B3813BF38B9A6266">
    <w:name w:val="AAE92DC2A1154774B3813BF38B9A6266"/>
    <w:rsid w:val="005B7248"/>
  </w:style>
  <w:style w:type="paragraph" w:customStyle="1" w:styleId="A07D5B82003F433599DD39215FC41823">
    <w:name w:val="A07D5B82003F433599DD39215FC41823"/>
    <w:rsid w:val="005B7248"/>
  </w:style>
  <w:style w:type="paragraph" w:customStyle="1" w:styleId="D519232F0F324B5CB2D6C798B76401D6">
    <w:name w:val="D519232F0F324B5CB2D6C798B76401D6"/>
    <w:rsid w:val="005B7248"/>
  </w:style>
  <w:style w:type="paragraph" w:customStyle="1" w:styleId="16D414155FAB4BBC87006F98CB83A244">
    <w:name w:val="16D414155FAB4BBC87006F98CB83A244"/>
    <w:rsid w:val="005B7248"/>
  </w:style>
  <w:style w:type="paragraph" w:customStyle="1" w:styleId="DEBF5B648037473B91B87DC5123AB214">
    <w:name w:val="DEBF5B648037473B91B87DC5123AB214"/>
    <w:rsid w:val="005B7248"/>
  </w:style>
  <w:style w:type="paragraph" w:customStyle="1" w:styleId="67710E8F41A148DE81F76A711FB3EAFA">
    <w:name w:val="67710E8F41A148DE81F76A711FB3EAFA"/>
    <w:rsid w:val="005B7248"/>
  </w:style>
  <w:style w:type="paragraph" w:customStyle="1" w:styleId="211BF9CC4B1940B58C85BF3968156CBA">
    <w:name w:val="211BF9CC4B1940B58C85BF3968156CBA"/>
    <w:rsid w:val="005B7248"/>
  </w:style>
  <w:style w:type="paragraph" w:customStyle="1" w:styleId="4C75C5E390C34E1E9DBDBA1664885B83">
    <w:name w:val="4C75C5E390C34E1E9DBDBA1664885B83"/>
    <w:rsid w:val="005B7248"/>
  </w:style>
  <w:style w:type="paragraph" w:customStyle="1" w:styleId="BA6B89C9807A45A88E1DF889CFEBA12B">
    <w:name w:val="BA6B89C9807A45A88E1DF889CFEBA12B"/>
    <w:rsid w:val="005B7248"/>
  </w:style>
  <w:style w:type="paragraph" w:customStyle="1" w:styleId="790A1E847C9948EAB7E0465404074541">
    <w:name w:val="790A1E847C9948EAB7E0465404074541"/>
    <w:rsid w:val="005B7248"/>
  </w:style>
  <w:style w:type="paragraph" w:customStyle="1" w:styleId="8929C22817474D6F9802691172830E7B">
    <w:name w:val="8929C22817474D6F9802691172830E7B"/>
    <w:rsid w:val="005B7248"/>
  </w:style>
  <w:style w:type="paragraph" w:customStyle="1" w:styleId="CEEEC0343E214CB1AAA09CF19656D914">
    <w:name w:val="CEEEC0343E214CB1AAA09CF19656D914"/>
    <w:rsid w:val="005B7248"/>
  </w:style>
  <w:style w:type="paragraph" w:customStyle="1" w:styleId="99BDBD2CFAD043B1AD837CF8A5DEAF42">
    <w:name w:val="99BDBD2CFAD043B1AD837CF8A5DEAF42"/>
    <w:rsid w:val="005B7248"/>
  </w:style>
  <w:style w:type="paragraph" w:customStyle="1" w:styleId="3DBCB735717145908DDB0F33121C1C14">
    <w:name w:val="3DBCB735717145908DDB0F33121C1C14"/>
    <w:rsid w:val="005B7248"/>
  </w:style>
  <w:style w:type="paragraph" w:customStyle="1" w:styleId="6B0453C9600B42F1B80700240F31B824">
    <w:name w:val="6B0453C9600B42F1B80700240F31B824"/>
    <w:rsid w:val="005B7248"/>
  </w:style>
  <w:style w:type="paragraph" w:customStyle="1" w:styleId="F4187A77EF7440F9959401F23407F332">
    <w:name w:val="F4187A77EF7440F9959401F23407F332"/>
    <w:rsid w:val="005B7248"/>
  </w:style>
  <w:style w:type="paragraph" w:customStyle="1" w:styleId="35BBBEB3F376475B8EB3E485ECFE167F">
    <w:name w:val="35BBBEB3F376475B8EB3E485ECFE167F"/>
    <w:rsid w:val="005B7248"/>
  </w:style>
  <w:style w:type="paragraph" w:customStyle="1" w:styleId="5F708B39D8984AD9A634C435AD50D471">
    <w:name w:val="5F708B39D8984AD9A634C435AD50D471"/>
    <w:rsid w:val="005B7248"/>
  </w:style>
  <w:style w:type="paragraph" w:customStyle="1" w:styleId="00567B9BB8A944C7827B1BC2D398AE1D">
    <w:name w:val="00567B9BB8A944C7827B1BC2D398AE1D"/>
    <w:rsid w:val="005B7248"/>
  </w:style>
  <w:style w:type="paragraph" w:customStyle="1" w:styleId="B2F7A04C24F74983B06D2145B94D2C6C">
    <w:name w:val="B2F7A04C24F74983B06D2145B94D2C6C"/>
    <w:rsid w:val="005B7248"/>
  </w:style>
  <w:style w:type="paragraph" w:customStyle="1" w:styleId="E058A65264DD4EE6A27F2B0DEC606448">
    <w:name w:val="E058A65264DD4EE6A27F2B0DEC606448"/>
    <w:rsid w:val="005B7248"/>
  </w:style>
  <w:style w:type="paragraph" w:customStyle="1" w:styleId="4D0C43D88CFF40679D8B8FC928D3FE37">
    <w:name w:val="4D0C43D88CFF40679D8B8FC928D3FE37"/>
    <w:rsid w:val="005B7248"/>
  </w:style>
  <w:style w:type="paragraph" w:customStyle="1" w:styleId="9A90ABA51FA84F86A4FD336A50F88F3B">
    <w:name w:val="9A90ABA51FA84F86A4FD336A50F88F3B"/>
    <w:rsid w:val="005B7248"/>
  </w:style>
  <w:style w:type="paragraph" w:customStyle="1" w:styleId="DBB3D172F5924F1982C629EBD70D3166">
    <w:name w:val="DBB3D172F5924F1982C629EBD70D3166"/>
    <w:rsid w:val="005B7248"/>
  </w:style>
  <w:style w:type="paragraph" w:customStyle="1" w:styleId="1C1660D0B828463F80E92934541CAC69">
    <w:name w:val="1C1660D0B828463F80E92934541CAC69"/>
    <w:rsid w:val="005B7248"/>
  </w:style>
  <w:style w:type="paragraph" w:customStyle="1" w:styleId="01158534CEDD4556AE4CC894E5AABA6C">
    <w:name w:val="01158534CEDD4556AE4CC894E5AABA6C"/>
    <w:rsid w:val="005B7248"/>
  </w:style>
  <w:style w:type="paragraph" w:customStyle="1" w:styleId="6F7507965162404FBE1BACF43E4FD80E">
    <w:name w:val="6F7507965162404FBE1BACF43E4FD80E"/>
    <w:rsid w:val="005B7248"/>
  </w:style>
  <w:style w:type="paragraph" w:customStyle="1" w:styleId="88638CE2DCB840CEB4253AFD83435E44">
    <w:name w:val="88638CE2DCB840CEB4253AFD83435E44"/>
    <w:rsid w:val="00BF183B"/>
  </w:style>
  <w:style w:type="paragraph" w:customStyle="1" w:styleId="DDDE1365824941A8B5186E4097069566">
    <w:name w:val="DDDE1365824941A8B5186E4097069566"/>
    <w:rsid w:val="00BF183B"/>
  </w:style>
  <w:style w:type="paragraph" w:customStyle="1" w:styleId="D22E52E7B2F8488893A375A27B132F86">
    <w:name w:val="D22E52E7B2F8488893A375A27B132F86"/>
    <w:rsid w:val="00BF183B"/>
  </w:style>
  <w:style w:type="paragraph" w:customStyle="1" w:styleId="EF9F4BF1768247B385D2659AE2B08EFB">
    <w:name w:val="EF9F4BF1768247B385D2659AE2B08EFB"/>
    <w:rsid w:val="00BF183B"/>
  </w:style>
  <w:style w:type="paragraph" w:customStyle="1" w:styleId="C4A5FA8C88D44F07AB08B6896A602E14">
    <w:name w:val="C4A5FA8C88D44F07AB08B6896A602E14"/>
    <w:rsid w:val="00BF183B"/>
  </w:style>
  <w:style w:type="paragraph" w:customStyle="1" w:styleId="BE19C4D0260A419B8D6EB3345132C22F">
    <w:name w:val="BE19C4D0260A419B8D6EB3345132C22F"/>
    <w:rsid w:val="00BF183B"/>
  </w:style>
  <w:style w:type="paragraph" w:customStyle="1" w:styleId="4CD2C3E86EDE458AB7A5B571C250B6E0">
    <w:name w:val="4CD2C3E86EDE458AB7A5B571C250B6E0"/>
    <w:rsid w:val="00BF183B"/>
  </w:style>
  <w:style w:type="paragraph" w:customStyle="1" w:styleId="FA23478929F84C6E8AFC8B21EFA61688">
    <w:name w:val="FA23478929F84C6E8AFC8B21EFA61688"/>
    <w:rsid w:val="00BF183B"/>
  </w:style>
  <w:style w:type="paragraph" w:customStyle="1" w:styleId="A759533A18D64555AB7959FE9E22A095">
    <w:name w:val="A759533A18D64555AB7959FE9E22A095"/>
    <w:rsid w:val="00BF183B"/>
  </w:style>
  <w:style w:type="paragraph" w:customStyle="1" w:styleId="9B89A0B79B8045C88C853673BB2703B1">
    <w:name w:val="9B89A0B79B8045C88C853673BB2703B1"/>
    <w:rsid w:val="00BF183B"/>
  </w:style>
  <w:style w:type="paragraph" w:customStyle="1" w:styleId="666397A7ADE74CB780C979F7BE4078FA">
    <w:name w:val="666397A7ADE74CB780C979F7BE4078FA"/>
    <w:rsid w:val="00BF183B"/>
  </w:style>
  <w:style w:type="paragraph" w:customStyle="1" w:styleId="8CA406D1FC4D4C949A042927FB36A4CA">
    <w:name w:val="8CA406D1FC4D4C949A042927FB36A4CA"/>
    <w:rsid w:val="00BF183B"/>
  </w:style>
  <w:style w:type="paragraph" w:customStyle="1" w:styleId="6FECF6A1F9774B8199A68208E32532A2">
    <w:name w:val="6FECF6A1F9774B8199A68208E32532A2"/>
    <w:rsid w:val="00BF183B"/>
  </w:style>
  <w:style w:type="paragraph" w:customStyle="1" w:styleId="D96BBE67FDA64D68B3522BF1D74BC90C">
    <w:name w:val="D96BBE67FDA64D68B3522BF1D74BC90C"/>
    <w:rsid w:val="00BF183B"/>
  </w:style>
  <w:style w:type="paragraph" w:customStyle="1" w:styleId="876EF4C64DCE4A718C02C86BCD7AA11D">
    <w:name w:val="876EF4C64DCE4A718C02C86BCD7AA11D"/>
    <w:rsid w:val="00BF183B"/>
  </w:style>
  <w:style w:type="paragraph" w:customStyle="1" w:styleId="11E3CE98E56B471DB59E53D981EFD6BB">
    <w:name w:val="11E3CE98E56B471DB59E53D981EFD6BB"/>
    <w:rsid w:val="00BF183B"/>
  </w:style>
  <w:style w:type="paragraph" w:customStyle="1" w:styleId="B49D1B5E87CF4CC5A1CD8A823BD00C7B">
    <w:name w:val="B49D1B5E87CF4CC5A1CD8A823BD00C7B"/>
    <w:rsid w:val="00BF183B"/>
  </w:style>
  <w:style w:type="paragraph" w:customStyle="1" w:styleId="F85C196383284540B791473B7585737C">
    <w:name w:val="F85C196383284540B791473B7585737C"/>
    <w:rsid w:val="00BF183B"/>
  </w:style>
  <w:style w:type="paragraph" w:customStyle="1" w:styleId="09BF562524554E8DAE5741C840CFB3D0">
    <w:name w:val="09BF562524554E8DAE5741C840CFB3D0"/>
    <w:rsid w:val="00BF183B"/>
  </w:style>
  <w:style w:type="paragraph" w:customStyle="1" w:styleId="50ADA3253EC64E5D97801973917B268C">
    <w:name w:val="50ADA3253EC64E5D97801973917B268C"/>
    <w:rsid w:val="00BF183B"/>
  </w:style>
  <w:style w:type="paragraph" w:customStyle="1" w:styleId="0538676B2C3A47A18B63CA3C8611D5A4">
    <w:name w:val="0538676B2C3A47A18B63CA3C8611D5A4"/>
    <w:rsid w:val="00BF183B"/>
  </w:style>
  <w:style w:type="paragraph" w:customStyle="1" w:styleId="33531E950AB1478BAEACAF07074C9DA8">
    <w:name w:val="33531E950AB1478BAEACAF07074C9DA8"/>
    <w:rsid w:val="00BF183B"/>
  </w:style>
  <w:style w:type="paragraph" w:customStyle="1" w:styleId="F3112C4CABDA48F78FDA433F3325302B">
    <w:name w:val="F3112C4CABDA48F78FDA433F3325302B"/>
    <w:rsid w:val="00BF183B"/>
  </w:style>
  <w:style w:type="paragraph" w:customStyle="1" w:styleId="9941DA39CFE14067A413D88E79B4838B">
    <w:name w:val="9941DA39CFE14067A413D88E79B4838B"/>
    <w:rsid w:val="00BF183B"/>
  </w:style>
  <w:style w:type="paragraph" w:customStyle="1" w:styleId="C38EBB15A8E24AD781C9CFD4CC7343F2">
    <w:name w:val="C38EBB15A8E24AD781C9CFD4CC7343F2"/>
    <w:rsid w:val="00BF183B"/>
  </w:style>
  <w:style w:type="paragraph" w:customStyle="1" w:styleId="FB5209DFBAED49E58F169E2FCFEC47AF">
    <w:name w:val="FB5209DFBAED49E58F169E2FCFEC47AF"/>
    <w:rsid w:val="00BF183B"/>
  </w:style>
  <w:style w:type="paragraph" w:customStyle="1" w:styleId="3C94A059F9264C4785DF4CC55E42CEB3">
    <w:name w:val="3C94A059F9264C4785DF4CC55E42CEB3"/>
    <w:rsid w:val="00BF183B"/>
  </w:style>
  <w:style w:type="paragraph" w:customStyle="1" w:styleId="21E62854182D4739889E44851CC24D8F">
    <w:name w:val="21E62854182D4739889E44851CC24D8F"/>
    <w:rsid w:val="00BF183B"/>
  </w:style>
  <w:style w:type="paragraph" w:customStyle="1" w:styleId="408AC5C82D6D432D86A474A9E5A61ABE">
    <w:name w:val="408AC5C82D6D432D86A474A9E5A61ABE"/>
    <w:rsid w:val="00BF183B"/>
  </w:style>
  <w:style w:type="paragraph" w:customStyle="1" w:styleId="7BF774BC1116469593B525CA58D0F635">
    <w:name w:val="7BF774BC1116469593B525CA58D0F635"/>
    <w:rsid w:val="002741A8"/>
  </w:style>
  <w:style w:type="paragraph" w:customStyle="1" w:styleId="DCB87EC2A6DE45E1848A76EF77C9E105">
    <w:name w:val="DCB87EC2A6DE45E1848A76EF77C9E105"/>
    <w:rsid w:val="002741A8"/>
  </w:style>
  <w:style w:type="paragraph" w:customStyle="1" w:styleId="54DBC42E6FAB45988CD65D09FD089077">
    <w:name w:val="54DBC42E6FAB45988CD65D09FD089077"/>
    <w:rsid w:val="002741A8"/>
  </w:style>
  <w:style w:type="paragraph" w:customStyle="1" w:styleId="28BE8C48942B4F908A4B1B14AD333635">
    <w:name w:val="28BE8C48942B4F908A4B1B14AD333635"/>
    <w:rsid w:val="002741A8"/>
  </w:style>
  <w:style w:type="paragraph" w:customStyle="1" w:styleId="1E3DB9DE7C7A4263B461E2A3C1647E52">
    <w:name w:val="1E3DB9DE7C7A4263B461E2A3C1647E52"/>
    <w:rsid w:val="002741A8"/>
  </w:style>
  <w:style w:type="paragraph" w:customStyle="1" w:styleId="D1D83F294D004413B2D1BDBD2F732D2E">
    <w:name w:val="D1D83F294D004413B2D1BDBD2F732D2E"/>
    <w:rsid w:val="002741A8"/>
  </w:style>
  <w:style w:type="paragraph" w:customStyle="1" w:styleId="41972B66EA764830AD7580B20D3E87D3">
    <w:name w:val="41972B66EA764830AD7580B20D3E87D3"/>
    <w:rsid w:val="00CC5660"/>
  </w:style>
  <w:style w:type="paragraph" w:customStyle="1" w:styleId="D9CC780473F64D2AACF980548C630FC6">
    <w:name w:val="D9CC780473F64D2AACF980548C630FC6"/>
    <w:rsid w:val="00FB4298"/>
  </w:style>
  <w:style w:type="paragraph" w:customStyle="1" w:styleId="5EFE2CA936474E1C92114F6E0EC7F1D8">
    <w:name w:val="5EFE2CA936474E1C92114F6E0EC7F1D8"/>
    <w:rsid w:val="00A24518"/>
  </w:style>
  <w:style w:type="paragraph" w:customStyle="1" w:styleId="7B0150317F504D27B553A3CFF720C60A">
    <w:name w:val="7B0150317F504D27B553A3CFF720C60A"/>
    <w:rsid w:val="00A24518"/>
  </w:style>
  <w:style w:type="paragraph" w:customStyle="1" w:styleId="6C246590418D4A80B4093F4ADB5D69C3">
    <w:name w:val="6C246590418D4A80B4093F4ADB5D69C3"/>
    <w:rsid w:val="00A24518"/>
  </w:style>
  <w:style w:type="paragraph" w:customStyle="1" w:styleId="A3875B15651D4A0DAEF3A83EE7764A78">
    <w:name w:val="A3875B15651D4A0DAEF3A83EE7764A78"/>
    <w:rsid w:val="00A24518"/>
  </w:style>
  <w:style w:type="paragraph" w:customStyle="1" w:styleId="1391B2969466436591D38F4D39885D35">
    <w:name w:val="1391B2969466436591D38F4D39885D35"/>
    <w:rsid w:val="00A24518"/>
  </w:style>
  <w:style w:type="paragraph" w:customStyle="1" w:styleId="110255743F8A41959CFD743677B35ED2">
    <w:name w:val="110255743F8A41959CFD743677B35ED2"/>
    <w:rsid w:val="00A24518"/>
  </w:style>
  <w:style w:type="paragraph" w:customStyle="1" w:styleId="89953DEF014749EC9D42DFDC8B524DD6">
    <w:name w:val="89953DEF014749EC9D42DFDC8B524DD6"/>
    <w:rsid w:val="00A24518"/>
  </w:style>
  <w:style w:type="paragraph" w:customStyle="1" w:styleId="238252F537104CB5A4D270F561905FA7">
    <w:name w:val="238252F537104CB5A4D270F561905FA7"/>
    <w:rsid w:val="00A24518"/>
  </w:style>
  <w:style w:type="paragraph" w:customStyle="1" w:styleId="CCF49E63FB1047C2B6C407D37A625BBC">
    <w:name w:val="CCF49E63FB1047C2B6C407D37A625BBC"/>
    <w:rsid w:val="00A24518"/>
  </w:style>
  <w:style w:type="paragraph" w:customStyle="1" w:styleId="3831A117DB9B4BEB8F95DC04E5DD99BC">
    <w:name w:val="3831A117DB9B4BEB8F95DC04E5DD99BC"/>
    <w:rsid w:val="00D86DEC"/>
  </w:style>
  <w:style w:type="paragraph" w:customStyle="1" w:styleId="FC0E8553CA1A444DB5E2D896F68B5AB7">
    <w:name w:val="FC0E8553CA1A444DB5E2D896F68B5AB7"/>
    <w:rsid w:val="00D86DEC"/>
  </w:style>
  <w:style w:type="paragraph" w:customStyle="1" w:styleId="E49707F68F794383BAF71C0222B3D3CC">
    <w:name w:val="E49707F68F794383BAF71C0222B3D3CC"/>
    <w:rsid w:val="00D86DEC"/>
  </w:style>
  <w:style w:type="paragraph" w:customStyle="1" w:styleId="E310304E1EA042738E0A58B41855D277">
    <w:name w:val="E310304E1EA042738E0A58B41855D277"/>
    <w:rsid w:val="00D86DEC"/>
  </w:style>
  <w:style w:type="paragraph" w:customStyle="1" w:styleId="CF8578C0B5964185BC0B10A9E9A93081">
    <w:name w:val="CF8578C0B5964185BC0B10A9E9A93081"/>
    <w:rsid w:val="00D86DEC"/>
  </w:style>
  <w:style w:type="paragraph" w:customStyle="1" w:styleId="99AF9C1010D545F4B362AC1E7FC85473">
    <w:name w:val="99AF9C1010D545F4B362AC1E7FC85473"/>
    <w:rsid w:val="00D86DEC"/>
  </w:style>
  <w:style w:type="paragraph" w:customStyle="1" w:styleId="BB4AD9EBF0344347AB07D9BA604857F0">
    <w:name w:val="BB4AD9EBF0344347AB07D9BA604857F0"/>
    <w:rsid w:val="00D86DEC"/>
  </w:style>
  <w:style w:type="paragraph" w:customStyle="1" w:styleId="6918B06324CB45F49A6B6C7BBE76FADB">
    <w:name w:val="6918B06324CB45F49A6B6C7BBE76FADB"/>
    <w:rsid w:val="00D86DEC"/>
  </w:style>
  <w:style w:type="paragraph" w:customStyle="1" w:styleId="6FB42CF089D14E7DAC665946D194D170">
    <w:name w:val="6FB42CF089D14E7DAC665946D194D170"/>
    <w:rsid w:val="00D86DEC"/>
  </w:style>
  <w:style w:type="paragraph" w:customStyle="1" w:styleId="656D7F7CFFCE425193C29A9A06972C43">
    <w:name w:val="656D7F7CFFCE425193C29A9A06972C43"/>
    <w:rsid w:val="00D86DEC"/>
  </w:style>
  <w:style w:type="paragraph" w:customStyle="1" w:styleId="C54D096E0A3E4DC3AD6C06B05B19197F">
    <w:name w:val="C54D096E0A3E4DC3AD6C06B05B19197F"/>
    <w:rsid w:val="00D86DEC"/>
  </w:style>
  <w:style w:type="paragraph" w:customStyle="1" w:styleId="B4EF57E0F9624AA09FE17679F29C877A">
    <w:name w:val="B4EF57E0F9624AA09FE17679F29C877A"/>
    <w:rsid w:val="00D86DEC"/>
  </w:style>
  <w:style w:type="paragraph" w:customStyle="1" w:styleId="36968CCF36764303868AFFC985C6BDAE">
    <w:name w:val="36968CCF36764303868AFFC985C6BDAE"/>
    <w:rsid w:val="00D86DEC"/>
  </w:style>
  <w:style w:type="paragraph" w:customStyle="1" w:styleId="54C09EC744A54213A3BC42F9FA8E6DE2">
    <w:name w:val="54C09EC744A54213A3BC42F9FA8E6DE2"/>
    <w:rsid w:val="00D86DEC"/>
  </w:style>
  <w:style w:type="paragraph" w:customStyle="1" w:styleId="6E185B011F90446CB6943FC16B28006D">
    <w:name w:val="6E185B011F90446CB6943FC16B28006D"/>
    <w:rsid w:val="00D86DEC"/>
  </w:style>
  <w:style w:type="paragraph" w:customStyle="1" w:styleId="89B511CA9A49412B88202AA40B371ED9">
    <w:name w:val="89B511CA9A49412B88202AA40B371ED9"/>
    <w:rsid w:val="00D86DEC"/>
  </w:style>
  <w:style w:type="paragraph" w:customStyle="1" w:styleId="4C17D4A823BC45D88ACFD24FD48A9101">
    <w:name w:val="4C17D4A823BC45D88ACFD24FD48A9101"/>
    <w:rsid w:val="00D86DEC"/>
  </w:style>
  <w:style w:type="paragraph" w:customStyle="1" w:styleId="4343CB739B0943B186CF8FA1F21D49C4">
    <w:name w:val="4343CB739B0943B186CF8FA1F21D49C4"/>
    <w:rsid w:val="00D86DEC"/>
  </w:style>
  <w:style w:type="paragraph" w:customStyle="1" w:styleId="1261FCBA3209425394E088177BCD6B78">
    <w:name w:val="1261FCBA3209425394E088177BCD6B78"/>
    <w:rsid w:val="00D86DEC"/>
  </w:style>
  <w:style w:type="paragraph" w:customStyle="1" w:styleId="A301CFEE72BE49E49EE1575E8470AEFF">
    <w:name w:val="A301CFEE72BE49E49EE1575E8470AEFF"/>
    <w:rsid w:val="00D86DEC"/>
  </w:style>
  <w:style w:type="paragraph" w:customStyle="1" w:styleId="F8F21C42C416493CBDE7B9B637780036">
    <w:name w:val="F8F21C42C416493CBDE7B9B637780036"/>
    <w:rsid w:val="00D86DEC"/>
  </w:style>
  <w:style w:type="paragraph" w:customStyle="1" w:styleId="B0C16F66376E4C6388B4E90497FE8468">
    <w:name w:val="B0C16F66376E4C6388B4E90497FE8468"/>
    <w:rsid w:val="00D86DEC"/>
  </w:style>
  <w:style w:type="paragraph" w:customStyle="1" w:styleId="905761CA37854016BB418F8FE3AC067B">
    <w:name w:val="905761CA37854016BB418F8FE3AC067B"/>
    <w:rsid w:val="00D86DEC"/>
  </w:style>
  <w:style w:type="paragraph" w:customStyle="1" w:styleId="3876AA8F7318482CAF7C97558E689B55">
    <w:name w:val="3876AA8F7318482CAF7C97558E689B55"/>
    <w:rsid w:val="00D86DEC"/>
  </w:style>
  <w:style w:type="paragraph" w:customStyle="1" w:styleId="1957437616EE48BE90BD0C252EFDEA88">
    <w:name w:val="1957437616EE48BE90BD0C252EFDEA88"/>
    <w:rsid w:val="00D86DEC"/>
  </w:style>
  <w:style w:type="paragraph" w:customStyle="1" w:styleId="32AE7419E9D64ED3AA6FC59C3A31EBD1">
    <w:name w:val="32AE7419E9D64ED3AA6FC59C3A31EBD1"/>
    <w:rsid w:val="00D86DEC"/>
  </w:style>
  <w:style w:type="paragraph" w:customStyle="1" w:styleId="0737459D9AE84375BF6A6E7C6F5A0B29">
    <w:name w:val="0737459D9AE84375BF6A6E7C6F5A0B29"/>
    <w:rsid w:val="00D86DEC"/>
  </w:style>
  <w:style w:type="paragraph" w:customStyle="1" w:styleId="E476285F9BB14AB58E71EB5A620856DE">
    <w:name w:val="E476285F9BB14AB58E71EB5A620856DE"/>
    <w:rsid w:val="00D86DEC"/>
  </w:style>
  <w:style w:type="paragraph" w:customStyle="1" w:styleId="CC10CF37023445A8A35BBA05B4153F82">
    <w:name w:val="CC10CF37023445A8A35BBA05B4153F82"/>
    <w:rsid w:val="00D86DEC"/>
  </w:style>
  <w:style w:type="paragraph" w:customStyle="1" w:styleId="C6038B44DD7144959992C5AE9EA18827">
    <w:name w:val="C6038B44DD7144959992C5AE9EA18827"/>
    <w:rsid w:val="00D86DEC"/>
  </w:style>
  <w:style w:type="paragraph" w:customStyle="1" w:styleId="7E296543898443668764201C3732C0E7">
    <w:name w:val="7E296543898443668764201C3732C0E7"/>
    <w:rsid w:val="00D86DEC"/>
  </w:style>
  <w:style w:type="paragraph" w:customStyle="1" w:styleId="454742D37C774E708B1D83E8C2CFF759">
    <w:name w:val="454742D37C774E708B1D83E8C2CFF759"/>
    <w:rsid w:val="00D86DEC"/>
  </w:style>
  <w:style w:type="paragraph" w:customStyle="1" w:styleId="D0777BB2FB59417F965A29A20A8C6B27">
    <w:name w:val="D0777BB2FB59417F965A29A20A8C6B27"/>
    <w:rsid w:val="00D86DEC"/>
  </w:style>
  <w:style w:type="paragraph" w:customStyle="1" w:styleId="1262C60F798F45AD9636F72B00F74E64">
    <w:name w:val="1262C60F798F45AD9636F72B00F74E64"/>
    <w:rsid w:val="00D86DEC"/>
  </w:style>
  <w:style w:type="paragraph" w:customStyle="1" w:styleId="D6FA5A57225C4676B4AD893C444A2FF5">
    <w:name w:val="D6FA5A57225C4676B4AD893C444A2FF5"/>
    <w:rsid w:val="00D86DEC"/>
  </w:style>
  <w:style w:type="paragraph" w:customStyle="1" w:styleId="0D30D0217DEE4A23864494344C9743B9">
    <w:name w:val="0D30D0217DEE4A23864494344C9743B9"/>
    <w:rsid w:val="00D86DEC"/>
  </w:style>
  <w:style w:type="paragraph" w:customStyle="1" w:styleId="A45182072DDA405A9BD9BC5D8B3FC550">
    <w:name w:val="A45182072DDA405A9BD9BC5D8B3FC550"/>
    <w:rsid w:val="00D86DEC"/>
  </w:style>
  <w:style w:type="paragraph" w:customStyle="1" w:styleId="92A388893C2840E5828EBB87A1870424">
    <w:name w:val="92A388893C2840E5828EBB87A1870424"/>
    <w:rsid w:val="00D86DEC"/>
  </w:style>
  <w:style w:type="paragraph" w:customStyle="1" w:styleId="98F55357275E4B2E8F5EDBF6A516B2DF">
    <w:name w:val="98F55357275E4B2E8F5EDBF6A516B2DF"/>
    <w:rsid w:val="00D86DEC"/>
  </w:style>
  <w:style w:type="paragraph" w:customStyle="1" w:styleId="3B73EEF1CDCD48378E5A1E0D85C58ECB">
    <w:name w:val="3B73EEF1CDCD48378E5A1E0D85C58ECB"/>
    <w:rsid w:val="00D86DEC"/>
  </w:style>
  <w:style w:type="paragraph" w:customStyle="1" w:styleId="B9F838F29B8D4CB08D7734A82FE8D2EB">
    <w:name w:val="B9F838F29B8D4CB08D7734A82FE8D2EB"/>
    <w:rsid w:val="00D86DEC"/>
  </w:style>
  <w:style w:type="paragraph" w:customStyle="1" w:styleId="3EA5DAB378664AD6A69BA1CF8B14EA6F">
    <w:name w:val="3EA5DAB378664AD6A69BA1CF8B14EA6F"/>
    <w:rsid w:val="00846B4A"/>
  </w:style>
  <w:style w:type="paragraph" w:customStyle="1" w:styleId="0F6FCBEC7D8D4C56A8BB442392CC0FB2">
    <w:name w:val="0F6FCBEC7D8D4C56A8BB442392CC0FB2"/>
    <w:rsid w:val="00846B4A"/>
  </w:style>
  <w:style w:type="paragraph" w:customStyle="1" w:styleId="2DBAB27212B7457484D556A526C72151">
    <w:name w:val="2DBAB27212B7457484D556A526C72151"/>
    <w:rsid w:val="00846B4A"/>
  </w:style>
  <w:style w:type="paragraph" w:customStyle="1" w:styleId="71CF2AA7C703402FB332E105EA8EF0BD">
    <w:name w:val="71CF2AA7C703402FB332E105EA8EF0BD"/>
    <w:rsid w:val="00846B4A"/>
  </w:style>
  <w:style w:type="paragraph" w:customStyle="1" w:styleId="F702BC0F0B004E88822ADDB557FE1D41">
    <w:name w:val="F702BC0F0B004E88822ADDB557FE1D41"/>
    <w:rsid w:val="00846B4A"/>
  </w:style>
  <w:style w:type="paragraph" w:customStyle="1" w:styleId="86DA5C18FE27494EA9D9E88FB899D221">
    <w:name w:val="86DA5C18FE27494EA9D9E88FB899D221"/>
    <w:rsid w:val="00846B4A"/>
  </w:style>
  <w:style w:type="paragraph" w:customStyle="1" w:styleId="6005DC40646F4DBB83F9C26C5820063C">
    <w:name w:val="6005DC40646F4DBB83F9C26C5820063C"/>
    <w:rsid w:val="00846B4A"/>
  </w:style>
  <w:style w:type="paragraph" w:customStyle="1" w:styleId="AA2DB29D09BB4ED8BB531189C9A874A4">
    <w:name w:val="AA2DB29D09BB4ED8BB531189C9A874A4"/>
    <w:rsid w:val="00846B4A"/>
  </w:style>
  <w:style w:type="paragraph" w:customStyle="1" w:styleId="A6756FE2C3CB4D5F91859838104A8F32">
    <w:name w:val="A6756FE2C3CB4D5F91859838104A8F32"/>
    <w:rsid w:val="00846B4A"/>
  </w:style>
  <w:style w:type="paragraph" w:customStyle="1" w:styleId="5785C03C0AEE4651803CD4EB3F095DA0">
    <w:name w:val="5785C03C0AEE4651803CD4EB3F095DA0"/>
    <w:rsid w:val="00846B4A"/>
  </w:style>
  <w:style w:type="paragraph" w:customStyle="1" w:styleId="1A19FE67C4C74AE482E5141E165B0E81">
    <w:name w:val="1A19FE67C4C74AE482E5141E165B0E81"/>
    <w:rsid w:val="00846B4A"/>
  </w:style>
  <w:style w:type="paragraph" w:customStyle="1" w:styleId="9906F5166A4642D9BB5071990046A93D">
    <w:name w:val="9906F5166A4642D9BB5071990046A93D"/>
    <w:rsid w:val="00846B4A"/>
  </w:style>
  <w:style w:type="paragraph" w:customStyle="1" w:styleId="07A7D537E27641C1856D1C8B022F7091">
    <w:name w:val="07A7D537E27641C1856D1C8B022F7091"/>
    <w:rsid w:val="00846B4A"/>
  </w:style>
  <w:style w:type="paragraph" w:customStyle="1" w:styleId="C04086CC795D424CB1EAAE1EC00DAB97">
    <w:name w:val="C04086CC795D424CB1EAAE1EC00DAB97"/>
    <w:rsid w:val="00846B4A"/>
  </w:style>
  <w:style w:type="paragraph" w:customStyle="1" w:styleId="4BC72DA23F7543D09DA5B90112ECD6EE">
    <w:name w:val="4BC72DA23F7543D09DA5B90112ECD6EE"/>
    <w:rsid w:val="001C5466"/>
  </w:style>
  <w:style w:type="paragraph" w:customStyle="1" w:styleId="B7E2503A70334C1CA3323B8C643B3BB7">
    <w:name w:val="B7E2503A70334C1CA3323B8C643B3BB7"/>
    <w:rsid w:val="001C5466"/>
  </w:style>
  <w:style w:type="paragraph" w:customStyle="1" w:styleId="AAA9BA09C2A6499C98FA09E0EF4A8A07">
    <w:name w:val="AAA9BA09C2A6499C98FA09E0EF4A8A07"/>
    <w:rsid w:val="001C5466"/>
  </w:style>
  <w:style w:type="paragraph" w:customStyle="1" w:styleId="58F97A0961094FD0BCAAFB226B05C41F">
    <w:name w:val="58F97A0961094FD0BCAAFB226B05C41F"/>
    <w:rsid w:val="001C5466"/>
  </w:style>
  <w:style w:type="paragraph" w:customStyle="1" w:styleId="57EFF9B816174215B38299F6B2209193">
    <w:name w:val="57EFF9B816174215B38299F6B2209193"/>
    <w:rsid w:val="001C5466"/>
  </w:style>
  <w:style w:type="paragraph" w:customStyle="1" w:styleId="37606119D1324D31A795FCFBBCB9FF63">
    <w:name w:val="37606119D1324D31A795FCFBBCB9FF63"/>
    <w:rsid w:val="001C5466"/>
  </w:style>
  <w:style w:type="paragraph" w:customStyle="1" w:styleId="E17D4F8F151E4CF7B4714F0E5815D9B0">
    <w:name w:val="E17D4F8F151E4CF7B4714F0E5815D9B0"/>
    <w:rsid w:val="001C5466"/>
  </w:style>
  <w:style w:type="paragraph" w:customStyle="1" w:styleId="E27A415E760243C698BE458A6AC2DE7D">
    <w:name w:val="E27A415E760243C698BE458A6AC2DE7D"/>
    <w:rsid w:val="001C5466"/>
  </w:style>
  <w:style w:type="paragraph" w:customStyle="1" w:styleId="DCA2B36AC34E4E0FA00C3D6C65312667">
    <w:name w:val="DCA2B36AC34E4E0FA00C3D6C65312667"/>
    <w:rsid w:val="001C5466"/>
  </w:style>
  <w:style w:type="paragraph" w:customStyle="1" w:styleId="07F0F52E3BBD4A6EB87096E0BFAD3B04">
    <w:name w:val="07F0F52E3BBD4A6EB87096E0BFAD3B04"/>
    <w:rsid w:val="001C5466"/>
  </w:style>
  <w:style w:type="paragraph" w:customStyle="1" w:styleId="37774A8F183645CE9C8B600C3A495639">
    <w:name w:val="37774A8F183645CE9C8B600C3A495639"/>
    <w:rsid w:val="001C5466"/>
  </w:style>
  <w:style w:type="paragraph" w:customStyle="1" w:styleId="CD174A196BC643B9BE33268CB8C4669A">
    <w:name w:val="CD174A196BC643B9BE33268CB8C4669A"/>
    <w:rsid w:val="001C5466"/>
  </w:style>
  <w:style w:type="paragraph" w:customStyle="1" w:styleId="E7621A9203AB48EE912C5F3B4E5E23ED">
    <w:name w:val="E7621A9203AB48EE912C5F3B4E5E23ED"/>
    <w:rsid w:val="001C5466"/>
  </w:style>
  <w:style w:type="paragraph" w:customStyle="1" w:styleId="6503519BCF4B4229BDA97C9FF7972EC3">
    <w:name w:val="6503519BCF4B4229BDA97C9FF7972EC3"/>
    <w:rsid w:val="001C5466"/>
  </w:style>
  <w:style w:type="paragraph" w:customStyle="1" w:styleId="9F3BE69106364EC58157C4EAF1749FBF">
    <w:name w:val="9F3BE69106364EC58157C4EAF1749FBF"/>
    <w:rsid w:val="001C5466"/>
  </w:style>
  <w:style w:type="paragraph" w:customStyle="1" w:styleId="B4117C9E54F341A9A787EF9A60CFBBD3">
    <w:name w:val="B4117C9E54F341A9A787EF9A60CFBBD3"/>
    <w:rsid w:val="001C5466"/>
  </w:style>
  <w:style w:type="paragraph" w:customStyle="1" w:styleId="7DC9BB4D6A29473F9F106B224250CB0D">
    <w:name w:val="7DC9BB4D6A29473F9F106B224250CB0D"/>
    <w:rsid w:val="001C5466"/>
  </w:style>
  <w:style w:type="paragraph" w:customStyle="1" w:styleId="3AB2E328ADE3449090A583A0A1B73E21">
    <w:name w:val="3AB2E328ADE3449090A583A0A1B73E21"/>
    <w:rsid w:val="001C5466"/>
  </w:style>
  <w:style w:type="paragraph" w:customStyle="1" w:styleId="64A99D82288E4C619DBF1D49BC0166BE">
    <w:name w:val="64A99D82288E4C619DBF1D49BC0166BE"/>
    <w:rsid w:val="001C5466"/>
  </w:style>
  <w:style w:type="paragraph" w:customStyle="1" w:styleId="7551E714F7FF4E5CB02955672B47218D">
    <w:name w:val="7551E714F7FF4E5CB02955672B47218D"/>
    <w:rsid w:val="001C5466"/>
  </w:style>
  <w:style w:type="paragraph" w:customStyle="1" w:styleId="241EA90B775348998A4EE56214E332DF">
    <w:name w:val="241EA90B775348998A4EE56214E332DF"/>
    <w:rsid w:val="001C5466"/>
  </w:style>
  <w:style w:type="paragraph" w:customStyle="1" w:styleId="E4FFED0BF4AB4307A6EED40B706A2B1C">
    <w:name w:val="E4FFED0BF4AB4307A6EED40B706A2B1C"/>
    <w:rsid w:val="001C5466"/>
  </w:style>
  <w:style w:type="paragraph" w:customStyle="1" w:styleId="6B6A0665370546F791702F382EC9CC5B">
    <w:name w:val="6B6A0665370546F791702F382EC9CC5B"/>
    <w:rsid w:val="001C5466"/>
  </w:style>
  <w:style w:type="paragraph" w:customStyle="1" w:styleId="E709BF0B4A5140458BFF9DC94E5E31CA">
    <w:name w:val="E709BF0B4A5140458BFF9DC94E5E31CA"/>
    <w:rsid w:val="001C5466"/>
  </w:style>
  <w:style w:type="paragraph" w:customStyle="1" w:styleId="1FFC8ACDC34D43CA90BA136C5D92CB5C">
    <w:name w:val="1FFC8ACDC34D43CA90BA136C5D92CB5C"/>
    <w:rsid w:val="001C5466"/>
  </w:style>
  <w:style w:type="paragraph" w:customStyle="1" w:styleId="5BEFE5F26431425B9407E11BF0651DC3">
    <w:name w:val="5BEFE5F26431425B9407E11BF0651DC3"/>
    <w:rsid w:val="001C5466"/>
  </w:style>
  <w:style w:type="paragraph" w:customStyle="1" w:styleId="9802B8F34BDC40BD813A372E8F709962">
    <w:name w:val="9802B8F34BDC40BD813A372E8F709962"/>
    <w:rsid w:val="001C5466"/>
  </w:style>
  <w:style w:type="paragraph" w:customStyle="1" w:styleId="09137CFFD28846D2867B79FB08CAFE23">
    <w:name w:val="09137CFFD28846D2867B79FB08CAFE23"/>
    <w:rsid w:val="001C5466"/>
  </w:style>
  <w:style w:type="paragraph" w:customStyle="1" w:styleId="0F18EEC0E0F444B69250B977740F8EDC">
    <w:name w:val="0F18EEC0E0F444B69250B977740F8EDC"/>
    <w:rsid w:val="001C5466"/>
  </w:style>
  <w:style w:type="paragraph" w:customStyle="1" w:styleId="57697BAE588F46A68631AEF504DF9526">
    <w:name w:val="57697BAE588F46A68631AEF504DF9526"/>
    <w:rsid w:val="001C5466"/>
  </w:style>
  <w:style w:type="paragraph" w:customStyle="1" w:styleId="102B543F0AEF4ED29BF9F1DE2918E72E">
    <w:name w:val="102B543F0AEF4ED29BF9F1DE2918E72E"/>
    <w:rsid w:val="001C5466"/>
  </w:style>
  <w:style w:type="paragraph" w:customStyle="1" w:styleId="9F5C16CC17774815BD13A6D4DD287C62">
    <w:name w:val="9F5C16CC17774815BD13A6D4DD287C62"/>
    <w:rsid w:val="001C5466"/>
  </w:style>
  <w:style w:type="paragraph" w:customStyle="1" w:styleId="58383A22E04F466BB0E3A73A83D28553">
    <w:name w:val="58383A22E04F466BB0E3A73A83D28553"/>
    <w:rsid w:val="001C5466"/>
  </w:style>
  <w:style w:type="paragraph" w:customStyle="1" w:styleId="6F4FAE9B8501447B92B8A67FAC7BAEBB">
    <w:name w:val="6F4FAE9B8501447B92B8A67FAC7BAEBB"/>
    <w:rsid w:val="001C5466"/>
  </w:style>
  <w:style w:type="paragraph" w:customStyle="1" w:styleId="217A780EEAE6466B96DDFB5719C9291D">
    <w:name w:val="217A780EEAE6466B96DDFB5719C9291D"/>
    <w:rsid w:val="001C5466"/>
  </w:style>
  <w:style w:type="paragraph" w:customStyle="1" w:styleId="2FC46CBD3E2A4D1A8189432993233166">
    <w:name w:val="2FC46CBD3E2A4D1A8189432993233166"/>
    <w:rsid w:val="001C5466"/>
  </w:style>
  <w:style w:type="paragraph" w:customStyle="1" w:styleId="D1571DB1E98544549D95EEC1539916B3">
    <w:name w:val="D1571DB1E98544549D95EEC1539916B3"/>
    <w:rsid w:val="001C5466"/>
  </w:style>
  <w:style w:type="paragraph" w:customStyle="1" w:styleId="C9AC176320B94908B2946B45E215D3FF">
    <w:name w:val="C9AC176320B94908B2946B45E215D3FF"/>
    <w:rsid w:val="001C5466"/>
  </w:style>
  <w:style w:type="paragraph" w:customStyle="1" w:styleId="6E04BDE5CA5645BD892C18A70EC9BA17">
    <w:name w:val="6E04BDE5CA5645BD892C18A70EC9BA17"/>
    <w:rsid w:val="001C5466"/>
  </w:style>
  <w:style w:type="paragraph" w:customStyle="1" w:styleId="FAB6FC0094CD43C58EF505749FE7F905">
    <w:name w:val="FAB6FC0094CD43C58EF505749FE7F905"/>
    <w:rsid w:val="001C5466"/>
  </w:style>
  <w:style w:type="paragraph" w:customStyle="1" w:styleId="6BBB7838C130430FA6EF20193B24E787">
    <w:name w:val="6BBB7838C130430FA6EF20193B24E787"/>
    <w:rsid w:val="001C5466"/>
  </w:style>
  <w:style w:type="paragraph" w:customStyle="1" w:styleId="214986B0B0BF438F9D8305521F9EA1F6">
    <w:name w:val="214986B0B0BF438F9D8305521F9EA1F6"/>
    <w:rsid w:val="001C5466"/>
  </w:style>
  <w:style w:type="paragraph" w:customStyle="1" w:styleId="503C0F09BC7B4D57BB036FD7F6E2E8A9">
    <w:name w:val="503C0F09BC7B4D57BB036FD7F6E2E8A9"/>
    <w:rsid w:val="001C5466"/>
  </w:style>
  <w:style w:type="paragraph" w:customStyle="1" w:styleId="92509BC0913A4CB1A18B95060C517FE5">
    <w:name w:val="92509BC0913A4CB1A18B95060C517FE5"/>
    <w:rsid w:val="001C5466"/>
  </w:style>
  <w:style w:type="paragraph" w:customStyle="1" w:styleId="2DE97CF51F854E60A3EE4B41BBB41159">
    <w:name w:val="2DE97CF51F854E60A3EE4B41BBB41159"/>
    <w:rsid w:val="001C5466"/>
  </w:style>
  <w:style w:type="paragraph" w:customStyle="1" w:styleId="C5C63FF09ACF43E6BA94A52356ECBBA2">
    <w:name w:val="C5C63FF09ACF43E6BA94A52356ECBBA2"/>
    <w:rsid w:val="001C5466"/>
  </w:style>
  <w:style w:type="paragraph" w:customStyle="1" w:styleId="A8F47A32DC47471796C03E45E20026E7">
    <w:name w:val="A8F47A32DC47471796C03E45E20026E7"/>
    <w:rsid w:val="001C5466"/>
  </w:style>
  <w:style w:type="paragraph" w:customStyle="1" w:styleId="C836E4A7B2F6494E937A92FBACD5AE3C">
    <w:name w:val="C836E4A7B2F6494E937A92FBACD5AE3C"/>
    <w:rsid w:val="001C5466"/>
  </w:style>
  <w:style w:type="paragraph" w:customStyle="1" w:styleId="90749D15E09C4B5388809A1C526D9706">
    <w:name w:val="90749D15E09C4B5388809A1C526D9706"/>
    <w:rsid w:val="001C5466"/>
  </w:style>
  <w:style w:type="paragraph" w:customStyle="1" w:styleId="3B6596075D3E42DEA16A8910413047DB">
    <w:name w:val="3B6596075D3E42DEA16A8910413047DB"/>
    <w:rsid w:val="001C5466"/>
  </w:style>
  <w:style w:type="paragraph" w:customStyle="1" w:styleId="7254CD2E64DD49F9A81655F8F8284941">
    <w:name w:val="7254CD2E64DD49F9A81655F8F8284941"/>
    <w:rsid w:val="001C5466"/>
  </w:style>
  <w:style w:type="paragraph" w:customStyle="1" w:styleId="B7ADC5F7678D48EEB5AB5FC3D8482B9A">
    <w:name w:val="B7ADC5F7678D48EEB5AB5FC3D8482B9A"/>
    <w:rsid w:val="001C5466"/>
  </w:style>
  <w:style w:type="paragraph" w:customStyle="1" w:styleId="45E65BCDF87A4061926F1CCDD2B4DD05">
    <w:name w:val="45E65BCDF87A4061926F1CCDD2B4DD05"/>
    <w:rsid w:val="001C5466"/>
  </w:style>
  <w:style w:type="paragraph" w:customStyle="1" w:styleId="78BFA52369204141A18E3A1D97DFC90E">
    <w:name w:val="78BFA52369204141A18E3A1D97DFC90E"/>
    <w:rsid w:val="001C5466"/>
  </w:style>
  <w:style w:type="paragraph" w:customStyle="1" w:styleId="E2854B60CDC34597851B304F97423B13">
    <w:name w:val="E2854B60CDC34597851B304F97423B13"/>
    <w:rsid w:val="001C5466"/>
  </w:style>
  <w:style w:type="paragraph" w:customStyle="1" w:styleId="EF16382997E544B2A346ADE371B89EC6">
    <w:name w:val="EF16382997E544B2A346ADE371B89EC6"/>
    <w:rsid w:val="001C5466"/>
  </w:style>
  <w:style w:type="paragraph" w:customStyle="1" w:styleId="9962C358EC074155AAEC10D25317EF7A">
    <w:name w:val="9962C358EC074155AAEC10D25317EF7A"/>
    <w:rsid w:val="001C5466"/>
  </w:style>
  <w:style w:type="paragraph" w:customStyle="1" w:styleId="6362CFCB10C44B3DA2B2F90425B166CE">
    <w:name w:val="6362CFCB10C44B3DA2B2F90425B166CE"/>
    <w:rsid w:val="001C5466"/>
  </w:style>
  <w:style w:type="paragraph" w:customStyle="1" w:styleId="00FF3063367A41B3873955FF92B97126">
    <w:name w:val="00FF3063367A41B3873955FF92B97126"/>
    <w:rsid w:val="001C5466"/>
  </w:style>
  <w:style w:type="paragraph" w:customStyle="1" w:styleId="65C5C02E028941E293894A612BA98361">
    <w:name w:val="65C5C02E028941E293894A612BA98361"/>
    <w:rsid w:val="001C5466"/>
  </w:style>
  <w:style w:type="paragraph" w:customStyle="1" w:styleId="93FCEDB2F38D4A1C80CB79CB5C0CADEA">
    <w:name w:val="93FCEDB2F38D4A1C80CB79CB5C0CADEA"/>
    <w:rsid w:val="00933301"/>
  </w:style>
  <w:style w:type="paragraph" w:customStyle="1" w:styleId="627A8F51210B430AB31C1942134A701C">
    <w:name w:val="627A8F51210B430AB31C1942134A701C"/>
    <w:rsid w:val="00933301"/>
  </w:style>
  <w:style w:type="paragraph" w:customStyle="1" w:styleId="34BA171D7C944A578EE55BA1EC4E1890">
    <w:name w:val="34BA171D7C944A578EE55BA1EC4E1890"/>
    <w:rsid w:val="00933301"/>
  </w:style>
  <w:style w:type="paragraph" w:customStyle="1" w:styleId="2CF374B64F3B49F29E4232E09494C1F1">
    <w:name w:val="2CF374B64F3B49F29E4232E09494C1F1"/>
    <w:rsid w:val="00E24CA8"/>
  </w:style>
  <w:style w:type="paragraph" w:customStyle="1" w:styleId="AAC62ACFB5584BDFACE6AE9B7711D59F">
    <w:name w:val="AAC62ACFB5584BDFACE6AE9B7711D59F"/>
    <w:rsid w:val="00E24CA8"/>
  </w:style>
  <w:style w:type="paragraph" w:customStyle="1" w:styleId="A89047BDF98B4AA7A35FD121C59355EA">
    <w:name w:val="A89047BDF98B4AA7A35FD121C59355EA"/>
    <w:rsid w:val="00E24CA8"/>
  </w:style>
  <w:style w:type="paragraph" w:customStyle="1" w:styleId="484750790C78422AB7DB95E07FF92B1D">
    <w:name w:val="484750790C78422AB7DB95E07FF92B1D"/>
    <w:rsid w:val="00E24CA8"/>
  </w:style>
  <w:style w:type="paragraph" w:customStyle="1" w:styleId="E5972A4BE51947EDBF0271B91C594909">
    <w:name w:val="E5972A4BE51947EDBF0271B91C594909"/>
    <w:rsid w:val="00E24CA8"/>
  </w:style>
  <w:style w:type="paragraph" w:customStyle="1" w:styleId="6F2932B3C76040D7AEFF42EB361E5BA0">
    <w:name w:val="6F2932B3C76040D7AEFF42EB361E5BA0"/>
    <w:rsid w:val="00E24CA8"/>
  </w:style>
  <w:style w:type="paragraph" w:customStyle="1" w:styleId="314B7E31E2F3481CBF256B556B72FCCF">
    <w:name w:val="314B7E31E2F3481CBF256B556B72FCCF"/>
    <w:rsid w:val="00E24CA8"/>
  </w:style>
  <w:style w:type="paragraph" w:customStyle="1" w:styleId="DD0C039F3CE643F3B8CC13DF1D84FC38">
    <w:name w:val="DD0C039F3CE643F3B8CC13DF1D84FC38"/>
    <w:rsid w:val="00E24CA8"/>
  </w:style>
  <w:style w:type="paragraph" w:customStyle="1" w:styleId="B9DF71FCBEAF4C478D79C086D82D0DC0">
    <w:name w:val="B9DF71FCBEAF4C478D79C086D82D0DC0"/>
    <w:rsid w:val="00E24CA8"/>
  </w:style>
  <w:style w:type="paragraph" w:customStyle="1" w:styleId="BEF617E122A544F0AE6C1C52C72C87A3">
    <w:name w:val="BEF617E122A544F0AE6C1C52C72C87A3"/>
    <w:rsid w:val="00E24CA8"/>
  </w:style>
  <w:style w:type="paragraph" w:customStyle="1" w:styleId="229900DE1BFD4BAAAD9CA15076E5B03B">
    <w:name w:val="229900DE1BFD4BAAAD9CA15076E5B03B"/>
    <w:rsid w:val="00E24CA8"/>
  </w:style>
  <w:style w:type="paragraph" w:customStyle="1" w:styleId="CEF8208B91114BFEA6FFD8F53257D82D">
    <w:name w:val="CEF8208B91114BFEA6FFD8F53257D82D"/>
    <w:rsid w:val="00E24CA8"/>
  </w:style>
  <w:style w:type="paragraph" w:customStyle="1" w:styleId="7396BC5D3C454BFBBA081E43CCF5F259">
    <w:name w:val="7396BC5D3C454BFBBA081E43CCF5F259"/>
    <w:rsid w:val="00E24CA8"/>
  </w:style>
  <w:style w:type="paragraph" w:customStyle="1" w:styleId="117DC0A71C2C4E45AB4E9D5FFF5A80A8">
    <w:name w:val="117DC0A71C2C4E45AB4E9D5FFF5A80A8"/>
    <w:rsid w:val="00E24CA8"/>
  </w:style>
  <w:style w:type="paragraph" w:customStyle="1" w:styleId="4A6770080B19403EBCB202A399C9645D">
    <w:name w:val="4A6770080B19403EBCB202A399C9645D"/>
    <w:rsid w:val="00E24CA8"/>
  </w:style>
  <w:style w:type="paragraph" w:customStyle="1" w:styleId="CC739DB0C73F4ACBB884B7A129409D58">
    <w:name w:val="CC739DB0C73F4ACBB884B7A129409D58"/>
    <w:rsid w:val="003913BE"/>
  </w:style>
  <w:style w:type="paragraph" w:customStyle="1" w:styleId="185BD32BFC844974814996FB6A3F5A07">
    <w:name w:val="185BD32BFC844974814996FB6A3F5A07"/>
    <w:rsid w:val="003913BE"/>
  </w:style>
  <w:style w:type="paragraph" w:customStyle="1" w:styleId="F2BDE3969A8D4EBC89E8C74CAB3702FC">
    <w:name w:val="F2BDE3969A8D4EBC89E8C74CAB3702FC"/>
    <w:rsid w:val="00F371C5"/>
  </w:style>
  <w:style w:type="paragraph" w:customStyle="1" w:styleId="B91A87A21EE24658BC269B9FACA22B1C">
    <w:name w:val="B91A87A21EE24658BC269B9FACA22B1C"/>
    <w:rsid w:val="00891315"/>
  </w:style>
  <w:style w:type="paragraph" w:customStyle="1" w:styleId="8A18C10BCD184547B8666E78A03BFA8F">
    <w:name w:val="8A18C10BCD184547B8666E78A03BFA8F"/>
    <w:rsid w:val="00891315"/>
  </w:style>
  <w:style w:type="paragraph" w:customStyle="1" w:styleId="026E9381D3A44AA385BB098A38409052">
    <w:name w:val="026E9381D3A44AA385BB098A38409052"/>
    <w:rsid w:val="00933699"/>
  </w:style>
  <w:style w:type="paragraph" w:customStyle="1" w:styleId="8C10AAAA65714A65B7F39F07464CC588">
    <w:name w:val="8C10AAAA65714A65B7F39F07464CC588"/>
    <w:rsid w:val="00933699"/>
  </w:style>
  <w:style w:type="paragraph" w:customStyle="1" w:styleId="B4C8F9264FEB42BCAB747EA28AD50E47">
    <w:name w:val="B4C8F9264FEB42BCAB747EA28AD50E47"/>
    <w:rsid w:val="00933699"/>
  </w:style>
  <w:style w:type="paragraph" w:customStyle="1" w:styleId="4DD44872D52F447EA8D9FB051CC56258">
    <w:name w:val="4DD44872D52F447EA8D9FB051CC56258"/>
    <w:rsid w:val="0057284A"/>
  </w:style>
  <w:style w:type="paragraph" w:customStyle="1" w:styleId="BC28896C98394968BD21F783EA78A17C">
    <w:name w:val="BC28896C98394968BD21F783EA78A17C"/>
    <w:rsid w:val="0057284A"/>
  </w:style>
  <w:style w:type="paragraph" w:customStyle="1" w:styleId="7DABBAF676704D92817A53108708D1C9">
    <w:name w:val="7DABBAF676704D92817A53108708D1C9"/>
    <w:rsid w:val="0057284A"/>
  </w:style>
  <w:style w:type="paragraph" w:customStyle="1" w:styleId="1B367FAD1F35457F8B7D22654DF0711C">
    <w:name w:val="1B367FAD1F35457F8B7D22654DF0711C"/>
    <w:rsid w:val="0057284A"/>
  </w:style>
  <w:style w:type="paragraph" w:customStyle="1" w:styleId="135A19C16E8743F08472532E70184E59">
    <w:name w:val="135A19C16E8743F08472532E70184E59"/>
    <w:rsid w:val="0057284A"/>
  </w:style>
  <w:style w:type="paragraph" w:customStyle="1" w:styleId="9332335EB74546FCB514A18C277E30E4">
    <w:name w:val="9332335EB74546FCB514A18C277E30E4"/>
    <w:rsid w:val="0057284A"/>
  </w:style>
  <w:style w:type="paragraph" w:customStyle="1" w:styleId="268A4DA340C54C20BC9CF24308AE5E96">
    <w:name w:val="268A4DA340C54C20BC9CF24308AE5E96"/>
    <w:rsid w:val="00B717AE"/>
  </w:style>
  <w:style w:type="paragraph" w:customStyle="1" w:styleId="72137C0F309343B2A2F52733071CD628">
    <w:name w:val="72137C0F309343B2A2F52733071CD628"/>
    <w:rsid w:val="00B717AE"/>
  </w:style>
  <w:style w:type="paragraph" w:customStyle="1" w:styleId="752948D79B074355BCF58D7035028A29">
    <w:name w:val="752948D79B074355BCF58D7035028A29"/>
    <w:rsid w:val="00B717AE"/>
  </w:style>
  <w:style w:type="paragraph" w:customStyle="1" w:styleId="498C43D9E3D34E70877563E500AE6F18">
    <w:name w:val="498C43D9E3D34E70877563E500AE6F18"/>
    <w:rsid w:val="00B717AE"/>
  </w:style>
  <w:style w:type="paragraph" w:customStyle="1" w:styleId="19EC8CF116874116A94D30F13A3C0CC2">
    <w:name w:val="19EC8CF116874116A94D30F13A3C0CC2"/>
    <w:rsid w:val="00B717AE"/>
  </w:style>
  <w:style w:type="paragraph" w:customStyle="1" w:styleId="ED532F91E5FC4C88A6E93575896C0B40">
    <w:name w:val="ED532F91E5FC4C88A6E93575896C0B40"/>
    <w:rsid w:val="00B717AE"/>
  </w:style>
  <w:style w:type="paragraph" w:customStyle="1" w:styleId="408E51061C324059B1E0C045505A2CA7">
    <w:name w:val="408E51061C324059B1E0C045505A2CA7"/>
    <w:rsid w:val="00B717AE"/>
  </w:style>
  <w:style w:type="paragraph" w:customStyle="1" w:styleId="F1DADBB6BF314DB399ED673BD3A03EA3">
    <w:name w:val="F1DADBB6BF314DB399ED673BD3A03EA3"/>
    <w:rsid w:val="00B717AE"/>
  </w:style>
  <w:style w:type="paragraph" w:customStyle="1" w:styleId="2522BCAF539C4C5985D40E14269AE7B3">
    <w:name w:val="2522BCAF539C4C5985D40E14269AE7B3"/>
    <w:rsid w:val="00B717AE"/>
  </w:style>
  <w:style w:type="paragraph" w:customStyle="1" w:styleId="4BB64A9DF3EE4480BE2CE599F2C44D2E">
    <w:name w:val="4BB64A9DF3EE4480BE2CE599F2C44D2E"/>
    <w:rsid w:val="00B717AE"/>
  </w:style>
  <w:style w:type="paragraph" w:customStyle="1" w:styleId="DD49B4B8621B45CB96534625BBC8791E">
    <w:name w:val="DD49B4B8621B45CB96534625BBC8791E"/>
    <w:rsid w:val="00B717AE"/>
  </w:style>
  <w:style w:type="paragraph" w:customStyle="1" w:styleId="AC4CF67237D54FE9AD1F45E597CB5E52">
    <w:name w:val="AC4CF67237D54FE9AD1F45E597CB5E52"/>
    <w:rsid w:val="00B717AE"/>
  </w:style>
  <w:style w:type="paragraph" w:customStyle="1" w:styleId="22CD3A2975AB4BF9A217E90442A05600">
    <w:name w:val="22CD3A2975AB4BF9A217E90442A05600"/>
    <w:rsid w:val="00FB76EF"/>
  </w:style>
  <w:style w:type="paragraph" w:customStyle="1" w:styleId="CCAA97590E3F481183A3EEB85BEF5E34">
    <w:name w:val="CCAA97590E3F481183A3EEB85BEF5E34"/>
    <w:rsid w:val="00FB76EF"/>
  </w:style>
  <w:style w:type="paragraph" w:customStyle="1" w:styleId="9CCF9F8DB1764188A3E95B7512EB2D16">
    <w:name w:val="9CCF9F8DB1764188A3E95B7512EB2D16"/>
    <w:rsid w:val="00FB76EF"/>
  </w:style>
  <w:style w:type="paragraph" w:customStyle="1" w:styleId="E5200B01A6434C5CA4919DAE3CBCB8AB">
    <w:name w:val="E5200B01A6434C5CA4919DAE3CBCB8AB"/>
    <w:rsid w:val="00FB76EF"/>
  </w:style>
  <w:style w:type="paragraph" w:customStyle="1" w:styleId="FF311F2FF38642609B4C2445747C1A83">
    <w:name w:val="FF311F2FF38642609B4C2445747C1A83"/>
    <w:rsid w:val="00FB76EF"/>
  </w:style>
  <w:style w:type="paragraph" w:customStyle="1" w:styleId="576388F85CFB4F019D5B652721CFB50E">
    <w:name w:val="576388F85CFB4F019D5B652721CFB50E"/>
    <w:rsid w:val="00FB76EF"/>
  </w:style>
  <w:style w:type="paragraph" w:customStyle="1" w:styleId="D3731EE183694EDEA62F94080944E660">
    <w:name w:val="D3731EE183694EDEA62F94080944E660"/>
    <w:rsid w:val="00FB76EF"/>
  </w:style>
  <w:style w:type="paragraph" w:customStyle="1" w:styleId="5E7AA9BFB51045ADA1E9D05738822048">
    <w:name w:val="5E7AA9BFB51045ADA1E9D05738822048"/>
    <w:rsid w:val="00FB76EF"/>
  </w:style>
  <w:style w:type="paragraph" w:customStyle="1" w:styleId="A4803D50E8334FEAB00C4AD5D5A76B95">
    <w:name w:val="A4803D50E8334FEAB00C4AD5D5A76B95"/>
    <w:rsid w:val="00FB76EF"/>
  </w:style>
  <w:style w:type="paragraph" w:customStyle="1" w:styleId="8C21891A27C04429B211E53D0CC9B43D">
    <w:name w:val="8C21891A27C04429B211E53D0CC9B43D"/>
    <w:rsid w:val="00FB76EF"/>
  </w:style>
  <w:style w:type="paragraph" w:customStyle="1" w:styleId="A5A3C03C9852469ABD89E616D745BA50">
    <w:name w:val="A5A3C03C9852469ABD89E616D745BA50"/>
    <w:rsid w:val="00FB76EF"/>
  </w:style>
  <w:style w:type="paragraph" w:customStyle="1" w:styleId="14665ADD255048ADAAE02ED5D59C5B2B">
    <w:name w:val="14665ADD255048ADAAE02ED5D59C5B2B"/>
    <w:rsid w:val="00FB76EF"/>
  </w:style>
  <w:style w:type="paragraph" w:customStyle="1" w:styleId="15E4C3B540464837AD66EEDB6DA0914D">
    <w:name w:val="15E4C3B540464837AD66EEDB6DA0914D"/>
    <w:rsid w:val="00FB76EF"/>
  </w:style>
  <w:style w:type="paragraph" w:customStyle="1" w:styleId="D60E54E99F724A338BCA79FAFEB79749">
    <w:name w:val="D60E54E99F724A338BCA79FAFEB79749"/>
    <w:rsid w:val="00FB76EF"/>
  </w:style>
  <w:style w:type="paragraph" w:customStyle="1" w:styleId="F706F1B0915F479FA74F31CAFCBE8631">
    <w:name w:val="F706F1B0915F479FA74F31CAFCBE8631"/>
    <w:rsid w:val="00FB76EF"/>
  </w:style>
  <w:style w:type="paragraph" w:customStyle="1" w:styleId="4CC92915756A4BEE9B6DAC6A17245F4B">
    <w:name w:val="4CC92915756A4BEE9B6DAC6A17245F4B"/>
    <w:rsid w:val="00FB76EF"/>
  </w:style>
  <w:style w:type="paragraph" w:customStyle="1" w:styleId="426FFEFAC73745B8BEA919FE7B86C047">
    <w:name w:val="426FFEFAC73745B8BEA919FE7B86C047"/>
    <w:rsid w:val="00FB76EF"/>
  </w:style>
  <w:style w:type="paragraph" w:customStyle="1" w:styleId="4C8A5F056DD84830BCF0F6FB3B355711">
    <w:name w:val="4C8A5F056DD84830BCF0F6FB3B355711"/>
    <w:rsid w:val="00FB76EF"/>
  </w:style>
  <w:style w:type="paragraph" w:customStyle="1" w:styleId="E999610839F041598380270862C9294F">
    <w:name w:val="E999610839F041598380270862C9294F"/>
    <w:rsid w:val="00FB76EF"/>
  </w:style>
  <w:style w:type="paragraph" w:customStyle="1" w:styleId="8E97215102064E6D8AAA4F1FC5190791">
    <w:name w:val="8E97215102064E6D8AAA4F1FC5190791"/>
    <w:rsid w:val="00FB76EF"/>
  </w:style>
  <w:style w:type="paragraph" w:customStyle="1" w:styleId="FED8206B2E4B444396458E32DB16A95F">
    <w:name w:val="FED8206B2E4B444396458E32DB16A95F"/>
    <w:rsid w:val="00FB76EF"/>
  </w:style>
  <w:style w:type="paragraph" w:customStyle="1" w:styleId="59F1759E7BE24C5E8A6CDA746A320736">
    <w:name w:val="59F1759E7BE24C5E8A6CDA746A320736"/>
    <w:rsid w:val="008A75D9"/>
  </w:style>
  <w:style w:type="paragraph" w:customStyle="1" w:styleId="D16548CFC5BD492695CB51899CAD78EA">
    <w:name w:val="D16548CFC5BD492695CB51899CAD78EA"/>
    <w:rsid w:val="008A75D9"/>
  </w:style>
  <w:style w:type="paragraph" w:customStyle="1" w:styleId="72E65EDC303F4E748B292B571AB558ED">
    <w:name w:val="72E65EDC303F4E748B292B571AB558ED"/>
    <w:rsid w:val="008A75D9"/>
  </w:style>
  <w:style w:type="paragraph" w:customStyle="1" w:styleId="E517C8F51DAE44389F0136B9F96FABEB">
    <w:name w:val="E517C8F51DAE44389F0136B9F96FABEB"/>
    <w:rsid w:val="008A75D9"/>
  </w:style>
  <w:style w:type="paragraph" w:customStyle="1" w:styleId="EF36C342C426438F8900A8E899EF961F">
    <w:name w:val="EF36C342C426438F8900A8E899EF961F"/>
    <w:rsid w:val="008A75D9"/>
  </w:style>
  <w:style w:type="paragraph" w:customStyle="1" w:styleId="A6D51CFE53C842C99ED045AB25420693">
    <w:name w:val="A6D51CFE53C842C99ED045AB25420693"/>
    <w:rsid w:val="008A75D9"/>
  </w:style>
  <w:style w:type="paragraph" w:customStyle="1" w:styleId="5C9A9BC7C6A64C65AA2FE4D76107F070">
    <w:name w:val="5C9A9BC7C6A64C65AA2FE4D76107F070"/>
    <w:rsid w:val="008A75D9"/>
  </w:style>
  <w:style w:type="paragraph" w:customStyle="1" w:styleId="51935222B1C24E74AC18D9E339C54047">
    <w:name w:val="51935222B1C24E74AC18D9E339C54047"/>
    <w:rsid w:val="008A75D9"/>
  </w:style>
  <w:style w:type="paragraph" w:customStyle="1" w:styleId="7A3E1A3E33B24B75AA9414C3D7E380FE">
    <w:name w:val="7A3E1A3E33B24B75AA9414C3D7E380FE"/>
    <w:rsid w:val="008A75D9"/>
  </w:style>
  <w:style w:type="paragraph" w:customStyle="1" w:styleId="E01859CAF0D94CC9A3BF75DBD37A62C7">
    <w:name w:val="E01859CAF0D94CC9A3BF75DBD37A62C7"/>
    <w:rsid w:val="008A75D9"/>
  </w:style>
  <w:style w:type="paragraph" w:customStyle="1" w:styleId="65457E91613E4539868D4ED003A6D122">
    <w:name w:val="65457E91613E4539868D4ED003A6D122"/>
    <w:rsid w:val="008A75D9"/>
  </w:style>
  <w:style w:type="paragraph" w:customStyle="1" w:styleId="59CD72EE4A984957824FA1CDFA73B71B">
    <w:name w:val="59CD72EE4A984957824FA1CDFA73B71B"/>
    <w:rsid w:val="00DC5A16"/>
  </w:style>
  <w:style w:type="paragraph" w:customStyle="1" w:styleId="3CD29BC8AC8C4B3F9ABBE44382AA4538">
    <w:name w:val="3CD29BC8AC8C4B3F9ABBE44382AA4538"/>
    <w:rsid w:val="00DC5A16"/>
  </w:style>
  <w:style w:type="paragraph" w:customStyle="1" w:styleId="54FFB5D98A864089A900E4EE7E32E66C">
    <w:name w:val="54FFB5D98A864089A900E4EE7E32E66C"/>
    <w:rsid w:val="00DC5A16"/>
  </w:style>
  <w:style w:type="paragraph" w:customStyle="1" w:styleId="04832B6B4D984E899D4FB10E3A84AA39">
    <w:name w:val="04832B6B4D984E899D4FB10E3A84AA39"/>
    <w:rsid w:val="006D7741"/>
  </w:style>
  <w:style w:type="paragraph" w:customStyle="1" w:styleId="AF96421128B340E9AEB1512789AC43D7">
    <w:name w:val="AF96421128B340E9AEB1512789AC43D7"/>
    <w:rsid w:val="006D7741"/>
  </w:style>
  <w:style w:type="paragraph" w:customStyle="1" w:styleId="B0749C0F336F454AB8943D4CFEC05740">
    <w:name w:val="B0749C0F336F454AB8943D4CFEC05740"/>
    <w:rsid w:val="006D7741"/>
  </w:style>
  <w:style w:type="paragraph" w:customStyle="1" w:styleId="B74FD8446DBC41F181D25367D7AB7F61">
    <w:name w:val="B74FD8446DBC41F181D25367D7AB7F61"/>
    <w:rsid w:val="006D7741"/>
  </w:style>
  <w:style w:type="paragraph" w:customStyle="1" w:styleId="96C382E36FB8420F86575317A96D3D7B">
    <w:name w:val="96C382E36FB8420F86575317A96D3D7B"/>
    <w:rsid w:val="006D7741"/>
  </w:style>
  <w:style w:type="paragraph" w:customStyle="1" w:styleId="D5BF03701A9D4DB8ABF0B512E11B5ED2">
    <w:name w:val="D5BF03701A9D4DB8ABF0B512E11B5ED2"/>
    <w:rsid w:val="006D7741"/>
  </w:style>
  <w:style w:type="paragraph" w:customStyle="1" w:styleId="6D2A3AF720F341258F568E741D8421E7">
    <w:name w:val="6D2A3AF720F341258F568E741D8421E7"/>
    <w:rsid w:val="006D7741"/>
  </w:style>
  <w:style w:type="paragraph" w:customStyle="1" w:styleId="6F18C893F2E94A9B8C2E994750E9D4D9">
    <w:name w:val="6F18C893F2E94A9B8C2E994750E9D4D9"/>
    <w:rsid w:val="006D7741"/>
  </w:style>
  <w:style w:type="paragraph" w:customStyle="1" w:styleId="5FCFE09E2DA04121A032B7D6531C94CB">
    <w:name w:val="5FCFE09E2DA04121A032B7D6531C94CB"/>
    <w:rsid w:val="002A428B"/>
  </w:style>
  <w:style w:type="paragraph" w:customStyle="1" w:styleId="19A85D1FB2AF4A408EA95C94ECA28664">
    <w:name w:val="19A85D1FB2AF4A408EA95C94ECA28664"/>
    <w:rsid w:val="002A428B"/>
  </w:style>
  <w:style w:type="paragraph" w:customStyle="1" w:styleId="50D38BF91B2C4ED0ABDD0AF13B8C477A">
    <w:name w:val="50D38BF91B2C4ED0ABDD0AF13B8C477A"/>
    <w:rsid w:val="002A428B"/>
  </w:style>
  <w:style w:type="paragraph" w:customStyle="1" w:styleId="54B41A25F5E743939D0F031713C3EBA0">
    <w:name w:val="54B41A25F5E743939D0F031713C3EBA0"/>
    <w:rsid w:val="002A428B"/>
  </w:style>
  <w:style w:type="paragraph" w:customStyle="1" w:styleId="E2ED8823BCCA468D999CB60EE970E6A8">
    <w:name w:val="E2ED8823BCCA468D999CB60EE970E6A8"/>
    <w:rsid w:val="002A428B"/>
  </w:style>
  <w:style w:type="paragraph" w:customStyle="1" w:styleId="D680A4B5472F48D3856429669D901F1B">
    <w:name w:val="D680A4B5472F48D3856429669D901F1B"/>
    <w:rsid w:val="002A428B"/>
  </w:style>
  <w:style w:type="paragraph" w:customStyle="1" w:styleId="C917C767273B4FE1BA7B79762095D42F">
    <w:name w:val="C917C767273B4FE1BA7B79762095D42F"/>
    <w:rsid w:val="002A428B"/>
  </w:style>
  <w:style w:type="paragraph" w:customStyle="1" w:styleId="57C7F925654147839CF8A881EE5F8BFE">
    <w:name w:val="57C7F925654147839CF8A881EE5F8BFE"/>
    <w:rsid w:val="002A428B"/>
  </w:style>
  <w:style w:type="paragraph" w:customStyle="1" w:styleId="79C5C12CB660490AA28BD6C10658FAD5">
    <w:name w:val="79C5C12CB660490AA28BD6C10658FAD5"/>
    <w:rsid w:val="000867F5"/>
  </w:style>
  <w:style w:type="paragraph" w:customStyle="1" w:styleId="B1AA2CD4B29348119B7B0C31C8E780A3">
    <w:name w:val="B1AA2CD4B29348119B7B0C31C8E780A3"/>
    <w:rsid w:val="000867F5"/>
  </w:style>
  <w:style w:type="paragraph" w:customStyle="1" w:styleId="6A938D525A3F45609FDD5112DF720FBA">
    <w:name w:val="6A938D525A3F45609FDD5112DF720FBA"/>
    <w:rsid w:val="000867F5"/>
  </w:style>
  <w:style w:type="paragraph" w:customStyle="1" w:styleId="6F7D096B0FF94D4B9D97DBF8E6B2D715">
    <w:name w:val="6F7D096B0FF94D4B9D97DBF8E6B2D715"/>
    <w:rsid w:val="000867F5"/>
  </w:style>
  <w:style w:type="paragraph" w:customStyle="1" w:styleId="D84E20A3A204445BBAC752C461CB2F9B">
    <w:name w:val="D84E20A3A204445BBAC752C461CB2F9B"/>
    <w:rsid w:val="000867F5"/>
  </w:style>
  <w:style w:type="paragraph" w:customStyle="1" w:styleId="B80DF5FDB0754EE58C2C92A625A3569D">
    <w:name w:val="B80DF5FDB0754EE58C2C92A625A3569D"/>
    <w:rsid w:val="000867F5"/>
  </w:style>
  <w:style w:type="paragraph" w:customStyle="1" w:styleId="7C457563B0874A2B8378EC8B0369DEDF">
    <w:name w:val="7C457563B0874A2B8378EC8B0369DEDF"/>
    <w:rsid w:val="000867F5"/>
  </w:style>
  <w:style w:type="paragraph" w:customStyle="1" w:styleId="A1A4D39E12564D538583AA1BDB99E976">
    <w:name w:val="A1A4D39E12564D538583AA1BDB99E976"/>
    <w:rsid w:val="000867F5"/>
  </w:style>
  <w:style w:type="paragraph" w:customStyle="1" w:styleId="1892414214E348E4AAB0920264F51E66">
    <w:name w:val="1892414214E348E4AAB0920264F51E66"/>
    <w:rsid w:val="000867F5"/>
  </w:style>
  <w:style w:type="paragraph" w:customStyle="1" w:styleId="2D8367C4595E49E1A650D690EC9E155A">
    <w:name w:val="2D8367C4595E49E1A650D690EC9E155A"/>
    <w:rsid w:val="00E6749B"/>
  </w:style>
  <w:style w:type="paragraph" w:customStyle="1" w:styleId="BCA8DE5C748B43FB8A12A64BF313052A">
    <w:name w:val="BCA8DE5C748B43FB8A12A64BF313052A"/>
    <w:rsid w:val="00E6749B"/>
  </w:style>
  <w:style w:type="paragraph" w:customStyle="1" w:styleId="27D405CDAE794AB9B0E28F5725A0EACC">
    <w:name w:val="27D405CDAE794AB9B0E28F5725A0EACC"/>
    <w:rsid w:val="00E6749B"/>
  </w:style>
  <w:style w:type="paragraph" w:customStyle="1" w:styleId="CD9D8944CAFC47B4AED093FCF23F38B5">
    <w:name w:val="CD9D8944CAFC47B4AED093FCF23F38B5"/>
    <w:rsid w:val="00E6749B"/>
  </w:style>
  <w:style w:type="paragraph" w:customStyle="1" w:styleId="86C7C46819BA4E2584472D40A4F35277">
    <w:name w:val="86C7C46819BA4E2584472D40A4F35277"/>
    <w:rsid w:val="00E6749B"/>
  </w:style>
  <w:style w:type="paragraph" w:customStyle="1" w:styleId="5B724179DEEF41878E946EF8C7716548">
    <w:name w:val="5B724179DEEF41878E946EF8C7716548"/>
    <w:rsid w:val="00E6749B"/>
  </w:style>
  <w:style w:type="paragraph" w:customStyle="1" w:styleId="B020FF94CCF445BAAA8EDF3F2CEF68D0">
    <w:name w:val="B020FF94CCF445BAAA8EDF3F2CEF68D0"/>
    <w:rsid w:val="00E6749B"/>
  </w:style>
  <w:style w:type="paragraph" w:customStyle="1" w:styleId="C8A262B6433541D9A50493DEC37B2C7F">
    <w:name w:val="C8A262B6433541D9A50493DEC37B2C7F"/>
    <w:rsid w:val="00E6749B"/>
  </w:style>
  <w:style w:type="paragraph" w:customStyle="1" w:styleId="0EAFFF761EDE425580FFD98F6B050DD3">
    <w:name w:val="0EAFFF761EDE425580FFD98F6B050DD3"/>
    <w:rsid w:val="00E6749B"/>
  </w:style>
  <w:style w:type="paragraph" w:customStyle="1" w:styleId="085B5806C3B04400858D15FA15FE5600">
    <w:name w:val="085B5806C3B04400858D15FA15FE5600"/>
    <w:rsid w:val="00E6749B"/>
  </w:style>
  <w:style w:type="paragraph" w:customStyle="1" w:styleId="6E3C57A3FDC4414582F55C99DF5B3B42">
    <w:name w:val="6E3C57A3FDC4414582F55C99DF5B3B42"/>
    <w:rsid w:val="00E6749B"/>
  </w:style>
  <w:style w:type="paragraph" w:customStyle="1" w:styleId="1F1F930413CF4A2085827D00B96668E3">
    <w:name w:val="1F1F930413CF4A2085827D00B96668E3"/>
    <w:rsid w:val="00E6749B"/>
  </w:style>
  <w:style w:type="paragraph" w:customStyle="1" w:styleId="3CC5850E45BA463089194EB75740A160">
    <w:name w:val="3CC5850E45BA463089194EB75740A160"/>
    <w:rsid w:val="00E6749B"/>
  </w:style>
  <w:style w:type="paragraph" w:customStyle="1" w:styleId="CB80D5974AE84CB0A7886E67E5C9C377">
    <w:name w:val="CB80D5974AE84CB0A7886E67E5C9C377"/>
    <w:rsid w:val="00E6749B"/>
  </w:style>
  <w:style w:type="paragraph" w:customStyle="1" w:styleId="C7DF66E999FC4F6A8F1783719ECF2349">
    <w:name w:val="C7DF66E999FC4F6A8F1783719ECF2349"/>
    <w:rsid w:val="00E6749B"/>
  </w:style>
  <w:style w:type="paragraph" w:customStyle="1" w:styleId="FCE29DB18F9944C2A579AF9DC5B09F7B">
    <w:name w:val="FCE29DB18F9944C2A579AF9DC5B09F7B"/>
    <w:rsid w:val="00E6749B"/>
  </w:style>
  <w:style w:type="paragraph" w:customStyle="1" w:styleId="C8D819E1222440ABBFC99F7E06FE2083">
    <w:name w:val="C8D819E1222440ABBFC99F7E06FE2083"/>
    <w:rsid w:val="00E6749B"/>
  </w:style>
  <w:style w:type="paragraph" w:customStyle="1" w:styleId="24C603FBD6E242109673B22BC491FA69">
    <w:name w:val="24C603FBD6E242109673B22BC491FA69"/>
    <w:rsid w:val="00E6749B"/>
  </w:style>
  <w:style w:type="paragraph" w:customStyle="1" w:styleId="322EDB0F16D44399ADCA744595C3EF1F">
    <w:name w:val="322EDB0F16D44399ADCA744595C3EF1F"/>
    <w:rsid w:val="00E6749B"/>
  </w:style>
  <w:style w:type="paragraph" w:customStyle="1" w:styleId="9D72CD05ABCF43EB9AA28CFED80EE0D4">
    <w:name w:val="9D72CD05ABCF43EB9AA28CFED80EE0D4"/>
    <w:rsid w:val="00E6749B"/>
  </w:style>
  <w:style w:type="paragraph" w:customStyle="1" w:styleId="AF7FA8E3BDA1473F8660921A74D93735">
    <w:name w:val="AF7FA8E3BDA1473F8660921A74D93735"/>
    <w:rsid w:val="00E6749B"/>
  </w:style>
  <w:style w:type="paragraph" w:customStyle="1" w:styleId="CD8198A74C3444C8B23C78A7C46C08CB">
    <w:name w:val="CD8198A74C3444C8B23C78A7C46C08CB"/>
    <w:rsid w:val="00E6749B"/>
  </w:style>
  <w:style w:type="paragraph" w:customStyle="1" w:styleId="8704CE88144C49AB8CEE01C61209FA95">
    <w:name w:val="8704CE88144C49AB8CEE01C61209FA95"/>
    <w:rsid w:val="00E6749B"/>
  </w:style>
  <w:style w:type="paragraph" w:customStyle="1" w:styleId="22299DC5928F4BC8841E127686951BE1">
    <w:name w:val="22299DC5928F4BC8841E127686951BE1"/>
    <w:rsid w:val="00E6749B"/>
  </w:style>
  <w:style w:type="paragraph" w:customStyle="1" w:styleId="8B0E5E2202704AECA298BA482CE9EA04">
    <w:name w:val="8B0E5E2202704AECA298BA482CE9EA04"/>
    <w:rsid w:val="00E6749B"/>
  </w:style>
  <w:style w:type="paragraph" w:customStyle="1" w:styleId="14B693014F0A45CEB3C7F0E01A44FE6B">
    <w:name w:val="14B693014F0A45CEB3C7F0E01A44FE6B"/>
    <w:rsid w:val="00E6749B"/>
  </w:style>
  <w:style w:type="paragraph" w:customStyle="1" w:styleId="BBC392CD3FD24EEBBD60691F36590283">
    <w:name w:val="BBC392CD3FD24EEBBD60691F36590283"/>
    <w:rsid w:val="00E6749B"/>
  </w:style>
  <w:style w:type="paragraph" w:customStyle="1" w:styleId="7AD2046166D54423B4B37F900B634C94">
    <w:name w:val="7AD2046166D54423B4B37F900B634C94"/>
    <w:rsid w:val="00E6749B"/>
  </w:style>
  <w:style w:type="paragraph" w:customStyle="1" w:styleId="01E61C35CECC45C5B725C96D3F0DAC88">
    <w:name w:val="01E61C35CECC45C5B725C96D3F0DAC88"/>
    <w:rsid w:val="00E6749B"/>
  </w:style>
  <w:style w:type="paragraph" w:customStyle="1" w:styleId="186D866AF68549F49052ADA9B62C1D78">
    <w:name w:val="186D866AF68549F49052ADA9B62C1D78"/>
    <w:rsid w:val="00E6749B"/>
  </w:style>
  <w:style w:type="paragraph" w:customStyle="1" w:styleId="C836375807B843DAA9A629132DB63B9B">
    <w:name w:val="C836375807B843DAA9A629132DB63B9B"/>
    <w:rsid w:val="00E6749B"/>
  </w:style>
  <w:style w:type="paragraph" w:customStyle="1" w:styleId="C68B7F9594B34F309F2FCCA6B4A6A2BB">
    <w:name w:val="C68B7F9594B34F309F2FCCA6B4A6A2BB"/>
    <w:rsid w:val="00E6749B"/>
  </w:style>
  <w:style w:type="paragraph" w:customStyle="1" w:styleId="0738F833EC5A419DA1E1D98CF3A35744">
    <w:name w:val="0738F833EC5A419DA1E1D98CF3A35744"/>
    <w:rsid w:val="00E6749B"/>
  </w:style>
  <w:style w:type="paragraph" w:customStyle="1" w:styleId="7A42F9AD9FAB46BB971FD5EAF392EEAA">
    <w:name w:val="7A42F9AD9FAB46BB971FD5EAF392EEAA"/>
    <w:rsid w:val="00E6749B"/>
  </w:style>
  <w:style w:type="paragraph" w:customStyle="1" w:styleId="909BBEC4CB454B2280AC0E6F3E56E520">
    <w:name w:val="909BBEC4CB454B2280AC0E6F3E56E520"/>
    <w:rsid w:val="00E6749B"/>
  </w:style>
  <w:style w:type="paragraph" w:customStyle="1" w:styleId="0D67586F01994901A205BCEA2438CE4D">
    <w:name w:val="0D67586F01994901A205BCEA2438CE4D"/>
    <w:rsid w:val="00E6749B"/>
  </w:style>
  <w:style w:type="paragraph" w:customStyle="1" w:styleId="8EFE5980B84F42BAA2FB46F480BFCC97">
    <w:name w:val="8EFE5980B84F42BAA2FB46F480BFCC97"/>
    <w:rsid w:val="00E6749B"/>
  </w:style>
  <w:style w:type="paragraph" w:customStyle="1" w:styleId="A6537E1BB2C94E8D82FB4F932A9803A1">
    <w:name w:val="A6537E1BB2C94E8D82FB4F932A9803A1"/>
    <w:rsid w:val="00E6749B"/>
  </w:style>
  <w:style w:type="paragraph" w:customStyle="1" w:styleId="CEBF019E8A0743F9BA9A55B8C6CAB73E">
    <w:name w:val="CEBF019E8A0743F9BA9A55B8C6CAB73E"/>
    <w:rsid w:val="00E6749B"/>
  </w:style>
  <w:style w:type="paragraph" w:customStyle="1" w:styleId="AF7EE7954CF4488C95CEDB80952A9726">
    <w:name w:val="AF7EE7954CF4488C95CEDB80952A9726"/>
    <w:rsid w:val="00E6749B"/>
  </w:style>
  <w:style w:type="paragraph" w:customStyle="1" w:styleId="D7B7973F7CC8427AB4A19CA26E05F49C">
    <w:name w:val="D7B7973F7CC8427AB4A19CA26E05F49C"/>
    <w:rsid w:val="00E6749B"/>
  </w:style>
  <w:style w:type="paragraph" w:customStyle="1" w:styleId="2C43959A040648DFBFC8583E36D975F5">
    <w:name w:val="2C43959A040648DFBFC8583E36D975F5"/>
    <w:rsid w:val="00E6749B"/>
  </w:style>
  <w:style w:type="paragraph" w:customStyle="1" w:styleId="5B86D2A3AE5240859037BF75B8991944">
    <w:name w:val="5B86D2A3AE5240859037BF75B8991944"/>
    <w:rsid w:val="00E6749B"/>
  </w:style>
  <w:style w:type="paragraph" w:customStyle="1" w:styleId="9B71E6D3706C48E8AD4BD3879D5719C9">
    <w:name w:val="9B71E6D3706C48E8AD4BD3879D5719C9"/>
    <w:rsid w:val="00E6749B"/>
  </w:style>
  <w:style w:type="paragraph" w:customStyle="1" w:styleId="D6066AABC7BA46C28021E2E5D164F8A2">
    <w:name w:val="D6066AABC7BA46C28021E2E5D164F8A2"/>
    <w:rsid w:val="00E6749B"/>
  </w:style>
  <w:style w:type="paragraph" w:customStyle="1" w:styleId="8AF60009855F44E096F5F9529E40F0C6">
    <w:name w:val="8AF60009855F44E096F5F9529E40F0C6"/>
    <w:rsid w:val="00E6749B"/>
  </w:style>
  <w:style w:type="paragraph" w:customStyle="1" w:styleId="3BD72A215BE04BED9B0DCE3657677AC1">
    <w:name w:val="3BD72A215BE04BED9B0DCE3657677AC1"/>
    <w:rsid w:val="00E6749B"/>
  </w:style>
  <w:style w:type="paragraph" w:customStyle="1" w:styleId="A3622E9CC71D439B9BD2A271991F5D33">
    <w:name w:val="A3622E9CC71D439B9BD2A271991F5D33"/>
    <w:rsid w:val="00E6749B"/>
  </w:style>
  <w:style w:type="paragraph" w:customStyle="1" w:styleId="85AAAA8560D248D3BB515F81D65E90AC">
    <w:name w:val="85AAAA8560D248D3BB515F81D65E90AC"/>
    <w:rsid w:val="00E6749B"/>
  </w:style>
  <w:style w:type="paragraph" w:customStyle="1" w:styleId="7D50202FDA8A4DE8955D51A503497DFB">
    <w:name w:val="7D50202FDA8A4DE8955D51A503497DFB"/>
    <w:rsid w:val="00E6749B"/>
  </w:style>
  <w:style w:type="paragraph" w:customStyle="1" w:styleId="8FB1BA8944D2464C948A0AD2FAC384F4">
    <w:name w:val="8FB1BA8944D2464C948A0AD2FAC384F4"/>
    <w:rsid w:val="00E6749B"/>
  </w:style>
  <w:style w:type="paragraph" w:customStyle="1" w:styleId="209BD4FD91A742A8AD4F7A1BFBADA297">
    <w:name w:val="209BD4FD91A742A8AD4F7A1BFBADA297"/>
    <w:rsid w:val="00E6749B"/>
  </w:style>
  <w:style w:type="paragraph" w:customStyle="1" w:styleId="29B73A7F0E824A5EB0C4DE902B6E8CB4">
    <w:name w:val="29B73A7F0E824A5EB0C4DE902B6E8CB4"/>
    <w:rsid w:val="00E6749B"/>
  </w:style>
  <w:style w:type="paragraph" w:customStyle="1" w:styleId="12125D3E12794B47A0E1C1727BEE488C">
    <w:name w:val="12125D3E12794B47A0E1C1727BEE488C"/>
    <w:rsid w:val="00E6749B"/>
  </w:style>
  <w:style w:type="paragraph" w:customStyle="1" w:styleId="8543FC8460674CEF8F573F67DD6AA185">
    <w:name w:val="8543FC8460674CEF8F573F67DD6AA185"/>
    <w:rsid w:val="00E6749B"/>
  </w:style>
  <w:style w:type="paragraph" w:customStyle="1" w:styleId="78FE6B6F49334B23B75EC96659D807E3">
    <w:name w:val="78FE6B6F49334B23B75EC96659D807E3"/>
    <w:rsid w:val="00E6749B"/>
  </w:style>
  <w:style w:type="paragraph" w:customStyle="1" w:styleId="248FB75FC2EC4A249C30D267C5D17A18">
    <w:name w:val="248FB75FC2EC4A249C30D267C5D17A18"/>
    <w:rsid w:val="00E6749B"/>
  </w:style>
  <w:style w:type="paragraph" w:customStyle="1" w:styleId="4A4F488AACB4461799984C17AB78D10A">
    <w:name w:val="4A4F488AACB4461799984C17AB78D10A"/>
    <w:rsid w:val="00E6749B"/>
  </w:style>
  <w:style w:type="paragraph" w:customStyle="1" w:styleId="E4CA00585FF44BD081DBE9352B44B57A">
    <w:name w:val="E4CA00585FF44BD081DBE9352B44B57A"/>
    <w:rsid w:val="00E6749B"/>
  </w:style>
  <w:style w:type="paragraph" w:customStyle="1" w:styleId="B185980C0D174418B4670B415E03F2B3">
    <w:name w:val="B185980C0D174418B4670B415E03F2B3"/>
    <w:rsid w:val="00E6749B"/>
  </w:style>
  <w:style w:type="paragraph" w:customStyle="1" w:styleId="A5F009DCD21E4B18910425C88481DBCC">
    <w:name w:val="A5F009DCD21E4B18910425C88481DBCC"/>
    <w:rsid w:val="00E6749B"/>
  </w:style>
  <w:style w:type="paragraph" w:customStyle="1" w:styleId="6D613B51B98E4667BC552F2B30B115EB">
    <w:name w:val="6D613B51B98E4667BC552F2B30B115EB"/>
    <w:rsid w:val="00E6749B"/>
  </w:style>
  <w:style w:type="paragraph" w:customStyle="1" w:styleId="ECE1415F14F842B283A4BDA236DCB68F">
    <w:name w:val="ECE1415F14F842B283A4BDA236DCB68F"/>
    <w:rsid w:val="00E6749B"/>
  </w:style>
  <w:style w:type="paragraph" w:customStyle="1" w:styleId="F027BC0C1FB64FB5B22881461695407B">
    <w:name w:val="F027BC0C1FB64FB5B22881461695407B"/>
    <w:rsid w:val="00E6749B"/>
  </w:style>
  <w:style w:type="paragraph" w:customStyle="1" w:styleId="BEF4B3097CFE49828FD23784A5DC7063">
    <w:name w:val="BEF4B3097CFE49828FD23784A5DC7063"/>
    <w:rsid w:val="00E6749B"/>
  </w:style>
  <w:style w:type="paragraph" w:customStyle="1" w:styleId="E41E4A106ED04C248BC71DD974BC4DA9">
    <w:name w:val="E41E4A106ED04C248BC71DD974BC4DA9"/>
    <w:rsid w:val="00E6749B"/>
  </w:style>
  <w:style w:type="paragraph" w:customStyle="1" w:styleId="215025A066C849C499869D96B32D4E15">
    <w:name w:val="215025A066C849C499869D96B32D4E15"/>
    <w:rsid w:val="00E6749B"/>
  </w:style>
  <w:style w:type="paragraph" w:customStyle="1" w:styleId="0DE7BF6FACEB4130B2FD896938C75C52">
    <w:name w:val="0DE7BF6FACEB4130B2FD896938C75C52"/>
    <w:rsid w:val="00E6749B"/>
  </w:style>
  <w:style w:type="paragraph" w:customStyle="1" w:styleId="1FA0E552627A4E669B631A19982F4A74">
    <w:name w:val="1FA0E552627A4E669B631A19982F4A74"/>
    <w:rsid w:val="00E6749B"/>
  </w:style>
  <w:style w:type="paragraph" w:customStyle="1" w:styleId="B7535DBAE829467E944C5E1718F5D319">
    <w:name w:val="B7535DBAE829467E944C5E1718F5D319"/>
    <w:rsid w:val="00E6749B"/>
  </w:style>
  <w:style w:type="paragraph" w:customStyle="1" w:styleId="9FBB65666114492AA85ACA58BD4CFC42">
    <w:name w:val="9FBB65666114492AA85ACA58BD4CFC42"/>
    <w:rsid w:val="00E6749B"/>
  </w:style>
  <w:style w:type="paragraph" w:customStyle="1" w:styleId="004A0F0363654513B897771F88481F13">
    <w:name w:val="004A0F0363654513B897771F88481F13"/>
    <w:rsid w:val="00E6749B"/>
  </w:style>
  <w:style w:type="paragraph" w:customStyle="1" w:styleId="02FB71A69D1049AC81B92DE9013117AC">
    <w:name w:val="02FB71A69D1049AC81B92DE9013117AC"/>
    <w:rsid w:val="00E6749B"/>
  </w:style>
  <w:style w:type="paragraph" w:customStyle="1" w:styleId="623D4BC7511E497385B5A3790AC78EFB">
    <w:name w:val="623D4BC7511E497385B5A3790AC78EFB"/>
    <w:rsid w:val="00E6749B"/>
  </w:style>
  <w:style w:type="paragraph" w:customStyle="1" w:styleId="E5FFB51886A2406C8959CBB6885C32D2">
    <w:name w:val="E5FFB51886A2406C8959CBB6885C32D2"/>
    <w:rsid w:val="00E6749B"/>
  </w:style>
  <w:style w:type="paragraph" w:customStyle="1" w:styleId="202CB324BF7D4D8A9A1832280A3405AB">
    <w:name w:val="202CB324BF7D4D8A9A1832280A3405AB"/>
    <w:rsid w:val="00E6749B"/>
  </w:style>
  <w:style w:type="paragraph" w:customStyle="1" w:styleId="F0B52BA9927240C6B1305C28658608DC">
    <w:name w:val="F0B52BA9927240C6B1305C28658608DC"/>
    <w:rsid w:val="00E6749B"/>
  </w:style>
  <w:style w:type="paragraph" w:customStyle="1" w:styleId="17A61FC1C6B446F29AEDD2CCEFEC80F4">
    <w:name w:val="17A61FC1C6B446F29AEDD2CCEFEC80F4"/>
    <w:rsid w:val="00E6749B"/>
  </w:style>
  <w:style w:type="paragraph" w:customStyle="1" w:styleId="3C3F7EA06A4C46769AD5B19366D841E4">
    <w:name w:val="3C3F7EA06A4C46769AD5B19366D841E4"/>
    <w:rsid w:val="00E6749B"/>
  </w:style>
  <w:style w:type="paragraph" w:customStyle="1" w:styleId="231731A586224B87A958631EAF5D4E3B">
    <w:name w:val="231731A586224B87A958631EAF5D4E3B"/>
    <w:rsid w:val="00E6749B"/>
  </w:style>
  <w:style w:type="paragraph" w:customStyle="1" w:styleId="6CC570733CA445FD971F6D8C690A18B1">
    <w:name w:val="6CC570733CA445FD971F6D8C690A18B1"/>
    <w:rsid w:val="00E6749B"/>
  </w:style>
  <w:style w:type="paragraph" w:customStyle="1" w:styleId="81524BEBF01C414DB54E53B8A46F5192">
    <w:name w:val="81524BEBF01C414DB54E53B8A46F5192"/>
    <w:rsid w:val="00E6749B"/>
  </w:style>
  <w:style w:type="paragraph" w:customStyle="1" w:styleId="3A37EA47C9774E3F8B42DCB6B87036E1">
    <w:name w:val="3A37EA47C9774E3F8B42DCB6B87036E1"/>
    <w:rsid w:val="00E6749B"/>
  </w:style>
  <w:style w:type="paragraph" w:customStyle="1" w:styleId="E2C54B8F4F304E109A58E8079CB02F82">
    <w:name w:val="E2C54B8F4F304E109A58E8079CB02F82"/>
    <w:rsid w:val="00E6749B"/>
  </w:style>
  <w:style w:type="paragraph" w:customStyle="1" w:styleId="2F1DD99C62ED4583A60806F3A5928A91">
    <w:name w:val="2F1DD99C62ED4583A60806F3A5928A91"/>
    <w:rsid w:val="00E6749B"/>
  </w:style>
  <w:style w:type="paragraph" w:customStyle="1" w:styleId="7F16D482661C4894A92FC095554870BD">
    <w:name w:val="7F16D482661C4894A92FC095554870BD"/>
    <w:rsid w:val="00E6749B"/>
  </w:style>
  <w:style w:type="paragraph" w:customStyle="1" w:styleId="1EF2C96FC1B7406AA9B9361D2FD2FBE7">
    <w:name w:val="1EF2C96FC1B7406AA9B9361D2FD2FBE7"/>
    <w:rsid w:val="00E6749B"/>
  </w:style>
  <w:style w:type="paragraph" w:customStyle="1" w:styleId="1477FCFD18FE410D88B9FE8FE09DB66F">
    <w:name w:val="1477FCFD18FE410D88B9FE8FE09DB66F"/>
    <w:rsid w:val="00E6749B"/>
  </w:style>
  <w:style w:type="paragraph" w:customStyle="1" w:styleId="336EFA3AABC34D77B1F24029F90D0893">
    <w:name w:val="336EFA3AABC34D77B1F24029F90D0893"/>
    <w:rsid w:val="00E6749B"/>
  </w:style>
  <w:style w:type="paragraph" w:customStyle="1" w:styleId="EBC46F8BC2CA413B9FFF0B1F052DA339">
    <w:name w:val="EBC46F8BC2CA413B9FFF0B1F052DA339"/>
    <w:rsid w:val="00E6749B"/>
  </w:style>
  <w:style w:type="paragraph" w:customStyle="1" w:styleId="4BB88C8FD1CA46E9A2E872306FC17EB5">
    <w:name w:val="4BB88C8FD1CA46E9A2E872306FC17EB5"/>
    <w:rsid w:val="00E6749B"/>
  </w:style>
  <w:style w:type="paragraph" w:customStyle="1" w:styleId="EC722255A9324E03B09C761F84328A83">
    <w:name w:val="EC722255A9324E03B09C761F84328A83"/>
    <w:rsid w:val="00E6749B"/>
  </w:style>
  <w:style w:type="paragraph" w:customStyle="1" w:styleId="7F3D8DCE046E467AA6CFBDAB1FAF9487">
    <w:name w:val="7F3D8DCE046E467AA6CFBDAB1FAF9487"/>
    <w:rsid w:val="00E6749B"/>
  </w:style>
  <w:style w:type="paragraph" w:customStyle="1" w:styleId="0E2E02C96B734AB6BC3F3B4A5030C7D9">
    <w:name w:val="0E2E02C96B734AB6BC3F3B4A5030C7D9"/>
    <w:rsid w:val="00E6749B"/>
  </w:style>
  <w:style w:type="paragraph" w:customStyle="1" w:styleId="ACBEBBC03C4949DBBAEEBAD38BE656FD">
    <w:name w:val="ACBEBBC03C4949DBBAEEBAD38BE656FD"/>
    <w:rsid w:val="00E6749B"/>
  </w:style>
  <w:style w:type="paragraph" w:customStyle="1" w:styleId="BAE67FE86FF74C74AA4CB2680C28B93E">
    <w:name w:val="BAE67FE86FF74C74AA4CB2680C28B93E"/>
    <w:rsid w:val="00E6749B"/>
  </w:style>
  <w:style w:type="paragraph" w:customStyle="1" w:styleId="C7B62A3F406A4369A7B3717F1A075235">
    <w:name w:val="C7B62A3F406A4369A7B3717F1A075235"/>
    <w:rsid w:val="00E6749B"/>
  </w:style>
  <w:style w:type="paragraph" w:customStyle="1" w:styleId="9D2DF9AC531B460B8237276CF30F269E">
    <w:name w:val="9D2DF9AC531B460B8237276CF30F269E"/>
    <w:rsid w:val="00E6749B"/>
  </w:style>
  <w:style w:type="paragraph" w:customStyle="1" w:styleId="CD76748686CB49D99C010A80FDFE5198">
    <w:name w:val="CD76748686CB49D99C010A80FDFE5198"/>
    <w:rsid w:val="00E6749B"/>
  </w:style>
  <w:style w:type="paragraph" w:customStyle="1" w:styleId="DA91F2A329E24C59A1D4ED826B04B525">
    <w:name w:val="DA91F2A329E24C59A1D4ED826B04B525"/>
    <w:rsid w:val="00E6749B"/>
  </w:style>
  <w:style w:type="paragraph" w:customStyle="1" w:styleId="EEEE2FD9B4F140FA89D710B0EC27221C">
    <w:name w:val="EEEE2FD9B4F140FA89D710B0EC27221C"/>
    <w:rsid w:val="00E6749B"/>
  </w:style>
  <w:style w:type="paragraph" w:customStyle="1" w:styleId="C927AD95F09C4E37BE235C06C61F9B58">
    <w:name w:val="C927AD95F09C4E37BE235C06C61F9B58"/>
    <w:rsid w:val="00E6749B"/>
  </w:style>
  <w:style w:type="paragraph" w:customStyle="1" w:styleId="A6B798402A86446C83BF382C44D1C7FD">
    <w:name w:val="A6B798402A86446C83BF382C44D1C7FD"/>
    <w:rsid w:val="00E6749B"/>
  </w:style>
  <w:style w:type="paragraph" w:customStyle="1" w:styleId="DD63CBFEC51D436DB66E32E68F4FDC4F">
    <w:name w:val="DD63CBFEC51D436DB66E32E68F4FDC4F"/>
    <w:rsid w:val="00E6749B"/>
  </w:style>
  <w:style w:type="paragraph" w:customStyle="1" w:styleId="880D8529929943E7AEBEB862DE627590">
    <w:name w:val="880D8529929943E7AEBEB862DE627590"/>
    <w:rsid w:val="00E6749B"/>
  </w:style>
  <w:style w:type="paragraph" w:customStyle="1" w:styleId="2B90D492F70649D98E363E4009024510">
    <w:name w:val="2B90D492F70649D98E363E4009024510"/>
    <w:rsid w:val="00E6749B"/>
  </w:style>
  <w:style w:type="paragraph" w:customStyle="1" w:styleId="ABBCBC0E91164257A19D7DE2884D4B93">
    <w:name w:val="ABBCBC0E91164257A19D7DE2884D4B93"/>
    <w:rsid w:val="00E6749B"/>
  </w:style>
  <w:style w:type="paragraph" w:customStyle="1" w:styleId="78B34D9D15E94C2FA064D3B4E832971B">
    <w:name w:val="78B34D9D15E94C2FA064D3B4E832971B"/>
    <w:rsid w:val="00E6749B"/>
  </w:style>
  <w:style w:type="paragraph" w:customStyle="1" w:styleId="F96AF359F48F4951881F9EF009FAA389">
    <w:name w:val="F96AF359F48F4951881F9EF009FAA389"/>
    <w:rsid w:val="00E6749B"/>
  </w:style>
  <w:style w:type="paragraph" w:customStyle="1" w:styleId="4BABF1C1E943431CBAAECE118417C1E0">
    <w:name w:val="4BABF1C1E943431CBAAECE118417C1E0"/>
    <w:rsid w:val="00E6749B"/>
  </w:style>
  <w:style w:type="paragraph" w:customStyle="1" w:styleId="873291BB3744471A94960623C3BD681B">
    <w:name w:val="873291BB3744471A94960623C3BD681B"/>
    <w:rsid w:val="00E6749B"/>
  </w:style>
  <w:style w:type="paragraph" w:customStyle="1" w:styleId="F472BAD805EE4378AFB282AF53E43785">
    <w:name w:val="F472BAD805EE4378AFB282AF53E43785"/>
    <w:rsid w:val="00E6749B"/>
  </w:style>
  <w:style w:type="paragraph" w:customStyle="1" w:styleId="D826A79383B442D2BCB14FBE4A7C5F78">
    <w:name w:val="D826A79383B442D2BCB14FBE4A7C5F78"/>
    <w:rsid w:val="00E6749B"/>
  </w:style>
  <w:style w:type="paragraph" w:customStyle="1" w:styleId="38DA896576C04980A4422AA052664C68">
    <w:name w:val="38DA896576C04980A4422AA052664C68"/>
    <w:rsid w:val="00E6749B"/>
  </w:style>
  <w:style w:type="paragraph" w:customStyle="1" w:styleId="B913E80385B04EB0BCA5E3E0FE7F65CF">
    <w:name w:val="B913E80385B04EB0BCA5E3E0FE7F65CF"/>
    <w:rsid w:val="00E6749B"/>
  </w:style>
  <w:style w:type="paragraph" w:customStyle="1" w:styleId="CB59A7E60F594220A688C62AAB8878A6">
    <w:name w:val="CB59A7E60F594220A688C62AAB8878A6"/>
    <w:rsid w:val="00E6749B"/>
  </w:style>
  <w:style w:type="paragraph" w:customStyle="1" w:styleId="9ED8785FBC354D5F801F15BA4931B515">
    <w:name w:val="9ED8785FBC354D5F801F15BA4931B515"/>
    <w:rsid w:val="00E6749B"/>
  </w:style>
  <w:style w:type="paragraph" w:customStyle="1" w:styleId="2FD3F80C898C440097E4DAD5087C4978">
    <w:name w:val="2FD3F80C898C440097E4DAD5087C4978"/>
    <w:rsid w:val="00E6749B"/>
  </w:style>
  <w:style w:type="paragraph" w:customStyle="1" w:styleId="A76DCC44A1F24A8881AD6059540755B2">
    <w:name w:val="A76DCC44A1F24A8881AD6059540755B2"/>
    <w:rsid w:val="00E6749B"/>
  </w:style>
  <w:style w:type="paragraph" w:customStyle="1" w:styleId="CFCD2B01F0194D6491A43843859C1B0B">
    <w:name w:val="CFCD2B01F0194D6491A43843859C1B0B"/>
    <w:rsid w:val="00E6749B"/>
  </w:style>
  <w:style w:type="paragraph" w:customStyle="1" w:styleId="4C76C856861D40118414619B540ABC1A">
    <w:name w:val="4C76C856861D40118414619B540ABC1A"/>
    <w:rsid w:val="00E6749B"/>
  </w:style>
  <w:style w:type="paragraph" w:customStyle="1" w:styleId="926A0FA9AC70439AA19CDB1A4FCF6CF4">
    <w:name w:val="926A0FA9AC70439AA19CDB1A4FCF6CF4"/>
    <w:rsid w:val="00E6749B"/>
  </w:style>
  <w:style w:type="paragraph" w:customStyle="1" w:styleId="3CAD72689C1041198BC6EBDC326F1598">
    <w:name w:val="3CAD72689C1041198BC6EBDC326F1598"/>
    <w:rsid w:val="00E6749B"/>
  </w:style>
  <w:style w:type="paragraph" w:customStyle="1" w:styleId="8A1707A449B14E3ABF91C08F00FCAE5E">
    <w:name w:val="8A1707A449B14E3ABF91C08F00FCAE5E"/>
    <w:rsid w:val="00E6749B"/>
  </w:style>
  <w:style w:type="paragraph" w:customStyle="1" w:styleId="E227D5E8F8E14A8690CBCA0AD76A1902">
    <w:name w:val="E227D5E8F8E14A8690CBCA0AD76A1902"/>
    <w:rsid w:val="00E6749B"/>
  </w:style>
  <w:style w:type="paragraph" w:customStyle="1" w:styleId="9E03CD4D87124B84999B809357D1C5D5">
    <w:name w:val="9E03CD4D87124B84999B809357D1C5D5"/>
    <w:rsid w:val="00E6749B"/>
  </w:style>
  <w:style w:type="paragraph" w:customStyle="1" w:styleId="772933B46050456E941C91DC86F7F5A2">
    <w:name w:val="772933B46050456E941C91DC86F7F5A2"/>
    <w:rsid w:val="00E6749B"/>
  </w:style>
  <w:style w:type="paragraph" w:customStyle="1" w:styleId="D26FA0E797B24372965223FCD8F525F1">
    <w:name w:val="D26FA0E797B24372965223FCD8F525F1"/>
    <w:rsid w:val="00E6749B"/>
  </w:style>
  <w:style w:type="paragraph" w:customStyle="1" w:styleId="91B169580673482FB146AB09FB2197D3">
    <w:name w:val="91B169580673482FB146AB09FB2197D3"/>
    <w:rsid w:val="00E6749B"/>
  </w:style>
  <w:style w:type="paragraph" w:customStyle="1" w:styleId="4D50C8F584AC42A89D2150539A3D2846">
    <w:name w:val="4D50C8F584AC42A89D2150539A3D2846"/>
    <w:rsid w:val="00E6749B"/>
  </w:style>
  <w:style w:type="paragraph" w:customStyle="1" w:styleId="0DCD122BA83E4A3E8FBBB860F1532115">
    <w:name w:val="0DCD122BA83E4A3E8FBBB860F1532115"/>
    <w:rsid w:val="00E6749B"/>
  </w:style>
  <w:style w:type="paragraph" w:customStyle="1" w:styleId="857902DE97174C18B7D5947CB4C46AEB">
    <w:name w:val="857902DE97174C18B7D5947CB4C46AEB"/>
    <w:rsid w:val="00E6749B"/>
  </w:style>
  <w:style w:type="paragraph" w:customStyle="1" w:styleId="57660F71A0DA4AA098CABF5AB4048AFE">
    <w:name w:val="57660F71A0DA4AA098CABF5AB4048AFE"/>
    <w:rsid w:val="00E6749B"/>
  </w:style>
  <w:style w:type="paragraph" w:customStyle="1" w:styleId="544752E5D25041ECA503D0FA64062980">
    <w:name w:val="544752E5D25041ECA503D0FA64062980"/>
    <w:rsid w:val="00E6749B"/>
  </w:style>
  <w:style w:type="paragraph" w:customStyle="1" w:styleId="C5B79FDC5F78419C895AF2722865AA75">
    <w:name w:val="C5B79FDC5F78419C895AF2722865AA75"/>
    <w:rsid w:val="00E6749B"/>
  </w:style>
  <w:style w:type="paragraph" w:customStyle="1" w:styleId="FB62FA640EE0464D9DD5BE4ADD4F263E">
    <w:name w:val="FB62FA640EE0464D9DD5BE4ADD4F263E"/>
    <w:rsid w:val="00E6749B"/>
  </w:style>
  <w:style w:type="paragraph" w:customStyle="1" w:styleId="4D2013C12512414C9C5E9ADC9EC52EF9">
    <w:name w:val="4D2013C12512414C9C5E9ADC9EC52EF9"/>
    <w:rsid w:val="00E6749B"/>
  </w:style>
  <w:style w:type="paragraph" w:customStyle="1" w:styleId="E90B302BAD43459EB7BB1D8A96DB441F">
    <w:name w:val="E90B302BAD43459EB7BB1D8A96DB441F"/>
    <w:rsid w:val="00E6749B"/>
  </w:style>
  <w:style w:type="paragraph" w:customStyle="1" w:styleId="02B26EDB02374154B74BC83FB863EC6A">
    <w:name w:val="02B26EDB02374154B74BC83FB863EC6A"/>
    <w:rsid w:val="00E6749B"/>
  </w:style>
  <w:style w:type="paragraph" w:customStyle="1" w:styleId="D164189C4F154A9EB52CE358CA9047D5">
    <w:name w:val="D164189C4F154A9EB52CE358CA9047D5"/>
    <w:rsid w:val="00E6749B"/>
  </w:style>
  <w:style w:type="paragraph" w:customStyle="1" w:styleId="0015B43CAFE64F3EACCD3F786A9F24A8">
    <w:name w:val="0015B43CAFE64F3EACCD3F786A9F24A8"/>
    <w:rsid w:val="00E6749B"/>
  </w:style>
  <w:style w:type="paragraph" w:customStyle="1" w:styleId="16E4F2C3275946799624CE7B8C5A912B">
    <w:name w:val="16E4F2C3275946799624CE7B8C5A912B"/>
    <w:rsid w:val="00E6749B"/>
  </w:style>
  <w:style w:type="paragraph" w:customStyle="1" w:styleId="3B47020A4A5A4F2CBE2B971C3EE8C8D3">
    <w:name w:val="3B47020A4A5A4F2CBE2B971C3EE8C8D3"/>
    <w:rsid w:val="00E6749B"/>
  </w:style>
  <w:style w:type="paragraph" w:customStyle="1" w:styleId="BF97B471701C4C52B741D1FA67050B51">
    <w:name w:val="BF97B471701C4C52B741D1FA67050B51"/>
    <w:rsid w:val="00E6749B"/>
  </w:style>
  <w:style w:type="paragraph" w:customStyle="1" w:styleId="875D8D653476410B844442629486FEA1">
    <w:name w:val="875D8D653476410B844442629486FEA1"/>
    <w:rsid w:val="00E6749B"/>
  </w:style>
  <w:style w:type="paragraph" w:customStyle="1" w:styleId="253405EABCE7467EBFCA8DEFD6A6858E">
    <w:name w:val="253405EABCE7467EBFCA8DEFD6A6858E"/>
    <w:rsid w:val="00E6749B"/>
  </w:style>
  <w:style w:type="paragraph" w:customStyle="1" w:styleId="F89E8AFA080B49679C18E6511EC525A4">
    <w:name w:val="F89E8AFA080B49679C18E6511EC525A4"/>
    <w:rsid w:val="00E6749B"/>
  </w:style>
  <w:style w:type="paragraph" w:customStyle="1" w:styleId="DA4203FBAA1043B7A1596A1B68AA3535">
    <w:name w:val="DA4203FBAA1043B7A1596A1B68AA3535"/>
    <w:rsid w:val="00E6749B"/>
  </w:style>
  <w:style w:type="paragraph" w:customStyle="1" w:styleId="2A103C895EEC4E17885C4D77667D02A0">
    <w:name w:val="2A103C895EEC4E17885C4D77667D02A0"/>
    <w:rsid w:val="00E6749B"/>
  </w:style>
  <w:style w:type="paragraph" w:customStyle="1" w:styleId="53A3D611131B4AE7B39F03148CA1FE56">
    <w:name w:val="53A3D611131B4AE7B39F03148CA1FE56"/>
    <w:rsid w:val="00E6749B"/>
  </w:style>
  <w:style w:type="paragraph" w:customStyle="1" w:styleId="956C3B5BF4C043938BBC200AC6931272">
    <w:name w:val="956C3B5BF4C043938BBC200AC6931272"/>
    <w:rsid w:val="00E6749B"/>
  </w:style>
  <w:style w:type="paragraph" w:customStyle="1" w:styleId="DDF9E929840B40918F9475A5A50FFF12">
    <w:name w:val="DDF9E929840B40918F9475A5A50FFF12"/>
    <w:rsid w:val="00E6749B"/>
  </w:style>
  <w:style w:type="paragraph" w:customStyle="1" w:styleId="51A30D9FA913461E8EDD39DF399116F7">
    <w:name w:val="51A30D9FA913461E8EDD39DF399116F7"/>
    <w:rsid w:val="00E6749B"/>
  </w:style>
  <w:style w:type="paragraph" w:customStyle="1" w:styleId="FFED870AFF064F1AA99BBB107A19AB44">
    <w:name w:val="FFED870AFF064F1AA99BBB107A19AB44"/>
    <w:rsid w:val="00E6749B"/>
  </w:style>
  <w:style w:type="paragraph" w:customStyle="1" w:styleId="5B46D949734D489C97A37E555D76E47F">
    <w:name w:val="5B46D949734D489C97A37E555D76E47F"/>
    <w:rsid w:val="00E6749B"/>
  </w:style>
  <w:style w:type="paragraph" w:customStyle="1" w:styleId="ABA871FFA8C44936B42398FCC155B686">
    <w:name w:val="ABA871FFA8C44936B42398FCC155B686"/>
    <w:rsid w:val="00E6749B"/>
  </w:style>
  <w:style w:type="paragraph" w:customStyle="1" w:styleId="C35680D1445E46B9B8D7B6D292CF37EB">
    <w:name w:val="C35680D1445E46B9B8D7B6D292CF37EB"/>
    <w:rsid w:val="00E6749B"/>
  </w:style>
  <w:style w:type="paragraph" w:customStyle="1" w:styleId="1A4167B5BB0D44F69197A2B4D700AC4B">
    <w:name w:val="1A4167B5BB0D44F69197A2B4D700AC4B"/>
    <w:rsid w:val="00E6749B"/>
  </w:style>
  <w:style w:type="paragraph" w:customStyle="1" w:styleId="8DA198AADC7D4728AF8A35E672BDABEF">
    <w:name w:val="8DA198AADC7D4728AF8A35E672BDABEF"/>
    <w:rsid w:val="00E6749B"/>
  </w:style>
  <w:style w:type="paragraph" w:customStyle="1" w:styleId="FBB78207E8D04151BAAA3127C6A68CFD">
    <w:name w:val="FBB78207E8D04151BAAA3127C6A68CFD"/>
    <w:rsid w:val="00E6749B"/>
  </w:style>
  <w:style w:type="paragraph" w:customStyle="1" w:styleId="260CD611BFCC4823900D8DC7C1E02683">
    <w:name w:val="260CD611BFCC4823900D8DC7C1E02683"/>
    <w:rsid w:val="00E6749B"/>
  </w:style>
  <w:style w:type="paragraph" w:customStyle="1" w:styleId="344EE4DEC07B446D8D653EAC936B93E6">
    <w:name w:val="344EE4DEC07B446D8D653EAC936B93E6"/>
    <w:rsid w:val="00E6749B"/>
  </w:style>
  <w:style w:type="paragraph" w:customStyle="1" w:styleId="CA159E8C54E84D13908F8D31ACE8B6D2">
    <w:name w:val="CA159E8C54E84D13908F8D31ACE8B6D2"/>
    <w:rsid w:val="00E6749B"/>
  </w:style>
  <w:style w:type="paragraph" w:customStyle="1" w:styleId="AD0D0D47C9B64A6EA957EB50BCBF677F">
    <w:name w:val="AD0D0D47C9B64A6EA957EB50BCBF677F"/>
    <w:rsid w:val="00E6749B"/>
  </w:style>
  <w:style w:type="paragraph" w:customStyle="1" w:styleId="03D57BD2D32F481A9F8D31C5043E7F44">
    <w:name w:val="03D57BD2D32F481A9F8D31C5043E7F44"/>
    <w:rsid w:val="00E6749B"/>
  </w:style>
  <w:style w:type="paragraph" w:customStyle="1" w:styleId="6DF4664877E14327816DA6642D5C2F34">
    <w:name w:val="6DF4664877E14327816DA6642D5C2F34"/>
    <w:rsid w:val="00E6749B"/>
  </w:style>
  <w:style w:type="paragraph" w:customStyle="1" w:styleId="48DEFFC8FE0342B793A2CEFE51C093E0">
    <w:name w:val="48DEFFC8FE0342B793A2CEFE51C093E0"/>
    <w:rsid w:val="00E6749B"/>
  </w:style>
  <w:style w:type="paragraph" w:customStyle="1" w:styleId="D357DB289FD74E4F9BC7A3DC6674EC2A">
    <w:name w:val="D357DB289FD74E4F9BC7A3DC6674EC2A"/>
    <w:rsid w:val="00E6749B"/>
  </w:style>
  <w:style w:type="paragraph" w:customStyle="1" w:styleId="71B14B6AC7CE4B1B8D12D3E282772589">
    <w:name w:val="71B14B6AC7CE4B1B8D12D3E282772589"/>
    <w:rsid w:val="00E6749B"/>
  </w:style>
  <w:style w:type="paragraph" w:customStyle="1" w:styleId="3F0EC5F88D894742951165C44B2E6E27">
    <w:name w:val="3F0EC5F88D894742951165C44B2E6E27"/>
    <w:rsid w:val="00E6749B"/>
  </w:style>
  <w:style w:type="paragraph" w:customStyle="1" w:styleId="20B9E410D04C4B1B983488F4D22C8655">
    <w:name w:val="20B9E410D04C4B1B983488F4D22C8655"/>
    <w:rsid w:val="00E6749B"/>
  </w:style>
  <w:style w:type="paragraph" w:customStyle="1" w:styleId="460A7AE048384055AC7284D56EFCE91A">
    <w:name w:val="460A7AE048384055AC7284D56EFCE91A"/>
    <w:rsid w:val="00E6749B"/>
  </w:style>
  <w:style w:type="paragraph" w:customStyle="1" w:styleId="991F2908C21048BB83D23D8A8B015FD3">
    <w:name w:val="991F2908C21048BB83D23D8A8B015FD3"/>
    <w:rsid w:val="00E6749B"/>
  </w:style>
  <w:style w:type="paragraph" w:customStyle="1" w:styleId="C0F41ADABE9B44F8A4538176B94EF875">
    <w:name w:val="C0F41ADABE9B44F8A4538176B94EF875"/>
    <w:rsid w:val="00E6749B"/>
  </w:style>
  <w:style w:type="paragraph" w:customStyle="1" w:styleId="4252DF09DF034ECCB2CAFE9975AA3F81">
    <w:name w:val="4252DF09DF034ECCB2CAFE9975AA3F81"/>
    <w:rsid w:val="00E6749B"/>
  </w:style>
  <w:style w:type="paragraph" w:customStyle="1" w:styleId="F291A68EAF6A483F980497E929F4C6A5">
    <w:name w:val="F291A68EAF6A483F980497E929F4C6A5"/>
    <w:rsid w:val="00E6749B"/>
  </w:style>
  <w:style w:type="paragraph" w:customStyle="1" w:styleId="53403132C7414EEABEC45A3248B5176F">
    <w:name w:val="53403132C7414EEABEC45A3248B5176F"/>
    <w:rsid w:val="00E6749B"/>
  </w:style>
  <w:style w:type="paragraph" w:customStyle="1" w:styleId="13BF9F326D7C4615BE579D9497295F54">
    <w:name w:val="13BF9F326D7C4615BE579D9497295F54"/>
    <w:rsid w:val="00E6749B"/>
  </w:style>
  <w:style w:type="paragraph" w:customStyle="1" w:styleId="1CE51F893B314493BA6826404F4A1F3E">
    <w:name w:val="1CE51F893B314493BA6826404F4A1F3E"/>
    <w:rsid w:val="00E6749B"/>
  </w:style>
  <w:style w:type="paragraph" w:customStyle="1" w:styleId="82971C7C50784BB6A054F37246079495">
    <w:name w:val="82971C7C50784BB6A054F37246079495"/>
    <w:rsid w:val="00E6749B"/>
  </w:style>
  <w:style w:type="paragraph" w:customStyle="1" w:styleId="D8C5838A11C34E398CA422F7AD5C142D">
    <w:name w:val="D8C5838A11C34E398CA422F7AD5C142D"/>
    <w:rsid w:val="00E6749B"/>
  </w:style>
  <w:style w:type="paragraph" w:customStyle="1" w:styleId="AEA5F31EFBD9444488389E64E7A28473">
    <w:name w:val="AEA5F31EFBD9444488389E64E7A28473"/>
    <w:rsid w:val="00E6749B"/>
  </w:style>
  <w:style w:type="paragraph" w:customStyle="1" w:styleId="AA3D1B50795544029884D82D2A567BC9">
    <w:name w:val="AA3D1B50795544029884D82D2A567BC9"/>
    <w:rsid w:val="00E6749B"/>
  </w:style>
  <w:style w:type="paragraph" w:customStyle="1" w:styleId="B816B78CD8A145468BE7E21F79733403">
    <w:name w:val="B816B78CD8A145468BE7E21F79733403"/>
    <w:rsid w:val="00E6749B"/>
  </w:style>
  <w:style w:type="paragraph" w:customStyle="1" w:styleId="59C2E68E11DF477DA78C930B2E5F09D1">
    <w:name w:val="59C2E68E11DF477DA78C930B2E5F09D1"/>
    <w:rsid w:val="00E6749B"/>
  </w:style>
  <w:style w:type="paragraph" w:customStyle="1" w:styleId="71FE6CA1B92D4B8ABD9F09A06E1249C3">
    <w:name w:val="71FE6CA1B92D4B8ABD9F09A06E1249C3"/>
    <w:rsid w:val="00E6749B"/>
  </w:style>
  <w:style w:type="paragraph" w:customStyle="1" w:styleId="BA4300BD4A8B4442BDD07717B6F670DF">
    <w:name w:val="BA4300BD4A8B4442BDD07717B6F670DF"/>
    <w:rsid w:val="00E6749B"/>
  </w:style>
  <w:style w:type="paragraph" w:customStyle="1" w:styleId="7A66DFC440F0462D876A670453F8F1E3">
    <w:name w:val="7A66DFC440F0462D876A670453F8F1E3"/>
    <w:rsid w:val="00E6749B"/>
  </w:style>
  <w:style w:type="paragraph" w:customStyle="1" w:styleId="A06C672AE9B04C39BD5C3776A267AD82">
    <w:name w:val="A06C672AE9B04C39BD5C3776A267AD82"/>
    <w:rsid w:val="00E6749B"/>
  </w:style>
  <w:style w:type="paragraph" w:customStyle="1" w:styleId="8536244606AD4AC9B2A176127A6D24D0">
    <w:name w:val="8536244606AD4AC9B2A176127A6D24D0"/>
    <w:rsid w:val="00E6749B"/>
  </w:style>
  <w:style w:type="paragraph" w:customStyle="1" w:styleId="09816992B1474F40BF93565D0CE93F37">
    <w:name w:val="09816992B1474F40BF93565D0CE93F37"/>
    <w:rsid w:val="00E6749B"/>
  </w:style>
  <w:style w:type="paragraph" w:customStyle="1" w:styleId="2FB61E16B4FC4D1A98B43302F0A66775">
    <w:name w:val="2FB61E16B4FC4D1A98B43302F0A66775"/>
    <w:rsid w:val="00E6749B"/>
  </w:style>
  <w:style w:type="paragraph" w:customStyle="1" w:styleId="77029FA54B774C24BAD8C9AF3D1A6198">
    <w:name w:val="77029FA54B774C24BAD8C9AF3D1A6198"/>
    <w:rsid w:val="00E6749B"/>
  </w:style>
  <w:style w:type="paragraph" w:customStyle="1" w:styleId="31F790999C6F47F7A576C14AA7427C42">
    <w:name w:val="31F790999C6F47F7A576C14AA7427C42"/>
    <w:rsid w:val="00E6749B"/>
  </w:style>
  <w:style w:type="paragraph" w:customStyle="1" w:styleId="0573A1FFF7814CF7A737462FA0AA79F0">
    <w:name w:val="0573A1FFF7814CF7A737462FA0AA79F0"/>
    <w:rsid w:val="00E6749B"/>
  </w:style>
  <w:style w:type="paragraph" w:customStyle="1" w:styleId="0C5929881D154355B08F43119EA127E2">
    <w:name w:val="0C5929881D154355B08F43119EA127E2"/>
    <w:rsid w:val="00E6749B"/>
  </w:style>
  <w:style w:type="paragraph" w:customStyle="1" w:styleId="9FA0C7193AFF48E19BA99881C115FD34">
    <w:name w:val="9FA0C7193AFF48E19BA99881C115FD34"/>
    <w:rsid w:val="00E6749B"/>
  </w:style>
  <w:style w:type="paragraph" w:customStyle="1" w:styleId="D8DDB0A5099842409BD94091B813EAB3">
    <w:name w:val="D8DDB0A5099842409BD94091B813EAB3"/>
    <w:rsid w:val="00E6749B"/>
  </w:style>
  <w:style w:type="paragraph" w:customStyle="1" w:styleId="6F006BA793A342E7AE64C91DE5E1D2D5">
    <w:name w:val="6F006BA793A342E7AE64C91DE5E1D2D5"/>
    <w:rsid w:val="00E6749B"/>
  </w:style>
  <w:style w:type="paragraph" w:customStyle="1" w:styleId="673F2EFD97684D6095168A696FC07D82">
    <w:name w:val="673F2EFD97684D6095168A696FC07D82"/>
    <w:rsid w:val="00E6749B"/>
  </w:style>
  <w:style w:type="paragraph" w:customStyle="1" w:styleId="C0F50823C34047F89ADABBB7338234BF">
    <w:name w:val="C0F50823C34047F89ADABBB7338234BF"/>
    <w:rsid w:val="00E6749B"/>
  </w:style>
  <w:style w:type="paragraph" w:customStyle="1" w:styleId="144357D84D234684BB8555B3E18710DC">
    <w:name w:val="144357D84D234684BB8555B3E18710DC"/>
    <w:rsid w:val="00E6749B"/>
  </w:style>
  <w:style w:type="paragraph" w:customStyle="1" w:styleId="F9ABD9429EAD422A94D5472F33627C3E">
    <w:name w:val="F9ABD9429EAD422A94D5472F33627C3E"/>
    <w:rsid w:val="00E6749B"/>
  </w:style>
  <w:style w:type="paragraph" w:customStyle="1" w:styleId="283A892A40DB42C781769D4E982212F4">
    <w:name w:val="283A892A40DB42C781769D4E982212F4"/>
    <w:rsid w:val="00E6749B"/>
  </w:style>
  <w:style w:type="paragraph" w:customStyle="1" w:styleId="F635CDBA056A4EA7BA4F514F99A33DF0">
    <w:name w:val="F635CDBA056A4EA7BA4F514F99A33DF0"/>
    <w:rsid w:val="00E6749B"/>
  </w:style>
  <w:style w:type="paragraph" w:customStyle="1" w:styleId="A51695583D864759B216D71D26537F06">
    <w:name w:val="A51695583D864759B216D71D26537F06"/>
    <w:rsid w:val="00E6749B"/>
  </w:style>
  <w:style w:type="paragraph" w:customStyle="1" w:styleId="664CE146CCCD4534B8B68B76F522A4B1">
    <w:name w:val="664CE146CCCD4534B8B68B76F522A4B1"/>
    <w:rsid w:val="00E6749B"/>
  </w:style>
  <w:style w:type="paragraph" w:customStyle="1" w:styleId="C907FBF87D0A479EBC2C8F85D0D2CD0E">
    <w:name w:val="C907FBF87D0A479EBC2C8F85D0D2CD0E"/>
    <w:rsid w:val="00E6749B"/>
  </w:style>
  <w:style w:type="paragraph" w:customStyle="1" w:styleId="6CB92A1E0D84427CA2A9A65AEAC1E4CE">
    <w:name w:val="6CB92A1E0D84427CA2A9A65AEAC1E4CE"/>
    <w:rsid w:val="00E6749B"/>
  </w:style>
  <w:style w:type="paragraph" w:customStyle="1" w:styleId="E801DDA803564971913A7A157E3C8A2C">
    <w:name w:val="E801DDA803564971913A7A157E3C8A2C"/>
    <w:rsid w:val="00E6749B"/>
  </w:style>
  <w:style w:type="paragraph" w:customStyle="1" w:styleId="6A0B5F1099D249CC98B057D58797609B">
    <w:name w:val="6A0B5F1099D249CC98B057D58797609B"/>
    <w:rsid w:val="00E6749B"/>
  </w:style>
  <w:style w:type="paragraph" w:customStyle="1" w:styleId="48EC07509BC44CDFBE9BA3234C662AC3">
    <w:name w:val="48EC07509BC44CDFBE9BA3234C662AC3"/>
    <w:rsid w:val="00E6749B"/>
  </w:style>
  <w:style w:type="paragraph" w:customStyle="1" w:styleId="602143984BCE47908996EC2916C90378">
    <w:name w:val="602143984BCE47908996EC2916C90378"/>
    <w:rsid w:val="00E6749B"/>
  </w:style>
  <w:style w:type="paragraph" w:customStyle="1" w:styleId="18E60391AFDC4672A2C7175038AA07B9">
    <w:name w:val="18E60391AFDC4672A2C7175038AA07B9"/>
    <w:rsid w:val="00E6749B"/>
  </w:style>
  <w:style w:type="paragraph" w:customStyle="1" w:styleId="0F52A064EDA04FEA93259556E5F05D28">
    <w:name w:val="0F52A064EDA04FEA93259556E5F05D28"/>
    <w:rsid w:val="00E6749B"/>
  </w:style>
  <w:style w:type="paragraph" w:customStyle="1" w:styleId="CD248CCF0100488CADEBC3CF574B6172">
    <w:name w:val="CD248CCF0100488CADEBC3CF574B6172"/>
    <w:rsid w:val="00E6749B"/>
  </w:style>
  <w:style w:type="paragraph" w:customStyle="1" w:styleId="54B9A7C2B43141AC8CDB165EC5D45A28">
    <w:name w:val="54B9A7C2B43141AC8CDB165EC5D45A28"/>
    <w:rsid w:val="00E6749B"/>
  </w:style>
  <w:style w:type="paragraph" w:customStyle="1" w:styleId="B4FF74BD5E4141CA8E3BF3E82BA20E48">
    <w:name w:val="B4FF74BD5E4141CA8E3BF3E82BA20E48"/>
    <w:rsid w:val="00E6749B"/>
  </w:style>
  <w:style w:type="paragraph" w:customStyle="1" w:styleId="1508E0319FEB4DCC85BA42144A3F060D">
    <w:name w:val="1508E0319FEB4DCC85BA42144A3F060D"/>
    <w:rsid w:val="00E6749B"/>
  </w:style>
  <w:style w:type="paragraph" w:customStyle="1" w:styleId="C03049FA910946FA8C0C9803CD25D253">
    <w:name w:val="C03049FA910946FA8C0C9803CD25D253"/>
    <w:rsid w:val="00E6749B"/>
  </w:style>
  <w:style w:type="paragraph" w:customStyle="1" w:styleId="E2B6394F75E14E41B3221438ED88273F">
    <w:name w:val="E2B6394F75E14E41B3221438ED88273F"/>
    <w:rsid w:val="00E6749B"/>
  </w:style>
  <w:style w:type="paragraph" w:customStyle="1" w:styleId="E6E7D2E43F224322AB214EF3DBE52C03">
    <w:name w:val="E6E7D2E43F224322AB214EF3DBE52C03"/>
    <w:rsid w:val="00E6749B"/>
  </w:style>
  <w:style w:type="paragraph" w:customStyle="1" w:styleId="9074C2EC343442B29EFDE9C5E0E7A775">
    <w:name w:val="9074C2EC343442B29EFDE9C5E0E7A775"/>
    <w:rsid w:val="00E6749B"/>
  </w:style>
  <w:style w:type="paragraph" w:customStyle="1" w:styleId="E1F925528EF649BB9A72CE3BEB24E474">
    <w:name w:val="E1F925528EF649BB9A72CE3BEB24E474"/>
    <w:rsid w:val="00E6749B"/>
  </w:style>
  <w:style w:type="paragraph" w:customStyle="1" w:styleId="21DB31427B3E4543B7F3911B4C4520B5">
    <w:name w:val="21DB31427B3E4543B7F3911B4C4520B5"/>
    <w:rsid w:val="00E6749B"/>
  </w:style>
  <w:style w:type="paragraph" w:customStyle="1" w:styleId="FC487CBEE45649CC9888A8E73F935663">
    <w:name w:val="FC487CBEE45649CC9888A8E73F935663"/>
    <w:rsid w:val="00E6749B"/>
  </w:style>
  <w:style w:type="paragraph" w:customStyle="1" w:styleId="0134CBD13A614CE98EB11F97ECB67719">
    <w:name w:val="0134CBD13A614CE98EB11F97ECB67719"/>
    <w:rsid w:val="00E6749B"/>
  </w:style>
  <w:style w:type="paragraph" w:customStyle="1" w:styleId="0A1B8E283A144B7D964538B941F450E7">
    <w:name w:val="0A1B8E283A144B7D964538B941F450E7"/>
    <w:rsid w:val="00E6749B"/>
  </w:style>
  <w:style w:type="paragraph" w:customStyle="1" w:styleId="369938D407174D618D1BF9D68F9C3BB2">
    <w:name w:val="369938D407174D618D1BF9D68F9C3BB2"/>
    <w:rsid w:val="00E6749B"/>
  </w:style>
  <w:style w:type="paragraph" w:customStyle="1" w:styleId="1BFB5B3542244156BC7022899E3EC387">
    <w:name w:val="1BFB5B3542244156BC7022899E3EC387"/>
    <w:rsid w:val="00E6749B"/>
  </w:style>
  <w:style w:type="paragraph" w:customStyle="1" w:styleId="31C27DBE9C7E4A53A019127229C6A95A">
    <w:name w:val="31C27DBE9C7E4A53A019127229C6A95A"/>
    <w:rsid w:val="00E6749B"/>
  </w:style>
  <w:style w:type="paragraph" w:customStyle="1" w:styleId="BFDB1EA35E084A86BA76882C21949C2A">
    <w:name w:val="BFDB1EA35E084A86BA76882C21949C2A"/>
    <w:rsid w:val="00E6749B"/>
  </w:style>
  <w:style w:type="paragraph" w:customStyle="1" w:styleId="5E4166BA56FA4D6481A132302CAF5958">
    <w:name w:val="5E4166BA56FA4D6481A132302CAF5958"/>
    <w:rsid w:val="00E6749B"/>
  </w:style>
  <w:style w:type="paragraph" w:customStyle="1" w:styleId="0FE1768E09ED4241B78EFF9741B59BD9">
    <w:name w:val="0FE1768E09ED4241B78EFF9741B59BD9"/>
    <w:rsid w:val="00E6749B"/>
  </w:style>
  <w:style w:type="paragraph" w:customStyle="1" w:styleId="EC984B72BF5346D898E0C21C57671D3F">
    <w:name w:val="EC984B72BF5346D898E0C21C57671D3F"/>
    <w:rsid w:val="00E6749B"/>
  </w:style>
  <w:style w:type="paragraph" w:customStyle="1" w:styleId="BF6CB2CA0A064E48AC43DB5B0BED1F45">
    <w:name w:val="BF6CB2CA0A064E48AC43DB5B0BED1F45"/>
    <w:rsid w:val="00E6749B"/>
  </w:style>
  <w:style w:type="paragraph" w:customStyle="1" w:styleId="68B993F39BFC4B8CAEA35A172F099E50">
    <w:name w:val="68B993F39BFC4B8CAEA35A172F099E50"/>
    <w:rsid w:val="00E6749B"/>
  </w:style>
  <w:style w:type="paragraph" w:customStyle="1" w:styleId="DD859A06618546CDB1E4CC69A09A698B">
    <w:name w:val="DD859A06618546CDB1E4CC69A09A698B"/>
    <w:rsid w:val="00E6749B"/>
  </w:style>
  <w:style w:type="paragraph" w:customStyle="1" w:styleId="DD60E96980EE486A8AD041391469725E">
    <w:name w:val="DD60E96980EE486A8AD041391469725E"/>
    <w:rsid w:val="00E6749B"/>
  </w:style>
  <w:style w:type="paragraph" w:customStyle="1" w:styleId="34C94AC45D8C469A96506A0C9617B06C">
    <w:name w:val="34C94AC45D8C469A96506A0C9617B06C"/>
    <w:rsid w:val="00E6749B"/>
  </w:style>
  <w:style w:type="paragraph" w:customStyle="1" w:styleId="699E64611D36484DA8EC24AD4BD93EFB">
    <w:name w:val="699E64611D36484DA8EC24AD4BD93EFB"/>
    <w:rsid w:val="00E6749B"/>
  </w:style>
  <w:style w:type="paragraph" w:customStyle="1" w:styleId="7BF8DCC460034C808FBF60014DA93FF9">
    <w:name w:val="7BF8DCC460034C808FBF60014DA93FF9"/>
    <w:rsid w:val="00E6749B"/>
  </w:style>
  <w:style w:type="paragraph" w:customStyle="1" w:styleId="7A0D43D9EDDF4E20B0252889B0EA3BD4">
    <w:name w:val="7A0D43D9EDDF4E20B0252889B0EA3BD4"/>
    <w:rsid w:val="00E6749B"/>
  </w:style>
  <w:style w:type="paragraph" w:customStyle="1" w:styleId="007B8E5F5F0D4B31BD08B3A014C14632">
    <w:name w:val="007B8E5F5F0D4B31BD08B3A014C14632"/>
    <w:rsid w:val="00E6749B"/>
  </w:style>
  <w:style w:type="paragraph" w:customStyle="1" w:styleId="D6551533D7D341BFAE4805BF3F96FA11">
    <w:name w:val="D6551533D7D341BFAE4805BF3F96FA11"/>
    <w:rsid w:val="00E6749B"/>
  </w:style>
  <w:style w:type="paragraph" w:customStyle="1" w:styleId="FC4B950881CA44768E0FCB19B368504A">
    <w:name w:val="FC4B950881CA44768E0FCB19B368504A"/>
    <w:rsid w:val="00E6749B"/>
  </w:style>
  <w:style w:type="paragraph" w:customStyle="1" w:styleId="7C4EBD9BEDE64C1D86A96F470AFF1DDD">
    <w:name w:val="7C4EBD9BEDE64C1D86A96F470AFF1DDD"/>
    <w:rsid w:val="00E6749B"/>
  </w:style>
  <w:style w:type="paragraph" w:customStyle="1" w:styleId="5D2B836B877F4F36ACB7D6D726213996">
    <w:name w:val="5D2B836B877F4F36ACB7D6D726213996"/>
    <w:rsid w:val="00E6749B"/>
  </w:style>
  <w:style w:type="paragraph" w:customStyle="1" w:styleId="822BDEE6CF73442D8B7CFFC48219450C">
    <w:name w:val="822BDEE6CF73442D8B7CFFC48219450C"/>
    <w:rsid w:val="00E6749B"/>
  </w:style>
  <w:style w:type="paragraph" w:customStyle="1" w:styleId="F4073648AE88474E95B4406E051429A0">
    <w:name w:val="F4073648AE88474E95B4406E051429A0"/>
    <w:rsid w:val="00E6749B"/>
  </w:style>
  <w:style w:type="paragraph" w:customStyle="1" w:styleId="E74386C2551B438F95FF91F249B42215">
    <w:name w:val="E74386C2551B438F95FF91F249B42215"/>
    <w:rsid w:val="00E6749B"/>
  </w:style>
  <w:style w:type="paragraph" w:customStyle="1" w:styleId="70E2D0F12BFD4E39A67A8754B8BE3736">
    <w:name w:val="70E2D0F12BFD4E39A67A8754B8BE3736"/>
    <w:rsid w:val="00E6749B"/>
  </w:style>
  <w:style w:type="paragraph" w:customStyle="1" w:styleId="2B1AA103CCDB4A87BF95868B9576A514">
    <w:name w:val="2B1AA103CCDB4A87BF95868B9576A514"/>
    <w:rsid w:val="00E6749B"/>
  </w:style>
  <w:style w:type="paragraph" w:customStyle="1" w:styleId="17015FC0EF23479783D52D039349DDD1">
    <w:name w:val="17015FC0EF23479783D52D039349DDD1"/>
    <w:rsid w:val="00E6749B"/>
  </w:style>
  <w:style w:type="paragraph" w:customStyle="1" w:styleId="789B9060893549DDA897EECB6B84B2B6">
    <w:name w:val="789B9060893549DDA897EECB6B84B2B6"/>
    <w:rsid w:val="00E6749B"/>
  </w:style>
  <w:style w:type="paragraph" w:customStyle="1" w:styleId="19CC9F4AB238481BA27C411C5BD9D717">
    <w:name w:val="19CC9F4AB238481BA27C411C5BD9D717"/>
    <w:rsid w:val="00E6749B"/>
  </w:style>
  <w:style w:type="paragraph" w:customStyle="1" w:styleId="CEA080FB48904FCDBD8DF0B6A305D958">
    <w:name w:val="CEA080FB48904FCDBD8DF0B6A305D958"/>
    <w:rsid w:val="00E6749B"/>
  </w:style>
  <w:style w:type="paragraph" w:customStyle="1" w:styleId="7A860429C03642349D1197A3A79D8542">
    <w:name w:val="7A860429C03642349D1197A3A79D8542"/>
    <w:rsid w:val="00E6749B"/>
  </w:style>
  <w:style w:type="paragraph" w:customStyle="1" w:styleId="B06F99EFACB3479492B3619E1354FBA4">
    <w:name w:val="B06F99EFACB3479492B3619E1354FBA4"/>
    <w:rsid w:val="00E6749B"/>
  </w:style>
  <w:style w:type="paragraph" w:customStyle="1" w:styleId="92CE6C50FA174FFD949252E4D6B45E29">
    <w:name w:val="92CE6C50FA174FFD949252E4D6B45E29"/>
    <w:rsid w:val="00E6749B"/>
  </w:style>
  <w:style w:type="paragraph" w:customStyle="1" w:styleId="7CBDDD79B5154A5D8CF24CFA4C228BC2">
    <w:name w:val="7CBDDD79B5154A5D8CF24CFA4C228BC2"/>
    <w:rsid w:val="00E6749B"/>
  </w:style>
  <w:style w:type="paragraph" w:customStyle="1" w:styleId="C20F79FFEA6748888E5F93E98524C5CF">
    <w:name w:val="C20F79FFEA6748888E5F93E98524C5CF"/>
    <w:rsid w:val="00E6749B"/>
  </w:style>
  <w:style w:type="paragraph" w:customStyle="1" w:styleId="B47A5802484A401AAC1CE645B4446943">
    <w:name w:val="B47A5802484A401AAC1CE645B4446943"/>
    <w:rsid w:val="00E6749B"/>
  </w:style>
  <w:style w:type="paragraph" w:customStyle="1" w:styleId="3A306B07C73844789E554C61693E2977">
    <w:name w:val="3A306B07C73844789E554C61693E2977"/>
    <w:rsid w:val="00E6749B"/>
  </w:style>
  <w:style w:type="paragraph" w:customStyle="1" w:styleId="3BBC08471B73499DB24E81E4A433B7F5">
    <w:name w:val="3BBC08471B73499DB24E81E4A433B7F5"/>
    <w:rsid w:val="00E6749B"/>
  </w:style>
  <w:style w:type="paragraph" w:customStyle="1" w:styleId="3043A9B612CB435EA725C17F5B5F6EA4">
    <w:name w:val="3043A9B612CB435EA725C17F5B5F6EA4"/>
    <w:rsid w:val="00E6749B"/>
  </w:style>
  <w:style w:type="paragraph" w:customStyle="1" w:styleId="1ED11D0F496644C6BDFF524F6A031166">
    <w:name w:val="1ED11D0F496644C6BDFF524F6A031166"/>
    <w:rsid w:val="00E6749B"/>
  </w:style>
  <w:style w:type="paragraph" w:customStyle="1" w:styleId="79DFBBAE31DF48069647AE575AC21B0A">
    <w:name w:val="79DFBBAE31DF48069647AE575AC21B0A"/>
    <w:rsid w:val="00E6749B"/>
  </w:style>
  <w:style w:type="paragraph" w:customStyle="1" w:styleId="671FB8FAC9CC41A88BA747792DC76B03">
    <w:name w:val="671FB8FAC9CC41A88BA747792DC76B03"/>
    <w:rsid w:val="00E6749B"/>
  </w:style>
  <w:style w:type="paragraph" w:customStyle="1" w:styleId="9E0A157D227E478692D6B1968732B607">
    <w:name w:val="9E0A157D227E478692D6B1968732B607"/>
    <w:rsid w:val="00E6749B"/>
  </w:style>
  <w:style w:type="paragraph" w:customStyle="1" w:styleId="03D4282DAB6A4BE083EBA39759801AEA">
    <w:name w:val="03D4282DAB6A4BE083EBA39759801AEA"/>
    <w:rsid w:val="00E6749B"/>
  </w:style>
  <w:style w:type="paragraph" w:customStyle="1" w:styleId="C18D2FBA9D5E41C5810198FA07B1C0DD">
    <w:name w:val="C18D2FBA9D5E41C5810198FA07B1C0DD"/>
    <w:rsid w:val="00E6749B"/>
  </w:style>
  <w:style w:type="paragraph" w:customStyle="1" w:styleId="A75EB24A07A24D4E8819A5AB82F8FC3B">
    <w:name w:val="A75EB24A07A24D4E8819A5AB82F8FC3B"/>
    <w:rsid w:val="00E6749B"/>
  </w:style>
  <w:style w:type="paragraph" w:customStyle="1" w:styleId="C661C6B625D74F048B676B089AC9A41D">
    <w:name w:val="C661C6B625D74F048B676B089AC9A41D"/>
    <w:rsid w:val="00E6749B"/>
  </w:style>
  <w:style w:type="paragraph" w:customStyle="1" w:styleId="903596B7D6B048A29FA55B559BF1007E">
    <w:name w:val="903596B7D6B048A29FA55B559BF1007E"/>
    <w:rsid w:val="00E6749B"/>
  </w:style>
  <w:style w:type="paragraph" w:customStyle="1" w:styleId="FB303106862546CA9DCF1F227145B714">
    <w:name w:val="FB303106862546CA9DCF1F227145B714"/>
    <w:rsid w:val="00E6749B"/>
  </w:style>
  <w:style w:type="paragraph" w:customStyle="1" w:styleId="DE5C218314634B20BFC926888DED1511">
    <w:name w:val="DE5C218314634B20BFC926888DED1511"/>
    <w:rsid w:val="00E6749B"/>
  </w:style>
  <w:style w:type="paragraph" w:customStyle="1" w:styleId="D46CB1F183FF4B8396DC04E6F4778A35">
    <w:name w:val="D46CB1F183FF4B8396DC04E6F4778A35"/>
    <w:rsid w:val="00E6749B"/>
  </w:style>
  <w:style w:type="paragraph" w:customStyle="1" w:styleId="D91EA57A78364C13AEFD68E7F2F91489">
    <w:name w:val="D91EA57A78364C13AEFD68E7F2F91489"/>
    <w:rsid w:val="00E6749B"/>
  </w:style>
  <w:style w:type="paragraph" w:customStyle="1" w:styleId="4E78579AEAB642E68C1C9CCCEAE1B3EB">
    <w:name w:val="4E78579AEAB642E68C1C9CCCEAE1B3EB"/>
    <w:rsid w:val="00E6749B"/>
  </w:style>
  <w:style w:type="paragraph" w:customStyle="1" w:styleId="1939CC526AAB405292AE76712CC882E1">
    <w:name w:val="1939CC526AAB405292AE76712CC882E1"/>
    <w:rsid w:val="00E6749B"/>
  </w:style>
  <w:style w:type="paragraph" w:customStyle="1" w:styleId="7F50F5F2954348C6A70AB85ACA204985">
    <w:name w:val="7F50F5F2954348C6A70AB85ACA204985"/>
    <w:rsid w:val="00E6749B"/>
  </w:style>
  <w:style w:type="paragraph" w:customStyle="1" w:styleId="11897C9E71F94F2390C56F058FA09058">
    <w:name w:val="11897C9E71F94F2390C56F058FA09058"/>
    <w:rsid w:val="00E6749B"/>
  </w:style>
  <w:style w:type="paragraph" w:customStyle="1" w:styleId="0317C683DCA0460582FB5B3A5A440738">
    <w:name w:val="0317C683DCA0460582FB5B3A5A440738"/>
    <w:rsid w:val="00E6749B"/>
  </w:style>
  <w:style w:type="paragraph" w:customStyle="1" w:styleId="96F1E788EAC8457DA54420F7DCECF08C">
    <w:name w:val="96F1E788EAC8457DA54420F7DCECF08C"/>
    <w:rsid w:val="00E6749B"/>
  </w:style>
  <w:style w:type="paragraph" w:customStyle="1" w:styleId="F68DDEA3F6A440ADBF51BC49739F6AAB">
    <w:name w:val="F68DDEA3F6A440ADBF51BC49739F6AAB"/>
    <w:rsid w:val="00E6749B"/>
  </w:style>
  <w:style w:type="paragraph" w:customStyle="1" w:styleId="632B09DC188A42508465A3FAE97E7490">
    <w:name w:val="632B09DC188A42508465A3FAE97E7490"/>
    <w:rsid w:val="00E6749B"/>
  </w:style>
  <w:style w:type="paragraph" w:customStyle="1" w:styleId="449EFAB3CFFA4EB0923F21D5B8E4C653">
    <w:name w:val="449EFAB3CFFA4EB0923F21D5B8E4C653"/>
    <w:rsid w:val="00E6749B"/>
  </w:style>
  <w:style w:type="paragraph" w:customStyle="1" w:styleId="BFF89502785E463C84C36EB3F36B4247">
    <w:name w:val="BFF89502785E463C84C36EB3F36B4247"/>
    <w:rsid w:val="00E6749B"/>
  </w:style>
  <w:style w:type="paragraph" w:customStyle="1" w:styleId="ADE0E1CBCC9340068677553BF46F8478">
    <w:name w:val="ADE0E1CBCC9340068677553BF46F8478"/>
    <w:rsid w:val="00E6749B"/>
  </w:style>
  <w:style w:type="paragraph" w:customStyle="1" w:styleId="BB24EEC2C5314D2884E554D4587CD094">
    <w:name w:val="BB24EEC2C5314D2884E554D4587CD094"/>
    <w:rsid w:val="00E6749B"/>
  </w:style>
  <w:style w:type="paragraph" w:customStyle="1" w:styleId="1D1A4AAD92604D899013EEE646ADF436">
    <w:name w:val="1D1A4AAD92604D899013EEE646ADF436"/>
    <w:rsid w:val="00E6749B"/>
  </w:style>
  <w:style w:type="paragraph" w:customStyle="1" w:styleId="5D8EDFDF8F1045BEA4A4153DFC7033F0">
    <w:name w:val="5D8EDFDF8F1045BEA4A4153DFC7033F0"/>
    <w:rsid w:val="00E6749B"/>
  </w:style>
  <w:style w:type="paragraph" w:customStyle="1" w:styleId="21CC40540EB34D4A9E5DF51C3C0B7964">
    <w:name w:val="21CC40540EB34D4A9E5DF51C3C0B7964"/>
    <w:rsid w:val="00E6749B"/>
  </w:style>
  <w:style w:type="paragraph" w:customStyle="1" w:styleId="93136112756E44A19B534A72A6EDFCFA">
    <w:name w:val="93136112756E44A19B534A72A6EDFCFA"/>
    <w:rsid w:val="00E6749B"/>
  </w:style>
  <w:style w:type="paragraph" w:customStyle="1" w:styleId="2C891AEB0B4147B28C361406936ABBAB">
    <w:name w:val="2C891AEB0B4147B28C361406936ABBAB"/>
    <w:rsid w:val="00E6749B"/>
  </w:style>
  <w:style w:type="paragraph" w:customStyle="1" w:styleId="41E186AB1BEA4C6590080DAE38787BD5">
    <w:name w:val="41E186AB1BEA4C6590080DAE38787BD5"/>
    <w:rsid w:val="00E6749B"/>
  </w:style>
  <w:style w:type="paragraph" w:customStyle="1" w:styleId="339A8332525D4348B228D3F121045079">
    <w:name w:val="339A8332525D4348B228D3F121045079"/>
    <w:rsid w:val="00E6749B"/>
  </w:style>
  <w:style w:type="paragraph" w:customStyle="1" w:styleId="1EEDE0CE7C614DA8B6EB86DD91549B0A">
    <w:name w:val="1EEDE0CE7C614DA8B6EB86DD91549B0A"/>
    <w:rsid w:val="00E6749B"/>
  </w:style>
  <w:style w:type="paragraph" w:customStyle="1" w:styleId="7E3C476BCAE343A09C119E49DD3E7EF3">
    <w:name w:val="7E3C476BCAE343A09C119E49DD3E7EF3"/>
    <w:rsid w:val="00E6749B"/>
  </w:style>
  <w:style w:type="paragraph" w:customStyle="1" w:styleId="CAA5244A1002483890FA9AA1240BC062">
    <w:name w:val="CAA5244A1002483890FA9AA1240BC062"/>
    <w:rsid w:val="00E6749B"/>
  </w:style>
  <w:style w:type="paragraph" w:customStyle="1" w:styleId="1CAC8D1BA61D4DFE9F8B537993BBABC3">
    <w:name w:val="1CAC8D1BA61D4DFE9F8B537993BBABC3"/>
    <w:rsid w:val="00E6749B"/>
  </w:style>
  <w:style w:type="paragraph" w:customStyle="1" w:styleId="5B1D64F539A44239935CD78FE4C67BD4">
    <w:name w:val="5B1D64F539A44239935CD78FE4C67BD4"/>
    <w:rsid w:val="00E6749B"/>
  </w:style>
  <w:style w:type="paragraph" w:customStyle="1" w:styleId="488213D18B0C4C1BBB8BDEF444342AF5">
    <w:name w:val="488213D18B0C4C1BBB8BDEF444342AF5"/>
    <w:rsid w:val="00E6749B"/>
  </w:style>
  <w:style w:type="paragraph" w:customStyle="1" w:styleId="F10E99D4E7E1471C8D3826A26E432893">
    <w:name w:val="F10E99D4E7E1471C8D3826A26E432893"/>
    <w:rsid w:val="00E6749B"/>
  </w:style>
  <w:style w:type="paragraph" w:customStyle="1" w:styleId="292E8C8CFC504DE089C9C7627FB509C7">
    <w:name w:val="292E8C8CFC504DE089C9C7627FB509C7"/>
    <w:rsid w:val="00E6749B"/>
  </w:style>
  <w:style w:type="paragraph" w:customStyle="1" w:styleId="212CF302BE094DACB3D37FD2698AC5DD">
    <w:name w:val="212CF302BE094DACB3D37FD2698AC5DD"/>
    <w:rsid w:val="00E6749B"/>
  </w:style>
  <w:style w:type="paragraph" w:customStyle="1" w:styleId="A9E756A24CB54B5183EF88D0FCD95D28">
    <w:name w:val="A9E756A24CB54B5183EF88D0FCD95D28"/>
    <w:rsid w:val="00E6749B"/>
  </w:style>
  <w:style w:type="paragraph" w:customStyle="1" w:styleId="FB008912A65645B49C0E9807854FFBE7">
    <w:name w:val="FB008912A65645B49C0E9807854FFBE7"/>
    <w:rsid w:val="00E6749B"/>
  </w:style>
  <w:style w:type="paragraph" w:customStyle="1" w:styleId="267FA48CB74A4D80BC14D616C557D020">
    <w:name w:val="267FA48CB74A4D80BC14D616C557D020"/>
    <w:rsid w:val="00E6749B"/>
  </w:style>
  <w:style w:type="paragraph" w:customStyle="1" w:styleId="E0E2EFD4064642F6BB4B0DB19688A4AA">
    <w:name w:val="E0E2EFD4064642F6BB4B0DB19688A4AA"/>
    <w:rsid w:val="00E6749B"/>
  </w:style>
  <w:style w:type="paragraph" w:customStyle="1" w:styleId="ED5E82688A4D483AB7FA4CF5750F9284">
    <w:name w:val="ED5E82688A4D483AB7FA4CF5750F9284"/>
    <w:rsid w:val="00E6749B"/>
  </w:style>
  <w:style w:type="paragraph" w:customStyle="1" w:styleId="5157AEB252E745018C3FB49BB7913087">
    <w:name w:val="5157AEB252E745018C3FB49BB7913087"/>
    <w:rsid w:val="00E6749B"/>
  </w:style>
  <w:style w:type="paragraph" w:customStyle="1" w:styleId="83DD474133D640438CD407DBB5C65793">
    <w:name w:val="83DD474133D640438CD407DBB5C65793"/>
    <w:rsid w:val="00E6749B"/>
  </w:style>
  <w:style w:type="paragraph" w:customStyle="1" w:styleId="C97DFB3E63884515B3736963C8F1F0C3">
    <w:name w:val="C97DFB3E63884515B3736963C8F1F0C3"/>
    <w:rsid w:val="00E6749B"/>
  </w:style>
  <w:style w:type="paragraph" w:customStyle="1" w:styleId="0470691025204C979C70158C935537D9">
    <w:name w:val="0470691025204C979C70158C935537D9"/>
    <w:rsid w:val="00E6749B"/>
  </w:style>
  <w:style w:type="paragraph" w:customStyle="1" w:styleId="BB66E3F4D4E04A6FB8595A63B0569910">
    <w:name w:val="BB66E3F4D4E04A6FB8595A63B0569910"/>
    <w:rsid w:val="00E6749B"/>
  </w:style>
  <w:style w:type="paragraph" w:customStyle="1" w:styleId="F6A914610EB5403CB1013E73C7EFAC7D">
    <w:name w:val="F6A914610EB5403CB1013E73C7EFAC7D"/>
    <w:rsid w:val="00E6749B"/>
  </w:style>
  <w:style w:type="paragraph" w:customStyle="1" w:styleId="74CA8A6D9D0048049B414F9BA5B1A488">
    <w:name w:val="74CA8A6D9D0048049B414F9BA5B1A488"/>
    <w:rsid w:val="00E6749B"/>
  </w:style>
  <w:style w:type="paragraph" w:customStyle="1" w:styleId="BFCCEA9F51094AF6887BD0B56B3EE3BE">
    <w:name w:val="BFCCEA9F51094AF6887BD0B56B3EE3BE"/>
    <w:rsid w:val="00E6749B"/>
  </w:style>
  <w:style w:type="paragraph" w:customStyle="1" w:styleId="1A7C6EA184FC4B1C9DADFED86496A2B7">
    <w:name w:val="1A7C6EA184FC4B1C9DADFED86496A2B7"/>
    <w:rsid w:val="00E6749B"/>
  </w:style>
  <w:style w:type="paragraph" w:customStyle="1" w:styleId="37B866BC43F04EE29C4C63ECA8AF41B8">
    <w:name w:val="37B866BC43F04EE29C4C63ECA8AF41B8"/>
    <w:rsid w:val="00E6749B"/>
  </w:style>
  <w:style w:type="paragraph" w:customStyle="1" w:styleId="EED95C140EF34C1EB08A25DBF1CF24B2">
    <w:name w:val="EED95C140EF34C1EB08A25DBF1CF24B2"/>
    <w:rsid w:val="00E6749B"/>
  </w:style>
  <w:style w:type="paragraph" w:customStyle="1" w:styleId="69010AABF33D4E84B355945CD8222C8A">
    <w:name w:val="69010AABF33D4E84B355945CD8222C8A"/>
    <w:rsid w:val="00E6749B"/>
  </w:style>
  <w:style w:type="paragraph" w:customStyle="1" w:styleId="DE42AE000C274544885608615E1AA29E">
    <w:name w:val="DE42AE000C274544885608615E1AA29E"/>
    <w:rsid w:val="00E6749B"/>
  </w:style>
  <w:style w:type="paragraph" w:customStyle="1" w:styleId="FCC531ED281E45F195766D70D6DEDCB2">
    <w:name w:val="FCC531ED281E45F195766D70D6DEDCB2"/>
    <w:rsid w:val="00E6749B"/>
  </w:style>
  <w:style w:type="paragraph" w:customStyle="1" w:styleId="28F5D494487543C9BC305470BB1AE3A8">
    <w:name w:val="28F5D494487543C9BC305470BB1AE3A8"/>
    <w:rsid w:val="00E6749B"/>
  </w:style>
  <w:style w:type="paragraph" w:customStyle="1" w:styleId="33B25D0BBB5E48AB9A823FE5DCD19C83">
    <w:name w:val="33B25D0BBB5E48AB9A823FE5DCD19C83"/>
    <w:rsid w:val="00E6749B"/>
  </w:style>
  <w:style w:type="paragraph" w:customStyle="1" w:styleId="5D2EAA4701BC407F8AE1B5730A47C57F">
    <w:name w:val="5D2EAA4701BC407F8AE1B5730A47C57F"/>
    <w:rsid w:val="00E6749B"/>
  </w:style>
  <w:style w:type="paragraph" w:customStyle="1" w:styleId="29434CB7D9D14F8489EFF77CD6538FE3">
    <w:name w:val="29434CB7D9D14F8489EFF77CD6538FE3"/>
    <w:rsid w:val="00E6749B"/>
  </w:style>
  <w:style w:type="paragraph" w:customStyle="1" w:styleId="35EA578B090249EBB944CE0C85CFDA29">
    <w:name w:val="35EA578B090249EBB944CE0C85CFDA29"/>
    <w:rsid w:val="00E6749B"/>
  </w:style>
  <w:style w:type="paragraph" w:customStyle="1" w:styleId="D12FDEA0B9FD4748B7B284340692BBC7">
    <w:name w:val="D12FDEA0B9FD4748B7B284340692BBC7"/>
    <w:rsid w:val="00E6749B"/>
  </w:style>
  <w:style w:type="paragraph" w:customStyle="1" w:styleId="A49E1E1A90FD4B7F8FA1815086F01904">
    <w:name w:val="A49E1E1A90FD4B7F8FA1815086F01904"/>
    <w:rsid w:val="00E6749B"/>
  </w:style>
  <w:style w:type="paragraph" w:customStyle="1" w:styleId="5CB15473DBE3444288346D93D9F3B0D7">
    <w:name w:val="5CB15473DBE3444288346D93D9F3B0D7"/>
    <w:rsid w:val="00E6749B"/>
  </w:style>
  <w:style w:type="paragraph" w:customStyle="1" w:styleId="DA9B58DE305444ABA7A6665C144F75C1">
    <w:name w:val="DA9B58DE305444ABA7A6665C144F75C1"/>
    <w:rsid w:val="00E6749B"/>
  </w:style>
  <w:style w:type="paragraph" w:customStyle="1" w:styleId="BCD325F58B034CEF9DB96C89C4D3E493">
    <w:name w:val="BCD325F58B034CEF9DB96C89C4D3E493"/>
    <w:rsid w:val="00E6749B"/>
  </w:style>
  <w:style w:type="paragraph" w:customStyle="1" w:styleId="C7A80CF17B1C4D4FBEEC0C5E605BA4FE">
    <w:name w:val="C7A80CF17B1C4D4FBEEC0C5E605BA4FE"/>
    <w:rsid w:val="00E6749B"/>
  </w:style>
  <w:style w:type="paragraph" w:customStyle="1" w:styleId="CDAAB02A1F4F47E0A0666BD6C084A49E">
    <w:name w:val="CDAAB02A1F4F47E0A0666BD6C084A49E"/>
    <w:rsid w:val="00E6749B"/>
  </w:style>
  <w:style w:type="paragraph" w:customStyle="1" w:styleId="A2B667E1596C431AA9BC436B41096CA4">
    <w:name w:val="A2B667E1596C431AA9BC436B41096CA4"/>
    <w:rsid w:val="00E6749B"/>
  </w:style>
  <w:style w:type="paragraph" w:customStyle="1" w:styleId="2C31F9B2D3F04C458F51C452C428DD93">
    <w:name w:val="2C31F9B2D3F04C458F51C452C428DD93"/>
    <w:rsid w:val="00E6749B"/>
  </w:style>
  <w:style w:type="paragraph" w:customStyle="1" w:styleId="9EA711D7C4824E70B6CA7EC89B002B6D">
    <w:name w:val="9EA711D7C4824E70B6CA7EC89B002B6D"/>
    <w:rsid w:val="00E6749B"/>
  </w:style>
  <w:style w:type="paragraph" w:customStyle="1" w:styleId="4BA1CDF2BF1E47759C6E1259D01EC2DF">
    <w:name w:val="4BA1CDF2BF1E47759C6E1259D01EC2DF"/>
    <w:rsid w:val="00E6749B"/>
  </w:style>
  <w:style w:type="paragraph" w:customStyle="1" w:styleId="5B7C45B1CB3A4928BC498C12260CE0B1">
    <w:name w:val="5B7C45B1CB3A4928BC498C12260CE0B1"/>
    <w:rsid w:val="00E6749B"/>
  </w:style>
  <w:style w:type="paragraph" w:customStyle="1" w:styleId="6E23B026ED954B7A95BCD16445E9DEF8">
    <w:name w:val="6E23B026ED954B7A95BCD16445E9DEF8"/>
    <w:rsid w:val="00E6749B"/>
  </w:style>
  <w:style w:type="paragraph" w:customStyle="1" w:styleId="E7E7A88F46974D8796E3E3577B3872A0">
    <w:name w:val="E7E7A88F46974D8796E3E3577B3872A0"/>
    <w:rsid w:val="00E6749B"/>
  </w:style>
  <w:style w:type="paragraph" w:customStyle="1" w:styleId="63E1E980A9CE455D9DBBA8CB5A0213E5">
    <w:name w:val="63E1E980A9CE455D9DBBA8CB5A0213E5"/>
    <w:rsid w:val="00E6749B"/>
  </w:style>
  <w:style w:type="paragraph" w:customStyle="1" w:styleId="D992C84FBAA14E8F9BB952AE0F0DE151">
    <w:name w:val="D992C84FBAA14E8F9BB952AE0F0DE151"/>
    <w:rsid w:val="00E6749B"/>
  </w:style>
  <w:style w:type="paragraph" w:customStyle="1" w:styleId="FE5379687A294968BD7782A39A3D400E">
    <w:name w:val="FE5379687A294968BD7782A39A3D400E"/>
    <w:rsid w:val="00E6749B"/>
  </w:style>
  <w:style w:type="paragraph" w:customStyle="1" w:styleId="771AC2EA724548F5B3A44A46D3C1A10E">
    <w:name w:val="771AC2EA724548F5B3A44A46D3C1A10E"/>
    <w:rsid w:val="00E6749B"/>
  </w:style>
  <w:style w:type="paragraph" w:customStyle="1" w:styleId="BFF1AEBDA79749D5823DC1DBC10673FC">
    <w:name w:val="BFF1AEBDA79749D5823DC1DBC10673FC"/>
    <w:rsid w:val="00E6749B"/>
  </w:style>
  <w:style w:type="paragraph" w:customStyle="1" w:styleId="EE24188E3E2C4CC8B0CFF62837C4310F">
    <w:name w:val="EE24188E3E2C4CC8B0CFF62837C4310F"/>
    <w:rsid w:val="00E6749B"/>
  </w:style>
  <w:style w:type="paragraph" w:customStyle="1" w:styleId="A133653E5F52429DB6ACB52C16940B42">
    <w:name w:val="A133653E5F52429DB6ACB52C16940B42"/>
    <w:rsid w:val="00E6749B"/>
  </w:style>
  <w:style w:type="paragraph" w:customStyle="1" w:styleId="DF27C67A10E34160B8EAD36F9AFA1582">
    <w:name w:val="DF27C67A10E34160B8EAD36F9AFA1582"/>
    <w:rsid w:val="00E6749B"/>
  </w:style>
  <w:style w:type="paragraph" w:customStyle="1" w:styleId="5A36196475A6464D88348BDB025A08D2">
    <w:name w:val="5A36196475A6464D88348BDB025A08D2"/>
    <w:rsid w:val="00E6749B"/>
  </w:style>
  <w:style w:type="paragraph" w:customStyle="1" w:styleId="78E1B82EF0AB47F598ECB5A90A62EC66">
    <w:name w:val="78E1B82EF0AB47F598ECB5A90A62EC66"/>
    <w:rsid w:val="00E6749B"/>
  </w:style>
  <w:style w:type="paragraph" w:customStyle="1" w:styleId="7C668A79D4A5400B9677B3265B3A5F29">
    <w:name w:val="7C668A79D4A5400B9677B3265B3A5F29"/>
    <w:rsid w:val="00E6749B"/>
  </w:style>
  <w:style w:type="paragraph" w:customStyle="1" w:styleId="69ACD9ECEE36420F93481321F6A958F0">
    <w:name w:val="69ACD9ECEE36420F93481321F6A958F0"/>
    <w:rsid w:val="00E6749B"/>
  </w:style>
  <w:style w:type="paragraph" w:customStyle="1" w:styleId="8088FBB0C9F84BD187DB3D19EFD79EBF">
    <w:name w:val="8088FBB0C9F84BD187DB3D19EFD79EBF"/>
    <w:rsid w:val="00E6749B"/>
  </w:style>
  <w:style w:type="paragraph" w:customStyle="1" w:styleId="B94BFEDCBE5347AF86978BFF53A98CCD">
    <w:name w:val="B94BFEDCBE5347AF86978BFF53A98CCD"/>
    <w:rsid w:val="00E6749B"/>
  </w:style>
  <w:style w:type="paragraph" w:customStyle="1" w:styleId="0A823F5C44CE43BDADB74A62365B937E">
    <w:name w:val="0A823F5C44CE43BDADB74A62365B937E"/>
    <w:rsid w:val="00E6749B"/>
  </w:style>
  <w:style w:type="paragraph" w:customStyle="1" w:styleId="99CEAF5D3ACF4CADA046CFECCA1C3F2E">
    <w:name w:val="99CEAF5D3ACF4CADA046CFECCA1C3F2E"/>
    <w:rsid w:val="00E6749B"/>
  </w:style>
  <w:style w:type="paragraph" w:customStyle="1" w:styleId="FFAAB630293444BD97810DF70F9CB44A">
    <w:name w:val="FFAAB630293444BD97810DF70F9CB44A"/>
    <w:rsid w:val="00E6749B"/>
  </w:style>
  <w:style w:type="paragraph" w:customStyle="1" w:styleId="0A1629F70DC34CE1AA17FC6DECCF8DF9">
    <w:name w:val="0A1629F70DC34CE1AA17FC6DECCF8DF9"/>
    <w:rsid w:val="00E6749B"/>
  </w:style>
  <w:style w:type="paragraph" w:customStyle="1" w:styleId="75E6B48A7047415292D56EB5D5668F11">
    <w:name w:val="75E6B48A7047415292D56EB5D5668F11"/>
    <w:rsid w:val="00E6749B"/>
  </w:style>
  <w:style w:type="paragraph" w:customStyle="1" w:styleId="0AA8A575B6C04770A57DD0F1B657A99D">
    <w:name w:val="0AA8A575B6C04770A57DD0F1B657A99D"/>
    <w:rsid w:val="00E6749B"/>
  </w:style>
  <w:style w:type="paragraph" w:customStyle="1" w:styleId="2E40C504F8F94CF08A53F4EC8AEAE2E7">
    <w:name w:val="2E40C504F8F94CF08A53F4EC8AEAE2E7"/>
    <w:rsid w:val="00E6749B"/>
  </w:style>
  <w:style w:type="paragraph" w:customStyle="1" w:styleId="B65A41183D9647F69117D394D6F49E19">
    <w:name w:val="B65A41183D9647F69117D394D6F49E19"/>
    <w:rsid w:val="00E6749B"/>
  </w:style>
  <w:style w:type="paragraph" w:customStyle="1" w:styleId="B33EF43EB2F14D61A4231E9D598CC7C4">
    <w:name w:val="B33EF43EB2F14D61A4231E9D598CC7C4"/>
    <w:rsid w:val="00E6749B"/>
  </w:style>
  <w:style w:type="paragraph" w:customStyle="1" w:styleId="F2BA89C1459C4C9092BE8C1E79C1B37E">
    <w:name w:val="F2BA89C1459C4C9092BE8C1E79C1B37E"/>
    <w:rsid w:val="00E6749B"/>
  </w:style>
  <w:style w:type="paragraph" w:customStyle="1" w:styleId="2E9830D67F404816819BF03EEDEE472A">
    <w:name w:val="2E9830D67F404816819BF03EEDEE472A"/>
    <w:rsid w:val="00E6749B"/>
  </w:style>
  <w:style w:type="paragraph" w:customStyle="1" w:styleId="0E97239340EB40F5880238F3E9AC1BD2">
    <w:name w:val="0E97239340EB40F5880238F3E9AC1BD2"/>
    <w:rsid w:val="00E6749B"/>
  </w:style>
  <w:style w:type="paragraph" w:customStyle="1" w:styleId="40A17E2F2B884DF5B6ABEA6B2FC0ED5E">
    <w:name w:val="40A17E2F2B884DF5B6ABEA6B2FC0ED5E"/>
    <w:rsid w:val="00E6749B"/>
  </w:style>
  <w:style w:type="paragraph" w:customStyle="1" w:styleId="1755AF89EFFD445C9EF96C2F9F659938">
    <w:name w:val="1755AF89EFFD445C9EF96C2F9F659938"/>
    <w:rsid w:val="00E6749B"/>
  </w:style>
  <w:style w:type="paragraph" w:customStyle="1" w:styleId="F60F9E79F1044E39BFBBDF250570CA5A">
    <w:name w:val="F60F9E79F1044E39BFBBDF250570CA5A"/>
    <w:rsid w:val="00E6749B"/>
  </w:style>
  <w:style w:type="paragraph" w:customStyle="1" w:styleId="ECF601D7C0E1405197020B68B645131B">
    <w:name w:val="ECF601D7C0E1405197020B68B645131B"/>
    <w:rsid w:val="00E6749B"/>
  </w:style>
  <w:style w:type="paragraph" w:customStyle="1" w:styleId="932E228CC2764AC8A8142136CF5D08A4">
    <w:name w:val="932E228CC2764AC8A8142136CF5D08A4"/>
    <w:rsid w:val="00E6749B"/>
  </w:style>
  <w:style w:type="paragraph" w:customStyle="1" w:styleId="28D02D49AEB54162B5650C4B1B3289CE">
    <w:name w:val="28D02D49AEB54162B5650C4B1B3289CE"/>
    <w:rsid w:val="00E6749B"/>
  </w:style>
  <w:style w:type="paragraph" w:customStyle="1" w:styleId="7E98DDCC643D4F28A4753B9DA0F13028">
    <w:name w:val="7E98DDCC643D4F28A4753B9DA0F13028"/>
    <w:rsid w:val="00E6749B"/>
  </w:style>
  <w:style w:type="paragraph" w:customStyle="1" w:styleId="D29E4D4A415D4E9AA15C03926098F3C7">
    <w:name w:val="D29E4D4A415D4E9AA15C03926098F3C7"/>
    <w:rsid w:val="00E6749B"/>
  </w:style>
  <w:style w:type="paragraph" w:customStyle="1" w:styleId="48F77D4E9BCD418FB226E4FD937F8F08">
    <w:name w:val="48F77D4E9BCD418FB226E4FD937F8F08"/>
    <w:rsid w:val="00E6749B"/>
  </w:style>
  <w:style w:type="paragraph" w:customStyle="1" w:styleId="78BA69CAFDCA4C47AA62B9213105759E">
    <w:name w:val="78BA69CAFDCA4C47AA62B9213105759E"/>
    <w:rsid w:val="00E6749B"/>
  </w:style>
  <w:style w:type="paragraph" w:customStyle="1" w:styleId="FAE68E3B834343718354D9C2E1CD7041">
    <w:name w:val="FAE68E3B834343718354D9C2E1CD7041"/>
    <w:rsid w:val="00E6749B"/>
  </w:style>
  <w:style w:type="paragraph" w:customStyle="1" w:styleId="1B8EEECAC0F34FAA959CF8F9402142C5">
    <w:name w:val="1B8EEECAC0F34FAA959CF8F9402142C5"/>
    <w:rsid w:val="00E6749B"/>
  </w:style>
  <w:style w:type="paragraph" w:customStyle="1" w:styleId="B86EDFFDF6CD485B80311DE2FFAD03D5">
    <w:name w:val="B86EDFFDF6CD485B80311DE2FFAD03D5"/>
    <w:rsid w:val="00E6749B"/>
  </w:style>
  <w:style w:type="paragraph" w:customStyle="1" w:styleId="E642C8534E134E56B13AD704AB836CC6">
    <w:name w:val="E642C8534E134E56B13AD704AB836CC6"/>
    <w:rsid w:val="00E6749B"/>
  </w:style>
  <w:style w:type="paragraph" w:customStyle="1" w:styleId="D75F1645ACC249BEB3C00F67DA9A1693">
    <w:name w:val="D75F1645ACC249BEB3C00F67DA9A1693"/>
    <w:rsid w:val="00E6749B"/>
  </w:style>
  <w:style w:type="paragraph" w:customStyle="1" w:styleId="90B40D34CBE240269EC019BB975FAE83">
    <w:name w:val="90B40D34CBE240269EC019BB975FAE83"/>
    <w:rsid w:val="00E6749B"/>
  </w:style>
  <w:style w:type="paragraph" w:customStyle="1" w:styleId="8AB94AD77A2B40B188D0BD7DCA423FC8">
    <w:name w:val="8AB94AD77A2B40B188D0BD7DCA423FC8"/>
    <w:rsid w:val="00E6749B"/>
  </w:style>
  <w:style w:type="paragraph" w:customStyle="1" w:styleId="C2330ABA092F4555A34A3BFDE7D6D2E7">
    <w:name w:val="C2330ABA092F4555A34A3BFDE7D6D2E7"/>
    <w:rsid w:val="00E6749B"/>
  </w:style>
  <w:style w:type="paragraph" w:customStyle="1" w:styleId="FE7B82262AE2489689D40164E5C41007">
    <w:name w:val="FE7B82262AE2489689D40164E5C41007"/>
    <w:rsid w:val="00E6749B"/>
  </w:style>
  <w:style w:type="paragraph" w:customStyle="1" w:styleId="295AF3C3488A49A5B4D30640A505272B">
    <w:name w:val="295AF3C3488A49A5B4D30640A505272B"/>
    <w:rsid w:val="00E6749B"/>
  </w:style>
  <w:style w:type="paragraph" w:customStyle="1" w:styleId="69185AAA51B646909FA885596DEA5D5A">
    <w:name w:val="69185AAA51B646909FA885596DEA5D5A"/>
    <w:rsid w:val="00E6749B"/>
  </w:style>
  <w:style w:type="paragraph" w:customStyle="1" w:styleId="AA042D161E9C43BEBE2AD53E15CE42F2">
    <w:name w:val="AA042D161E9C43BEBE2AD53E15CE42F2"/>
    <w:rsid w:val="00E6749B"/>
  </w:style>
  <w:style w:type="paragraph" w:customStyle="1" w:styleId="333E9BE1757E44D08005EDFE60595588">
    <w:name w:val="333E9BE1757E44D08005EDFE60595588"/>
    <w:rsid w:val="00E6749B"/>
  </w:style>
  <w:style w:type="paragraph" w:customStyle="1" w:styleId="1EEFBE99B8A849D1A430F80933B32CDA">
    <w:name w:val="1EEFBE99B8A849D1A430F80933B32CDA"/>
    <w:rsid w:val="00E6749B"/>
  </w:style>
  <w:style w:type="paragraph" w:customStyle="1" w:styleId="44A95923090344B69A6B402055C4DDBE">
    <w:name w:val="44A95923090344B69A6B402055C4DDBE"/>
    <w:rsid w:val="00E6749B"/>
  </w:style>
  <w:style w:type="paragraph" w:customStyle="1" w:styleId="925A28F31C9442599DF5805C6DB7A6E6">
    <w:name w:val="925A28F31C9442599DF5805C6DB7A6E6"/>
    <w:rsid w:val="00E6749B"/>
  </w:style>
  <w:style w:type="paragraph" w:customStyle="1" w:styleId="4356684EE2F042888941198202FA683A">
    <w:name w:val="4356684EE2F042888941198202FA683A"/>
    <w:rsid w:val="00E6749B"/>
  </w:style>
  <w:style w:type="paragraph" w:customStyle="1" w:styleId="803DD5FFC35849408A5EF5D7120F5694">
    <w:name w:val="803DD5FFC35849408A5EF5D7120F5694"/>
    <w:rsid w:val="00E6749B"/>
  </w:style>
  <w:style w:type="paragraph" w:customStyle="1" w:styleId="A3E4FD859D2845C78FFBCC04CB6D323B">
    <w:name w:val="A3E4FD859D2845C78FFBCC04CB6D323B"/>
    <w:rsid w:val="00E6749B"/>
  </w:style>
  <w:style w:type="paragraph" w:customStyle="1" w:styleId="167BF50C5D734C9BAB392B440A5A5965">
    <w:name w:val="167BF50C5D734C9BAB392B440A5A5965"/>
    <w:rsid w:val="00E6749B"/>
  </w:style>
  <w:style w:type="paragraph" w:customStyle="1" w:styleId="8828F97868184832AC32C360EE066B34">
    <w:name w:val="8828F97868184832AC32C360EE066B34"/>
    <w:rsid w:val="00E6749B"/>
  </w:style>
  <w:style w:type="paragraph" w:customStyle="1" w:styleId="056B6F6E6EE04A118235DB87AAB9FCA5">
    <w:name w:val="056B6F6E6EE04A118235DB87AAB9FCA5"/>
    <w:rsid w:val="00E6749B"/>
  </w:style>
  <w:style w:type="paragraph" w:customStyle="1" w:styleId="022E5B7E48AA4250814D95D443DA70BB">
    <w:name w:val="022E5B7E48AA4250814D95D443DA70BB"/>
    <w:rsid w:val="00E6749B"/>
  </w:style>
  <w:style w:type="paragraph" w:customStyle="1" w:styleId="555E2AE49E7444BA921FC3BEA60C80EB">
    <w:name w:val="555E2AE49E7444BA921FC3BEA60C80EB"/>
    <w:rsid w:val="00E6749B"/>
  </w:style>
  <w:style w:type="paragraph" w:customStyle="1" w:styleId="622AC12DB51F4D3B95AD48DACCA7A6B0">
    <w:name w:val="622AC12DB51F4D3B95AD48DACCA7A6B0"/>
    <w:rsid w:val="00E6749B"/>
  </w:style>
  <w:style w:type="paragraph" w:customStyle="1" w:styleId="5F337886CCF2403E82CD369C043BBF19">
    <w:name w:val="5F337886CCF2403E82CD369C043BBF19"/>
    <w:rsid w:val="00E6749B"/>
  </w:style>
  <w:style w:type="paragraph" w:customStyle="1" w:styleId="7130D0BDF12840F0B818B84BF323C88C">
    <w:name w:val="7130D0BDF12840F0B818B84BF323C88C"/>
    <w:rsid w:val="00E6749B"/>
  </w:style>
  <w:style w:type="paragraph" w:customStyle="1" w:styleId="BCE69574C77F47E4AFF071B20DD6930D">
    <w:name w:val="BCE69574C77F47E4AFF071B20DD6930D"/>
    <w:rsid w:val="00E6749B"/>
  </w:style>
  <w:style w:type="paragraph" w:customStyle="1" w:styleId="4ED0A76753DD403AB6E536BFBA2BBC4B">
    <w:name w:val="4ED0A76753DD403AB6E536BFBA2BBC4B"/>
    <w:rsid w:val="00E6749B"/>
  </w:style>
  <w:style w:type="paragraph" w:customStyle="1" w:styleId="A28BBD9AAA194AF6A43A9F9108782E04">
    <w:name w:val="A28BBD9AAA194AF6A43A9F9108782E04"/>
    <w:rsid w:val="00E6749B"/>
  </w:style>
  <w:style w:type="paragraph" w:customStyle="1" w:styleId="2EE3E0AC25D2478B8D4E36ABB74BC7CA">
    <w:name w:val="2EE3E0AC25D2478B8D4E36ABB74BC7CA"/>
    <w:rsid w:val="00E6749B"/>
  </w:style>
  <w:style w:type="paragraph" w:customStyle="1" w:styleId="F58AF150B25F49D2932143326A437281">
    <w:name w:val="F58AF150B25F49D2932143326A437281"/>
    <w:rsid w:val="00E6749B"/>
  </w:style>
  <w:style w:type="paragraph" w:customStyle="1" w:styleId="7DA7130E023E4B3B9DF380CF6B28F428">
    <w:name w:val="7DA7130E023E4B3B9DF380CF6B28F428"/>
    <w:rsid w:val="00E6749B"/>
  </w:style>
  <w:style w:type="paragraph" w:customStyle="1" w:styleId="0FEC1D88C47E4D029627E73363B01063">
    <w:name w:val="0FEC1D88C47E4D029627E73363B01063"/>
    <w:rsid w:val="00E6749B"/>
  </w:style>
  <w:style w:type="paragraph" w:customStyle="1" w:styleId="D31C2B190E0D41C4A80932B18BCABAAF">
    <w:name w:val="D31C2B190E0D41C4A80932B18BCABAAF"/>
    <w:rsid w:val="00E6749B"/>
  </w:style>
  <w:style w:type="paragraph" w:customStyle="1" w:styleId="39C14A4E40BA4B3FAE3D8A8E7CAE65F2">
    <w:name w:val="39C14A4E40BA4B3FAE3D8A8E7CAE65F2"/>
    <w:rsid w:val="00E6749B"/>
  </w:style>
  <w:style w:type="paragraph" w:customStyle="1" w:styleId="AA2C6293FD4B42AD93819E13C2906C45">
    <w:name w:val="AA2C6293FD4B42AD93819E13C2906C45"/>
    <w:rsid w:val="00E6749B"/>
  </w:style>
  <w:style w:type="paragraph" w:customStyle="1" w:styleId="051B6397D853419683FEF6E3DD5B723F">
    <w:name w:val="051B6397D853419683FEF6E3DD5B723F"/>
    <w:rsid w:val="00E6749B"/>
  </w:style>
  <w:style w:type="paragraph" w:customStyle="1" w:styleId="81944F719C0C4C9594D7CC7E3A952FF8">
    <w:name w:val="81944F719C0C4C9594D7CC7E3A952FF8"/>
    <w:rsid w:val="00E6749B"/>
  </w:style>
  <w:style w:type="paragraph" w:customStyle="1" w:styleId="7003D2ABADBE401896CA0C855DDFF4B0">
    <w:name w:val="7003D2ABADBE401896CA0C855DDFF4B0"/>
    <w:rsid w:val="00E6749B"/>
  </w:style>
  <w:style w:type="paragraph" w:customStyle="1" w:styleId="5C9FC6E4B1B9495C8233D86FDEC0C87D">
    <w:name w:val="5C9FC6E4B1B9495C8233D86FDEC0C87D"/>
    <w:rsid w:val="00E6749B"/>
  </w:style>
  <w:style w:type="paragraph" w:customStyle="1" w:styleId="BCE4B1E2A4754402B24038AB8CA643C6">
    <w:name w:val="BCE4B1E2A4754402B24038AB8CA643C6"/>
    <w:rsid w:val="00E6749B"/>
  </w:style>
  <w:style w:type="paragraph" w:customStyle="1" w:styleId="E3E1C3A32F7D430693492666FBC24D37">
    <w:name w:val="E3E1C3A32F7D430693492666FBC24D37"/>
    <w:rsid w:val="00E6749B"/>
  </w:style>
  <w:style w:type="paragraph" w:customStyle="1" w:styleId="82A5D7EB54644E26BCB135CFDF4496C7">
    <w:name w:val="82A5D7EB54644E26BCB135CFDF4496C7"/>
    <w:rsid w:val="00E6749B"/>
  </w:style>
  <w:style w:type="paragraph" w:customStyle="1" w:styleId="FFC81004123245F980CB5037C8089B45">
    <w:name w:val="FFC81004123245F980CB5037C8089B45"/>
    <w:rsid w:val="00E6749B"/>
  </w:style>
  <w:style w:type="paragraph" w:customStyle="1" w:styleId="67B6064FFE194352A32BE63E68DB4FF9">
    <w:name w:val="67B6064FFE194352A32BE63E68DB4FF9"/>
    <w:rsid w:val="00E6749B"/>
  </w:style>
  <w:style w:type="paragraph" w:customStyle="1" w:styleId="053F1496408B42F0A4B0D63999A45B06">
    <w:name w:val="053F1496408B42F0A4B0D63999A45B06"/>
    <w:rsid w:val="00E6749B"/>
  </w:style>
  <w:style w:type="paragraph" w:customStyle="1" w:styleId="051E0FCC177E44278C7D3A549A46D975">
    <w:name w:val="051E0FCC177E44278C7D3A549A46D975"/>
    <w:rsid w:val="00E6749B"/>
  </w:style>
  <w:style w:type="paragraph" w:customStyle="1" w:styleId="24A082030ABC4EAC9B2FCB2279A6A5E6">
    <w:name w:val="24A082030ABC4EAC9B2FCB2279A6A5E6"/>
    <w:rsid w:val="00E6749B"/>
  </w:style>
  <w:style w:type="paragraph" w:customStyle="1" w:styleId="B3F139536A2C43D9994E91879B6E90F2">
    <w:name w:val="B3F139536A2C43D9994E91879B6E90F2"/>
    <w:rsid w:val="00E6749B"/>
  </w:style>
  <w:style w:type="paragraph" w:customStyle="1" w:styleId="CC075E4AF81448E58B81F84512258225">
    <w:name w:val="CC075E4AF81448E58B81F84512258225"/>
    <w:rsid w:val="00E6749B"/>
  </w:style>
  <w:style w:type="paragraph" w:customStyle="1" w:styleId="E18F78B021BF4533B70FE0E54D1062AA">
    <w:name w:val="E18F78B021BF4533B70FE0E54D1062AA"/>
    <w:rsid w:val="00E6749B"/>
  </w:style>
  <w:style w:type="paragraph" w:customStyle="1" w:styleId="EA8C56F76B964F1A9F3B0282E72F3B24">
    <w:name w:val="EA8C56F76B964F1A9F3B0282E72F3B24"/>
    <w:rsid w:val="00E6749B"/>
  </w:style>
  <w:style w:type="paragraph" w:customStyle="1" w:styleId="A22F46DAE11A4E57BF051ED71FED0556">
    <w:name w:val="A22F46DAE11A4E57BF051ED71FED0556"/>
    <w:rsid w:val="00E6749B"/>
  </w:style>
  <w:style w:type="paragraph" w:customStyle="1" w:styleId="01E61F96DF7F4E1ABFC4E62C8360BCC5">
    <w:name w:val="01E61F96DF7F4E1ABFC4E62C8360BCC5"/>
    <w:rsid w:val="00E6749B"/>
  </w:style>
  <w:style w:type="paragraph" w:customStyle="1" w:styleId="6E20FAA8DF5C40CCBAB714BA7C3F7F83">
    <w:name w:val="6E20FAA8DF5C40CCBAB714BA7C3F7F83"/>
    <w:rsid w:val="00E6749B"/>
  </w:style>
  <w:style w:type="paragraph" w:customStyle="1" w:styleId="14C35093287D4EA6AF3E87FA00EB2F11">
    <w:name w:val="14C35093287D4EA6AF3E87FA00EB2F11"/>
    <w:rsid w:val="00E6749B"/>
  </w:style>
  <w:style w:type="paragraph" w:customStyle="1" w:styleId="9A2D91A0740141099EB9868224140EF6">
    <w:name w:val="9A2D91A0740141099EB9868224140EF6"/>
    <w:rsid w:val="00E6749B"/>
  </w:style>
  <w:style w:type="paragraph" w:customStyle="1" w:styleId="CEE5EEFDE89B4C98920039FB8C06CC8F">
    <w:name w:val="CEE5EEFDE89B4C98920039FB8C06CC8F"/>
    <w:rsid w:val="00E6749B"/>
  </w:style>
  <w:style w:type="paragraph" w:customStyle="1" w:styleId="3AD1C529A2B5472180439805F0305412">
    <w:name w:val="3AD1C529A2B5472180439805F0305412"/>
    <w:rsid w:val="00E6749B"/>
  </w:style>
  <w:style w:type="paragraph" w:customStyle="1" w:styleId="90A7C8B90DA14481A4554164AA50B57E">
    <w:name w:val="90A7C8B90DA14481A4554164AA50B57E"/>
    <w:rsid w:val="00E6749B"/>
  </w:style>
  <w:style w:type="paragraph" w:customStyle="1" w:styleId="4620A6C91EBA46D19A884317B3471433">
    <w:name w:val="4620A6C91EBA46D19A884317B3471433"/>
    <w:rsid w:val="00E6749B"/>
  </w:style>
  <w:style w:type="paragraph" w:customStyle="1" w:styleId="A028496BAFEF4438BEC75E5A063E7558">
    <w:name w:val="A028496BAFEF4438BEC75E5A063E7558"/>
    <w:rsid w:val="00E6749B"/>
  </w:style>
  <w:style w:type="paragraph" w:customStyle="1" w:styleId="5DAB1BA1114F4191971DD9852A4B298E">
    <w:name w:val="5DAB1BA1114F4191971DD9852A4B298E"/>
    <w:rsid w:val="00E6749B"/>
  </w:style>
  <w:style w:type="paragraph" w:customStyle="1" w:styleId="126FACA2FBB4427B98300487A4A68EC0">
    <w:name w:val="126FACA2FBB4427B98300487A4A68EC0"/>
    <w:rsid w:val="00E6749B"/>
  </w:style>
  <w:style w:type="paragraph" w:customStyle="1" w:styleId="2752606E73284445A171FA430CB53E75">
    <w:name w:val="2752606E73284445A171FA430CB53E75"/>
    <w:rsid w:val="00E6749B"/>
  </w:style>
  <w:style w:type="paragraph" w:customStyle="1" w:styleId="0AC27AEF6FF9413A97296503BAFDCA0C">
    <w:name w:val="0AC27AEF6FF9413A97296503BAFDCA0C"/>
    <w:rsid w:val="00E6749B"/>
  </w:style>
  <w:style w:type="paragraph" w:customStyle="1" w:styleId="10F5966611BD406A941A5DE22E0F33D4">
    <w:name w:val="10F5966611BD406A941A5DE22E0F33D4"/>
    <w:rsid w:val="00E6749B"/>
  </w:style>
  <w:style w:type="paragraph" w:customStyle="1" w:styleId="EB1CED76EBE14B96B979D9A8DE58A10D">
    <w:name w:val="EB1CED76EBE14B96B979D9A8DE58A10D"/>
    <w:rsid w:val="00E6749B"/>
  </w:style>
  <w:style w:type="paragraph" w:customStyle="1" w:styleId="1B2465AC3F854BD1BAE702651CBA6CED">
    <w:name w:val="1B2465AC3F854BD1BAE702651CBA6CED"/>
    <w:rsid w:val="00E6749B"/>
  </w:style>
  <w:style w:type="paragraph" w:customStyle="1" w:styleId="71624821F1574A7E86D66DF5DE512402">
    <w:name w:val="71624821F1574A7E86D66DF5DE512402"/>
    <w:rsid w:val="00E6749B"/>
  </w:style>
  <w:style w:type="paragraph" w:customStyle="1" w:styleId="8E7F635F9F3144BC9EA979AD87608253">
    <w:name w:val="8E7F635F9F3144BC9EA979AD87608253"/>
    <w:rsid w:val="00E6749B"/>
  </w:style>
  <w:style w:type="paragraph" w:customStyle="1" w:styleId="3635F2F5DE794B77B5460B006E74B44B">
    <w:name w:val="3635F2F5DE794B77B5460B006E74B44B"/>
    <w:rsid w:val="00E6749B"/>
  </w:style>
  <w:style w:type="paragraph" w:customStyle="1" w:styleId="AD0EFBFDA0B74FDA90BCD1CBC8D1B82F">
    <w:name w:val="AD0EFBFDA0B74FDA90BCD1CBC8D1B82F"/>
    <w:rsid w:val="00E6749B"/>
  </w:style>
  <w:style w:type="paragraph" w:customStyle="1" w:styleId="88B19773BEB9435D84DD7EB8C6A15761">
    <w:name w:val="88B19773BEB9435D84DD7EB8C6A15761"/>
    <w:rsid w:val="00E6749B"/>
  </w:style>
  <w:style w:type="paragraph" w:customStyle="1" w:styleId="31ED4D10848A402D9FC93CF441E12A91">
    <w:name w:val="31ED4D10848A402D9FC93CF441E12A91"/>
    <w:rsid w:val="00E6749B"/>
  </w:style>
  <w:style w:type="paragraph" w:customStyle="1" w:styleId="986ABBD4C8414D82B95D31E4AB3C9300">
    <w:name w:val="986ABBD4C8414D82B95D31E4AB3C9300"/>
    <w:rsid w:val="00E6749B"/>
  </w:style>
  <w:style w:type="paragraph" w:customStyle="1" w:styleId="274EEF10268742CB9422EC3542F9E37E">
    <w:name w:val="274EEF10268742CB9422EC3542F9E37E"/>
    <w:rsid w:val="00E6749B"/>
  </w:style>
  <w:style w:type="paragraph" w:customStyle="1" w:styleId="96B4B99953384FB1A2EEFE76511EB287">
    <w:name w:val="96B4B99953384FB1A2EEFE76511EB287"/>
    <w:rsid w:val="00E6749B"/>
  </w:style>
  <w:style w:type="paragraph" w:customStyle="1" w:styleId="6B0F31434E1E4D9198B3612CEE6177A6">
    <w:name w:val="6B0F31434E1E4D9198B3612CEE6177A6"/>
    <w:rsid w:val="00E6749B"/>
  </w:style>
  <w:style w:type="paragraph" w:customStyle="1" w:styleId="FA3A46C0D6294CA293940FFEF7E526BE">
    <w:name w:val="FA3A46C0D6294CA293940FFEF7E526BE"/>
    <w:rsid w:val="00E6749B"/>
  </w:style>
  <w:style w:type="paragraph" w:customStyle="1" w:styleId="015C26E58A1A45E1945D20BC03936FE9">
    <w:name w:val="015C26E58A1A45E1945D20BC03936FE9"/>
    <w:rsid w:val="00E6749B"/>
  </w:style>
  <w:style w:type="paragraph" w:customStyle="1" w:styleId="A576CCC412974E20B3686D22DC3F3D48">
    <w:name w:val="A576CCC412974E20B3686D22DC3F3D48"/>
    <w:rsid w:val="00E6749B"/>
  </w:style>
  <w:style w:type="paragraph" w:customStyle="1" w:styleId="851E40ACE7C145B4A5E7AA9FC817B522">
    <w:name w:val="851E40ACE7C145B4A5E7AA9FC817B522"/>
    <w:rsid w:val="00E6749B"/>
  </w:style>
  <w:style w:type="paragraph" w:customStyle="1" w:styleId="BAD0A9CDFDD44CC1AA363892B6964728">
    <w:name w:val="BAD0A9CDFDD44CC1AA363892B6964728"/>
    <w:rsid w:val="00E6749B"/>
  </w:style>
  <w:style w:type="paragraph" w:customStyle="1" w:styleId="5669C09788A94738A36027EB6400E6EA">
    <w:name w:val="5669C09788A94738A36027EB6400E6EA"/>
    <w:rsid w:val="00E6749B"/>
  </w:style>
  <w:style w:type="paragraph" w:customStyle="1" w:styleId="186847785DAE4C83ABD2C04000EBA181">
    <w:name w:val="186847785DAE4C83ABD2C04000EBA181"/>
    <w:rsid w:val="00E6749B"/>
  </w:style>
  <w:style w:type="paragraph" w:customStyle="1" w:styleId="EBDB16F2FA3949FDA1807121EF1EE0F6">
    <w:name w:val="EBDB16F2FA3949FDA1807121EF1EE0F6"/>
    <w:rsid w:val="00E6749B"/>
  </w:style>
  <w:style w:type="paragraph" w:customStyle="1" w:styleId="EFAE5F773C3144419AF43B7ABA73BF7B">
    <w:name w:val="EFAE5F773C3144419AF43B7ABA73BF7B"/>
    <w:rsid w:val="00E6749B"/>
  </w:style>
  <w:style w:type="paragraph" w:customStyle="1" w:styleId="BB51B8DC3657483FA7BB4D6EC24246AD">
    <w:name w:val="BB51B8DC3657483FA7BB4D6EC24246AD"/>
    <w:rsid w:val="00E6749B"/>
  </w:style>
  <w:style w:type="paragraph" w:customStyle="1" w:styleId="AAFBA6EE52DA40ABBF72CA8E953C0F1D">
    <w:name w:val="AAFBA6EE52DA40ABBF72CA8E953C0F1D"/>
    <w:rsid w:val="00E6749B"/>
  </w:style>
  <w:style w:type="paragraph" w:customStyle="1" w:styleId="68A768E02C52438EBE549B7D0C82F8FE">
    <w:name w:val="68A768E02C52438EBE549B7D0C82F8FE"/>
    <w:rsid w:val="00E6749B"/>
  </w:style>
  <w:style w:type="paragraph" w:customStyle="1" w:styleId="A81C9C31E9EE46BB90608D521674B210">
    <w:name w:val="A81C9C31E9EE46BB90608D521674B210"/>
    <w:rsid w:val="00E6749B"/>
  </w:style>
  <w:style w:type="paragraph" w:customStyle="1" w:styleId="5BDFB137FE904354BBCE666DDA5E37B2">
    <w:name w:val="5BDFB137FE904354BBCE666DDA5E37B2"/>
    <w:rsid w:val="00E6749B"/>
  </w:style>
  <w:style w:type="paragraph" w:customStyle="1" w:styleId="DAE7B644F0C748B8A56F215208D9F6B3">
    <w:name w:val="DAE7B644F0C748B8A56F215208D9F6B3"/>
    <w:rsid w:val="00E6749B"/>
  </w:style>
  <w:style w:type="paragraph" w:customStyle="1" w:styleId="BE792B229E9C43A7AC23A3DE39B397C7">
    <w:name w:val="BE792B229E9C43A7AC23A3DE39B397C7"/>
    <w:rsid w:val="00E6749B"/>
  </w:style>
  <w:style w:type="paragraph" w:customStyle="1" w:styleId="D40100D42E3249B5893C359506944657">
    <w:name w:val="D40100D42E3249B5893C359506944657"/>
    <w:rsid w:val="00E6749B"/>
  </w:style>
  <w:style w:type="paragraph" w:customStyle="1" w:styleId="D5EFE7F8DEE644759505E606CC9D6073">
    <w:name w:val="D5EFE7F8DEE644759505E606CC9D6073"/>
    <w:rsid w:val="00E6749B"/>
  </w:style>
  <w:style w:type="paragraph" w:customStyle="1" w:styleId="A3C160C66BE441F49B835C24E47BE2BB">
    <w:name w:val="A3C160C66BE441F49B835C24E47BE2BB"/>
    <w:rsid w:val="00E6749B"/>
  </w:style>
  <w:style w:type="paragraph" w:customStyle="1" w:styleId="BFDA9DE696CE44B6B7BF6CC7BF56AF2F">
    <w:name w:val="BFDA9DE696CE44B6B7BF6CC7BF56AF2F"/>
    <w:rsid w:val="00E6749B"/>
  </w:style>
  <w:style w:type="paragraph" w:customStyle="1" w:styleId="DBC32F9EB92048A59C63491B5982C695">
    <w:name w:val="DBC32F9EB92048A59C63491B5982C695"/>
    <w:rsid w:val="00E6749B"/>
  </w:style>
  <w:style w:type="paragraph" w:customStyle="1" w:styleId="C2CE170FF2DB41739149EC2017268807">
    <w:name w:val="C2CE170FF2DB41739149EC2017268807"/>
    <w:rsid w:val="00E6749B"/>
  </w:style>
  <w:style w:type="paragraph" w:customStyle="1" w:styleId="85097887C43A4B39931D6A08A723162B">
    <w:name w:val="85097887C43A4B39931D6A08A723162B"/>
    <w:rsid w:val="00E6749B"/>
  </w:style>
  <w:style w:type="paragraph" w:customStyle="1" w:styleId="0EFCB4D36F684445BF3A44A66063CCC1">
    <w:name w:val="0EFCB4D36F684445BF3A44A66063CCC1"/>
    <w:rsid w:val="00E6749B"/>
  </w:style>
  <w:style w:type="paragraph" w:customStyle="1" w:styleId="FE4589378F5C4D04812645E8C64D7789">
    <w:name w:val="FE4589378F5C4D04812645E8C64D7789"/>
    <w:rsid w:val="00E6749B"/>
  </w:style>
  <w:style w:type="paragraph" w:customStyle="1" w:styleId="B058F2AF186B4C9B9799DE2AA8A0D182">
    <w:name w:val="B058F2AF186B4C9B9799DE2AA8A0D182"/>
    <w:rsid w:val="00E6749B"/>
  </w:style>
  <w:style w:type="paragraph" w:customStyle="1" w:styleId="2A724C2647C84EC18C5F2A61EE4ACD15">
    <w:name w:val="2A724C2647C84EC18C5F2A61EE4ACD15"/>
    <w:rsid w:val="00E6749B"/>
  </w:style>
  <w:style w:type="paragraph" w:customStyle="1" w:styleId="05B1D1203F754998961E43EAF4FAF9F2">
    <w:name w:val="05B1D1203F754998961E43EAF4FAF9F2"/>
    <w:rsid w:val="00E6749B"/>
  </w:style>
  <w:style w:type="paragraph" w:customStyle="1" w:styleId="7A539312E2F14805B7A99E50D5AA8542">
    <w:name w:val="7A539312E2F14805B7A99E50D5AA8542"/>
    <w:rsid w:val="00E6749B"/>
  </w:style>
  <w:style w:type="paragraph" w:customStyle="1" w:styleId="12B8208C33604FE4A5066E8A09BA7EC9">
    <w:name w:val="12B8208C33604FE4A5066E8A09BA7EC9"/>
    <w:rsid w:val="00E6749B"/>
  </w:style>
  <w:style w:type="paragraph" w:customStyle="1" w:styleId="6CA573AAC1DE4662A89860E78B24CFB5">
    <w:name w:val="6CA573AAC1DE4662A89860E78B24CFB5"/>
    <w:rsid w:val="00E6749B"/>
  </w:style>
  <w:style w:type="paragraph" w:customStyle="1" w:styleId="2FA2D6C172F0411F915D49196F10F1FA">
    <w:name w:val="2FA2D6C172F0411F915D49196F10F1FA"/>
    <w:rsid w:val="00E6749B"/>
  </w:style>
  <w:style w:type="paragraph" w:customStyle="1" w:styleId="1F9AC50A2DC94138A75F6642BCFFED61">
    <w:name w:val="1F9AC50A2DC94138A75F6642BCFFED61"/>
    <w:rsid w:val="00E6749B"/>
  </w:style>
  <w:style w:type="paragraph" w:customStyle="1" w:styleId="DDEF3827D53F4FE3AC82B0FB8F7F0F06">
    <w:name w:val="DDEF3827D53F4FE3AC82B0FB8F7F0F06"/>
    <w:rsid w:val="00E6749B"/>
  </w:style>
  <w:style w:type="paragraph" w:customStyle="1" w:styleId="03B9EA229A364C0EB489C3657076158E">
    <w:name w:val="03B9EA229A364C0EB489C3657076158E"/>
    <w:rsid w:val="00E6749B"/>
  </w:style>
  <w:style w:type="paragraph" w:customStyle="1" w:styleId="9F656E202FB0410FBEF5ACCB8CDCE28C">
    <w:name w:val="9F656E202FB0410FBEF5ACCB8CDCE28C"/>
    <w:rsid w:val="00E6749B"/>
  </w:style>
  <w:style w:type="paragraph" w:customStyle="1" w:styleId="0C844005E3A34EF78C931E916C7051D8">
    <w:name w:val="0C844005E3A34EF78C931E916C7051D8"/>
    <w:rsid w:val="00E6749B"/>
  </w:style>
  <w:style w:type="paragraph" w:customStyle="1" w:styleId="7C17E10842F84E64B982715245525D33">
    <w:name w:val="7C17E10842F84E64B982715245525D33"/>
    <w:rsid w:val="00E6749B"/>
  </w:style>
  <w:style w:type="paragraph" w:customStyle="1" w:styleId="805CFC2FE4B84D55B54883E7C69BF5F7">
    <w:name w:val="805CFC2FE4B84D55B54883E7C69BF5F7"/>
    <w:rsid w:val="00E6749B"/>
  </w:style>
  <w:style w:type="paragraph" w:customStyle="1" w:styleId="4031FBFBEDF344A3BA87329D2E92A215">
    <w:name w:val="4031FBFBEDF344A3BA87329D2E92A215"/>
    <w:rsid w:val="00E6749B"/>
  </w:style>
  <w:style w:type="paragraph" w:customStyle="1" w:styleId="562D69B2298442778CF4E551D789834D">
    <w:name w:val="562D69B2298442778CF4E551D789834D"/>
    <w:rsid w:val="00E6749B"/>
  </w:style>
  <w:style w:type="paragraph" w:customStyle="1" w:styleId="189314CD33F14E7D926F649C3326051D">
    <w:name w:val="189314CD33F14E7D926F649C3326051D"/>
    <w:rsid w:val="00E6749B"/>
  </w:style>
  <w:style w:type="paragraph" w:customStyle="1" w:styleId="2D4DBC9410644849BCEDA74F4465F6F5">
    <w:name w:val="2D4DBC9410644849BCEDA74F4465F6F5"/>
    <w:rsid w:val="00E6749B"/>
  </w:style>
  <w:style w:type="paragraph" w:customStyle="1" w:styleId="066B244297CA4C6A97E99D82924381B2">
    <w:name w:val="066B244297CA4C6A97E99D82924381B2"/>
    <w:rsid w:val="00E6749B"/>
  </w:style>
  <w:style w:type="paragraph" w:customStyle="1" w:styleId="8A1D59287C5C4DA5B24475E98EF30CE3">
    <w:name w:val="8A1D59287C5C4DA5B24475E98EF30CE3"/>
    <w:rsid w:val="00E6749B"/>
  </w:style>
  <w:style w:type="paragraph" w:customStyle="1" w:styleId="E86883D824794A6BBC61E7BB63977DF5">
    <w:name w:val="E86883D824794A6BBC61E7BB63977DF5"/>
    <w:rsid w:val="00E6749B"/>
  </w:style>
  <w:style w:type="paragraph" w:customStyle="1" w:styleId="77297C00DC7B4868B205B0A7A073B0B5">
    <w:name w:val="77297C00DC7B4868B205B0A7A073B0B5"/>
    <w:rsid w:val="00E6749B"/>
  </w:style>
  <w:style w:type="paragraph" w:customStyle="1" w:styleId="67207F672FF441FA96D2ADEF4DC030A4">
    <w:name w:val="67207F672FF441FA96D2ADEF4DC030A4"/>
    <w:rsid w:val="00E6749B"/>
  </w:style>
  <w:style w:type="paragraph" w:customStyle="1" w:styleId="94C216838B04448D903BD2BF08E9B3DA">
    <w:name w:val="94C216838B04448D903BD2BF08E9B3DA"/>
    <w:rsid w:val="00E6749B"/>
  </w:style>
  <w:style w:type="paragraph" w:customStyle="1" w:styleId="74F29EB4D89048AEB271D1DBFCB6DB53">
    <w:name w:val="74F29EB4D89048AEB271D1DBFCB6DB53"/>
    <w:rsid w:val="00E6749B"/>
  </w:style>
  <w:style w:type="paragraph" w:customStyle="1" w:styleId="540837FA68644C3991DAC3BD884B09F8">
    <w:name w:val="540837FA68644C3991DAC3BD884B09F8"/>
    <w:rsid w:val="00E6749B"/>
  </w:style>
  <w:style w:type="paragraph" w:customStyle="1" w:styleId="375CBF52A59D449ABFB572D306BF4722">
    <w:name w:val="375CBF52A59D449ABFB572D306BF4722"/>
    <w:rsid w:val="00E6749B"/>
  </w:style>
  <w:style w:type="paragraph" w:customStyle="1" w:styleId="64D2B074360643C882E5362156883E9F">
    <w:name w:val="64D2B074360643C882E5362156883E9F"/>
    <w:rsid w:val="00E6749B"/>
  </w:style>
  <w:style w:type="paragraph" w:customStyle="1" w:styleId="3E6EF35DF3B74E6DA185948F980F071D">
    <w:name w:val="3E6EF35DF3B74E6DA185948F980F071D"/>
    <w:rsid w:val="00E6749B"/>
  </w:style>
  <w:style w:type="paragraph" w:customStyle="1" w:styleId="45623B2A0CAA441AB54D79DD2D5D5BA0">
    <w:name w:val="45623B2A0CAA441AB54D79DD2D5D5BA0"/>
    <w:rsid w:val="00E6749B"/>
  </w:style>
  <w:style w:type="paragraph" w:customStyle="1" w:styleId="463AEE0252E04A31A1AAC1295670ABCC">
    <w:name w:val="463AEE0252E04A31A1AAC1295670ABCC"/>
    <w:rsid w:val="00E6749B"/>
  </w:style>
  <w:style w:type="paragraph" w:customStyle="1" w:styleId="63D0A58AC1B3483EBDB55E4D6B52A64C">
    <w:name w:val="63D0A58AC1B3483EBDB55E4D6B52A64C"/>
    <w:rsid w:val="00E6749B"/>
  </w:style>
  <w:style w:type="paragraph" w:customStyle="1" w:styleId="96E77A04420044178AE2A63611B7EAF0">
    <w:name w:val="96E77A04420044178AE2A63611B7EAF0"/>
    <w:rsid w:val="00E6749B"/>
  </w:style>
  <w:style w:type="paragraph" w:customStyle="1" w:styleId="229CB32626EE4D1AB2DADEA2A6C86DC0">
    <w:name w:val="229CB32626EE4D1AB2DADEA2A6C86DC0"/>
    <w:rsid w:val="00E6749B"/>
  </w:style>
  <w:style w:type="paragraph" w:customStyle="1" w:styleId="3C2CA92865AB43E1B9CBE163A1569EE4">
    <w:name w:val="3C2CA92865AB43E1B9CBE163A1569EE4"/>
    <w:rsid w:val="00E6749B"/>
  </w:style>
  <w:style w:type="paragraph" w:customStyle="1" w:styleId="79E97E07ABCF4F1F9261F78D4CEC6DD3">
    <w:name w:val="79E97E07ABCF4F1F9261F78D4CEC6DD3"/>
    <w:rsid w:val="00E6749B"/>
  </w:style>
  <w:style w:type="paragraph" w:customStyle="1" w:styleId="211B4E001480465E844313F0E3FA240C">
    <w:name w:val="211B4E001480465E844313F0E3FA240C"/>
    <w:rsid w:val="00E6749B"/>
  </w:style>
  <w:style w:type="paragraph" w:customStyle="1" w:styleId="2E1E7D3375064A86B49E943884BFD54C">
    <w:name w:val="2E1E7D3375064A86B49E943884BFD54C"/>
    <w:rsid w:val="00E6749B"/>
  </w:style>
  <w:style w:type="paragraph" w:customStyle="1" w:styleId="6D06DBFB10B04FA3B0ADEA3293C3F181">
    <w:name w:val="6D06DBFB10B04FA3B0ADEA3293C3F181"/>
    <w:rsid w:val="00E6749B"/>
  </w:style>
  <w:style w:type="paragraph" w:customStyle="1" w:styleId="3F4D708226E54D9FA3EB811D282A4D2D">
    <w:name w:val="3F4D708226E54D9FA3EB811D282A4D2D"/>
    <w:rsid w:val="00E6749B"/>
  </w:style>
  <w:style w:type="paragraph" w:customStyle="1" w:styleId="5C0CBD8563C4408AA99DF2C5320198C4">
    <w:name w:val="5C0CBD8563C4408AA99DF2C5320198C4"/>
    <w:rsid w:val="00E6749B"/>
  </w:style>
  <w:style w:type="paragraph" w:customStyle="1" w:styleId="9D8033293FDD4CBAB583DABA84E1CA30">
    <w:name w:val="9D8033293FDD4CBAB583DABA84E1CA30"/>
    <w:rsid w:val="00E6749B"/>
  </w:style>
  <w:style w:type="paragraph" w:customStyle="1" w:styleId="5013FFB16E564423A06BA0AB53F47B31">
    <w:name w:val="5013FFB16E564423A06BA0AB53F47B31"/>
    <w:rsid w:val="00E6749B"/>
  </w:style>
  <w:style w:type="paragraph" w:customStyle="1" w:styleId="9CCAA93F11CA49A18406FA2EEFEF810C">
    <w:name w:val="9CCAA93F11CA49A18406FA2EEFEF810C"/>
    <w:rsid w:val="00E6749B"/>
  </w:style>
  <w:style w:type="paragraph" w:customStyle="1" w:styleId="35FB17B280D34FDBAC59B706E6726235">
    <w:name w:val="35FB17B280D34FDBAC59B706E6726235"/>
    <w:rsid w:val="00E6749B"/>
  </w:style>
  <w:style w:type="paragraph" w:customStyle="1" w:styleId="3974D7F46EB64BB8BDA18A1413086553">
    <w:name w:val="3974D7F46EB64BB8BDA18A1413086553"/>
    <w:rsid w:val="00E6749B"/>
  </w:style>
  <w:style w:type="paragraph" w:customStyle="1" w:styleId="9DAA8EE712784A6181884EFB38A7520C">
    <w:name w:val="9DAA8EE712784A6181884EFB38A7520C"/>
    <w:rsid w:val="00E6749B"/>
  </w:style>
  <w:style w:type="paragraph" w:customStyle="1" w:styleId="8A5A6E281B514916B3855FF881AE9272">
    <w:name w:val="8A5A6E281B514916B3855FF881AE9272"/>
    <w:rsid w:val="00E6749B"/>
  </w:style>
  <w:style w:type="paragraph" w:customStyle="1" w:styleId="89BB82E019BA43CCAB4473D0BA379BB3">
    <w:name w:val="89BB82E019BA43CCAB4473D0BA379BB3"/>
    <w:rsid w:val="00E6749B"/>
  </w:style>
  <w:style w:type="paragraph" w:customStyle="1" w:styleId="D167B2ED905E4AC7BCF3BCD388D47C3C">
    <w:name w:val="D167B2ED905E4AC7BCF3BCD388D47C3C"/>
    <w:rsid w:val="00E6749B"/>
  </w:style>
  <w:style w:type="paragraph" w:customStyle="1" w:styleId="549C1C9A901B46D88DD6B37F6F7290E9">
    <w:name w:val="549C1C9A901B46D88DD6B37F6F7290E9"/>
    <w:rsid w:val="00E6749B"/>
  </w:style>
  <w:style w:type="paragraph" w:customStyle="1" w:styleId="979F0CFAE2674D709363D5C77166569E">
    <w:name w:val="979F0CFAE2674D709363D5C77166569E"/>
    <w:rsid w:val="00E6749B"/>
  </w:style>
  <w:style w:type="paragraph" w:customStyle="1" w:styleId="CF0CE4EB0F0F454D81AA8650FD94C652">
    <w:name w:val="CF0CE4EB0F0F454D81AA8650FD94C652"/>
    <w:rsid w:val="00E6749B"/>
  </w:style>
  <w:style w:type="paragraph" w:customStyle="1" w:styleId="324A6191CA84476A883BD3865B21A8DE">
    <w:name w:val="324A6191CA84476A883BD3865B21A8DE"/>
    <w:rsid w:val="00E6749B"/>
  </w:style>
  <w:style w:type="paragraph" w:customStyle="1" w:styleId="6FE819DE61F04613BA0D2A30572B7581">
    <w:name w:val="6FE819DE61F04613BA0D2A30572B7581"/>
    <w:rsid w:val="00E6749B"/>
  </w:style>
  <w:style w:type="paragraph" w:customStyle="1" w:styleId="16798705E8164205AE46B7A2AC4DDCC6">
    <w:name w:val="16798705E8164205AE46B7A2AC4DDCC6"/>
    <w:rsid w:val="00E6749B"/>
  </w:style>
  <w:style w:type="paragraph" w:customStyle="1" w:styleId="AD40A9F91ABC4D5CAAF611FF580EA175">
    <w:name w:val="AD40A9F91ABC4D5CAAF611FF580EA175"/>
    <w:rsid w:val="00E6749B"/>
  </w:style>
  <w:style w:type="paragraph" w:customStyle="1" w:styleId="B7CB1EFEDDB94A8EBC19AFDE3355C97A">
    <w:name w:val="B7CB1EFEDDB94A8EBC19AFDE3355C97A"/>
    <w:rsid w:val="00E6749B"/>
  </w:style>
  <w:style w:type="paragraph" w:customStyle="1" w:styleId="7A9DC61C15BB4923821FCECFEB3A0479">
    <w:name w:val="7A9DC61C15BB4923821FCECFEB3A0479"/>
    <w:rsid w:val="00E6749B"/>
  </w:style>
  <w:style w:type="paragraph" w:customStyle="1" w:styleId="56A3018CA77B498D98F56605C6421CB8">
    <w:name w:val="56A3018CA77B498D98F56605C6421CB8"/>
    <w:rsid w:val="00E6749B"/>
  </w:style>
  <w:style w:type="paragraph" w:customStyle="1" w:styleId="3E53D293E17B41008166F21A5BE6B281">
    <w:name w:val="3E53D293E17B41008166F21A5BE6B281"/>
    <w:rsid w:val="00E6749B"/>
  </w:style>
  <w:style w:type="paragraph" w:customStyle="1" w:styleId="293073BB1DF44447B388351FE7A7E1B8">
    <w:name w:val="293073BB1DF44447B388351FE7A7E1B8"/>
    <w:rsid w:val="00E6749B"/>
  </w:style>
  <w:style w:type="paragraph" w:customStyle="1" w:styleId="26DBC930DE2144FEA86CF4E702851C25">
    <w:name w:val="26DBC930DE2144FEA86CF4E702851C25"/>
    <w:rsid w:val="00E6749B"/>
  </w:style>
  <w:style w:type="paragraph" w:customStyle="1" w:styleId="A1B141C6BA4648A09844B0950BB714FA">
    <w:name w:val="A1B141C6BA4648A09844B0950BB714FA"/>
    <w:rsid w:val="00E6749B"/>
  </w:style>
  <w:style w:type="paragraph" w:customStyle="1" w:styleId="51B58BF487864ECA89122802520D77D3">
    <w:name w:val="51B58BF487864ECA89122802520D77D3"/>
    <w:rsid w:val="00E6749B"/>
  </w:style>
  <w:style w:type="paragraph" w:customStyle="1" w:styleId="E978A1D58848462F958CB70CDBB56436">
    <w:name w:val="E978A1D58848462F958CB70CDBB56436"/>
    <w:rsid w:val="00E6749B"/>
  </w:style>
  <w:style w:type="paragraph" w:customStyle="1" w:styleId="4E987AC37EE0463EBD82510F4495E9AE">
    <w:name w:val="4E987AC37EE0463EBD82510F4495E9AE"/>
    <w:rsid w:val="00E6749B"/>
  </w:style>
  <w:style w:type="paragraph" w:customStyle="1" w:styleId="F1C9A40B98514B56902D6AFDC406ADE7">
    <w:name w:val="F1C9A40B98514B56902D6AFDC406ADE7"/>
    <w:rsid w:val="00E6749B"/>
  </w:style>
  <w:style w:type="paragraph" w:customStyle="1" w:styleId="C2AC24562DE5450C9ABBB5C05A5E9CD7">
    <w:name w:val="C2AC24562DE5450C9ABBB5C05A5E9CD7"/>
    <w:rsid w:val="00E6749B"/>
  </w:style>
  <w:style w:type="paragraph" w:customStyle="1" w:styleId="C290B0CDF6934F1486F58661664AD291">
    <w:name w:val="C290B0CDF6934F1486F58661664AD291"/>
    <w:rsid w:val="00E6749B"/>
  </w:style>
  <w:style w:type="paragraph" w:customStyle="1" w:styleId="7A78B16EA2A6453AA7B55CC2F4662D6E">
    <w:name w:val="7A78B16EA2A6453AA7B55CC2F4662D6E"/>
    <w:rsid w:val="00E6749B"/>
  </w:style>
  <w:style w:type="paragraph" w:customStyle="1" w:styleId="1813ACDF78404135AC6501050C44D860">
    <w:name w:val="1813ACDF78404135AC6501050C44D860"/>
    <w:rsid w:val="00E6749B"/>
  </w:style>
  <w:style w:type="paragraph" w:customStyle="1" w:styleId="845162E5011F4167A2348C0734C5907E">
    <w:name w:val="845162E5011F4167A2348C0734C5907E"/>
    <w:rsid w:val="00E6749B"/>
  </w:style>
  <w:style w:type="paragraph" w:customStyle="1" w:styleId="98A82404D2464B119B12258905BB565E">
    <w:name w:val="98A82404D2464B119B12258905BB565E"/>
    <w:rsid w:val="00E6749B"/>
  </w:style>
  <w:style w:type="paragraph" w:customStyle="1" w:styleId="83A564B9C120420795ADD4016AC85CC1">
    <w:name w:val="83A564B9C120420795ADD4016AC85CC1"/>
    <w:rsid w:val="00E6749B"/>
  </w:style>
  <w:style w:type="paragraph" w:customStyle="1" w:styleId="2CEC3583365F4D33A8A3AEBE82F6F011">
    <w:name w:val="2CEC3583365F4D33A8A3AEBE82F6F011"/>
    <w:rsid w:val="00E6749B"/>
  </w:style>
  <w:style w:type="paragraph" w:customStyle="1" w:styleId="E2578FAAFC0549479C26FAAA343A847E">
    <w:name w:val="E2578FAAFC0549479C26FAAA343A847E"/>
    <w:rsid w:val="00E6749B"/>
  </w:style>
  <w:style w:type="paragraph" w:customStyle="1" w:styleId="99FED2E84D114CAB88F9F62D0FA6AEBA">
    <w:name w:val="99FED2E84D114CAB88F9F62D0FA6AEBA"/>
    <w:rsid w:val="00E6749B"/>
  </w:style>
  <w:style w:type="paragraph" w:customStyle="1" w:styleId="C17E72F9E1B04BF49D07EB000D0CCCE7">
    <w:name w:val="C17E72F9E1B04BF49D07EB000D0CCCE7"/>
    <w:rsid w:val="00E6749B"/>
  </w:style>
  <w:style w:type="paragraph" w:customStyle="1" w:styleId="CDBC9BD2E00344A3BAA6137996B46C23">
    <w:name w:val="CDBC9BD2E00344A3BAA6137996B46C23"/>
    <w:rsid w:val="00E6749B"/>
  </w:style>
  <w:style w:type="paragraph" w:customStyle="1" w:styleId="4E496F8177D34DE4BCA74C5F7720F81B">
    <w:name w:val="4E496F8177D34DE4BCA74C5F7720F81B"/>
    <w:rsid w:val="00E6749B"/>
  </w:style>
  <w:style w:type="paragraph" w:customStyle="1" w:styleId="AE19DAAC9C7A42E3883C4E775FFF124C">
    <w:name w:val="AE19DAAC9C7A42E3883C4E775FFF124C"/>
    <w:rsid w:val="00E6749B"/>
  </w:style>
  <w:style w:type="paragraph" w:customStyle="1" w:styleId="615D85E0F47547A499F1EDD180CB4ED7">
    <w:name w:val="615D85E0F47547A499F1EDD180CB4ED7"/>
    <w:rsid w:val="00E6749B"/>
  </w:style>
  <w:style w:type="paragraph" w:customStyle="1" w:styleId="7EB92513A5584328A5749802770E8EAA">
    <w:name w:val="7EB92513A5584328A5749802770E8EAA"/>
    <w:rsid w:val="00E6749B"/>
  </w:style>
  <w:style w:type="paragraph" w:customStyle="1" w:styleId="B06EE61C7EBF4DE2801388EE81CC6E82">
    <w:name w:val="B06EE61C7EBF4DE2801388EE81CC6E82"/>
    <w:rsid w:val="00E6749B"/>
  </w:style>
  <w:style w:type="paragraph" w:customStyle="1" w:styleId="602317E86DE64B92A846E860A714D7BE">
    <w:name w:val="602317E86DE64B92A846E860A714D7BE"/>
    <w:rsid w:val="00E6749B"/>
  </w:style>
  <w:style w:type="paragraph" w:customStyle="1" w:styleId="655EA73CFDAE4E1CAABDE9CDDD4BB27C">
    <w:name w:val="655EA73CFDAE4E1CAABDE9CDDD4BB27C"/>
    <w:rsid w:val="00E6749B"/>
  </w:style>
  <w:style w:type="paragraph" w:customStyle="1" w:styleId="982A771979224CCE9FC89722FF42F1E0">
    <w:name w:val="982A771979224CCE9FC89722FF42F1E0"/>
    <w:rsid w:val="00E6749B"/>
  </w:style>
  <w:style w:type="paragraph" w:customStyle="1" w:styleId="BA363983ED1947D3A11C3EBF0BB8C548">
    <w:name w:val="BA363983ED1947D3A11C3EBF0BB8C548"/>
    <w:rsid w:val="00E6749B"/>
  </w:style>
  <w:style w:type="paragraph" w:customStyle="1" w:styleId="CA9731CC19B24DD3ACC8BAB73B8CFE08">
    <w:name w:val="CA9731CC19B24DD3ACC8BAB73B8CFE08"/>
    <w:rsid w:val="00E6749B"/>
  </w:style>
  <w:style w:type="paragraph" w:customStyle="1" w:styleId="CF160E221E1C4EB19ABADDD8481575B7">
    <w:name w:val="CF160E221E1C4EB19ABADDD8481575B7"/>
    <w:rsid w:val="00E6749B"/>
  </w:style>
  <w:style w:type="paragraph" w:customStyle="1" w:styleId="06E74219872F4F2E95754809A3714484">
    <w:name w:val="06E74219872F4F2E95754809A3714484"/>
    <w:rsid w:val="00E6749B"/>
  </w:style>
  <w:style w:type="paragraph" w:customStyle="1" w:styleId="4A18F5604DE04880A853E91CB3D9B050">
    <w:name w:val="4A18F5604DE04880A853E91CB3D9B050"/>
    <w:rsid w:val="00E6749B"/>
  </w:style>
  <w:style w:type="paragraph" w:customStyle="1" w:styleId="47056EA1A17E4735ACC54B677EB7055D">
    <w:name w:val="47056EA1A17E4735ACC54B677EB7055D"/>
    <w:rsid w:val="00E6749B"/>
  </w:style>
  <w:style w:type="paragraph" w:customStyle="1" w:styleId="C3358DB0035F45369590048FFCD6D066">
    <w:name w:val="C3358DB0035F45369590048FFCD6D066"/>
    <w:rsid w:val="00E6749B"/>
  </w:style>
  <w:style w:type="paragraph" w:customStyle="1" w:styleId="EA59342EF428432CAB64F5C996131896">
    <w:name w:val="EA59342EF428432CAB64F5C996131896"/>
    <w:rsid w:val="00E6749B"/>
  </w:style>
  <w:style w:type="paragraph" w:customStyle="1" w:styleId="91EC6ED119EC4D4C9FDBB346E2FFE3CD">
    <w:name w:val="91EC6ED119EC4D4C9FDBB346E2FFE3CD"/>
    <w:rsid w:val="00E6749B"/>
  </w:style>
  <w:style w:type="paragraph" w:customStyle="1" w:styleId="438B971F684B4AADA8ADD844208DE724">
    <w:name w:val="438B971F684B4AADA8ADD844208DE724"/>
    <w:rsid w:val="00E6749B"/>
  </w:style>
  <w:style w:type="paragraph" w:customStyle="1" w:styleId="94E5B9516E654321B88CCCC7BB7C90D3">
    <w:name w:val="94E5B9516E654321B88CCCC7BB7C90D3"/>
    <w:rsid w:val="00E6749B"/>
  </w:style>
  <w:style w:type="paragraph" w:customStyle="1" w:styleId="E06090414CF845A68FFE89F8D05BFDB8">
    <w:name w:val="E06090414CF845A68FFE89F8D05BFDB8"/>
    <w:rsid w:val="00E6749B"/>
  </w:style>
  <w:style w:type="paragraph" w:customStyle="1" w:styleId="9BD87E6B8F40435D8E38A05721F355CB">
    <w:name w:val="9BD87E6B8F40435D8E38A05721F355CB"/>
    <w:rsid w:val="00E6749B"/>
  </w:style>
  <w:style w:type="paragraph" w:customStyle="1" w:styleId="BDC003884C9541D0AA687CF9367365FF">
    <w:name w:val="BDC003884C9541D0AA687CF9367365FF"/>
    <w:rsid w:val="00E6749B"/>
  </w:style>
  <w:style w:type="paragraph" w:customStyle="1" w:styleId="61329720F278406E9C39DF077F96B239">
    <w:name w:val="61329720F278406E9C39DF077F96B239"/>
    <w:rsid w:val="00E6749B"/>
  </w:style>
  <w:style w:type="paragraph" w:customStyle="1" w:styleId="ACD2FFA18FC944038F05A363DFF3AC95">
    <w:name w:val="ACD2FFA18FC944038F05A363DFF3AC95"/>
    <w:rsid w:val="00E6749B"/>
  </w:style>
  <w:style w:type="paragraph" w:customStyle="1" w:styleId="5BFEB66020504B6194090466A6544FEE">
    <w:name w:val="5BFEB66020504B6194090466A6544FEE"/>
    <w:rsid w:val="00E6749B"/>
  </w:style>
  <w:style w:type="paragraph" w:customStyle="1" w:styleId="FB133A56E8854480928E1466667E4A7D">
    <w:name w:val="FB133A56E8854480928E1466667E4A7D"/>
    <w:rsid w:val="00E6749B"/>
  </w:style>
  <w:style w:type="paragraph" w:customStyle="1" w:styleId="FA08657DA27247688C6C6598577B7A4E">
    <w:name w:val="FA08657DA27247688C6C6598577B7A4E"/>
    <w:rsid w:val="00E6749B"/>
  </w:style>
  <w:style w:type="paragraph" w:customStyle="1" w:styleId="45FFEA92EA6D4D59BFEB5F441A4AC221">
    <w:name w:val="45FFEA92EA6D4D59BFEB5F441A4AC221"/>
    <w:rsid w:val="00E6749B"/>
  </w:style>
  <w:style w:type="paragraph" w:customStyle="1" w:styleId="EDFDD59C9AA8476191C7CD8F2931D0D9">
    <w:name w:val="EDFDD59C9AA8476191C7CD8F2931D0D9"/>
    <w:rsid w:val="00E6749B"/>
  </w:style>
  <w:style w:type="paragraph" w:customStyle="1" w:styleId="EA6A81C564404AC2861515BBBFB8BBA3">
    <w:name w:val="EA6A81C564404AC2861515BBBFB8BBA3"/>
    <w:rsid w:val="00E6749B"/>
  </w:style>
  <w:style w:type="paragraph" w:customStyle="1" w:styleId="0D654DB3A6BD4EE6A7818EE6628BDB8A">
    <w:name w:val="0D654DB3A6BD4EE6A7818EE6628BDB8A"/>
    <w:rsid w:val="00E6749B"/>
  </w:style>
  <w:style w:type="paragraph" w:customStyle="1" w:styleId="5CC30E0E17E9430BA0C907219B00D291">
    <w:name w:val="5CC30E0E17E9430BA0C907219B00D291"/>
    <w:rsid w:val="00E6749B"/>
  </w:style>
  <w:style w:type="paragraph" w:customStyle="1" w:styleId="3A5601CC07FB4099AF7EBE3FD360B476">
    <w:name w:val="3A5601CC07FB4099AF7EBE3FD360B476"/>
    <w:rsid w:val="00E6749B"/>
  </w:style>
  <w:style w:type="paragraph" w:customStyle="1" w:styleId="5761EEAC0209464CA3793C6866EEE7D5">
    <w:name w:val="5761EEAC0209464CA3793C6866EEE7D5"/>
    <w:rsid w:val="00E6749B"/>
  </w:style>
  <w:style w:type="paragraph" w:customStyle="1" w:styleId="98C1B8C551DD4D43856051A3DD0FEA33">
    <w:name w:val="98C1B8C551DD4D43856051A3DD0FEA33"/>
    <w:rsid w:val="00E6749B"/>
  </w:style>
  <w:style w:type="paragraph" w:customStyle="1" w:styleId="F1281EC72B3A495895B5D31500901172">
    <w:name w:val="F1281EC72B3A495895B5D31500901172"/>
    <w:rsid w:val="00E6749B"/>
  </w:style>
  <w:style w:type="paragraph" w:customStyle="1" w:styleId="4D555CBAC8BA4B8EB9488D6701E4545E">
    <w:name w:val="4D555CBAC8BA4B8EB9488D6701E4545E"/>
    <w:rsid w:val="00E6749B"/>
  </w:style>
  <w:style w:type="paragraph" w:customStyle="1" w:styleId="84FBBFD8DA6C43968D0DE665F6482B1E">
    <w:name w:val="84FBBFD8DA6C43968D0DE665F6482B1E"/>
    <w:rsid w:val="00E6749B"/>
  </w:style>
  <w:style w:type="paragraph" w:customStyle="1" w:styleId="6071835ECC7243F6AD1B5A37F682728E">
    <w:name w:val="6071835ECC7243F6AD1B5A37F682728E"/>
    <w:rsid w:val="00E6749B"/>
  </w:style>
  <w:style w:type="paragraph" w:customStyle="1" w:styleId="FBA8A85C361E41419B5A2D6657E153EB">
    <w:name w:val="FBA8A85C361E41419B5A2D6657E153EB"/>
    <w:rsid w:val="00E6749B"/>
  </w:style>
  <w:style w:type="paragraph" w:customStyle="1" w:styleId="9304DB8D76004B67BDBE5ECA3E398C47">
    <w:name w:val="9304DB8D76004B67BDBE5ECA3E398C47"/>
    <w:rsid w:val="00E6749B"/>
  </w:style>
  <w:style w:type="paragraph" w:customStyle="1" w:styleId="AA43E34A4F0C4F69969037E2958AC87B">
    <w:name w:val="AA43E34A4F0C4F69969037E2958AC87B"/>
    <w:rsid w:val="00E6749B"/>
  </w:style>
  <w:style w:type="paragraph" w:customStyle="1" w:styleId="B08DA3C50D9D4E6FB43A231A5F33311F">
    <w:name w:val="B08DA3C50D9D4E6FB43A231A5F33311F"/>
    <w:rsid w:val="00E6749B"/>
  </w:style>
  <w:style w:type="paragraph" w:customStyle="1" w:styleId="53046795042046B592F4FF3DF72E21FE">
    <w:name w:val="53046795042046B592F4FF3DF72E21FE"/>
    <w:rsid w:val="00E6749B"/>
  </w:style>
  <w:style w:type="paragraph" w:customStyle="1" w:styleId="CB402B8C85BF4FD98D603BA277F83122">
    <w:name w:val="CB402B8C85BF4FD98D603BA277F83122"/>
    <w:rsid w:val="00E6749B"/>
  </w:style>
  <w:style w:type="paragraph" w:customStyle="1" w:styleId="34061C5200F74614B4CE08AE03A30405">
    <w:name w:val="34061C5200F74614B4CE08AE03A30405"/>
    <w:rsid w:val="00E6749B"/>
  </w:style>
  <w:style w:type="paragraph" w:customStyle="1" w:styleId="87BFCF88244A423E9D4825D1BC005589">
    <w:name w:val="87BFCF88244A423E9D4825D1BC005589"/>
    <w:rsid w:val="00E6749B"/>
  </w:style>
  <w:style w:type="paragraph" w:customStyle="1" w:styleId="3AF7C122519849F1A51F7806DD8E85DC">
    <w:name w:val="3AF7C122519849F1A51F7806DD8E85DC"/>
    <w:rsid w:val="00E6749B"/>
  </w:style>
  <w:style w:type="paragraph" w:customStyle="1" w:styleId="F2E52919C9E143A09CA35D9E8CBA2DDC">
    <w:name w:val="F2E52919C9E143A09CA35D9E8CBA2DDC"/>
    <w:rsid w:val="00E6749B"/>
  </w:style>
  <w:style w:type="paragraph" w:customStyle="1" w:styleId="98F38F9D3F0744DD92B747CF24FADCAA">
    <w:name w:val="98F38F9D3F0744DD92B747CF24FADCAA"/>
    <w:rsid w:val="00E6749B"/>
  </w:style>
  <w:style w:type="paragraph" w:customStyle="1" w:styleId="EE8064F9FC3243A0B9636B93FCEE4BAA">
    <w:name w:val="EE8064F9FC3243A0B9636B93FCEE4BAA"/>
    <w:rsid w:val="00E6749B"/>
  </w:style>
  <w:style w:type="paragraph" w:customStyle="1" w:styleId="B2D75B1C4C524F61BABE1B9FE7DE6158">
    <w:name w:val="B2D75B1C4C524F61BABE1B9FE7DE6158"/>
    <w:rsid w:val="00E6749B"/>
  </w:style>
  <w:style w:type="paragraph" w:customStyle="1" w:styleId="DB8A27B9531C4F2AB592A89871D2A388">
    <w:name w:val="DB8A27B9531C4F2AB592A89871D2A388"/>
    <w:rsid w:val="00E6749B"/>
  </w:style>
  <w:style w:type="paragraph" w:customStyle="1" w:styleId="A9726A287E5A48C1AB2FCF97DC59A133">
    <w:name w:val="A9726A287E5A48C1AB2FCF97DC59A133"/>
    <w:rsid w:val="00E6749B"/>
  </w:style>
  <w:style w:type="paragraph" w:customStyle="1" w:styleId="F1F229EDA4C04AF5820B1CCB16FCB32D">
    <w:name w:val="F1F229EDA4C04AF5820B1CCB16FCB32D"/>
    <w:rsid w:val="00E6749B"/>
  </w:style>
  <w:style w:type="paragraph" w:customStyle="1" w:styleId="C5DF107658CF4C988921290E0A683426">
    <w:name w:val="C5DF107658CF4C988921290E0A683426"/>
    <w:rsid w:val="00E6749B"/>
  </w:style>
  <w:style w:type="paragraph" w:customStyle="1" w:styleId="CD670C3AC268433AAEF282EA3602BAA7">
    <w:name w:val="CD670C3AC268433AAEF282EA3602BAA7"/>
    <w:rsid w:val="00E6749B"/>
  </w:style>
  <w:style w:type="paragraph" w:customStyle="1" w:styleId="928034050782430BAC456BD53113FCC0">
    <w:name w:val="928034050782430BAC456BD53113FCC0"/>
    <w:rsid w:val="00E6749B"/>
  </w:style>
  <w:style w:type="paragraph" w:customStyle="1" w:styleId="4C4B086AD421420F9DD8054D0FB61FA2">
    <w:name w:val="4C4B086AD421420F9DD8054D0FB61FA2"/>
    <w:rsid w:val="00E6749B"/>
  </w:style>
  <w:style w:type="paragraph" w:customStyle="1" w:styleId="E2CD97DA8036429B9633A6E6CE40AA1B">
    <w:name w:val="E2CD97DA8036429B9633A6E6CE40AA1B"/>
    <w:rsid w:val="00E6749B"/>
  </w:style>
  <w:style w:type="paragraph" w:customStyle="1" w:styleId="3710BA1D3308449A8F3FA285FEA70248">
    <w:name w:val="3710BA1D3308449A8F3FA285FEA70248"/>
    <w:rsid w:val="00E6749B"/>
  </w:style>
  <w:style w:type="paragraph" w:customStyle="1" w:styleId="BA9D5EA257AA46DF9938EFB29D010B2B">
    <w:name w:val="BA9D5EA257AA46DF9938EFB29D010B2B"/>
    <w:rsid w:val="00E6749B"/>
  </w:style>
  <w:style w:type="paragraph" w:customStyle="1" w:styleId="66593E7449964E7B9B78E1B2DF2899EC">
    <w:name w:val="66593E7449964E7B9B78E1B2DF2899EC"/>
    <w:rsid w:val="00E6749B"/>
  </w:style>
  <w:style w:type="paragraph" w:customStyle="1" w:styleId="5B37CB6AA78849B894034C2888E7E2B0">
    <w:name w:val="5B37CB6AA78849B894034C2888E7E2B0"/>
    <w:rsid w:val="00E6749B"/>
  </w:style>
  <w:style w:type="paragraph" w:customStyle="1" w:styleId="2E9598B82144466B92B1E2C18443E241">
    <w:name w:val="2E9598B82144466B92B1E2C18443E241"/>
    <w:rsid w:val="00E6749B"/>
  </w:style>
  <w:style w:type="paragraph" w:customStyle="1" w:styleId="02DC5E3F73C04B83AB2A6FFD7C375DD5">
    <w:name w:val="02DC5E3F73C04B83AB2A6FFD7C375DD5"/>
    <w:rsid w:val="00E6749B"/>
  </w:style>
  <w:style w:type="paragraph" w:customStyle="1" w:styleId="86DDF5FAF67A4EF789AC5EA74C5ED8DC">
    <w:name w:val="86DDF5FAF67A4EF789AC5EA74C5ED8DC"/>
    <w:rsid w:val="00E6749B"/>
  </w:style>
  <w:style w:type="paragraph" w:customStyle="1" w:styleId="33DBD735D0F84EC39F283178868B1D1E">
    <w:name w:val="33DBD735D0F84EC39F283178868B1D1E"/>
    <w:rsid w:val="00E6749B"/>
  </w:style>
  <w:style w:type="paragraph" w:customStyle="1" w:styleId="4C3847BD39A24E3C923C090A0CB58EF4">
    <w:name w:val="4C3847BD39A24E3C923C090A0CB58EF4"/>
    <w:rsid w:val="00E6749B"/>
  </w:style>
  <w:style w:type="paragraph" w:customStyle="1" w:styleId="4437F29966464E799DBE04F882DA9DF1">
    <w:name w:val="4437F29966464E799DBE04F882DA9DF1"/>
    <w:rsid w:val="00E6749B"/>
  </w:style>
  <w:style w:type="paragraph" w:customStyle="1" w:styleId="C53476A1D5914A219BCDC698EB8A7060">
    <w:name w:val="C53476A1D5914A219BCDC698EB8A7060"/>
    <w:rsid w:val="00E6749B"/>
  </w:style>
  <w:style w:type="paragraph" w:customStyle="1" w:styleId="80F0E0E27DA9499C8918AA59EB1159F6">
    <w:name w:val="80F0E0E27DA9499C8918AA59EB1159F6"/>
    <w:rsid w:val="00E6749B"/>
  </w:style>
  <w:style w:type="paragraph" w:customStyle="1" w:styleId="643194FDCF4E424790F19193557D3F97">
    <w:name w:val="643194FDCF4E424790F19193557D3F97"/>
    <w:rsid w:val="00E6749B"/>
  </w:style>
  <w:style w:type="paragraph" w:customStyle="1" w:styleId="2895A2F68CA04A0188FF61ADAC9A45FC">
    <w:name w:val="2895A2F68CA04A0188FF61ADAC9A45FC"/>
    <w:rsid w:val="00E6749B"/>
  </w:style>
  <w:style w:type="paragraph" w:customStyle="1" w:styleId="58F9FF87D115427F95972A17A46AA7A3">
    <w:name w:val="58F9FF87D115427F95972A17A46AA7A3"/>
    <w:rsid w:val="00E6749B"/>
  </w:style>
  <w:style w:type="paragraph" w:customStyle="1" w:styleId="C2CE7B1397BE4BF38486BFF35E811120">
    <w:name w:val="C2CE7B1397BE4BF38486BFF35E811120"/>
    <w:rsid w:val="00E6749B"/>
  </w:style>
  <w:style w:type="paragraph" w:customStyle="1" w:styleId="B51091731B5845A98EED36D41531E03A">
    <w:name w:val="B51091731B5845A98EED36D41531E03A"/>
    <w:rsid w:val="00E6749B"/>
  </w:style>
  <w:style w:type="paragraph" w:customStyle="1" w:styleId="59185AD7A2CE457FA7176CE6294EFF20">
    <w:name w:val="59185AD7A2CE457FA7176CE6294EFF20"/>
    <w:rsid w:val="00E6749B"/>
  </w:style>
  <w:style w:type="paragraph" w:customStyle="1" w:styleId="0F574D78170B4794BFE7BB052F1E5D7F">
    <w:name w:val="0F574D78170B4794BFE7BB052F1E5D7F"/>
    <w:rsid w:val="00E6749B"/>
  </w:style>
  <w:style w:type="paragraph" w:customStyle="1" w:styleId="86C3A9EBEF634E18899DB664F13DFBCB">
    <w:name w:val="86C3A9EBEF634E18899DB664F13DFBCB"/>
    <w:rsid w:val="00E6749B"/>
  </w:style>
  <w:style w:type="paragraph" w:customStyle="1" w:styleId="215EF039A1304C8C9A631AA4092628FF">
    <w:name w:val="215EF039A1304C8C9A631AA4092628FF"/>
    <w:rsid w:val="00E6749B"/>
  </w:style>
  <w:style w:type="paragraph" w:customStyle="1" w:styleId="3316D1F8EF64410A95B1CCBB5C7E55D7">
    <w:name w:val="3316D1F8EF64410A95B1CCBB5C7E55D7"/>
    <w:rsid w:val="00E6749B"/>
  </w:style>
  <w:style w:type="paragraph" w:customStyle="1" w:styleId="1C7275942361439CB891EE353940A7F1">
    <w:name w:val="1C7275942361439CB891EE353940A7F1"/>
    <w:rsid w:val="00E6749B"/>
  </w:style>
  <w:style w:type="paragraph" w:customStyle="1" w:styleId="EE53F6048E06453FA0FDC56D3795CD37">
    <w:name w:val="EE53F6048E06453FA0FDC56D3795CD37"/>
    <w:rsid w:val="00E6749B"/>
  </w:style>
  <w:style w:type="paragraph" w:customStyle="1" w:styleId="BF9E8380CF9340D29FC7B22D7DE5EDBD">
    <w:name w:val="BF9E8380CF9340D29FC7B22D7DE5EDBD"/>
    <w:rsid w:val="00E6749B"/>
  </w:style>
  <w:style w:type="paragraph" w:customStyle="1" w:styleId="774E9265055C4DFABCA85FC0ADBB8690">
    <w:name w:val="774E9265055C4DFABCA85FC0ADBB8690"/>
    <w:rsid w:val="00E6749B"/>
  </w:style>
  <w:style w:type="paragraph" w:customStyle="1" w:styleId="3AD173D4271B4FC48BFBCF0309958FEC">
    <w:name w:val="3AD173D4271B4FC48BFBCF0309958FEC"/>
    <w:rsid w:val="00E6749B"/>
  </w:style>
  <w:style w:type="paragraph" w:customStyle="1" w:styleId="E6F5ECEC7F66404784A5E95C89FE632A">
    <w:name w:val="E6F5ECEC7F66404784A5E95C89FE632A"/>
    <w:rsid w:val="00E6749B"/>
  </w:style>
  <w:style w:type="paragraph" w:customStyle="1" w:styleId="C43F28CCDEDE4F179E49C0243211DF6C">
    <w:name w:val="C43F28CCDEDE4F179E49C0243211DF6C"/>
    <w:rsid w:val="00E6749B"/>
  </w:style>
  <w:style w:type="paragraph" w:customStyle="1" w:styleId="EA2A653E8AB54037AEB9EF041BCFCE00">
    <w:name w:val="EA2A653E8AB54037AEB9EF041BCFCE00"/>
    <w:rsid w:val="00E6749B"/>
  </w:style>
  <w:style w:type="paragraph" w:customStyle="1" w:styleId="665283750D564F85A52C66A85289E324">
    <w:name w:val="665283750D564F85A52C66A85289E324"/>
    <w:rsid w:val="00E6749B"/>
  </w:style>
  <w:style w:type="paragraph" w:customStyle="1" w:styleId="5AA2FA194AEF47FA9742A05BC6443869">
    <w:name w:val="5AA2FA194AEF47FA9742A05BC6443869"/>
    <w:rsid w:val="00E6749B"/>
  </w:style>
  <w:style w:type="paragraph" w:customStyle="1" w:styleId="AFA433965F504F2CACD593F1CD5AEC20">
    <w:name w:val="AFA433965F504F2CACD593F1CD5AEC20"/>
    <w:rsid w:val="00E6749B"/>
  </w:style>
  <w:style w:type="paragraph" w:customStyle="1" w:styleId="AA55B888397647198FCCA70B9538022D">
    <w:name w:val="AA55B888397647198FCCA70B9538022D"/>
    <w:rsid w:val="00E6749B"/>
  </w:style>
  <w:style w:type="paragraph" w:customStyle="1" w:styleId="940A76C6EC52436FA72BB9F4962B8978">
    <w:name w:val="940A76C6EC52436FA72BB9F4962B8978"/>
    <w:rsid w:val="00E6749B"/>
  </w:style>
  <w:style w:type="paragraph" w:customStyle="1" w:styleId="AA62757699D643CCB9492665B9C7F518">
    <w:name w:val="AA62757699D643CCB9492665B9C7F518"/>
    <w:rsid w:val="00E6749B"/>
  </w:style>
  <w:style w:type="paragraph" w:customStyle="1" w:styleId="B359A1700067486489C03CA8C73DB492">
    <w:name w:val="B359A1700067486489C03CA8C73DB492"/>
    <w:rsid w:val="00E6749B"/>
  </w:style>
  <w:style w:type="paragraph" w:customStyle="1" w:styleId="E92E113139ED43848DE95A535F1522F8">
    <w:name w:val="E92E113139ED43848DE95A535F1522F8"/>
    <w:rsid w:val="00E6749B"/>
  </w:style>
  <w:style w:type="paragraph" w:customStyle="1" w:styleId="DD45751882E84E35A0E2D49611915CE2">
    <w:name w:val="DD45751882E84E35A0E2D49611915CE2"/>
    <w:rsid w:val="00E6749B"/>
  </w:style>
  <w:style w:type="paragraph" w:customStyle="1" w:styleId="39E06EEE87EB4EAB8C9279ACD1AE6F89">
    <w:name w:val="39E06EEE87EB4EAB8C9279ACD1AE6F89"/>
    <w:rsid w:val="00E6749B"/>
  </w:style>
  <w:style w:type="paragraph" w:customStyle="1" w:styleId="F98A8C130D8F470786D6A83225338A5B">
    <w:name w:val="F98A8C130D8F470786D6A83225338A5B"/>
    <w:rsid w:val="00E6749B"/>
  </w:style>
  <w:style w:type="paragraph" w:customStyle="1" w:styleId="6971DC65A45444069C543A5916B2F31D">
    <w:name w:val="6971DC65A45444069C543A5916B2F31D"/>
    <w:rsid w:val="00E6749B"/>
  </w:style>
  <w:style w:type="paragraph" w:customStyle="1" w:styleId="F2676F85554B4B01AF0276E884C3E983">
    <w:name w:val="F2676F85554B4B01AF0276E884C3E983"/>
    <w:rsid w:val="00E6749B"/>
  </w:style>
  <w:style w:type="paragraph" w:customStyle="1" w:styleId="C4864BC6DA094A7DA302175AEB5EF818">
    <w:name w:val="C4864BC6DA094A7DA302175AEB5EF818"/>
    <w:rsid w:val="00E6749B"/>
  </w:style>
  <w:style w:type="paragraph" w:customStyle="1" w:styleId="294C54A103DD453882C47C6D7D7CD4BD">
    <w:name w:val="294C54A103DD453882C47C6D7D7CD4BD"/>
    <w:rsid w:val="00E6749B"/>
  </w:style>
  <w:style w:type="paragraph" w:customStyle="1" w:styleId="53B705B454854D7499BCB317F6771EA2">
    <w:name w:val="53B705B454854D7499BCB317F6771EA2"/>
    <w:rsid w:val="00E6749B"/>
  </w:style>
  <w:style w:type="paragraph" w:customStyle="1" w:styleId="026601BBC99C490F9960E4CD205EEB32">
    <w:name w:val="026601BBC99C490F9960E4CD205EEB32"/>
    <w:rsid w:val="00E6749B"/>
  </w:style>
  <w:style w:type="paragraph" w:customStyle="1" w:styleId="C412CA9588484785BD877FFD0A9983CF">
    <w:name w:val="C412CA9588484785BD877FFD0A9983CF"/>
    <w:rsid w:val="00E6749B"/>
  </w:style>
  <w:style w:type="paragraph" w:customStyle="1" w:styleId="00DD459763C744AF81D8BDD84AC908AA">
    <w:name w:val="00DD459763C744AF81D8BDD84AC908AA"/>
    <w:rsid w:val="00E6749B"/>
  </w:style>
  <w:style w:type="paragraph" w:customStyle="1" w:styleId="B793B43C6D0C4831BA993792B50E8513">
    <w:name w:val="B793B43C6D0C4831BA993792B50E8513"/>
    <w:rsid w:val="00E6749B"/>
  </w:style>
  <w:style w:type="paragraph" w:customStyle="1" w:styleId="625B22D1AACA4209868616ED8592AAD9">
    <w:name w:val="625B22D1AACA4209868616ED8592AAD9"/>
    <w:rsid w:val="00E6749B"/>
  </w:style>
  <w:style w:type="paragraph" w:customStyle="1" w:styleId="0A1E4C8398BD4602B9B4D84301CED335">
    <w:name w:val="0A1E4C8398BD4602B9B4D84301CED335"/>
    <w:rsid w:val="00E6749B"/>
  </w:style>
  <w:style w:type="paragraph" w:customStyle="1" w:styleId="E47CFA9B98814B68A98DB71EA17088F8">
    <w:name w:val="E47CFA9B98814B68A98DB71EA17088F8"/>
    <w:rsid w:val="00E6749B"/>
  </w:style>
  <w:style w:type="paragraph" w:customStyle="1" w:styleId="A65CD639BC314373AA409F29F61D39F1">
    <w:name w:val="A65CD639BC314373AA409F29F61D39F1"/>
    <w:rsid w:val="00E6749B"/>
  </w:style>
  <w:style w:type="paragraph" w:customStyle="1" w:styleId="A3BA645B417F4CB8AC7A7FC8ED105C5C">
    <w:name w:val="A3BA645B417F4CB8AC7A7FC8ED105C5C"/>
    <w:rsid w:val="00E6749B"/>
  </w:style>
  <w:style w:type="paragraph" w:customStyle="1" w:styleId="3326A68DF3CD4C99A3991C353E8E16B1">
    <w:name w:val="3326A68DF3CD4C99A3991C353E8E16B1"/>
    <w:rsid w:val="00E6749B"/>
  </w:style>
  <w:style w:type="paragraph" w:customStyle="1" w:styleId="9290781F845E4931BD59B0A7BD392B4E">
    <w:name w:val="9290781F845E4931BD59B0A7BD392B4E"/>
    <w:rsid w:val="00E6749B"/>
  </w:style>
  <w:style w:type="paragraph" w:customStyle="1" w:styleId="5F8ED0D02B3743ADB7A703A05DF5E8D3">
    <w:name w:val="5F8ED0D02B3743ADB7A703A05DF5E8D3"/>
    <w:rsid w:val="00E6749B"/>
  </w:style>
  <w:style w:type="paragraph" w:customStyle="1" w:styleId="263202E9F8884802964D1BD27D163F9C">
    <w:name w:val="263202E9F8884802964D1BD27D163F9C"/>
    <w:rsid w:val="00E6749B"/>
  </w:style>
  <w:style w:type="paragraph" w:customStyle="1" w:styleId="C3A690D51ADC41ED9F3451C56E4629A5">
    <w:name w:val="C3A690D51ADC41ED9F3451C56E4629A5"/>
    <w:rsid w:val="00E6749B"/>
  </w:style>
  <w:style w:type="paragraph" w:customStyle="1" w:styleId="265CBB5E3883417EA75808C85B997960">
    <w:name w:val="265CBB5E3883417EA75808C85B997960"/>
    <w:rsid w:val="00E6749B"/>
  </w:style>
  <w:style w:type="paragraph" w:customStyle="1" w:styleId="034A13F0EF12421C8DA917DB748B29DB">
    <w:name w:val="034A13F0EF12421C8DA917DB748B29DB"/>
    <w:rsid w:val="00E6749B"/>
  </w:style>
  <w:style w:type="paragraph" w:customStyle="1" w:styleId="5D507CA1E9134DDBAB23229838660FE3">
    <w:name w:val="5D507CA1E9134DDBAB23229838660FE3"/>
    <w:rsid w:val="00E6749B"/>
  </w:style>
  <w:style w:type="paragraph" w:customStyle="1" w:styleId="C0C9F5BB38924BFE88E85B6D043F3669">
    <w:name w:val="C0C9F5BB38924BFE88E85B6D043F3669"/>
    <w:rsid w:val="00E6749B"/>
  </w:style>
  <w:style w:type="paragraph" w:customStyle="1" w:styleId="2C0C8DA8930540B8AA8A01A60E35F4C9">
    <w:name w:val="2C0C8DA8930540B8AA8A01A60E35F4C9"/>
    <w:rsid w:val="00E6749B"/>
  </w:style>
  <w:style w:type="paragraph" w:customStyle="1" w:styleId="6CF28308637B4F01B18BC9EEBC1D9FDA">
    <w:name w:val="6CF28308637B4F01B18BC9EEBC1D9FDA"/>
    <w:rsid w:val="00E6749B"/>
  </w:style>
  <w:style w:type="paragraph" w:customStyle="1" w:styleId="DB638DA8D42E489182C317AE3F6CAD76">
    <w:name w:val="DB638DA8D42E489182C317AE3F6CAD76"/>
    <w:rsid w:val="00E6749B"/>
  </w:style>
  <w:style w:type="paragraph" w:customStyle="1" w:styleId="5CC585A872C448DC8DCBE7BD28686973">
    <w:name w:val="5CC585A872C448DC8DCBE7BD28686973"/>
    <w:rsid w:val="00E6749B"/>
  </w:style>
  <w:style w:type="paragraph" w:customStyle="1" w:styleId="D77FF5DCE62340D89DE93A540D7D988D">
    <w:name w:val="D77FF5DCE62340D89DE93A540D7D988D"/>
    <w:rsid w:val="00E6749B"/>
  </w:style>
  <w:style w:type="paragraph" w:customStyle="1" w:styleId="1DDD08EF443E4E13A362FE6E758E89E8">
    <w:name w:val="1DDD08EF443E4E13A362FE6E758E89E8"/>
    <w:rsid w:val="00E6749B"/>
  </w:style>
  <w:style w:type="paragraph" w:customStyle="1" w:styleId="6B3979D728A0459FB199F18D9B4D6BBB">
    <w:name w:val="6B3979D728A0459FB199F18D9B4D6BBB"/>
    <w:rsid w:val="00E6749B"/>
  </w:style>
  <w:style w:type="paragraph" w:customStyle="1" w:styleId="6748AF33027F470A8A8B3A822B13571B">
    <w:name w:val="6748AF33027F470A8A8B3A822B13571B"/>
    <w:rsid w:val="00E6749B"/>
  </w:style>
  <w:style w:type="paragraph" w:customStyle="1" w:styleId="770DE8FC4F5F4695BA7C2A111F71340B">
    <w:name w:val="770DE8FC4F5F4695BA7C2A111F71340B"/>
    <w:rsid w:val="00E6749B"/>
  </w:style>
  <w:style w:type="paragraph" w:customStyle="1" w:styleId="CBF99ADCF12447C99E1043D67C5DF441">
    <w:name w:val="CBF99ADCF12447C99E1043D67C5DF441"/>
    <w:rsid w:val="00E6749B"/>
  </w:style>
  <w:style w:type="paragraph" w:customStyle="1" w:styleId="A49431E116F140BD9870CA1A9159DD0D">
    <w:name w:val="A49431E116F140BD9870CA1A9159DD0D"/>
    <w:rsid w:val="004F3B76"/>
  </w:style>
  <w:style w:type="paragraph" w:customStyle="1" w:styleId="97A6154644584839A09786622B088E5C">
    <w:name w:val="97A6154644584839A09786622B088E5C"/>
    <w:rsid w:val="004F3B76"/>
  </w:style>
  <w:style w:type="paragraph" w:customStyle="1" w:styleId="AA7F836615694993825C0D075BAF7F3A">
    <w:name w:val="AA7F836615694993825C0D075BAF7F3A"/>
    <w:rsid w:val="004F3B76"/>
  </w:style>
  <w:style w:type="paragraph" w:customStyle="1" w:styleId="5DD9CB811E7F449A83E5404CA71BC610">
    <w:name w:val="5DD9CB811E7F449A83E5404CA71BC610"/>
    <w:rsid w:val="004F3B76"/>
  </w:style>
  <w:style w:type="paragraph" w:customStyle="1" w:styleId="DD8A24CABFDE4A6D9780366B322BC1E8">
    <w:name w:val="DD8A24CABFDE4A6D9780366B322BC1E8"/>
    <w:rsid w:val="004F3B76"/>
  </w:style>
  <w:style w:type="paragraph" w:customStyle="1" w:styleId="2DABA4DEBC534953B31B97597DC746D2">
    <w:name w:val="2DABA4DEBC534953B31B97597DC746D2"/>
    <w:rsid w:val="004F3B76"/>
  </w:style>
  <w:style w:type="paragraph" w:customStyle="1" w:styleId="0CE18E63FFF74F6BA9C4994B7FBB691E">
    <w:name w:val="0CE18E63FFF74F6BA9C4994B7FBB691E"/>
    <w:rsid w:val="004F3B76"/>
  </w:style>
  <w:style w:type="paragraph" w:customStyle="1" w:styleId="55DF15B65FDE4E90A68018490CBAF186">
    <w:name w:val="55DF15B65FDE4E90A68018490CBAF186"/>
    <w:rsid w:val="004F3B76"/>
  </w:style>
  <w:style w:type="paragraph" w:customStyle="1" w:styleId="FD3375110BEC45F78EA19850B7459082">
    <w:name w:val="FD3375110BEC45F78EA19850B7459082"/>
    <w:rsid w:val="00E86E5E"/>
  </w:style>
  <w:style w:type="paragraph" w:customStyle="1" w:styleId="4EDE3BED87234491A2D84C4C3C77CD60">
    <w:name w:val="4EDE3BED87234491A2D84C4C3C77CD60"/>
    <w:rsid w:val="00E86E5E"/>
  </w:style>
  <w:style w:type="paragraph" w:customStyle="1" w:styleId="9D5DCF424C8443AAA5840C298CD900A2">
    <w:name w:val="9D5DCF424C8443AAA5840C298CD900A2"/>
    <w:rsid w:val="00E86E5E"/>
  </w:style>
  <w:style w:type="paragraph" w:customStyle="1" w:styleId="407AEA6FDB4E4064A711BEE39608583D">
    <w:name w:val="407AEA6FDB4E4064A711BEE39608583D"/>
    <w:rsid w:val="00E86E5E"/>
  </w:style>
  <w:style w:type="paragraph" w:customStyle="1" w:styleId="9DEE78D5325D4E90AACE1C7345D69B54">
    <w:name w:val="9DEE78D5325D4E90AACE1C7345D69B54"/>
    <w:rsid w:val="00E86E5E"/>
  </w:style>
  <w:style w:type="paragraph" w:customStyle="1" w:styleId="A9CE80B6530C4BEF801F2F66B9A4544B">
    <w:name w:val="A9CE80B6530C4BEF801F2F66B9A4544B"/>
    <w:rsid w:val="00E86E5E"/>
  </w:style>
  <w:style w:type="paragraph" w:customStyle="1" w:styleId="419E9D08F18C4271BEB6DBFA99E8AD58">
    <w:name w:val="419E9D08F18C4271BEB6DBFA99E8AD58"/>
    <w:rsid w:val="00E86E5E"/>
  </w:style>
  <w:style w:type="paragraph" w:customStyle="1" w:styleId="2B759149555941B7845B5FF637BA8C43">
    <w:name w:val="2B759149555941B7845B5FF637BA8C43"/>
    <w:rsid w:val="00E86E5E"/>
  </w:style>
  <w:style w:type="paragraph" w:customStyle="1" w:styleId="9DD6C7BB3E964497A50D962653C360CA">
    <w:name w:val="9DD6C7BB3E964497A50D962653C360CA"/>
    <w:rsid w:val="00E86E5E"/>
  </w:style>
  <w:style w:type="paragraph" w:customStyle="1" w:styleId="9F12E379BF8C410AB475ADC31164672E">
    <w:name w:val="9F12E379BF8C410AB475ADC31164672E"/>
    <w:rsid w:val="00E86E5E"/>
  </w:style>
  <w:style w:type="paragraph" w:customStyle="1" w:styleId="22787B42B6704A10B72091618EF1CC21">
    <w:name w:val="22787B42B6704A10B72091618EF1CC21"/>
    <w:rsid w:val="00E86E5E"/>
  </w:style>
  <w:style w:type="paragraph" w:customStyle="1" w:styleId="AA74B04FBDC143A4B10B34201EC47173">
    <w:name w:val="AA74B04FBDC143A4B10B34201EC47173"/>
    <w:rsid w:val="00E86E5E"/>
  </w:style>
  <w:style w:type="paragraph" w:customStyle="1" w:styleId="8A411766A6C94F3CAD32A2ECDC6F1D2B">
    <w:name w:val="8A411766A6C94F3CAD32A2ECDC6F1D2B"/>
    <w:rsid w:val="00E86E5E"/>
  </w:style>
  <w:style w:type="paragraph" w:customStyle="1" w:styleId="0FF6F7A2B2B4447B8E4E1B9738E06A6B">
    <w:name w:val="0FF6F7A2B2B4447B8E4E1B9738E06A6B"/>
    <w:rsid w:val="00E86E5E"/>
  </w:style>
  <w:style w:type="paragraph" w:customStyle="1" w:styleId="5C525422BDE640CC9EF9623FC3CFA3F8">
    <w:name w:val="5C525422BDE640CC9EF9623FC3CFA3F8"/>
    <w:rsid w:val="00E86E5E"/>
  </w:style>
  <w:style w:type="paragraph" w:customStyle="1" w:styleId="324C56C0B0BF40ECB3DB1DDEA4A66C4A">
    <w:name w:val="324C56C0B0BF40ECB3DB1DDEA4A66C4A"/>
    <w:rsid w:val="00E86E5E"/>
  </w:style>
  <w:style w:type="paragraph" w:customStyle="1" w:styleId="9B8D3BC7056C4D3A96272FA1E47C18E3">
    <w:name w:val="9B8D3BC7056C4D3A96272FA1E47C18E3"/>
    <w:rsid w:val="00E86E5E"/>
  </w:style>
  <w:style w:type="paragraph" w:customStyle="1" w:styleId="B848EA2A793A4F81BAD89388AAFFE79F">
    <w:name w:val="B848EA2A793A4F81BAD89388AAFFE79F"/>
    <w:rsid w:val="00E86E5E"/>
  </w:style>
  <w:style w:type="paragraph" w:customStyle="1" w:styleId="EB3F8949C07A4C2BBE35E80DC6CCF47A">
    <w:name w:val="EB3F8949C07A4C2BBE35E80DC6CCF47A"/>
    <w:rsid w:val="00E86E5E"/>
  </w:style>
  <w:style w:type="paragraph" w:customStyle="1" w:styleId="2CDEDA9DB27B4BCEB482CAE66FBC86C2">
    <w:name w:val="2CDEDA9DB27B4BCEB482CAE66FBC86C2"/>
    <w:rsid w:val="00E86E5E"/>
  </w:style>
  <w:style w:type="paragraph" w:customStyle="1" w:styleId="82151F312C4C4FC1B6244BBC22AADE2F">
    <w:name w:val="82151F312C4C4FC1B6244BBC22AADE2F"/>
    <w:rsid w:val="00E86E5E"/>
  </w:style>
  <w:style w:type="paragraph" w:customStyle="1" w:styleId="D0972B08A64B4EA4B6070D7D4CD78273">
    <w:name w:val="D0972B08A64B4EA4B6070D7D4CD78273"/>
    <w:rsid w:val="00E86E5E"/>
  </w:style>
  <w:style w:type="paragraph" w:customStyle="1" w:styleId="4EC174BB90244FE79D031346337043B8">
    <w:name w:val="4EC174BB90244FE79D031346337043B8"/>
    <w:rsid w:val="00E86E5E"/>
  </w:style>
  <w:style w:type="paragraph" w:customStyle="1" w:styleId="352E3418B47946B8A06BB574EA9047C6">
    <w:name w:val="352E3418B47946B8A06BB574EA9047C6"/>
    <w:rsid w:val="00E86E5E"/>
  </w:style>
  <w:style w:type="paragraph" w:customStyle="1" w:styleId="477EFF2F02F44CAFB91EC09636A29095">
    <w:name w:val="477EFF2F02F44CAFB91EC09636A29095"/>
    <w:rsid w:val="00E86E5E"/>
  </w:style>
  <w:style w:type="paragraph" w:customStyle="1" w:styleId="A8D39A53A63841558BE63C44102F8D19">
    <w:name w:val="A8D39A53A63841558BE63C44102F8D19"/>
    <w:rsid w:val="00E86E5E"/>
  </w:style>
  <w:style w:type="paragraph" w:customStyle="1" w:styleId="676DB25C4CE04F69B175BC5382E86299">
    <w:name w:val="676DB25C4CE04F69B175BC5382E86299"/>
    <w:rsid w:val="00E86E5E"/>
  </w:style>
  <w:style w:type="paragraph" w:customStyle="1" w:styleId="93E09EE114504B2DBB9AB71E546F7B2F">
    <w:name w:val="93E09EE114504B2DBB9AB71E546F7B2F"/>
    <w:rsid w:val="00E86E5E"/>
  </w:style>
  <w:style w:type="paragraph" w:customStyle="1" w:styleId="046417C42A144B32BEBA0F64EB9015C5">
    <w:name w:val="046417C42A144B32BEBA0F64EB9015C5"/>
    <w:rsid w:val="00E86E5E"/>
  </w:style>
  <w:style w:type="paragraph" w:customStyle="1" w:styleId="F310E05CD9254056B08158B17F63462C">
    <w:name w:val="F310E05CD9254056B08158B17F63462C"/>
    <w:rsid w:val="00E86E5E"/>
  </w:style>
  <w:style w:type="paragraph" w:customStyle="1" w:styleId="F853BDE2C7E54BCEA05AE21CB50B203B">
    <w:name w:val="F853BDE2C7E54BCEA05AE21CB50B203B"/>
    <w:rsid w:val="00E86E5E"/>
  </w:style>
  <w:style w:type="paragraph" w:customStyle="1" w:styleId="C2FAC27813C34E8E9965678879741A53">
    <w:name w:val="C2FAC27813C34E8E9965678879741A53"/>
    <w:rsid w:val="00E86E5E"/>
  </w:style>
  <w:style w:type="paragraph" w:customStyle="1" w:styleId="2CEB3A062A9549548A06F9F5D02DE8E0">
    <w:name w:val="2CEB3A062A9549548A06F9F5D02DE8E0"/>
    <w:rsid w:val="00E86E5E"/>
  </w:style>
  <w:style w:type="paragraph" w:customStyle="1" w:styleId="F5A64A452D7D420181D8C624D1E5DCB2">
    <w:name w:val="F5A64A452D7D420181D8C624D1E5DCB2"/>
    <w:rsid w:val="00E86E5E"/>
  </w:style>
  <w:style w:type="paragraph" w:customStyle="1" w:styleId="F0012D7CC1F44F0AA3BA176763A1FEEE">
    <w:name w:val="F0012D7CC1F44F0AA3BA176763A1FEEE"/>
    <w:rsid w:val="00E86E5E"/>
  </w:style>
  <w:style w:type="paragraph" w:customStyle="1" w:styleId="F6AA9B311B894DA9BE426BDD0253EA39">
    <w:name w:val="F6AA9B311B894DA9BE426BDD0253EA39"/>
    <w:rsid w:val="00E86E5E"/>
  </w:style>
  <w:style w:type="paragraph" w:customStyle="1" w:styleId="61087C3AA11D4A5DB272A8E25B4780AF">
    <w:name w:val="61087C3AA11D4A5DB272A8E25B4780AF"/>
    <w:rsid w:val="00E86E5E"/>
  </w:style>
  <w:style w:type="paragraph" w:customStyle="1" w:styleId="6A18BF870D7D474B9D0108A840A59087">
    <w:name w:val="6A18BF870D7D474B9D0108A840A59087"/>
    <w:rsid w:val="00E86E5E"/>
  </w:style>
  <w:style w:type="paragraph" w:customStyle="1" w:styleId="0272073151E74E8CBE45692C1BA18143">
    <w:name w:val="0272073151E74E8CBE45692C1BA18143"/>
    <w:rsid w:val="00E86E5E"/>
  </w:style>
  <w:style w:type="paragraph" w:customStyle="1" w:styleId="09665BEFDE1C49258640024A91E1676E">
    <w:name w:val="09665BEFDE1C49258640024A91E1676E"/>
    <w:rsid w:val="00E86E5E"/>
  </w:style>
  <w:style w:type="paragraph" w:customStyle="1" w:styleId="B5BF7B4334F0493DB2BD543F9E816747">
    <w:name w:val="B5BF7B4334F0493DB2BD543F9E816747"/>
    <w:rsid w:val="00E86E5E"/>
  </w:style>
  <w:style w:type="paragraph" w:customStyle="1" w:styleId="6874D02B37064715BDC5528607CEE1DE">
    <w:name w:val="6874D02B37064715BDC5528607CEE1DE"/>
    <w:rsid w:val="00E86E5E"/>
  </w:style>
  <w:style w:type="paragraph" w:customStyle="1" w:styleId="B48A40E3BFA04B3B92B494108E4DA1F8">
    <w:name w:val="B48A40E3BFA04B3B92B494108E4DA1F8"/>
    <w:rsid w:val="00E86E5E"/>
  </w:style>
  <w:style w:type="paragraph" w:customStyle="1" w:styleId="6754115D92564CDCAFECE8B18F1028A0">
    <w:name w:val="6754115D92564CDCAFECE8B18F1028A0"/>
    <w:rsid w:val="00E86E5E"/>
  </w:style>
  <w:style w:type="paragraph" w:customStyle="1" w:styleId="DDA2CBBA94EB437780924857F0431155">
    <w:name w:val="DDA2CBBA94EB437780924857F0431155"/>
    <w:rsid w:val="00E86E5E"/>
  </w:style>
  <w:style w:type="paragraph" w:customStyle="1" w:styleId="73056F75527E4075A18F01512C58057E">
    <w:name w:val="73056F75527E4075A18F01512C58057E"/>
    <w:rsid w:val="00E86E5E"/>
  </w:style>
  <w:style w:type="paragraph" w:customStyle="1" w:styleId="C938E206A4384F48A364520F87B397E7">
    <w:name w:val="C938E206A4384F48A364520F87B397E7"/>
    <w:rsid w:val="00E86E5E"/>
  </w:style>
  <w:style w:type="paragraph" w:customStyle="1" w:styleId="B54078CC181E4A9394138AAEE5D08CC3">
    <w:name w:val="B54078CC181E4A9394138AAEE5D08CC3"/>
    <w:rsid w:val="00E86E5E"/>
  </w:style>
  <w:style w:type="paragraph" w:customStyle="1" w:styleId="6CB8B9BEE14C4BB7B85F14150210B4A8">
    <w:name w:val="6CB8B9BEE14C4BB7B85F14150210B4A8"/>
    <w:rsid w:val="00E86E5E"/>
  </w:style>
  <w:style w:type="paragraph" w:customStyle="1" w:styleId="CB68CDF756E0414EB0B834260BD60A50">
    <w:name w:val="CB68CDF756E0414EB0B834260BD60A50"/>
    <w:rsid w:val="00E86E5E"/>
  </w:style>
  <w:style w:type="paragraph" w:customStyle="1" w:styleId="B550A59B2455491BB5629E0D39D9E134">
    <w:name w:val="B550A59B2455491BB5629E0D39D9E134"/>
    <w:rsid w:val="00E86E5E"/>
  </w:style>
  <w:style w:type="paragraph" w:customStyle="1" w:styleId="C052968339A043B8A97BC29865F894E9">
    <w:name w:val="C052968339A043B8A97BC29865F894E9"/>
    <w:rsid w:val="00E86E5E"/>
  </w:style>
  <w:style w:type="paragraph" w:customStyle="1" w:styleId="903D3BBDA0924C7C8DC2ED79068594B6">
    <w:name w:val="903D3BBDA0924C7C8DC2ED79068594B6"/>
    <w:rsid w:val="00E86E5E"/>
  </w:style>
  <w:style w:type="paragraph" w:customStyle="1" w:styleId="0BB8C012A2B6402CB0DAC0CE7B9D25D3">
    <w:name w:val="0BB8C012A2B6402CB0DAC0CE7B9D25D3"/>
    <w:rsid w:val="000E0C63"/>
  </w:style>
  <w:style w:type="paragraph" w:customStyle="1" w:styleId="C5EF668350D148DF99EE877DC686B17D">
    <w:name w:val="C5EF668350D148DF99EE877DC686B17D"/>
    <w:rsid w:val="000E0C63"/>
  </w:style>
  <w:style w:type="paragraph" w:customStyle="1" w:styleId="1D66A5C0A6634FA4801128803E494928">
    <w:name w:val="1D66A5C0A6634FA4801128803E494928"/>
    <w:rsid w:val="000E0C63"/>
  </w:style>
  <w:style w:type="paragraph" w:customStyle="1" w:styleId="7BD8C0D9BBCD41B1965BA694ABACC1BF">
    <w:name w:val="7BD8C0D9BBCD41B1965BA694ABACC1BF"/>
    <w:rsid w:val="000E0C63"/>
  </w:style>
  <w:style w:type="paragraph" w:customStyle="1" w:styleId="F01B1D6B8BEF4692AE53B413DBC50987">
    <w:name w:val="F01B1D6B8BEF4692AE53B413DBC50987"/>
    <w:rsid w:val="00853CD9"/>
  </w:style>
  <w:style w:type="paragraph" w:customStyle="1" w:styleId="061127D3E2B046FFA427912045F783D3">
    <w:name w:val="061127D3E2B046FFA427912045F783D3"/>
    <w:rsid w:val="00853CD9"/>
  </w:style>
  <w:style w:type="paragraph" w:customStyle="1" w:styleId="313D2C5653EC4E4982A27C63145EC4DE">
    <w:name w:val="313D2C5653EC4E4982A27C63145EC4DE"/>
    <w:rsid w:val="00853CD9"/>
  </w:style>
  <w:style w:type="paragraph" w:customStyle="1" w:styleId="57EE6E3FD79442EEB76983BD5B9FD1BF">
    <w:name w:val="57EE6E3FD79442EEB76983BD5B9FD1BF"/>
    <w:rsid w:val="0000210A"/>
  </w:style>
  <w:style w:type="paragraph" w:customStyle="1" w:styleId="5796BB75487940F0B9C23249F5AFB396">
    <w:name w:val="5796BB75487940F0B9C23249F5AFB396"/>
    <w:rsid w:val="0000210A"/>
  </w:style>
  <w:style w:type="paragraph" w:customStyle="1" w:styleId="012DA40D7A7D4076AA36CBCA0747A2A7">
    <w:name w:val="012DA40D7A7D4076AA36CBCA0747A2A7"/>
    <w:rsid w:val="00E64485"/>
  </w:style>
  <w:style w:type="paragraph" w:customStyle="1" w:styleId="4F92F480EE444BD7ACEF636BEB346D73">
    <w:name w:val="4F92F480EE444BD7ACEF636BEB346D73"/>
    <w:rsid w:val="00E64485"/>
  </w:style>
  <w:style w:type="paragraph" w:customStyle="1" w:styleId="77FEF4A6EBD44512863DF1F1B1170BB5">
    <w:name w:val="77FEF4A6EBD44512863DF1F1B1170BB5"/>
    <w:rsid w:val="00E64485"/>
  </w:style>
  <w:style w:type="paragraph" w:customStyle="1" w:styleId="7DCDF1FC402F40E7A561EE31E2B083CA">
    <w:name w:val="7DCDF1FC402F40E7A561EE31E2B083CA"/>
    <w:rsid w:val="00E64485"/>
  </w:style>
  <w:style w:type="paragraph" w:customStyle="1" w:styleId="EC09BA7628FD40769C7379DF55FBD2A0">
    <w:name w:val="EC09BA7628FD40769C7379DF55FBD2A0"/>
    <w:rsid w:val="00E64485"/>
  </w:style>
  <w:style w:type="paragraph" w:customStyle="1" w:styleId="DAC4E30D68204AE7A52C0C82A475B3A7">
    <w:name w:val="DAC4E30D68204AE7A52C0C82A475B3A7"/>
    <w:rsid w:val="00E64485"/>
  </w:style>
  <w:style w:type="paragraph" w:customStyle="1" w:styleId="8E0A191136804D32B9C7160D68ABD496">
    <w:name w:val="8E0A191136804D32B9C7160D68ABD496"/>
    <w:rsid w:val="00E64485"/>
  </w:style>
  <w:style w:type="paragraph" w:customStyle="1" w:styleId="27B468901B1447DCA0449883DC5D3562">
    <w:name w:val="27B468901B1447DCA0449883DC5D3562"/>
    <w:rsid w:val="00E64485"/>
  </w:style>
  <w:style w:type="paragraph" w:customStyle="1" w:styleId="FE607C5539044A139250524C30FED0CF">
    <w:name w:val="FE607C5539044A139250524C30FED0CF"/>
    <w:rsid w:val="00E64485"/>
  </w:style>
  <w:style w:type="paragraph" w:customStyle="1" w:styleId="5824A62529CB41D0BF028C2D666AAAA0">
    <w:name w:val="5824A62529CB41D0BF028C2D666AAAA0"/>
    <w:rsid w:val="00E64485"/>
  </w:style>
  <w:style w:type="paragraph" w:customStyle="1" w:styleId="263B26887D3E49E08EC48EE99576E381">
    <w:name w:val="263B26887D3E49E08EC48EE99576E381"/>
    <w:rsid w:val="00E64485"/>
  </w:style>
  <w:style w:type="paragraph" w:customStyle="1" w:styleId="8C0D0C6A71CB45D8849D6BE92DDCFF40">
    <w:name w:val="8C0D0C6A71CB45D8849D6BE92DDCFF40"/>
    <w:rsid w:val="00E64485"/>
  </w:style>
  <w:style w:type="paragraph" w:customStyle="1" w:styleId="EAB31DD95D164791B54683CF7DA3C80A">
    <w:name w:val="EAB31DD95D164791B54683CF7DA3C80A"/>
    <w:rsid w:val="00E64485"/>
  </w:style>
  <w:style w:type="paragraph" w:customStyle="1" w:styleId="4EF0EE2C1D394F178019A8F6403C7A97">
    <w:name w:val="4EF0EE2C1D394F178019A8F6403C7A97"/>
    <w:rsid w:val="00E64485"/>
  </w:style>
  <w:style w:type="paragraph" w:customStyle="1" w:styleId="8D7CCA525AFB4533A6BD059BFA2E65E1">
    <w:name w:val="8D7CCA525AFB4533A6BD059BFA2E65E1"/>
    <w:rsid w:val="00E64485"/>
  </w:style>
  <w:style w:type="paragraph" w:customStyle="1" w:styleId="390A4FF9A5254E5DBDB90077DC6BD509">
    <w:name w:val="390A4FF9A5254E5DBDB90077DC6BD509"/>
    <w:rsid w:val="00E64485"/>
  </w:style>
  <w:style w:type="paragraph" w:customStyle="1" w:styleId="04656B683B5A4504A10F92C8F11453A9">
    <w:name w:val="04656B683B5A4504A10F92C8F11453A9"/>
    <w:rsid w:val="00E64485"/>
  </w:style>
  <w:style w:type="paragraph" w:customStyle="1" w:styleId="82B4625205114D188150E7DBF7A61E35">
    <w:name w:val="82B4625205114D188150E7DBF7A61E35"/>
    <w:rsid w:val="00E64485"/>
  </w:style>
  <w:style w:type="paragraph" w:customStyle="1" w:styleId="4AB95F16226E4A10B4B8248656EBF301">
    <w:name w:val="4AB95F16226E4A10B4B8248656EBF301"/>
    <w:rsid w:val="00E64485"/>
  </w:style>
  <w:style w:type="paragraph" w:customStyle="1" w:styleId="335151A7CAE147A5B270D122093C78A4">
    <w:name w:val="335151A7CAE147A5B270D122093C78A4"/>
    <w:rsid w:val="00E64485"/>
  </w:style>
  <w:style w:type="paragraph" w:customStyle="1" w:styleId="1D6D8032A6CE4283BB42F69A4BD5001C">
    <w:name w:val="1D6D8032A6CE4283BB42F69A4BD5001C"/>
    <w:rsid w:val="00E64485"/>
  </w:style>
  <w:style w:type="paragraph" w:customStyle="1" w:styleId="52BCF6BD986C455A862FFA61E1571F5A">
    <w:name w:val="52BCF6BD986C455A862FFA61E1571F5A"/>
    <w:rsid w:val="00E64485"/>
  </w:style>
  <w:style w:type="paragraph" w:customStyle="1" w:styleId="4CDA8431D6A94356B8D563B653BF9FC5">
    <w:name w:val="4CDA8431D6A94356B8D563B653BF9FC5"/>
    <w:rsid w:val="00E64485"/>
  </w:style>
  <w:style w:type="paragraph" w:customStyle="1" w:styleId="577827556FB6466C8DD26CD0E0128382">
    <w:name w:val="577827556FB6466C8DD26CD0E0128382"/>
    <w:rsid w:val="00E64485"/>
  </w:style>
  <w:style w:type="paragraph" w:customStyle="1" w:styleId="786C9B031ADB4BD7A00DC791F7251320">
    <w:name w:val="786C9B031ADB4BD7A00DC791F7251320"/>
    <w:rsid w:val="00E64485"/>
  </w:style>
  <w:style w:type="paragraph" w:customStyle="1" w:styleId="57DA2F2625FA401A85A4385BF7CF18A6">
    <w:name w:val="57DA2F2625FA401A85A4385BF7CF18A6"/>
    <w:rsid w:val="00E64485"/>
  </w:style>
  <w:style w:type="paragraph" w:customStyle="1" w:styleId="C75D892A246A4E41BBB76CCD18AA7754">
    <w:name w:val="C75D892A246A4E41BBB76CCD18AA7754"/>
    <w:rsid w:val="00E64485"/>
  </w:style>
  <w:style w:type="paragraph" w:customStyle="1" w:styleId="150E89149CB64B5990EC612A56B917E1">
    <w:name w:val="150E89149CB64B5990EC612A56B917E1"/>
    <w:rsid w:val="00E64485"/>
  </w:style>
  <w:style w:type="paragraph" w:customStyle="1" w:styleId="7451EC9468FE4B548F1A7259FAE05784">
    <w:name w:val="7451EC9468FE4B548F1A7259FAE05784"/>
    <w:rsid w:val="00E64485"/>
  </w:style>
  <w:style w:type="paragraph" w:customStyle="1" w:styleId="3B217D0FFC9C448BBB6B019BB59D19C4">
    <w:name w:val="3B217D0FFC9C448BBB6B019BB59D19C4"/>
    <w:rsid w:val="00E64485"/>
  </w:style>
  <w:style w:type="paragraph" w:customStyle="1" w:styleId="DACD9A428CD64F86914A53565232FD8F">
    <w:name w:val="DACD9A428CD64F86914A53565232FD8F"/>
    <w:rsid w:val="00E64485"/>
  </w:style>
  <w:style w:type="paragraph" w:customStyle="1" w:styleId="990C2EFB18A54483BBEE4225DBF9B83A">
    <w:name w:val="990C2EFB18A54483BBEE4225DBF9B83A"/>
    <w:rsid w:val="00E64485"/>
  </w:style>
  <w:style w:type="paragraph" w:customStyle="1" w:styleId="674A7955AF8F442C81DCA5D0D3D53F1D">
    <w:name w:val="674A7955AF8F442C81DCA5D0D3D53F1D"/>
    <w:rsid w:val="00E64485"/>
  </w:style>
  <w:style w:type="paragraph" w:customStyle="1" w:styleId="778B88670831469ABDFDBF766A7FB66E">
    <w:name w:val="778B88670831469ABDFDBF766A7FB66E"/>
    <w:rsid w:val="00E64485"/>
  </w:style>
  <w:style w:type="paragraph" w:customStyle="1" w:styleId="0933DE4D755D480EA8B48E3C72686B7B">
    <w:name w:val="0933DE4D755D480EA8B48E3C72686B7B"/>
    <w:rsid w:val="00E64485"/>
  </w:style>
  <w:style w:type="paragraph" w:customStyle="1" w:styleId="B7E034D5003B4193A64745C81F574755">
    <w:name w:val="B7E034D5003B4193A64745C81F574755"/>
    <w:rsid w:val="00E64485"/>
  </w:style>
  <w:style w:type="paragraph" w:customStyle="1" w:styleId="F6D5E33806654DAF9848B182A7A5510A">
    <w:name w:val="F6D5E33806654DAF9848B182A7A5510A"/>
    <w:rsid w:val="00E64485"/>
  </w:style>
  <w:style w:type="paragraph" w:customStyle="1" w:styleId="40AEFE1772904842BA550B2C46B1E154">
    <w:name w:val="40AEFE1772904842BA550B2C46B1E154"/>
    <w:rsid w:val="00E64485"/>
  </w:style>
  <w:style w:type="paragraph" w:customStyle="1" w:styleId="486322BD1A7F47BB8E1637AF180D4216">
    <w:name w:val="486322BD1A7F47BB8E1637AF180D4216"/>
    <w:rsid w:val="00E64485"/>
  </w:style>
  <w:style w:type="paragraph" w:customStyle="1" w:styleId="E2B97074C05545F7A0775C36C750C1F5">
    <w:name w:val="E2B97074C05545F7A0775C36C750C1F5"/>
    <w:rsid w:val="00E64485"/>
  </w:style>
  <w:style w:type="paragraph" w:customStyle="1" w:styleId="716C0B05E18D4E3A9B1359F3F61195AB">
    <w:name w:val="716C0B05E18D4E3A9B1359F3F61195AB"/>
    <w:rsid w:val="00E64485"/>
  </w:style>
  <w:style w:type="paragraph" w:customStyle="1" w:styleId="5C50408F6FB94551AD6C2CA19A61CABA">
    <w:name w:val="5C50408F6FB94551AD6C2CA19A61CABA"/>
    <w:rsid w:val="00E64485"/>
  </w:style>
  <w:style w:type="paragraph" w:customStyle="1" w:styleId="64D3E9EBBA5C45B2B57ACD7754FE295E">
    <w:name w:val="64D3E9EBBA5C45B2B57ACD7754FE295E"/>
    <w:rsid w:val="00E64485"/>
  </w:style>
  <w:style w:type="paragraph" w:customStyle="1" w:styleId="95DEA80EAC2E4B25B0D35E3828CB10D5">
    <w:name w:val="95DEA80EAC2E4B25B0D35E3828CB10D5"/>
    <w:rsid w:val="00E64485"/>
  </w:style>
  <w:style w:type="paragraph" w:customStyle="1" w:styleId="DFAC2FFF7A1A4553B01F1D8B3186F5EA">
    <w:name w:val="DFAC2FFF7A1A4553B01F1D8B3186F5EA"/>
    <w:rsid w:val="00E64485"/>
  </w:style>
  <w:style w:type="paragraph" w:customStyle="1" w:styleId="DBB4F659900E48AA843C1BB9B0990EFA">
    <w:name w:val="DBB4F659900E48AA843C1BB9B0990EFA"/>
    <w:rsid w:val="00E64485"/>
  </w:style>
  <w:style w:type="paragraph" w:customStyle="1" w:styleId="B54B404C2E2F4AF6BA92569F1C3BDE84">
    <w:name w:val="B54B404C2E2F4AF6BA92569F1C3BDE84"/>
    <w:rsid w:val="00E64485"/>
  </w:style>
  <w:style w:type="paragraph" w:customStyle="1" w:styleId="0E864789B73540A6B68F6E70B35215FE">
    <w:name w:val="0E864789B73540A6B68F6E70B35215FE"/>
    <w:rsid w:val="00E64485"/>
  </w:style>
  <w:style w:type="paragraph" w:customStyle="1" w:styleId="C47C822D777B4FC8919261BC2DAA4E9B">
    <w:name w:val="C47C822D777B4FC8919261BC2DAA4E9B"/>
    <w:rsid w:val="00E64485"/>
  </w:style>
  <w:style w:type="paragraph" w:customStyle="1" w:styleId="526B93D3FD6345C795E2A1AD57306ACF">
    <w:name w:val="526B93D3FD6345C795E2A1AD57306ACF"/>
    <w:rsid w:val="00E64485"/>
  </w:style>
  <w:style w:type="paragraph" w:customStyle="1" w:styleId="A00B6ED90F62457DB291EDE1410EB56A">
    <w:name w:val="A00B6ED90F62457DB291EDE1410EB56A"/>
    <w:rsid w:val="00E64485"/>
  </w:style>
  <w:style w:type="paragraph" w:customStyle="1" w:styleId="B7FA44AD59D84EBF86C03F6CCEE322C7">
    <w:name w:val="B7FA44AD59D84EBF86C03F6CCEE322C7"/>
    <w:rsid w:val="00E64485"/>
  </w:style>
  <w:style w:type="paragraph" w:customStyle="1" w:styleId="8B19DBECB8F14A8F9864D609AFBCD151">
    <w:name w:val="8B19DBECB8F14A8F9864D609AFBCD151"/>
    <w:rsid w:val="00E64485"/>
  </w:style>
  <w:style w:type="paragraph" w:customStyle="1" w:styleId="F1125AEB7E2F4D8C97F891B83C92FF74">
    <w:name w:val="F1125AEB7E2F4D8C97F891B83C92FF74"/>
    <w:rsid w:val="00E64485"/>
  </w:style>
  <w:style w:type="paragraph" w:customStyle="1" w:styleId="C3FEEE4C269C4CC59B558D22F66F760A">
    <w:name w:val="C3FEEE4C269C4CC59B558D22F66F760A"/>
    <w:rsid w:val="00E64485"/>
  </w:style>
  <w:style w:type="paragraph" w:customStyle="1" w:styleId="C699EFF4693E4F31A0DC592D9291F730">
    <w:name w:val="C699EFF4693E4F31A0DC592D9291F730"/>
    <w:rsid w:val="00E64485"/>
  </w:style>
  <w:style w:type="paragraph" w:customStyle="1" w:styleId="4713678A993B441FA2AAC699E3C0C64A">
    <w:name w:val="4713678A993B441FA2AAC699E3C0C64A"/>
    <w:rsid w:val="009A0804"/>
  </w:style>
  <w:style w:type="paragraph" w:customStyle="1" w:styleId="C7E2D9DA948141FFAE103578DC0CD43E">
    <w:name w:val="C7E2D9DA948141FFAE103578DC0CD43E"/>
    <w:rsid w:val="009A0804"/>
  </w:style>
  <w:style w:type="paragraph" w:customStyle="1" w:styleId="2DB8D68B7D154ACFA264315D18386966">
    <w:name w:val="2DB8D68B7D154ACFA264315D18386966"/>
    <w:rsid w:val="009A0804"/>
  </w:style>
  <w:style w:type="paragraph" w:customStyle="1" w:styleId="DD8FDDE188524E3FBAAE36DC941A2DC9">
    <w:name w:val="DD8FDDE188524E3FBAAE36DC941A2DC9"/>
    <w:rsid w:val="009A0804"/>
  </w:style>
  <w:style w:type="paragraph" w:customStyle="1" w:styleId="12C0800490F04F188998FECC2403D52C">
    <w:name w:val="12C0800490F04F188998FECC2403D52C"/>
    <w:rsid w:val="009A0804"/>
  </w:style>
  <w:style w:type="paragraph" w:customStyle="1" w:styleId="2477C21EB7624B5EB1BC9A9B1DF49CCF">
    <w:name w:val="2477C21EB7624B5EB1BC9A9B1DF49CCF"/>
    <w:rsid w:val="009A0804"/>
  </w:style>
  <w:style w:type="paragraph" w:customStyle="1" w:styleId="16D8A732B8C042D39A11D9D5508A1AF5">
    <w:name w:val="16D8A732B8C042D39A11D9D5508A1AF5"/>
    <w:rsid w:val="00D568F3"/>
    <w:rPr>
      <w:lang w:val="en-US" w:eastAsia="en-US"/>
    </w:rPr>
  </w:style>
  <w:style w:type="paragraph" w:customStyle="1" w:styleId="CCE5884C05FA4BAE97683BCB7E55246E">
    <w:name w:val="CCE5884C05FA4BAE97683BCB7E55246E"/>
    <w:rsid w:val="00D568F3"/>
    <w:rPr>
      <w:lang w:val="en-US" w:eastAsia="en-US"/>
    </w:rPr>
  </w:style>
  <w:style w:type="paragraph" w:customStyle="1" w:styleId="EFC1EF1AE35B43F1A0825AC280F00194">
    <w:name w:val="EFC1EF1AE35B43F1A0825AC280F00194"/>
    <w:rsid w:val="00D568F3"/>
    <w:rPr>
      <w:lang w:val="en-US" w:eastAsia="en-US"/>
    </w:rPr>
  </w:style>
  <w:style w:type="paragraph" w:customStyle="1" w:styleId="BDF5B30C54324E11A0C66F6C8974C9CE">
    <w:name w:val="BDF5B30C54324E11A0C66F6C8974C9CE"/>
    <w:rsid w:val="00D568F3"/>
    <w:rPr>
      <w:lang w:val="en-US" w:eastAsia="en-US"/>
    </w:rPr>
  </w:style>
  <w:style w:type="paragraph" w:customStyle="1" w:styleId="EFDFC3BA6F1E4FCC81CB7037432E7AD1">
    <w:name w:val="EFDFC3BA6F1E4FCC81CB7037432E7AD1"/>
    <w:rsid w:val="00D568F3"/>
    <w:rPr>
      <w:lang w:val="en-US" w:eastAsia="en-US"/>
    </w:rPr>
  </w:style>
  <w:style w:type="paragraph" w:customStyle="1" w:styleId="DF705AE740ED43768AAD979D199EACB2">
    <w:name w:val="DF705AE740ED43768AAD979D199EACB2"/>
    <w:rsid w:val="00D568F3"/>
    <w:rPr>
      <w:lang w:val="en-US" w:eastAsia="en-US"/>
    </w:rPr>
  </w:style>
  <w:style w:type="paragraph" w:customStyle="1" w:styleId="1F03CE3E6EA6494BA2D161D5497E17F7">
    <w:name w:val="1F03CE3E6EA6494BA2D161D5497E17F7"/>
    <w:rsid w:val="00D568F3"/>
    <w:rPr>
      <w:lang w:val="en-US" w:eastAsia="en-US"/>
    </w:rPr>
  </w:style>
  <w:style w:type="paragraph" w:customStyle="1" w:styleId="5251F9C90B4E40FFA6EAF0949774B65E">
    <w:name w:val="5251F9C90B4E40FFA6EAF0949774B65E"/>
    <w:rsid w:val="00D568F3"/>
    <w:rPr>
      <w:lang w:val="en-US" w:eastAsia="en-US"/>
    </w:rPr>
  </w:style>
  <w:style w:type="paragraph" w:customStyle="1" w:styleId="B3CF592A2E5742089ED5C4CF35DF552D">
    <w:name w:val="B3CF592A2E5742089ED5C4CF35DF552D"/>
    <w:rsid w:val="00D568F3"/>
    <w:rPr>
      <w:lang w:val="en-US" w:eastAsia="en-US"/>
    </w:rPr>
  </w:style>
  <w:style w:type="paragraph" w:customStyle="1" w:styleId="FE0B13FA7F9541B0AECB8B79548A2C1A">
    <w:name w:val="FE0B13FA7F9541B0AECB8B79548A2C1A"/>
    <w:rsid w:val="00D568F3"/>
    <w:rPr>
      <w:lang w:val="en-US" w:eastAsia="en-US"/>
    </w:rPr>
  </w:style>
  <w:style w:type="paragraph" w:customStyle="1" w:styleId="913E162F029D4B518E948F4BC3300086">
    <w:name w:val="913E162F029D4B518E948F4BC3300086"/>
    <w:rsid w:val="00D568F3"/>
    <w:rPr>
      <w:lang w:val="en-US" w:eastAsia="en-US"/>
    </w:rPr>
  </w:style>
  <w:style w:type="paragraph" w:customStyle="1" w:styleId="E1D70336BE74467AAD8F98436800AE19">
    <w:name w:val="E1D70336BE74467AAD8F98436800AE19"/>
    <w:rsid w:val="00D568F3"/>
    <w:rPr>
      <w:lang w:val="en-US" w:eastAsia="en-US"/>
    </w:rPr>
  </w:style>
  <w:style w:type="paragraph" w:customStyle="1" w:styleId="44CF7ED1A8F1444CBCF7D358129851BF">
    <w:name w:val="44CF7ED1A8F1444CBCF7D358129851BF"/>
    <w:rsid w:val="00D568F3"/>
    <w:rPr>
      <w:lang w:val="en-US" w:eastAsia="en-US"/>
    </w:rPr>
  </w:style>
  <w:style w:type="paragraph" w:customStyle="1" w:styleId="39EC3CD0FABD4E8989D1FA932ECEE4C1">
    <w:name w:val="39EC3CD0FABD4E8989D1FA932ECEE4C1"/>
    <w:rsid w:val="00D568F3"/>
    <w:rPr>
      <w:lang w:val="en-US" w:eastAsia="en-US"/>
    </w:rPr>
  </w:style>
  <w:style w:type="paragraph" w:customStyle="1" w:styleId="2AB1809162934355A093AF47B38B2B41">
    <w:name w:val="2AB1809162934355A093AF47B38B2B41"/>
    <w:rsid w:val="00D568F3"/>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2.xml><?xml version="1.0" encoding="utf-8"?>
<ds:datastoreItem xmlns:ds="http://schemas.openxmlformats.org/officeDocument/2006/customXml" ds:itemID="{94C8C04D-83DF-424D-983D-C70072598E12}">
  <ds:schemaRefs>
    <ds:schemaRef ds:uri="http://purl.org/dc/elements/1.1/"/>
    <ds:schemaRef ds:uri="http://schemas.microsoft.com/office/2006/metadata/properties"/>
    <ds:schemaRef ds:uri="http://purl.org/dc/terms/"/>
    <ds:schemaRef ds:uri="81a16630-39fb-41b5-a1e8-d0d101c4a562"/>
    <ds:schemaRef ds:uri="http://schemas.microsoft.com/office/infopath/2007/PartnerControls"/>
    <ds:schemaRef ds:uri="http://schemas.microsoft.com/office/2006/documentManagement/types"/>
    <ds:schemaRef ds:uri="http://schemas.openxmlformats.org/package/2006/metadata/core-properties"/>
    <ds:schemaRef ds:uri="0d42e90f-a17e-46ab-bac7-0e5ee25dc08c"/>
    <ds:schemaRef ds:uri="http://www.w3.org/XML/1998/namespace"/>
    <ds:schemaRef ds:uri="http://purl.org/dc/dcmitype/"/>
  </ds:schemaRefs>
</ds:datastoreItem>
</file>

<file path=customXml/itemProps3.xml><?xml version="1.0" encoding="utf-8"?>
<ds:datastoreItem xmlns:ds="http://schemas.openxmlformats.org/officeDocument/2006/customXml" ds:itemID="{5DD70311-A70D-4374-B78D-96D5649704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8759DA-2A57-4C28-8AD1-82B873293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FunctionGroupSpec_F003110 Rear Seat Controls Lockout (RSCL)- draft</Template>
  <TotalTime>1</TotalTime>
  <Pages>74</Pages>
  <Words>16183</Words>
  <Characters>141122</Characters>
  <Application>Microsoft Office Word</Application>
  <DocSecurity>4</DocSecurity>
  <Lines>1176</Lines>
  <Paragraphs>313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FS_MyFunction(Group)</vt:lpstr>
      <vt:lpstr>FS_MyFunction(Group)</vt:lpstr>
    </vt:vector>
  </TitlesOfParts>
  <Company>FORD MOTOR COMPANY</Company>
  <LinksUpToDate>false</LinksUpToDate>
  <CharactersWithSpaces>156992</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creator>Hirschmann, Martin (M.H.)</dc:creator>
  <cp:lastModifiedBy>Li, Qiyang (Q.)</cp:lastModifiedBy>
  <cp:revision>2</cp:revision>
  <cp:lastPrinted>2020-01-06T12:42:00Z</cp:lastPrinted>
  <dcterms:created xsi:type="dcterms:W3CDTF">2021-09-06T02:07:00Z</dcterms:created>
  <dcterms:modified xsi:type="dcterms:W3CDTF">2021-09-06T02:07:00Z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2</vt:lpwstr>
  </property>
  <property fmtid="{D5CDD505-2E9C-101B-9397-08002B2CF9AE}" pid="3" name="idDigits">
    <vt:lpwstr>5</vt:lpwstr>
  </property>
  <property fmtid="{D5CDD505-2E9C-101B-9397-08002B2CF9AE}" pid="4" name="LatestRequirementID">
    <vt:i4>57</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1a</vt:lpwstr>
  </property>
  <property fmtid="{D5CDD505-2E9C-101B-9397-08002B2CF9AE}" pid="11" name="LatestLogSignalID">
    <vt:i4>46</vt:i4>
  </property>
  <property fmtid="{D5CDD505-2E9C-101B-9397-08002B2CF9AE}" pid="12" name="LatestLogParameterID">
    <vt:i4>2</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RSCL</vt:lpwstr>
  </property>
  <property fmtid="{D5CDD505-2E9C-101B-9397-08002B2CF9AE}" pid="17" name="DocOwner">
    <vt:lpwstr>Martin Hirschmann</vt:lpwstr>
  </property>
  <property fmtid="{D5CDD505-2E9C-101B-9397-08002B2CF9AE}" pid="18" name="DocVersion">
    <vt:lpwstr>0</vt:lpwstr>
  </property>
  <property fmtid="{D5CDD505-2E9C-101B-9397-08002B2CF9AE}" pid="19" name="DocRevision">
    <vt:lpwstr>1</vt:lpwstr>
  </property>
  <property fmtid="{D5CDD505-2E9C-101B-9397-08002B2CF9AE}" pid="20" name="ProductName">
    <vt:lpwstr>RSCL Function (Group)</vt:lpwstr>
  </property>
  <property fmtid="{D5CDD505-2E9C-101B-9397-08002B2CF9AE}" pid="21" name="ProductId">
    <vt:lpwstr>F003110</vt:lpwstr>
  </property>
  <property fmtid="{D5CDD505-2E9C-101B-9397-08002B2CF9AE}" pid="22" name="DocRevisionDate">
    <vt:lpwstr>2020/09/23</vt:lpwstr>
  </property>
  <property fmtid="{D5CDD505-2E9C-101B-9397-08002B2CF9AE}" pid="23" name="DocGis1ItemNumber">
    <vt:lpwstr>27.60/35</vt:lpwstr>
  </property>
  <property fmtid="{D5CDD505-2E9C-101B-9397-08002B2CF9AE}" pid="24" name="DocGis2Classification">
    <vt:lpwstr>Confidential</vt:lpwstr>
  </property>
  <property fmtid="{D5CDD505-2E9C-101B-9397-08002B2CF9AE}" pid="25" name="DocType">
    <vt:lpwstr>Function Specification</vt:lpwstr>
  </property>
  <property fmtid="{D5CDD505-2E9C-101B-9397-08002B2CF9AE}" pid="26" name="DocStatus">
    <vt:lpwstr>Draft</vt:lpwstr>
  </property>
  <property fmtid="{D5CDD505-2E9C-101B-9397-08002B2CF9AE}" pid="27" name="DocIssueDate">
    <vt:lpwstr>2020/09/23</vt:lpwstr>
  </property>
  <property fmtid="{D5CDD505-2E9C-101B-9397-08002B2CF9AE}" pid="28" name="DocId">
    <vt:lpwstr>---</vt:lpwstr>
  </property>
  <property fmtid="{D5CDD505-2E9C-101B-9397-08002B2CF9AE}" pid="29" name="ContentTypeId">
    <vt:lpwstr>0x01010026B3DEDE04233141A468AED40479C3CE</vt:lpwstr>
  </property>
  <property fmtid="{D5CDD505-2E9C-101B-9397-08002B2CF9AE}" pid="30" name="CopyrightDate">
    <vt:i4>2019</vt:i4>
  </property>
  <property fmtid="{D5CDD505-2E9C-101B-9397-08002B2CF9AE}" pid="31" name="LatestSigMappingID">
    <vt:i4>0</vt:i4>
  </property>
  <property fmtid="{D5CDD505-2E9C-101B-9397-08002B2CF9AE}" pid="32" name="LatestAisInterfaceID">
    <vt:i4>0</vt:i4>
  </property>
  <property fmtid="{D5CDD505-2E9C-101B-9397-08002B2CF9AE}" pid="33" name="DocClassification">
    <vt:lpwstr>UNDEFINED</vt:lpwstr>
  </property>
</Properties>
</file>